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A030736" w14:textId="77777777" w:rsidR="00637CFE" w:rsidRPr="00211C19" w:rsidRDefault="009D625C" w:rsidP="00637CFE">
      <w:pPr>
        <w:rPr>
          <w:rFonts w:eastAsia="현대하모니 L" w:cs="Calibri"/>
        </w:rPr>
      </w:pPr>
      <w:r>
        <w:rPr>
          <w:rFonts w:eastAsia="현대하모니 L" w:cs="Calibri" w:hint="eastAsia"/>
        </w:rPr>
        <w:t xml:space="preserve"> </w:t>
      </w:r>
    </w:p>
    <w:p w14:paraId="11388347" w14:textId="77777777" w:rsidR="00637CFE" w:rsidRPr="00211C19" w:rsidRDefault="00637CFE" w:rsidP="00637CFE">
      <w:pPr>
        <w:spacing w:after="200"/>
        <w:rPr>
          <w:rFonts w:eastAsia="현대하모니 L" w:cs="Calibri"/>
        </w:rPr>
      </w:pPr>
      <w:r w:rsidRPr="00211C19">
        <w:rPr>
          <w:rFonts w:eastAsia="현대하모니 L" w:cs="Calibri"/>
        </w:rPr>
        <w:br w:type="page"/>
      </w:r>
    </w:p>
    <w:p w14:paraId="4010FA68" w14:textId="77777777" w:rsidR="00637CFE" w:rsidRPr="00211C19" w:rsidRDefault="00637CFE" w:rsidP="00637CFE">
      <w:pPr>
        <w:rPr>
          <w:rFonts w:eastAsia="현대하모니 L" w:cs="Calibri"/>
          <w:b/>
          <w:sz w:val="28"/>
          <w:szCs w:val="28"/>
          <w:u w:val="single"/>
        </w:rPr>
      </w:pPr>
      <w:r w:rsidRPr="00211C19">
        <w:rPr>
          <w:rFonts w:eastAsia="현대하모니 L" w:cs="Calibri"/>
          <w:b/>
          <w:sz w:val="28"/>
          <w:szCs w:val="28"/>
          <w:u w:val="single"/>
        </w:rPr>
        <w:lastRenderedPageBreak/>
        <w:t>Table of Contents</w:t>
      </w:r>
    </w:p>
    <w:p w14:paraId="666349C9" w14:textId="77777777" w:rsidR="00637CFE" w:rsidRPr="00211C19" w:rsidRDefault="00637CFE" w:rsidP="00637CFE">
      <w:pPr>
        <w:snapToGrid w:val="0"/>
        <w:rPr>
          <w:rFonts w:eastAsia="현대하모니 L" w:cs="Calibri"/>
          <w:sz w:val="25"/>
          <w:szCs w:val="25"/>
        </w:rPr>
      </w:pPr>
    </w:p>
    <w:p w14:paraId="54AD6FD9" w14:textId="5DA384BB" w:rsidR="006F533A" w:rsidRDefault="00637CFE">
      <w:pPr>
        <w:pStyle w:val="10"/>
        <w:tabs>
          <w:tab w:val="left" w:pos="439"/>
          <w:tab w:val="right" w:leader="dot" w:pos="10344"/>
        </w:tabs>
        <w:rPr>
          <w:rFonts w:asciiTheme="minorHAnsi" w:eastAsiaTheme="minorEastAsia" w:hAnsiTheme="minorHAnsi" w:cstheme="minorBidi"/>
          <w:noProof/>
          <w:kern w:val="2"/>
          <w:sz w:val="20"/>
        </w:rPr>
      </w:pPr>
      <w:r w:rsidRPr="00211C19">
        <w:rPr>
          <w:rFonts w:eastAsia="현대하모니 L" w:cs="Calibri"/>
        </w:rPr>
        <w:fldChar w:fldCharType="begin"/>
      </w:r>
      <w:r w:rsidRPr="00211C19">
        <w:rPr>
          <w:rFonts w:eastAsia="현대하모니 L" w:cs="Calibri"/>
        </w:rPr>
        <w:instrText xml:space="preserve"> TOC \o "1-4" \h \z \u </w:instrText>
      </w:r>
      <w:r w:rsidRPr="00211C19">
        <w:rPr>
          <w:rFonts w:eastAsia="현대하모니 L" w:cs="Calibri"/>
        </w:rPr>
        <w:fldChar w:fldCharType="separate"/>
      </w:r>
      <w:hyperlink w:anchor="_Toc96604347" w:history="1">
        <w:r w:rsidR="006F533A" w:rsidRPr="00C75C80">
          <w:rPr>
            <w:rStyle w:val="affd"/>
            <w:noProof/>
          </w:rPr>
          <w:t>1</w:t>
        </w:r>
        <w:r w:rsidR="006F533A">
          <w:rPr>
            <w:rFonts w:asciiTheme="minorHAnsi" w:eastAsiaTheme="minorEastAsia" w:hAnsiTheme="minorHAnsi" w:cstheme="minorBidi"/>
            <w:noProof/>
            <w:kern w:val="2"/>
            <w:sz w:val="20"/>
          </w:rPr>
          <w:tab/>
        </w:r>
        <w:r w:rsidR="006F533A" w:rsidRPr="00C75C80">
          <w:rPr>
            <w:rStyle w:val="affd"/>
            <w:noProof/>
          </w:rPr>
          <w:t>Overall description</w:t>
        </w:r>
        <w:r w:rsidR="006F533A">
          <w:rPr>
            <w:noProof/>
            <w:webHidden/>
          </w:rPr>
          <w:tab/>
        </w:r>
        <w:r w:rsidR="006F533A">
          <w:rPr>
            <w:noProof/>
            <w:webHidden/>
          </w:rPr>
          <w:fldChar w:fldCharType="begin"/>
        </w:r>
        <w:r w:rsidR="006F533A">
          <w:rPr>
            <w:noProof/>
            <w:webHidden/>
          </w:rPr>
          <w:instrText xml:space="preserve"> PAGEREF _Toc96604347 \h </w:instrText>
        </w:r>
        <w:r w:rsidR="006F533A">
          <w:rPr>
            <w:noProof/>
            <w:webHidden/>
          </w:rPr>
        </w:r>
        <w:r w:rsidR="006F533A">
          <w:rPr>
            <w:noProof/>
            <w:webHidden/>
          </w:rPr>
          <w:fldChar w:fldCharType="separate"/>
        </w:r>
        <w:r w:rsidR="006F533A">
          <w:rPr>
            <w:noProof/>
            <w:webHidden/>
          </w:rPr>
          <w:t>7</w:t>
        </w:r>
        <w:r w:rsidR="006F533A">
          <w:rPr>
            <w:noProof/>
            <w:webHidden/>
          </w:rPr>
          <w:fldChar w:fldCharType="end"/>
        </w:r>
      </w:hyperlink>
    </w:p>
    <w:p w14:paraId="1CA8C6E1" w14:textId="488046CA" w:rsidR="006F533A" w:rsidRDefault="006F533A">
      <w:pPr>
        <w:pStyle w:val="25"/>
        <w:tabs>
          <w:tab w:val="right" w:leader="dot" w:pos="10344"/>
        </w:tabs>
        <w:ind w:left="504" w:hanging="504"/>
        <w:rPr>
          <w:rFonts w:asciiTheme="minorHAnsi" w:eastAsiaTheme="minorEastAsia" w:hAnsiTheme="minorHAnsi" w:cstheme="minorBidi"/>
          <w:noProof/>
          <w:kern w:val="2"/>
          <w:sz w:val="20"/>
        </w:rPr>
      </w:pPr>
      <w:hyperlink w:anchor="_Toc96604348" w:history="1">
        <w:r w:rsidRPr="00C75C80">
          <w:rPr>
            <w:rStyle w:val="affd"/>
            <w:noProof/>
          </w:rPr>
          <w:t>1.1</w:t>
        </w:r>
        <w:r>
          <w:rPr>
            <w:rFonts w:asciiTheme="minorHAnsi" w:eastAsiaTheme="minorEastAsia" w:hAnsiTheme="minorHAnsi" w:cstheme="minorBidi"/>
            <w:noProof/>
            <w:kern w:val="2"/>
            <w:sz w:val="20"/>
          </w:rPr>
          <w:tab/>
        </w:r>
        <w:r w:rsidRPr="00C75C80">
          <w:rPr>
            <w:rStyle w:val="affd"/>
            <w:noProof/>
          </w:rPr>
          <w:t>Purpose and Scope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_Toc96604348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11E2608F" w14:textId="4FCEF74F" w:rsidR="006F533A" w:rsidRDefault="006F533A">
      <w:pPr>
        <w:pStyle w:val="25"/>
        <w:tabs>
          <w:tab w:val="right" w:leader="dot" w:pos="10344"/>
        </w:tabs>
        <w:ind w:left="504" w:hanging="504"/>
        <w:rPr>
          <w:rFonts w:asciiTheme="minorHAnsi" w:eastAsiaTheme="minorEastAsia" w:hAnsiTheme="minorHAnsi" w:cstheme="minorBidi"/>
          <w:noProof/>
          <w:kern w:val="2"/>
          <w:sz w:val="20"/>
        </w:rPr>
      </w:pPr>
      <w:hyperlink w:anchor="_Toc96604349" w:history="1">
        <w:r w:rsidRPr="00C75C80">
          <w:rPr>
            <w:rStyle w:val="affd"/>
            <w:noProof/>
          </w:rPr>
          <w:t>1.2</w:t>
        </w:r>
        <w:r>
          <w:rPr>
            <w:rFonts w:asciiTheme="minorHAnsi" w:eastAsiaTheme="minorEastAsia" w:hAnsiTheme="minorHAnsi" w:cstheme="minorBidi"/>
            <w:noProof/>
            <w:kern w:val="2"/>
            <w:sz w:val="20"/>
          </w:rPr>
          <w:tab/>
        </w:r>
        <w:r w:rsidRPr="00C75C80">
          <w:rPr>
            <w:rStyle w:val="affd"/>
            <w:noProof/>
          </w:rPr>
          <w:t>Definitions, Acronyms, and Abbreviations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_Toc96604349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349F17FB" w14:textId="3021C8FF" w:rsidR="006F533A" w:rsidRDefault="006F533A">
      <w:pPr>
        <w:pStyle w:val="10"/>
        <w:tabs>
          <w:tab w:val="left" w:pos="439"/>
          <w:tab w:val="right" w:leader="dot" w:pos="10344"/>
        </w:tabs>
        <w:rPr>
          <w:rFonts w:asciiTheme="minorHAnsi" w:eastAsiaTheme="minorEastAsia" w:hAnsiTheme="minorHAnsi" w:cstheme="minorBidi"/>
          <w:noProof/>
          <w:kern w:val="2"/>
          <w:sz w:val="20"/>
        </w:rPr>
      </w:pPr>
      <w:hyperlink w:anchor="_Toc96604350" w:history="1">
        <w:r w:rsidRPr="00C75C80">
          <w:rPr>
            <w:rStyle w:val="affd"/>
            <w:noProof/>
          </w:rPr>
          <w:t>2</w:t>
        </w:r>
        <w:r>
          <w:rPr>
            <w:rFonts w:asciiTheme="minorHAnsi" w:eastAsiaTheme="minorEastAsia" w:hAnsiTheme="minorHAnsi" w:cstheme="minorBidi"/>
            <w:noProof/>
            <w:kern w:val="2"/>
            <w:sz w:val="20"/>
          </w:rPr>
          <w:tab/>
        </w:r>
        <w:r w:rsidRPr="00C75C80">
          <w:rPr>
            <w:rStyle w:val="affd"/>
            <w:noProof/>
          </w:rPr>
          <w:t>Functional Configuration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_Toc96604350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5667BD57" w14:textId="0B2D8932" w:rsidR="006F533A" w:rsidRDefault="006F533A">
      <w:pPr>
        <w:pStyle w:val="25"/>
        <w:tabs>
          <w:tab w:val="right" w:leader="dot" w:pos="10344"/>
        </w:tabs>
        <w:ind w:left="504" w:hanging="504"/>
        <w:rPr>
          <w:rFonts w:asciiTheme="minorHAnsi" w:eastAsiaTheme="minorEastAsia" w:hAnsiTheme="minorHAnsi" w:cstheme="minorBidi"/>
          <w:noProof/>
          <w:kern w:val="2"/>
          <w:sz w:val="20"/>
        </w:rPr>
      </w:pPr>
      <w:hyperlink w:anchor="_Toc96604351" w:history="1">
        <w:r w:rsidRPr="00C75C80">
          <w:rPr>
            <w:rStyle w:val="affd"/>
            <w:noProof/>
          </w:rPr>
          <w:t>2.1</w:t>
        </w:r>
        <w:r>
          <w:rPr>
            <w:rFonts w:asciiTheme="minorHAnsi" w:eastAsiaTheme="minorEastAsia" w:hAnsiTheme="minorHAnsi" w:cstheme="minorBidi"/>
            <w:noProof/>
            <w:kern w:val="2"/>
            <w:sz w:val="20"/>
          </w:rPr>
          <w:tab/>
        </w:r>
        <w:r w:rsidRPr="00C75C80">
          <w:rPr>
            <w:rStyle w:val="affd"/>
            <w:noProof/>
          </w:rPr>
          <w:t>WPC Control Function System overall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_Toc96604351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64D7A58B" w14:textId="144CF483" w:rsidR="006F533A" w:rsidRDefault="006F533A">
      <w:pPr>
        <w:pStyle w:val="35"/>
        <w:tabs>
          <w:tab w:val="left" w:pos="1700"/>
          <w:tab w:val="right" w:leader="dot" w:pos="10344"/>
        </w:tabs>
        <w:ind w:left="880"/>
        <w:rPr>
          <w:rFonts w:asciiTheme="minorHAnsi" w:eastAsiaTheme="minorEastAsia" w:hAnsiTheme="minorHAnsi" w:cstheme="minorBidi"/>
          <w:noProof/>
          <w:kern w:val="2"/>
          <w:sz w:val="20"/>
        </w:rPr>
      </w:pPr>
      <w:hyperlink w:anchor="_Toc96604352" w:history="1">
        <w:r w:rsidRPr="00C75C80">
          <w:rPr>
            <w:rStyle w:val="affd"/>
            <w:noProof/>
          </w:rPr>
          <w:t>2.1.1</w:t>
        </w:r>
        <w:r>
          <w:rPr>
            <w:rFonts w:asciiTheme="minorHAnsi" w:eastAsiaTheme="minorEastAsia" w:hAnsiTheme="minorHAnsi" w:cstheme="minorBidi"/>
            <w:noProof/>
            <w:kern w:val="2"/>
            <w:sz w:val="20"/>
          </w:rPr>
          <w:tab/>
        </w:r>
        <w:r w:rsidRPr="00C75C80">
          <w:rPr>
            <w:rStyle w:val="affd"/>
            <w:noProof/>
          </w:rPr>
          <w:t>WPC Control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_Toc96604352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3FF6B7C3" w14:textId="69DB691F" w:rsidR="006F533A" w:rsidRDefault="006F533A">
      <w:pPr>
        <w:pStyle w:val="44"/>
        <w:tabs>
          <w:tab w:val="left" w:pos="2125"/>
          <w:tab w:val="right" w:leader="dot" w:pos="10344"/>
        </w:tabs>
        <w:ind w:left="1320"/>
        <w:rPr>
          <w:rFonts w:asciiTheme="minorHAnsi" w:eastAsiaTheme="minorEastAsia" w:hAnsiTheme="minorHAnsi" w:cstheme="minorBidi"/>
          <w:noProof/>
          <w:kern w:val="2"/>
          <w:sz w:val="20"/>
        </w:rPr>
      </w:pPr>
      <w:hyperlink w:anchor="_Toc96604353" w:history="1">
        <w:r w:rsidRPr="00C75C80">
          <w:rPr>
            <w:rStyle w:val="affd"/>
            <w:noProof/>
          </w:rPr>
          <w:t>2.1.1.1</w:t>
        </w:r>
        <w:r>
          <w:rPr>
            <w:rFonts w:asciiTheme="minorHAnsi" w:eastAsiaTheme="minorEastAsia" w:hAnsiTheme="minorHAnsi" w:cstheme="minorBidi"/>
            <w:noProof/>
            <w:kern w:val="2"/>
            <w:sz w:val="20"/>
          </w:rPr>
          <w:tab/>
        </w:r>
        <w:r w:rsidRPr="00C75C80">
          <w:rPr>
            <w:rStyle w:val="affd"/>
            <w:noProof/>
          </w:rPr>
          <w:t>WPC Control Type Classification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_Toc96604353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76F48DC0" w14:textId="10D36EEB" w:rsidR="006F533A" w:rsidRDefault="006F533A">
      <w:pPr>
        <w:pStyle w:val="44"/>
        <w:tabs>
          <w:tab w:val="left" w:pos="2125"/>
          <w:tab w:val="right" w:leader="dot" w:pos="10344"/>
        </w:tabs>
        <w:ind w:left="1320"/>
        <w:rPr>
          <w:rFonts w:asciiTheme="minorHAnsi" w:eastAsiaTheme="minorEastAsia" w:hAnsiTheme="minorHAnsi" w:cstheme="minorBidi"/>
          <w:noProof/>
          <w:kern w:val="2"/>
          <w:sz w:val="20"/>
        </w:rPr>
      </w:pPr>
      <w:hyperlink w:anchor="_Toc96604354" w:history="1">
        <w:r w:rsidRPr="00C75C80">
          <w:rPr>
            <w:rStyle w:val="affd"/>
            <w:noProof/>
          </w:rPr>
          <w:t>2.1.1.2</w:t>
        </w:r>
        <w:r>
          <w:rPr>
            <w:rFonts w:asciiTheme="minorHAnsi" w:eastAsiaTheme="minorEastAsia" w:hAnsiTheme="minorHAnsi" w:cstheme="minorBidi"/>
            <w:noProof/>
            <w:kern w:val="2"/>
            <w:sz w:val="20"/>
          </w:rPr>
          <w:tab/>
        </w:r>
        <w:r w:rsidRPr="00C75C80">
          <w:rPr>
            <w:rStyle w:val="affd"/>
            <w:noProof/>
          </w:rPr>
          <w:t>WPC Control Data Flow Diagram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_Toc96604354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1EEEFDC1" w14:textId="1B9EE999" w:rsidR="006F533A" w:rsidRDefault="006F533A">
      <w:pPr>
        <w:pStyle w:val="44"/>
        <w:tabs>
          <w:tab w:val="left" w:pos="2125"/>
          <w:tab w:val="right" w:leader="dot" w:pos="10344"/>
        </w:tabs>
        <w:ind w:left="1320"/>
        <w:rPr>
          <w:rFonts w:asciiTheme="minorHAnsi" w:eastAsiaTheme="minorEastAsia" w:hAnsiTheme="minorHAnsi" w:cstheme="minorBidi"/>
          <w:noProof/>
          <w:kern w:val="2"/>
          <w:sz w:val="20"/>
        </w:rPr>
      </w:pPr>
      <w:hyperlink w:anchor="_Toc96604355" w:history="1">
        <w:r w:rsidRPr="00C75C80">
          <w:rPr>
            <w:rStyle w:val="affd"/>
            <w:noProof/>
          </w:rPr>
          <w:t>2.1.1.3</w:t>
        </w:r>
        <w:r>
          <w:rPr>
            <w:rFonts w:asciiTheme="minorHAnsi" w:eastAsiaTheme="minorEastAsia" w:hAnsiTheme="minorHAnsi" w:cstheme="minorBidi"/>
            <w:noProof/>
            <w:kern w:val="2"/>
            <w:sz w:val="20"/>
          </w:rPr>
          <w:tab/>
        </w:r>
        <w:r w:rsidRPr="00C75C80">
          <w:rPr>
            <w:rStyle w:val="affd"/>
            <w:noProof/>
          </w:rPr>
          <w:t>WPC Control In/Out List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_Toc96604355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5189AA75" w14:textId="2A9BB254" w:rsidR="006F533A" w:rsidRDefault="006F533A">
      <w:pPr>
        <w:pStyle w:val="44"/>
        <w:tabs>
          <w:tab w:val="left" w:pos="2125"/>
          <w:tab w:val="right" w:leader="dot" w:pos="10344"/>
        </w:tabs>
        <w:ind w:left="1320"/>
        <w:rPr>
          <w:rFonts w:asciiTheme="minorHAnsi" w:eastAsiaTheme="minorEastAsia" w:hAnsiTheme="minorHAnsi" w:cstheme="minorBidi"/>
          <w:noProof/>
          <w:kern w:val="2"/>
          <w:sz w:val="20"/>
        </w:rPr>
      </w:pPr>
      <w:hyperlink w:anchor="_Toc96604356" w:history="1">
        <w:r w:rsidRPr="00C75C80">
          <w:rPr>
            <w:rStyle w:val="affd"/>
            <w:noProof/>
          </w:rPr>
          <w:t>2.1.1.4</w:t>
        </w:r>
        <w:r>
          <w:rPr>
            <w:rFonts w:asciiTheme="minorHAnsi" w:eastAsiaTheme="minorEastAsia" w:hAnsiTheme="minorHAnsi" w:cstheme="minorBidi"/>
            <w:noProof/>
            <w:kern w:val="2"/>
            <w:sz w:val="20"/>
          </w:rPr>
          <w:tab/>
        </w:r>
        <w:r w:rsidRPr="00C75C80">
          <w:rPr>
            <w:rStyle w:val="affd"/>
            <w:noProof/>
          </w:rPr>
          <w:t>WPC Control S/W Parameter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_Toc96604356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295D2013" w14:textId="37130AD0" w:rsidR="006F533A" w:rsidRDefault="006F533A">
      <w:pPr>
        <w:pStyle w:val="35"/>
        <w:tabs>
          <w:tab w:val="left" w:pos="1700"/>
          <w:tab w:val="right" w:leader="dot" w:pos="10344"/>
        </w:tabs>
        <w:ind w:left="880"/>
        <w:rPr>
          <w:rFonts w:asciiTheme="minorHAnsi" w:eastAsiaTheme="minorEastAsia" w:hAnsiTheme="minorHAnsi" w:cstheme="minorBidi"/>
          <w:noProof/>
          <w:kern w:val="2"/>
          <w:sz w:val="20"/>
        </w:rPr>
      </w:pPr>
      <w:hyperlink w:anchor="_Toc96604357" w:history="1">
        <w:r w:rsidRPr="00C75C80">
          <w:rPr>
            <w:rStyle w:val="affd"/>
            <w:noProof/>
          </w:rPr>
          <w:t>2.1.2</w:t>
        </w:r>
        <w:r>
          <w:rPr>
            <w:rFonts w:asciiTheme="minorHAnsi" w:eastAsiaTheme="minorEastAsia" w:hAnsiTheme="minorHAnsi" w:cstheme="minorBidi"/>
            <w:noProof/>
            <w:kern w:val="2"/>
            <w:sz w:val="20"/>
          </w:rPr>
          <w:tab/>
        </w:r>
        <w:r w:rsidRPr="00C75C80">
          <w:rPr>
            <w:rStyle w:val="affd"/>
            <w:noProof/>
          </w:rPr>
          <w:t>WPC IND Control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_Toc96604357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74A43D02" w14:textId="49BB32D9" w:rsidR="006F533A" w:rsidRDefault="006F533A">
      <w:pPr>
        <w:pStyle w:val="44"/>
        <w:tabs>
          <w:tab w:val="left" w:pos="2125"/>
          <w:tab w:val="right" w:leader="dot" w:pos="10344"/>
        </w:tabs>
        <w:ind w:left="1320"/>
        <w:rPr>
          <w:rFonts w:asciiTheme="minorHAnsi" w:eastAsiaTheme="minorEastAsia" w:hAnsiTheme="minorHAnsi" w:cstheme="minorBidi"/>
          <w:noProof/>
          <w:kern w:val="2"/>
          <w:sz w:val="20"/>
        </w:rPr>
      </w:pPr>
      <w:hyperlink w:anchor="_Toc96604358" w:history="1">
        <w:r w:rsidRPr="00C75C80">
          <w:rPr>
            <w:rStyle w:val="affd"/>
            <w:noProof/>
          </w:rPr>
          <w:t>2.1.2.1</w:t>
        </w:r>
        <w:r>
          <w:rPr>
            <w:rFonts w:asciiTheme="minorHAnsi" w:eastAsiaTheme="minorEastAsia" w:hAnsiTheme="minorHAnsi" w:cstheme="minorBidi"/>
            <w:noProof/>
            <w:kern w:val="2"/>
            <w:sz w:val="20"/>
          </w:rPr>
          <w:tab/>
        </w:r>
        <w:r w:rsidRPr="00C75C80">
          <w:rPr>
            <w:rStyle w:val="affd"/>
            <w:noProof/>
          </w:rPr>
          <w:t>WPC IND Control Type Classification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_Toc96604358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5BC57A33" w14:textId="5294443C" w:rsidR="006F533A" w:rsidRDefault="006F533A">
      <w:pPr>
        <w:pStyle w:val="44"/>
        <w:tabs>
          <w:tab w:val="left" w:pos="2125"/>
          <w:tab w:val="right" w:leader="dot" w:pos="10344"/>
        </w:tabs>
        <w:ind w:left="1320"/>
        <w:rPr>
          <w:rFonts w:asciiTheme="minorHAnsi" w:eastAsiaTheme="minorEastAsia" w:hAnsiTheme="minorHAnsi" w:cstheme="minorBidi"/>
          <w:noProof/>
          <w:kern w:val="2"/>
          <w:sz w:val="20"/>
        </w:rPr>
      </w:pPr>
      <w:hyperlink w:anchor="_Toc96604359" w:history="1">
        <w:r w:rsidRPr="00C75C80">
          <w:rPr>
            <w:rStyle w:val="affd"/>
            <w:noProof/>
          </w:rPr>
          <w:t>2.1.2.2</w:t>
        </w:r>
        <w:r>
          <w:rPr>
            <w:rFonts w:asciiTheme="minorHAnsi" w:eastAsiaTheme="minorEastAsia" w:hAnsiTheme="minorHAnsi" w:cstheme="minorBidi"/>
            <w:noProof/>
            <w:kern w:val="2"/>
            <w:sz w:val="20"/>
          </w:rPr>
          <w:tab/>
        </w:r>
        <w:r w:rsidRPr="00C75C80">
          <w:rPr>
            <w:rStyle w:val="affd"/>
            <w:noProof/>
          </w:rPr>
          <w:t>WPC IND Control Data Flow Diagram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_Toc96604359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41EDD5C3" w14:textId="391FDB0E" w:rsidR="006F533A" w:rsidRDefault="006F533A">
      <w:pPr>
        <w:pStyle w:val="44"/>
        <w:tabs>
          <w:tab w:val="left" w:pos="2125"/>
          <w:tab w:val="right" w:leader="dot" w:pos="10344"/>
        </w:tabs>
        <w:ind w:left="1320"/>
        <w:rPr>
          <w:rFonts w:asciiTheme="minorHAnsi" w:eastAsiaTheme="minorEastAsia" w:hAnsiTheme="minorHAnsi" w:cstheme="minorBidi"/>
          <w:noProof/>
          <w:kern w:val="2"/>
          <w:sz w:val="20"/>
        </w:rPr>
      </w:pPr>
      <w:hyperlink w:anchor="_Toc96604360" w:history="1">
        <w:r w:rsidRPr="00C75C80">
          <w:rPr>
            <w:rStyle w:val="affd"/>
            <w:noProof/>
          </w:rPr>
          <w:t>2.1.2.3</w:t>
        </w:r>
        <w:r>
          <w:rPr>
            <w:rFonts w:asciiTheme="minorHAnsi" w:eastAsiaTheme="minorEastAsia" w:hAnsiTheme="minorHAnsi" w:cstheme="minorBidi"/>
            <w:noProof/>
            <w:kern w:val="2"/>
            <w:sz w:val="20"/>
          </w:rPr>
          <w:tab/>
        </w:r>
        <w:r w:rsidRPr="00C75C80">
          <w:rPr>
            <w:rStyle w:val="affd"/>
            <w:noProof/>
          </w:rPr>
          <w:t>WPC IND Control In/Out List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_Toc96604360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5C2E6E82" w14:textId="7DC8AF7A" w:rsidR="006F533A" w:rsidRDefault="006F533A">
      <w:pPr>
        <w:pStyle w:val="44"/>
        <w:tabs>
          <w:tab w:val="left" w:pos="2125"/>
          <w:tab w:val="right" w:leader="dot" w:pos="10344"/>
        </w:tabs>
        <w:ind w:left="1320"/>
        <w:rPr>
          <w:rFonts w:asciiTheme="minorHAnsi" w:eastAsiaTheme="minorEastAsia" w:hAnsiTheme="minorHAnsi" w:cstheme="minorBidi"/>
          <w:noProof/>
          <w:kern w:val="2"/>
          <w:sz w:val="20"/>
        </w:rPr>
      </w:pPr>
      <w:hyperlink w:anchor="_Toc96604361" w:history="1">
        <w:r w:rsidRPr="00C75C80">
          <w:rPr>
            <w:rStyle w:val="affd"/>
            <w:noProof/>
          </w:rPr>
          <w:t>2.1.2.4</w:t>
        </w:r>
        <w:r>
          <w:rPr>
            <w:rFonts w:asciiTheme="minorHAnsi" w:eastAsiaTheme="minorEastAsia" w:hAnsiTheme="minorHAnsi" w:cstheme="minorBidi"/>
            <w:noProof/>
            <w:kern w:val="2"/>
            <w:sz w:val="20"/>
          </w:rPr>
          <w:tab/>
        </w:r>
        <w:r w:rsidRPr="00C75C80">
          <w:rPr>
            <w:rStyle w:val="affd"/>
            <w:noProof/>
          </w:rPr>
          <w:t>WPC IND Control S/W Parameter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_Toc96604361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7C5254CE" w14:textId="5D1B4DDE" w:rsidR="006F533A" w:rsidRDefault="006F533A">
      <w:pPr>
        <w:pStyle w:val="35"/>
        <w:tabs>
          <w:tab w:val="left" w:pos="1700"/>
          <w:tab w:val="right" w:leader="dot" w:pos="10344"/>
        </w:tabs>
        <w:ind w:left="880"/>
        <w:rPr>
          <w:rFonts w:asciiTheme="minorHAnsi" w:eastAsiaTheme="minorEastAsia" w:hAnsiTheme="minorHAnsi" w:cstheme="minorBidi"/>
          <w:noProof/>
          <w:kern w:val="2"/>
          <w:sz w:val="20"/>
        </w:rPr>
      </w:pPr>
      <w:hyperlink w:anchor="_Toc96604362" w:history="1">
        <w:r w:rsidRPr="00C75C80">
          <w:rPr>
            <w:rStyle w:val="affd"/>
            <w:noProof/>
          </w:rPr>
          <w:t>2.1.3</w:t>
        </w:r>
        <w:r>
          <w:rPr>
            <w:rFonts w:asciiTheme="minorHAnsi" w:eastAsiaTheme="minorEastAsia" w:hAnsiTheme="minorHAnsi" w:cstheme="minorBidi"/>
            <w:noProof/>
            <w:kern w:val="2"/>
            <w:sz w:val="20"/>
          </w:rPr>
          <w:tab/>
        </w:r>
        <w:r w:rsidRPr="00C75C80">
          <w:rPr>
            <w:rStyle w:val="affd"/>
            <w:noProof/>
          </w:rPr>
          <w:t>WPC Rail Voltage Control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_Toc96604362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7D8C4C08" w14:textId="2715D915" w:rsidR="006F533A" w:rsidRDefault="006F533A">
      <w:pPr>
        <w:pStyle w:val="44"/>
        <w:tabs>
          <w:tab w:val="left" w:pos="2125"/>
          <w:tab w:val="right" w:leader="dot" w:pos="10344"/>
        </w:tabs>
        <w:ind w:left="1320"/>
        <w:rPr>
          <w:rFonts w:asciiTheme="minorHAnsi" w:eastAsiaTheme="minorEastAsia" w:hAnsiTheme="minorHAnsi" w:cstheme="minorBidi"/>
          <w:noProof/>
          <w:kern w:val="2"/>
          <w:sz w:val="20"/>
        </w:rPr>
      </w:pPr>
      <w:hyperlink w:anchor="_Toc96604363" w:history="1">
        <w:r w:rsidRPr="00C75C80">
          <w:rPr>
            <w:rStyle w:val="affd"/>
            <w:noProof/>
          </w:rPr>
          <w:t>2.1.3.1</w:t>
        </w:r>
        <w:r>
          <w:rPr>
            <w:rFonts w:asciiTheme="minorHAnsi" w:eastAsiaTheme="minorEastAsia" w:hAnsiTheme="minorHAnsi" w:cstheme="minorBidi"/>
            <w:noProof/>
            <w:kern w:val="2"/>
            <w:sz w:val="20"/>
          </w:rPr>
          <w:tab/>
        </w:r>
        <w:r w:rsidRPr="00C75C80">
          <w:rPr>
            <w:rStyle w:val="affd"/>
            <w:noProof/>
          </w:rPr>
          <w:t>WPC Rail Voltage Control Type Classification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_Toc96604363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0A4DD003" w14:textId="66934086" w:rsidR="006F533A" w:rsidRDefault="006F533A">
      <w:pPr>
        <w:pStyle w:val="44"/>
        <w:tabs>
          <w:tab w:val="left" w:pos="2125"/>
          <w:tab w:val="right" w:leader="dot" w:pos="10344"/>
        </w:tabs>
        <w:ind w:left="1320"/>
        <w:rPr>
          <w:rFonts w:asciiTheme="minorHAnsi" w:eastAsiaTheme="minorEastAsia" w:hAnsiTheme="minorHAnsi" w:cstheme="minorBidi"/>
          <w:noProof/>
          <w:kern w:val="2"/>
          <w:sz w:val="20"/>
        </w:rPr>
      </w:pPr>
      <w:hyperlink w:anchor="_Toc96604364" w:history="1">
        <w:r w:rsidRPr="00C75C80">
          <w:rPr>
            <w:rStyle w:val="affd"/>
            <w:noProof/>
          </w:rPr>
          <w:t>2.1.3.2</w:t>
        </w:r>
        <w:r>
          <w:rPr>
            <w:rFonts w:asciiTheme="minorHAnsi" w:eastAsiaTheme="minorEastAsia" w:hAnsiTheme="minorHAnsi" w:cstheme="minorBidi"/>
            <w:noProof/>
            <w:kern w:val="2"/>
            <w:sz w:val="20"/>
          </w:rPr>
          <w:tab/>
        </w:r>
        <w:r w:rsidRPr="00C75C80">
          <w:rPr>
            <w:rStyle w:val="affd"/>
            <w:noProof/>
          </w:rPr>
          <w:t>WPC Rail Voltage Control Data Flow Diagram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_Toc96604364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6631B55D" w14:textId="34A409D8" w:rsidR="006F533A" w:rsidRDefault="006F533A">
      <w:pPr>
        <w:pStyle w:val="44"/>
        <w:tabs>
          <w:tab w:val="left" w:pos="2125"/>
          <w:tab w:val="right" w:leader="dot" w:pos="10344"/>
        </w:tabs>
        <w:ind w:left="1320"/>
        <w:rPr>
          <w:rFonts w:asciiTheme="minorHAnsi" w:eastAsiaTheme="minorEastAsia" w:hAnsiTheme="minorHAnsi" w:cstheme="minorBidi"/>
          <w:noProof/>
          <w:kern w:val="2"/>
          <w:sz w:val="20"/>
        </w:rPr>
      </w:pPr>
      <w:hyperlink w:anchor="_Toc96604365" w:history="1">
        <w:r w:rsidRPr="00C75C80">
          <w:rPr>
            <w:rStyle w:val="affd"/>
            <w:noProof/>
          </w:rPr>
          <w:t>2.1.3.3</w:t>
        </w:r>
        <w:r>
          <w:rPr>
            <w:rFonts w:asciiTheme="minorHAnsi" w:eastAsiaTheme="minorEastAsia" w:hAnsiTheme="minorHAnsi" w:cstheme="minorBidi"/>
            <w:noProof/>
            <w:kern w:val="2"/>
            <w:sz w:val="20"/>
          </w:rPr>
          <w:tab/>
        </w:r>
        <w:r w:rsidRPr="00C75C80">
          <w:rPr>
            <w:rStyle w:val="affd"/>
            <w:noProof/>
          </w:rPr>
          <w:t>WPC Rail Voltage Control In/Out List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_Toc96604365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1C07AC6B" w14:textId="73FF7526" w:rsidR="006F533A" w:rsidRDefault="006F533A">
      <w:pPr>
        <w:pStyle w:val="44"/>
        <w:tabs>
          <w:tab w:val="left" w:pos="2125"/>
          <w:tab w:val="right" w:leader="dot" w:pos="10344"/>
        </w:tabs>
        <w:ind w:left="1320"/>
        <w:rPr>
          <w:rFonts w:asciiTheme="minorHAnsi" w:eastAsiaTheme="minorEastAsia" w:hAnsiTheme="minorHAnsi" w:cstheme="minorBidi"/>
          <w:noProof/>
          <w:kern w:val="2"/>
          <w:sz w:val="20"/>
        </w:rPr>
      </w:pPr>
      <w:hyperlink w:anchor="_Toc96604366" w:history="1">
        <w:r w:rsidRPr="00C75C80">
          <w:rPr>
            <w:rStyle w:val="affd"/>
            <w:noProof/>
          </w:rPr>
          <w:t>2.1.3.4</w:t>
        </w:r>
        <w:r>
          <w:rPr>
            <w:rFonts w:asciiTheme="minorHAnsi" w:eastAsiaTheme="minorEastAsia" w:hAnsiTheme="minorHAnsi" w:cstheme="minorBidi"/>
            <w:noProof/>
            <w:kern w:val="2"/>
            <w:sz w:val="20"/>
          </w:rPr>
          <w:tab/>
        </w:r>
        <w:r w:rsidRPr="00C75C80">
          <w:rPr>
            <w:rStyle w:val="affd"/>
            <w:noProof/>
          </w:rPr>
          <w:t>WPC Rail Voltage Control S/W Parameter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_Toc96604366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6D6E5378" w14:textId="12C5DFB2" w:rsidR="006F533A" w:rsidRDefault="006F533A">
      <w:pPr>
        <w:pStyle w:val="35"/>
        <w:tabs>
          <w:tab w:val="left" w:pos="1700"/>
          <w:tab w:val="right" w:leader="dot" w:pos="10344"/>
        </w:tabs>
        <w:ind w:left="880"/>
        <w:rPr>
          <w:rFonts w:asciiTheme="minorHAnsi" w:eastAsiaTheme="minorEastAsia" w:hAnsiTheme="minorHAnsi" w:cstheme="minorBidi"/>
          <w:noProof/>
          <w:kern w:val="2"/>
          <w:sz w:val="20"/>
        </w:rPr>
      </w:pPr>
      <w:hyperlink w:anchor="_Toc96604367" w:history="1">
        <w:r w:rsidRPr="00C75C80">
          <w:rPr>
            <w:rStyle w:val="affd"/>
            <w:noProof/>
          </w:rPr>
          <w:t>2.1.4</w:t>
        </w:r>
        <w:r>
          <w:rPr>
            <w:rFonts w:asciiTheme="minorHAnsi" w:eastAsiaTheme="minorEastAsia" w:hAnsiTheme="minorHAnsi" w:cstheme="minorBidi"/>
            <w:noProof/>
            <w:kern w:val="2"/>
            <w:sz w:val="20"/>
          </w:rPr>
          <w:tab/>
        </w:r>
        <w:r w:rsidRPr="00C75C80">
          <w:rPr>
            <w:rStyle w:val="affd"/>
            <w:noProof/>
          </w:rPr>
          <w:t>WPC FAN Control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_Toc96604367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3C851130" w14:textId="10C0DF3D" w:rsidR="006F533A" w:rsidRDefault="006F533A">
      <w:pPr>
        <w:pStyle w:val="44"/>
        <w:tabs>
          <w:tab w:val="left" w:pos="2125"/>
          <w:tab w:val="right" w:leader="dot" w:pos="10344"/>
        </w:tabs>
        <w:ind w:left="1320"/>
        <w:rPr>
          <w:rFonts w:asciiTheme="minorHAnsi" w:eastAsiaTheme="minorEastAsia" w:hAnsiTheme="minorHAnsi" w:cstheme="minorBidi"/>
          <w:noProof/>
          <w:kern w:val="2"/>
          <w:sz w:val="20"/>
        </w:rPr>
      </w:pPr>
      <w:hyperlink w:anchor="_Toc96604368" w:history="1">
        <w:r w:rsidRPr="00C75C80">
          <w:rPr>
            <w:rStyle w:val="affd"/>
            <w:noProof/>
          </w:rPr>
          <w:t>2.1.4.1</w:t>
        </w:r>
        <w:r>
          <w:rPr>
            <w:rFonts w:asciiTheme="minorHAnsi" w:eastAsiaTheme="minorEastAsia" w:hAnsiTheme="minorHAnsi" w:cstheme="minorBidi"/>
            <w:noProof/>
            <w:kern w:val="2"/>
            <w:sz w:val="20"/>
          </w:rPr>
          <w:tab/>
        </w:r>
        <w:r w:rsidRPr="00C75C80">
          <w:rPr>
            <w:rStyle w:val="affd"/>
            <w:noProof/>
          </w:rPr>
          <w:t>WPC FAN Control Type Classification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_Toc96604368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57F13C2C" w14:textId="65B5B147" w:rsidR="006F533A" w:rsidRDefault="006F533A">
      <w:pPr>
        <w:pStyle w:val="44"/>
        <w:tabs>
          <w:tab w:val="left" w:pos="2125"/>
          <w:tab w:val="right" w:leader="dot" w:pos="10344"/>
        </w:tabs>
        <w:ind w:left="1320"/>
        <w:rPr>
          <w:rFonts w:asciiTheme="minorHAnsi" w:eastAsiaTheme="minorEastAsia" w:hAnsiTheme="minorHAnsi" w:cstheme="minorBidi"/>
          <w:noProof/>
          <w:kern w:val="2"/>
          <w:sz w:val="20"/>
        </w:rPr>
      </w:pPr>
      <w:hyperlink w:anchor="_Toc96604369" w:history="1">
        <w:r w:rsidRPr="00C75C80">
          <w:rPr>
            <w:rStyle w:val="affd"/>
            <w:noProof/>
          </w:rPr>
          <w:t>2.1.4.2</w:t>
        </w:r>
        <w:r>
          <w:rPr>
            <w:rFonts w:asciiTheme="minorHAnsi" w:eastAsiaTheme="minorEastAsia" w:hAnsiTheme="minorHAnsi" w:cstheme="minorBidi"/>
            <w:noProof/>
            <w:kern w:val="2"/>
            <w:sz w:val="20"/>
          </w:rPr>
          <w:tab/>
        </w:r>
        <w:r w:rsidRPr="00C75C80">
          <w:rPr>
            <w:rStyle w:val="affd"/>
            <w:noProof/>
          </w:rPr>
          <w:t>WPC FAN Control Data Flow Diagram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_Toc96604369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5C9E46BD" w14:textId="04E80C1B" w:rsidR="006F533A" w:rsidRDefault="006F533A">
      <w:pPr>
        <w:pStyle w:val="44"/>
        <w:tabs>
          <w:tab w:val="left" w:pos="2125"/>
          <w:tab w:val="right" w:leader="dot" w:pos="10344"/>
        </w:tabs>
        <w:ind w:left="1320"/>
        <w:rPr>
          <w:rFonts w:asciiTheme="minorHAnsi" w:eastAsiaTheme="minorEastAsia" w:hAnsiTheme="minorHAnsi" w:cstheme="minorBidi"/>
          <w:noProof/>
          <w:kern w:val="2"/>
          <w:sz w:val="20"/>
        </w:rPr>
      </w:pPr>
      <w:hyperlink w:anchor="_Toc96604370" w:history="1">
        <w:r w:rsidRPr="00C75C80">
          <w:rPr>
            <w:rStyle w:val="affd"/>
            <w:noProof/>
          </w:rPr>
          <w:t>2.1.4.3</w:t>
        </w:r>
        <w:r>
          <w:rPr>
            <w:rFonts w:asciiTheme="minorHAnsi" w:eastAsiaTheme="minorEastAsia" w:hAnsiTheme="minorHAnsi" w:cstheme="minorBidi"/>
            <w:noProof/>
            <w:kern w:val="2"/>
            <w:sz w:val="20"/>
          </w:rPr>
          <w:tab/>
        </w:r>
        <w:r w:rsidRPr="00C75C80">
          <w:rPr>
            <w:rStyle w:val="affd"/>
            <w:noProof/>
          </w:rPr>
          <w:t>WPC FAN Control In/Out List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_Toc96604370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3F0CA9EF" w14:textId="2820A745" w:rsidR="006F533A" w:rsidRDefault="006F533A">
      <w:pPr>
        <w:pStyle w:val="44"/>
        <w:tabs>
          <w:tab w:val="left" w:pos="2125"/>
          <w:tab w:val="right" w:leader="dot" w:pos="10344"/>
        </w:tabs>
        <w:ind w:left="1320"/>
        <w:rPr>
          <w:rFonts w:asciiTheme="minorHAnsi" w:eastAsiaTheme="minorEastAsia" w:hAnsiTheme="minorHAnsi" w:cstheme="minorBidi"/>
          <w:noProof/>
          <w:kern w:val="2"/>
          <w:sz w:val="20"/>
        </w:rPr>
      </w:pPr>
      <w:hyperlink w:anchor="_Toc96604371" w:history="1">
        <w:r w:rsidRPr="00C75C80">
          <w:rPr>
            <w:rStyle w:val="affd"/>
            <w:noProof/>
          </w:rPr>
          <w:t>2.1.4.4</w:t>
        </w:r>
        <w:r>
          <w:rPr>
            <w:rFonts w:asciiTheme="minorHAnsi" w:eastAsiaTheme="minorEastAsia" w:hAnsiTheme="minorHAnsi" w:cstheme="minorBidi"/>
            <w:noProof/>
            <w:kern w:val="2"/>
            <w:sz w:val="20"/>
          </w:rPr>
          <w:tab/>
        </w:r>
        <w:r w:rsidRPr="00C75C80">
          <w:rPr>
            <w:rStyle w:val="affd"/>
            <w:noProof/>
          </w:rPr>
          <w:t>WPC FAN Control S/W Parameter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_Toc96604371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63E01787" w14:textId="2572948F" w:rsidR="006F533A" w:rsidRDefault="006F533A">
      <w:pPr>
        <w:pStyle w:val="10"/>
        <w:tabs>
          <w:tab w:val="left" w:pos="439"/>
          <w:tab w:val="right" w:leader="dot" w:pos="10344"/>
        </w:tabs>
        <w:rPr>
          <w:rFonts w:asciiTheme="minorHAnsi" w:eastAsiaTheme="minorEastAsia" w:hAnsiTheme="minorHAnsi" w:cstheme="minorBidi"/>
          <w:noProof/>
          <w:kern w:val="2"/>
          <w:sz w:val="20"/>
        </w:rPr>
      </w:pPr>
      <w:hyperlink w:anchor="_Toc96604372" w:history="1">
        <w:r w:rsidRPr="00C75C80">
          <w:rPr>
            <w:rStyle w:val="affd"/>
            <w:noProof/>
          </w:rPr>
          <w:t>3</w:t>
        </w:r>
        <w:r>
          <w:rPr>
            <w:rFonts w:asciiTheme="minorHAnsi" w:eastAsiaTheme="minorEastAsia" w:hAnsiTheme="minorHAnsi" w:cstheme="minorBidi"/>
            <w:noProof/>
            <w:kern w:val="2"/>
            <w:sz w:val="20"/>
          </w:rPr>
          <w:tab/>
        </w:r>
        <w:r w:rsidRPr="00C75C80">
          <w:rPr>
            <w:rStyle w:val="affd"/>
            <w:noProof/>
          </w:rPr>
          <w:t>Functional Requirements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_Toc96604372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26F390DA" w14:textId="6796589A" w:rsidR="006F533A" w:rsidRDefault="006F533A">
      <w:pPr>
        <w:pStyle w:val="25"/>
        <w:tabs>
          <w:tab w:val="right" w:leader="dot" w:pos="10344"/>
        </w:tabs>
        <w:ind w:left="504" w:hanging="504"/>
        <w:rPr>
          <w:rFonts w:asciiTheme="minorHAnsi" w:eastAsiaTheme="minorEastAsia" w:hAnsiTheme="minorHAnsi" w:cstheme="minorBidi"/>
          <w:noProof/>
          <w:kern w:val="2"/>
          <w:sz w:val="20"/>
        </w:rPr>
      </w:pPr>
      <w:hyperlink w:anchor="_Toc96604373" w:history="1">
        <w:r w:rsidRPr="00C75C80">
          <w:rPr>
            <w:rStyle w:val="affd"/>
            <w:noProof/>
          </w:rPr>
          <w:t>3.1</w:t>
        </w:r>
        <w:r>
          <w:rPr>
            <w:rFonts w:asciiTheme="minorHAnsi" w:eastAsiaTheme="minorEastAsia" w:hAnsiTheme="minorHAnsi" w:cstheme="minorBidi"/>
            <w:noProof/>
            <w:kern w:val="2"/>
            <w:sz w:val="20"/>
          </w:rPr>
          <w:tab/>
        </w:r>
        <w:r w:rsidRPr="00C75C80">
          <w:rPr>
            <w:rStyle w:val="affd"/>
            <w:noProof/>
          </w:rPr>
          <w:t>WPC Control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_Toc96604373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6908C9DE" w14:textId="0E01198B" w:rsidR="006F533A" w:rsidRDefault="006F533A">
      <w:pPr>
        <w:pStyle w:val="35"/>
        <w:tabs>
          <w:tab w:val="left" w:pos="1700"/>
          <w:tab w:val="right" w:leader="dot" w:pos="10344"/>
        </w:tabs>
        <w:ind w:left="880"/>
        <w:rPr>
          <w:rFonts w:asciiTheme="minorHAnsi" w:eastAsiaTheme="minorEastAsia" w:hAnsiTheme="minorHAnsi" w:cstheme="minorBidi"/>
          <w:noProof/>
          <w:kern w:val="2"/>
          <w:sz w:val="20"/>
        </w:rPr>
      </w:pPr>
      <w:hyperlink w:anchor="_Toc96604374" w:history="1">
        <w:r w:rsidRPr="00C75C80">
          <w:rPr>
            <w:rStyle w:val="affd"/>
            <w:noProof/>
          </w:rPr>
          <w:t>3.1.1</w:t>
        </w:r>
        <w:r>
          <w:rPr>
            <w:rFonts w:asciiTheme="minorHAnsi" w:eastAsiaTheme="minorEastAsia" w:hAnsiTheme="minorHAnsi" w:cstheme="minorBidi"/>
            <w:noProof/>
            <w:kern w:val="2"/>
            <w:sz w:val="20"/>
          </w:rPr>
          <w:tab/>
        </w:r>
        <w:r w:rsidRPr="00C75C80">
          <w:rPr>
            <w:rStyle w:val="affd"/>
            <w:noProof/>
          </w:rPr>
          <w:t>Type1 (1.8)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_Toc96604374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11353F37" w14:textId="30423293" w:rsidR="006F533A" w:rsidRDefault="006F533A">
      <w:pPr>
        <w:pStyle w:val="44"/>
        <w:tabs>
          <w:tab w:val="left" w:pos="2125"/>
          <w:tab w:val="right" w:leader="dot" w:pos="10344"/>
        </w:tabs>
        <w:ind w:left="1320"/>
        <w:rPr>
          <w:rFonts w:asciiTheme="minorHAnsi" w:eastAsiaTheme="minorEastAsia" w:hAnsiTheme="minorHAnsi" w:cstheme="minorBidi"/>
          <w:noProof/>
          <w:kern w:val="2"/>
          <w:sz w:val="20"/>
        </w:rPr>
      </w:pPr>
      <w:hyperlink w:anchor="_Toc96604375" w:history="1">
        <w:r w:rsidRPr="00C75C80">
          <w:rPr>
            <w:rStyle w:val="affd"/>
            <w:noProof/>
          </w:rPr>
          <w:t>3.1.1.1</w:t>
        </w:r>
        <w:r>
          <w:rPr>
            <w:rFonts w:asciiTheme="minorHAnsi" w:eastAsiaTheme="minorEastAsia" w:hAnsiTheme="minorHAnsi" w:cstheme="minorBidi"/>
            <w:noProof/>
            <w:kern w:val="2"/>
            <w:sz w:val="20"/>
          </w:rPr>
          <w:tab/>
        </w:r>
        <w:r w:rsidRPr="00C75C80">
          <w:rPr>
            <w:rStyle w:val="affd"/>
            <w:noProof/>
          </w:rPr>
          <w:t>WPC Mode Control Function(5W)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_Toc96604375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42C6D43B" w14:textId="2D9F39B8" w:rsidR="006F533A" w:rsidRDefault="006F533A">
      <w:pPr>
        <w:pStyle w:val="44"/>
        <w:tabs>
          <w:tab w:val="left" w:pos="2125"/>
          <w:tab w:val="right" w:leader="dot" w:pos="10344"/>
        </w:tabs>
        <w:ind w:left="1320"/>
        <w:rPr>
          <w:rFonts w:asciiTheme="minorHAnsi" w:eastAsiaTheme="minorEastAsia" w:hAnsiTheme="minorHAnsi" w:cstheme="minorBidi"/>
          <w:noProof/>
          <w:kern w:val="2"/>
          <w:sz w:val="20"/>
        </w:rPr>
      </w:pPr>
      <w:hyperlink w:anchor="_Toc96604376" w:history="1">
        <w:r w:rsidRPr="00C75C80">
          <w:rPr>
            <w:rStyle w:val="affd"/>
            <w:noProof/>
          </w:rPr>
          <w:t>3.1.1.2</w:t>
        </w:r>
        <w:r>
          <w:rPr>
            <w:rFonts w:asciiTheme="minorHAnsi" w:eastAsiaTheme="minorEastAsia" w:hAnsiTheme="minorHAnsi" w:cstheme="minorBidi"/>
            <w:noProof/>
            <w:kern w:val="2"/>
            <w:sz w:val="20"/>
          </w:rPr>
          <w:tab/>
        </w:r>
        <w:r w:rsidRPr="00C75C80">
          <w:rPr>
            <w:rStyle w:val="affd"/>
            <w:noProof/>
          </w:rPr>
          <w:t>WPC Main Control Function(5W)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_Toc96604376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60C8BE90" w14:textId="71583BCD" w:rsidR="006F533A" w:rsidRDefault="006F533A">
      <w:pPr>
        <w:pStyle w:val="44"/>
        <w:tabs>
          <w:tab w:val="left" w:pos="2125"/>
          <w:tab w:val="right" w:leader="dot" w:pos="10344"/>
        </w:tabs>
        <w:ind w:left="1320"/>
        <w:rPr>
          <w:rFonts w:asciiTheme="minorHAnsi" w:eastAsiaTheme="minorEastAsia" w:hAnsiTheme="minorHAnsi" w:cstheme="minorBidi"/>
          <w:noProof/>
          <w:kern w:val="2"/>
          <w:sz w:val="20"/>
        </w:rPr>
      </w:pPr>
      <w:hyperlink w:anchor="_Toc96604377" w:history="1">
        <w:r w:rsidRPr="00C75C80">
          <w:rPr>
            <w:rStyle w:val="affd"/>
            <w:noProof/>
          </w:rPr>
          <w:t>3.1.1.3</w:t>
        </w:r>
        <w:r>
          <w:rPr>
            <w:rFonts w:asciiTheme="minorHAnsi" w:eastAsiaTheme="minorEastAsia" w:hAnsiTheme="minorHAnsi" w:cstheme="minorBidi"/>
            <w:noProof/>
            <w:kern w:val="2"/>
            <w:sz w:val="20"/>
          </w:rPr>
          <w:tab/>
        </w:r>
        <w:r w:rsidRPr="00C75C80">
          <w:rPr>
            <w:rStyle w:val="affd"/>
            <w:noProof/>
          </w:rPr>
          <w:t>Prevention of SMK LF Interference Control Function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_Toc96604377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10438011" w14:textId="78F17472" w:rsidR="006F533A" w:rsidRDefault="006F533A">
      <w:pPr>
        <w:pStyle w:val="44"/>
        <w:tabs>
          <w:tab w:val="left" w:pos="2125"/>
          <w:tab w:val="right" w:leader="dot" w:pos="10344"/>
        </w:tabs>
        <w:ind w:left="1320"/>
        <w:rPr>
          <w:rFonts w:asciiTheme="minorHAnsi" w:eastAsiaTheme="minorEastAsia" w:hAnsiTheme="minorHAnsi" w:cstheme="minorBidi"/>
          <w:noProof/>
          <w:kern w:val="2"/>
          <w:sz w:val="20"/>
        </w:rPr>
      </w:pPr>
      <w:hyperlink w:anchor="_Toc96604378" w:history="1">
        <w:r w:rsidRPr="00C75C80">
          <w:rPr>
            <w:rStyle w:val="affd"/>
            <w:noProof/>
          </w:rPr>
          <w:t>3.1.1.4</w:t>
        </w:r>
        <w:r>
          <w:rPr>
            <w:rFonts w:asciiTheme="minorHAnsi" w:eastAsiaTheme="minorEastAsia" w:hAnsiTheme="minorHAnsi" w:cstheme="minorBidi"/>
            <w:noProof/>
            <w:kern w:val="2"/>
            <w:sz w:val="20"/>
          </w:rPr>
          <w:tab/>
        </w:r>
        <w:r w:rsidRPr="00C75C80">
          <w:rPr>
            <w:rStyle w:val="affd"/>
            <w:noProof/>
          </w:rPr>
          <w:t>Over Current Detecting Control Function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_Toc96604378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14:paraId="0894D948" w14:textId="4317ED60" w:rsidR="006F533A" w:rsidRDefault="006F533A">
      <w:pPr>
        <w:pStyle w:val="44"/>
        <w:tabs>
          <w:tab w:val="left" w:pos="2125"/>
          <w:tab w:val="right" w:leader="dot" w:pos="10344"/>
        </w:tabs>
        <w:ind w:left="1320"/>
        <w:rPr>
          <w:rFonts w:asciiTheme="minorHAnsi" w:eastAsiaTheme="minorEastAsia" w:hAnsiTheme="minorHAnsi" w:cstheme="minorBidi"/>
          <w:noProof/>
          <w:kern w:val="2"/>
          <w:sz w:val="20"/>
        </w:rPr>
      </w:pPr>
      <w:hyperlink w:anchor="_Toc96604379" w:history="1">
        <w:r w:rsidRPr="00C75C80">
          <w:rPr>
            <w:rStyle w:val="affd"/>
            <w:noProof/>
          </w:rPr>
          <w:t>3.1.1.5</w:t>
        </w:r>
        <w:r>
          <w:rPr>
            <w:rFonts w:asciiTheme="minorHAnsi" w:eastAsiaTheme="minorEastAsia" w:hAnsiTheme="minorHAnsi" w:cstheme="minorBidi"/>
            <w:noProof/>
            <w:kern w:val="2"/>
            <w:sz w:val="20"/>
          </w:rPr>
          <w:tab/>
        </w:r>
        <w:r w:rsidRPr="00C75C80">
          <w:rPr>
            <w:rStyle w:val="affd"/>
            <w:noProof/>
          </w:rPr>
          <w:t>Temperature Sensor Error Detecting Control Function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_Toc96604379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14:paraId="51604F1C" w14:textId="2AC04697" w:rsidR="006F533A" w:rsidRDefault="006F533A">
      <w:pPr>
        <w:pStyle w:val="44"/>
        <w:tabs>
          <w:tab w:val="left" w:pos="2125"/>
          <w:tab w:val="right" w:leader="dot" w:pos="10344"/>
        </w:tabs>
        <w:ind w:left="1320"/>
        <w:rPr>
          <w:rFonts w:asciiTheme="minorHAnsi" w:eastAsiaTheme="minorEastAsia" w:hAnsiTheme="minorHAnsi" w:cstheme="minorBidi"/>
          <w:noProof/>
          <w:kern w:val="2"/>
          <w:sz w:val="20"/>
        </w:rPr>
      </w:pPr>
      <w:hyperlink w:anchor="_Toc96604380" w:history="1">
        <w:r w:rsidRPr="00C75C80">
          <w:rPr>
            <w:rStyle w:val="affd"/>
            <w:noProof/>
          </w:rPr>
          <w:t>3.1.1.6</w:t>
        </w:r>
        <w:r>
          <w:rPr>
            <w:rFonts w:asciiTheme="minorHAnsi" w:eastAsiaTheme="minorEastAsia" w:hAnsiTheme="minorHAnsi" w:cstheme="minorBidi"/>
            <w:noProof/>
            <w:kern w:val="2"/>
            <w:sz w:val="20"/>
          </w:rPr>
          <w:tab/>
        </w:r>
        <w:r w:rsidRPr="00C75C80">
          <w:rPr>
            <w:rStyle w:val="affd"/>
            <w:noProof/>
          </w:rPr>
          <w:t>WPC USM Setting Control Function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_Toc96604380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35</w:t>
        </w:r>
        <w:r>
          <w:rPr>
            <w:noProof/>
            <w:webHidden/>
          </w:rPr>
          <w:fldChar w:fldCharType="end"/>
        </w:r>
      </w:hyperlink>
    </w:p>
    <w:p w14:paraId="76C7C899" w14:textId="306DC121" w:rsidR="006F533A" w:rsidRDefault="006F533A">
      <w:pPr>
        <w:pStyle w:val="44"/>
        <w:tabs>
          <w:tab w:val="left" w:pos="2125"/>
          <w:tab w:val="right" w:leader="dot" w:pos="10344"/>
        </w:tabs>
        <w:ind w:left="1320"/>
        <w:rPr>
          <w:rFonts w:asciiTheme="minorHAnsi" w:eastAsiaTheme="minorEastAsia" w:hAnsiTheme="minorHAnsi" w:cstheme="minorBidi"/>
          <w:noProof/>
          <w:kern w:val="2"/>
          <w:sz w:val="20"/>
        </w:rPr>
      </w:pPr>
      <w:hyperlink w:anchor="_Toc96604381" w:history="1">
        <w:r w:rsidRPr="00C75C80">
          <w:rPr>
            <w:rStyle w:val="affd"/>
            <w:noProof/>
          </w:rPr>
          <w:t>3.1.1.7</w:t>
        </w:r>
        <w:r>
          <w:rPr>
            <w:rFonts w:asciiTheme="minorHAnsi" w:eastAsiaTheme="minorEastAsia" w:hAnsiTheme="minorHAnsi" w:cstheme="minorBidi"/>
            <w:noProof/>
            <w:kern w:val="2"/>
            <w:sz w:val="20"/>
          </w:rPr>
          <w:tab/>
        </w:r>
        <w:r w:rsidRPr="00C75C80">
          <w:rPr>
            <w:rStyle w:val="affd"/>
            <w:noProof/>
          </w:rPr>
          <w:t>Over Temperature Detecting Control Function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_Toc96604381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38</w:t>
        </w:r>
        <w:r>
          <w:rPr>
            <w:noProof/>
            <w:webHidden/>
          </w:rPr>
          <w:fldChar w:fldCharType="end"/>
        </w:r>
      </w:hyperlink>
    </w:p>
    <w:p w14:paraId="69679735" w14:textId="2F33F115" w:rsidR="006F533A" w:rsidRDefault="006F533A">
      <w:pPr>
        <w:pStyle w:val="44"/>
        <w:tabs>
          <w:tab w:val="left" w:pos="2125"/>
          <w:tab w:val="right" w:leader="dot" w:pos="10344"/>
        </w:tabs>
        <w:ind w:left="1320"/>
        <w:rPr>
          <w:rFonts w:asciiTheme="minorHAnsi" w:eastAsiaTheme="minorEastAsia" w:hAnsiTheme="minorHAnsi" w:cstheme="minorBidi"/>
          <w:noProof/>
          <w:kern w:val="2"/>
          <w:sz w:val="20"/>
        </w:rPr>
      </w:pPr>
      <w:hyperlink w:anchor="_Toc96604382" w:history="1">
        <w:r w:rsidRPr="00C75C80">
          <w:rPr>
            <w:rStyle w:val="affd"/>
            <w:noProof/>
          </w:rPr>
          <w:t>3.1.1.8</w:t>
        </w:r>
        <w:r>
          <w:rPr>
            <w:rFonts w:asciiTheme="minorHAnsi" w:eastAsiaTheme="minorEastAsia" w:hAnsiTheme="minorHAnsi" w:cstheme="minorBidi"/>
            <w:noProof/>
            <w:kern w:val="2"/>
            <w:sz w:val="20"/>
          </w:rPr>
          <w:tab/>
        </w:r>
        <w:r w:rsidRPr="00C75C80">
          <w:rPr>
            <w:rStyle w:val="affd"/>
            <w:noProof/>
          </w:rPr>
          <w:t>FOD(Foreign Object Detect) Control Function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_Toc96604382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40</w:t>
        </w:r>
        <w:r>
          <w:rPr>
            <w:noProof/>
            <w:webHidden/>
          </w:rPr>
          <w:fldChar w:fldCharType="end"/>
        </w:r>
      </w:hyperlink>
    </w:p>
    <w:p w14:paraId="4620AF62" w14:textId="5351D6BD" w:rsidR="006F533A" w:rsidRDefault="006F533A">
      <w:pPr>
        <w:pStyle w:val="35"/>
        <w:tabs>
          <w:tab w:val="left" w:pos="1700"/>
          <w:tab w:val="right" w:leader="dot" w:pos="10344"/>
        </w:tabs>
        <w:ind w:left="880"/>
        <w:rPr>
          <w:rFonts w:asciiTheme="minorHAnsi" w:eastAsiaTheme="minorEastAsia" w:hAnsiTheme="minorHAnsi" w:cstheme="minorBidi"/>
          <w:noProof/>
          <w:kern w:val="2"/>
          <w:sz w:val="20"/>
        </w:rPr>
      </w:pPr>
      <w:hyperlink w:anchor="_Toc96604383" w:history="1">
        <w:r w:rsidRPr="00C75C80">
          <w:rPr>
            <w:rStyle w:val="affd"/>
            <w:noProof/>
          </w:rPr>
          <w:t>3.1.2</w:t>
        </w:r>
        <w:r>
          <w:rPr>
            <w:rFonts w:asciiTheme="minorHAnsi" w:eastAsiaTheme="minorEastAsia" w:hAnsiTheme="minorHAnsi" w:cstheme="minorBidi"/>
            <w:noProof/>
            <w:kern w:val="2"/>
            <w:sz w:val="20"/>
          </w:rPr>
          <w:tab/>
        </w:r>
        <w:r w:rsidRPr="00C75C80">
          <w:rPr>
            <w:rStyle w:val="affd"/>
            <w:noProof/>
          </w:rPr>
          <w:t>Type2 (2.5)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_Toc96604383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42</w:t>
        </w:r>
        <w:r>
          <w:rPr>
            <w:noProof/>
            <w:webHidden/>
          </w:rPr>
          <w:fldChar w:fldCharType="end"/>
        </w:r>
      </w:hyperlink>
    </w:p>
    <w:p w14:paraId="6EF5285A" w14:textId="627909AC" w:rsidR="006F533A" w:rsidRDefault="006F533A">
      <w:pPr>
        <w:pStyle w:val="44"/>
        <w:tabs>
          <w:tab w:val="left" w:pos="2125"/>
          <w:tab w:val="right" w:leader="dot" w:pos="10344"/>
        </w:tabs>
        <w:ind w:left="1320"/>
        <w:rPr>
          <w:rFonts w:asciiTheme="minorHAnsi" w:eastAsiaTheme="minorEastAsia" w:hAnsiTheme="minorHAnsi" w:cstheme="minorBidi"/>
          <w:noProof/>
          <w:kern w:val="2"/>
          <w:sz w:val="20"/>
        </w:rPr>
      </w:pPr>
      <w:hyperlink w:anchor="_Toc96604384" w:history="1">
        <w:r w:rsidRPr="00C75C80">
          <w:rPr>
            <w:rStyle w:val="affd"/>
            <w:noProof/>
          </w:rPr>
          <w:t>3.1.2.1</w:t>
        </w:r>
        <w:r>
          <w:rPr>
            <w:rFonts w:asciiTheme="minorHAnsi" w:eastAsiaTheme="minorEastAsia" w:hAnsiTheme="minorHAnsi" w:cstheme="minorBidi"/>
            <w:noProof/>
            <w:kern w:val="2"/>
            <w:sz w:val="20"/>
          </w:rPr>
          <w:tab/>
        </w:r>
        <w:r w:rsidRPr="00C75C80">
          <w:rPr>
            <w:rStyle w:val="affd"/>
            <w:noProof/>
          </w:rPr>
          <w:t>WPC Mode Control Function(10W)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_Toc96604384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42</w:t>
        </w:r>
        <w:r>
          <w:rPr>
            <w:noProof/>
            <w:webHidden/>
          </w:rPr>
          <w:fldChar w:fldCharType="end"/>
        </w:r>
      </w:hyperlink>
    </w:p>
    <w:p w14:paraId="4E19F829" w14:textId="75B7E07D" w:rsidR="006F533A" w:rsidRDefault="006F533A">
      <w:pPr>
        <w:pStyle w:val="44"/>
        <w:tabs>
          <w:tab w:val="left" w:pos="2125"/>
          <w:tab w:val="right" w:leader="dot" w:pos="10344"/>
        </w:tabs>
        <w:ind w:left="1320"/>
        <w:rPr>
          <w:rFonts w:asciiTheme="minorHAnsi" w:eastAsiaTheme="minorEastAsia" w:hAnsiTheme="minorHAnsi" w:cstheme="minorBidi"/>
          <w:noProof/>
          <w:kern w:val="2"/>
          <w:sz w:val="20"/>
        </w:rPr>
      </w:pPr>
      <w:hyperlink w:anchor="_Toc96604385" w:history="1">
        <w:r w:rsidRPr="00C75C80">
          <w:rPr>
            <w:rStyle w:val="affd"/>
            <w:noProof/>
          </w:rPr>
          <w:t>3.1.2.2</w:t>
        </w:r>
        <w:r>
          <w:rPr>
            <w:rFonts w:asciiTheme="minorHAnsi" w:eastAsiaTheme="minorEastAsia" w:hAnsiTheme="minorHAnsi" w:cstheme="minorBidi"/>
            <w:noProof/>
            <w:kern w:val="2"/>
            <w:sz w:val="20"/>
          </w:rPr>
          <w:tab/>
        </w:r>
        <w:r w:rsidRPr="00C75C80">
          <w:rPr>
            <w:rStyle w:val="affd"/>
            <w:noProof/>
          </w:rPr>
          <w:t>WPC Main Control Function(10W)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_Toc96604385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44</w:t>
        </w:r>
        <w:r>
          <w:rPr>
            <w:noProof/>
            <w:webHidden/>
          </w:rPr>
          <w:fldChar w:fldCharType="end"/>
        </w:r>
      </w:hyperlink>
    </w:p>
    <w:p w14:paraId="55521349" w14:textId="1A6F2D40" w:rsidR="006F533A" w:rsidRDefault="006F533A">
      <w:pPr>
        <w:pStyle w:val="44"/>
        <w:tabs>
          <w:tab w:val="left" w:pos="2125"/>
          <w:tab w:val="right" w:leader="dot" w:pos="10344"/>
        </w:tabs>
        <w:ind w:left="1320"/>
        <w:rPr>
          <w:rFonts w:asciiTheme="minorHAnsi" w:eastAsiaTheme="minorEastAsia" w:hAnsiTheme="minorHAnsi" w:cstheme="minorBidi"/>
          <w:noProof/>
          <w:kern w:val="2"/>
          <w:sz w:val="20"/>
        </w:rPr>
      </w:pPr>
      <w:hyperlink w:anchor="_Toc96604386" w:history="1">
        <w:r w:rsidRPr="00C75C80">
          <w:rPr>
            <w:rStyle w:val="affd"/>
            <w:noProof/>
          </w:rPr>
          <w:t>3.1.2.3</w:t>
        </w:r>
        <w:r>
          <w:rPr>
            <w:rFonts w:asciiTheme="minorHAnsi" w:eastAsiaTheme="minorEastAsia" w:hAnsiTheme="minorHAnsi" w:cstheme="minorBidi"/>
            <w:noProof/>
            <w:kern w:val="2"/>
            <w:sz w:val="20"/>
          </w:rPr>
          <w:tab/>
        </w:r>
        <w:r w:rsidRPr="00C75C80">
          <w:rPr>
            <w:rStyle w:val="affd"/>
            <w:noProof/>
          </w:rPr>
          <w:t>Prevention of SMK LF Interference Control Function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_Toc96604386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48</w:t>
        </w:r>
        <w:r>
          <w:rPr>
            <w:noProof/>
            <w:webHidden/>
          </w:rPr>
          <w:fldChar w:fldCharType="end"/>
        </w:r>
      </w:hyperlink>
    </w:p>
    <w:p w14:paraId="48BAC1EB" w14:textId="0D60044D" w:rsidR="006F533A" w:rsidRDefault="006F533A">
      <w:pPr>
        <w:pStyle w:val="44"/>
        <w:tabs>
          <w:tab w:val="left" w:pos="2125"/>
          <w:tab w:val="right" w:leader="dot" w:pos="10344"/>
        </w:tabs>
        <w:ind w:left="1320"/>
        <w:rPr>
          <w:rFonts w:asciiTheme="minorHAnsi" w:eastAsiaTheme="minorEastAsia" w:hAnsiTheme="minorHAnsi" w:cstheme="minorBidi"/>
          <w:noProof/>
          <w:kern w:val="2"/>
          <w:sz w:val="20"/>
        </w:rPr>
      </w:pPr>
      <w:hyperlink w:anchor="_Toc96604387" w:history="1">
        <w:r w:rsidRPr="00C75C80">
          <w:rPr>
            <w:rStyle w:val="affd"/>
            <w:noProof/>
          </w:rPr>
          <w:t>3.1.2.4</w:t>
        </w:r>
        <w:r>
          <w:rPr>
            <w:rFonts w:asciiTheme="minorHAnsi" w:eastAsiaTheme="minorEastAsia" w:hAnsiTheme="minorHAnsi" w:cstheme="minorBidi"/>
            <w:noProof/>
            <w:kern w:val="2"/>
            <w:sz w:val="20"/>
          </w:rPr>
          <w:tab/>
        </w:r>
        <w:r w:rsidRPr="00C75C80">
          <w:rPr>
            <w:rStyle w:val="affd"/>
            <w:noProof/>
          </w:rPr>
          <w:t>Over Current Detecting Control Function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_Toc96604387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50</w:t>
        </w:r>
        <w:r>
          <w:rPr>
            <w:noProof/>
            <w:webHidden/>
          </w:rPr>
          <w:fldChar w:fldCharType="end"/>
        </w:r>
      </w:hyperlink>
    </w:p>
    <w:p w14:paraId="3FAE2B83" w14:textId="582DE8BC" w:rsidR="006F533A" w:rsidRDefault="006F533A">
      <w:pPr>
        <w:pStyle w:val="44"/>
        <w:tabs>
          <w:tab w:val="left" w:pos="2125"/>
          <w:tab w:val="right" w:leader="dot" w:pos="10344"/>
        </w:tabs>
        <w:ind w:left="1320"/>
        <w:rPr>
          <w:rFonts w:asciiTheme="minorHAnsi" w:eastAsiaTheme="minorEastAsia" w:hAnsiTheme="minorHAnsi" w:cstheme="minorBidi"/>
          <w:noProof/>
          <w:kern w:val="2"/>
          <w:sz w:val="20"/>
        </w:rPr>
      </w:pPr>
      <w:hyperlink w:anchor="_Toc96604388" w:history="1">
        <w:r w:rsidRPr="00C75C80">
          <w:rPr>
            <w:rStyle w:val="affd"/>
            <w:noProof/>
          </w:rPr>
          <w:t>3.1.2.5</w:t>
        </w:r>
        <w:r>
          <w:rPr>
            <w:rFonts w:asciiTheme="minorHAnsi" w:eastAsiaTheme="minorEastAsia" w:hAnsiTheme="minorHAnsi" w:cstheme="minorBidi"/>
            <w:noProof/>
            <w:kern w:val="2"/>
            <w:sz w:val="20"/>
          </w:rPr>
          <w:tab/>
        </w:r>
        <w:r w:rsidRPr="00C75C80">
          <w:rPr>
            <w:rStyle w:val="affd"/>
            <w:noProof/>
          </w:rPr>
          <w:t>Temperature Sensor Error Detecting Control Function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_Toc96604388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52</w:t>
        </w:r>
        <w:r>
          <w:rPr>
            <w:noProof/>
            <w:webHidden/>
          </w:rPr>
          <w:fldChar w:fldCharType="end"/>
        </w:r>
      </w:hyperlink>
    </w:p>
    <w:p w14:paraId="17C823F3" w14:textId="33A35B63" w:rsidR="006F533A" w:rsidRDefault="006F533A">
      <w:pPr>
        <w:pStyle w:val="44"/>
        <w:tabs>
          <w:tab w:val="left" w:pos="2125"/>
          <w:tab w:val="right" w:leader="dot" w:pos="10344"/>
        </w:tabs>
        <w:ind w:left="1320"/>
        <w:rPr>
          <w:rFonts w:asciiTheme="minorHAnsi" w:eastAsiaTheme="minorEastAsia" w:hAnsiTheme="minorHAnsi" w:cstheme="minorBidi"/>
          <w:noProof/>
          <w:kern w:val="2"/>
          <w:sz w:val="20"/>
        </w:rPr>
      </w:pPr>
      <w:hyperlink w:anchor="_Toc96604389" w:history="1">
        <w:r w:rsidRPr="00C75C80">
          <w:rPr>
            <w:rStyle w:val="affd"/>
            <w:noProof/>
          </w:rPr>
          <w:t>3.1.2.6</w:t>
        </w:r>
        <w:r>
          <w:rPr>
            <w:rFonts w:asciiTheme="minorHAnsi" w:eastAsiaTheme="minorEastAsia" w:hAnsiTheme="minorHAnsi" w:cstheme="minorBidi"/>
            <w:noProof/>
            <w:kern w:val="2"/>
            <w:sz w:val="20"/>
          </w:rPr>
          <w:tab/>
        </w:r>
        <w:r w:rsidRPr="00C75C80">
          <w:rPr>
            <w:rStyle w:val="affd"/>
            <w:noProof/>
          </w:rPr>
          <w:t>WPC USM Setting Control Function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_Toc96604389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54</w:t>
        </w:r>
        <w:r>
          <w:rPr>
            <w:noProof/>
            <w:webHidden/>
          </w:rPr>
          <w:fldChar w:fldCharType="end"/>
        </w:r>
      </w:hyperlink>
    </w:p>
    <w:p w14:paraId="7417CF35" w14:textId="533BC587" w:rsidR="006F533A" w:rsidRDefault="006F533A">
      <w:pPr>
        <w:pStyle w:val="44"/>
        <w:tabs>
          <w:tab w:val="left" w:pos="2125"/>
          <w:tab w:val="right" w:leader="dot" w:pos="10344"/>
        </w:tabs>
        <w:ind w:left="1320"/>
        <w:rPr>
          <w:rFonts w:asciiTheme="minorHAnsi" w:eastAsiaTheme="minorEastAsia" w:hAnsiTheme="minorHAnsi" w:cstheme="minorBidi"/>
          <w:noProof/>
          <w:kern w:val="2"/>
          <w:sz w:val="20"/>
        </w:rPr>
      </w:pPr>
      <w:hyperlink w:anchor="_Toc96604390" w:history="1">
        <w:r w:rsidRPr="00C75C80">
          <w:rPr>
            <w:rStyle w:val="affd"/>
            <w:noProof/>
          </w:rPr>
          <w:t>3.1.2.7</w:t>
        </w:r>
        <w:r>
          <w:rPr>
            <w:rFonts w:asciiTheme="minorHAnsi" w:eastAsiaTheme="minorEastAsia" w:hAnsiTheme="minorHAnsi" w:cstheme="minorBidi"/>
            <w:noProof/>
            <w:kern w:val="2"/>
            <w:sz w:val="20"/>
          </w:rPr>
          <w:tab/>
        </w:r>
        <w:r w:rsidRPr="00C75C80">
          <w:rPr>
            <w:rStyle w:val="affd"/>
            <w:noProof/>
          </w:rPr>
          <w:t>Over Temperature Detecting Control Function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_Toc96604390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57</w:t>
        </w:r>
        <w:r>
          <w:rPr>
            <w:noProof/>
            <w:webHidden/>
          </w:rPr>
          <w:fldChar w:fldCharType="end"/>
        </w:r>
      </w:hyperlink>
    </w:p>
    <w:p w14:paraId="50750B5B" w14:textId="63F70006" w:rsidR="006F533A" w:rsidRDefault="006F533A">
      <w:pPr>
        <w:pStyle w:val="35"/>
        <w:tabs>
          <w:tab w:val="left" w:pos="1700"/>
          <w:tab w:val="right" w:leader="dot" w:pos="10344"/>
        </w:tabs>
        <w:ind w:left="880"/>
        <w:rPr>
          <w:rFonts w:asciiTheme="minorHAnsi" w:eastAsiaTheme="minorEastAsia" w:hAnsiTheme="minorHAnsi" w:cstheme="minorBidi"/>
          <w:noProof/>
          <w:kern w:val="2"/>
          <w:sz w:val="20"/>
        </w:rPr>
      </w:pPr>
      <w:hyperlink w:anchor="_Toc96604391" w:history="1">
        <w:r w:rsidRPr="00C75C80">
          <w:rPr>
            <w:rStyle w:val="affd"/>
            <w:noProof/>
          </w:rPr>
          <w:t>3.1.3</w:t>
        </w:r>
        <w:r>
          <w:rPr>
            <w:rFonts w:asciiTheme="minorHAnsi" w:eastAsiaTheme="minorEastAsia" w:hAnsiTheme="minorHAnsi" w:cstheme="minorBidi"/>
            <w:noProof/>
            <w:kern w:val="2"/>
            <w:sz w:val="20"/>
          </w:rPr>
          <w:tab/>
        </w:r>
        <w:r w:rsidRPr="00C75C80">
          <w:rPr>
            <w:rStyle w:val="affd"/>
            <w:noProof/>
          </w:rPr>
          <w:t>Type3 (2.7)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_Toc96604391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59</w:t>
        </w:r>
        <w:r>
          <w:rPr>
            <w:noProof/>
            <w:webHidden/>
          </w:rPr>
          <w:fldChar w:fldCharType="end"/>
        </w:r>
      </w:hyperlink>
    </w:p>
    <w:p w14:paraId="35417980" w14:textId="4E927C5F" w:rsidR="006F533A" w:rsidRDefault="006F533A">
      <w:pPr>
        <w:pStyle w:val="44"/>
        <w:tabs>
          <w:tab w:val="left" w:pos="2125"/>
          <w:tab w:val="right" w:leader="dot" w:pos="10344"/>
        </w:tabs>
        <w:ind w:left="1320"/>
        <w:rPr>
          <w:rFonts w:asciiTheme="minorHAnsi" w:eastAsiaTheme="minorEastAsia" w:hAnsiTheme="minorHAnsi" w:cstheme="minorBidi"/>
          <w:noProof/>
          <w:kern w:val="2"/>
          <w:sz w:val="20"/>
        </w:rPr>
      </w:pPr>
      <w:hyperlink w:anchor="_Toc96604392" w:history="1">
        <w:r w:rsidRPr="00C75C80">
          <w:rPr>
            <w:rStyle w:val="affd"/>
            <w:noProof/>
          </w:rPr>
          <w:t>3.1.3.1</w:t>
        </w:r>
        <w:r>
          <w:rPr>
            <w:rFonts w:asciiTheme="minorHAnsi" w:eastAsiaTheme="minorEastAsia" w:hAnsiTheme="minorHAnsi" w:cstheme="minorBidi"/>
            <w:noProof/>
            <w:kern w:val="2"/>
            <w:sz w:val="20"/>
          </w:rPr>
          <w:tab/>
        </w:r>
        <w:r w:rsidRPr="00C75C80">
          <w:rPr>
            <w:rStyle w:val="affd"/>
            <w:noProof/>
          </w:rPr>
          <w:t>WPC &amp; NFC Mode Control Function(NFC)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_Toc96604392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59</w:t>
        </w:r>
        <w:r>
          <w:rPr>
            <w:noProof/>
            <w:webHidden/>
          </w:rPr>
          <w:fldChar w:fldCharType="end"/>
        </w:r>
      </w:hyperlink>
    </w:p>
    <w:p w14:paraId="2BDEFC5E" w14:textId="7E16B491" w:rsidR="006F533A" w:rsidRDefault="006F533A">
      <w:pPr>
        <w:pStyle w:val="44"/>
        <w:tabs>
          <w:tab w:val="left" w:pos="2125"/>
          <w:tab w:val="right" w:leader="dot" w:pos="10344"/>
        </w:tabs>
        <w:ind w:left="1320"/>
        <w:rPr>
          <w:rFonts w:asciiTheme="minorHAnsi" w:eastAsiaTheme="minorEastAsia" w:hAnsiTheme="minorHAnsi" w:cstheme="minorBidi"/>
          <w:noProof/>
          <w:kern w:val="2"/>
          <w:sz w:val="20"/>
        </w:rPr>
      </w:pPr>
      <w:hyperlink w:anchor="_Toc96604393" w:history="1">
        <w:r w:rsidRPr="00C75C80">
          <w:rPr>
            <w:rStyle w:val="affd"/>
            <w:noProof/>
          </w:rPr>
          <w:t>3.1.3.2</w:t>
        </w:r>
        <w:r>
          <w:rPr>
            <w:rFonts w:asciiTheme="minorHAnsi" w:eastAsiaTheme="minorEastAsia" w:hAnsiTheme="minorHAnsi" w:cstheme="minorBidi"/>
            <w:noProof/>
            <w:kern w:val="2"/>
            <w:sz w:val="20"/>
          </w:rPr>
          <w:tab/>
        </w:r>
        <w:r w:rsidRPr="00C75C80">
          <w:rPr>
            <w:rStyle w:val="affd"/>
            <w:noProof/>
          </w:rPr>
          <w:t>WPC Main Control Function(NFC)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_Toc96604393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62</w:t>
        </w:r>
        <w:r>
          <w:rPr>
            <w:noProof/>
            <w:webHidden/>
          </w:rPr>
          <w:fldChar w:fldCharType="end"/>
        </w:r>
      </w:hyperlink>
    </w:p>
    <w:p w14:paraId="248465F6" w14:textId="5E6DE981" w:rsidR="006F533A" w:rsidRDefault="006F533A">
      <w:pPr>
        <w:pStyle w:val="44"/>
        <w:tabs>
          <w:tab w:val="left" w:pos="2125"/>
          <w:tab w:val="right" w:leader="dot" w:pos="10344"/>
        </w:tabs>
        <w:ind w:left="1320"/>
        <w:rPr>
          <w:rFonts w:asciiTheme="minorHAnsi" w:eastAsiaTheme="minorEastAsia" w:hAnsiTheme="minorHAnsi" w:cstheme="minorBidi"/>
          <w:noProof/>
          <w:kern w:val="2"/>
          <w:sz w:val="20"/>
        </w:rPr>
      </w:pPr>
      <w:hyperlink w:anchor="_Toc96604394" w:history="1">
        <w:r w:rsidRPr="00C75C80">
          <w:rPr>
            <w:rStyle w:val="affd"/>
            <w:noProof/>
          </w:rPr>
          <w:t>3.1.3.3</w:t>
        </w:r>
        <w:r>
          <w:rPr>
            <w:rFonts w:asciiTheme="minorHAnsi" w:eastAsiaTheme="minorEastAsia" w:hAnsiTheme="minorHAnsi" w:cstheme="minorBidi"/>
            <w:noProof/>
            <w:kern w:val="2"/>
            <w:sz w:val="20"/>
          </w:rPr>
          <w:tab/>
        </w:r>
        <w:r w:rsidRPr="00C75C80">
          <w:rPr>
            <w:rStyle w:val="affd"/>
            <w:noProof/>
          </w:rPr>
          <w:t>Prevention of SMK LF Interference Control Function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_Toc96604394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66</w:t>
        </w:r>
        <w:r>
          <w:rPr>
            <w:noProof/>
            <w:webHidden/>
          </w:rPr>
          <w:fldChar w:fldCharType="end"/>
        </w:r>
      </w:hyperlink>
    </w:p>
    <w:p w14:paraId="0648509C" w14:textId="213EE2A8" w:rsidR="006F533A" w:rsidRDefault="006F533A">
      <w:pPr>
        <w:pStyle w:val="44"/>
        <w:tabs>
          <w:tab w:val="left" w:pos="2125"/>
          <w:tab w:val="right" w:leader="dot" w:pos="10344"/>
        </w:tabs>
        <w:ind w:left="1320"/>
        <w:rPr>
          <w:rFonts w:asciiTheme="minorHAnsi" w:eastAsiaTheme="minorEastAsia" w:hAnsiTheme="minorHAnsi" w:cstheme="minorBidi"/>
          <w:noProof/>
          <w:kern w:val="2"/>
          <w:sz w:val="20"/>
        </w:rPr>
      </w:pPr>
      <w:hyperlink w:anchor="_Toc96604395" w:history="1">
        <w:r w:rsidRPr="00C75C80">
          <w:rPr>
            <w:rStyle w:val="affd"/>
            <w:noProof/>
          </w:rPr>
          <w:t>3.1.3.4</w:t>
        </w:r>
        <w:r>
          <w:rPr>
            <w:rFonts w:asciiTheme="minorHAnsi" w:eastAsiaTheme="minorEastAsia" w:hAnsiTheme="minorHAnsi" w:cstheme="minorBidi"/>
            <w:noProof/>
            <w:kern w:val="2"/>
            <w:sz w:val="20"/>
          </w:rPr>
          <w:tab/>
        </w:r>
        <w:r w:rsidRPr="00C75C80">
          <w:rPr>
            <w:rStyle w:val="affd"/>
            <w:noProof/>
          </w:rPr>
          <w:t>Over Current Detecting Control Function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_Toc96604395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68</w:t>
        </w:r>
        <w:r>
          <w:rPr>
            <w:noProof/>
            <w:webHidden/>
          </w:rPr>
          <w:fldChar w:fldCharType="end"/>
        </w:r>
      </w:hyperlink>
    </w:p>
    <w:p w14:paraId="1F4913AA" w14:textId="3E19F078" w:rsidR="006F533A" w:rsidRDefault="006F533A">
      <w:pPr>
        <w:pStyle w:val="44"/>
        <w:tabs>
          <w:tab w:val="left" w:pos="2125"/>
          <w:tab w:val="right" w:leader="dot" w:pos="10344"/>
        </w:tabs>
        <w:ind w:left="1320"/>
        <w:rPr>
          <w:rFonts w:asciiTheme="minorHAnsi" w:eastAsiaTheme="minorEastAsia" w:hAnsiTheme="minorHAnsi" w:cstheme="minorBidi"/>
          <w:noProof/>
          <w:kern w:val="2"/>
          <w:sz w:val="20"/>
        </w:rPr>
      </w:pPr>
      <w:hyperlink w:anchor="_Toc96604396" w:history="1">
        <w:r w:rsidRPr="00C75C80">
          <w:rPr>
            <w:rStyle w:val="affd"/>
            <w:noProof/>
          </w:rPr>
          <w:t>3.1.3.5</w:t>
        </w:r>
        <w:r>
          <w:rPr>
            <w:rFonts w:asciiTheme="minorHAnsi" w:eastAsiaTheme="minorEastAsia" w:hAnsiTheme="minorHAnsi" w:cstheme="minorBidi"/>
            <w:noProof/>
            <w:kern w:val="2"/>
            <w:sz w:val="20"/>
          </w:rPr>
          <w:tab/>
        </w:r>
        <w:r w:rsidRPr="00C75C80">
          <w:rPr>
            <w:rStyle w:val="affd"/>
            <w:noProof/>
          </w:rPr>
          <w:t>Temperature Sensor Error Detecting Control Function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_Toc96604396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70</w:t>
        </w:r>
        <w:r>
          <w:rPr>
            <w:noProof/>
            <w:webHidden/>
          </w:rPr>
          <w:fldChar w:fldCharType="end"/>
        </w:r>
      </w:hyperlink>
    </w:p>
    <w:p w14:paraId="518433ED" w14:textId="32E45A1C" w:rsidR="006F533A" w:rsidRDefault="006F533A">
      <w:pPr>
        <w:pStyle w:val="44"/>
        <w:tabs>
          <w:tab w:val="left" w:pos="2125"/>
          <w:tab w:val="right" w:leader="dot" w:pos="10344"/>
        </w:tabs>
        <w:ind w:left="1320"/>
        <w:rPr>
          <w:rFonts w:asciiTheme="minorHAnsi" w:eastAsiaTheme="minorEastAsia" w:hAnsiTheme="minorHAnsi" w:cstheme="minorBidi"/>
          <w:noProof/>
          <w:kern w:val="2"/>
          <w:sz w:val="20"/>
        </w:rPr>
      </w:pPr>
      <w:hyperlink w:anchor="_Toc96604397" w:history="1">
        <w:r w:rsidRPr="00C75C80">
          <w:rPr>
            <w:rStyle w:val="affd"/>
            <w:noProof/>
          </w:rPr>
          <w:t>3.1.3.6</w:t>
        </w:r>
        <w:r>
          <w:rPr>
            <w:rFonts w:asciiTheme="minorHAnsi" w:eastAsiaTheme="minorEastAsia" w:hAnsiTheme="minorHAnsi" w:cstheme="minorBidi"/>
            <w:noProof/>
            <w:kern w:val="2"/>
            <w:sz w:val="20"/>
          </w:rPr>
          <w:tab/>
        </w:r>
        <w:r w:rsidRPr="00C75C80">
          <w:rPr>
            <w:rStyle w:val="affd"/>
            <w:noProof/>
          </w:rPr>
          <w:t>WPC USM Setting Control Function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_Toc96604397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72</w:t>
        </w:r>
        <w:r>
          <w:rPr>
            <w:noProof/>
            <w:webHidden/>
          </w:rPr>
          <w:fldChar w:fldCharType="end"/>
        </w:r>
      </w:hyperlink>
    </w:p>
    <w:p w14:paraId="57C8FCC3" w14:textId="7A5E62F1" w:rsidR="006F533A" w:rsidRDefault="006F533A">
      <w:pPr>
        <w:pStyle w:val="44"/>
        <w:tabs>
          <w:tab w:val="left" w:pos="2125"/>
          <w:tab w:val="right" w:leader="dot" w:pos="10344"/>
        </w:tabs>
        <w:ind w:left="1320"/>
        <w:rPr>
          <w:rFonts w:asciiTheme="minorHAnsi" w:eastAsiaTheme="minorEastAsia" w:hAnsiTheme="minorHAnsi" w:cstheme="minorBidi"/>
          <w:noProof/>
          <w:kern w:val="2"/>
          <w:sz w:val="20"/>
        </w:rPr>
      </w:pPr>
      <w:hyperlink w:anchor="_Toc96604398" w:history="1">
        <w:r w:rsidRPr="00C75C80">
          <w:rPr>
            <w:rStyle w:val="affd"/>
            <w:noProof/>
          </w:rPr>
          <w:t>3.1.3.7</w:t>
        </w:r>
        <w:r>
          <w:rPr>
            <w:rFonts w:asciiTheme="minorHAnsi" w:eastAsiaTheme="minorEastAsia" w:hAnsiTheme="minorHAnsi" w:cstheme="minorBidi"/>
            <w:noProof/>
            <w:kern w:val="2"/>
            <w:sz w:val="20"/>
          </w:rPr>
          <w:tab/>
        </w:r>
        <w:r w:rsidRPr="00C75C80">
          <w:rPr>
            <w:rStyle w:val="affd"/>
            <w:noProof/>
          </w:rPr>
          <w:t>Over Temperature Detecting Control Function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_Toc96604398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75</w:t>
        </w:r>
        <w:r>
          <w:rPr>
            <w:noProof/>
            <w:webHidden/>
          </w:rPr>
          <w:fldChar w:fldCharType="end"/>
        </w:r>
      </w:hyperlink>
    </w:p>
    <w:p w14:paraId="5495B3BC" w14:textId="0798EC4C" w:rsidR="006F533A" w:rsidRDefault="006F533A">
      <w:pPr>
        <w:pStyle w:val="25"/>
        <w:tabs>
          <w:tab w:val="right" w:leader="dot" w:pos="10344"/>
        </w:tabs>
        <w:ind w:left="504" w:hanging="504"/>
        <w:rPr>
          <w:rFonts w:asciiTheme="minorHAnsi" w:eastAsiaTheme="minorEastAsia" w:hAnsiTheme="minorHAnsi" w:cstheme="minorBidi"/>
          <w:noProof/>
          <w:kern w:val="2"/>
          <w:sz w:val="20"/>
        </w:rPr>
      </w:pPr>
      <w:hyperlink w:anchor="_Toc96604399" w:history="1">
        <w:r w:rsidRPr="00C75C80">
          <w:rPr>
            <w:rStyle w:val="affd"/>
            <w:noProof/>
          </w:rPr>
          <w:t>3.2</w:t>
        </w:r>
        <w:r>
          <w:rPr>
            <w:rFonts w:asciiTheme="minorHAnsi" w:eastAsiaTheme="minorEastAsia" w:hAnsiTheme="minorHAnsi" w:cstheme="minorBidi"/>
            <w:noProof/>
            <w:kern w:val="2"/>
            <w:sz w:val="20"/>
          </w:rPr>
          <w:tab/>
        </w:r>
        <w:r w:rsidRPr="00C75C80">
          <w:rPr>
            <w:rStyle w:val="affd"/>
            <w:noProof/>
          </w:rPr>
          <w:t>WPC IND Control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_Toc96604399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77</w:t>
        </w:r>
        <w:r>
          <w:rPr>
            <w:noProof/>
            <w:webHidden/>
          </w:rPr>
          <w:fldChar w:fldCharType="end"/>
        </w:r>
      </w:hyperlink>
    </w:p>
    <w:p w14:paraId="0E1D068C" w14:textId="36415159" w:rsidR="006F533A" w:rsidRDefault="006F533A">
      <w:pPr>
        <w:pStyle w:val="35"/>
        <w:tabs>
          <w:tab w:val="left" w:pos="1700"/>
          <w:tab w:val="right" w:leader="dot" w:pos="10344"/>
        </w:tabs>
        <w:ind w:left="880"/>
        <w:rPr>
          <w:rFonts w:asciiTheme="minorHAnsi" w:eastAsiaTheme="minorEastAsia" w:hAnsiTheme="minorHAnsi" w:cstheme="minorBidi"/>
          <w:noProof/>
          <w:kern w:val="2"/>
          <w:sz w:val="20"/>
        </w:rPr>
      </w:pPr>
      <w:hyperlink w:anchor="_Toc96604400" w:history="1">
        <w:r w:rsidRPr="00C75C80">
          <w:rPr>
            <w:rStyle w:val="affd"/>
            <w:noProof/>
          </w:rPr>
          <w:t>3.2.1</w:t>
        </w:r>
        <w:r>
          <w:rPr>
            <w:rFonts w:asciiTheme="minorHAnsi" w:eastAsiaTheme="minorEastAsia" w:hAnsiTheme="minorHAnsi" w:cstheme="minorBidi"/>
            <w:noProof/>
            <w:kern w:val="2"/>
            <w:sz w:val="20"/>
          </w:rPr>
          <w:tab/>
        </w:r>
        <w:r w:rsidRPr="00C75C80">
          <w:rPr>
            <w:rStyle w:val="affd"/>
            <w:noProof/>
          </w:rPr>
          <w:t>Type1 (1.1)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_Toc96604400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77</w:t>
        </w:r>
        <w:r>
          <w:rPr>
            <w:noProof/>
            <w:webHidden/>
          </w:rPr>
          <w:fldChar w:fldCharType="end"/>
        </w:r>
      </w:hyperlink>
    </w:p>
    <w:p w14:paraId="0A90D4C5" w14:textId="7BD08DDB" w:rsidR="006F533A" w:rsidRDefault="006F533A">
      <w:pPr>
        <w:pStyle w:val="44"/>
        <w:tabs>
          <w:tab w:val="left" w:pos="2125"/>
          <w:tab w:val="right" w:leader="dot" w:pos="10344"/>
        </w:tabs>
        <w:ind w:left="1320"/>
        <w:rPr>
          <w:rFonts w:asciiTheme="minorHAnsi" w:eastAsiaTheme="minorEastAsia" w:hAnsiTheme="minorHAnsi" w:cstheme="minorBidi"/>
          <w:noProof/>
          <w:kern w:val="2"/>
          <w:sz w:val="20"/>
        </w:rPr>
      </w:pPr>
      <w:hyperlink w:anchor="_Toc96604401" w:history="1">
        <w:r w:rsidRPr="00C75C80">
          <w:rPr>
            <w:rStyle w:val="affd"/>
            <w:noProof/>
          </w:rPr>
          <w:t>3.2.1.1</w:t>
        </w:r>
        <w:r>
          <w:rPr>
            <w:rFonts w:asciiTheme="minorHAnsi" w:eastAsiaTheme="minorEastAsia" w:hAnsiTheme="minorHAnsi" w:cstheme="minorBidi"/>
            <w:noProof/>
            <w:kern w:val="2"/>
            <w:sz w:val="20"/>
          </w:rPr>
          <w:tab/>
        </w:r>
        <w:r w:rsidRPr="00C75C80">
          <w:rPr>
            <w:rStyle w:val="affd"/>
            <w:noProof/>
          </w:rPr>
          <w:t>IND Output with Detent Control Function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_Toc96604401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77</w:t>
        </w:r>
        <w:r>
          <w:rPr>
            <w:noProof/>
            <w:webHidden/>
          </w:rPr>
          <w:fldChar w:fldCharType="end"/>
        </w:r>
      </w:hyperlink>
    </w:p>
    <w:p w14:paraId="713F4DF9" w14:textId="6B22B4CA" w:rsidR="006F533A" w:rsidRDefault="006F533A">
      <w:pPr>
        <w:pStyle w:val="35"/>
        <w:tabs>
          <w:tab w:val="left" w:pos="1700"/>
          <w:tab w:val="right" w:leader="dot" w:pos="10344"/>
        </w:tabs>
        <w:ind w:left="880"/>
        <w:rPr>
          <w:rFonts w:asciiTheme="minorHAnsi" w:eastAsiaTheme="minorEastAsia" w:hAnsiTheme="minorHAnsi" w:cstheme="minorBidi"/>
          <w:noProof/>
          <w:kern w:val="2"/>
          <w:sz w:val="20"/>
        </w:rPr>
      </w:pPr>
      <w:hyperlink w:anchor="_Toc96604402" w:history="1">
        <w:r w:rsidRPr="00C75C80">
          <w:rPr>
            <w:rStyle w:val="affd"/>
            <w:noProof/>
          </w:rPr>
          <w:t>3.2.2</w:t>
        </w:r>
        <w:r>
          <w:rPr>
            <w:rFonts w:asciiTheme="minorHAnsi" w:eastAsiaTheme="minorEastAsia" w:hAnsiTheme="minorHAnsi" w:cstheme="minorBidi"/>
            <w:noProof/>
            <w:kern w:val="2"/>
            <w:sz w:val="20"/>
          </w:rPr>
          <w:tab/>
        </w:r>
        <w:r w:rsidRPr="00C75C80">
          <w:rPr>
            <w:rStyle w:val="affd"/>
            <w:noProof/>
          </w:rPr>
          <w:t>Type2 (1.1)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_Toc96604402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80</w:t>
        </w:r>
        <w:r>
          <w:rPr>
            <w:noProof/>
            <w:webHidden/>
          </w:rPr>
          <w:fldChar w:fldCharType="end"/>
        </w:r>
      </w:hyperlink>
    </w:p>
    <w:p w14:paraId="249F4371" w14:textId="36C764D7" w:rsidR="006F533A" w:rsidRDefault="006F533A">
      <w:pPr>
        <w:pStyle w:val="44"/>
        <w:tabs>
          <w:tab w:val="left" w:pos="2125"/>
          <w:tab w:val="right" w:leader="dot" w:pos="10344"/>
        </w:tabs>
        <w:ind w:left="1320"/>
        <w:rPr>
          <w:rFonts w:asciiTheme="minorHAnsi" w:eastAsiaTheme="minorEastAsia" w:hAnsiTheme="minorHAnsi" w:cstheme="minorBidi"/>
          <w:noProof/>
          <w:kern w:val="2"/>
          <w:sz w:val="20"/>
        </w:rPr>
      </w:pPr>
      <w:hyperlink w:anchor="_Toc96604403" w:history="1">
        <w:r w:rsidRPr="00C75C80">
          <w:rPr>
            <w:rStyle w:val="affd"/>
            <w:noProof/>
          </w:rPr>
          <w:t>3.2.2.1</w:t>
        </w:r>
        <w:r>
          <w:rPr>
            <w:rFonts w:asciiTheme="minorHAnsi" w:eastAsiaTheme="minorEastAsia" w:hAnsiTheme="minorHAnsi" w:cstheme="minorBidi"/>
            <w:noProof/>
            <w:kern w:val="2"/>
            <w:sz w:val="20"/>
          </w:rPr>
          <w:tab/>
        </w:r>
        <w:r w:rsidRPr="00C75C80">
          <w:rPr>
            <w:rStyle w:val="affd"/>
            <w:noProof/>
          </w:rPr>
          <w:t>IND Output without Detent Control Function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_Toc96604403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80</w:t>
        </w:r>
        <w:r>
          <w:rPr>
            <w:noProof/>
            <w:webHidden/>
          </w:rPr>
          <w:fldChar w:fldCharType="end"/>
        </w:r>
      </w:hyperlink>
    </w:p>
    <w:p w14:paraId="0CEB14CE" w14:textId="5AF894D9" w:rsidR="006F533A" w:rsidRDefault="006F533A">
      <w:pPr>
        <w:pStyle w:val="35"/>
        <w:tabs>
          <w:tab w:val="left" w:pos="1700"/>
          <w:tab w:val="right" w:leader="dot" w:pos="10344"/>
        </w:tabs>
        <w:ind w:left="880"/>
        <w:rPr>
          <w:rFonts w:asciiTheme="minorHAnsi" w:eastAsiaTheme="minorEastAsia" w:hAnsiTheme="minorHAnsi" w:cstheme="minorBidi"/>
          <w:noProof/>
          <w:kern w:val="2"/>
          <w:sz w:val="20"/>
        </w:rPr>
      </w:pPr>
      <w:hyperlink w:anchor="_Toc96604404" w:history="1">
        <w:r w:rsidRPr="00C75C80">
          <w:rPr>
            <w:rStyle w:val="affd"/>
            <w:noProof/>
          </w:rPr>
          <w:t>3.2.3</w:t>
        </w:r>
        <w:r>
          <w:rPr>
            <w:rFonts w:asciiTheme="minorHAnsi" w:eastAsiaTheme="minorEastAsia" w:hAnsiTheme="minorHAnsi" w:cstheme="minorBidi"/>
            <w:noProof/>
            <w:kern w:val="2"/>
            <w:sz w:val="20"/>
          </w:rPr>
          <w:tab/>
        </w:r>
        <w:r w:rsidRPr="00C75C80">
          <w:rPr>
            <w:rStyle w:val="affd"/>
            <w:noProof/>
          </w:rPr>
          <w:t>Type3 (1.0)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_Toc96604404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85</w:t>
        </w:r>
        <w:r>
          <w:rPr>
            <w:noProof/>
            <w:webHidden/>
          </w:rPr>
          <w:fldChar w:fldCharType="end"/>
        </w:r>
      </w:hyperlink>
    </w:p>
    <w:p w14:paraId="3189D2A4" w14:textId="5F0B0DF1" w:rsidR="006F533A" w:rsidRDefault="006F533A">
      <w:pPr>
        <w:pStyle w:val="44"/>
        <w:tabs>
          <w:tab w:val="left" w:pos="2125"/>
          <w:tab w:val="right" w:leader="dot" w:pos="10344"/>
        </w:tabs>
        <w:ind w:left="1320"/>
        <w:rPr>
          <w:rFonts w:asciiTheme="minorHAnsi" w:eastAsiaTheme="minorEastAsia" w:hAnsiTheme="minorHAnsi" w:cstheme="minorBidi"/>
          <w:noProof/>
          <w:kern w:val="2"/>
          <w:sz w:val="20"/>
        </w:rPr>
      </w:pPr>
      <w:hyperlink w:anchor="_Toc96604405" w:history="1">
        <w:r w:rsidRPr="00C75C80">
          <w:rPr>
            <w:rStyle w:val="affd"/>
            <w:noProof/>
          </w:rPr>
          <w:t>3.2.3.1</w:t>
        </w:r>
        <w:r>
          <w:rPr>
            <w:rFonts w:asciiTheme="minorHAnsi" w:eastAsiaTheme="minorEastAsia" w:hAnsiTheme="minorHAnsi" w:cstheme="minorBidi"/>
            <w:noProof/>
            <w:kern w:val="2"/>
            <w:sz w:val="20"/>
          </w:rPr>
          <w:tab/>
        </w:r>
        <w:r w:rsidRPr="00C75C80">
          <w:rPr>
            <w:rStyle w:val="affd"/>
            <w:noProof/>
          </w:rPr>
          <w:t>IND Output with Auto Bright Control Function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_Toc96604405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85</w:t>
        </w:r>
        <w:r>
          <w:rPr>
            <w:noProof/>
            <w:webHidden/>
          </w:rPr>
          <w:fldChar w:fldCharType="end"/>
        </w:r>
      </w:hyperlink>
    </w:p>
    <w:p w14:paraId="0F62B313" w14:textId="46FB06F9" w:rsidR="006F533A" w:rsidRDefault="006F533A">
      <w:pPr>
        <w:pStyle w:val="25"/>
        <w:tabs>
          <w:tab w:val="right" w:leader="dot" w:pos="10344"/>
        </w:tabs>
        <w:ind w:left="504" w:hanging="504"/>
        <w:rPr>
          <w:rFonts w:asciiTheme="minorHAnsi" w:eastAsiaTheme="minorEastAsia" w:hAnsiTheme="minorHAnsi" w:cstheme="minorBidi"/>
          <w:noProof/>
          <w:kern w:val="2"/>
          <w:sz w:val="20"/>
        </w:rPr>
      </w:pPr>
      <w:hyperlink w:anchor="_Toc96604406" w:history="1">
        <w:r w:rsidRPr="00C75C80">
          <w:rPr>
            <w:rStyle w:val="affd"/>
            <w:noProof/>
          </w:rPr>
          <w:t>3.3</w:t>
        </w:r>
        <w:r>
          <w:rPr>
            <w:rFonts w:asciiTheme="minorHAnsi" w:eastAsiaTheme="minorEastAsia" w:hAnsiTheme="minorHAnsi" w:cstheme="minorBidi"/>
            <w:noProof/>
            <w:kern w:val="2"/>
            <w:sz w:val="20"/>
          </w:rPr>
          <w:tab/>
        </w:r>
        <w:r w:rsidRPr="00C75C80">
          <w:rPr>
            <w:rStyle w:val="affd"/>
            <w:noProof/>
          </w:rPr>
          <w:t>WPC Rail Voltage Control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_Toc96604406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90</w:t>
        </w:r>
        <w:r>
          <w:rPr>
            <w:noProof/>
            <w:webHidden/>
          </w:rPr>
          <w:fldChar w:fldCharType="end"/>
        </w:r>
      </w:hyperlink>
    </w:p>
    <w:p w14:paraId="587C9D0B" w14:textId="36CE25AC" w:rsidR="006F533A" w:rsidRDefault="006F533A">
      <w:pPr>
        <w:pStyle w:val="35"/>
        <w:tabs>
          <w:tab w:val="left" w:pos="1700"/>
          <w:tab w:val="right" w:leader="dot" w:pos="10344"/>
        </w:tabs>
        <w:ind w:left="880"/>
        <w:rPr>
          <w:rFonts w:asciiTheme="minorHAnsi" w:eastAsiaTheme="minorEastAsia" w:hAnsiTheme="minorHAnsi" w:cstheme="minorBidi"/>
          <w:noProof/>
          <w:kern w:val="2"/>
          <w:sz w:val="20"/>
        </w:rPr>
      </w:pPr>
      <w:hyperlink w:anchor="_Toc96604407" w:history="1">
        <w:r w:rsidRPr="00C75C80">
          <w:rPr>
            <w:rStyle w:val="affd"/>
            <w:noProof/>
          </w:rPr>
          <w:t>3.3.1</w:t>
        </w:r>
        <w:r>
          <w:rPr>
            <w:rFonts w:asciiTheme="minorHAnsi" w:eastAsiaTheme="minorEastAsia" w:hAnsiTheme="minorHAnsi" w:cstheme="minorBidi"/>
            <w:noProof/>
            <w:kern w:val="2"/>
            <w:sz w:val="20"/>
          </w:rPr>
          <w:tab/>
        </w:r>
        <w:r w:rsidRPr="00C75C80">
          <w:rPr>
            <w:rStyle w:val="affd"/>
            <w:noProof/>
          </w:rPr>
          <w:t>Type1 (1.0)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_Toc96604407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90</w:t>
        </w:r>
        <w:r>
          <w:rPr>
            <w:noProof/>
            <w:webHidden/>
          </w:rPr>
          <w:fldChar w:fldCharType="end"/>
        </w:r>
      </w:hyperlink>
    </w:p>
    <w:p w14:paraId="3FA1913A" w14:textId="4327ECA7" w:rsidR="006F533A" w:rsidRDefault="006F533A">
      <w:pPr>
        <w:pStyle w:val="44"/>
        <w:tabs>
          <w:tab w:val="left" w:pos="2125"/>
          <w:tab w:val="right" w:leader="dot" w:pos="10344"/>
        </w:tabs>
        <w:ind w:left="1320"/>
        <w:rPr>
          <w:rFonts w:asciiTheme="minorHAnsi" w:eastAsiaTheme="minorEastAsia" w:hAnsiTheme="minorHAnsi" w:cstheme="minorBidi"/>
          <w:noProof/>
          <w:kern w:val="2"/>
          <w:sz w:val="20"/>
        </w:rPr>
      </w:pPr>
      <w:hyperlink w:anchor="_Toc96604408" w:history="1">
        <w:r w:rsidRPr="00C75C80">
          <w:rPr>
            <w:rStyle w:val="affd"/>
            <w:noProof/>
          </w:rPr>
          <w:t>3.3.1.1</w:t>
        </w:r>
        <w:r>
          <w:rPr>
            <w:rFonts w:asciiTheme="minorHAnsi" w:eastAsiaTheme="minorEastAsia" w:hAnsiTheme="minorHAnsi" w:cstheme="minorBidi"/>
            <w:noProof/>
            <w:kern w:val="2"/>
            <w:sz w:val="20"/>
          </w:rPr>
          <w:tab/>
        </w:r>
        <w:r w:rsidRPr="00C75C80">
          <w:rPr>
            <w:rStyle w:val="affd"/>
            <w:noProof/>
          </w:rPr>
          <w:t>Rail Voltage Control Function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_Toc96604408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90</w:t>
        </w:r>
        <w:r>
          <w:rPr>
            <w:noProof/>
            <w:webHidden/>
          </w:rPr>
          <w:fldChar w:fldCharType="end"/>
        </w:r>
      </w:hyperlink>
    </w:p>
    <w:p w14:paraId="344D3CEE" w14:textId="035D2E25" w:rsidR="006F533A" w:rsidRDefault="006F533A">
      <w:pPr>
        <w:pStyle w:val="25"/>
        <w:tabs>
          <w:tab w:val="right" w:leader="dot" w:pos="10344"/>
        </w:tabs>
        <w:ind w:left="504" w:hanging="504"/>
        <w:rPr>
          <w:rFonts w:asciiTheme="minorHAnsi" w:eastAsiaTheme="minorEastAsia" w:hAnsiTheme="minorHAnsi" w:cstheme="minorBidi"/>
          <w:noProof/>
          <w:kern w:val="2"/>
          <w:sz w:val="20"/>
        </w:rPr>
      </w:pPr>
      <w:hyperlink w:anchor="_Toc96604409" w:history="1">
        <w:r w:rsidRPr="00C75C80">
          <w:rPr>
            <w:rStyle w:val="affd"/>
            <w:noProof/>
          </w:rPr>
          <w:t>3.4</w:t>
        </w:r>
        <w:r>
          <w:rPr>
            <w:rFonts w:asciiTheme="minorHAnsi" w:eastAsiaTheme="minorEastAsia" w:hAnsiTheme="minorHAnsi" w:cstheme="minorBidi"/>
            <w:noProof/>
            <w:kern w:val="2"/>
            <w:sz w:val="20"/>
          </w:rPr>
          <w:tab/>
        </w:r>
        <w:r w:rsidRPr="00C75C80">
          <w:rPr>
            <w:rStyle w:val="affd"/>
            <w:noProof/>
          </w:rPr>
          <w:t>WPC FAN Control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_Toc96604409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93</w:t>
        </w:r>
        <w:r>
          <w:rPr>
            <w:noProof/>
            <w:webHidden/>
          </w:rPr>
          <w:fldChar w:fldCharType="end"/>
        </w:r>
      </w:hyperlink>
    </w:p>
    <w:p w14:paraId="12274EA8" w14:textId="38F5002A" w:rsidR="006F533A" w:rsidRDefault="006F533A">
      <w:pPr>
        <w:pStyle w:val="35"/>
        <w:tabs>
          <w:tab w:val="left" w:pos="1700"/>
          <w:tab w:val="right" w:leader="dot" w:pos="10344"/>
        </w:tabs>
        <w:ind w:left="880"/>
        <w:rPr>
          <w:rFonts w:asciiTheme="minorHAnsi" w:eastAsiaTheme="minorEastAsia" w:hAnsiTheme="minorHAnsi" w:cstheme="minorBidi"/>
          <w:noProof/>
          <w:kern w:val="2"/>
          <w:sz w:val="20"/>
        </w:rPr>
      </w:pPr>
      <w:hyperlink w:anchor="_Toc96604410" w:history="1">
        <w:r w:rsidRPr="00C75C80">
          <w:rPr>
            <w:rStyle w:val="affd"/>
            <w:noProof/>
          </w:rPr>
          <w:t>3.4.1</w:t>
        </w:r>
        <w:r>
          <w:rPr>
            <w:rFonts w:asciiTheme="minorHAnsi" w:eastAsiaTheme="minorEastAsia" w:hAnsiTheme="minorHAnsi" w:cstheme="minorBidi"/>
            <w:noProof/>
            <w:kern w:val="2"/>
            <w:sz w:val="20"/>
          </w:rPr>
          <w:tab/>
        </w:r>
        <w:r w:rsidRPr="00C75C80">
          <w:rPr>
            <w:rStyle w:val="affd"/>
            <w:noProof/>
          </w:rPr>
          <w:t>Type1 (1.0)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_Toc96604410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93</w:t>
        </w:r>
        <w:r>
          <w:rPr>
            <w:noProof/>
            <w:webHidden/>
          </w:rPr>
          <w:fldChar w:fldCharType="end"/>
        </w:r>
      </w:hyperlink>
    </w:p>
    <w:p w14:paraId="09012E7E" w14:textId="20214CE2" w:rsidR="006F533A" w:rsidRDefault="006F533A">
      <w:pPr>
        <w:pStyle w:val="44"/>
        <w:tabs>
          <w:tab w:val="left" w:pos="2125"/>
          <w:tab w:val="right" w:leader="dot" w:pos="10344"/>
        </w:tabs>
        <w:ind w:left="1320"/>
        <w:rPr>
          <w:rFonts w:asciiTheme="minorHAnsi" w:eastAsiaTheme="minorEastAsia" w:hAnsiTheme="minorHAnsi" w:cstheme="minorBidi"/>
          <w:noProof/>
          <w:kern w:val="2"/>
          <w:sz w:val="20"/>
        </w:rPr>
      </w:pPr>
      <w:hyperlink w:anchor="_Toc96604411" w:history="1">
        <w:r w:rsidRPr="00C75C80">
          <w:rPr>
            <w:rStyle w:val="affd"/>
            <w:noProof/>
          </w:rPr>
          <w:t>3.4.1.1</w:t>
        </w:r>
        <w:r>
          <w:rPr>
            <w:rFonts w:asciiTheme="minorHAnsi" w:eastAsiaTheme="minorEastAsia" w:hAnsiTheme="minorHAnsi" w:cstheme="minorBidi"/>
            <w:noProof/>
            <w:kern w:val="2"/>
            <w:sz w:val="20"/>
          </w:rPr>
          <w:tab/>
        </w:r>
        <w:r w:rsidRPr="00C75C80">
          <w:rPr>
            <w:rStyle w:val="affd"/>
            <w:noProof/>
          </w:rPr>
          <w:t>FAN Control Function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_Toc96604411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93</w:t>
        </w:r>
        <w:r>
          <w:rPr>
            <w:noProof/>
            <w:webHidden/>
          </w:rPr>
          <w:fldChar w:fldCharType="end"/>
        </w:r>
      </w:hyperlink>
    </w:p>
    <w:p w14:paraId="1E6FF45C" w14:textId="1E2A37DA" w:rsidR="00082C47" w:rsidRPr="00211C19" w:rsidRDefault="00637CFE" w:rsidP="00082C47">
      <w:pPr>
        <w:pStyle w:val="aa"/>
        <w:rPr>
          <w:rFonts w:ascii="Calibri" w:eastAsia="현대하모니 L" w:hAnsi="Calibri" w:cs="Calibri"/>
          <w:b/>
          <w:bCs/>
          <w:noProof/>
        </w:rPr>
      </w:pPr>
      <w:r w:rsidRPr="00211C19">
        <w:rPr>
          <w:rFonts w:ascii="Calibri" w:eastAsia="현대하모니 L" w:hAnsi="Calibri" w:cs="Calibri"/>
          <w:b/>
          <w:bCs/>
          <w:noProof/>
        </w:rPr>
        <w:fldChar w:fldCharType="end"/>
      </w:r>
      <w:r w:rsidR="00082C47" w:rsidRPr="00211C19">
        <w:rPr>
          <w:rFonts w:ascii="Calibri" w:eastAsia="현대하모니 L" w:hAnsi="Calibri" w:cs="Calibri"/>
          <w:b/>
          <w:bCs/>
          <w:noProof/>
        </w:rPr>
        <w:br w:type="page"/>
      </w:r>
    </w:p>
    <w:p w14:paraId="47FE4191" w14:textId="77777777" w:rsidR="00E26C88" w:rsidRPr="00211C19" w:rsidRDefault="00E26C88" w:rsidP="00E26C88">
      <w:pPr>
        <w:rPr>
          <w:rFonts w:eastAsia="현대하모니 L" w:cs="Calibri"/>
          <w:b/>
          <w:sz w:val="28"/>
          <w:szCs w:val="28"/>
          <w:u w:val="single"/>
        </w:rPr>
      </w:pPr>
      <w:r w:rsidRPr="00211C19">
        <w:rPr>
          <w:rFonts w:eastAsia="현대하모니 L" w:cs="Calibri" w:hint="eastAsia"/>
          <w:b/>
          <w:sz w:val="28"/>
          <w:szCs w:val="28"/>
          <w:u w:val="single"/>
        </w:rPr>
        <w:lastRenderedPageBreak/>
        <w:t>Figure List</w:t>
      </w:r>
    </w:p>
    <w:p w14:paraId="002630D8" w14:textId="77777777" w:rsidR="00E26C88" w:rsidRPr="00211C19" w:rsidRDefault="00E26C88" w:rsidP="00E26C88">
      <w:pPr>
        <w:pStyle w:val="ab"/>
        <w:tabs>
          <w:tab w:val="right" w:leader="dot" w:pos="10344"/>
        </w:tabs>
        <w:ind w:leftChars="268" w:left="1014" w:hangingChars="221" w:hanging="424"/>
        <w:rPr>
          <w:rFonts w:ascii="Calibri" w:eastAsia="현대하모니 L" w:hAnsi="Calibri" w:cs="Calibri"/>
          <w:b/>
          <w:bCs/>
          <w:noProof/>
        </w:rPr>
      </w:pPr>
    </w:p>
    <w:p w14:paraId="608D0937" w14:textId="316158CA" w:rsidR="006F533A" w:rsidRDefault="00E26C88">
      <w:pPr>
        <w:pStyle w:val="ab"/>
        <w:tabs>
          <w:tab w:val="right" w:leader="dot" w:pos="10344"/>
        </w:tabs>
        <w:ind w:left="1264" w:hanging="384"/>
        <w:rPr>
          <w:rFonts w:asciiTheme="minorHAnsi" w:eastAsiaTheme="minorEastAsia" w:hAnsiTheme="minorHAnsi" w:cstheme="minorBidi"/>
          <w:noProof/>
          <w:sz w:val="20"/>
          <w:szCs w:val="22"/>
        </w:rPr>
      </w:pPr>
      <w:r w:rsidRPr="00211C19">
        <w:rPr>
          <w:rFonts w:ascii="Calibri" w:eastAsia="현대하모니 L" w:hAnsi="Calibri" w:cs="Calibri"/>
          <w:b/>
          <w:bCs/>
          <w:noProof/>
        </w:rPr>
        <w:fldChar w:fldCharType="begin"/>
      </w:r>
      <w:r w:rsidRPr="00211C19">
        <w:rPr>
          <w:rFonts w:ascii="Calibri" w:eastAsia="현대하모니 L" w:hAnsi="Calibri" w:cs="Calibri"/>
          <w:b/>
          <w:bCs/>
          <w:noProof/>
        </w:rPr>
        <w:instrText xml:space="preserve"> TOC \h \z \c "Figure" </w:instrText>
      </w:r>
      <w:r w:rsidRPr="00211C19">
        <w:rPr>
          <w:rFonts w:ascii="Calibri" w:eastAsia="현대하모니 L" w:hAnsi="Calibri" w:cs="Calibri"/>
          <w:b/>
          <w:bCs/>
          <w:noProof/>
        </w:rPr>
        <w:fldChar w:fldCharType="separate"/>
      </w:r>
      <w:hyperlink w:anchor="_Toc96604412" w:history="1">
        <w:r w:rsidR="006F533A" w:rsidRPr="008D23C5">
          <w:rPr>
            <w:rStyle w:val="affd"/>
            <w:rFonts w:eastAsia="현대하모니 L" w:cs="Calibri"/>
            <w:noProof/>
          </w:rPr>
          <w:t>Figure 1.WPC Control Type1 (1.8) Data Flow Diagram</w:t>
        </w:r>
        <w:r w:rsidR="006F533A">
          <w:rPr>
            <w:noProof/>
            <w:webHidden/>
          </w:rPr>
          <w:tab/>
        </w:r>
        <w:r w:rsidR="006F533A">
          <w:rPr>
            <w:noProof/>
            <w:webHidden/>
          </w:rPr>
          <w:fldChar w:fldCharType="begin"/>
        </w:r>
        <w:r w:rsidR="006F533A">
          <w:rPr>
            <w:noProof/>
            <w:webHidden/>
          </w:rPr>
          <w:instrText xml:space="preserve"> PAGEREF _Toc96604412 \h </w:instrText>
        </w:r>
        <w:r w:rsidR="006F533A">
          <w:rPr>
            <w:noProof/>
            <w:webHidden/>
          </w:rPr>
        </w:r>
        <w:r w:rsidR="006F533A">
          <w:rPr>
            <w:noProof/>
            <w:webHidden/>
          </w:rPr>
          <w:fldChar w:fldCharType="separate"/>
        </w:r>
        <w:r w:rsidR="006F533A">
          <w:rPr>
            <w:noProof/>
            <w:webHidden/>
          </w:rPr>
          <w:t>8</w:t>
        </w:r>
        <w:r w:rsidR="006F533A">
          <w:rPr>
            <w:noProof/>
            <w:webHidden/>
          </w:rPr>
          <w:fldChar w:fldCharType="end"/>
        </w:r>
      </w:hyperlink>
    </w:p>
    <w:p w14:paraId="1DA77852" w14:textId="76EC0A4E" w:rsidR="006F533A" w:rsidRDefault="006F533A">
      <w:pPr>
        <w:pStyle w:val="ab"/>
        <w:tabs>
          <w:tab w:val="right" w:leader="dot" w:pos="10344"/>
        </w:tabs>
        <w:ind w:left="1320" w:hanging="440"/>
        <w:rPr>
          <w:rFonts w:asciiTheme="minorHAnsi" w:eastAsiaTheme="minorEastAsia" w:hAnsiTheme="minorHAnsi" w:cstheme="minorBidi"/>
          <w:noProof/>
          <w:sz w:val="20"/>
          <w:szCs w:val="22"/>
        </w:rPr>
      </w:pPr>
      <w:hyperlink w:anchor="_Toc96604413" w:history="1">
        <w:r w:rsidRPr="008D23C5">
          <w:rPr>
            <w:rStyle w:val="affd"/>
            <w:rFonts w:eastAsia="현대하모니 L" w:cs="Calibri"/>
            <w:noProof/>
          </w:rPr>
          <w:t>Figure 2.WPC Control Type2 (2.5) Data Flow Diagram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_Toc96604413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3CBFA680" w14:textId="49855C40" w:rsidR="006F533A" w:rsidRDefault="006F533A">
      <w:pPr>
        <w:pStyle w:val="ab"/>
        <w:tabs>
          <w:tab w:val="right" w:leader="dot" w:pos="10344"/>
        </w:tabs>
        <w:ind w:left="1320" w:hanging="440"/>
        <w:rPr>
          <w:rFonts w:asciiTheme="minorHAnsi" w:eastAsiaTheme="minorEastAsia" w:hAnsiTheme="minorHAnsi" w:cstheme="minorBidi"/>
          <w:noProof/>
          <w:sz w:val="20"/>
          <w:szCs w:val="22"/>
        </w:rPr>
      </w:pPr>
      <w:hyperlink w:anchor="_Toc96604414" w:history="1">
        <w:r w:rsidRPr="008D23C5">
          <w:rPr>
            <w:rStyle w:val="affd"/>
            <w:rFonts w:eastAsia="현대하모니 L" w:cs="Calibri"/>
            <w:noProof/>
          </w:rPr>
          <w:t>Figure 3.WPC Control Type3 (2.7) Data Flow Diagram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_Toc96604414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1F6345A2" w14:textId="66464491" w:rsidR="006F533A" w:rsidRDefault="006F533A">
      <w:pPr>
        <w:pStyle w:val="ab"/>
        <w:tabs>
          <w:tab w:val="right" w:leader="dot" w:pos="10344"/>
        </w:tabs>
        <w:ind w:left="1320" w:hanging="440"/>
        <w:rPr>
          <w:rFonts w:asciiTheme="minorHAnsi" w:eastAsiaTheme="minorEastAsia" w:hAnsiTheme="minorHAnsi" w:cstheme="minorBidi"/>
          <w:noProof/>
          <w:sz w:val="20"/>
          <w:szCs w:val="22"/>
        </w:rPr>
      </w:pPr>
      <w:hyperlink w:anchor="_Toc96604415" w:history="1">
        <w:r w:rsidRPr="008D23C5">
          <w:rPr>
            <w:rStyle w:val="affd"/>
            <w:rFonts w:eastAsia="현대하모니 L" w:cs="Calibri"/>
            <w:noProof/>
          </w:rPr>
          <w:t>Figure 4.WPC IND Control Type1 (1.1) Data Flow Diagram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_Toc96604415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3E73161E" w14:textId="6BDF583C" w:rsidR="006F533A" w:rsidRDefault="006F533A">
      <w:pPr>
        <w:pStyle w:val="ab"/>
        <w:tabs>
          <w:tab w:val="right" w:leader="dot" w:pos="10344"/>
        </w:tabs>
        <w:ind w:left="1320" w:hanging="440"/>
        <w:rPr>
          <w:rFonts w:asciiTheme="minorHAnsi" w:eastAsiaTheme="minorEastAsia" w:hAnsiTheme="minorHAnsi" w:cstheme="minorBidi"/>
          <w:noProof/>
          <w:sz w:val="20"/>
          <w:szCs w:val="22"/>
        </w:rPr>
      </w:pPr>
      <w:hyperlink w:anchor="_Toc96604416" w:history="1">
        <w:r w:rsidRPr="008D23C5">
          <w:rPr>
            <w:rStyle w:val="affd"/>
            <w:rFonts w:eastAsia="현대하모니 L" w:cs="Calibri"/>
            <w:noProof/>
          </w:rPr>
          <w:t>Figure 5.WPC IND Control Type2 (1.1) Data Flow Diagram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_Toc96604416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60245490" w14:textId="209D41AC" w:rsidR="006F533A" w:rsidRDefault="006F533A">
      <w:pPr>
        <w:pStyle w:val="ab"/>
        <w:tabs>
          <w:tab w:val="right" w:leader="dot" w:pos="10344"/>
        </w:tabs>
        <w:ind w:left="1320" w:hanging="440"/>
        <w:rPr>
          <w:rFonts w:asciiTheme="minorHAnsi" w:eastAsiaTheme="minorEastAsia" w:hAnsiTheme="minorHAnsi" w:cstheme="minorBidi"/>
          <w:noProof/>
          <w:sz w:val="20"/>
          <w:szCs w:val="22"/>
        </w:rPr>
      </w:pPr>
      <w:hyperlink w:anchor="_Toc96604417" w:history="1">
        <w:r w:rsidRPr="008D23C5">
          <w:rPr>
            <w:rStyle w:val="affd"/>
            <w:rFonts w:eastAsia="현대하모니 L" w:cs="Calibri"/>
            <w:noProof/>
          </w:rPr>
          <w:t>Figure 6.WPC IND Control Type3 (1.0) Data Flow Diagram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_Toc96604417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6CCD0614" w14:textId="5E80EF99" w:rsidR="006F533A" w:rsidRDefault="006F533A">
      <w:pPr>
        <w:pStyle w:val="ab"/>
        <w:tabs>
          <w:tab w:val="right" w:leader="dot" w:pos="10344"/>
        </w:tabs>
        <w:ind w:left="1320" w:hanging="440"/>
        <w:rPr>
          <w:rFonts w:asciiTheme="minorHAnsi" w:eastAsiaTheme="minorEastAsia" w:hAnsiTheme="minorHAnsi" w:cstheme="minorBidi"/>
          <w:noProof/>
          <w:sz w:val="20"/>
          <w:szCs w:val="22"/>
        </w:rPr>
      </w:pPr>
      <w:hyperlink w:anchor="_Toc96604418" w:history="1">
        <w:r w:rsidRPr="008D23C5">
          <w:rPr>
            <w:rStyle w:val="affd"/>
            <w:rFonts w:eastAsia="현대하모니 L" w:cs="Calibri"/>
            <w:noProof/>
          </w:rPr>
          <w:t>Figure 7.WPC Rail Voltage Control Type1 (1.0) Data Flow Diagram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_Toc96604418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106F3171" w14:textId="001B604F" w:rsidR="006F533A" w:rsidRDefault="006F533A">
      <w:pPr>
        <w:pStyle w:val="ab"/>
        <w:tabs>
          <w:tab w:val="right" w:leader="dot" w:pos="10344"/>
        </w:tabs>
        <w:ind w:left="1320" w:hanging="440"/>
        <w:rPr>
          <w:rFonts w:asciiTheme="minorHAnsi" w:eastAsiaTheme="minorEastAsia" w:hAnsiTheme="minorHAnsi" w:cstheme="minorBidi"/>
          <w:noProof/>
          <w:sz w:val="20"/>
          <w:szCs w:val="22"/>
        </w:rPr>
      </w:pPr>
      <w:hyperlink w:anchor="_Toc96604419" w:history="1">
        <w:r w:rsidRPr="008D23C5">
          <w:rPr>
            <w:rStyle w:val="affd"/>
            <w:rFonts w:eastAsia="현대하모니 L" w:cs="Calibri"/>
            <w:noProof/>
          </w:rPr>
          <w:t>Figure 8.WPC FAN Control Type1 (1.0) Data Flow Diagram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_Toc96604419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14C87F6A" w14:textId="4BFA1C4F" w:rsidR="006F533A" w:rsidRDefault="006F533A">
      <w:pPr>
        <w:pStyle w:val="ab"/>
        <w:tabs>
          <w:tab w:val="right" w:leader="dot" w:pos="10344"/>
        </w:tabs>
        <w:ind w:left="1320" w:hanging="440"/>
        <w:rPr>
          <w:rFonts w:asciiTheme="minorHAnsi" w:eastAsiaTheme="minorEastAsia" w:hAnsiTheme="minorHAnsi" w:cstheme="minorBidi"/>
          <w:noProof/>
          <w:sz w:val="20"/>
          <w:szCs w:val="22"/>
        </w:rPr>
      </w:pPr>
      <w:hyperlink w:anchor="_Toc96604420" w:history="1">
        <w:r w:rsidRPr="008D23C5">
          <w:rPr>
            <w:rStyle w:val="affd"/>
            <w:noProof/>
          </w:rPr>
          <w:t>Figure 9.WPC Mode Control Function Data Flow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_Toc96604420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6ACCC44C" w14:textId="72CB8D54" w:rsidR="006F533A" w:rsidRDefault="006F533A">
      <w:pPr>
        <w:pStyle w:val="ab"/>
        <w:tabs>
          <w:tab w:val="right" w:leader="dot" w:pos="10344"/>
        </w:tabs>
        <w:ind w:left="1320" w:hanging="440"/>
        <w:rPr>
          <w:rFonts w:asciiTheme="minorHAnsi" w:eastAsiaTheme="minorEastAsia" w:hAnsiTheme="minorHAnsi" w:cstheme="minorBidi"/>
          <w:noProof/>
          <w:sz w:val="20"/>
          <w:szCs w:val="22"/>
        </w:rPr>
      </w:pPr>
      <w:hyperlink w:anchor="_Toc96604421" w:history="1">
        <w:r w:rsidRPr="008D23C5">
          <w:rPr>
            <w:rStyle w:val="affd"/>
            <w:noProof/>
          </w:rPr>
          <w:t>Figure 10.WPC Mode Control Function State Chart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_Toc96604421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4C9379B1" w14:textId="3B81315B" w:rsidR="006F533A" w:rsidRDefault="006F533A">
      <w:pPr>
        <w:pStyle w:val="ab"/>
        <w:tabs>
          <w:tab w:val="right" w:leader="dot" w:pos="10344"/>
        </w:tabs>
        <w:ind w:left="1320" w:hanging="440"/>
        <w:rPr>
          <w:rFonts w:asciiTheme="minorHAnsi" w:eastAsiaTheme="minorEastAsia" w:hAnsiTheme="minorHAnsi" w:cstheme="minorBidi"/>
          <w:noProof/>
          <w:sz w:val="20"/>
          <w:szCs w:val="22"/>
        </w:rPr>
      </w:pPr>
      <w:hyperlink w:anchor="_Toc96604422" w:history="1">
        <w:r w:rsidRPr="008D23C5">
          <w:rPr>
            <w:rStyle w:val="affd"/>
            <w:rFonts w:eastAsia="현대하모니 L" w:cs="Calibri"/>
            <w:noProof/>
          </w:rPr>
          <w:t>Figure 11. WPC Main Control Function Data Flow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_Toc96604422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50B04C4C" w14:textId="20C4827A" w:rsidR="006F533A" w:rsidRDefault="006F533A">
      <w:pPr>
        <w:pStyle w:val="ab"/>
        <w:tabs>
          <w:tab w:val="right" w:leader="dot" w:pos="10344"/>
        </w:tabs>
        <w:ind w:left="1320" w:hanging="440"/>
        <w:rPr>
          <w:rFonts w:asciiTheme="minorHAnsi" w:eastAsiaTheme="minorEastAsia" w:hAnsiTheme="minorHAnsi" w:cstheme="minorBidi"/>
          <w:noProof/>
          <w:sz w:val="20"/>
          <w:szCs w:val="22"/>
        </w:rPr>
      </w:pPr>
      <w:hyperlink w:anchor="_Toc96604423" w:history="1">
        <w:r w:rsidRPr="008D23C5">
          <w:rPr>
            <w:rStyle w:val="affd"/>
            <w:rFonts w:eastAsia="현대하모니 L" w:cs="Calibri"/>
            <w:noProof/>
          </w:rPr>
          <w:t>Figure 12. WPC Main Control Function State Chart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_Toc96604423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166BE703" w14:textId="41F8E20C" w:rsidR="006F533A" w:rsidRDefault="006F533A">
      <w:pPr>
        <w:pStyle w:val="ab"/>
        <w:tabs>
          <w:tab w:val="right" w:leader="dot" w:pos="10344"/>
        </w:tabs>
        <w:ind w:left="1320" w:hanging="440"/>
        <w:rPr>
          <w:rFonts w:asciiTheme="minorHAnsi" w:eastAsiaTheme="minorEastAsia" w:hAnsiTheme="minorHAnsi" w:cstheme="minorBidi"/>
          <w:noProof/>
          <w:sz w:val="20"/>
          <w:szCs w:val="22"/>
        </w:rPr>
      </w:pPr>
      <w:hyperlink w:anchor="_Toc96604424" w:history="1">
        <w:r w:rsidRPr="008D23C5">
          <w:rPr>
            <w:rStyle w:val="affd"/>
            <w:rFonts w:eastAsia="현대하모니 L" w:cs="Calibri"/>
            <w:noProof/>
          </w:rPr>
          <w:t>Figure 13.Prevention of SMK LF Interference Control Function Data Flow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_Toc96604424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448A2B0B" w14:textId="45C9D545" w:rsidR="006F533A" w:rsidRDefault="006F533A">
      <w:pPr>
        <w:pStyle w:val="ab"/>
        <w:tabs>
          <w:tab w:val="right" w:leader="dot" w:pos="10344"/>
        </w:tabs>
        <w:ind w:left="1320" w:hanging="440"/>
        <w:rPr>
          <w:rFonts w:asciiTheme="minorHAnsi" w:eastAsiaTheme="minorEastAsia" w:hAnsiTheme="minorHAnsi" w:cstheme="minorBidi"/>
          <w:noProof/>
          <w:sz w:val="20"/>
          <w:szCs w:val="22"/>
        </w:rPr>
      </w:pPr>
      <w:hyperlink w:anchor="_Toc96604425" w:history="1">
        <w:r w:rsidRPr="008D23C5">
          <w:rPr>
            <w:rStyle w:val="affd"/>
            <w:rFonts w:eastAsia="현대하모니 L" w:cs="Calibri"/>
            <w:noProof/>
          </w:rPr>
          <w:t>Figure 14.Prevention of SMK LF Interference Control Function State Chart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_Toc96604425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14:paraId="03A20D61" w14:textId="48BF3EE6" w:rsidR="006F533A" w:rsidRDefault="006F533A">
      <w:pPr>
        <w:pStyle w:val="ab"/>
        <w:tabs>
          <w:tab w:val="right" w:leader="dot" w:pos="10344"/>
        </w:tabs>
        <w:ind w:left="1320" w:hanging="440"/>
        <w:rPr>
          <w:rFonts w:asciiTheme="minorHAnsi" w:eastAsiaTheme="minorEastAsia" w:hAnsiTheme="minorHAnsi" w:cstheme="minorBidi"/>
          <w:noProof/>
          <w:sz w:val="20"/>
          <w:szCs w:val="22"/>
        </w:rPr>
      </w:pPr>
      <w:hyperlink w:anchor="_Toc96604426" w:history="1">
        <w:r w:rsidRPr="008D23C5">
          <w:rPr>
            <w:rStyle w:val="affd"/>
            <w:rFonts w:eastAsia="현대하모니 L" w:cs="Calibri"/>
            <w:noProof/>
          </w:rPr>
          <w:t>Figure 15. Over Current Detecting Control Function Data Flow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_Toc96604426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14:paraId="7AE8078B" w14:textId="0AD28B49" w:rsidR="006F533A" w:rsidRDefault="006F533A">
      <w:pPr>
        <w:pStyle w:val="ab"/>
        <w:tabs>
          <w:tab w:val="right" w:leader="dot" w:pos="10344"/>
        </w:tabs>
        <w:ind w:left="1320" w:hanging="440"/>
        <w:rPr>
          <w:rFonts w:asciiTheme="minorHAnsi" w:eastAsiaTheme="minorEastAsia" w:hAnsiTheme="minorHAnsi" w:cstheme="minorBidi"/>
          <w:noProof/>
          <w:sz w:val="20"/>
          <w:szCs w:val="22"/>
        </w:rPr>
      </w:pPr>
      <w:hyperlink w:anchor="_Toc96604427" w:history="1">
        <w:r w:rsidRPr="008D23C5">
          <w:rPr>
            <w:rStyle w:val="affd"/>
            <w:rFonts w:eastAsia="현대하모니 L" w:cs="Calibri"/>
            <w:noProof/>
          </w:rPr>
          <w:t>Figure 16. Over Current Detecting Control Function State Chart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_Toc96604427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14:paraId="32766060" w14:textId="6953A7BC" w:rsidR="006F533A" w:rsidRDefault="006F533A">
      <w:pPr>
        <w:pStyle w:val="ab"/>
        <w:tabs>
          <w:tab w:val="right" w:leader="dot" w:pos="10344"/>
        </w:tabs>
        <w:ind w:left="1320" w:hanging="440"/>
        <w:rPr>
          <w:rFonts w:asciiTheme="minorHAnsi" w:eastAsiaTheme="minorEastAsia" w:hAnsiTheme="minorHAnsi" w:cstheme="minorBidi"/>
          <w:noProof/>
          <w:sz w:val="20"/>
          <w:szCs w:val="22"/>
        </w:rPr>
      </w:pPr>
      <w:hyperlink w:anchor="_Toc96604428" w:history="1">
        <w:r w:rsidRPr="008D23C5">
          <w:rPr>
            <w:rStyle w:val="affd"/>
            <w:rFonts w:eastAsia="현대하모니 L" w:cs="Calibri"/>
            <w:noProof/>
          </w:rPr>
          <w:t>Figure 17. Temperature Sensor Error Detecting Control Function Data Flow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_Toc96604428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14:paraId="025C068A" w14:textId="68D27395" w:rsidR="006F533A" w:rsidRDefault="006F533A">
      <w:pPr>
        <w:pStyle w:val="ab"/>
        <w:tabs>
          <w:tab w:val="right" w:leader="dot" w:pos="10344"/>
        </w:tabs>
        <w:ind w:left="1320" w:hanging="440"/>
        <w:rPr>
          <w:rFonts w:asciiTheme="minorHAnsi" w:eastAsiaTheme="minorEastAsia" w:hAnsiTheme="minorHAnsi" w:cstheme="minorBidi"/>
          <w:noProof/>
          <w:sz w:val="20"/>
          <w:szCs w:val="22"/>
        </w:rPr>
      </w:pPr>
      <w:hyperlink w:anchor="_Toc96604429" w:history="1">
        <w:r w:rsidRPr="008D23C5">
          <w:rPr>
            <w:rStyle w:val="affd"/>
            <w:rFonts w:eastAsia="현대하모니 L" w:cs="Calibri"/>
            <w:noProof/>
          </w:rPr>
          <w:t>Figure 18. Temperature Sensor Error Detecting Control Function State Chart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_Toc96604429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34</w:t>
        </w:r>
        <w:r>
          <w:rPr>
            <w:noProof/>
            <w:webHidden/>
          </w:rPr>
          <w:fldChar w:fldCharType="end"/>
        </w:r>
      </w:hyperlink>
    </w:p>
    <w:p w14:paraId="1F73906F" w14:textId="7197D10F" w:rsidR="006F533A" w:rsidRDefault="006F533A">
      <w:pPr>
        <w:pStyle w:val="ab"/>
        <w:tabs>
          <w:tab w:val="right" w:leader="dot" w:pos="10344"/>
        </w:tabs>
        <w:ind w:left="1320" w:hanging="440"/>
        <w:rPr>
          <w:rFonts w:asciiTheme="minorHAnsi" w:eastAsiaTheme="minorEastAsia" w:hAnsiTheme="minorHAnsi" w:cstheme="minorBidi"/>
          <w:noProof/>
          <w:sz w:val="20"/>
          <w:szCs w:val="22"/>
        </w:rPr>
      </w:pPr>
      <w:hyperlink w:anchor="_Toc96604430" w:history="1">
        <w:r w:rsidRPr="008D23C5">
          <w:rPr>
            <w:rStyle w:val="affd"/>
            <w:rFonts w:eastAsia="현대하모니 L" w:cs="Calibri"/>
            <w:noProof/>
          </w:rPr>
          <w:t>Figure 19. WPC USM Setting Control Function Data Flow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_Toc96604430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35</w:t>
        </w:r>
        <w:r>
          <w:rPr>
            <w:noProof/>
            <w:webHidden/>
          </w:rPr>
          <w:fldChar w:fldCharType="end"/>
        </w:r>
      </w:hyperlink>
    </w:p>
    <w:p w14:paraId="2F78C3ED" w14:textId="09EFDC01" w:rsidR="006F533A" w:rsidRDefault="006F533A">
      <w:pPr>
        <w:pStyle w:val="ab"/>
        <w:tabs>
          <w:tab w:val="right" w:leader="dot" w:pos="10344"/>
        </w:tabs>
        <w:ind w:left="1320" w:hanging="440"/>
        <w:rPr>
          <w:rFonts w:asciiTheme="minorHAnsi" w:eastAsiaTheme="minorEastAsia" w:hAnsiTheme="minorHAnsi" w:cstheme="minorBidi"/>
          <w:noProof/>
          <w:sz w:val="20"/>
          <w:szCs w:val="22"/>
        </w:rPr>
      </w:pPr>
      <w:hyperlink w:anchor="_Toc96604431" w:history="1">
        <w:r w:rsidRPr="008D23C5">
          <w:rPr>
            <w:rStyle w:val="affd"/>
            <w:rFonts w:eastAsia="현대하모니 L" w:cs="Calibri"/>
            <w:noProof/>
          </w:rPr>
          <w:t>Figure 20. WPC USM Setting Control Function State Chart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_Toc96604431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36</w:t>
        </w:r>
        <w:r>
          <w:rPr>
            <w:noProof/>
            <w:webHidden/>
          </w:rPr>
          <w:fldChar w:fldCharType="end"/>
        </w:r>
      </w:hyperlink>
    </w:p>
    <w:p w14:paraId="47011E29" w14:textId="5B6F9946" w:rsidR="006F533A" w:rsidRDefault="006F533A">
      <w:pPr>
        <w:pStyle w:val="ab"/>
        <w:tabs>
          <w:tab w:val="right" w:leader="dot" w:pos="10344"/>
        </w:tabs>
        <w:ind w:left="1320" w:hanging="440"/>
        <w:rPr>
          <w:rFonts w:asciiTheme="minorHAnsi" w:eastAsiaTheme="minorEastAsia" w:hAnsiTheme="minorHAnsi" w:cstheme="minorBidi"/>
          <w:noProof/>
          <w:sz w:val="20"/>
          <w:szCs w:val="22"/>
        </w:rPr>
      </w:pPr>
      <w:hyperlink w:anchor="_Toc96604432" w:history="1">
        <w:r w:rsidRPr="008D23C5">
          <w:rPr>
            <w:rStyle w:val="affd"/>
            <w:rFonts w:eastAsia="현대하모니 L" w:cs="Calibri"/>
            <w:noProof/>
          </w:rPr>
          <w:t>Figure 21. Over Temperature Detecting Control Function Data Flow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_Toc96604432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38</w:t>
        </w:r>
        <w:r>
          <w:rPr>
            <w:noProof/>
            <w:webHidden/>
          </w:rPr>
          <w:fldChar w:fldCharType="end"/>
        </w:r>
      </w:hyperlink>
    </w:p>
    <w:p w14:paraId="10EED42D" w14:textId="639032DA" w:rsidR="006F533A" w:rsidRDefault="006F533A">
      <w:pPr>
        <w:pStyle w:val="ab"/>
        <w:tabs>
          <w:tab w:val="right" w:leader="dot" w:pos="10344"/>
        </w:tabs>
        <w:ind w:left="1320" w:hanging="440"/>
        <w:rPr>
          <w:rFonts w:asciiTheme="minorHAnsi" w:eastAsiaTheme="minorEastAsia" w:hAnsiTheme="minorHAnsi" w:cstheme="minorBidi"/>
          <w:noProof/>
          <w:sz w:val="20"/>
          <w:szCs w:val="22"/>
        </w:rPr>
      </w:pPr>
      <w:hyperlink w:anchor="_Toc96604433" w:history="1">
        <w:r w:rsidRPr="008D23C5">
          <w:rPr>
            <w:rStyle w:val="affd"/>
            <w:rFonts w:eastAsia="현대하모니 L" w:cs="Calibri"/>
            <w:noProof/>
          </w:rPr>
          <w:t>Figure 22. Over Temperature Detecting Control Function State Chart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_Toc96604433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39</w:t>
        </w:r>
        <w:r>
          <w:rPr>
            <w:noProof/>
            <w:webHidden/>
          </w:rPr>
          <w:fldChar w:fldCharType="end"/>
        </w:r>
      </w:hyperlink>
    </w:p>
    <w:p w14:paraId="354E8E8D" w14:textId="7CB74EAD" w:rsidR="006F533A" w:rsidRDefault="006F533A">
      <w:pPr>
        <w:pStyle w:val="ab"/>
        <w:tabs>
          <w:tab w:val="right" w:leader="dot" w:pos="10344"/>
        </w:tabs>
        <w:ind w:left="1320" w:hanging="440"/>
        <w:rPr>
          <w:rFonts w:asciiTheme="minorHAnsi" w:eastAsiaTheme="minorEastAsia" w:hAnsiTheme="minorHAnsi" w:cstheme="minorBidi"/>
          <w:noProof/>
          <w:sz w:val="20"/>
          <w:szCs w:val="22"/>
        </w:rPr>
      </w:pPr>
      <w:hyperlink w:anchor="_Toc96604434" w:history="1">
        <w:r w:rsidRPr="008D23C5">
          <w:rPr>
            <w:rStyle w:val="affd"/>
            <w:rFonts w:eastAsia="현대하모니 L" w:cs="Calibri"/>
            <w:noProof/>
          </w:rPr>
          <w:t>Figure 23. FOD Control Function Data Flow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_Toc96604434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40</w:t>
        </w:r>
        <w:r>
          <w:rPr>
            <w:noProof/>
            <w:webHidden/>
          </w:rPr>
          <w:fldChar w:fldCharType="end"/>
        </w:r>
      </w:hyperlink>
    </w:p>
    <w:p w14:paraId="21BF86A6" w14:textId="76B2DC11" w:rsidR="006F533A" w:rsidRDefault="006F533A">
      <w:pPr>
        <w:pStyle w:val="ab"/>
        <w:tabs>
          <w:tab w:val="right" w:leader="dot" w:pos="10344"/>
        </w:tabs>
        <w:ind w:left="1320" w:hanging="440"/>
        <w:rPr>
          <w:rFonts w:asciiTheme="minorHAnsi" w:eastAsiaTheme="minorEastAsia" w:hAnsiTheme="minorHAnsi" w:cstheme="minorBidi"/>
          <w:noProof/>
          <w:sz w:val="20"/>
          <w:szCs w:val="22"/>
        </w:rPr>
      </w:pPr>
      <w:hyperlink w:anchor="_Toc96604435" w:history="1">
        <w:r w:rsidRPr="008D23C5">
          <w:rPr>
            <w:rStyle w:val="affd"/>
            <w:rFonts w:eastAsia="현대하모니 L" w:cs="Calibri"/>
            <w:noProof/>
          </w:rPr>
          <w:t>Figure 24. FOD Control Function State Chart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_Toc96604435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41</w:t>
        </w:r>
        <w:r>
          <w:rPr>
            <w:noProof/>
            <w:webHidden/>
          </w:rPr>
          <w:fldChar w:fldCharType="end"/>
        </w:r>
      </w:hyperlink>
    </w:p>
    <w:p w14:paraId="4B9D5676" w14:textId="3803F852" w:rsidR="006F533A" w:rsidRDefault="006F533A">
      <w:pPr>
        <w:pStyle w:val="ab"/>
        <w:tabs>
          <w:tab w:val="right" w:leader="dot" w:pos="10344"/>
        </w:tabs>
        <w:ind w:left="1320" w:hanging="440"/>
        <w:rPr>
          <w:rFonts w:asciiTheme="minorHAnsi" w:eastAsiaTheme="minorEastAsia" w:hAnsiTheme="minorHAnsi" w:cstheme="minorBidi"/>
          <w:noProof/>
          <w:sz w:val="20"/>
          <w:szCs w:val="22"/>
        </w:rPr>
      </w:pPr>
      <w:hyperlink w:anchor="_Toc96604436" w:history="1">
        <w:r w:rsidRPr="008D23C5">
          <w:rPr>
            <w:rStyle w:val="affd"/>
            <w:noProof/>
          </w:rPr>
          <w:t>Figure 25.WPC Mode Control Function Data Flow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_Toc96604436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42</w:t>
        </w:r>
        <w:r>
          <w:rPr>
            <w:noProof/>
            <w:webHidden/>
          </w:rPr>
          <w:fldChar w:fldCharType="end"/>
        </w:r>
      </w:hyperlink>
    </w:p>
    <w:p w14:paraId="6E0AC3A2" w14:textId="43511D09" w:rsidR="006F533A" w:rsidRDefault="006F533A">
      <w:pPr>
        <w:pStyle w:val="ab"/>
        <w:tabs>
          <w:tab w:val="right" w:leader="dot" w:pos="10344"/>
        </w:tabs>
        <w:ind w:left="1320" w:hanging="440"/>
        <w:rPr>
          <w:rFonts w:asciiTheme="minorHAnsi" w:eastAsiaTheme="minorEastAsia" w:hAnsiTheme="minorHAnsi" w:cstheme="minorBidi"/>
          <w:noProof/>
          <w:sz w:val="20"/>
          <w:szCs w:val="22"/>
        </w:rPr>
      </w:pPr>
      <w:hyperlink w:anchor="_Toc96604437" w:history="1">
        <w:r w:rsidRPr="008D23C5">
          <w:rPr>
            <w:rStyle w:val="affd"/>
            <w:noProof/>
          </w:rPr>
          <w:t>Figure 26.WPC Mode Control Function State Chart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_Toc96604437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43</w:t>
        </w:r>
        <w:r>
          <w:rPr>
            <w:noProof/>
            <w:webHidden/>
          </w:rPr>
          <w:fldChar w:fldCharType="end"/>
        </w:r>
      </w:hyperlink>
    </w:p>
    <w:p w14:paraId="2E0004BB" w14:textId="3E85F92F" w:rsidR="006F533A" w:rsidRDefault="006F533A">
      <w:pPr>
        <w:pStyle w:val="ab"/>
        <w:tabs>
          <w:tab w:val="right" w:leader="dot" w:pos="10344"/>
        </w:tabs>
        <w:ind w:left="1320" w:hanging="440"/>
        <w:rPr>
          <w:rFonts w:asciiTheme="minorHAnsi" w:eastAsiaTheme="minorEastAsia" w:hAnsiTheme="minorHAnsi" w:cstheme="minorBidi"/>
          <w:noProof/>
          <w:sz w:val="20"/>
          <w:szCs w:val="22"/>
        </w:rPr>
      </w:pPr>
      <w:hyperlink w:anchor="_Toc96604438" w:history="1">
        <w:r w:rsidRPr="008D23C5">
          <w:rPr>
            <w:rStyle w:val="affd"/>
            <w:rFonts w:eastAsia="현대하모니 L" w:cs="Calibri"/>
            <w:noProof/>
          </w:rPr>
          <w:t>Figure 27. WPC Main Control Function Data Flow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_Toc96604438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44</w:t>
        </w:r>
        <w:r>
          <w:rPr>
            <w:noProof/>
            <w:webHidden/>
          </w:rPr>
          <w:fldChar w:fldCharType="end"/>
        </w:r>
      </w:hyperlink>
    </w:p>
    <w:p w14:paraId="51C23C8B" w14:textId="08A919CF" w:rsidR="006F533A" w:rsidRDefault="006F533A">
      <w:pPr>
        <w:pStyle w:val="ab"/>
        <w:tabs>
          <w:tab w:val="right" w:leader="dot" w:pos="10344"/>
        </w:tabs>
        <w:ind w:left="1320" w:hanging="440"/>
        <w:rPr>
          <w:rFonts w:asciiTheme="minorHAnsi" w:eastAsiaTheme="minorEastAsia" w:hAnsiTheme="minorHAnsi" w:cstheme="minorBidi"/>
          <w:noProof/>
          <w:sz w:val="20"/>
          <w:szCs w:val="22"/>
        </w:rPr>
      </w:pPr>
      <w:hyperlink w:anchor="_Toc96604439" w:history="1">
        <w:r w:rsidRPr="008D23C5">
          <w:rPr>
            <w:rStyle w:val="affd"/>
            <w:rFonts w:eastAsia="현대하모니 L" w:cs="Calibri"/>
            <w:noProof/>
          </w:rPr>
          <w:t>Figure 28. WPC Main Control Function State Chart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_Toc96604439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47</w:t>
        </w:r>
        <w:r>
          <w:rPr>
            <w:noProof/>
            <w:webHidden/>
          </w:rPr>
          <w:fldChar w:fldCharType="end"/>
        </w:r>
      </w:hyperlink>
    </w:p>
    <w:p w14:paraId="23998CB2" w14:textId="2D1E5EB6" w:rsidR="006F533A" w:rsidRDefault="006F533A">
      <w:pPr>
        <w:pStyle w:val="ab"/>
        <w:tabs>
          <w:tab w:val="right" w:leader="dot" w:pos="10344"/>
        </w:tabs>
        <w:ind w:left="1320" w:hanging="440"/>
        <w:rPr>
          <w:rFonts w:asciiTheme="minorHAnsi" w:eastAsiaTheme="minorEastAsia" w:hAnsiTheme="minorHAnsi" w:cstheme="minorBidi"/>
          <w:noProof/>
          <w:sz w:val="20"/>
          <w:szCs w:val="22"/>
        </w:rPr>
      </w:pPr>
      <w:hyperlink w:anchor="_Toc96604440" w:history="1">
        <w:r w:rsidRPr="008D23C5">
          <w:rPr>
            <w:rStyle w:val="affd"/>
            <w:rFonts w:eastAsia="현대하모니 L" w:cs="Calibri"/>
            <w:noProof/>
          </w:rPr>
          <w:t>Figure 29.Prevention of SMK LF Interference Control Function Data Flow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_Toc96604440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48</w:t>
        </w:r>
        <w:r>
          <w:rPr>
            <w:noProof/>
            <w:webHidden/>
          </w:rPr>
          <w:fldChar w:fldCharType="end"/>
        </w:r>
      </w:hyperlink>
    </w:p>
    <w:p w14:paraId="54B7473A" w14:textId="1E47389D" w:rsidR="006F533A" w:rsidRDefault="006F533A">
      <w:pPr>
        <w:pStyle w:val="ab"/>
        <w:tabs>
          <w:tab w:val="right" w:leader="dot" w:pos="10344"/>
        </w:tabs>
        <w:ind w:left="1320" w:hanging="440"/>
        <w:rPr>
          <w:rFonts w:asciiTheme="minorHAnsi" w:eastAsiaTheme="minorEastAsia" w:hAnsiTheme="minorHAnsi" w:cstheme="minorBidi"/>
          <w:noProof/>
          <w:sz w:val="20"/>
          <w:szCs w:val="22"/>
        </w:rPr>
      </w:pPr>
      <w:hyperlink w:anchor="_Toc96604441" w:history="1">
        <w:r w:rsidRPr="008D23C5">
          <w:rPr>
            <w:rStyle w:val="affd"/>
            <w:rFonts w:eastAsia="현대하모니 L" w:cs="Calibri"/>
            <w:noProof/>
          </w:rPr>
          <w:t>Figure 30.Prevention of SMK LF Interference Control Function State Chart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_Toc96604441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49</w:t>
        </w:r>
        <w:r>
          <w:rPr>
            <w:noProof/>
            <w:webHidden/>
          </w:rPr>
          <w:fldChar w:fldCharType="end"/>
        </w:r>
      </w:hyperlink>
    </w:p>
    <w:p w14:paraId="16346F9D" w14:textId="19519CA9" w:rsidR="006F533A" w:rsidRDefault="006F533A">
      <w:pPr>
        <w:pStyle w:val="ab"/>
        <w:tabs>
          <w:tab w:val="right" w:leader="dot" w:pos="10344"/>
        </w:tabs>
        <w:ind w:left="1320" w:hanging="440"/>
        <w:rPr>
          <w:rFonts w:asciiTheme="minorHAnsi" w:eastAsiaTheme="minorEastAsia" w:hAnsiTheme="minorHAnsi" w:cstheme="minorBidi"/>
          <w:noProof/>
          <w:sz w:val="20"/>
          <w:szCs w:val="22"/>
        </w:rPr>
      </w:pPr>
      <w:hyperlink w:anchor="_Toc96604442" w:history="1">
        <w:r w:rsidRPr="008D23C5">
          <w:rPr>
            <w:rStyle w:val="affd"/>
            <w:rFonts w:eastAsia="현대하모니 L" w:cs="Calibri"/>
            <w:noProof/>
          </w:rPr>
          <w:t>Figure 31. Over Current Detecting Control Function Data Flow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_Toc96604442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50</w:t>
        </w:r>
        <w:r>
          <w:rPr>
            <w:noProof/>
            <w:webHidden/>
          </w:rPr>
          <w:fldChar w:fldCharType="end"/>
        </w:r>
      </w:hyperlink>
    </w:p>
    <w:p w14:paraId="74AA90F4" w14:textId="711BD3AC" w:rsidR="006F533A" w:rsidRDefault="006F533A">
      <w:pPr>
        <w:pStyle w:val="ab"/>
        <w:tabs>
          <w:tab w:val="right" w:leader="dot" w:pos="10344"/>
        </w:tabs>
        <w:ind w:left="1320" w:hanging="440"/>
        <w:rPr>
          <w:rFonts w:asciiTheme="minorHAnsi" w:eastAsiaTheme="minorEastAsia" w:hAnsiTheme="minorHAnsi" w:cstheme="minorBidi"/>
          <w:noProof/>
          <w:sz w:val="20"/>
          <w:szCs w:val="22"/>
        </w:rPr>
      </w:pPr>
      <w:hyperlink w:anchor="_Toc96604443" w:history="1">
        <w:r w:rsidRPr="008D23C5">
          <w:rPr>
            <w:rStyle w:val="affd"/>
            <w:rFonts w:eastAsia="현대하모니 L" w:cs="Calibri"/>
            <w:noProof/>
          </w:rPr>
          <w:t>Figure 32. Over Current Detecting Control Function State Chart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_Toc96604443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51</w:t>
        </w:r>
        <w:r>
          <w:rPr>
            <w:noProof/>
            <w:webHidden/>
          </w:rPr>
          <w:fldChar w:fldCharType="end"/>
        </w:r>
      </w:hyperlink>
    </w:p>
    <w:p w14:paraId="4E87E650" w14:textId="2FC724D9" w:rsidR="006F533A" w:rsidRDefault="006F533A">
      <w:pPr>
        <w:pStyle w:val="ab"/>
        <w:tabs>
          <w:tab w:val="right" w:leader="dot" w:pos="10344"/>
        </w:tabs>
        <w:ind w:left="1320" w:hanging="440"/>
        <w:rPr>
          <w:rFonts w:asciiTheme="minorHAnsi" w:eastAsiaTheme="minorEastAsia" w:hAnsiTheme="minorHAnsi" w:cstheme="minorBidi"/>
          <w:noProof/>
          <w:sz w:val="20"/>
          <w:szCs w:val="22"/>
        </w:rPr>
      </w:pPr>
      <w:hyperlink w:anchor="_Toc96604444" w:history="1">
        <w:r w:rsidRPr="008D23C5">
          <w:rPr>
            <w:rStyle w:val="affd"/>
            <w:rFonts w:eastAsia="현대하모니 L" w:cs="Calibri"/>
            <w:noProof/>
          </w:rPr>
          <w:t>Figure 33. Temperature Sensor Error Detecting Control Function Data Flow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_Toc96604444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52</w:t>
        </w:r>
        <w:r>
          <w:rPr>
            <w:noProof/>
            <w:webHidden/>
          </w:rPr>
          <w:fldChar w:fldCharType="end"/>
        </w:r>
      </w:hyperlink>
    </w:p>
    <w:p w14:paraId="4E9B66B3" w14:textId="3EDBADF9" w:rsidR="006F533A" w:rsidRDefault="006F533A">
      <w:pPr>
        <w:pStyle w:val="ab"/>
        <w:tabs>
          <w:tab w:val="right" w:leader="dot" w:pos="10344"/>
        </w:tabs>
        <w:ind w:left="1320" w:hanging="440"/>
        <w:rPr>
          <w:rFonts w:asciiTheme="minorHAnsi" w:eastAsiaTheme="minorEastAsia" w:hAnsiTheme="minorHAnsi" w:cstheme="minorBidi"/>
          <w:noProof/>
          <w:sz w:val="20"/>
          <w:szCs w:val="22"/>
        </w:rPr>
      </w:pPr>
      <w:hyperlink w:anchor="_Toc96604445" w:history="1">
        <w:r w:rsidRPr="008D23C5">
          <w:rPr>
            <w:rStyle w:val="affd"/>
            <w:rFonts w:eastAsia="현대하모니 L" w:cs="Calibri"/>
            <w:noProof/>
          </w:rPr>
          <w:t>Figure 34. Temperature Sensor Error Detecting Control Function State Chart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_Toc96604445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53</w:t>
        </w:r>
        <w:r>
          <w:rPr>
            <w:noProof/>
            <w:webHidden/>
          </w:rPr>
          <w:fldChar w:fldCharType="end"/>
        </w:r>
      </w:hyperlink>
    </w:p>
    <w:p w14:paraId="3ABFC07D" w14:textId="3B37E458" w:rsidR="006F533A" w:rsidRDefault="006F533A">
      <w:pPr>
        <w:pStyle w:val="ab"/>
        <w:tabs>
          <w:tab w:val="right" w:leader="dot" w:pos="10344"/>
        </w:tabs>
        <w:ind w:left="1320" w:hanging="440"/>
        <w:rPr>
          <w:rFonts w:asciiTheme="minorHAnsi" w:eastAsiaTheme="minorEastAsia" w:hAnsiTheme="minorHAnsi" w:cstheme="minorBidi"/>
          <w:noProof/>
          <w:sz w:val="20"/>
          <w:szCs w:val="22"/>
        </w:rPr>
      </w:pPr>
      <w:hyperlink w:anchor="_Toc96604446" w:history="1">
        <w:r w:rsidRPr="008D23C5">
          <w:rPr>
            <w:rStyle w:val="affd"/>
            <w:rFonts w:eastAsia="현대하모니 L" w:cs="Calibri"/>
            <w:noProof/>
          </w:rPr>
          <w:t>Figure 35. WPC USM Setting Control Function Data Flow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_Toc96604446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54</w:t>
        </w:r>
        <w:r>
          <w:rPr>
            <w:noProof/>
            <w:webHidden/>
          </w:rPr>
          <w:fldChar w:fldCharType="end"/>
        </w:r>
      </w:hyperlink>
    </w:p>
    <w:p w14:paraId="69483E9E" w14:textId="41B7C4F7" w:rsidR="006F533A" w:rsidRDefault="006F533A">
      <w:pPr>
        <w:pStyle w:val="ab"/>
        <w:tabs>
          <w:tab w:val="right" w:leader="dot" w:pos="10344"/>
        </w:tabs>
        <w:ind w:left="1320" w:hanging="440"/>
        <w:rPr>
          <w:rFonts w:asciiTheme="minorHAnsi" w:eastAsiaTheme="minorEastAsia" w:hAnsiTheme="minorHAnsi" w:cstheme="minorBidi"/>
          <w:noProof/>
          <w:sz w:val="20"/>
          <w:szCs w:val="22"/>
        </w:rPr>
      </w:pPr>
      <w:hyperlink w:anchor="_Toc96604447" w:history="1">
        <w:r w:rsidRPr="008D23C5">
          <w:rPr>
            <w:rStyle w:val="affd"/>
            <w:rFonts w:eastAsia="현대하모니 L" w:cs="Calibri"/>
            <w:noProof/>
          </w:rPr>
          <w:t>Figure 36. WPC USM Setting Control Function State Chart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_Toc96604447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55</w:t>
        </w:r>
        <w:r>
          <w:rPr>
            <w:noProof/>
            <w:webHidden/>
          </w:rPr>
          <w:fldChar w:fldCharType="end"/>
        </w:r>
      </w:hyperlink>
    </w:p>
    <w:p w14:paraId="139730FB" w14:textId="5305A120" w:rsidR="006F533A" w:rsidRDefault="006F533A">
      <w:pPr>
        <w:pStyle w:val="ab"/>
        <w:tabs>
          <w:tab w:val="right" w:leader="dot" w:pos="10344"/>
        </w:tabs>
        <w:ind w:left="1320" w:hanging="440"/>
        <w:rPr>
          <w:rFonts w:asciiTheme="minorHAnsi" w:eastAsiaTheme="minorEastAsia" w:hAnsiTheme="minorHAnsi" w:cstheme="minorBidi"/>
          <w:noProof/>
          <w:sz w:val="20"/>
          <w:szCs w:val="22"/>
        </w:rPr>
      </w:pPr>
      <w:hyperlink w:anchor="_Toc96604448" w:history="1">
        <w:r w:rsidRPr="008D23C5">
          <w:rPr>
            <w:rStyle w:val="affd"/>
            <w:rFonts w:eastAsia="현대하모니 L" w:cs="Calibri"/>
            <w:noProof/>
          </w:rPr>
          <w:t>Figure 37. Over Temperature Detecting Control Function Data Flow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_Toc96604448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57</w:t>
        </w:r>
        <w:r>
          <w:rPr>
            <w:noProof/>
            <w:webHidden/>
          </w:rPr>
          <w:fldChar w:fldCharType="end"/>
        </w:r>
      </w:hyperlink>
    </w:p>
    <w:p w14:paraId="2A3ED125" w14:textId="0168CD3E" w:rsidR="006F533A" w:rsidRDefault="006F533A">
      <w:pPr>
        <w:pStyle w:val="ab"/>
        <w:tabs>
          <w:tab w:val="right" w:leader="dot" w:pos="10344"/>
        </w:tabs>
        <w:ind w:left="1320" w:hanging="440"/>
        <w:rPr>
          <w:rFonts w:asciiTheme="minorHAnsi" w:eastAsiaTheme="minorEastAsia" w:hAnsiTheme="minorHAnsi" w:cstheme="minorBidi"/>
          <w:noProof/>
          <w:sz w:val="20"/>
          <w:szCs w:val="22"/>
        </w:rPr>
      </w:pPr>
      <w:hyperlink w:anchor="_Toc96604449" w:history="1">
        <w:r w:rsidRPr="008D23C5">
          <w:rPr>
            <w:rStyle w:val="affd"/>
            <w:rFonts w:eastAsia="현대하모니 L" w:cs="Calibri"/>
            <w:noProof/>
          </w:rPr>
          <w:t>Figure 38. Over Temperature Detecting Control Function State Chart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_Toc96604449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58</w:t>
        </w:r>
        <w:r>
          <w:rPr>
            <w:noProof/>
            <w:webHidden/>
          </w:rPr>
          <w:fldChar w:fldCharType="end"/>
        </w:r>
      </w:hyperlink>
    </w:p>
    <w:p w14:paraId="46EA489D" w14:textId="6B4D8D6F" w:rsidR="006F533A" w:rsidRDefault="006F533A">
      <w:pPr>
        <w:pStyle w:val="ab"/>
        <w:tabs>
          <w:tab w:val="right" w:leader="dot" w:pos="10344"/>
        </w:tabs>
        <w:ind w:left="1320" w:hanging="440"/>
        <w:rPr>
          <w:rFonts w:asciiTheme="minorHAnsi" w:eastAsiaTheme="minorEastAsia" w:hAnsiTheme="minorHAnsi" w:cstheme="minorBidi"/>
          <w:noProof/>
          <w:sz w:val="20"/>
          <w:szCs w:val="22"/>
        </w:rPr>
      </w:pPr>
      <w:hyperlink w:anchor="_Toc96604450" w:history="1">
        <w:r w:rsidRPr="008D23C5">
          <w:rPr>
            <w:rStyle w:val="affd"/>
            <w:noProof/>
          </w:rPr>
          <w:t>Figure 39.WPC &amp; NFC Mode Control Function Data Flow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_Toc96604450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59</w:t>
        </w:r>
        <w:r>
          <w:rPr>
            <w:noProof/>
            <w:webHidden/>
          </w:rPr>
          <w:fldChar w:fldCharType="end"/>
        </w:r>
      </w:hyperlink>
    </w:p>
    <w:p w14:paraId="24F09683" w14:textId="3F11AE7C" w:rsidR="006F533A" w:rsidRDefault="006F533A">
      <w:pPr>
        <w:pStyle w:val="ab"/>
        <w:tabs>
          <w:tab w:val="right" w:leader="dot" w:pos="10344"/>
        </w:tabs>
        <w:ind w:left="1320" w:hanging="440"/>
        <w:rPr>
          <w:rFonts w:asciiTheme="minorHAnsi" w:eastAsiaTheme="minorEastAsia" w:hAnsiTheme="minorHAnsi" w:cstheme="minorBidi"/>
          <w:noProof/>
          <w:sz w:val="20"/>
          <w:szCs w:val="22"/>
        </w:rPr>
      </w:pPr>
      <w:hyperlink w:anchor="_Toc96604451" w:history="1">
        <w:r w:rsidRPr="008D23C5">
          <w:rPr>
            <w:rStyle w:val="affd"/>
            <w:noProof/>
          </w:rPr>
          <w:t>Figure 40.WPC &amp; NFC Mode Control Function State Chart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_Toc96604451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61</w:t>
        </w:r>
        <w:r>
          <w:rPr>
            <w:noProof/>
            <w:webHidden/>
          </w:rPr>
          <w:fldChar w:fldCharType="end"/>
        </w:r>
      </w:hyperlink>
    </w:p>
    <w:p w14:paraId="3CCAF383" w14:textId="56740E81" w:rsidR="006F533A" w:rsidRDefault="006F533A">
      <w:pPr>
        <w:pStyle w:val="ab"/>
        <w:tabs>
          <w:tab w:val="right" w:leader="dot" w:pos="10344"/>
        </w:tabs>
        <w:ind w:left="1320" w:hanging="440"/>
        <w:rPr>
          <w:rFonts w:asciiTheme="minorHAnsi" w:eastAsiaTheme="minorEastAsia" w:hAnsiTheme="minorHAnsi" w:cstheme="minorBidi"/>
          <w:noProof/>
          <w:sz w:val="20"/>
          <w:szCs w:val="22"/>
        </w:rPr>
      </w:pPr>
      <w:hyperlink w:anchor="_Toc96604452" w:history="1">
        <w:r w:rsidRPr="008D23C5">
          <w:rPr>
            <w:rStyle w:val="affd"/>
            <w:rFonts w:eastAsia="현대하모니 L" w:cs="Calibri"/>
            <w:noProof/>
          </w:rPr>
          <w:t>Figure 41. WPC Main Control Function Data Flow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_Toc96604452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62</w:t>
        </w:r>
        <w:r>
          <w:rPr>
            <w:noProof/>
            <w:webHidden/>
          </w:rPr>
          <w:fldChar w:fldCharType="end"/>
        </w:r>
      </w:hyperlink>
    </w:p>
    <w:p w14:paraId="50ECACD9" w14:textId="131EA11F" w:rsidR="006F533A" w:rsidRDefault="006F533A">
      <w:pPr>
        <w:pStyle w:val="ab"/>
        <w:tabs>
          <w:tab w:val="right" w:leader="dot" w:pos="10344"/>
        </w:tabs>
        <w:ind w:left="1320" w:hanging="440"/>
        <w:rPr>
          <w:rFonts w:asciiTheme="minorHAnsi" w:eastAsiaTheme="minorEastAsia" w:hAnsiTheme="minorHAnsi" w:cstheme="minorBidi"/>
          <w:noProof/>
          <w:sz w:val="20"/>
          <w:szCs w:val="22"/>
        </w:rPr>
      </w:pPr>
      <w:hyperlink w:anchor="_Toc96604453" w:history="1">
        <w:r w:rsidRPr="008D23C5">
          <w:rPr>
            <w:rStyle w:val="affd"/>
            <w:rFonts w:eastAsia="현대하모니 L" w:cs="Calibri"/>
            <w:noProof/>
          </w:rPr>
          <w:t>Figure 42. WPC Main Control Function State Chart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_Toc96604453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65</w:t>
        </w:r>
        <w:r>
          <w:rPr>
            <w:noProof/>
            <w:webHidden/>
          </w:rPr>
          <w:fldChar w:fldCharType="end"/>
        </w:r>
      </w:hyperlink>
    </w:p>
    <w:p w14:paraId="22AFECE1" w14:textId="59B30162" w:rsidR="006F533A" w:rsidRDefault="006F533A">
      <w:pPr>
        <w:pStyle w:val="ab"/>
        <w:tabs>
          <w:tab w:val="right" w:leader="dot" w:pos="10344"/>
        </w:tabs>
        <w:ind w:left="1320" w:hanging="440"/>
        <w:rPr>
          <w:rFonts w:asciiTheme="minorHAnsi" w:eastAsiaTheme="minorEastAsia" w:hAnsiTheme="minorHAnsi" w:cstheme="minorBidi"/>
          <w:noProof/>
          <w:sz w:val="20"/>
          <w:szCs w:val="22"/>
        </w:rPr>
      </w:pPr>
      <w:hyperlink w:anchor="_Toc96604454" w:history="1">
        <w:r w:rsidRPr="008D23C5">
          <w:rPr>
            <w:rStyle w:val="affd"/>
            <w:rFonts w:eastAsia="현대하모니 L" w:cs="Calibri"/>
            <w:noProof/>
          </w:rPr>
          <w:t>Figure 43.Prevention of SMK LF Interference Control Function Data Flow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_Toc96604454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66</w:t>
        </w:r>
        <w:r>
          <w:rPr>
            <w:noProof/>
            <w:webHidden/>
          </w:rPr>
          <w:fldChar w:fldCharType="end"/>
        </w:r>
      </w:hyperlink>
    </w:p>
    <w:p w14:paraId="521F4ABB" w14:textId="3095CB89" w:rsidR="006F533A" w:rsidRDefault="006F533A">
      <w:pPr>
        <w:pStyle w:val="ab"/>
        <w:tabs>
          <w:tab w:val="right" w:leader="dot" w:pos="10344"/>
        </w:tabs>
        <w:ind w:left="1320" w:hanging="440"/>
        <w:rPr>
          <w:rFonts w:asciiTheme="minorHAnsi" w:eastAsiaTheme="minorEastAsia" w:hAnsiTheme="minorHAnsi" w:cstheme="minorBidi"/>
          <w:noProof/>
          <w:sz w:val="20"/>
          <w:szCs w:val="22"/>
        </w:rPr>
      </w:pPr>
      <w:hyperlink w:anchor="_Toc96604455" w:history="1">
        <w:r w:rsidRPr="008D23C5">
          <w:rPr>
            <w:rStyle w:val="affd"/>
            <w:rFonts w:eastAsia="현대하모니 L" w:cs="Calibri"/>
            <w:noProof/>
          </w:rPr>
          <w:t>Figure 44.Prevention of SMK LF Interference Control Function State Chart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_Toc96604455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67</w:t>
        </w:r>
        <w:r>
          <w:rPr>
            <w:noProof/>
            <w:webHidden/>
          </w:rPr>
          <w:fldChar w:fldCharType="end"/>
        </w:r>
      </w:hyperlink>
    </w:p>
    <w:p w14:paraId="1582BD5B" w14:textId="1AF60BB4" w:rsidR="006F533A" w:rsidRDefault="006F533A">
      <w:pPr>
        <w:pStyle w:val="ab"/>
        <w:tabs>
          <w:tab w:val="right" w:leader="dot" w:pos="10344"/>
        </w:tabs>
        <w:ind w:left="1320" w:hanging="440"/>
        <w:rPr>
          <w:rFonts w:asciiTheme="minorHAnsi" w:eastAsiaTheme="minorEastAsia" w:hAnsiTheme="minorHAnsi" w:cstheme="minorBidi"/>
          <w:noProof/>
          <w:sz w:val="20"/>
          <w:szCs w:val="22"/>
        </w:rPr>
      </w:pPr>
      <w:hyperlink w:anchor="_Toc96604456" w:history="1">
        <w:r w:rsidRPr="008D23C5">
          <w:rPr>
            <w:rStyle w:val="affd"/>
            <w:rFonts w:eastAsia="현대하모니 L" w:cs="Calibri"/>
            <w:noProof/>
          </w:rPr>
          <w:t>Figure 45. Over Current Detecting Control Function Data Flow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_Toc96604456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68</w:t>
        </w:r>
        <w:r>
          <w:rPr>
            <w:noProof/>
            <w:webHidden/>
          </w:rPr>
          <w:fldChar w:fldCharType="end"/>
        </w:r>
      </w:hyperlink>
    </w:p>
    <w:p w14:paraId="53A7023B" w14:textId="2416B810" w:rsidR="006F533A" w:rsidRDefault="006F533A">
      <w:pPr>
        <w:pStyle w:val="ab"/>
        <w:tabs>
          <w:tab w:val="right" w:leader="dot" w:pos="10344"/>
        </w:tabs>
        <w:ind w:left="1320" w:hanging="440"/>
        <w:rPr>
          <w:rFonts w:asciiTheme="minorHAnsi" w:eastAsiaTheme="minorEastAsia" w:hAnsiTheme="minorHAnsi" w:cstheme="minorBidi"/>
          <w:noProof/>
          <w:sz w:val="20"/>
          <w:szCs w:val="22"/>
        </w:rPr>
      </w:pPr>
      <w:hyperlink w:anchor="_Toc96604457" w:history="1">
        <w:r w:rsidRPr="008D23C5">
          <w:rPr>
            <w:rStyle w:val="affd"/>
            <w:rFonts w:eastAsia="현대하모니 L" w:cs="Calibri"/>
            <w:noProof/>
          </w:rPr>
          <w:t>Figure 46. Over Current Detecting Control Function State Chart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_Toc96604457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69</w:t>
        </w:r>
        <w:r>
          <w:rPr>
            <w:noProof/>
            <w:webHidden/>
          </w:rPr>
          <w:fldChar w:fldCharType="end"/>
        </w:r>
      </w:hyperlink>
    </w:p>
    <w:p w14:paraId="490D77C9" w14:textId="2BEE9CF3" w:rsidR="006F533A" w:rsidRDefault="006F533A">
      <w:pPr>
        <w:pStyle w:val="ab"/>
        <w:tabs>
          <w:tab w:val="right" w:leader="dot" w:pos="10344"/>
        </w:tabs>
        <w:ind w:left="1320" w:hanging="440"/>
        <w:rPr>
          <w:rFonts w:asciiTheme="minorHAnsi" w:eastAsiaTheme="minorEastAsia" w:hAnsiTheme="minorHAnsi" w:cstheme="minorBidi"/>
          <w:noProof/>
          <w:sz w:val="20"/>
          <w:szCs w:val="22"/>
        </w:rPr>
      </w:pPr>
      <w:hyperlink w:anchor="_Toc96604458" w:history="1">
        <w:r w:rsidRPr="008D23C5">
          <w:rPr>
            <w:rStyle w:val="affd"/>
            <w:rFonts w:eastAsia="현대하모니 L" w:cs="Calibri"/>
            <w:noProof/>
          </w:rPr>
          <w:t>Figure 47. Temperature Sensor Error Detecting Control Function Data Flow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_Toc96604458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70</w:t>
        </w:r>
        <w:r>
          <w:rPr>
            <w:noProof/>
            <w:webHidden/>
          </w:rPr>
          <w:fldChar w:fldCharType="end"/>
        </w:r>
      </w:hyperlink>
    </w:p>
    <w:p w14:paraId="24B93882" w14:textId="193F17D7" w:rsidR="006F533A" w:rsidRDefault="006F533A">
      <w:pPr>
        <w:pStyle w:val="ab"/>
        <w:tabs>
          <w:tab w:val="right" w:leader="dot" w:pos="10344"/>
        </w:tabs>
        <w:ind w:left="1320" w:hanging="440"/>
        <w:rPr>
          <w:rFonts w:asciiTheme="minorHAnsi" w:eastAsiaTheme="minorEastAsia" w:hAnsiTheme="minorHAnsi" w:cstheme="minorBidi"/>
          <w:noProof/>
          <w:sz w:val="20"/>
          <w:szCs w:val="22"/>
        </w:rPr>
      </w:pPr>
      <w:hyperlink w:anchor="_Toc96604459" w:history="1">
        <w:r w:rsidRPr="008D23C5">
          <w:rPr>
            <w:rStyle w:val="affd"/>
            <w:rFonts w:eastAsia="현대하모니 L" w:cs="Calibri"/>
            <w:noProof/>
          </w:rPr>
          <w:t>Figure 48. Temperature Sensor Error Detecting Control Function State Chart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_Toc96604459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71</w:t>
        </w:r>
        <w:r>
          <w:rPr>
            <w:noProof/>
            <w:webHidden/>
          </w:rPr>
          <w:fldChar w:fldCharType="end"/>
        </w:r>
      </w:hyperlink>
    </w:p>
    <w:p w14:paraId="70B98893" w14:textId="7B779014" w:rsidR="006F533A" w:rsidRDefault="006F533A">
      <w:pPr>
        <w:pStyle w:val="ab"/>
        <w:tabs>
          <w:tab w:val="right" w:leader="dot" w:pos="10344"/>
        </w:tabs>
        <w:ind w:left="1320" w:hanging="440"/>
        <w:rPr>
          <w:rFonts w:asciiTheme="minorHAnsi" w:eastAsiaTheme="minorEastAsia" w:hAnsiTheme="minorHAnsi" w:cstheme="minorBidi"/>
          <w:noProof/>
          <w:sz w:val="20"/>
          <w:szCs w:val="22"/>
        </w:rPr>
      </w:pPr>
      <w:hyperlink w:anchor="_Toc96604460" w:history="1">
        <w:r w:rsidRPr="008D23C5">
          <w:rPr>
            <w:rStyle w:val="affd"/>
            <w:rFonts w:eastAsia="현대하모니 L" w:cs="Calibri"/>
            <w:noProof/>
          </w:rPr>
          <w:t>Figure 49. WPC USM Setting Control Function Data Flow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_Toc96604460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72</w:t>
        </w:r>
        <w:r>
          <w:rPr>
            <w:noProof/>
            <w:webHidden/>
          </w:rPr>
          <w:fldChar w:fldCharType="end"/>
        </w:r>
      </w:hyperlink>
    </w:p>
    <w:p w14:paraId="18B955D5" w14:textId="40581A93" w:rsidR="006F533A" w:rsidRDefault="006F533A">
      <w:pPr>
        <w:pStyle w:val="ab"/>
        <w:tabs>
          <w:tab w:val="right" w:leader="dot" w:pos="10344"/>
        </w:tabs>
        <w:ind w:left="1320" w:hanging="440"/>
        <w:rPr>
          <w:rFonts w:asciiTheme="minorHAnsi" w:eastAsiaTheme="minorEastAsia" w:hAnsiTheme="minorHAnsi" w:cstheme="minorBidi"/>
          <w:noProof/>
          <w:sz w:val="20"/>
          <w:szCs w:val="22"/>
        </w:rPr>
      </w:pPr>
      <w:hyperlink w:anchor="_Toc96604461" w:history="1">
        <w:r w:rsidRPr="008D23C5">
          <w:rPr>
            <w:rStyle w:val="affd"/>
            <w:rFonts w:eastAsia="현대하모니 L" w:cs="Calibri"/>
            <w:noProof/>
          </w:rPr>
          <w:t>Figure 50. WPC USM Setting Control Function State Chart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_Toc96604461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73</w:t>
        </w:r>
        <w:r>
          <w:rPr>
            <w:noProof/>
            <w:webHidden/>
          </w:rPr>
          <w:fldChar w:fldCharType="end"/>
        </w:r>
      </w:hyperlink>
    </w:p>
    <w:p w14:paraId="191E8B8C" w14:textId="5BF63E4B" w:rsidR="006F533A" w:rsidRDefault="006F533A">
      <w:pPr>
        <w:pStyle w:val="ab"/>
        <w:tabs>
          <w:tab w:val="right" w:leader="dot" w:pos="10344"/>
        </w:tabs>
        <w:ind w:left="1320" w:hanging="440"/>
        <w:rPr>
          <w:rFonts w:asciiTheme="minorHAnsi" w:eastAsiaTheme="minorEastAsia" w:hAnsiTheme="minorHAnsi" w:cstheme="minorBidi"/>
          <w:noProof/>
          <w:sz w:val="20"/>
          <w:szCs w:val="22"/>
        </w:rPr>
      </w:pPr>
      <w:hyperlink w:anchor="_Toc96604462" w:history="1">
        <w:r w:rsidRPr="008D23C5">
          <w:rPr>
            <w:rStyle w:val="affd"/>
            <w:rFonts w:eastAsia="현대하모니 L" w:cs="Calibri"/>
            <w:noProof/>
          </w:rPr>
          <w:t>Figure 51. Over Temperature Detecting Control Function Data Flow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_Toc96604462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75</w:t>
        </w:r>
        <w:r>
          <w:rPr>
            <w:noProof/>
            <w:webHidden/>
          </w:rPr>
          <w:fldChar w:fldCharType="end"/>
        </w:r>
      </w:hyperlink>
    </w:p>
    <w:p w14:paraId="43DC320E" w14:textId="303D6FE3" w:rsidR="006F533A" w:rsidRDefault="006F533A">
      <w:pPr>
        <w:pStyle w:val="ab"/>
        <w:tabs>
          <w:tab w:val="right" w:leader="dot" w:pos="10344"/>
        </w:tabs>
        <w:ind w:left="1320" w:hanging="440"/>
        <w:rPr>
          <w:rFonts w:asciiTheme="minorHAnsi" w:eastAsiaTheme="minorEastAsia" w:hAnsiTheme="minorHAnsi" w:cstheme="minorBidi"/>
          <w:noProof/>
          <w:sz w:val="20"/>
          <w:szCs w:val="22"/>
        </w:rPr>
      </w:pPr>
      <w:hyperlink w:anchor="_Toc96604463" w:history="1">
        <w:r w:rsidRPr="008D23C5">
          <w:rPr>
            <w:rStyle w:val="affd"/>
            <w:rFonts w:eastAsia="현대하모니 L" w:cs="Calibri"/>
            <w:noProof/>
          </w:rPr>
          <w:t>Figure 52. Over Temperature Detecting Control Function State Chart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_Toc96604463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76</w:t>
        </w:r>
        <w:r>
          <w:rPr>
            <w:noProof/>
            <w:webHidden/>
          </w:rPr>
          <w:fldChar w:fldCharType="end"/>
        </w:r>
      </w:hyperlink>
    </w:p>
    <w:p w14:paraId="717925C4" w14:textId="305BF02D" w:rsidR="006F533A" w:rsidRDefault="006F533A">
      <w:pPr>
        <w:pStyle w:val="ab"/>
        <w:tabs>
          <w:tab w:val="right" w:leader="dot" w:pos="10344"/>
        </w:tabs>
        <w:ind w:left="1320" w:hanging="440"/>
        <w:rPr>
          <w:rFonts w:asciiTheme="minorHAnsi" w:eastAsiaTheme="minorEastAsia" w:hAnsiTheme="minorHAnsi" w:cstheme="minorBidi"/>
          <w:noProof/>
          <w:sz w:val="20"/>
          <w:szCs w:val="22"/>
        </w:rPr>
      </w:pPr>
      <w:hyperlink w:anchor="_Toc96604464" w:history="1">
        <w:r w:rsidRPr="008D23C5">
          <w:rPr>
            <w:rStyle w:val="affd"/>
            <w:rFonts w:eastAsia="현대하모니 L" w:cs="Calibri"/>
            <w:noProof/>
          </w:rPr>
          <w:t>Figure 53. IND Output with Detent Control Function Data Flow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_Toc96604464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77</w:t>
        </w:r>
        <w:r>
          <w:rPr>
            <w:noProof/>
            <w:webHidden/>
          </w:rPr>
          <w:fldChar w:fldCharType="end"/>
        </w:r>
      </w:hyperlink>
    </w:p>
    <w:p w14:paraId="4FAAB282" w14:textId="539EC7D9" w:rsidR="006F533A" w:rsidRDefault="006F533A">
      <w:pPr>
        <w:pStyle w:val="ab"/>
        <w:tabs>
          <w:tab w:val="right" w:leader="dot" w:pos="10344"/>
        </w:tabs>
        <w:ind w:left="1320" w:hanging="440"/>
        <w:rPr>
          <w:rFonts w:asciiTheme="minorHAnsi" w:eastAsiaTheme="minorEastAsia" w:hAnsiTheme="minorHAnsi" w:cstheme="minorBidi"/>
          <w:noProof/>
          <w:sz w:val="20"/>
          <w:szCs w:val="22"/>
        </w:rPr>
      </w:pPr>
      <w:hyperlink w:anchor="_Toc96604465" w:history="1">
        <w:r w:rsidRPr="008D23C5">
          <w:rPr>
            <w:rStyle w:val="affd"/>
            <w:rFonts w:eastAsia="현대하모니 L" w:cs="Calibri"/>
            <w:noProof/>
          </w:rPr>
          <w:t>Figure 54. RheoStat Green IND Output with Detent Control Function Flow Graph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_Toc96604465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79</w:t>
        </w:r>
        <w:r>
          <w:rPr>
            <w:noProof/>
            <w:webHidden/>
          </w:rPr>
          <w:fldChar w:fldCharType="end"/>
        </w:r>
      </w:hyperlink>
    </w:p>
    <w:p w14:paraId="628F0B0D" w14:textId="5422B01D" w:rsidR="006F533A" w:rsidRDefault="006F533A">
      <w:pPr>
        <w:pStyle w:val="ab"/>
        <w:tabs>
          <w:tab w:val="right" w:leader="dot" w:pos="10344"/>
        </w:tabs>
        <w:ind w:left="1320" w:hanging="440"/>
        <w:rPr>
          <w:rFonts w:asciiTheme="minorHAnsi" w:eastAsiaTheme="minorEastAsia" w:hAnsiTheme="minorHAnsi" w:cstheme="minorBidi"/>
          <w:noProof/>
          <w:sz w:val="20"/>
          <w:szCs w:val="22"/>
        </w:rPr>
      </w:pPr>
      <w:hyperlink w:anchor="_Toc96604466" w:history="1">
        <w:r w:rsidRPr="008D23C5">
          <w:rPr>
            <w:rStyle w:val="affd"/>
            <w:rFonts w:eastAsia="현대하모니 L" w:cs="Calibri"/>
            <w:noProof/>
          </w:rPr>
          <w:t>Figure 55. RheoStat Amber IND Output with Detent Control Function Flow Graph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_Toc96604466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79</w:t>
        </w:r>
        <w:r>
          <w:rPr>
            <w:noProof/>
            <w:webHidden/>
          </w:rPr>
          <w:fldChar w:fldCharType="end"/>
        </w:r>
      </w:hyperlink>
    </w:p>
    <w:p w14:paraId="24A7EC28" w14:textId="1F4CC975" w:rsidR="006F533A" w:rsidRDefault="006F533A">
      <w:pPr>
        <w:pStyle w:val="ab"/>
        <w:tabs>
          <w:tab w:val="right" w:leader="dot" w:pos="10344"/>
        </w:tabs>
        <w:ind w:left="1320" w:hanging="440"/>
        <w:rPr>
          <w:rFonts w:asciiTheme="minorHAnsi" w:eastAsiaTheme="minorEastAsia" w:hAnsiTheme="minorHAnsi" w:cstheme="minorBidi"/>
          <w:noProof/>
          <w:sz w:val="20"/>
          <w:szCs w:val="22"/>
        </w:rPr>
      </w:pPr>
      <w:hyperlink w:anchor="_Toc96604467" w:history="1">
        <w:r w:rsidRPr="008D23C5">
          <w:rPr>
            <w:rStyle w:val="affd"/>
            <w:rFonts w:eastAsia="현대하모니 L" w:cs="Calibri"/>
            <w:noProof/>
          </w:rPr>
          <w:t>Figure 56.Non-RheoStat Green IND Output with Detent Control Function Flow Graph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_Toc96604467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79</w:t>
        </w:r>
        <w:r>
          <w:rPr>
            <w:noProof/>
            <w:webHidden/>
          </w:rPr>
          <w:fldChar w:fldCharType="end"/>
        </w:r>
      </w:hyperlink>
    </w:p>
    <w:p w14:paraId="591B8CBA" w14:textId="66E8140F" w:rsidR="006F533A" w:rsidRDefault="006F533A">
      <w:pPr>
        <w:pStyle w:val="ab"/>
        <w:tabs>
          <w:tab w:val="right" w:leader="dot" w:pos="10344"/>
        </w:tabs>
        <w:ind w:left="1320" w:hanging="440"/>
        <w:rPr>
          <w:rFonts w:asciiTheme="minorHAnsi" w:eastAsiaTheme="minorEastAsia" w:hAnsiTheme="minorHAnsi" w:cstheme="minorBidi"/>
          <w:noProof/>
          <w:sz w:val="20"/>
          <w:szCs w:val="22"/>
        </w:rPr>
      </w:pPr>
      <w:hyperlink w:anchor="_Toc96604468" w:history="1">
        <w:r w:rsidRPr="008D23C5">
          <w:rPr>
            <w:rStyle w:val="affd"/>
            <w:rFonts w:eastAsia="현대하모니 L" w:cs="Calibri"/>
            <w:noProof/>
          </w:rPr>
          <w:t>Figure 57. Non-RheoStat Amber IND Output with Detent Control Function Flow Graph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_Toc96604468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80</w:t>
        </w:r>
        <w:r>
          <w:rPr>
            <w:noProof/>
            <w:webHidden/>
          </w:rPr>
          <w:fldChar w:fldCharType="end"/>
        </w:r>
      </w:hyperlink>
    </w:p>
    <w:p w14:paraId="10F29F61" w14:textId="2F7EF64F" w:rsidR="006F533A" w:rsidRDefault="006F533A">
      <w:pPr>
        <w:pStyle w:val="ab"/>
        <w:tabs>
          <w:tab w:val="right" w:leader="dot" w:pos="10344"/>
        </w:tabs>
        <w:ind w:left="1320" w:hanging="440"/>
        <w:rPr>
          <w:rFonts w:asciiTheme="minorHAnsi" w:eastAsiaTheme="minorEastAsia" w:hAnsiTheme="minorHAnsi" w:cstheme="minorBidi"/>
          <w:noProof/>
          <w:sz w:val="20"/>
          <w:szCs w:val="22"/>
        </w:rPr>
      </w:pPr>
      <w:hyperlink w:anchor="_Toc96604469" w:history="1">
        <w:r w:rsidRPr="008D23C5">
          <w:rPr>
            <w:rStyle w:val="affd"/>
            <w:rFonts w:eastAsia="현대하모니 L" w:cs="Calibri"/>
            <w:noProof/>
          </w:rPr>
          <w:t>Figure 58. IND Output without Detent Control Function Data Flow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_Toc96604469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80</w:t>
        </w:r>
        <w:r>
          <w:rPr>
            <w:noProof/>
            <w:webHidden/>
          </w:rPr>
          <w:fldChar w:fldCharType="end"/>
        </w:r>
      </w:hyperlink>
    </w:p>
    <w:p w14:paraId="46D8FD9E" w14:textId="2AFEFC7A" w:rsidR="006F533A" w:rsidRDefault="006F533A">
      <w:pPr>
        <w:pStyle w:val="ab"/>
        <w:tabs>
          <w:tab w:val="right" w:leader="dot" w:pos="10344"/>
        </w:tabs>
        <w:ind w:left="1320" w:hanging="440"/>
        <w:rPr>
          <w:rFonts w:asciiTheme="minorHAnsi" w:eastAsiaTheme="minorEastAsia" w:hAnsiTheme="minorHAnsi" w:cstheme="minorBidi"/>
          <w:noProof/>
          <w:sz w:val="20"/>
          <w:szCs w:val="22"/>
        </w:rPr>
      </w:pPr>
      <w:hyperlink w:anchor="_Toc96604470" w:history="1">
        <w:r w:rsidRPr="008D23C5">
          <w:rPr>
            <w:rStyle w:val="affd"/>
            <w:rFonts w:eastAsia="현대하모니 L" w:cs="Calibri"/>
            <w:noProof/>
          </w:rPr>
          <w:t>Figure 59. RheoStat Green IND Output without Detent Control Function Flow Graph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_Toc96604470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82</w:t>
        </w:r>
        <w:r>
          <w:rPr>
            <w:noProof/>
            <w:webHidden/>
          </w:rPr>
          <w:fldChar w:fldCharType="end"/>
        </w:r>
      </w:hyperlink>
    </w:p>
    <w:p w14:paraId="0D8664C7" w14:textId="58391021" w:rsidR="006F533A" w:rsidRDefault="006F533A">
      <w:pPr>
        <w:pStyle w:val="ab"/>
        <w:tabs>
          <w:tab w:val="right" w:leader="dot" w:pos="10344"/>
        </w:tabs>
        <w:ind w:left="1320" w:hanging="440"/>
        <w:rPr>
          <w:rFonts w:asciiTheme="minorHAnsi" w:eastAsiaTheme="minorEastAsia" w:hAnsiTheme="minorHAnsi" w:cstheme="minorBidi"/>
          <w:noProof/>
          <w:sz w:val="20"/>
          <w:szCs w:val="22"/>
        </w:rPr>
      </w:pPr>
      <w:hyperlink w:anchor="_Toc96604471" w:history="1">
        <w:r w:rsidRPr="008D23C5">
          <w:rPr>
            <w:rStyle w:val="affd"/>
            <w:rFonts w:eastAsia="현대하모니 L" w:cs="Calibri"/>
            <w:noProof/>
          </w:rPr>
          <w:t>Figure 60. RheoStat Amber IND Output without Detent Control Function Flow Graph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_Toc96604471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82</w:t>
        </w:r>
        <w:r>
          <w:rPr>
            <w:noProof/>
            <w:webHidden/>
          </w:rPr>
          <w:fldChar w:fldCharType="end"/>
        </w:r>
      </w:hyperlink>
    </w:p>
    <w:p w14:paraId="77D4D99E" w14:textId="50F88DBA" w:rsidR="006F533A" w:rsidRDefault="006F533A">
      <w:pPr>
        <w:pStyle w:val="ab"/>
        <w:tabs>
          <w:tab w:val="right" w:leader="dot" w:pos="10344"/>
        </w:tabs>
        <w:ind w:left="1320" w:hanging="440"/>
        <w:rPr>
          <w:rFonts w:asciiTheme="minorHAnsi" w:eastAsiaTheme="minorEastAsia" w:hAnsiTheme="minorHAnsi" w:cstheme="minorBidi"/>
          <w:noProof/>
          <w:sz w:val="20"/>
          <w:szCs w:val="22"/>
        </w:rPr>
      </w:pPr>
      <w:hyperlink w:anchor="_Toc96604472" w:history="1">
        <w:r w:rsidRPr="008D23C5">
          <w:rPr>
            <w:rStyle w:val="affd"/>
            <w:rFonts w:eastAsia="현대하모니 L" w:cs="Calibri"/>
            <w:noProof/>
          </w:rPr>
          <w:t>Figure 61.Non-RheoStat Green IND Output without Detent Control Function Flow Graph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_Toc96604472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82</w:t>
        </w:r>
        <w:r>
          <w:rPr>
            <w:noProof/>
            <w:webHidden/>
          </w:rPr>
          <w:fldChar w:fldCharType="end"/>
        </w:r>
      </w:hyperlink>
    </w:p>
    <w:p w14:paraId="3BAD6C7F" w14:textId="4466AF12" w:rsidR="006F533A" w:rsidRDefault="006F533A">
      <w:pPr>
        <w:pStyle w:val="ab"/>
        <w:tabs>
          <w:tab w:val="right" w:leader="dot" w:pos="10344"/>
        </w:tabs>
        <w:ind w:left="1320" w:hanging="440"/>
        <w:rPr>
          <w:rFonts w:asciiTheme="minorHAnsi" w:eastAsiaTheme="minorEastAsia" w:hAnsiTheme="minorHAnsi" w:cstheme="minorBidi"/>
          <w:noProof/>
          <w:sz w:val="20"/>
          <w:szCs w:val="22"/>
        </w:rPr>
      </w:pPr>
      <w:hyperlink w:anchor="_Toc96604473" w:history="1">
        <w:r w:rsidRPr="008D23C5">
          <w:rPr>
            <w:rStyle w:val="affd"/>
            <w:rFonts w:eastAsia="현대하모니 L" w:cs="Calibri"/>
            <w:noProof/>
          </w:rPr>
          <w:t>Figure 62. Non-RheoStat Amber IND Output without Detent Control Function Flow Graph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_Toc96604473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83</w:t>
        </w:r>
        <w:r>
          <w:rPr>
            <w:noProof/>
            <w:webHidden/>
          </w:rPr>
          <w:fldChar w:fldCharType="end"/>
        </w:r>
      </w:hyperlink>
    </w:p>
    <w:p w14:paraId="072825C6" w14:textId="2DCA140D" w:rsidR="006F533A" w:rsidRDefault="006F533A">
      <w:pPr>
        <w:pStyle w:val="ab"/>
        <w:tabs>
          <w:tab w:val="right" w:leader="dot" w:pos="10344"/>
        </w:tabs>
        <w:ind w:left="1320" w:hanging="440"/>
        <w:rPr>
          <w:rFonts w:asciiTheme="minorHAnsi" w:eastAsiaTheme="minorEastAsia" w:hAnsiTheme="minorHAnsi" w:cstheme="minorBidi"/>
          <w:noProof/>
          <w:sz w:val="20"/>
          <w:szCs w:val="22"/>
        </w:rPr>
      </w:pPr>
      <w:hyperlink w:anchor="_Toc96604474" w:history="1">
        <w:r w:rsidRPr="008D23C5">
          <w:rPr>
            <w:rStyle w:val="affd"/>
            <w:rFonts w:eastAsia="현대하모니 L" w:cs="Calibri"/>
            <w:noProof/>
          </w:rPr>
          <w:t>Figure 63. IND Output with Auto Bright Control Function Data Flow Diagram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_Toc96604474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86</w:t>
        </w:r>
        <w:r>
          <w:rPr>
            <w:noProof/>
            <w:webHidden/>
          </w:rPr>
          <w:fldChar w:fldCharType="end"/>
        </w:r>
      </w:hyperlink>
    </w:p>
    <w:p w14:paraId="2A3DC40B" w14:textId="00CB28E2" w:rsidR="006F533A" w:rsidRDefault="006F533A">
      <w:pPr>
        <w:pStyle w:val="ab"/>
        <w:tabs>
          <w:tab w:val="right" w:leader="dot" w:pos="10344"/>
        </w:tabs>
        <w:ind w:left="1320" w:hanging="440"/>
        <w:rPr>
          <w:rFonts w:asciiTheme="minorHAnsi" w:eastAsiaTheme="minorEastAsia" w:hAnsiTheme="minorHAnsi" w:cstheme="minorBidi"/>
          <w:noProof/>
          <w:sz w:val="20"/>
          <w:szCs w:val="22"/>
        </w:rPr>
      </w:pPr>
      <w:hyperlink w:anchor="_Toc96604475" w:history="1">
        <w:r w:rsidRPr="008D23C5">
          <w:rPr>
            <w:rStyle w:val="affd"/>
            <w:rFonts w:eastAsia="현대하모니 L" w:cs="Calibri"/>
            <w:noProof/>
          </w:rPr>
          <w:t>Figure 64. Green IND Output with Auto Bright Control Function Flow Graph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_Toc96604475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89</w:t>
        </w:r>
        <w:r>
          <w:rPr>
            <w:noProof/>
            <w:webHidden/>
          </w:rPr>
          <w:fldChar w:fldCharType="end"/>
        </w:r>
      </w:hyperlink>
    </w:p>
    <w:p w14:paraId="1E96ACCB" w14:textId="0D510F1E" w:rsidR="006F533A" w:rsidRDefault="006F533A">
      <w:pPr>
        <w:pStyle w:val="ab"/>
        <w:tabs>
          <w:tab w:val="right" w:leader="dot" w:pos="10344"/>
        </w:tabs>
        <w:ind w:left="1320" w:hanging="440"/>
        <w:rPr>
          <w:rFonts w:asciiTheme="minorHAnsi" w:eastAsiaTheme="minorEastAsia" w:hAnsiTheme="minorHAnsi" w:cstheme="minorBidi"/>
          <w:noProof/>
          <w:sz w:val="20"/>
          <w:szCs w:val="22"/>
        </w:rPr>
      </w:pPr>
      <w:hyperlink w:anchor="_Toc96604476" w:history="1">
        <w:r w:rsidRPr="008D23C5">
          <w:rPr>
            <w:rStyle w:val="affd"/>
            <w:rFonts w:eastAsia="현대하모니 L" w:cs="Calibri"/>
            <w:noProof/>
          </w:rPr>
          <w:t>Figure 65. Amber IND Output with Auto Bright Control Function Flow Graph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_Toc96604476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89</w:t>
        </w:r>
        <w:r>
          <w:rPr>
            <w:noProof/>
            <w:webHidden/>
          </w:rPr>
          <w:fldChar w:fldCharType="end"/>
        </w:r>
      </w:hyperlink>
    </w:p>
    <w:p w14:paraId="156FB693" w14:textId="437371AB" w:rsidR="006F533A" w:rsidRDefault="006F533A">
      <w:pPr>
        <w:pStyle w:val="ab"/>
        <w:tabs>
          <w:tab w:val="right" w:leader="dot" w:pos="10344"/>
        </w:tabs>
        <w:ind w:left="1320" w:hanging="440"/>
        <w:rPr>
          <w:rFonts w:asciiTheme="minorHAnsi" w:eastAsiaTheme="minorEastAsia" w:hAnsiTheme="minorHAnsi" w:cstheme="minorBidi"/>
          <w:noProof/>
          <w:sz w:val="20"/>
          <w:szCs w:val="22"/>
        </w:rPr>
      </w:pPr>
      <w:hyperlink w:anchor="_Toc96604477" w:history="1">
        <w:r w:rsidRPr="008D23C5">
          <w:rPr>
            <w:rStyle w:val="affd"/>
            <w:rFonts w:eastAsia="현대하모니 L" w:cs="Calibri"/>
            <w:noProof/>
          </w:rPr>
          <w:t>Figure 66. Rail Voltage Control Function Data Flow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_Toc96604477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90</w:t>
        </w:r>
        <w:r>
          <w:rPr>
            <w:noProof/>
            <w:webHidden/>
          </w:rPr>
          <w:fldChar w:fldCharType="end"/>
        </w:r>
      </w:hyperlink>
    </w:p>
    <w:p w14:paraId="79BBDC2C" w14:textId="1017768D" w:rsidR="006F533A" w:rsidRDefault="006F533A">
      <w:pPr>
        <w:pStyle w:val="ab"/>
        <w:tabs>
          <w:tab w:val="right" w:leader="dot" w:pos="10344"/>
        </w:tabs>
        <w:ind w:left="1320" w:hanging="440"/>
        <w:rPr>
          <w:rFonts w:asciiTheme="minorHAnsi" w:eastAsiaTheme="minorEastAsia" w:hAnsiTheme="minorHAnsi" w:cstheme="minorBidi"/>
          <w:noProof/>
          <w:sz w:val="20"/>
          <w:szCs w:val="22"/>
        </w:rPr>
      </w:pPr>
      <w:hyperlink w:anchor="_Toc96604478" w:history="1">
        <w:r w:rsidRPr="008D23C5">
          <w:rPr>
            <w:rStyle w:val="affd"/>
            <w:rFonts w:eastAsia="현대하모니 L" w:cs="Calibri"/>
            <w:noProof/>
          </w:rPr>
          <w:t>Figure 67. Rail Voltage Control Function Flow Graph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_Toc96604478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92</w:t>
        </w:r>
        <w:r>
          <w:rPr>
            <w:noProof/>
            <w:webHidden/>
          </w:rPr>
          <w:fldChar w:fldCharType="end"/>
        </w:r>
      </w:hyperlink>
    </w:p>
    <w:p w14:paraId="36FA7BB8" w14:textId="3CEC4CC0" w:rsidR="006F533A" w:rsidRDefault="006F533A">
      <w:pPr>
        <w:pStyle w:val="ab"/>
        <w:tabs>
          <w:tab w:val="right" w:leader="dot" w:pos="10344"/>
        </w:tabs>
        <w:ind w:left="1320" w:hanging="440"/>
        <w:rPr>
          <w:rFonts w:asciiTheme="minorHAnsi" w:eastAsiaTheme="minorEastAsia" w:hAnsiTheme="minorHAnsi" w:cstheme="minorBidi"/>
          <w:noProof/>
          <w:sz w:val="20"/>
          <w:szCs w:val="22"/>
        </w:rPr>
      </w:pPr>
      <w:hyperlink w:anchor="_Toc96604479" w:history="1">
        <w:r w:rsidRPr="008D23C5">
          <w:rPr>
            <w:rStyle w:val="affd"/>
            <w:rFonts w:eastAsia="현대하모니 L" w:cs="Calibri"/>
            <w:noProof/>
          </w:rPr>
          <w:t>Figure 68. FAN Control Function Data Flow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_Toc96604479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93</w:t>
        </w:r>
        <w:r>
          <w:rPr>
            <w:noProof/>
            <w:webHidden/>
          </w:rPr>
          <w:fldChar w:fldCharType="end"/>
        </w:r>
      </w:hyperlink>
    </w:p>
    <w:p w14:paraId="426925E0" w14:textId="0A594CC8" w:rsidR="006F533A" w:rsidRDefault="006F533A">
      <w:pPr>
        <w:pStyle w:val="ab"/>
        <w:tabs>
          <w:tab w:val="right" w:leader="dot" w:pos="10344"/>
        </w:tabs>
        <w:ind w:left="1320" w:hanging="440"/>
        <w:rPr>
          <w:rFonts w:asciiTheme="minorHAnsi" w:eastAsiaTheme="minorEastAsia" w:hAnsiTheme="minorHAnsi" w:cstheme="minorBidi"/>
          <w:noProof/>
          <w:sz w:val="20"/>
          <w:szCs w:val="22"/>
        </w:rPr>
      </w:pPr>
      <w:hyperlink w:anchor="_Toc96604480" w:history="1">
        <w:r w:rsidRPr="008D23C5">
          <w:rPr>
            <w:rStyle w:val="affd"/>
            <w:rFonts w:eastAsia="현대하모니 L" w:cs="Calibri"/>
            <w:noProof/>
          </w:rPr>
          <w:t>Figure 69. FAN Control Function Flow Graph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_Toc96604480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93</w:t>
        </w:r>
        <w:r>
          <w:rPr>
            <w:noProof/>
            <w:webHidden/>
          </w:rPr>
          <w:fldChar w:fldCharType="end"/>
        </w:r>
      </w:hyperlink>
    </w:p>
    <w:p w14:paraId="37FD526D" w14:textId="51EF333A" w:rsidR="00E26C88" w:rsidRPr="00211C19" w:rsidRDefault="00E26C88" w:rsidP="00082C47">
      <w:pPr>
        <w:pStyle w:val="aa"/>
        <w:rPr>
          <w:rFonts w:ascii="Calibri" w:eastAsia="현대하모니 L" w:hAnsi="Calibri" w:cs="Calibri"/>
          <w:b/>
          <w:bCs/>
          <w:noProof/>
        </w:rPr>
      </w:pPr>
      <w:r w:rsidRPr="00211C19">
        <w:rPr>
          <w:rFonts w:ascii="Calibri" w:eastAsia="현대하모니 L" w:hAnsi="Calibri" w:cs="Calibri"/>
          <w:b/>
          <w:bCs/>
          <w:noProof/>
        </w:rPr>
        <w:fldChar w:fldCharType="end"/>
      </w:r>
    </w:p>
    <w:p w14:paraId="0C4FDF5D" w14:textId="77777777" w:rsidR="006622C4" w:rsidRPr="00211C19" w:rsidRDefault="006622C4" w:rsidP="000B442C">
      <w:pPr>
        <w:rPr>
          <w:rFonts w:eastAsia="현대하모니 L" w:cs="Calibri"/>
          <w:b/>
          <w:sz w:val="28"/>
          <w:szCs w:val="28"/>
          <w:u w:val="single"/>
        </w:rPr>
      </w:pPr>
      <w:r w:rsidRPr="00211C19">
        <w:rPr>
          <w:rFonts w:eastAsia="현대하모니 L" w:cs="Calibri" w:hint="eastAsia"/>
          <w:b/>
          <w:sz w:val="28"/>
          <w:szCs w:val="28"/>
          <w:u w:val="single"/>
        </w:rPr>
        <w:t>Table List</w:t>
      </w:r>
    </w:p>
    <w:p w14:paraId="1D4A6DC0" w14:textId="5E885DD8" w:rsidR="006F533A" w:rsidRDefault="006622C4">
      <w:pPr>
        <w:pStyle w:val="ab"/>
        <w:tabs>
          <w:tab w:val="right" w:leader="dot" w:pos="10344"/>
        </w:tabs>
        <w:ind w:left="1264" w:hanging="384"/>
        <w:rPr>
          <w:rFonts w:asciiTheme="minorHAnsi" w:eastAsiaTheme="minorEastAsia" w:hAnsiTheme="minorHAnsi" w:cstheme="minorBidi"/>
          <w:noProof/>
          <w:sz w:val="20"/>
          <w:szCs w:val="22"/>
        </w:rPr>
      </w:pPr>
      <w:r w:rsidRPr="00211C19">
        <w:rPr>
          <w:rFonts w:ascii="Calibri" w:eastAsia="현대하모니 L" w:hAnsi="Calibri" w:cs="Calibri"/>
          <w:b/>
          <w:bCs/>
          <w:noProof/>
        </w:rPr>
        <w:fldChar w:fldCharType="begin"/>
      </w:r>
      <w:r w:rsidRPr="00211C19">
        <w:rPr>
          <w:rFonts w:ascii="Calibri" w:eastAsia="현대하모니 L" w:hAnsi="Calibri" w:cs="Calibri"/>
          <w:b/>
          <w:bCs/>
          <w:noProof/>
        </w:rPr>
        <w:instrText xml:space="preserve"> TOC \h \z \c "Table" </w:instrText>
      </w:r>
      <w:r w:rsidRPr="00211C19">
        <w:rPr>
          <w:rFonts w:ascii="Calibri" w:eastAsia="현대하모니 L" w:hAnsi="Calibri" w:cs="Calibri"/>
          <w:b/>
          <w:bCs/>
          <w:noProof/>
        </w:rPr>
        <w:fldChar w:fldCharType="separate"/>
      </w:r>
      <w:hyperlink w:anchor="_Toc96604481" w:history="1">
        <w:r w:rsidR="006F533A" w:rsidRPr="00EF40F7">
          <w:rPr>
            <w:rStyle w:val="affd"/>
            <w:rFonts w:eastAsia="현대하모니 L" w:cs="Calibri"/>
            <w:noProof/>
          </w:rPr>
          <w:t>Table 1. Abbreviations</w:t>
        </w:r>
        <w:r w:rsidR="006F533A">
          <w:rPr>
            <w:noProof/>
            <w:webHidden/>
          </w:rPr>
          <w:tab/>
        </w:r>
        <w:r w:rsidR="006F533A">
          <w:rPr>
            <w:noProof/>
            <w:webHidden/>
          </w:rPr>
          <w:fldChar w:fldCharType="begin"/>
        </w:r>
        <w:r w:rsidR="006F533A">
          <w:rPr>
            <w:noProof/>
            <w:webHidden/>
          </w:rPr>
          <w:instrText xml:space="preserve"> PAGEREF _Toc96604481 \h </w:instrText>
        </w:r>
        <w:r w:rsidR="006F533A">
          <w:rPr>
            <w:noProof/>
            <w:webHidden/>
          </w:rPr>
        </w:r>
        <w:r w:rsidR="006F533A">
          <w:rPr>
            <w:noProof/>
            <w:webHidden/>
          </w:rPr>
          <w:fldChar w:fldCharType="separate"/>
        </w:r>
        <w:r w:rsidR="006F533A">
          <w:rPr>
            <w:noProof/>
            <w:webHidden/>
          </w:rPr>
          <w:t>7</w:t>
        </w:r>
        <w:r w:rsidR="006F533A">
          <w:rPr>
            <w:noProof/>
            <w:webHidden/>
          </w:rPr>
          <w:fldChar w:fldCharType="end"/>
        </w:r>
      </w:hyperlink>
    </w:p>
    <w:p w14:paraId="4B612C13" w14:textId="2ADBD130" w:rsidR="006F533A" w:rsidRDefault="006F533A">
      <w:pPr>
        <w:pStyle w:val="ab"/>
        <w:tabs>
          <w:tab w:val="right" w:leader="dot" w:pos="10344"/>
        </w:tabs>
        <w:ind w:left="1320" w:hanging="440"/>
        <w:rPr>
          <w:rFonts w:asciiTheme="minorHAnsi" w:eastAsiaTheme="minorEastAsia" w:hAnsiTheme="minorHAnsi" w:cstheme="minorBidi"/>
          <w:noProof/>
          <w:sz w:val="20"/>
          <w:szCs w:val="22"/>
        </w:rPr>
      </w:pPr>
      <w:hyperlink w:anchor="_Toc96604482" w:history="1">
        <w:r w:rsidRPr="00EF40F7">
          <w:rPr>
            <w:rStyle w:val="affd"/>
            <w:rFonts w:eastAsia="현대하모니 L" w:cs="Calibri"/>
            <w:noProof/>
          </w:rPr>
          <w:t>Table 2. WPC Control Type Classification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_Toc96604482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69E4C01F" w14:textId="32486D06" w:rsidR="006F533A" w:rsidRDefault="006F533A">
      <w:pPr>
        <w:pStyle w:val="ab"/>
        <w:tabs>
          <w:tab w:val="right" w:leader="dot" w:pos="10344"/>
        </w:tabs>
        <w:ind w:left="1320" w:hanging="440"/>
        <w:rPr>
          <w:rFonts w:asciiTheme="minorHAnsi" w:eastAsiaTheme="minorEastAsia" w:hAnsiTheme="minorHAnsi" w:cstheme="minorBidi"/>
          <w:noProof/>
          <w:sz w:val="20"/>
          <w:szCs w:val="22"/>
        </w:rPr>
      </w:pPr>
      <w:hyperlink w:anchor="_Toc96604483" w:history="1">
        <w:r w:rsidRPr="00EF40F7">
          <w:rPr>
            <w:rStyle w:val="affd"/>
            <w:rFonts w:eastAsia="현대하모니 L" w:cs="Calibri"/>
            <w:noProof/>
          </w:rPr>
          <w:t>Table 3.WPC Control Type1 (1.8) In/Out List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_Toc96604483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07AB62B2" w14:textId="629F2E28" w:rsidR="006F533A" w:rsidRDefault="006F533A">
      <w:pPr>
        <w:pStyle w:val="ab"/>
        <w:tabs>
          <w:tab w:val="right" w:leader="dot" w:pos="10344"/>
        </w:tabs>
        <w:ind w:left="1320" w:hanging="440"/>
        <w:rPr>
          <w:rFonts w:asciiTheme="minorHAnsi" w:eastAsiaTheme="minorEastAsia" w:hAnsiTheme="minorHAnsi" w:cstheme="minorBidi"/>
          <w:noProof/>
          <w:sz w:val="20"/>
          <w:szCs w:val="22"/>
        </w:rPr>
      </w:pPr>
      <w:hyperlink w:anchor="_Toc96604484" w:history="1">
        <w:r w:rsidRPr="00EF40F7">
          <w:rPr>
            <w:rStyle w:val="affd"/>
            <w:rFonts w:eastAsia="현대하모니 L" w:cs="Calibri"/>
            <w:noProof/>
          </w:rPr>
          <w:t>Table 4.WPC Control Type2 (2.5) In/Out List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_Toc96604484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54F5FCB0" w14:textId="662ABB47" w:rsidR="006F533A" w:rsidRDefault="006F533A">
      <w:pPr>
        <w:pStyle w:val="ab"/>
        <w:tabs>
          <w:tab w:val="right" w:leader="dot" w:pos="10344"/>
        </w:tabs>
        <w:ind w:left="1320" w:hanging="440"/>
        <w:rPr>
          <w:rFonts w:asciiTheme="minorHAnsi" w:eastAsiaTheme="minorEastAsia" w:hAnsiTheme="minorHAnsi" w:cstheme="minorBidi"/>
          <w:noProof/>
          <w:sz w:val="20"/>
          <w:szCs w:val="22"/>
        </w:rPr>
      </w:pPr>
      <w:hyperlink w:anchor="_Toc96604485" w:history="1">
        <w:r w:rsidRPr="00EF40F7">
          <w:rPr>
            <w:rStyle w:val="affd"/>
            <w:rFonts w:eastAsia="현대하모니 L" w:cs="Calibri"/>
            <w:noProof/>
          </w:rPr>
          <w:t>Table 5.WPC Control Type3 (2.7) In/Out List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_Toc96604485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7BEBC459" w14:textId="7FB39B20" w:rsidR="006F533A" w:rsidRDefault="006F533A">
      <w:pPr>
        <w:pStyle w:val="ab"/>
        <w:tabs>
          <w:tab w:val="right" w:leader="dot" w:pos="10344"/>
        </w:tabs>
        <w:ind w:left="1320" w:hanging="440"/>
        <w:rPr>
          <w:rFonts w:asciiTheme="minorHAnsi" w:eastAsiaTheme="minorEastAsia" w:hAnsiTheme="minorHAnsi" w:cstheme="minorBidi"/>
          <w:noProof/>
          <w:sz w:val="20"/>
          <w:szCs w:val="22"/>
        </w:rPr>
      </w:pPr>
      <w:hyperlink w:anchor="_Toc96604486" w:history="1">
        <w:r w:rsidRPr="00EF40F7">
          <w:rPr>
            <w:rStyle w:val="affd"/>
            <w:rFonts w:eastAsia="현대하모니 L" w:cs="Calibri"/>
            <w:noProof/>
          </w:rPr>
          <w:t>Table 6.WPC Control Type1 (1.8) S/W Parameter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_Toc96604486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1ED8976D" w14:textId="726D539A" w:rsidR="006F533A" w:rsidRDefault="006F533A">
      <w:pPr>
        <w:pStyle w:val="ab"/>
        <w:tabs>
          <w:tab w:val="right" w:leader="dot" w:pos="10344"/>
        </w:tabs>
        <w:ind w:left="1320" w:hanging="440"/>
        <w:rPr>
          <w:rFonts w:asciiTheme="minorHAnsi" w:eastAsiaTheme="minorEastAsia" w:hAnsiTheme="minorHAnsi" w:cstheme="minorBidi"/>
          <w:noProof/>
          <w:sz w:val="20"/>
          <w:szCs w:val="22"/>
        </w:rPr>
      </w:pPr>
      <w:hyperlink w:anchor="_Toc96604487" w:history="1">
        <w:r w:rsidRPr="00EF40F7">
          <w:rPr>
            <w:rStyle w:val="affd"/>
            <w:rFonts w:eastAsia="현대하모니 L" w:cs="Calibri"/>
            <w:noProof/>
          </w:rPr>
          <w:t>Table 7.WPC Control Type2 (2.5) S/W Parameter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_Toc96604487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7635E545" w14:textId="3B1A72C0" w:rsidR="006F533A" w:rsidRDefault="006F533A">
      <w:pPr>
        <w:pStyle w:val="ab"/>
        <w:tabs>
          <w:tab w:val="right" w:leader="dot" w:pos="10344"/>
        </w:tabs>
        <w:ind w:left="1320" w:hanging="440"/>
        <w:rPr>
          <w:rFonts w:asciiTheme="minorHAnsi" w:eastAsiaTheme="minorEastAsia" w:hAnsiTheme="minorHAnsi" w:cstheme="minorBidi"/>
          <w:noProof/>
          <w:sz w:val="20"/>
          <w:szCs w:val="22"/>
        </w:rPr>
      </w:pPr>
      <w:hyperlink w:anchor="_Toc96604488" w:history="1">
        <w:r w:rsidRPr="00EF40F7">
          <w:rPr>
            <w:rStyle w:val="affd"/>
            <w:rFonts w:eastAsia="현대하모니 L" w:cs="Calibri"/>
            <w:noProof/>
          </w:rPr>
          <w:t>Table 8.WPC Control Type3 (2.7) S/W Parameter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_Toc96604488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0CA97C82" w14:textId="4C88179D" w:rsidR="006F533A" w:rsidRDefault="006F533A">
      <w:pPr>
        <w:pStyle w:val="ab"/>
        <w:tabs>
          <w:tab w:val="right" w:leader="dot" w:pos="10344"/>
        </w:tabs>
        <w:ind w:left="1320" w:hanging="440"/>
        <w:rPr>
          <w:rFonts w:asciiTheme="minorHAnsi" w:eastAsiaTheme="minorEastAsia" w:hAnsiTheme="minorHAnsi" w:cstheme="minorBidi"/>
          <w:noProof/>
          <w:sz w:val="20"/>
          <w:szCs w:val="22"/>
        </w:rPr>
      </w:pPr>
      <w:hyperlink w:anchor="_Toc96604489" w:history="1">
        <w:r w:rsidRPr="00EF40F7">
          <w:rPr>
            <w:rStyle w:val="affd"/>
            <w:rFonts w:eastAsia="현대하모니 L" w:cs="Calibri"/>
            <w:noProof/>
          </w:rPr>
          <w:t>Table 9. WPC IND Control Type Classification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_Toc96604489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5D1A4531" w14:textId="25B2A627" w:rsidR="006F533A" w:rsidRDefault="006F533A">
      <w:pPr>
        <w:pStyle w:val="ab"/>
        <w:tabs>
          <w:tab w:val="right" w:leader="dot" w:pos="10344"/>
        </w:tabs>
        <w:ind w:left="1320" w:hanging="440"/>
        <w:rPr>
          <w:rFonts w:asciiTheme="minorHAnsi" w:eastAsiaTheme="minorEastAsia" w:hAnsiTheme="minorHAnsi" w:cstheme="minorBidi"/>
          <w:noProof/>
          <w:sz w:val="20"/>
          <w:szCs w:val="22"/>
        </w:rPr>
      </w:pPr>
      <w:hyperlink w:anchor="_Toc96604490" w:history="1">
        <w:r w:rsidRPr="00EF40F7">
          <w:rPr>
            <w:rStyle w:val="affd"/>
            <w:rFonts w:eastAsia="현대하모니 L" w:cs="Calibri"/>
            <w:noProof/>
          </w:rPr>
          <w:t>Table 10.WPC IND Control Type1 (1.1) In/Out List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_Toc96604490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53DD4AF5" w14:textId="34017ECF" w:rsidR="006F533A" w:rsidRDefault="006F533A">
      <w:pPr>
        <w:pStyle w:val="ab"/>
        <w:tabs>
          <w:tab w:val="right" w:leader="dot" w:pos="10344"/>
        </w:tabs>
        <w:ind w:left="1320" w:hanging="440"/>
        <w:rPr>
          <w:rFonts w:asciiTheme="minorHAnsi" w:eastAsiaTheme="minorEastAsia" w:hAnsiTheme="minorHAnsi" w:cstheme="minorBidi"/>
          <w:noProof/>
          <w:sz w:val="20"/>
          <w:szCs w:val="22"/>
        </w:rPr>
      </w:pPr>
      <w:hyperlink w:anchor="_Toc96604491" w:history="1">
        <w:r w:rsidRPr="00EF40F7">
          <w:rPr>
            <w:rStyle w:val="affd"/>
            <w:rFonts w:eastAsia="현대하모니 L" w:cs="Calibri"/>
            <w:noProof/>
          </w:rPr>
          <w:t>Table 11.WPC IND Control Type2 (1.1) In/Out List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_Toc96604491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6B9170E4" w14:textId="4D232297" w:rsidR="006F533A" w:rsidRDefault="006F533A">
      <w:pPr>
        <w:pStyle w:val="ab"/>
        <w:tabs>
          <w:tab w:val="right" w:leader="dot" w:pos="10344"/>
        </w:tabs>
        <w:ind w:left="1320" w:hanging="440"/>
        <w:rPr>
          <w:rFonts w:asciiTheme="minorHAnsi" w:eastAsiaTheme="minorEastAsia" w:hAnsiTheme="minorHAnsi" w:cstheme="minorBidi"/>
          <w:noProof/>
          <w:sz w:val="20"/>
          <w:szCs w:val="22"/>
        </w:rPr>
      </w:pPr>
      <w:hyperlink w:anchor="_Toc96604492" w:history="1">
        <w:r w:rsidRPr="00EF40F7">
          <w:rPr>
            <w:rStyle w:val="affd"/>
            <w:rFonts w:eastAsia="현대하모니 L" w:cs="Calibri"/>
            <w:noProof/>
          </w:rPr>
          <w:t>Table 12.WPC IND Control Type3 (1.0) In/Out List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_Toc96604492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45A4DD81" w14:textId="7CCCC61F" w:rsidR="006F533A" w:rsidRDefault="006F533A">
      <w:pPr>
        <w:pStyle w:val="ab"/>
        <w:tabs>
          <w:tab w:val="right" w:leader="dot" w:pos="10344"/>
        </w:tabs>
        <w:ind w:left="1320" w:hanging="440"/>
        <w:rPr>
          <w:rFonts w:asciiTheme="minorHAnsi" w:eastAsiaTheme="minorEastAsia" w:hAnsiTheme="minorHAnsi" w:cstheme="minorBidi"/>
          <w:noProof/>
          <w:sz w:val="20"/>
          <w:szCs w:val="22"/>
        </w:rPr>
      </w:pPr>
      <w:hyperlink w:anchor="_Toc96604493" w:history="1">
        <w:r w:rsidRPr="00EF40F7">
          <w:rPr>
            <w:rStyle w:val="affd"/>
            <w:rFonts w:eastAsia="현대하모니 L" w:cs="Calibri"/>
            <w:noProof/>
          </w:rPr>
          <w:t>Table 13.WPC IND Control Type1 (1.1) S/W Parameter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_Toc96604493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60D26F4F" w14:textId="59C34843" w:rsidR="006F533A" w:rsidRDefault="006F533A">
      <w:pPr>
        <w:pStyle w:val="ab"/>
        <w:tabs>
          <w:tab w:val="right" w:leader="dot" w:pos="10344"/>
        </w:tabs>
        <w:ind w:left="1320" w:hanging="440"/>
        <w:rPr>
          <w:rFonts w:asciiTheme="minorHAnsi" w:eastAsiaTheme="minorEastAsia" w:hAnsiTheme="minorHAnsi" w:cstheme="minorBidi"/>
          <w:noProof/>
          <w:sz w:val="20"/>
          <w:szCs w:val="22"/>
        </w:rPr>
      </w:pPr>
      <w:hyperlink w:anchor="_Toc96604494" w:history="1">
        <w:r w:rsidRPr="00EF40F7">
          <w:rPr>
            <w:rStyle w:val="affd"/>
            <w:rFonts w:eastAsia="현대하모니 L" w:cs="Calibri"/>
            <w:noProof/>
          </w:rPr>
          <w:t>Table 14.WPC IND Control Type2 (1.1) S/W Parameter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_Toc96604494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0405148D" w14:textId="2B06EAA3" w:rsidR="006F533A" w:rsidRDefault="006F533A">
      <w:pPr>
        <w:pStyle w:val="ab"/>
        <w:tabs>
          <w:tab w:val="right" w:leader="dot" w:pos="10344"/>
        </w:tabs>
        <w:ind w:left="1320" w:hanging="440"/>
        <w:rPr>
          <w:rFonts w:asciiTheme="minorHAnsi" w:eastAsiaTheme="minorEastAsia" w:hAnsiTheme="minorHAnsi" w:cstheme="minorBidi"/>
          <w:noProof/>
          <w:sz w:val="20"/>
          <w:szCs w:val="22"/>
        </w:rPr>
      </w:pPr>
      <w:hyperlink w:anchor="_Toc96604495" w:history="1">
        <w:r w:rsidRPr="00EF40F7">
          <w:rPr>
            <w:rStyle w:val="affd"/>
            <w:rFonts w:eastAsia="현대하모니 L" w:cs="Calibri"/>
            <w:noProof/>
          </w:rPr>
          <w:t>Table 15.WPC IND Control Type3 (1.0) S/W Parameter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_Toc96604495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51F21972" w14:textId="1723C4C9" w:rsidR="006F533A" w:rsidRDefault="006F533A">
      <w:pPr>
        <w:pStyle w:val="ab"/>
        <w:tabs>
          <w:tab w:val="right" w:leader="dot" w:pos="10344"/>
        </w:tabs>
        <w:ind w:left="1320" w:hanging="440"/>
        <w:rPr>
          <w:rFonts w:asciiTheme="minorHAnsi" w:eastAsiaTheme="minorEastAsia" w:hAnsiTheme="minorHAnsi" w:cstheme="minorBidi"/>
          <w:noProof/>
          <w:sz w:val="20"/>
          <w:szCs w:val="22"/>
        </w:rPr>
      </w:pPr>
      <w:hyperlink w:anchor="_Toc96604496" w:history="1">
        <w:r w:rsidRPr="00EF40F7">
          <w:rPr>
            <w:rStyle w:val="affd"/>
            <w:rFonts w:eastAsia="현대하모니 L" w:cs="Calibri"/>
            <w:noProof/>
          </w:rPr>
          <w:t>Table 16. WPC Rail Voltage Control Type Classification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_Toc96604496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4FC71B68" w14:textId="29CE8845" w:rsidR="006F533A" w:rsidRDefault="006F533A">
      <w:pPr>
        <w:pStyle w:val="ab"/>
        <w:tabs>
          <w:tab w:val="right" w:leader="dot" w:pos="10344"/>
        </w:tabs>
        <w:ind w:left="1320" w:hanging="440"/>
        <w:rPr>
          <w:rFonts w:asciiTheme="minorHAnsi" w:eastAsiaTheme="minorEastAsia" w:hAnsiTheme="minorHAnsi" w:cstheme="minorBidi"/>
          <w:noProof/>
          <w:sz w:val="20"/>
          <w:szCs w:val="22"/>
        </w:rPr>
      </w:pPr>
      <w:hyperlink w:anchor="_Toc96604497" w:history="1">
        <w:r w:rsidRPr="00EF40F7">
          <w:rPr>
            <w:rStyle w:val="affd"/>
            <w:rFonts w:eastAsia="현대하모니 L" w:cs="Calibri"/>
            <w:noProof/>
          </w:rPr>
          <w:t>Table 17.WPC Rail Voltage Control Type1 (1.0) In/Out List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_Toc96604497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24733B53" w14:textId="76B2A82F" w:rsidR="006F533A" w:rsidRDefault="006F533A">
      <w:pPr>
        <w:pStyle w:val="ab"/>
        <w:tabs>
          <w:tab w:val="right" w:leader="dot" w:pos="10344"/>
        </w:tabs>
        <w:ind w:left="1320" w:hanging="440"/>
        <w:rPr>
          <w:rFonts w:asciiTheme="minorHAnsi" w:eastAsiaTheme="minorEastAsia" w:hAnsiTheme="minorHAnsi" w:cstheme="minorBidi"/>
          <w:noProof/>
          <w:sz w:val="20"/>
          <w:szCs w:val="22"/>
        </w:rPr>
      </w:pPr>
      <w:hyperlink w:anchor="_Toc96604498" w:history="1">
        <w:r w:rsidRPr="00EF40F7">
          <w:rPr>
            <w:rStyle w:val="affd"/>
            <w:rFonts w:eastAsia="현대하모니 L" w:cs="Calibri"/>
            <w:noProof/>
          </w:rPr>
          <w:t>Table 18.WPC Rail Voltage Control Type1 (1.0) S/W Parameter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_Toc96604498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73B7B11F" w14:textId="2C487EC4" w:rsidR="006F533A" w:rsidRDefault="006F533A">
      <w:pPr>
        <w:pStyle w:val="ab"/>
        <w:tabs>
          <w:tab w:val="right" w:leader="dot" w:pos="10344"/>
        </w:tabs>
        <w:ind w:left="1320" w:hanging="440"/>
        <w:rPr>
          <w:rFonts w:asciiTheme="minorHAnsi" w:eastAsiaTheme="minorEastAsia" w:hAnsiTheme="minorHAnsi" w:cstheme="minorBidi"/>
          <w:noProof/>
          <w:sz w:val="20"/>
          <w:szCs w:val="22"/>
        </w:rPr>
      </w:pPr>
      <w:hyperlink w:anchor="_Toc96604499" w:history="1">
        <w:r w:rsidRPr="00EF40F7">
          <w:rPr>
            <w:rStyle w:val="affd"/>
            <w:rFonts w:eastAsia="현대하모니 L" w:cs="Calibri"/>
            <w:noProof/>
          </w:rPr>
          <w:t>Table 19. WPC FAN Control Type Classification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_Toc96604499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6912E786" w14:textId="77A965BF" w:rsidR="006F533A" w:rsidRDefault="006F533A">
      <w:pPr>
        <w:pStyle w:val="ab"/>
        <w:tabs>
          <w:tab w:val="right" w:leader="dot" w:pos="10344"/>
        </w:tabs>
        <w:ind w:left="1320" w:hanging="440"/>
        <w:rPr>
          <w:rFonts w:asciiTheme="minorHAnsi" w:eastAsiaTheme="minorEastAsia" w:hAnsiTheme="minorHAnsi" w:cstheme="minorBidi"/>
          <w:noProof/>
          <w:sz w:val="20"/>
          <w:szCs w:val="22"/>
        </w:rPr>
      </w:pPr>
      <w:hyperlink w:anchor="_Toc96604500" w:history="1">
        <w:r w:rsidRPr="00EF40F7">
          <w:rPr>
            <w:rStyle w:val="affd"/>
            <w:rFonts w:eastAsia="현대하모니 L" w:cs="Calibri"/>
            <w:noProof/>
          </w:rPr>
          <w:t>Table 20.WPC FAN Control Type1 (1.0) In/Out List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_Toc96604500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1548E3DD" w14:textId="58927F13" w:rsidR="006F533A" w:rsidRDefault="006F533A">
      <w:pPr>
        <w:pStyle w:val="ab"/>
        <w:tabs>
          <w:tab w:val="right" w:leader="dot" w:pos="10344"/>
        </w:tabs>
        <w:ind w:left="1320" w:hanging="440"/>
        <w:rPr>
          <w:rFonts w:asciiTheme="minorHAnsi" w:eastAsiaTheme="minorEastAsia" w:hAnsiTheme="minorHAnsi" w:cstheme="minorBidi"/>
          <w:noProof/>
          <w:sz w:val="20"/>
          <w:szCs w:val="22"/>
        </w:rPr>
      </w:pPr>
      <w:hyperlink w:anchor="_Toc96604501" w:history="1">
        <w:r w:rsidRPr="00EF40F7">
          <w:rPr>
            <w:rStyle w:val="affd"/>
            <w:rFonts w:eastAsia="현대하모니 L" w:cs="Calibri"/>
            <w:noProof/>
          </w:rPr>
          <w:t>Table 21.WPC FAN Control Type1 (1.0) S/W Parameter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_Toc96604501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285A4325" w14:textId="4A81563E" w:rsidR="006F533A" w:rsidRDefault="006F533A">
      <w:pPr>
        <w:pStyle w:val="ab"/>
        <w:tabs>
          <w:tab w:val="right" w:leader="dot" w:pos="10344"/>
        </w:tabs>
        <w:ind w:left="1320" w:hanging="440"/>
        <w:rPr>
          <w:rFonts w:asciiTheme="minorHAnsi" w:eastAsiaTheme="minorEastAsia" w:hAnsiTheme="minorHAnsi" w:cstheme="minorBidi"/>
          <w:noProof/>
          <w:sz w:val="20"/>
          <w:szCs w:val="22"/>
        </w:rPr>
      </w:pPr>
      <w:hyperlink w:anchor="_Toc96604502" w:history="1">
        <w:r w:rsidRPr="00EF40F7">
          <w:rPr>
            <w:rStyle w:val="affd"/>
            <w:rFonts w:eastAsia="현대하모니 L" w:cs="Calibri"/>
            <w:noProof/>
          </w:rPr>
          <w:t>Table 22.WPC Mode Control Function In/Out List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_Toc96604502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29CE9C36" w14:textId="6B48D83B" w:rsidR="006F533A" w:rsidRDefault="006F533A">
      <w:pPr>
        <w:pStyle w:val="ab"/>
        <w:tabs>
          <w:tab w:val="right" w:leader="dot" w:pos="10344"/>
        </w:tabs>
        <w:ind w:left="1320" w:hanging="440"/>
        <w:rPr>
          <w:rFonts w:asciiTheme="minorHAnsi" w:eastAsiaTheme="minorEastAsia" w:hAnsiTheme="minorHAnsi" w:cstheme="minorBidi"/>
          <w:noProof/>
          <w:sz w:val="20"/>
          <w:szCs w:val="22"/>
        </w:rPr>
      </w:pPr>
      <w:hyperlink w:anchor="_Toc96604503" w:history="1">
        <w:r w:rsidRPr="00EF40F7">
          <w:rPr>
            <w:rStyle w:val="affd"/>
            <w:rFonts w:eastAsia="현대하모니 L" w:cs="Calibri"/>
            <w:noProof/>
          </w:rPr>
          <w:t>Table 23. WPC Main Control Function Parameter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_Toc96604503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764B9F2D" w14:textId="3AB99189" w:rsidR="006F533A" w:rsidRDefault="006F533A">
      <w:pPr>
        <w:pStyle w:val="ab"/>
        <w:tabs>
          <w:tab w:val="right" w:leader="dot" w:pos="10344"/>
        </w:tabs>
        <w:ind w:left="1320" w:hanging="440"/>
        <w:rPr>
          <w:rFonts w:asciiTheme="minorHAnsi" w:eastAsiaTheme="minorEastAsia" w:hAnsiTheme="minorHAnsi" w:cstheme="minorBidi"/>
          <w:noProof/>
          <w:sz w:val="20"/>
          <w:szCs w:val="22"/>
        </w:rPr>
      </w:pPr>
      <w:hyperlink w:anchor="_Toc96604504" w:history="1">
        <w:r w:rsidRPr="00EF40F7">
          <w:rPr>
            <w:rStyle w:val="affd"/>
            <w:rFonts w:eastAsia="현대하모니 L" w:cs="Calibri"/>
            <w:noProof/>
          </w:rPr>
          <w:t>Table 24. WPC Main Control Function In/Out List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_Toc96604504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4E268033" w14:textId="1032513B" w:rsidR="006F533A" w:rsidRDefault="006F533A">
      <w:pPr>
        <w:pStyle w:val="ab"/>
        <w:tabs>
          <w:tab w:val="right" w:leader="dot" w:pos="10344"/>
        </w:tabs>
        <w:ind w:left="1320" w:hanging="440"/>
        <w:rPr>
          <w:rFonts w:asciiTheme="minorHAnsi" w:eastAsiaTheme="minorEastAsia" w:hAnsiTheme="minorHAnsi" w:cstheme="minorBidi"/>
          <w:noProof/>
          <w:sz w:val="20"/>
          <w:szCs w:val="22"/>
        </w:rPr>
      </w:pPr>
      <w:hyperlink w:anchor="_Toc96604505" w:history="1">
        <w:r w:rsidRPr="00EF40F7">
          <w:rPr>
            <w:rStyle w:val="affd"/>
            <w:rFonts w:eastAsia="현대하모니 L" w:cs="Calibri"/>
            <w:noProof/>
          </w:rPr>
          <w:t>Table 25.Prevention of SMK LF Interference Control Function Parameter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_Toc96604505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3611124C" w14:textId="7E298417" w:rsidR="006F533A" w:rsidRDefault="006F533A">
      <w:pPr>
        <w:pStyle w:val="ab"/>
        <w:tabs>
          <w:tab w:val="right" w:leader="dot" w:pos="10344"/>
        </w:tabs>
        <w:ind w:left="1320" w:hanging="440"/>
        <w:rPr>
          <w:rFonts w:asciiTheme="minorHAnsi" w:eastAsiaTheme="minorEastAsia" w:hAnsiTheme="minorHAnsi" w:cstheme="minorBidi"/>
          <w:noProof/>
          <w:sz w:val="20"/>
          <w:szCs w:val="22"/>
        </w:rPr>
      </w:pPr>
      <w:hyperlink w:anchor="_Toc96604506" w:history="1">
        <w:r w:rsidRPr="00EF40F7">
          <w:rPr>
            <w:rStyle w:val="affd"/>
            <w:rFonts w:eastAsia="현대하모니 L" w:cs="Calibri"/>
            <w:noProof/>
          </w:rPr>
          <w:t>Table 26.Prevention of SMK LF Interference Control Function In/Out List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_Toc96604506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47F7CB6B" w14:textId="4BF3F755" w:rsidR="006F533A" w:rsidRDefault="006F533A">
      <w:pPr>
        <w:pStyle w:val="ab"/>
        <w:tabs>
          <w:tab w:val="right" w:leader="dot" w:pos="10344"/>
        </w:tabs>
        <w:ind w:left="1320" w:hanging="440"/>
        <w:rPr>
          <w:rFonts w:asciiTheme="minorHAnsi" w:eastAsiaTheme="minorEastAsia" w:hAnsiTheme="minorHAnsi" w:cstheme="minorBidi"/>
          <w:noProof/>
          <w:sz w:val="20"/>
          <w:szCs w:val="22"/>
        </w:rPr>
      </w:pPr>
      <w:hyperlink w:anchor="_Toc96604507" w:history="1">
        <w:r w:rsidRPr="00EF40F7">
          <w:rPr>
            <w:rStyle w:val="affd"/>
            <w:rFonts w:eastAsia="현대하모니 L" w:cs="Calibri"/>
            <w:noProof/>
          </w:rPr>
          <w:t>Table 27.Over Current Detecting Control Function Parameter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_Toc96604507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14:paraId="0843B199" w14:textId="21F54AFD" w:rsidR="006F533A" w:rsidRDefault="006F533A">
      <w:pPr>
        <w:pStyle w:val="ab"/>
        <w:tabs>
          <w:tab w:val="right" w:leader="dot" w:pos="10344"/>
        </w:tabs>
        <w:ind w:left="1320" w:hanging="440"/>
        <w:rPr>
          <w:rFonts w:asciiTheme="minorHAnsi" w:eastAsiaTheme="minorEastAsia" w:hAnsiTheme="minorHAnsi" w:cstheme="minorBidi"/>
          <w:noProof/>
          <w:sz w:val="20"/>
          <w:szCs w:val="22"/>
        </w:rPr>
      </w:pPr>
      <w:hyperlink w:anchor="_Toc96604508" w:history="1">
        <w:r w:rsidRPr="00EF40F7">
          <w:rPr>
            <w:rStyle w:val="affd"/>
            <w:rFonts w:eastAsia="현대하모니 L" w:cs="Calibri"/>
            <w:noProof/>
          </w:rPr>
          <w:t>Table 28.Over Current Detecting Control Function In/Out List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_Toc96604508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14:paraId="2800F960" w14:textId="2D4F3186" w:rsidR="006F533A" w:rsidRDefault="006F533A">
      <w:pPr>
        <w:pStyle w:val="ab"/>
        <w:tabs>
          <w:tab w:val="right" w:leader="dot" w:pos="10344"/>
        </w:tabs>
        <w:ind w:left="1320" w:hanging="440"/>
        <w:rPr>
          <w:rFonts w:asciiTheme="minorHAnsi" w:eastAsiaTheme="minorEastAsia" w:hAnsiTheme="minorHAnsi" w:cstheme="minorBidi"/>
          <w:noProof/>
          <w:sz w:val="20"/>
          <w:szCs w:val="22"/>
        </w:rPr>
      </w:pPr>
      <w:hyperlink w:anchor="_Toc96604509" w:history="1">
        <w:r w:rsidRPr="00EF40F7">
          <w:rPr>
            <w:rStyle w:val="affd"/>
            <w:rFonts w:eastAsia="현대하모니 L" w:cs="Calibri"/>
            <w:noProof/>
          </w:rPr>
          <w:t>Table 29. Temperature Sensor Error Detecting Control Function Parameter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_Toc96604509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14:paraId="486B9398" w14:textId="32C48C15" w:rsidR="006F533A" w:rsidRDefault="006F533A">
      <w:pPr>
        <w:pStyle w:val="ab"/>
        <w:tabs>
          <w:tab w:val="right" w:leader="dot" w:pos="10344"/>
        </w:tabs>
        <w:ind w:left="1320" w:hanging="440"/>
        <w:rPr>
          <w:rFonts w:asciiTheme="minorHAnsi" w:eastAsiaTheme="minorEastAsia" w:hAnsiTheme="minorHAnsi" w:cstheme="minorBidi"/>
          <w:noProof/>
          <w:sz w:val="20"/>
          <w:szCs w:val="22"/>
        </w:rPr>
      </w:pPr>
      <w:hyperlink w:anchor="_Toc96604510" w:history="1">
        <w:r w:rsidRPr="00EF40F7">
          <w:rPr>
            <w:rStyle w:val="affd"/>
            <w:rFonts w:eastAsia="현대하모니 L" w:cs="Calibri"/>
            <w:noProof/>
          </w:rPr>
          <w:t>Table 30.Temperature Sensor Error Detecting Control Function In/Out List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_Toc96604510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14:paraId="6209FF24" w14:textId="501DD4C2" w:rsidR="006F533A" w:rsidRDefault="006F533A">
      <w:pPr>
        <w:pStyle w:val="ab"/>
        <w:tabs>
          <w:tab w:val="right" w:leader="dot" w:pos="10344"/>
        </w:tabs>
        <w:ind w:left="1320" w:hanging="440"/>
        <w:rPr>
          <w:rFonts w:asciiTheme="minorHAnsi" w:eastAsiaTheme="minorEastAsia" w:hAnsiTheme="minorHAnsi" w:cstheme="minorBidi"/>
          <w:noProof/>
          <w:sz w:val="20"/>
          <w:szCs w:val="22"/>
        </w:rPr>
      </w:pPr>
      <w:hyperlink w:anchor="_Toc96604511" w:history="1">
        <w:r w:rsidRPr="00EF40F7">
          <w:rPr>
            <w:rStyle w:val="affd"/>
            <w:rFonts w:eastAsia="현대하모니 L" w:cs="Calibri"/>
            <w:noProof/>
          </w:rPr>
          <w:t>Table 31. WPC USM Setting Control Function In/Out List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_Toc96604511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35</w:t>
        </w:r>
        <w:r>
          <w:rPr>
            <w:noProof/>
            <w:webHidden/>
          </w:rPr>
          <w:fldChar w:fldCharType="end"/>
        </w:r>
      </w:hyperlink>
    </w:p>
    <w:p w14:paraId="348DE883" w14:textId="6D6AF3AD" w:rsidR="006F533A" w:rsidRDefault="006F533A">
      <w:pPr>
        <w:pStyle w:val="ab"/>
        <w:tabs>
          <w:tab w:val="right" w:leader="dot" w:pos="10344"/>
        </w:tabs>
        <w:ind w:left="1320" w:hanging="440"/>
        <w:rPr>
          <w:rFonts w:asciiTheme="minorHAnsi" w:eastAsiaTheme="minorEastAsia" w:hAnsiTheme="minorHAnsi" w:cstheme="minorBidi"/>
          <w:noProof/>
          <w:sz w:val="20"/>
          <w:szCs w:val="22"/>
        </w:rPr>
      </w:pPr>
      <w:hyperlink w:anchor="_Toc96604512" w:history="1">
        <w:r w:rsidRPr="00EF40F7">
          <w:rPr>
            <w:rStyle w:val="affd"/>
            <w:rFonts w:eastAsia="현대하모니 L" w:cs="Calibri"/>
            <w:noProof/>
          </w:rPr>
          <w:t>Table 32.Over Temperature Detecting Control Function Parameter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_Toc96604512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38</w:t>
        </w:r>
        <w:r>
          <w:rPr>
            <w:noProof/>
            <w:webHidden/>
          </w:rPr>
          <w:fldChar w:fldCharType="end"/>
        </w:r>
      </w:hyperlink>
    </w:p>
    <w:p w14:paraId="431DBAAA" w14:textId="7A412F24" w:rsidR="006F533A" w:rsidRDefault="006F533A">
      <w:pPr>
        <w:pStyle w:val="ab"/>
        <w:tabs>
          <w:tab w:val="right" w:leader="dot" w:pos="10344"/>
        </w:tabs>
        <w:ind w:left="1320" w:hanging="440"/>
        <w:rPr>
          <w:rFonts w:asciiTheme="minorHAnsi" w:eastAsiaTheme="minorEastAsia" w:hAnsiTheme="minorHAnsi" w:cstheme="minorBidi"/>
          <w:noProof/>
          <w:sz w:val="20"/>
          <w:szCs w:val="22"/>
        </w:rPr>
      </w:pPr>
      <w:hyperlink w:anchor="_Toc96604513" w:history="1">
        <w:r w:rsidRPr="00EF40F7">
          <w:rPr>
            <w:rStyle w:val="affd"/>
            <w:rFonts w:eastAsia="현대하모니 L" w:cs="Calibri"/>
            <w:noProof/>
          </w:rPr>
          <w:t>Table 33.Over Temperature Detecting Control Function In/Out List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_Toc96604513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38</w:t>
        </w:r>
        <w:r>
          <w:rPr>
            <w:noProof/>
            <w:webHidden/>
          </w:rPr>
          <w:fldChar w:fldCharType="end"/>
        </w:r>
      </w:hyperlink>
    </w:p>
    <w:p w14:paraId="668ED3C3" w14:textId="144D7374" w:rsidR="006F533A" w:rsidRDefault="006F533A">
      <w:pPr>
        <w:pStyle w:val="ab"/>
        <w:tabs>
          <w:tab w:val="right" w:leader="dot" w:pos="10344"/>
        </w:tabs>
        <w:ind w:left="1320" w:hanging="440"/>
        <w:rPr>
          <w:rFonts w:asciiTheme="minorHAnsi" w:eastAsiaTheme="minorEastAsia" w:hAnsiTheme="minorHAnsi" w:cstheme="minorBidi"/>
          <w:noProof/>
          <w:sz w:val="20"/>
          <w:szCs w:val="22"/>
        </w:rPr>
      </w:pPr>
      <w:hyperlink w:anchor="_Toc96604514" w:history="1">
        <w:r w:rsidRPr="00EF40F7">
          <w:rPr>
            <w:rStyle w:val="affd"/>
            <w:rFonts w:eastAsia="현대하모니 L" w:cs="Calibri"/>
            <w:noProof/>
          </w:rPr>
          <w:t>Table 34. FOD Control Function Parameter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_Toc96604514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40</w:t>
        </w:r>
        <w:r>
          <w:rPr>
            <w:noProof/>
            <w:webHidden/>
          </w:rPr>
          <w:fldChar w:fldCharType="end"/>
        </w:r>
      </w:hyperlink>
    </w:p>
    <w:p w14:paraId="105ECF09" w14:textId="538AB18F" w:rsidR="006F533A" w:rsidRDefault="006F533A">
      <w:pPr>
        <w:pStyle w:val="ab"/>
        <w:tabs>
          <w:tab w:val="right" w:leader="dot" w:pos="10344"/>
        </w:tabs>
        <w:ind w:left="1320" w:hanging="440"/>
        <w:rPr>
          <w:rFonts w:asciiTheme="minorHAnsi" w:eastAsiaTheme="minorEastAsia" w:hAnsiTheme="minorHAnsi" w:cstheme="minorBidi"/>
          <w:noProof/>
          <w:sz w:val="20"/>
          <w:szCs w:val="22"/>
        </w:rPr>
      </w:pPr>
      <w:hyperlink w:anchor="_Toc96604515" w:history="1">
        <w:r w:rsidRPr="00EF40F7">
          <w:rPr>
            <w:rStyle w:val="affd"/>
            <w:rFonts w:eastAsia="현대하모니 L" w:cs="Calibri"/>
            <w:noProof/>
          </w:rPr>
          <w:t>Table 35. FOD Control Function In/Out List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_Toc96604515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40</w:t>
        </w:r>
        <w:r>
          <w:rPr>
            <w:noProof/>
            <w:webHidden/>
          </w:rPr>
          <w:fldChar w:fldCharType="end"/>
        </w:r>
      </w:hyperlink>
    </w:p>
    <w:p w14:paraId="20395507" w14:textId="1B7C9FEF" w:rsidR="006F533A" w:rsidRDefault="006F533A">
      <w:pPr>
        <w:pStyle w:val="ab"/>
        <w:tabs>
          <w:tab w:val="right" w:leader="dot" w:pos="10344"/>
        </w:tabs>
        <w:ind w:left="1320" w:hanging="440"/>
        <w:rPr>
          <w:rFonts w:asciiTheme="minorHAnsi" w:eastAsiaTheme="minorEastAsia" w:hAnsiTheme="minorHAnsi" w:cstheme="minorBidi"/>
          <w:noProof/>
          <w:sz w:val="20"/>
          <w:szCs w:val="22"/>
        </w:rPr>
      </w:pPr>
      <w:hyperlink w:anchor="_Toc96604516" w:history="1">
        <w:r w:rsidRPr="00EF40F7">
          <w:rPr>
            <w:rStyle w:val="affd"/>
            <w:rFonts w:eastAsia="현대하모니 L" w:cs="Calibri"/>
            <w:noProof/>
          </w:rPr>
          <w:t>Table 36.WPC Mode Control Function In/Out List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_Toc96604516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43</w:t>
        </w:r>
        <w:r>
          <w:rPr>
            <w:noProof/>
            <w:webHidden/>
          </w:rPr>
          <w:fldChar w:fldCharType="end"/>
        </w:r>
      </w:hyperlink>
    </w:p>
    <w:p w14:paraId="527FAF54" w14:textId="744BFB75" w:rsidR="006F533A" w:rsidRDefault="006F533A">
      <w:pPr>
        <w:pStyle w:val="ab"/>
        <w:tabs>
          <w:tab w:val="right" w:leader="dot" w:pos="10344"/>
        </w:tabs>
        <w:ind w:left="1320" w:hanging="440"/>
        <w:rPr>
          <w:rFonts w:asciiTheme="minorHAnsi" w:eastAsiaTheme="minorEastAsia" w:hAnsiTheme="minorHAnsi" w:cstheme="minorBidi"/>
          <w:noProof/>
          <w:sz w:val="20"/>
          <w:szCs w:val="22"/>
        </w:rPr>
      </w:pPr>
      <w:hyperlink w:anchor="_Toc96604517" w:history="1">
        <w:r w:rsidRPr="00EF40F7">
          <w:rPr>
            <w:rStyle w:val="affd"/>
            <w:rFonts w:eastAsia="현대하모니 L" w:cs="Calibri"/>
            <w:noProof/>
          </w:rPr>
          <w:t>Table 37. WPC Main Control Function Parameter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_Toc96604517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44</w:t>
        </w:r>
        <w:r>
          <w:rPr>
            <w:noProof/>
            <w:webHidden/>
          </w:rPr>
          <w:fldChar w:fldCharType="end"/>
        </w:r>
      </w:hyperlink>
    </w:p>
    <w:p w14:paraId="077615CA" w14:textId="7E94017F" w:rsidR="006F533A" w:rsidRDefault="006F533A">
      <w:pPr>
        <w:pStyle w:val="ab"/>
        <w:tabs>
          <w:tab w:val="right" w:leader="dot" w:pos="10344"/>
        </w:tabs>
        <w:ind w:left="1320" w:hanging="440"/>
        <w:rPr>
          <w:rFonts w:asciiTheme="minorHAnsi" w:eastAsiaTheme="minorEastAsia" w:hAnsiTheme="minorHAnsi" w:cstheme="minorBidi"/>
          <w:noProof/>
          <w:sz w:val="20"/>
          <w:szCs w:val="22"/>
        </w:rPr>
      </w:pPr>
      <w:hyperlink w:anchor="_Toc96604518" w:history="1">
        <w:r w:rsidRPr="00EF40F7">
          <w:rPr>
            <w:rStyle w:val="affd"/>
            <w:rFonts w:eastAsia="현대하모니 L" w:cs="Calibri"/>
            <w:noProof/>
          </w:rPr>
          <w:t>Table 38. WPC Main Control Function In/Out List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_Toc96604518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45</w:t>
        </w:r>
        <w:r>
          <w:rPr>
            <w:noProof/>
            <w:webHidden/>
          </w:rPr>
          <w:fldChar w:fldCharType="end"/>
        </w:r>
      </w:hyperlink>
    </w:p>
    <w:p w14:paraId="582EABEA" w14:textId="5EABCD98" w:rsidR="006F533A" w:rsidRDefault="006F533A">
      <w:pPr>
        <w:pStyle w:val="ab"/>
        <w:tabs>
          <w:tab w:val="right" w:leader="dot" w:pos="10344"/>
        </w:tabs>
        <w:ind w:left="1320" w:hanging="440"/>
        <w:rPr>
          <w:rFonts w:asciiTheme="minorHAnsi" w:eastAsiaTheme="minorEastAsia" w:hAnsiTheme="minorHAnsi" w:cstheme="minorBidi"/>
          <w:noProof/>
          <w:sz w:val="20"/>
          <w:szCs w:val="22"/>
        </w:rPr>
      </w:pPr>
      <w:hyperlink w:anchor="_Toc96604519" w:history="1">
        <w:r w:rsidRPr="00EF40F7">
          <w:rPr>
            <w:rStyle w:val="affd"/>
            <w:rFonts w:eastAsia="현대하모니 L" w:cs="Calibri"/>
            <w:noProof/>
          </w:rPr>
          <w:t>Table 39.Prevention of SMK LF Interference Control Function Parameter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_Toc96604519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48</w:t>
        </w:r>
        <w:r>
          <w:rPr>
            <w:noProof/>
            <w:webHidden/>
          </w:rPr>
          <w:fldChar w:fldCharType="end"/>
        </w:r>
      </w:hyperlink>
    </w:p>
    <w:p w14:paraId="11861F6E" w14:textId="7639D46C" w:rsidR="006F533A" w:rsidRDefault="006F533A">
      <w:pPr>
        <w:pStyle w:val="ab"/>
        <w:tabs>
          <w:tab w:val="right" w:leader="dot" w:pos="10344"/>
        </w:tabs>
        <w:ind w:left="1320" w:hanging="440"/>
        <w:rPr>
          <w:rFonts w:asciiTheme="minorHAnsi" w:eastAsiaTheme="minorEastAsia" w:hAnsiTheme="minorHAnsi" w:cstheme="minorBidi"/>
          <w:noProof/>
          <w:sz w:val="20"/>
          <w:szCs w:val="22"/>
        </w:rPr>
      </w:pPr>
      <w:hyperlink w:anchor="_Toc96604520" w:history="1">
        <w:r w:rsidRPr="00EF40F7">
          <w:rPr>
            <w:rStyle w:val="affd"/>
            <w:rFonts w:eastAsia="현대하모니 L" w:cs="Calibri"/>
            <w:noProof/>
          </w:rPr>
          <w:t>Table 40.Prevention of SMK LF Interference Control Function In/Out List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_Toc96604520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48</w:t>
        </w:r>
        <w:r>
          <w:rPr>
            <w:noProof/>
            <w:webHidden/>
          </w:rPr>
          <w:fldChar w:fldCharType="end"/>
        </w:r>
      </w:hyperlink>
    </w:p>
    <w:p w14:paraId="61707642" w14:textId="5FD0AE36" w:rsidR="006F533A" w:rsidRDefault="006F533A">
      <w:pPr>
        <w:pStyle w:val="ab"/>
        <w:tabs>
          <w:tab w:val="right" w:leader="dot" w:pos="10344"/>
        </w:tabs>
        <w:ind w:left="1320" w:hanging="440"/>
        <w:rPr>
          <w:rFonts w:asciiTheme="minorHAnsi" w:eastAsiaTheme="minorEastAsia" w:hAnsiTheme="minorHAnsi" w:cstheme="minorBidi"/>
          <w:noProof/>
          <w:sz w:val="20"/>
          <w:szCs w:val="22"/>
        </w:rPr>
      </w:pPr>
      <w:hyperlink w:anchor="_Toc96604521" w:history="1">
        <w:r w:rsidRPr="00EF40F7">
          <w:rPr>
            <w:rStyle w:val="affd"/>
            <w:rFonts w:eastAsia="현대하모니 L" w:cs="Calibri"/>
            <w:noProof/>
          </w:rPr>
          <w:t>Table 41.Over Current Detecting Control Function Parameter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_Toc96604521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50</w:t>
        </w:r>
        <w:r>
          <w:rPr>
            <w:noProof/>
            <w:webHidden/>
          </w:rPr>
          <w:fldChar w:fldCharType="end"/>
        </w:r>
      </w:hyperlink>
    </w:p>
    <w:p w14:paraId="32759DC4" w14:textId="7BD35B25" w:rsidR="006F533A" w:rsidRDefault="006F533A">
      <w:pPr>
        <w:pStyle w:val="ab"/>
        <w:tabs>
          <w:tab w:val="right" w:leader="dot" w:pos="10344"/>
        </w:tabs>
        <w:ind w:left="1320" w:hanging="440"/>
        <w:rPr>
          <w:rFonts w:asciiTheme="minorHAnsi" w:eastAsiaTheme="minorEastAsia" w:hAnsiTheme="minorHAnsi" w:cstheme="minorBidi"/>
          <w:noProof/>
          <w:sz w:val="20"/>
          <w:szCs w:val="22"/>
        </w:rPr>
      </w:pPr>
      <w:hyperlink w:anchor="_Toc96604522" w:history="1">
        <w:r w:rsidRPr="00EF40F7">
          <w:rPr>
            <w:rStyle w:val="affd"/>
            <w:rFonts w:eastAsia="현대하모니 L" w:cs="Calibri"/>
            <w:noProof/>
          </w:rPr>
          <w:t>Table 42.Over Current Detecting Control Function In/Out List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_Toc96604522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50</w:t>
        </w:r>
        <w:r>
          <w:rPr>
            <w:noProof/>
            <w:webHidden/>
          </w:rPr>
          <w:fldChar w:fldCharType="end"/>
        </w:r>
      </w:hyperlink>
    </w:p>
    <w:p w14:paraId="65322F3C" w14:textId="47C2846F" w:rsidR="006F533A" w:rsidRDefault="006F533A">
      <w:pPr>
        <w:pStyle w:val="ab"/>
        <w:tabs>
          <w:tab w:val="right" w:leader="dot" w:pos="10344"/>
        </w:tabs>
        <w:ind w:left="1320" w:hanging="440"/>
        <w:rPr>
          <w:rFonts w:asciiTheme="minorHAnsi" w:eastAsiaTheme="minorEastAsia" w:hAnsiTheme="minorHAnsi" w:cstheme="minorBidi"/>
          <w:noProof/>
          <w:sz w:val="20"/>
          <w:szCs w:val="22"/>
        </w:rPr>
      </w:pPr>
      <w:hyperlink w:anchor="_Toc96604523" w:history="1">
        <w:r w:rsidRPr="00EF40F7">
          <w:rPr>
            <w:rStyle w:val="affd"/>
            <w:rFonts w:eastAsia="현대하모니 L" w:cs="Calibri"/>
            <w:noProof/>
          </w:rPr>
          <w:t>Table 43. Temperature Sensor Error Detecting Control Function Parameter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_Toc96604523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52</w:t>
        </w:r>
        <w:r>
          <w:rPr>
            <w:noProof/>
            <w:webHidden/>
          </w:rPr>
          <w:fldChar w:fldCharType="end"/>
        </w:r>
      </w:hyperlink>
    </w:p>
    <w:p w14:paraId="514AF221" w14:textId="54040BDD" w:rsidR="006F533A" w:rsidRDefault="006F533A">
      <w:pPr>
        <w:pStyle w:val="ab"/>
        <w:tabs>
          <w:tab w:val="right" w:leader="dot" w:pos="10344"/>
        </w:tabs>
        <w:ind w:left="1320" w:hanging="440"/>
        <w:rPr>
          <w:rFonts w:asciiTheme="minorHAnsi" w:eastAsiaTheme="minorEastAsia" w:hAnsiTheme="minorHAnsi" w:cstheme="minorBidi"/>
          <w:noProof/>
          <w:sz w:val="20"/>
          <w:szCs w:val="22"/>
        </w:rPr>
      </w:pPr>
      <w:hyperlink w:anchor="_Toc96604524" w:history="1">
        <w:r w:rsidRPr="00EF40F7">
          <w:rPr>
            <w:rStyle w:val="affd"/>
            <w:rFonts w:eastAsia="현대하모니 L" w:cs="Calibri"/>
            <w:noProof/>
          </w:rPr>
          <w:t>Table 44.Temperature Sensor Error Detecting Control Function In/Out List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_Toc96604524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52</w:t>
        </w:r>
        <w:r>
          <w:rPr>
            <w:noProof/>
            <w:webHidden/>
          </w:rPr>
          <w:fldChar w:fldCharType="end"/>
        </w:r>
      </w:hyperlink>
    </w:p>
    <w:p w14:paraId="4337B3F4" w14:textId="05155615" w:rsidR="006F533A" w:rsidRDefault="006F533A">
      <w:pPr>
        <w:pStyle w:val="ab"/>
        <w:tabs>
          <w:tab w:val="right" w:leader="dot" w:pos="10344"/>
        </w:tabs>
        <w:ind w:left="1320" w:hanging="440"/>
        <w:rPr>
          <w:rFonts w:asciiTheme="minorHAnsi" w:eastAsiaTheme="minorEastAsia" w:hAnsiTheme="minorHAnsi" w:cstheme="minorBidi"/>
          <w:noProof/>
          <w:sz w:val="20"/>
          <w:szCs w:val="22"/>
        </w:rPr>
      </w:pPr>
      <w:hyperlink w:anchor="_Toc96604525" w:history="1">
        <w:r w:rsidRPr="00EF40F7">
          <w:rPr>
            <w:rStyle w:val="affd"/>
            <w:rFonts w:eastAsia="현대하모니 L" w:cs="Calibri"/>
            <w:noProof/>
          </w:rPr>
          <w:t>Table 45. WPC USM Setting Control Function In/Out List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_Toc96604525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54</w:t>
        </w:r>
        <w:r>
          <w:rPr>
            <w:noProof/>
            <w:webHidden/>
          </w:rPr>
          <w:fldChar w:fldCharType="end"/>
        </w:r>
      </w:hyperlink>
    </w:p>
    <w:p w14:paraId="4AFF7AEC" w14:textId="31C720AD" w:rsidR="006F533A" w:rsidRDefault="006F533A">
      <w:pPr>
        <w:pStyle w:val="ab"/>
        <w:tabs>
          <w:tab w:val="right" w:leader="dot" w:pos="10344"/>
        </w:tabs>
        <w:ind w:left="1320" w:hanging="440"/>
        <w:rPr>
          <w:rFonts w:asciiTheme="minorHAnsi" w:eastAsiaTheme="minorEastAsia" w:hAnsiTheme="minorHAnsi" w:cstheme="minorBidi"/>
          <w:noProof/>
          <w:sz w:val="20"/>
          <w:szCs w:val="22"/>
        </w:rPr>
      </w:pPr>
      <w:hyperlink w:anchor="_Toc96604526" w:history="1">
        <w:r w:rsidRPr="00EF40F7">
          <w:rPr>
            <w:rStyle w:val="affd"/>
            <w:rFonts w:eastAsia="현대하모니 L" w:cs="Calibri"/>
            <w:noProof/>
          </w:rPr>
          <w:t>Table 46.Over Temperature Detecting Control Function Parameter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_Toc96604526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57</w:t>
        </w:r>
        <w:r>
          <w:rPr>
            <w:noProof/>
            <w:webHidden/>
          </w:rPr>
          <w:fldChar w:fldCharType="end"/>
        </w:r>
      </w:hyperlink>
    </w:p>
    <w:p w14:paraId="461B7D0F" w14:textId="6E4E6E2E" w:rsidR="006F533A" w:rsidRDefault="006F533A">
      <w:pPr>
        <w:pStyle w:val="ab"/>
        <w:tabs>
          <w:tab w:val="right" w:leader="dot" w:pos="10344"/>
        </w:tabs>
        <w:ind w:left="1320" w:hanging="440"/>
        <w:rPr>
          <w:rFonts w:asciiTheme="minorHAnsi" w:eastAsiaTheme="minorEastAsia" w:hAnsiTheme="minorHAnsi" w:cstheme="minorBidi"/>
          <w:noProof/>
          <w:sz w:val="20"/>
          <w:szCs w:val="22"/>
        </w:rPr>
      </w:pPr>
      <w:hyperlink w:anchor="_Toc96604527" w:history="1">
        <w:r w:rsidRPr="00EF40F7">
          <w:rPr>
            <w:rStyle w:val="affd"/>
            <w:rFonts w:eastAsia="현대하모니 L" w:cs="Calibri"/>
            <w:noProof/>
          </w:rPr>
          <w:t>Table 47.Over Temperature Detecting Control Function In/Out List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_Toc96604527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57</w:t>
        </w:r>
        <w:r>
          <w:rPr>
            <w:noProof/>
            <w:webHidden/>
          </w:rPr>
          <w:fldChar w:fldCharType="end"/>
        </w:r>
      </w:hyperlink>
    </w:p>
    <w:p w14:paraId="279993AC" w14:textId="7A622731" w:rsidR="006F533A" w:rsidRDefault="006F533A">
      <w:pPr>
        <w:pStyle w:val="ab"/>
        <w:tabs>
          <w:tab w:val="right" w:leader="dot" w:pos="10344"/>
        </w:tabs>
        <w:ind w:left="1320" w:hanging="440"/>
        <w:rPr>
          <w:rFonts w:asciiTheme="minorHAnsi" w:eastAsiaTheme="minorEastAsia" w:hAnsiTheme="minorHAnsi" w:cstheme="minorBidi"/>
          <w:noProof/>
          <w:sz w:val="20"/>
          <w:szCs w:val="22"/>
        </w:rPr>
      </w:pPr>
      <w:hyperlink w:anchor="_Toc96604528" w:history="1">
        <w:r w:rsidRPr="00EF40F7">
          <w:rPr>
            <w:rStyle w:val="affd"/>
            <w:rFonts w:eastAsia="현대하모니 L" w:cs="Calibri"/>
            <w:noProof/>
          </w:rPr>
          <w:t>Table 48.WPC &amp; NFC Mode Control Function Parameter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_Toc96604528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59</w:t>
        </w:r>
        <w:r>
          <w:rPr>
            <w:noProof/>
            <w:webHidden/>
          </w:rPr>
          <w:fldChar w:fldCharType="end"/>
        </w:r>
      </w:hyperlink>
    </w:p>
    <w:p w14:paraId="49C3048D" w14:textId="24CF5374" w:rsidR="006F533A" w:rsidRDefault="006F533A">
      <w:pPr>
        <w:pStyle w:val="ab"/>
        <w:tabs>
          <w:tab w:val="right" w:leader="dot" w:pos="10344"/>
        </w:tabs>
        <w:ind w:left="1320" w:hanging="440"/>
        <w:rPr>
          <w:rFonts w:asciiTheme="minorHAnsi" w:eastAsiaTheme="minorEastAsia" w:hAnsiTheme="minorHAnsi" w:cstheme="minorBidi"/>
          <w:noProof/>
          <w:sz w:val="20"/>
          <w:szCs w:val="22"/>
        </w:rPr>
      </w:pPr>
      <w:hyperlink w:anchor="_Toc96604529" w:history="1">
        <w:r w:rsidRPr="00EF40F7">
          <w:rPr>
            <w:rStyle w:val="affd"/>
            <w:rFonts w:eastAsia="현대하모니 L" w:cs="Calibri"/>
            <w:noProof/>
          </w:rPr>
          <w:t>Table 49.WPC &amp; NFC Mode Control Function In/Out List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_Toc96604529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60</w:t>
        </w:r>
        <w:r>
          <w:rPr>
            <w:noProof/>
            <w:webHidden/>
          </w:rPr>
          <w:fldChar w:fldCharType="end"/>
        </w:r>
      </w:hyperlink>
    </w:p>
    <w:p w14:paraId="5992719C" w14:textId="26937AD9" w:rsidR="006F533A" w:rsidRDefault="006F533A">
      <w:pPr>
        <w:pStyle w:val="ab"/>
        <w:tabs>
          <w:tab w:val="right" w:leader="dot" w:pos="10344"/>
        </w:tabs>
        <w:ind w:left="1320" w:hanging="440"/>
        <w:rPr>
          <w:rFonts w:asciiTheme="minorHAnsi" w:eastAsiaTheme="minorEastAsia" w:hAnsiTheme="minorHAnsi" w:cstheme="minorBidi"/>
          <w:noProof/>
          <w:sz w:val="20"/>
          <w:szCs w:val="22"/>
        </w:rPr>
      </w:pPr>
      <w:hyperlink w:anchor="_Toc96604530" w:history="1">
        <w:r w:rsidRPr="00EF40F7">
          <w:rPr>
            <w:rStyle w:val="affd"/>
            <w:rFonts w:eastAsia="현대하모니 L" w:cs="Calibri"/>
            <w:noProof/>
          </w:rPr>
          <w:t>Table 50. WPC Main Control Function Parameter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_Toc96604530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62</w:t>
        </w:r>
        <w:r>
          <w:rPr>
            <w:noProof/>
            <w:webHidden/>
          </w:rPr>
          <w:fldChar w:fldCharType="end"/>
        </w:r>
      </w:hyperlink>
    </w:p>
    <w:p w14:paraId="621D4616" w14:textId="497694A5" w:rsidR="006F533A" w:rsidRDefault="006F533A">
      <w:pPr>
        <w:pStyle w:val="ab"/>
        <w:tabs>
          <w:tab w:val="right" w:leader="dot" w:pos="10344"/>
        </w:tabs>
        <w:ind w:left="1320" w:hanging="440"/>
        <w:rPr>
          <w:rFonts w:asciiTheme="minorHAnsi" w:eastAsiaTheme="minorEastAsia" w:hAnsiTheme="minorHAnsi" w:cstheme="minorBidi"/>
          <w:noProof/>
          <w:sz w:val="20"/>
          <w:szCs w:val="22"/>
        </w:rPr>
      </w:pPr>
      <w:hyperlink w:anchor="_Toc96604531" w:history="1">
        <w:r w:rsidRPr="00EF40F7">
          <w:rPr>
            <w:rStyle w:val="affd"/>
            <w:rFonts w:eastAsia="현대하모니 L" w:cs="Calibri"/>
            <w:noProof/>
          </w:rPr>
          <w:t>Table 51. WPC Main Control Function In/Out List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_Toc96604531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63</w:t>
        </w:r>
        <w:r>
          <w:rPr>
            <w:noProof/>
            <w:webHidden/>
          </w:rPr>
          <w:fldChar w:fldCharType="end"/>
        </w:r>
      </w:hyperlink>
    </w:p>
    <w:p w14:paraId="1816A0B9" w14:textId="57650807" w:rsidR="006F533A" w:rsidRDefault="006F533A">
      <w:pPr>
        <w:pStyle w:val="ab"/>
        <w:tabs>
          <w:tab w:val="right" w:leader="dot" w:pos="10344"/>
        </w:tabs>
        <w:ind w:left="1320" w:hanging="440"/>
        <w:rPr>
          <w:rFonts w:asciiTheme="minorHAnsi" w:eastAsiaTheme="minorEastAsia" w:hAnsiTheme="minorHAnsi" w:cstheme="minorBidi"/>
          <w:noProof/>
          <w:sz w:val="20"/>
          <w:szCs w:val="22"/>
        </w:rPr>
      </w:pPr>
      <w:hyperlink w:anchor="_Toc96604532" w:history="1">
        <w:r w:rsidRPr="00EF40F7">
          <w:rPr>
            <w:rStyle w:val="affd"/>
            <w:rFonts w:eastAsia="현대하모니 L" w:cs="Calibri"/>
            <w:noProof/>
          </w:rPr>
          <w:t>Table 52.Prevention of SMK LF Interference Control Function Parameter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_Toc96604532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66</w:t>
        </w:r>
        <w:r>
          <w:rPr>
            <w:noProof/>
            <w:webHidden/>
          </w:rPr>
          <w:fldChar w:fldCharType="end"/>
        </w:r>
      </w:hyperlink>
    </w:p>
    <w:p w14:paraId="37208DCF" w14:textId="199CEA6F" w:rsidR="006F533A" w:rsidRDefault="006F533A">
      <w:pPr>
        <w:pStyle w:val="ab"/>
        <w:tabs>
          <w:tab w:val="right" w:leader="dot" w:pos="10344"/>
        </w:tabs>
        <w:ind w:left="1320" w:hanging="440"/>
        <w:rPr>
          <w:rFonts w:asciiTheme="minorHAnsi" w:eastAsiaTheme="minorEastAsia" w:hAnsiTheme="minorHAnsi" w:cstheme="minorBidi"/>
          <w:noProof/>
          <w:sz w:val="20"/>
          <w:szCs w:val="22"/>
        </w:rPr>
      </w:pPr>
      <w:hyperlink w:anchor="_Toc96604533" w:history="1">
        <w:r w:rsidRPr="00EF40F7">
          <w:rPr>
            <w:rStyle w:val="affd"/>
            <w:rFonts w:eastAsia="현대하모니 L" w:cs="Calibri"/>
            <w:noProof/>
          </w:rPr>
          <w:t>Table 53.Prevention of SMK LF Interference Control Function In/Out List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_Toc96604533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66</w:t>
        </w:r>
        <w:r>
          <w:rPr>
            <w:noProof/>
            <w:webHidden/>
          </w:rPr>
          <w:fldChar w:fldCharType="end"/>
        </w:r>
      </w:hyperlink>
    </w:p>
    <w:p w14:paraId="76ED054E" w14:textId="402602A7" w:rsidR="006F533A" w:rsidRDefault="006F533A">
      <w:pPr>
        <w:pStyle w:val="ab"/>
        <w:tabs>
          <w:tab w:val="right" w:leader="dot" w:pos="10344"/>
        </w:tabs>
        <w:ind w:left="1320" w:hanging="440"/>
        <w:rPr>
          <w:rFonts w:asciiTheme="minorHAnsi" w:eastAsiaTheme="minorEastAsia" w:hAnsiTheme="minorHAnsi" w:cstheme="minorBidi"/>
          <w:noProof/>
          <w:sz w:val="20"/>
          <w:szCs w:val="22"/>
        </w:rPr>
      </w:pPr>
      <w:hyperlink w:anchor="_Toc96604534" w:history="1">
        <w:r w:rsidRPr="00EF40F7">
          <w:rPr>
            <w:rStyle w:val="affd"/>
            <w:rFonts w:eastAsia="현대하모니 L" w:cs="Calibri"/>
            <w:noProof/>
          </w:rPr>
          <w:t>Table 54.Over Current Detecting Control Function Parameter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_Toc96604534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68</w:t>
        </w:r>
        <w:r>
          <w:rPr>
            <w:noProof/>
            <w:webHidden/>
          </w:rPr>
          <w:fldChar w:fldCharType="end"/>
        </w:r>
      </w:hyperlink>
    </w:p>
    <w:p w14:paraId="7DF169A2" w14:textId="50E387E2" w:rsidR="006F533A" w:rsidRDefault="006F533A">
      <w:pPr>
        <w:pStyle w:val="ab"/>
        <w:tabs>
          <w:tab w:val="right" w:leader="dot" w:pos="10344"/>
        </w:tabs>
        <w:ind w:left="1320" w:hanging="440"/>
        <w:rPr>
          <w:rFonts w:asciiTheme="minorHAnsi" w:eastAsiaTheme="minorEastAsia" w:hAnsiTheme="minorHAnsi" w:cstheme="minorBidi"/>
          <w:noProof/>
          <w:sz w:val="20"/>
          <w:szCs w:val="22"/>
        </w:rPr>
      </w:pPr>
      <w:hyperlink w:anchor="_Toc96604535" w:history="1">
        <w:r w:rsidRPr="00EF40F7">
          <w:rPr>
            <w:rStyle w:val="affd"/>
            <w:rFonts w:eastAsia="현대하모니 L" w:cs="Calibri"/>
            <w:noProof/>
          </w:rPr>
          <w:t>Table 55.Over Current Detecting Control Function In/Out List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_Toc96604535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68</w:t>
        </w:r>
        <w:r>
          <w:rPr>
            <w:noProof/>
            <w:webHidden/>
          </w:rPr>
          <w:fldChar w:fldCharType="end"/>
        </w:r>
      </w:hyperlink>
    </w:p>
    <w:p w14:paraId="316E6610" w14:textId="6C266986" w:rsidR="006F533A" w:rsidRDefault="006F533A">
      <w:pPr>
        <w:pStyle w:val="ab"/>
        <w:tabs>
          <w:tab w:val="right" w:leader="dot" w:pos="10344"/>
        </w:tabs>
        <w:ind w:left="1320" w:hanging="440"/>
        <w:rPr>
          <w:rFonts w:asciiTheme="minorHAnsi" w:eastAsiaTheme="minorEastAsia" w:hAnsiTheme="minorHAnsi" w:cstheme="minorBidi"/>
          <w:noProof/>
          <w:sz w:val="20"/>
          <w:szCs w:val="22"/>
        </w:rPr>
      </w:pPr>
      <w:hyperlink w:anchor="_Toc96604536" w:history="1">
        <w:r w:rsidRPr="00EF40F7">
          <w:rPr>
            <w:rStyle w:val="affd"/>
            <w:rFonts w:eastAsia="현대하모니 L" w:cs="Calibri"/>
            <w:noProof/>
          </w:rPr>
          <w:t>Table 56. Temperature Sensor Error Detecting Control Function Parameter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_Toc96604536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70</w:t>
        </w:r>
        <w:r>
          <w:rPr>
            <w:noProof/>
            <w:webHidden/>
          </w:rPr>
          <w:fldChar w:fldCharType="end"/>
        </w:r>
      </w:hyperlink>
    </w:p>
    <w:p w14:paraId="734E312D" w14:textId="4969B43E" w:rsidR="006F533A" w:rsidRDefault="006F533A">
      <w:pPr>
        <w:pStyle w:val="ab"/>
        <w:tabs>
          <w:tab w:val="right" w:leader="dot" w:pos="10344"/>
        </w:tabs>
        <w:ind w:left="1320" w:hanging="440"/>
        <w:rPr>
          <w:rFonts w:asciiTheme="minorHAnsi" w:eastAsiaTheme="minorEastAsia" w:hAnsiTheme="minorHAnsi" w:cstheme="minorBidi"/>
          <w:noProof/>
          <w:sz w:val="20"/>
          <w:szCs w:val="22"/>
        </w:rPr>
      </w:pPr>
      <w:hyperlink w:anchor="_Toc96604537" w:history="1">
        <w:r w:rsidRPr="00EF40F7">
          <w:rPr>
            <w:rStyle w:val="affd"/>
            <w:rFonts w:eastAsia="현대하모니 L" w:cs="Calibri"/>
            <w:noProof/>
          </w:rPr>
          <w:t>Table 57.Temperature Sensor Error Detecting Control Function In/Out List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_Toc96604537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70</w:t>
        </w:r>
        <w:r>
          <w:rPr>
            <w:noProof/>
            <w:webHidden/>
          </w:rPr>
          <w:fldChar w:fldCharType="end"/>
        </w:r>
      </w:hyperlink>
    </w:p>
    <w:p w14:paraId="19C1827C" w14:textId="7480F4B3" w:rsidR="006F533A" w:rsidRDefault="006F533A">
      <w:pPr>
        <w:pStyle w:val="ab"/>
        <w:tabs>
          <w:tab w:val="right" w:leader="dot" w:pos="10344"/>
        </w:tabs>
        <w:ind w:left="1320" w:hanging="440"/>
        <w:rPr>
          <w:rFonts w:asciiTheme="minorHAnsi" w:eastAsiaTheme="minorEastAsia" w:hAnsiTheme="minorHAnsi" w:cstheme="minorBidi"/>
          <w:noProof/>
          <w:sz w:val="20"/>
          <w:szCs w:val="22"/>
        </w:rPr>
      </w:pPr>
      <w:hyperlink w:anchor="_Toc96604538" w:history="1">
        <w:r w:rsidRPr="00EF40F7">
          <w:rPr>
            <w:rStyle w:val="affd"/>
            <w:rFonts w:eastAsia="현대하모니 L" w:cs="Calibri"/>
            <w:noProof/>
          </w:rPr>
          <w:t>Table 58. WPC USM Setting Control Function In/Out List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_Toc96604538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72</w:t>
        </w:r>
        <w:r>
          <w:rPr>
            <w:noProof/>
            <w:webHidden/>
          </w:rPr>
          <w:fldChar w:fldCharType="end"/>
        </w:r>
      </w:hyperlink>
    </w:p>
    <w:p w14:paraId="2FB7A1B2" w14:textId="15FEE88F" w:rsidR="006F533A" w:rsidRDefault="006F533A">
      <w:pPr>
        <w:pStyle w:val="ab"/>
        <w:tabs>
          <w:tab w:val="right" w:leader="dot" w:pos="10344"/>
        </w:tabs>
        <w:ind w:left="1320" w:hanging="440"/>
        <w:rPr>
          <w:rFonts w:asciiTheme="minorHAnsi" w:eastAsiaTheme="minorEastAsia" w:hAnsiTheme="minorHAnsi" w:cstheme="minorBidi"/>
          <w:noProof/>
          <w:sz w:val="20"/>
          <w:szCs w:val="22"/>
        </w:rPr>
      </w:pPr>
      <w:hyperlink w:anchor="_Toc96604539" w:history="1">
        <w:r w:rsidRPr="00EF40F7">
          <w:rPr>
            <w:rStyle w:val="affd"/>
            <w:rFonts w:eastAsia="현대하모니 L" w:cs="Calibri"/>
            <w:noProof/>
          </w:rPr>
          <w:t>Table 59.Over Temperature Detecting Control Function Parameter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_Toc96604539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75</w:t>
        </w:r>
        <w:r>
          <w:rPr>
            <w:noProof/>
            <w:webHidden/>
          </w:rPr>
          <w:fldChar w:fldCharType="end"/>
        </w:r>
      </w:hyperlink>
    </w:p>
    <w:p w14:paraId="32C2EA8E" w14:textId="455602CE" w:rsidR="006F533A" w:rsidRDefault="006F533A">
      <w:pPr>
        <w:pStyle w:val="ab"/>
        <w:tabs>
          <w:tab w:val="right" w:leader="dot" w:pos="10344"/>
        </w:tabs>
        <w:ind w:left="1320" w:hanging="440"/>
        <w:rPr>
          <w:rFonts w:asciiTheme="minorHAnsi" w:eastAsiaTheme="minorEastAsia" w:hAnsiTheme="minorHAnsi" w:cstheme="minorBidi"/>
          <w:noProof/>
          <w:sz w:val="20"/>
          <w:szCs w:val="22"/>
        </w:rPr>
      </w:pPr>
      <w:hyperlink w:anchor="_Toc96604540" w:history="1">
        <w:r w:rsidRPr="00EF40F7">
          <w:rPr>
            <w:rStyle w:val="affd"/>
            <w:rFonts w:eastAsia="현대하모니 L" w:cs="Calibri"/>
            <w:noProof/>
          </w:rPr>
          <w:t>Table 60.Over Temperature Detecting Control Function In/Out List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_Toc96604540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75</w:t>
        </w:r>
        <w:r>
          <w:rPr>
            <w:noProof/>
            <w:webHidden/>
          </w:rPr>
          <w:fldChar w:fldCharType="end"/>
        </w:r>
      </w:hyperlink>
    </w:p>
    <w:p w14:paraId="7AAD0899" w14:textId="41DDEB24" w:rsidR="006F533A" w:rsidRDefault="006F533A">
      <w:pPr>
        <w:pStyle w:val="ab"/>
        <w:tabs>
          <w:tab w:val="right" w:leader="dot" w:pos="10344"/>
        </w:tabs>
        <w:ind w:left="1320" w:hanging="440"/>
        <w:rPr>
          <w:rFonts w:asciiTheme="minorHAnsi" w:eastAsiaTheme="minorEastAsia" w:hAnsiTheme="minorHAnsi" w:cstheme="minorBidi"/>
          <w:noProof/>
          <w:sz w:val="20"/>
          <w:szCs w:val="22"/>
        </w:rPr>
      </w:pPr>
      <w:hyperlink w:anchor="_Toc96604541" w:history="1">
        <w:r w:rsidRPr="00EF40F7">
          <w:rPr>
            <w:rStyle w:val="affd"/>
            <w:rFonts w:eastAsia="현대하모니 L" w:cs="Calibri"/>
            <w:noProof/>
          </w:rPr>
          <w:t>Table 61. IND Output with Detent Control Function Parameter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_Toc96604541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77</w:t>
        </w:r>
        <w:r>
          <w:rPr>
            <w:noProof/>
            <w:webHidden/>
          </w:rPr>
          <w:fldChar w:fldCharType="end"/>
        </w:r>
      </w:hyperlink>
    </w:p>
    <w:p w14:paraId="5B2FCC91" w14:textId="70256FC2" w:rsidR="006F533A" w:rsidRDefault="006F533A">
      <w:pPr>
        <w:pStyle w:val="ab"/>
        <w:tabs>
          <w:tab w:val="right" w:leader="dot" w:pos="10344"/>
        </w:tabs>
        <w:ind w:left="1320" w:hanging="440"/>
        <w:rPr>
          <w:rFonts w:asciiTheme="minorHAnsi" w:eastAsiaTheme="minorEastAsia" w:hAnsiTheme="minorHAnsi" w:cstheme="minorBidi"/>
          <w:noProof/>
          <w:sz w:val="20"/>
          <w:szCs w:val="22"/>
        </w:rPr>
      </w:pPr>
      <w:hyperlink w:anchor="_Toc96604542" w:history="1">
        <w:r w:rsidRPr="00EF40F7">
          <w:rPr>
            <w:rStyle w:val="affd"/>
            <w:rFonts w:eastAsia="현대하모니 L" w:cs="Calibri"/>
            <w:noProof/>
          </w:rPr>
          <w:t>Table 62. IND Output with Detent Control Function In/Out List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_Toc96604542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78</w:t>
        </w:r>
        <w:r>
          <w:rPr>
            <w:noProof/>
            <w:webHidden/>
          </w:rPr>
          <w:fldChar w:fldCharType="end"/>
        </w:r>
      </w:hyperlink>
    </w:p>
    <w:p w14:paraId="53C7C199" w14:textId="31D238CD" w:rsidR="006F533A" w:rsidRDefault="006F533A">
      <w:pPr>
        <w:pStyle w:val="ab"/>
        <w:tabs>
          <w:tab w:val="right" w:leader="dot" w:pos="10344"/>
        </w:tabs>
        <w:ind w:left="1320" w:hanging="440"/>
        <w:rPr>
          <w:rFonts w:asciiTheme="minorHAnsi" w:eastAsiaTheme="minorEastAsia" w:hAnsiTheme="minorHAnsi" w:cstheme="minorBidi"/>
          <w:noProof/>
          <w:sz w:val="20"/>
          <w:szCs w:val="22"/>
        </w:rPr>
      </w:pPr>
      <w:hyperlink w:anchor="_Toc96604543" w:history="1">
        <w:r w:rsidRPr="00EF40F7">
          <w:rPr>
            <w:rStyle w:val="affd"/>
            <w:rFonts w:eastAsia="현대하모니 L" w:cs="Calibri"/>
            <w:noProof/>
          </w:rPr>
          <w:t>Table 63.RheoStat Bright Step Control Truth Table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_Toc96604543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78</w:t>
        </w:r>
        <w:r>
          <w:rPr>
            <w:noProof/>
            <w:webHidden/>
          </w:rPr>
          <w:fldChar w:fldCharType="end"/>
        </w:r>
      </w:hyperlink>
    </w:p>
    <w:p w14:paraId="315AEC24" w14:textId="00D70AD4" w:rsidR="006F533A" w:rsidRDefault="006F533A">
      <w:pPr>
        <w:pStyle w:val="ab"/>
        <w:tabs>
          <w:tab w:val="right" w:leader="dot" w:pos="10344"/>
        </w:tabs>
        <w:ind w:left="1320" w:hanging="440"/>
        <w:rPr>
          <w:rFonts w:asciiTheme="minorHAnsi" w:eastAsiaTheme="minorEastAsia" w:hAnsiTheme="minorHAnsi" w:cstheme="minorBidi"/>
          <w:noProof/>
          <w:sz w:val="20"/>
          <w:szCs w:val="22"/>
        </w:rPr>
      </w:pPr>
      <w:hyperlink w:anchor="_Toc96604544" w:history="1">
        <w:r w:rsidRPr="00EF40F7">
          <w:rPr>
            <w:rStyle w:val="affd"/>
            <w:rFonts w:eastAsia="현대하모니 L" w:cs="Calibri"/>
            <w:noProof/>
          </w:rPr>
          <w:t>Table 64. IND Output without Detent Control Function Parameter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_Toc96604544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80</w:t>
        </w:r>
        <w:r>
          <w:rPr>
            <w:noProof/>
            <w:webHidden/>
          </w:rPr>
          <w:fldChar w:fldCharType="end"/>
        </w:r>
      </w:hyperlink>
    </w:p>
    <w:p w14:paraId="0821E797" w14:textId="0087DE3D" w:rsidR="006F533A" w:rsidRDefault="006F533A">
      <w:pPr>
        <w:pStyle w:val="ab"/>
        <w:tabs>
          <w:tab w:val="right" w:leader="dot" w:pos="10344"/>
        </w:tabs>
        <w:ind w:left="1320" w:hanging="440"/>
        <w:rPr>
          <w:rFonts w:asciiTheme="minorHAnsi" w:eastAsiaTheme="minorEastAsia" w:hAnsiTheme="minorHAnsi" w:cstheme="minorBidi"/>
          <w:noProof/>
          <w:sz w:val="20"/>
          <w:szCs w:val="22"/>
        </w:rPr>
      </w:pPr>
      <w:hyperlink w:anchor="_Toc96604545" w:history="1">
        <w:r w:rsidRPr="00EF40F7">
          <w:rPr>
            <w:rStyle w:val="affd"/>
            <w:rFonts w:eastAsia="현대하모니 L" w:cs="Calibri"/>
            <w:noProof/>
          </w:rPr>
          <w:t>Table 65. IND Output without Detent Control Function In/Out List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_Toc96604545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81</w:t>
        </w:r>
        <w:r>
          <w:rPr>
            <w:noProof/>
            <w:webHidden/>
          </w:rPr>
          <w:fldChar w:fldCharType="end"/>
        </w:r>
      </w:hyperlink>
    </w:p>
    <w:p w14:paraId="17BE3C69" w14:textId="631175F5" w:rsidR="006F533A" w:rsidRDefault="006F533A">
      <w:pPr>
        <w:pStyle w:val="ab"/>
        <w:tabs>
          <w:tab w:val="right" w:leader="dot" w:pos="10344"/>
        </w:tabs>
        <w:ind w:left="1320" w:hanging="440"/>
        <w:rPr>
          <w:rFonts w:asciiTheme="minorHAnsi" w:eastAsiaTheme="minorEastAsia" w:hAnsiTheme="minorHAnsi" w:cstheme="minorBidi"/>
          <w:noProof/>
          <w:sz w:val="20"/>
          <w:szCs w:val="22"/>
        </w:rPr>
      </w:pPr>
      <w:hyperlink w:anchor="_Toc96604546" w:history="1">
        <w:r w:rsidRPr="00EF40F7">
          <w:rPr>
            <w:rStyle w:val="affd"/>
            <w:rFonts w:eastAsia="현대하모니 L" w:cs="Calibri"/>
            <w:noProof/>
          </w:rPr>
          <w:t>Table 66. IND Output without Detent Control Function Truth Table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_Toc96604546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81</w:t>
        </w:r>
        <w:r>
          <w:rPr>
            <w:noProof/>
            <w:webHidden/>
          </w:rPr>
          <w:fldChar w:fldCharType="end"/>
        </w:r>
      </w:hyperlink>
    </w:p>
    <w:p w14:paraId="78205697" w14:textId="5E75BDA1" w:rsidR="006F533A" w:rsidRDefault="006F533A">
      <w:pPr>
        <w:pStyle w:val="ab"/>
        <w:tabs>
          <w:tab w:val="right" w:leader="dot" w:pos="10344"/>
        </w:tabs>
        <w:ind w:left="1320" w:hanging="440"/>
        <w:rPr>
          <w:rFonts w:asciiTheme="minorHAnsi" w:eastAsiaTheme="minorEastAsia" w:hAnsiTheme="minorHAnsi" w:cstheme="minorBidi"/>
          <w:noProof/>
          <w:sz w:val="20"/>
          <w:szCs w:val="22"/>
        </w:rPr>
      </w:pPr>
      <w:hyperlink w:anchor="_Toc96604547" w:history="1">
        <w:r w:rsidRPr="00EF40F7">
          <w:rPr>
            <w:rStyle w:val="affd"/>
            <w:rFonts w:eastAsia="현대하모니 L" w:cs="Calibri"/>
            <w:noProof/>
          </w:rPr>
          <w:t>Table 67. IND Output with Auto Bright Control Function Parameter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_Toc96604547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86</w:t>
        </w:r>
        <w:r>
          <w:rPr>
            <w:noProof/>
            <w:webHidden/>
          </w:rPr>
          <w:fldChar w:fldCharType="end"/>
        </w:r>
      </w:hyperlink>
    </w:p>
    <w:p w14:paraId="0BA6E5E1" w14:textId="39B500DB" w:rsidR="006F533A" w:rsidRDefault="006F533A">
      <w:pPr>
        <w:pStyle w:val="ab"/>
        <w:tabs>
          <w:tab w:val="right" w:leader="dot" w:pos="10344"/>
        </w:tabs>
        <w:ind w:left="1320" w:hanging="440"/>
        <w:rPr>
          <w:rFonts w:asciiTheme="minorHAnsi" w:eastAsiaTheme="minorEastAsia" w:hAnsiTheme="minorHAnsi" w:cstheme="minorBidi"/>
          <w:noProof/>
          <w:sz w:val="20"/>
          <w:szCs w:val="22"/>
        </w:rPr>
      </w:pPr>
      <w:hyperlink w:anchor="_Toc96604548" w:history="1">
        <w:r w:rsidRPr="00EF40F7">
          <w:rPr>
            <w:rStyle w:val="affd"/>
            <w:rFonts w:eastAsia="현대하모니 L" w:cs="Calibri"/>
            <w:noProof/>
          </w:rPr>
          <w:t>Table 68. IND Output with Auto Bright Control Function In/Out List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_Toc96604548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87</w:t>
        </w:r>
        <w:r>
          <w:rPr>
            <w:noProof/>
            <w:webHidden/>
          </w:rPr>
          <w:fldChar w:fldCharType="end"/>
        </w:r>
      </w:hyperlink>
    </w:p>
    <w:p w14:paraId="1CCDA881" w14:textId="103DA3F5" w:rsidR="006F533A" w:rsidRDefault="006F533A">
      <w:pPr>
        <w:pStyle w:val="ab"/>
        <w:tabs>
          <w:tab w:val="right" w:leader="dot" w:pos="10344"/>
        </w:tabs>
        <w:ind w:left="1320" w:hanging="440"/>
        <w:rPr>
          <w:rFonts w:asciiTheme="minorHAnsi" w:eastAsiaTheme="minorEastAsia" w:hAnsiTheme="minorHAnsi" w:cstheme="minorBidi"/>
          <w:noProof/>
          <w:sz w:val="20"/>
          <w:szCs w:val="22"/>
        </w:rPr>
      </w:pPr>
      <w:hyperlink w:anchor="_Toc96604549" w:history="1">
        <w:r w:rsidRPr="00EF40F7">
          <w:rPr>
            <w:rStyle w:val="affd"/>
            <w:rFonts w:eastAsia="현대하모니 L" w:cs="Calibri"/>
            <w:noProof/>
          </w:rPr>
          <w:t>Table 69. IND Output with Auto Bright Control Function Flow Graph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_Toc96604549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88</w:t>
        </w:r>
        <w:r>
          <w:rPr>
            <w:noProof/>
            <w:webHidden/>
          </w:rPr>
          <w:fldChar w:fldCharType="end"/>
        </w:r>
      </w:hyperlink>
    </w:p>
    <w:p w14:paraId="18C62672" w14:textId="1B2FFADA" w:rsidR="006F533A" w:rsidRDefault="006F533A">
      <w:pPr>
        <w:pStyle w:val="ab"/>
        <w:tabs>
          <w:tab w:val="right" w:leader="dot" w:pos="10344"/>
        </w:tabs>
        <w:ind w:left="1320" w:hanging="440"/>
        <w:rPr>
          <w:rFonts w:asciiTheme="minorHAnsi" w:eastAsiaTheme="minorEastAsia" w:hAnsiTheme="minorHAnsi" w:cstheme="minorBidi"/>
          <w:noProof/>
          <w:sz w:val="20"/>
          <w:szCs w:val="22"/>
        </w:rPr>
      </w:pPr>
      <w:hyperlink w:anchor="_Toc96604550" w:history="1">
        <w:r w:rsidRPr="00EF40F7">
          <w:rPr>
            <w:rStyle w:val="affd"/>
            <w:rFonts w:eastAsia="현대하모니 L" w:cs="Calibri"/>
            <w:noProof/>
          </w:rPr>
          <w:t>Table 70. Rail Voltage Control Function Parameter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_Toc96604550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90</w:t>
        </w:r>
        <w:r>
          <w:rPr>
            <w:noProof/>
            <w:webHidden/>
          </w:rPr>
          <w:fldChar w:fldCharType="end"/>
        </w:r>
      </w:hyperlink>
    </w:p>
    <w:p w14:paraId="04BDA521" w14:textId="1DD8E69F" w:rsidR="006F533A" w:rsidRDefault="006F533A">
      <w:pPr>
        <w:pStyle w:val="ab"/>
        <w:tabs>
          <w:tab w:val="right" w:leader="dot" w:pos="10344"/>
        </w:tabs>
        <w:ind w:left="1320" w:hanging="440"/>
        <w:rPr>
          <w:rFonts w:asciiTheme="minorHAnsi" w:eastAsiaTheme="minorEastAsia" w:hAnsiTheme="minorHAnsi" w:cstheme="minorBidi"/>
          <w:noProof/>
          <w:sz w:val="20"/>
          <w:szCs w:val="22"/>
        </w:rPr>
      </w:pPr>
      <w:hyperlink w:anchor="_Toc96604551" w:history="1">
        <w:r w:rsidRPr="00EF40F7">
          <w:rPr>
            <w:rStyle w:val="affd"/>
            <w:rFonts w:eastAsia="현대하모니 L" w:cs="Calibri"/>
            <w:noProof/>
          </w:rPr>
          <w:t>Table 71. Rail Voltage Control Function In/Out List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_Toc96604551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91</w:t>
        </w:r>
        <w:r>
          <w:rPr>
            <w:noProof/>
            <w:webHidden/>
          </w:rPr>
          <w:fldChar w:fldCharType="end"/>
        </w:r>
      </w:hyperlink>
    </w:p>
    <w:p w14:paraId="7A74A1ED" w14:textId="76792187" w:rsidR="006F533A" w:rsidRDefault="006F533A">
      <w:pPr>
        <w:pStyle w:val="ab"/>
        <w:tabs>
          <w:tab w:val="right" w:leader="dot" w:pos="10344"/>
        </w:tabs>
        <w:ind w:left="1320" w:hanging="440"/>
        <w:rPr>
          <w:rFonts w:asciiTheme="minorHAnsi" w:eastAsiaTheme="minorEastAsia" w:hAnsiTheme="minorHAnsi" w:cstheme="minorBidi"/>
          <w:noProof/>
          <w:sz w:val="20"/>
          <w:szCs w:val="22"/>
        </w:rPr>
      </w:pPr>
      <w:hyperlink w:anchor="_Toc96604552" w:history="1">
        <w:r w:rsidRPr="00EF40F7">
          <w:rPr>
            <w:rStyle w:val="affd"/>
            <w:rFonts w:eastAsia="현대하모니 L" w:cs="Calibri"/>
            <w:noProof/>
          </w:rPr>
          <w:t>Table 72. FAN Control Function Parameter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_Toc96604552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93</w:t>
        </w:r>
        <w:r>
          <w:rPr>
            <w:noProof/>
            <w:webHidden/>
          </w:rPr>
          <w:fldChar w:fldCharType="end"/>
        </w:r>
      </w:hyperlink>
    </w:p>
    <w:p w14:paraId="6774F11D" w14:textId="1A24478C" w:rsidR="006F533A" w:rsidRDefault="006F533A">
      <w:pPr>
        <w:pStyle w:val="ab"/>
        <w:tabs>
          <w:tab w:val="right" w:leader="dot" w:pos="10344"/>
        </w:tabs>
        <w:ind w:left="1320" w:hanging="440"/>
        <w:rPr>
          <w:rFonts w:asciiTheme="minorHAnsi" w:eastAsiaTheme="minorEastAsia" w:hAnsiTheme="minorHAnsi" w:cstheme="minorBidi"/>
          <w:noProof/>
          <w:sz w:val="20"/>
          <w:szCs w:val="22"/>
        </w:rPr>
      </w:pPr>
      <w:hyperlink w:anchor="_Toc96604553" w:history="1">
        <w:r w:rsidRPr="00EF40F7">
          <w:rPr>
            <w:rStyle w:val="affd"/>
            <w:rFonts w:eastAsia="현대하모니 L" w:cs="Calibri"/>
            <w:noProof/>
          </w:rPr>
          <w:t>Table 73. FAN Control Function In/Out List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_Toc96604553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93</w:t>
        </w:r>
        <w:r>
          <w:rPr>
            <w:noProof/>
            <w:webHidden/>
          </w:rPr>
          <w:fldChar w:fldCharType="end"/>
        </w:r>
      </w:hyperlink>
    </w:p>
    <w:p w14:paraId="0D8C6207" w14:textId="60E71CD8" w:rsidR="00E9396D" w:rsidRPr="00211C19" w:rsidRDefault="006622C4" w:rsidP="00082C47">
      <w:pPr>
        <w:pStyle w:val="aa"/>
        <w:rPr>
          <w:rFonts w:ascii="Calibri" w:eastAsia="현대하모니 L" w:hAnsi="Calibri" w:cs="Calibri"/>
          <w:b/>
          <w:bCs/>
          <w:noProof/>
        </w:rPr>
      </w:pPr>
      <w:r w:rsidRPr="00211C19">
        <w:rPr>
          <w:rFonts w:ascii="Calibri" w:eastAsia="현대하모니 L" w:hAnsi="Calibri" w:cs="Calibri"/>
          <w:b/>
          <w:bCs/>
          <w:noProof/>
        </w:rPr>
        <w:fldChar w:fldCharType="end"/>
      </w:r>
    </w:p>
    <w:p w14:paraId="5D997178" w14:textId="77777777" w:rsidR="00E9396D" w:rsidRPr="00211C19" w:rsidRDefault="00E9396D">
      <w:pPr>
        <w:rPr>
          <w:rFonts w:eastAsia="현대하모니 L" w:cs="Calibri"/>
          <w:b/>
          <w:bCs/>
          <w:noProof/>
          <w:kern w:val="2"/>
          <w:szCs w:val="20"/>
        </w:rPr>
      </w:pPr>
      <w:r w:rsidRPr="00211C19">
        <w:rPr>
          <w:rFonts w:eastAsia="현대하모니 L" w:cs="Calibri"/>
          <w:b/>
          <w:bCs/>
          <w:noProof/>
        </w:rPr>
        <w:br w:type="page"/>
      </w:r>
    </w:p>
    <w:p w14:paraId="62A2FB02" w14:textId="77777777" w:rsidR="00637CFE" w:rsidRPr="00211C19" w:rsidRDefault="00637CFE" w:rsidP="000C4DCD">
      <w:pPr>
        <w:pStyle w:val="1"/>
      </w:pPr>
      <w:bookmarkStart w:id="0" w:name="_Toc96604347"/>
      <w:r w:rsidRPr="00211C19">
        <w:lastRenderedPageBreak/>
        <w:t>Overall description</w:t>
      </w:r>
      <w:bookmarkEnd w:id="0"/>
    </w:p>
    <w:p w14:paraId="21846394" w14:textId="77777777" w:rsidR="00637CFE" w:rsidRPr="00211C19" w:rsidRDefault="00637CFE" w:rsidP="00475D6D">
      <w:pPr>
        <w:pStyle w:val="21"/>
      </w:pPr>
      <w:bookmarkStart w:id="1" w:name="_Toc96604348"/>
      <w:r w:rsidRPr="00211C19">
        <w:t>Purpose and Scope</w:t>
      </w:r>
      <w:bookmarkEnd w:id="1"/>
    </w:p>
    <w:p w14:paraId="6EECF529" w14:textId="77777777" w:rsidR="00637CFE" w:rsidRPr="00211C19" w:rsidRDefault="00637CFE" w:rsidP="00637CFE">
      <w:pPr>
        <w:rPr>
          <w:rFonts w:eastAsia="현대하모니 L" w:cs="Calibri"/>
        </w:rPr>
      </w:pPr>
      <w:r w:rsidRPr="00211C19">
        <w:rPr>
          <w:rFonts w:eastAsia="현대하모니 L" w:cs="Calibri"/>
        </w:rPr>
        <w:t xml:space="preserve">This document describes the </w:t>
      </w:r>
      <w:r w:rsidR="00586C95" w:rsidRPr="00211C19">
        <w:rPr>
          <w:rFonts w:eastAsia="현대하모니 L" w:cs="Calibri"/>
        </w:rPr>
        <w:t>WPC(Wireless Power Charger)</w:t>
      </w:r>
      <w:r w:rsidRPr="00211C19">
        <w:rPr>
          <w:rFonts w:eastAsia="현대하모니 L" w:cs="Calibri"/>
        </w:rPr>
        <w:t xml:space="preserve"> Control function and is applied for all Vehicle. If there are discrepancies between this specification and drawings, then drawing’s priority is higher than this specification.</w:t>
      </w:r>
    </w:p>
    <w:p w14:paraId="13862247" w14:textId="77777777" w:rsidR="00637CFE" w:rsidRPr="00211C19" w:rsidRDefault="00637CFE" w:rsidP="00637CFE">
      <w:pPr>
        <w:ind w:left="360"/>
        <w:rPr>
          <w:rFonts w:eastAsia="현대하모니 L" w:cs="Calibri"/>
        </w:rPr>
      </w:pPr>
    </w:p>
    <w:p w14:paraId="1BDDC55A" w14:textId="77777777" w:rsidR="00637CFE" w:rsidRPr="00211C19" w:rsidRDefault="00637CFE" w:rsidP="00475D6D">
      <w:pPr>
        <w:pStyle w:val="21"/>
      </w:pPr>
      <w:bookmarkStart w:id="2" w:name="_Toc96604349"/>
      <w:r w:rsidRPr="00211C19">
        <w:t>Definitions, Acronyms, and Abbreviations</w:t>
      </w:r>
      <w:bookmarkEnd w:id="2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2978"/>
        <w:gridCol w:w="7366"/>
      </w:tblGrid>
      <w:tr w:rsidR="00637CFE" w:rsidRPr="00211C19" w14:paraId="5FC2904A" w14:textId="77777777" w:rsidTr="00F0351B">
        <w:tc>
          <w:tcPr>
            <w:tcW w:w="0" w:type="auto"/>
            <w:shd w:val="clear" w:color="auto" w:fill="auto"/>
            <w:vAlign w:val="center"/>
          </w:tcPr>
          <w:p w14:paraId="25E8D315" w14:textId="77777777" w:rsidR="00637CFE" w:rsidRPr="00211C19" w:rsidRDefault="00637CFE" w:rsidP="00F0351B">
            <w:pPr>
              <w:rPr>
                <w:rFonts w:eastAsia="현대하모니 L" w:cs="Calibri"/>
                <w:sz w:val="16"/>
              </w:rPr>
            </w:pPr>
            <w:r w:rsidRPr="00211C19">
              <w:rPr>
                <w:rFonts w:eastAsia="현대하모니 L" w:cs="Calibri"/>
                <w:b/>
                <w:bCs/>
                <w:sz w:val="16"/>
              </w:rPr>
              <w:t>Item, abbreviation, acronym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FF687BF" w14:textId="77777777" w:rsidR="00637CFE" w:rsidRPr="00211C19" w:rsidRDefault="00637CFE" w:rsidP="00F0351B">
            <w:pPr>
              <w:rPr>
                <w:rFonts w:eastAsia="현대하모니 L" w:cs="Calibri"/>
                <w:sz w:val="16"/>
              </w:rPr>
            </w:pPr>
            <w:r w:rsidRPr="00211C19">
              <w:rPr>
                <w:rFonts w:eastAsia="현대하모니 L" w:cs="Calibri"/>
                <w:b/>
                <w:bCs/>
                <w:sz w:val="16"/>
              </w:rPr>
              <w:t>Description</w:t>
            </w:r>
          </w:p>
        </w:tc>
      </w:tr>
      <w:tr w:rsidR="00637CFE" w:rsidRPr="00211C19" w14:paraId="73139160" w14:textId="77777777" w:rsidTr="00F0351B">
        <w:tc>
          <w:tcPr>
            <w:tcW w:w="0" w:type="auto"/>
            <w:shd w:val="clear" w:color="auto" w:fill="auto"/>
            <w:vAlign w:val="center"/>
          </w:tcPr>
          <w:p w14:paraId="462641EC" w14:textId="77777777" w:rsidR="00637CFE" w:rsidRPr="00211C19" w:rsidRDefault="00637CFE" w:rsidP="00F0351B">
            <w:pPr>
              <w:rPr>
                <w:rFonts w:eastAsia="현대하모니 L" w:cs="Calibri"/>
                <w:sz w:val="16"/>
              </w:rPr>
            </w:pPr>
            <w:r w:rsidRPr="00211C19">
              <w:rPr>
                <w:rFonts w:eastAsia="현대하모니 L" w:cs="Calibri"/>
                <w:sz w:val="16"/>
              </w:rPr>
              <w:t>Start &lt;aTimerName&gt;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4BBC8CF" w14:textId="77777777" w:rsidR="00637CFE" w:rsidRPr="00211C19" w:rsidRDefault="00637CFE" w:rsidP="00F0351B">
            <w:pPr>
              <w:rPr>
                <w:rFonts w:eastAsia="현대하모니 L" w:cs="Calibri"/>
                <w:sz w:val="16"/>
              </w:rPr>
            </w:pPr>
            <w:r w:rsidRPr="00211C19">
              <w:rPr>
                <w:rFonts w:eastAsia="현대하모니 L" w:cs="Calibri"/>
                <w:sz w:val="16"/>
              </w:rPr>
              <w:t>Reset to 0 aTimerName and start the time counting</w:t>
            </w:r>
          </w:p>
        </w:tc>
      </w:tr>
      <w:tr w:rsidR="00637CFE" w:rsidRPr="00211C19" w14:paraId="636FEAC7" w14:textId="77777777" w:rsidTr="00F0351B">
        <w:tc>
          <w:tcPr>
            <w:tcW w:w="0" w:type="auto"/>
            <w:shd w:val="clear" w:color="auto" w:fill="auto"/>
            <w:vAlign w:val="center"/>
          </w:tcPr>
          <w:p w14:paraId="50BD0A75" w14:textId="77777777" w:rsidR="00637CFE" w:rsidRPr="00211C19" w:rsidRDefault="00637CFE" w:rsidP="00F0351B">
            <w:pPr>
              <w:rPr>
                <w:rFonts w:eastAsia="현대하모니 L" w:cs="Calibri"/>
                <w:sz w:val="16"/>
              </w:rPr>
            </w:pPr>
            <w:r w:rsidRPr="00211C19">
              <w:rPr>
                <w:rFonts w:eastAsia="현대하모니 L" w:cs="Calibri"/>
                <w:sz w:val="16"/>
              </w:rPr>
              <w:t>Cancel &lt;aTimerName&gt;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F470AA2" w14:textId="77777777" w:rsidR="00637CFE" w:rsidRPr="00211C19" w:rsidRDefault="00637CFE" w:rsidP="00F0351B">
            <w:pPr>
              <w:rPr>
                <w:rFonts w:eastAsia="현대하모니 L" w:cs="Calibri"/>
                <w:sz w:val="16"/>
              </w:rPr>
            </w:pPr>
            <w:r w:rsidRPr="00211C19">
              <w:rPr>
                <w:rFonts w:eastAsia="현대하모니 L" w:cs="Calibri"/>
                <w:sz w:val="16"/>
              </w:rPr>
              <w:t>Stop and reset to 0 aTimerName</w:t>
            </w:r>
          </w:p>
        </w:tc>
      </w:tr>
      <w:tr w:rsidR="00637CFE" w:rsidRPr="00211C19" w14:paraId="2B0BF40E" w14:textId="77777777" w:rsidTr="00F0351B">
        <w:tc>
          <w:tcPr>
            <w:tcW w:w="0" w:type="auto"/>
            <w:shd w:val="clear" w:color="auto" w:fill="auto"/>
            <w:vAlign w:val="center"/>
          </w:tcPr>
          <w:p w14:paraId="578EACEF" w14:textId="77777777" w:rsidR="00637CFE" w:rsidRPr="00211C19" w:rsidRDefault="00637CFE" w:rsidP="00F0351B">
            <w:pPr>
              <w:rPr>
                <w:rFonts w:eastAsia="현대하모니 L" w:cs="Calibri"/>
                <w:sz w:val="16"/>
              </w:rPr>
            </w:pPr>
            <w:r w:rsidRPr="00211C19">
              <w:rPr>
                <w:rFonts w:eastAsia="현대하모니 L" w:cs="Calibri"/>
                <w:sz w:val="16"/>
              </w:rPr>
              <w:t>@&lt;SignalName&gt;(ResultState)</w:t>
            </w:r>
          </w:p>
          <w:p w14:paraId="178D2218" w14:textId="77777777" w:rsidR="00637CFE" w:rsidRPr="00211C19" w:rsidRDefault="00637CFE" w:rsidP="00F0351B">
            <w:pPr>
              <w:rPr>
                <w:rFonts w:eastAsia="현대하모니 L" w:cs="Calibri"/>
                <w:sz w:val="16"/>
              </w:rPr>
            </w:pPr>
            <w:r w:rsidRPr="00211C19">
              <w:rPr>
                <w:rFonts w:eastAsia="현대하모니 L" w:cs="Calibri"/>
                <w:sz w:val="16"/>
              </w:rPr>
              <w:t>@&lt;SignalName&gt;(InitialStates:ResultStates)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C61C152" w14:textId="77777777" w:rsidR="00637CFE" w:rsidRPr="00211C19" w:rsidRDefault="00637CFE" w:rsidP="00F0351B">
            <w:pPr>
              <w:rPr>
                <w:rFonts w:eastAsia="현대하모니 L" w:cs="Calibri"/>
                <w:sz w:val="16"/>
              </w:rPr>
            </w:pPr>
            <w:r w:rsidRPr="00211C19">
              <w:rPr>
                <w:rFonts w:eastAsia="현대하모니 L" w:cs="Calibri"/>
                <w:sz w:val="16"/>
              </w:rPr>
              <w:t>Event notation:</w:t>
            </w:r>
          </w:p>
          <w:p w14:paraId="6D422F04" w14:textId="77777777" w:rsidR="00637CFE" w:rsidRPr="00211C19" w:rsidRDefault="00637CFE" w:rsidP="00F0351B">
            <w:pPr>
              <w:rPr>
                <w:rFonts w:eastAsia="현대하모니 L" w:cs="Calibri"/>
                <w:sz w:val="16"/>
              </w:rPr>
            </w:pPr>
            <w:r w:rsidRPr="00211C19">
              <w:rPr>
                <w:rFonts w:eastAsia="현대하모니 L" w:cs="Calibri"/>
                <w:sz w:val="16"/>
              </w:rPr>
              <w:t>ex: @b_ATWS(ON) Corresponds to b_ATWS OFF-&gt;ON</w:t>
            </w:r>
          </w:p>
          <w:p w14:paraId="1F12B08E" w14:textId="77777777" w:rsidR="00637CFE" w:rsidRPr="00211C19" w:rsidRDefault="00637CFE" w:rsidP="00F0351B">
            <w:pPr>
              <w:rPr>
                <w:rFonts w:eastAsia="현대하모니 L" w:cs="Calibri"/>
                <w:sz w:val="16"/>
              </w:rPr>
            </w:pPr>
            <w:r w:rsidRPr="00211C19">
              <w:rPr>
                <w:rFonts w:eastAsia="현대하모니 L" w:cs="Calibri"/>
                <w:sz w:val="16"/>
              </w:rPr>
              <w:t>ex: @ATWSState(ARM,DISARM:ARMWAIT,ARMHOLD) corresponds to ATWSState ARM,DISARM -&gt; ARMWAIT,ARMHOLD</w:t>
            </w:r>
          </w:p>
        </w:tc>
      </w:tr>
    </w:tbl>
    <w:p w14:paraId="049E86F8" w14:textId="5D6D1CE5" w:rsidR="00576027" w:rsidRPr="00211C19" w:rsidRDefault="00637CFE" w:rsidP="00586915">
      <w:pPr>
        <w:pStyle w:val="affc"/>
        <w:rPr>
          <w:rFonts w:eastAsia="현대하모니 L" w:cs="Calibri"/>
        </w:rPr>
      </w:pPr>
      <w:bookmarkStart w:id="3" w:name="_Toc518638620"/>
      <w:bookmarkStart w:id="4" w:name="_Toc96604481"/>
      <w:r w:rsidRPr="00211C19">
        <w:rPr>
          <w:rFonts w:eastAsia="현대하모니 L" w:cs="Calibri"/>
        </w:rPr>
        <w:t xml:space="preserve">Table </w:t>
      </w:r>
      <w:r w:rsidR="005E3CDC" w:rsidRPr="00211C19">
        <w:rPr>
          <w:rFonts w:eastAsia="현대하모니 L" w:cs="Calibri"/>
        </w:rPr>
        <w:fldChar w:fldCharType="begin"/>
      </w:r>
      <w:r w:rsidR="005E3CDC" w:rsidRPr="00211C19">
        <w:rPr>
          <w:rFonts w:eastAsia="현대하모니 L" w:cs="Calibri"/>
        </w:rPr>
        <w:instrText xml:space="preserve"> SEQ Table \* ARABIC </w:instrText>
      </w:r>
      <w:r w:rsidR="005E3CDC" w:rsidRPr="00211C19">
        <w:rPr>
          <w:rFonts w:eastAsia="현대하모니 L" w:cs="Calibri"/>
        </w:rPr>
        <w:fldChar w:fldCharType="separate"/>
      </w:r>
      <w:r w:rsidR="006F533A">
        <w:rPr>
          <w:rFonts w:eastAsia="현대하모니 L" w:cs="Calibri"/>
          <w:noProof/>
        </w:rPr>
        <w:t>1</w:t>
      </w:r>
      <w:r w:rsidR="005E3CDC" w:rsidRPr="00211C19">
        <w:rPr>
          <w:rFonts w:eastAsia="현대하모니 L" w:cs="Calibri"/>
          <w:noProof/>
        </w:rPr>
        <w:fldChar w:fldCharType="end"/>
      </w:r>
      <w:r w:rsidR="00D57791" w:rsidRPr="00211C19">
        <w:rPr>
          <w:rFonts w:eastAsia="현대하모니 L" w:cs="Calibri" w:hint="eastAsia"/>
          <w:noProof/>
        </w:rPr>
        <w:t>.</w:t>
      </w:r>
      <w:r w:rsidRPr="00211C19">
        <w:rPr>
          <w:rFonts w:eastAsia="현대하모니 L" w:cs="Calibri"/>
        </w:rPr>
        <w:t xml:space="preserve"> Abbreviations</w:t>
      </w:r>
      <w:bookmarkEnd w:id="3"/>
      <w:bookmarkEnd w:id="4"/>
    </w:p>
    <w:p w14:paraId="50AC8F51" w14:textId="77777777" w:rsidR="00637CFE" w:rsidRPr="00211C19" w:rsidRDefault="00995F8A" w:rsidP="000C4DCD">
      <w:pPr>
        <w:pStyle w:val="1"/>
      </w:pPr>
      <w:bookmarkStart w:id="5" w:name="_Toc96604350"/>
      <w:r w:rsidRPr="00211C19">
        <w:t xml:space="preserve">Functional </w:t>
      </w:r>
      <w:r w:rsidRPr="00211C19">
        <w:rPr>
          <w:rFonts w:hint="eastAsia"/>
        </w:rPr>
        <w:t>C</w:t>
      </w:r>
      <w:r w:rsidR="00637CFE" w:rsidRPr="00211C19">
        <w:t>onfiguration</w:t>
      </w:r>
      <w:bookmarkEnd w:id="5"/>
    </w:p>
    <w:p w14:paraId="0702EB40" w14:textId="77777777" w:rsidR="00BB6E1D" w:rsidRDefault="00BB6E1D" w:rsidP="00475D6D">
      <w:pPr>
        <w:pStyle w:val="21"/>
      </w:pPr>
      <w:bookmarkStart w:id="6" w:name="_Toc436330405"/>
      <w:bookmarkStart w:id="7" w:name="_Toc96604351"/>
      <w:r>
        <w:rPr>
          <w:rFonts w:hint="eastAsia"/>
        </w:rPr>
        <w:t xml:space="preserve">WPC Control Function </w:t>
      </w:r>
      <w:r w:rsidR="007D783D">
        <w:rPr>
          <w:rFonts w:hint="eastAsia"/>
        </w:rPr>
        <w:t xml:space="preserve">System </w:t>
      </w:r>
      <w:r>
        <w:rPr>
          <w:rFonts w:hint="eastAsia"/>
        </w:rPr>
        <w:t>overall</w:t>
      </w:r>
      <w:bookmarkEnd w:id="7"/>
    </w:p>
    <w:p w14:paraId="16079B0B" w14:textId="77777777" w:rsidR="00637CFE" w:rsidRDefault="00FB7E5D" w:rsidP="00475D6D">
      <w:pPr>
        <w:pStyle w:val="32"/>
      </w:pPr>
      <w:bookmarkStart w:id="8" w:name="_Toc96604352"/>
      <w:r w:rsidRPr="00211C19">
        <w:t>WPC</w:t>
      </w:r>
      <w:r w:rsidR="00522A6D" w:rsidRPr="00211C19">
        <w:t xml:space="preserve"> Control</w:t>
      </w:r>
      <w:bookmarkEnd w:id="6"/>
      <w:bookmarkEnd w:id="8"/>
    </w:p>
    <w:p w14:paraId="3CD3AF97" w14:textId="77777777" w:rsidR="007D783D" w:rsidRPr="007D783D" w:rsidRDefault="007D783D" w:rsidP="00475D6D">
      <w:pPr>
        <w:pStyle w:val="41"/>
      </w:pPr>
      <w:bookmarkStart w:id="9" w:name="_Toc96604353"/>
      <w:r w:rsidRPr="00211C19">
        <w:t xml:space="preserve">WPC Control </w:t>
      </w:r>
      <w:r w:rsidR="00602EC7">
        <w:rPr>
          <w:rFonts w:hint="eastAsia"/>
        </w:rPr>
        <w:t>Type Classification</w:t>
      </w:r>
      <w:bookmarkEnd w:id="9"/>
    </w:p>
    <w:p w14:paraId="20040F58" w14:textId="77777777" w:rsidR="00637CFE" w:rsidRPr="00211C19" w:rsidRDefault="00FB7E5D" w:rsidP="007D783D">
      <w:pPr>
        <w:pStyle w:val="51"/>
      </w:pPr>
      <w:r w:rsidRPr="00211C19">
        <w:t>WPC</w:t>
      </w:r>
      <w:r w:rsidR="00637CFE" w:rsidRPr="00211C19">
        <w:t xml:space="preserve"> Control </w:t>
      </w:r>
      <w:r w:rsidR="00BB6E1D">
        <w:rPr>
          <w:rFonts w:hint="eastAsia"/>
        </w:rPr>
        <w:t>Type Classification</w:t>
      </w:r>
    </w:p>
    <w:p w14:paraId="56CD747D" w14:textId="77777777" w:rsidR="00637CFE" w:rsidRPr="00211C19" w:rsidRDefault="00FB7E5D" w:rsidP="007D783D">
      <w:pPr>
        <w:pStyle w:val="6"/>
        <w:rPr>
          <w:i w:val="0"/>
        </w:rPr>
      </w:pPr>
      <w:r w:rsidRPr="00211C19">
        <w:t>WPC</w:t>
      </w:r>
      <w:r w:rsidR="00637CFE" w:rsidRPr="00211C19">
        <w:t xml:space="preserve"> Control Type </w:t>
      </w:r>
      <w:r w:rsidR="000F2AF2" w:rsidRPr="00211C19">
        <w:t>Classification</w:t>
      </w:r>
    </w:p>
    <w:tbl>
      <w:tblPr>
        <w:tblW w:w="4950" w:type="pct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731"/>
        <w:gridCol w:w="9510"/>
      </w:tblGrid>
      <w:tr w:rsidR="00FB7E5D" w:rsidRPr="00211C19" w14:paraId="36389D23" w14:textId="77777777" w:rsidTr="00FB7E5D">
        <w:trPr>
          <w:trHeight w:val="340"/>
        </w:trPr>
        <w:tc>
          <w:tcPr>
            <w:tcW w:w="3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FAD13A" w14:textId="77777777" w:rsidR="00FB7E5D" w:rsidRPr="00211C19" w:rsidRDefault="00FB7E5D" w:rsidP="00F0351B">
            <w:pPr>
              <w:rPr>
                <w:rFonts w:eastAsia="현대하모니 L" w:cs="Calibri"/>
                <w:b/>
                <w:sz w:val="16"/>
              </w:rPr>
            </w:pPr>
          </w:p>
        </w:tc>
        <w:tc>
          <w:tcPr>
            <w:tcW w:w="46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39748B" w14:textId="77777777" w:rsidR="00FB7E5D" w:rsidRPr="00211C19" w:rsidRDefault="00FB7E5D" w:rsidP="00FB7E5D">
            <w:pPr>
              <w:jc w:val="both"/>
              <w:rPr>
                <w:rFonts w:eastAsia="현대하모니 L" w:cs="Calibri"/>
                <w:b/>
                <w:sz w:val="16"/>
              </w:rPr>
            </w:pPr>
            <w:r w:rsidRPr="00211C19">
              <w:rPr>
                <w:rFonts w:eastAsia="현대하모니 L" w:cs="Calibri"/>
                <w:b/>
                <w:sz w:val="16"/>
              </w:rPr>
              <w:t>Description</w:t>
            </w:r>
          </w:p>
        </w:tc>
      </w:tr>
      <w:tr w:rsidR="005F6307" w:rsidRPr="00211C19" w14:paraId="08D81752" w14:textId="77777777" w:rsidTr="00EA00F0">
        <w:trPr>
          <w:trHeight w:val="283"/>
        </w:trPr>
        <w:tc>
          <w:tcPr>
            <w:tcW w:w="3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F11ABD" w14:textId="77777777" w:rsidR="005F6307" w:rsidRPr="00211C19" w:rsidRDefault="007942CC" w:rsidP="00F0351B">
            <w:pPr>
              <w:jc w:val="center"/>
              <w:rPr>
                <w:rFonts w:eastAsia="현대하모니 L" w:cs="Calibri"/>
                <w:b/>
                <w:sz w:val="16"/>
              </w:rPr>
            </w:pPr>
            <w:r>
              <w:rPr>
                <w:rFonts w:eastAsia="현대하모니 L" w:cs="Calibri" w:hint="eastAsia"/>
                <w:b/>
                <w:sz w:val="16"/>
              </w:rPr>
              <w:t>Type1</w:t>
            </w:r>
          </w:p>
        </w:tc>
        <w:tc>
          <w:tcPr>
            <w:tcW w:w="46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9B8207" w14:textId="77777777" w:rsidR="005F6307" w:rsidRPr="00211C19" w:rsidRDefault="00185B5D" w:rsidP="00E37F9F">
            <w:pPr>
              <w:keepNext/>
              <w:rPr>
                <w:rFonts w:eastAsia="현대하모니 L" w:cs="Calibri"/>
                <w:sz w:val="16"/>
              </w:rPr>
            </w:pPr>
            <w:r>
              <w:rPr>
                <w:rFonts w:eastAsia="현대하모니 L" w:cs="Calibri" w:hint="eastAsia"/>
                <w:sz w:val="16"/>
              </w:rPr>
              <w:t>전석</w:t>
            </w:r>
            <w:r>
              <w:rPr>
                <w:rFonts w:eastAsia="현대하모니 L" w:cs="Calibri" w:hint="eastAsia"/>
                <w:sz w:val="16"/>
              </w:rPr>
              <w:t xml:space="preserve"> </w:t>
            </w:r>
            <w:r w:rsidR="005F6307" w:rsidRPr="00211C19">
              <w:rPr>
                <w:rFonts w:eastAsia="현대하모니 L" w:cs="Calibri"/>
                <w:sz w:val="16"/>
              </w:rPr>
              <w:t>무선충전</w:t>
            </w:r>
            <w:r w:rsidR="005F6307" w:rsidRPr="00211C19">
              <w:rPr>
                <w:rFonts w:eastAsia="현대하모니 L" w:cs="Calibri"/>
                <w:sz w:val="16"/>
              </w:rPr>
              <w:t xml:space="preserve"> </w:t>
            </w:r>
            <w:r w:rsidR="005F6307" w:rsidRPr="00211C19">
              <w:rPr>
                <w:rFonts w:eastAsia="현대하모니 L" w:cs="Calibri"/>
                <w:sz w:val="16"/>
              </w:rPr>
              <w:t>제어</w:t>
            </w:r>
            <w:r w:rsidR="00BD672F">
              <w:rPr>
                <w:rFonts w:eastAsia="현대하모니 L" w:cs="Calibri" w:hint="eastAsia"/>
                <w:sz w:val="16"/>
              </w:rPr>
              <w:t xml:space="preserve"> + LP(5W)</w:t>
            </w:r>
          </w:p>
        </w:tc>
      </w:tr>
      <w:tr w:rsidR="00926794" w:rsidRPr="00211C19" w14:paraId="156684FB" w14:textId="77777777" w:rsidTr="00EA00F0">
        <w:trPr>
          <w:trHeight w:val="283"/>
        </w:trPr>
        <w:tc>
          <w:tcPr>
            <w:tcW w:w="3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0350EB" w14:textId="77777777" w:rsidR="00926794" w:rsidRPr="00211C19" w:rsidRDefault="00926794" w:rsidP="00465BF3">
            <w:pPr>
              <w:jc w:val="center"/>
              <w:rPr>
                <w:rFonts w:eastAsia="현대하모니 L" w:cs="Calibri"/>
                <w:b/>
                <w:sz w:val="16"/>
              </w:rPr>
            </w:pPr>
            <w:r>
              <w:rPr>
                <w:rFonts w:eastAsia="현대하모니 L" w:cs="Calibri" w:hint="eastAsia"/>
                <w:b/>
                <w:sz w:val="16"/>
              </w:rPr>
              <w:t>Type2</w:t>
            </w:r>
          </w:p>
        </w:tc>
        <w:tc>
          <w:tcPr>
            <w:tcW w:w="46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44470C" w14:textId="77777777" w:rsidR="00926794" w:rsidRPr="00211C19" w:rsidRDefault="00926794" w:rsidP="00465BF3">
            <w:pPr>
              <w:keepNext/>
              <w:rPr>
                <w:rFonts w:eastAsia="현대하모니 L" w:cs="Calibri"/>
                <w:sz w:val="16"/>
              </w:rPr>
            </w:pPr>
            <w:r>
              <w:rPr>
                <w:rFonts w:eastAsia="현대하모니 L" w:cs="Calibri" w:hint="eastAsia"/>
                <w:sz w:val="16"/>
              </w:rPr>
              <w:t>전석</w:t>
            </w:r>
            <w:r>
              <w:rPr>
                <w:rFonts w:eastAsia="현대하모니 L" w:cs="Calibri" w:hint="eastAsia"/>
                <w:sz w:val="16"/>
              </w:rPr>
              <w:t xml:space="preserve"> </w:t>
            </w:r>
            <w:r w:rsidRPr="00211C19">
              <w:rPr>
                <w:rFonts w:eastAsia="현대하모니 L" w:cs="Calibri"/>
                <w:sz w:val="16"/>
              </w:rPr>
              <w:t>무선충전</w:t>
            </w:r>
            <w:r w:rsidRPr="00211C19">
              <w:rPr>
                <w:rFonts w:eastAsia="현대하모니 L" w:cs="Calibri"/>
                <w:sz w:val="16"/>
              </w:rPr>
              <w:t xml:space="preserve"> </w:t>
            </w:r>
            <w:r w:rsidRPr="00211C19">
              <w:rPr>
                <w:rFonts w:eastAsia="현대하모니 L" w:cs="Calibri"/>
                <w:sz w:val="16"/>
              </w:rPr>
              <w:t>제어</w:t>
            </w:r>
            <w:r>
              <w:rPr>
                <w:rFonts w:eastAsia="현대하모니 L" w:cs="Calibri" w:hint="eastAsia"/>
                <w:sz w:val="16"/>
              </w:rPr>
              <w:t xml:space="preserve"> + MP(10W)</w:t>
            </w:r>
          </w:p>
        </w:tc>
      </w:tr>
      <w:tr w:rsidR="00926794" w:rsidRPr="00211C19" w14:paraId="6158FF20" w14:textId="77777777" w:rsidTr="00EA00F0">
        <w:trPr>
          <w:trHeight w:val="283"/>
        </w:trPr>
        <w:tc>
          <w:tcPr>
            <w:tcW w:w="3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08610F" w14:textId="77777777" w:rsidR="00926794" w:rsidRDefault="00926794" w:rsidP="00465BF3">
            <w:pPr>
              <w:jc w:val="center"/>
              <w:rPr>
                <w:rFonts w:eastAsia="현대하모니 L" w:cs="Calibri"/>
                <w:b/>
                <w:sz w:val="16"/>
              </w:rPr>
            </w:pPr>
            <w:r>
              <w:rPr>
                <w:rFonts w:eastAsia="현대하모니 L" w:cs="Calibri" w:hint="eastAsia"/>
                <w:b/>
                <w:sz w:val="16"/>
              </w:rPr>
              <w:t>Type3</w:t>
            </w:r>
          </w:p>
        </w:tc>
        <w:tc>
          <w:tcPr>
            <w:tcW w:w="46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80480D" w14:textId="77777777" w:rsidR="00926794" w:rsidRPr="00211C19" w:rsidRDefault="00926794" w:rsidP="00465BF3">
            <w:pPr>
              <w:keepNext/>
              <w:rPr>
                <w:rFonts w:eastAsia="현대하모니 L" w:cs="Calibri"/>
                <w:sz w:val="16"/>
              </w:rPr>
            </w:pPr>
            <w:r>
              <w:rPr>
                <w:rFonts w:eastAsia="현대하모니 L" w:cs="Calibri" w:hint="eastAsia"/>
                <w:sz w:val="16"/>
              </w:rPr>
              <w:t>전석</w:t>
            </w:r>
            <w:r>
              <w:rPr>
                <w:rFonts w:eastAsia="현대하모니 L" w:cs="Calibri" w:hint="eastAsia"/>
                <w:sz w:val="16"/>
              </w:rPr>
              <w:t xml:space="preserve"> </w:t>
            </w:r>
            <w:r w:rsidRPr="00211C19">
              <w:rPr>
                <w:rFonts w:eastAsia="현대하모니 L" w:cs="Calibri"/>
                <w:sz w:val="16"/>
              </w:rPr>
              <w:t>무선충전</w:t>
            </w:r>
            <w:r w:rsidRPr="00211C19">
              <w:rPr>
                <w:rFonts w:eastAsia="현대하모니 L" w:cs="Calibri"/>
                <w:sz w:val="16"/>
              </w:rPr>
              <w:t xml:space="preserve"> </w:t>
            </w:r>
            <w:r w:rsidRPr="00211C19">
              <w:rPr>
                <w:rFonts w:eastAsia="현대하모니 L" w:cs="Calibri"/>
                <w:sz w:val="16"/>
              </w:rPr>
              <w:t>제어</w:t>
            </w:r>
            <w:r>
              <w:rPr>
                <w:rFonts w:eastAsia="현대하모니 L" w:cs="Calibri" w:hint="eastAsia"/>
                <w:sz w:val="16"/>
              </w:rPr>
              <w:t xml:space="preserve"> + MP(10W) + NFC</w:t>
            </w:r>
          </w:p>
        </w:tc>
      </w:tr>
    </w:tbl>
    <w:p w14:paraId="2E4057C0" w14:textId="4B2E1689" w:rsidR="00B94048" w:rsidRDefault="000C4DCD" w:rsidP="00FA27D7">
      <w:pPr>
        <w:pStyle w:val="affc"/>
        <w:rPr>
          <w:rFonts w:eastAsia="현대하모니 L" w:cs="Calibri"/>
        </w:rPr>
      </w:pPr>
      <w:bookmarkStart w:id="10" w:name="_Toc96604482"/>
      <w:r w:rsidRPr="00211C19">
        <w:rPr>
          <w:rFonts w:eastAsia="현대하모니 L" w:cs="Calibri"/>
        </w:rPr>
        <w:t xml:space="preserve">Table </w:t>
      </w:r>
      <w:r w:rsidRPr="00211C19">
        <w:rPr>
          <w:rFonts w:eastAsia="현대하모니 L" w:cs="Calibri"/>
        </w:rPr>
        <w:fldChar w:fldCharType="begin"/>
      </w:r>
      <w:r w:rsidRPr="00211C19">
        <w:rPr>
          <w:rFonts w:eastAsia="현대하모니 L" w:cs="Calibri"/>
        </w:rPr>
        <w:instrText xml:space="preserve"> SEQ Table \* ARABIC </w:instrText>
      </w:r>
      <w:r w:rsidRPr="00211C19">
        <w:rPr>
          <w:rFonts w:eastAsia="현대하모니 L" w:cs="Calibri"/>
        </w:rPr>
        <w:fldChar w:fldCharType="separate"/>
      </w:r>
      <w:r w:rsidR="006F533A">
        <w:rPr>
          <w:rFonts w:eastAsia="현대하모니 L" w:cs="Calibri"/>
          <w:noProof/>
        </w:rPr>
        <w:t>2</w:t>
      </w:r>
      <w:r w:rsidRPr="00211C19">
        <w:rPr>
          <w:rFonts w:eastAsia="현대하모니 L" w:cs="Calibri"/>
          <w:noProof/>
        </w:rPr>
        <w:fldChar w:fldCharType="end"/>
      </w:r>
      <w:r w:rsidRPr="00211C19">
        <w:rPr>
          <w:rFonts w:eastAsia="현대하모니 L" w:cs="Calibri"/>
          <w:noProof/>
        </w:rPr>
        <w:t>.</w:t>
      </w:r>
      <w:r w:rsidR="0009020D" w:rsidRPr="00211C19">
        <w:rPr>
          <w:rFonts w:eastAsia="현대하모니 L" w:cs="Calibri" w:hint="eastAsia"/>
          <w:noProof/>
        </w:rPr>
        <w:t xml:space="preserve"> </w:t>
      </w:r>
      <w:r w:rsidRPr="00211C19">
        <w:rPr>
          <w:rFonts w:eastAsia="현대하모니 L" w:cs="Calibri"/>
        </w:rPr>
        <w:t>WPC Control Type Classification</w:t>
      </w:r>
      <w:bookmarkEnd w:id="10"/>
    </w:p>
    <w:p w14:paraId="75733484" w14:textId="77777777" w:rsidR="000C4DCD" w:rsidRPr="00B94048" w:rsidRDefault="00B94048" w:rsidP="00B94048">
      <w:pPr>
        <w:rPr>
          <w:rFonts w:eastAsia="현대하모니 L" w:cs="Calibri"/>
          <w:b/>
          <w:bCs/>
          <w:sz w:val="20"/>
          <w:szCs w:val="20"/>
        </w:rPr>
      </w:pPr>
      <w:r>
        <w:rPr>
          <w:rFonts w:eastAsia="현대하모니 L" w:cs="Calibri"/>
        </w:rPr>
        <w:br w:type="page"/>
      </w:r>
    </w:p>
    <w:p w14:paraId="5FB2AF00" w14:textId="77777777" w:rsidR="00576027" w:rsidRPr="00586915" w:rsidRDefault="006F0B3A" w:rsidP="00475D6D">
      <w:pPr>
        <w:pStyle w:val="41"/>
      </w:pPr>
      <w:bookmarkStart w:id="11" w:name="_Toc96604354"/>
      <w:r w:rsidRPr="00211C19">
        <w:rPr>
          <w:rFonts w:hint="eastAsia"/>
        </w:rPr>
        <w:lastRenderedPageBreak/>
        <w:t xml:space="preserve">WPC Control </w:t>
      </w:r>
      <w:r w:rsidR="00637CFE" w:rsidRPr="00211C19">
        <w:t>Data Flow Diagram</w:t>
      </w:r>
      <w:bookmarkEnd w:id="11"/>
    </w:p>
    <w:p w14:paraId="64F0875D" w14:textId="50EA8D02" w:rsidR="003F091B" w:rsidRDefault="00C87D26" w:rsidP="007D783D">
      <w:pPr>
        <w:pStyle w:val="51"/>
      </w:pPr>
      <w:commentRangeStart w:id="12"/>
      <w:r>
        <w:rPr>
          <w:rFonts w:hint="eastAsia"/>
        </w:rPr>
        <w:t>Type1 (1.</w:t>
      </w:r>
      <w:r w:rsidR="00FE586A">
        <w:t>8</w:t>
      </w:r>
      <w:r w:rsidR="004914D6">
        <w:rPr>
          <w:rFonts w:hint="eastAsia"/>
        </w:rPr>
        <w:t>)</w:t>
      </w:r>
      <w:commentRangeEnd w:id="12"/>
      <w:r w:rsidR="00F06B4B">
        <w:rPr>
          <w:rStyle w:val="affe"/>
        </w:rPr>
        <w:commentReference w:id="12"/>
      </w:r>
    </w:p>
    <w:bookmarkStart w:id="13" w:name="_GoBack"/>
    <w:p w14:paraId="7A85D7FE" w14:textId="5C40686F" w:rsidR="003F091B" w:rsidRDefault="00FE586A" w:rsidP="00FE586A">
      <w:pPr>
        <w:rPr>
          <w:rFonts w:eastAsia="현대하모니 L" w:cs="Calibri"/>
        </w:rPr>
      </w:pPr>
      <w:r w:rsidRPr="00FE586A">
        <w:rPr>
          <w:rFonts w:eastAsia="현대하모니 L" w:cs="Calibri"/>
        </w:rPr>
        <w:object w:dxaOrig="19756" w:dyaOrig="19456" w14:anchorId="33D109E8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517.6pt;height:509.45pt" o:ole="">
            <v:imagedata r:id="rId10" o:title=""/>
          </v:shape>
          <o:OLEObject Type="Embed" ProgID="VisioViewer.Viewer.1" ShapeID="_x0000_i1025" DrawAspect="Content" ObjectID="_1707217165" r:id="rId11"/>
        </w:object>
      </w:r>
      <w:bookmarkEnd w:id="13"/>
    </w:p>
    <w:p w14:paraId="7BBC29F9" w14:textId="4801E7D7" w:rsidR="00FA27D7" w:rsidRDefault="003F091B" w:rsidP="00FA27D7">
      <w:pPr>
        <w:pStyle w:val="affc"/>
        <w:rPr>
          <w:rFonts w:eastAsia="현대하모니 L" w:cs="Calibri"/>
        </w:rPr>
      </w:pPr>
      <w:bookmarkStart w:id="14" w:name="_Toc96604412"/>
      <w:r w:rsidRPr="00211C19">
        <w:rPr>
          <w:rFonts w:eastAsia="현대하모니 L" w:cs="Calibri"/>
        </w:rPr>
        <w:t xml:space="preserve">Figure </w:t>
      </w:r>
      <w:r w:rsidRPr="00211C19">
        <w:rPr>
          <w:rFonts w:eastAsia="현대하모니 L" w:cs="Calibri"/>
        </w:rPr>
        <w:fldChar w:fldCharType="begin"/>
      </w:r>
      <w:r w:rsidRPr="00211C19">
        <w:rPr>
          <w:rFonts w:eastAsia="현대하모니 L" w:cs="Calibri"/>
        </w:rPr>
        <w:instrText xml:space="preserve"> SEQ Figure \* ARABIC </w:instrText>
      </w:r>
      <w:r w:rsidRPr="00211C19">
        <w:rPr>
          <w:rFonts w:eastAsia="현대하모니 L" w:cs="Calibri"/>
        </w:rPr>
        <w:fldChar w:fldCharType="separate"/>
      </w:r>
      <w:r w:rsidR="006F533A">
        <w:rPr>
          <w:rFonts w:eastAsia="현대하모니 L" w:cs="Calibri"/>
          <w:noProof/>
        </w:rPr>
        <w:t>1</w:t>
      </w:r>
      <w:r w:rsidRPr="00211C19">
        <w:rPr>
          <w:rFonts w:eastAsia="현대하모니 L" w:cs="Calibri"/>
          <w:noProof/>
        </w:rPr>
        <w:fldChar w:fldCharType="end"/>
      </w:r>
      <w:r w:rsidRPr="00211C19">
        <w:rPr>
          <w:rFonts w:eastAsia="현대하모니 L" w:cs="Calibri"/>
        </w:rPr>
        <w:t xml:space="preserve">.WPC Control </w:t>
      </w:r>
      <w:r w:rsidR="004914D6">
        <w:rPr>
          <w:rFonts w:eastAsia="현대하모니 L" w:cs="Calibri"/>
        </w:rPr>
        <w:t>Type1 (1.</w:t>
      </w:r>
      <w:r w:rsidR="00FE586A">
        <w:rPr>
          <w:rFonts w:eastAsia="현대하모니 L" w:cs="Calibri" w:hint="eastAsia"/>
        </w:rPr>
        <w:t>8</w:t>
      </w:r>
      <w:r w:rsidR="004914D6">
        <w:rPr>
          <w:rFonts w:eastAsia="현대하모니 L" w:cs="Calibri"/>
        </w:rPr>
        <w:t>)</w:t>
      </w:r>
      <w:r w:rsidRPr="00211C19">
        <w:rPr>
          <w:rFonts w:eastAsia="현대하모니 L" w:cs="Calibri"/>
        </w:rPr>
        <w:t xml:space="preserve"> Data Flow Diagram</w:t>
      </w:r>
      <w:bookmarkEnd w:id="14"/>
    </w:p>
    <w:p w14:paraId="7CA33BA6" w14:textId="77777777" w:rsidR="00FA27D7" w:rsidRPr="00FA27D7" w:rsidRDefault="00FA27D7" w:rsidP="00FA27D7">
      <w:pPr>
        <w:rPr>
          <w:rFonts w:eastAsia="현대하모니 L" w:cs="Calibri"/>
          <w:b/>
          <w:bCs/>
          <w:sz w:val="20"/>
          <w:szCs w:val="20"/>
        </w:rPr>
      </w:pPr>
      <w:r>
        <w:rPr>
          <w:rFonts w:eastAsia="현대하모니 L" w:cs="Calibri"/>
        </w:rPr>
        <w:br w:type="page"/>
      </w:r>
    </w:p>
    <w:p w14:paraId="1D345BCC" w14:textId="08389047" w:rsidR="00926794" w:rsidRDefault="00052FF1" w:rsidP="007D783D">
      <w:pPr>
        <w:pStyle w:val="51"/>
      </w:pPr>
      <w:commentRangeStart w:id="15"/>
      <w:r>
        <w:rPr>
          <w:rFonts w:hint="eastAsia"/>
        </w:rPr>
        <w:lastRenderedPageBreak/>
        <w:t>Type2 (</w:t>
      </w:r>
      <w:r w:rsidR="00C87D26">
        <w:rPr>
          <w:rFonts w:hint="eastAsia"/>
        </w:rPr>
        <w:t>2</w:t>
      </w:r>
      <w:r>
        <w:rPr>
          <w:rFonts w:hint="eastAsia"/>
        </w:rPr>
        <w:t>.</w:t>
      </w:r>
      <w:r w:rsidR="00FE586A">
        <w:t>5</w:t>
      </w:r>
      <w:r>
        <w:rPr>
          <w:rFonts w:hint="eastAsia"/>
        </w:rPr>
        <w:t>)</w:t>
      </w:r>
      <w:commentRangeEnd w:id="15"/>
      <w:r w:rsidR="00F06B4B">
        <w:rPr>
          <w:rStyle w:val="affe"/>
        </w:rPr>
        <w:commentReference w:id="15"/>
      </w:r>
    </w:p>
    <w:p w14:paraId="7CB26AC3" w14:textId="156DDAAB" w:rsidR="00926794" w:rsidRDefault="00FE586A" w:rsidP="00FE586A">
      <w:pPr>
        <w:rPr>
          <w:rFonts w:eastAsia="현대하모니 L" w:cs="Calibri"/>
        </w:rPr>
      </w:pPr>
      <w:r w:rsidRPr="00FE586A">
        <w:rPr>
          <w:rFonts w:eastAsia="현대하모니 L" w:cs="Calibri"/>
        </w:rPr>
        <w:object w:dxaOrig="19020" w:dyaOrig="18166" w14:anchorId="0D388C93">
          <v:shape id="_x0000_i1026" type="#_x0000_t75" style="width:517.6pt;height:493.8pt" o:ole="">
            <v:imagedata r:id="rId12" o:title=""/>
          </v:shape>
          <o:OLEObject Type="Embed" ProgID="VisioViewer.Viewer.1" ShapeID="_x0000_i1026" DrawAspect="Content" ObjectID="_1707217166" r:id="rId13"/>
        </w:object>
      </w:r>
    </w:p>
    <w:p w14:paraId="63B6A9E2" w14:textId="01A171E6" w:rsidR="00FA27D7" w:rsidRDefault="00926794" w:rsidP="00FA27D7">
      <w:pPr>
        <w:pStyle w:val="affc"/>
        <w:rPr>
          <w:rFonts w:eastAsia="현대하모니 L" w:cs="Calibri"/>
        </w:rPr>
      </w:pPr>
      <w:bookmarkStart w:id="16" w:name="_Toc530752371"/>
      <w:bookmarkStart w:id="17" w:name="_Toc96604413"/>
      <w:r w:rsidRPr="00211C19">
        <w:rPr>
          <w:rFonts w:eastAsia="현대하모니 L" w:cs="Calibri"/>
        </w:rPr>
        <w:t xml:space="preserve">Figure </w:t>
      </w:r>
      <w:r w:rsidRPr="00211C19">
        <w:rPr>
          <w:rFonts w:eastAsia="현대하모니 L" w:cs="Calibri"/>
        </w:rPr>
        <w:fldChar w:fldCharType="begin"/>
      </w:r>
      <w:r w:rsidRPr="00211C19">
        <w:rPr>
          <w:rFonts w:eastAsia="현대하모니 L" w:cs="Calibri"/>
        </w:rPr>
        <w:instrText xml:space="preserve"> SEQ Figure \* ARABIC </w:instrText>
      </w:r>
      <w:r w:rsidRPr="00211C19">
        <w:rPr>
          <w:rFonts w:eastAsia="현대하모니 L" w:cs="Calibri"/>
        </w:rPr>
        <w:fldChar w:fldCharType="separate"/>
      </w:r>
      <w:r w:rsidR="006F533A">
        <w:rPr>
          <w:rFonts w:eastAsia="현대하모니 L" w:cs="Calibri"/>
          <w:noProof/>
        </w:rPr>
        <w:t>2</w:t>
      </w:r>
      <w:r w:rsidRPr="00211C19">
        <w:rPr>
          <w:rFonts w:eastAsia="현대하모니 L" w:cs="Calibri"/>
          <w:noProof/>
        </w:rPr>
        <w:fldChar w:fldCharType="end"/>
      </w:r>
      <w:r w:rsidRPr="00211C19">
        <w:rPr>
          <w:rFonts w:eastAsia="현대하모니 L" w:cs="Calibri"/>
        </w:rPr>
        <w:t xml:space="preserve">.WPC Control </w:t>
      </w:r>
      <w:r w:rsidR="00052FF1">
        <w:rPr>
          <w:rFonts w:eastAsia="현대하모니 L" w:cs="Calibri"/>
        </w:rPr>
        <w:t>Type2 (</w:t>
      </w:r>
      <w:r w:rsidR="00C87D26">
        <w:rPr>
          <w:rFonts w:eastAsia="현대하모니 L" w:cs="Calibri" w:hint="eastAsia"/>
        </w:rPr>
        <w:t>2</w:t>
      </w:r>
      <w:r w:rsidR="00052FF1">
        <w:rPr>
          <w:rFonts w:eastAsia="현대하모니 L" w:cs="Calibri"/>
        </w:rPr>
        <w:t>.</w:t>
      </w:r>
      <w:r w:rsidR="00FE586A">
        <w:rPr>
          <w:rFonts w:eastAsia="현대하모니 L" w:cs="Calibri" w:hint="eastAsia"/>
        </w:rPr>
        <w:t>5</w:t>
      </w:r>
      <w:r w:rsidR="00052FF1">
        <w:rPr>
          <w:rFonts w:eastAsia="현대하모니 L" w:cs="Calibri"/>
        </w:rPr>
        <w:t>)</w:t>
      </w:r>
      <w:r w:rsidRPr="00211C19">
        <w:rPr>
          <w:rFonts w:eastAsia="현대하모니 L" w:cs="Calibri"/>
        </w:rPr>
        <w:t xml:space="preserve"> Data Flow Diagram</w:t>
      </w:r>
      <w:bookmarkEnd w:id="16"/>
      <w:bookmarkEnd w:id="17"/>
    </w:p>
    <w:p w14:paraId="71A0246E" w14:textId="77777777" w:rsidR="00926794" w:rsidRPr="00FA27D7" w:rsidRDefault="00FA27D7" w:rsidP="00FA27D7">
      <w:pPr>
        <w:rPr>
          <w:rFonts w:eastAsia="현대하모니 L" w:cs="Calibri"/>
          <w:b/>
          <w:bCs/>
          <w:sz w:val="20"/>
          <w:szCs w:val="20"/>
        </w:rPr>
      </w:pPr>
      <w:r>
        <w:rPr>
          <w:rFonts w:eastAsia="현대하모니 L" w:cs="Calibri"/>
        </w:rPr>
        <w:br w:type="page"/>
      </w:r>
    </w:p>
    <w:p w14:paraId="27A28E4B" w14:textId="22C60B02" w:rsidR="00926794" w:rsidRDefault="00A44088" w:rsidP="007D783D">
      <w:pPr>
        <w:pStyle w:val="51"/>
      </w:pPr>
      <w:commentRangeStart w:id="18"/>
      <w:r>
        <w:rPr>
          <w:rFonts w:hint="eastAsia"/>
        </w:rPr>
        <w:lastRenderedPageBreak/>
        <w:t>Type3 (</w:t>
      </w:r>
      <w:r w:rsidR="001003EC">
        <w:rPr>
          <w:rFonts w:hint="eastAsia"/>
        </w:rPr>
        <w:t>2</w:t>
      </w:r>
      <w:r>
        <w:rPr>
          <w:rFonts w:hint="eastAsia"/>
        </w:rPr>
        <w:t>.</w:t>
      </w:r>
      <w:r w:rsidR="00FE586A">
        <w:t>7</w:t>
      </w:r>
      <w:r w:rsidR="00052FF1">
        <w:rPr>
          <w:rFonts w:hint="eastAsia"/>
        </w:rPr>
        <w:t>)</w:t>
      </w:r>
      <w:commentRangeEnd w:id="18"/>
      <w:r w:rsidR="00F06B4B">
        <w:rPr>
          <w:rStyle w:val="affe"/>
        </w:rPr>
        <w:commentReference w:id="18"/>
      </w:r>
    </w:p>
    <w:p w14:paraId="22399051" w14:textId="54E9F353" w:rsidR="00926794" w:rsidRPr="00926794" w:rsidRDefault="00FE586A" w:rsidP="00FE586A">
      <w:r w:rsidRPr="00FE586A">
        <w:object w:dxaOrig="19020" w:dyaOrig="19861" w14:anchorId="324BF85A">
          <v:shape id="_x0000_i1027" type="#_x0000_t75" style="width:517.6pt;height:540pt" o:ole="">
            <v:imagedata r:id="rId14" o:title=""/>
          </v:shape>
          <o:OLEObject Type="Embed" ProgID="VisioViewer.Viewer.1" ShapeID="_x0000_i1027" DrawAspect="Content" ObjectID="_1707217167" r:id="rId15"/>
        </w:object>
      </w:r>
    </w:p>
    <w:p w14:paraId="15622854" w14:textId="3C37DC21" w:rsidR="00FA27D7" w:rsidRDefault="00926794" w:rsidP="00926794">
      <w:pPr>
        <w:pStyle w:val="affc"/>
        <w:rPr>
          <w:rFonts w:eastAsia="현대하모니 L" w:cs="Calibri"/>
        </w:rPr>
      </w:pPr>
      <w:bookmarkStart w:id="19" w:name="_Toc533085641"/>
      <w:bookmarkStart w:id="20" w:name="_Toc96604414"/>
      <w:r w:rsidRPr="00211C19">
        <w:rPr>
          <w:rFonts w:eastAsia="현대하모니 L" w:cs="Calibri"/>
        </w:rPr>
        <w:t xml:space="preserve">Figure </w:t>
      </w:r>
      <w:r w:rsidRPr="00211C19">
        <w:rPr>
          <w:rFonts w:eastAsia="현대하모니 L" w:cs="Calibri"/>
        </w:rPr>
        <w:fldChar w:fldCharType="begin"/>
      </w:r>
      <w:r w:rsidRPr="00211C19">
        <w:rPr>
          <w:rFonts w:eastAsia="현대하모니 L" w:cs="Calibri"/>
        </w:rPr>
        <w:instrText xml:space="preserve"> SEQ Figure \* ARABIC </w:instrText>
      </w:r>
      <w:r w:rsidRPr="00211C19">
        <w:rPr>
          <w:rFonts w:eastAsia="현대하모니 L" w:cs="Calibri"/>
        </w:rPr>
        <w:fldChar w:fldCharType="separate"/>
      </w:r>
      <w:r w:rsidR="006F533A">
        <w:rPr>
          <w:rFonts w:eastAsia="현대하모니 L" w:cs="Calibri"/>
          <w:noProof/>
        </w:rPr>
        <w:t>3</w:t>
      </w:r>
      <w:r w:rsidRPr="00211C19">
        <w:rPr>
          <w:rFonts w:eastAsia="현대하모니 L" w:cs="Calibri"/>
          <w:noProof/>
        </w:rPr>
        <w:fldChar w:fldCharType="end"/>
      </w:r>
      <w:r w:rsidRPr="00211C19">
        <w:rPr>
          <w:rFonts w:eastAsia="현대하모니 L" w:cs="Calibri"/>
        </w:rPr>
        <w:t xml:space="preserve">.WPC Control </w:t>
      </w:r>
      <w:r w:rsidR="00A44088">
        <w:rPr>
          <w:rFonts w:eastAsia="현대하모니 L" w:cs="Calibri"/>
        </w:rPr>
        <w:t>Type3 (</w:t>
      </w:r>
      <w:r w:rsidR="001003EC">
        <w:rPr>
          <w:rFonts w:eastAsia="현대하모니 L" w:cs="Calibri" w:hint="eastAsia"/>
        </w:rPr>
        <w:t>2</w:t>
      </w:r>
      <w:r w:rsidR="00A44088">
        <w:rPr>
          <w:rFonts w:eastAsia="현대하모니 L" w:cs="Calibri"/>
        </w:rPr>
        <w:t>.</w:t>
      </w:r>
      <w:r w:rsidR="00FE586A">
        <w:rPr>
          <w:rFonts w:eastAsia="현대하모니 L" w:cs="Calibri"/>
        </w:rPr>
        <w:t>7</w:t>
      </w:r>
      <w:r w:rsidR="00A44088">
        <w:rPr>
          <w:rFonts w:eastAsia="현대하모니 L" w:cs="Calibri"/>
        </w:rPr>
        <w:t>)</w:t>
      </w:r>
      <w:r w:rsidRPr="00211C19">
        <w:rPr>
          <w:rFonts w:eastAsia="현대하모니 L" w:cs="Calibri"/>
        </w:rPr>
        <w:t xml:space="preserve"> Data Flow Diagram</w:t>
      </w:r>
      <w:bookmarkEnd w:id="19"/>
      <w:bookmarkEnd w:id="20"/>
    </w:p>
    <w:p w14:paraId="71B1DB21" w14:textId="77777777" w:rsidR="00926794" w:rsidRPr="00FA27D7" w:rsidRDefault="00FA27D7" w:rsidP="00FA27D7">
      <w:pPr>
        <w:rPr>
          <w:rFonts w:eastAsia="현대하모니 L" w:cs="Calibri"/>
        </w:rPr>
      </w:pPr>
      <w:r>
        <w:rPr>
          <w:rFonts w:eastAsia="현대하모니 L" w:cs="Calibri"/>
        </w:rPr>
        <w:br w:type="page"/>
      </w:r>
    </w:p>
    <w:p w14:paraId="4F307F2B" w14:textId="77777777" w:rsidR="00D94C04" w:rsidRPr="00211C19" w:rsidRDefault="006F0B3A" w:rsidP="00475D6D">
      <w:pPr>
        <w:pStyle w:val="41"/>
      </w:pPr>
      <w:bookmarkStart w:id="21" w:name="_Toc96604355"/>
      <w:r w:rsidRPr="00211C19">
        <w:rPr>
          <w:rFonts w:hint="eastAsia"/>
        </w:rPr>
        <w:lastRenderedPageBreak/>
        <w:t xml:space="preserve">WPC Control </w:t>
      </w:r>
      <w:r w:rsidR="002D60FD" w:rsidRPr="00211C19">
        <w:t>In/Out List</w:t>
      </w:r>
      <w:bookmarkEnd w:id="21"/>
    </w:p>
    <w:p w14:paraId="128B69F8" w14:textId="4CD0A6EA" w:rsidR="005F6307" w:rsidRDefault="004914D6" w:rsidP="007D783D">
      <w:pPr>
        <w:pStyle w:val="51"/>
      </w:pPr>
      <w:bookmarkStart w:id="22" w:name="_Toc520292976"/>
      <w:r>
        <w:rPr>
          <w:rFonts w:hint="eastAsia"/>
        </w:rPr>
        <w:t>Type1 (1.</w:t>
      </w:r>
      <w:r w:rsidR="00FE586A">
        <w:rPr>
          <w:rFonts w:hint="eastAsia"/>
        </w:rPr>
        <w:t>8</w:t>
      </w:r>
      <w:r>
        <w:rPr>
          <w:rFonts w:hint="eastAsia"/>
        </w:rPr>
        <w:t>)</w:t>
      </w:r>
    </w:p>
    <w:tbl>
      <w:tblPr>
        <w:tblpPr w:leftFromText="142" w:rightFromText="142" w:vertAnchor="text" w:horzAnchor="margin" w:tblpY="137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57" w:type="dxa"/>
          <w:right w:w="0" w:type="dxa"/>
        </w:tblCellMar>
        <w:tblLook w:val="0000" w:firstRow="0" w:lastRow="0" w:firstColumn="0" w:lastColumn="0" w:noHBand="0" w:noVBand="0"/>
      </w:tblPr>
      <w:tblGrid>
        <w:gridCol w:w="761"/>
        <w:gridCol w:w="2814"/>
        <w:gridCol w:w="6769"/>
      </w:tblGrid>
      <w:tr w:rsidR="00B94048" w:rsidRPr="00211C19" w14:paraId="69A87CE4" w14:textId="77777777" w:rsidTr="00B94048">
        <w:trPr>
          <w:trHeight w:val="340"/>
        </w:trPr>
        <w:tc>
          <w:tcPr>
            <w:tcW w:w="368" w:type="pct"/>
            <w:shd w:val="clear" w:color="auto" w:fill="E0E0E0"/>
            <w:noWrap/>
            <w:vAlign w:val="center"/>
          </w:tcPr>
          <w:p w14:paraId="096CFE4D" w14:textId="77777777" w:rsidR="00B94048" w:rsidRPr="00211C19" w:rsidRDefault="00B94048" w:rsidP="007D783D">
            <w:pPr>
              <w:jc w:val="center"/>
              <w:rPr>
                <w:rFonts w:eastAsia="현대하모니 L" w:cs="Calibri"/>
                <w:b/>
                <w:sz w:val="16"/>
              </w:rPr>
            </w:pPr>
            <w:r w:rsidRPr="00211C19">
              <w:rPr>
                <w:rFonts w:eastAsia="현대하모니 L" w:cs="Calibri"/>
                <w:b/>
                <w:bCs/>
                <w:sz w:val="16"/>
              </w:rPr>
              <w:t>Function</w:t>
            </w:r>
          </w:p>
        </w:tc>
        <w:tc>
          <w:tcPr>
            <w:tcW w:w="1360" w:type="pct"/>
            <w:shd w:val="clear" w:color="auto" w:fill="E0E0E0"/>
            <w:vAlign w:val="center"/>
          </w:tcPr>
          <w:p w14:paraId="35649415" w14:textId="77777777" w:rsidR="00B94048" w:rsidRPr="00211C19" w:rsidRDefault="00B94048" w:rsidP="007D783D">
            <w:pPr>
              <w:jc w:val="center"/>
              <w:rPr>
                <w:rFonts w:eastAsia="현대하모니 L" w:cs="Calibri"/>
                <w:b/>
                <w:sz w:val="16"/>
              </w:rPr>
            </w:pPr>
            <w:r w:rsidRPr="00211C19">
              <w:rPr>
                <w:rFonts w:eastAsia="현대하모니 L" w:cs="Calibri"/>
                <w:b/>
                <w:bCs/>
                <w:sz w:val="16"/>
              </w:rPr>
              <w:t>Signal Name</w:t>
            </w:r>
          </w:p>
        </w:tc>
        <w:tc>
          <w:tcPr>
            <w:tcW w:w="3271" w:type="pct"/>
            <w:shd w:val="clear" w:color="auto" w:fill="E0E0E0"/>
            <w:vAlign w:val="center"/>
          </w:tcPr>
          <w:p w14:paraId="6E91C7BC" w14:textId="77777777" w:rsidR="00B94048" w:rsidRPr="00211C19" w:rsidRDefault="00B94048" w:rsidP="007D783D">
            <w:pPr>
              <w:jc w:val="center"/>
              <w:rPr>
                <w:rFonts w:eastAsia="현대하모니 L" w:cs="Calibri"/>
                <w:b/>
                <w:sz w:val="16"/>
              </w:rPr>
            </w:pPr>
            <w:r w:rsidRPr="00211C19">
              <w:rPr>
                <w:rFonts w:eastAsia="현대하모니 L" w:cs="Calibri"/>
                <w:b/>
                <w:sz w:val="16"/>
              </w:rPr>
              <w:t>Description</w:t>
            </w:r>
          </w:p>
        </w:tc>
      </w:tr>
      <w:tr w:rsidR="00B94048" w:rsidRPr="00211C19" w14:paraId="3B8100B6" w14:textId="77777777" w:rsidTr="00B94048">
        <w:trPr>
          <w:trHeight w:val="170"/>
        </w:trPr>
        <w:tc>
          <w:tcPr>
            <w:tcW w:w="368" w:type="pct"/>
            <w:vMerge w:val="restart"/>
            <w:shd w:val="clear" w:color="auto" w:fill="auto"/>
            <w:vAlign w:val="center"/>
          </w:tcPr>
          <w:p w14:paraId="7FCC31EF" w14:textId="77777777" w:rsidR="00B94048" w:rsidRPr="00211C19" w:rsidRDefault="00B94048" w:rsidP="007D783D">
            <w:pPr>
              <w:jc w:val="center"/>
              <w:rPr>
                <w:rFonts w:eastAsia="현대하모니 L" w:cs="Calibri"/>
                <w:sz w:val="16"/>
              </w:rPr>
            </w:pPr>
            <w:r w:rsidRPr="00211C19">
              <w:rPr>
                <w:rFonts w:eastAsia="현대하모니 L" w:cs="Calibri"/>
                <w:sz w:val="16"/>
              </w:rPr>
              <w:t>Input</w:t>
            </w:r>
          </w:p>
        </w:tc>
        <w:tc>
          <w:tcPr>
            <w:tcW w:w="1360" w:type="pct"/>
            <w:vAlign w:val="center"/>
          </w:tcPr>
          <w:p w14:paraId="57A4885F" w14:textId="77777777" w:rsidR="00B94048" w:rsidRPr="00211C19" w:rsidRDefault="00B94048" w:rsidP="007D783D">
            <w:pPr>
              <w:rPr>
                <w:rFonts w:eastAsia="현대하모니 L" w:cs="Calibri"/>
                <w:sz w:val="16"/>
              </w:rPr>
            </w:pPr>
            <w:r w:rsidRPr="00881275">
              <w:rPr>
                <w:rFonts w:eastAsia="현대하모니 L" w:cs="Calibri"/>
                <w:color w:val="000000" w:themeColor="dark1"/>
                <w:sz w:val="16"/>
                <w:szCs w:val="16"/>
              </w:rPr>
              <w:t>Input_b_ACC_IN</w:t>
            </w:r>
          </w:p>
        </w:tc>
        <w:tc>
          <w:tcPr>
            <w:tcW w:w="3271" w:type="pct"/>
            <w:vAlign w:val="center"/>
          </w:tcPr>
          <w:p w14:paraId="5E1089BD" w14:textId="77777777" w:rsidR="00B94048" w:rsidRPr="00211C19" w:rsidRDefault="00B94048" w:rsidP="007D783D">
            <w:pPr>
              <w:rPr>
                <w:rFonts w:eastAsia="현대하모니 L" w:cs="Calibri"/>
                <w:sz w:val="16"/>
              </w:rPr>
            </w:pPr>
            <w:r w:rsidRPr="00211C19">
              <w:rPr>
                <w:rFonts w:eastAsia="현대하모니 L" w:cs="Calibri"/>
                <w:color w:val="000000" w:themeColor="dark1"/>
                <w:sz w:val="16"/>
                <w:szCs w:val="16"/>
              </w:rPr>
              <w:t>Terminal ACC input signal</w:t>
            </w:r>
          </w:p>
        </w:tc>
      </w:tr>
      <w:tr w:rsidR="00B94048" w:rsidRPr="00211C19" w14:paraId="5096FD1A" w14:textId="77777777" w:rsidTr="00B94048">
        <w:trPr>
          <w:trHeight w:val="170"/>
        </w:trPr>
        <w:tc>
          <w:tcPr>
            <w:tcW w:w="368" w:type="pct"/>
            <w:vMerge/>
            <w:shd w:val="clear" w:color="auto" w:fill="auto"/>
            <w:vAlign w:val="center"/>
          </w:tcPr>
          <w:p w14:paraId="5F0512EB" w14:textId="77777777" w:rsidR="00B94048" w:rsidRPr="00211C19" w:rsidRDefault="00B94048" w:rsidP="007D783D">
            <w:pPr>
              <w:jc w:val="center"/>
              <w:rPr>
                <w:rFonts w:eastAsia="현대하모니 L" w:cs="Calibri"/>
                <w:sz w:val="16"/>
              </w:rPr>
            </w:pPr>
          </w:p>
        </w:tc>
        <w:tc>
          <w:tcPr>
            <w:tcW w:w="1360" w:type="pct"/>
            <w:vAlign w:val="center"/>
          </w:tcPr>
          <w:p w14:paraId="60B3A22D" w14:textId="77777777" w:rsidR="00B94048" w:rsidRPr="00211C19" w:rsidRDefault="00B94048" w:rsidP="007D783D">
            <w:pPr>
              <w:rPr>
                <w:rFonts w:eastAsia="현대하모니 M" w:cs="Calibri"/>
                <w:sz w:val="16"/>
              </w:rPr>
            </w:pPr>
            <w:r w:rsidRPr="00881275">
              <w:rPr>
                <w:rFonts w:eastAsia="현대하모니 M" w:cs="Calibri"/>
                <w:color w:val="000000" w:themeColor="dark1"/>
                <w:sz w:val="16"/>
                <w:szCs w:val="16"/>
              </w:rPr>
              <w:t>Input_b_LFSearchingOn_IN</w:t>
            </w:r>
          </w:p>
        </w:tc>
        <w:tc>
          <w:tcPr>
            <w:tcW w:w="3271" w:type="pct"/>
            <w:vAlign w:val="center"/>
          </w:tcPr>
          <w:p w14:paraId="66618C42" w14:textId="77777777" w:rsidR="00B94048" w:rsidRPr="00211C19" w:rsidRDefault="00B94048" w:rsidP="007D783D">
            <w:pPr>
              <w:pStyle w:val="aff7"/>
              <w:rPr>
                <w:rFonts w:ascii="Calibri" w:eastAsia="현대하모니 M" w:hAnsi="Calibri" w:cs="Calibri"/>
                <w:sz w:val="36"/>
                <w:szCs w:val="36"/>
              </w:rPr>
            </w:pPr>
            <w:r w:rsidRPr="00211C19">
              <w:rPr>
                <w:rFonts w:ascii="Calibri" w:eastAsia="현대하모니 M" w:hAnsi="Calibri" w:cs="Calibri"/>
                <w:color w:val="000000" w:themeColor="dark1"/>
                <w:sz w:val="16"/>
                <w:szCs w:val="16"/>
              </w:rPr>
              <w:t>SMK LF Searching State</w:t>
            </w:r>
          </w:p>
          <w:p w14:paraId="474EC01B" w14:textId="77777777" w:rsidR="00B94048" w:rsidRPr="00211C19" w:rsidRDefault="00B94048" w:rsidP="007D783D">
            <w:pPr>
              <w:rPr>
                <w:rFonts w:eastAsia="현대하모니 M" w:cs="Calibri"/>
                <w:color w:val="000000" w:themeColor="dark1"/>
                <w:sz w:val="16"/>
                <w:szCs w:val="16"/>
              </w:rPr>
            </w:pPr>
            <w:r>
              <w:rPr>
                <w:rFonts w:eastAsia="현대하모니 M" w:cs="Calibri" w:hint="eastAsia"/>
                <w:color w:val="000000" w:themeColor="dark1"/>
                <w:sz w:val="16"/>
                <w:szCs w:val="16"/>
              </w:rPr>
              <w:t xml:space="preserve">- </w:t>
            </w:r>
            <w:r w:rsidRPr="00211C19">
              <w:rPr>
                <w:rFonts w:eastAsia="현대하모니 M" w:cs="Calibri"/>
                <w:color w:val="000000" w:themeColor="dark1"/>
                <w:sz w:val="16"/>
                <w:szCs w:val="16"/>
              </w:rPr>
              <w:t>Off : No Use SMK LF Searching</w:t>
            </w:r>
          </w:p>
          <w:p w14:paraId="332C9683" w14:textId="77777777" w:rsidR="00B94048" w:rsidRPr="00211C19" w:rsidRDefault="00B94048" w:rsidP="007D783D">
            <w:pPr>
              <w:rPr>
                <w:rFonts w:eastAsia="현대하모니 M" w:cs="Calibri"/>
                <w:sz w:val="16"/>
              </w:rPr>
            </w:pPr>
            <w:r>
              <w:rPr>
                <w:rFonts w:eastAsia="현대하모니 M" w:cs="Calibri" w:hint="eastAsia"/>
                <w:color w:val="000000" w:themeColor="dark1"/>
                <w:sz w:val="16"/>
                <w:szCs w:val="16"/>
              </w:rPr>
              <w:t xml:space="preserve">- </w:t>
            </w:r>
            <w:r w:rsidRPr="00211C19">
              <w:rPr>
                <w:rFonts w:eastAsia="현대하모니 M" w:cs="Calibri"/>
                <w:color w:val="000000" w:themeColor="dark1"/>
                <w:sz w:val="16"/>
                <w:szCs w:val="16"/>
              </w:rPr>
              <w:t>On : Use SMK LF Searching</w:t>
            </w:r>
          </w:p>
        </w:tc>
      </w:tr>
      <w:tr w:rsidR="00B94048" w:rsidRPr="00211C19" w14:paraId="2AA75621" w14:textId="77777777" w:rsidTr="00B94048">
        <w:trPr>
          <w:trHeight w:val="170"/>
        </w:trPr>
        <w:tc>
          <w:tcPr>
            <w:tcW w:w="368" w:type="pct"/>
            <w:vMerge/>
            <w:shd w:val="clear" w:color="auto" w:fill="auto"/>
            <w:vAlign w:val="center"/>
          </w:tcPr>
          <w:p w14:paraId="4B789C4C" w14:textId="77777777" w:rsidR="00B94048" w:rsidRPr="00211C19" w:rsidRDefault="00B94048" w:rsidP="007D783D">
            <w:pPr>
              <w:jc w:val="center"/>
              <w:rPr>
                <w:rFonts w:eastAsia="현대하모니 L" w:cs="Calibri"/>
                <w:sz w:val="16"/>
              </w:rPr>
            </w:pPr>
          </w:p>
        </w:tc>
        <w:tc>
          <w:tcPr>
            <w:tcW w:w="1360" w:type="pct"/>
            <w:vAlign w:val="center"/>
          </w:tcPr>
          <w:p w14:paraId="6D10DEE2" w14:textId="77777777" w:rsidR="00B94048" w:rsidRPr="00211C19" w:rsidRDefault="00B94048" w:rsidP="007D783D">
            <w:pPr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 w:rsidRPr="00881275">
              <w:rPr>
                <w:rFonts w:eastAsia="현대하모니 L" w:cs="Calibri"/>
                <w:color w:val="000000" w:themeColor="dark1"/>
                <w:sz w:val="16"/>
                <w:szCs w:val="16"/>
              </w:rPr>
              <w:t>Input_IGNSw</w:t>
            </w:r>
          </w:p>
        </w:tc>
        <w:tc>
          <w:tcPr>
            <w:tcW w:w="3271" w:type="pct"/>
            <w:vAlign w:val="center"/>
          </w:tcPr>
          <w:p w14:paraId="3B4364AF" w14:textId="77777777" w:rsidR="00B94048" w:rsidRPr="00211C19" w:rsidRDefault="00B94048" w:rsidP="007D783D">
            <w:pPr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 w:rsidRPr="00211C19">
              <w:rPr>
                <w:rFonts w:eastAsia="현대하모니 L" w:cs="Calibri"/>
                <w:color w:val="000000" w:themeColor="dark1"/>
                <w:sz w:val="16"/>
                <w:szCs w:val="16"/>
              </w:rPr>
              <w:t>Ignition switch state</w:t>
            </w:r>
          </w:p>
          <w:p w14:paraId="237A6CA9" w14:textId="77777777" w:rsidR="00B94048" w:rsidRPr="00211C19" w:rsidRDefault="00B94048" w:rsidP="007D783D">
            <w:pPr>
              <w:pStyle w:val="aff7"/>
              <w:rPr>
                <w:rFonts w:ascii="Calibri" w:eastAsia="현대하모니 L" w:hAnsi="Calibri" w:cs="Calibri"/>
                <w:color w:val="000000" w:themeColor="dark1"/>
                <w:sz w:val="16"/>
                <w:szCs w:val="16"/>
              </w:rPr>
            </w:pPr>
            <w:r w:rsidRPr="00211C19">
              <w:rPr>
                <w:rFonts w:ascii="Calibri" w:eastAsia="현대하모니 L" w:hAnsi="Calibri" w:cs="Calibri"/>
                <w:color w:val="000000" w:themeColor="dark1"/>
                <w:sz w:val="16"/>
                <w:szCs w:val="16"/>
              </w:rPr>
              <w:t>0x0:KeyOff/0x1:KeyIn/0x2:Acc/0x3:Ign/0x4:St</w:t>
            </w:r>
          </w:p>
        </w:tc>
      </w:tr>
      <w:tr w:rsidR="00B94048" w:rsidRPr="00211C19" w14:paraId="44C64820" w14:textId="77777777" w:rsidTr="00B94048">
        <w:trPr>
          <w:trHeight w:val="170"/>
        </w:trPr>
        <w:tc>
          <w:tcPr>
            <w:tcW w:w="368" w:type="pct"/>
            <w:vMerge/>
            <w:shd w:val="clear" w:color="auto" w:fill="auto"/>
            <w:vAlign w:val="center"/>
          </w:tcPr>
          <w:p w14:paraId="709FF572" w14:textId="77777777" w:rsidR="00B94048" w:rsidRPr="00211C19" w:rsidRDefault="00B94048" w:rsidP="007D783D">
            <w:pPr>
              <w:jc w:val="center"/>
              <w:rPr>
                <w:rFonts w:eastAsia="현대하모니 L" w:cs="Calibri"/>
                <w:sz w:val="16"/>
              </w:rPr>
            </w:pPr>
          </w:p>
        </w:tc>
        <w:tc>
          <w:tcPr>
            <w:tcW w:w="1360" w:type="pct"/>
            <w:vAlign w:val="center"/>
          </w:tcPr>
          <w:p w14:paraId="4397FEDD" w14:textId="77777777" w:rsidR="00B94048" w:rsidRPr="00211C19" w:rsidRDefault="00B94048" w:rsidP="007D783D">
            <w:pPr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 w:rsidRPr="00881275">
              <w:rPr>
                <w:rFonts w:eastAsia="현대하모니 L" w:cs="Calibri"/>
                <w:color w:val="000000" w:themeColor="dark1"/>
                <w:sz w:val="16"/>
                <w:szCs w:val="16"/>
              </w:rPr>
              <w:t>Input_b_SMKOption</w:t>
            </w:r>
          </w:p>
        </w:tc>
        <w:tc>
          <w:tcPr>
            <w:tcW w:w="3271" w:type="pct"/>
            <w:vAlign w:val="center"/>
          </w:tcPr>
          <w:p w14:paraId="39194638" w14:textId="77777777" w:rsidR="00B94048" w:rsidRPr="00211C19" w:rsidRDefault="00B94048" w:rsidP="007D783D">
            <w:pPr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 w:rsidRPr="00211C19">
              <w:rPr>
                <w:rFonts w:eastAsia="현대하모니 L" w:cs="Calibri"/>
                <w:color w:val="000000" w:themeColor="dark1"/>
                <w:sz w:val="16"/>
                <w:szCs w:val="16"/>
              </w:rPr>
              <w:t>SMK(Smart Key) System Option</w:t>
            </w:r>
          </w:p>
          <w:p w14:paraId="19A79555" w14:textId="77777777" w:rsidR="00B94048" w:rsidRPr="00211C19" w:rsidRDefault="00B94048" w:rsidP="007D783D">
            <w:pPr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 w:rsidRPr="00211C19">
              <w:rPr>
                <w:rFonts w:eastAsia="현대하모니 L" w:cs="Calibri"/>
                <w:color w:val="000000" w:themeColor="dark1"/>
                <w:sz w:val="16"/>
                <w:szCs w:val="16"/>
              </w:rPr>
              <w:t>This signal is used to determine "Smart Key System" is applied or not in this vehicle.</w:t>
            </w:r>
          </w:p>
          <w:p w14:paraId="4D18A031" w14:textId="77777777" w:rsidR="00B94048" w:rsidRPr="00211C19" w:rsidRDefault="00B94048" w:rsidP="007D783D">
            <w:pPr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 w:rsidRPr="00211C19">
              <w:rPr>
                <w:rFonts w:eastAsia="현대하모니 L" w:cs="Calibri"/>
                <w:color w:val="000000" w:themeColor="dark1"/>
                <w:sz w:val="16"/>
                <w:szCs w:val="16"/>
              </w:rPr>
              <w:t>0x0:Off/0x1:On(SMK Option)</w:t>
            </w:r>
          </w:p>
        </w:tc>
      </w:tr>
      <w:tr w:rsidR="00B94048" w:rsidRPr="00211C19" w14:paraId="63A6C8B7" w14:textId="77777777" w:rsidTr="00B94048">
        <w:trPr>
          <w:trHeight w:val="170"/>
        </w:trPr>
        <w:tc>
          <w:tcPr>
            <w:tcW w:w="368" w:type="pct"/>
            <w:vMerge/>
            <w:shd w:val="clear" w:color="auto" w:fill="auto"/>
            <w:vAlign w:val="center"/>
          </w:tcPr>
          <w:p w14:paraId="05C9C2AE" w14:textId="77777777" w:rsidR="00B94048" w:rsidRPr="00211C19" w:rsidRDefault="00B94048" w:rsidP="007D783D">
            <w:pPr>
              <w:jc w:val="center"/>
              <w:rPr>
                <w:rFonts w:eastAsia="현대하모니 L" w:cs="Calibri"/>
                <w:sz w:val="16"/>
              </w:rPr>
            </w:pPr>
          </w:p>
        </w:tc>
        <w:tc>
          <w:tcPr>
            <w:tcW w:w="1360" w:type="pct"/>
            <w:vAlign w:val="center"/>
          </w:tcPr>
          <w:p w14:paraId="283E3287" w14:textId="77777777" w:rsidR="00B94048" w:rsidRPr="00211C19" w:rsidRDefault="00B94048" w:rsidP="007D783D">
            <w:pPr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 w:rsidRPr="00881275">
              <w:rPr>
                <w:rFonts w:eastAsia="현대하모니 L" w:cs="Calibri"/>
                <w:color w:val="000000" w:themeColor="dark1"/>
                <w:sz w:val="16"/>
                <w:szCs w:val="16"/>
              </w:rPr>
              <w:t>Input_b_LFSearchingOn</w:t>
            </w:r>
          </w:p>
        </w:tc>
        <w:tc>
          <w:tcPr>
            <w:tcW w:w="3271" w:type="pct"/>
            <w:vAlign w:val="center"/>
          </w:tcPr>
          <w:p w14:paraId="75252A0D" w14:textId="77777777" w:rsidR="00B94048" w:rsidRPr="00211C19" w:rsidRDefault="00B94048" w:rsidP="007D783D">
            <w:pPr>
              <w:pStyle w:val="aff7"/>
              <w:rPr>
                <w:rFonts w:ascii="Calibri" w:eastAsia="현대하모니 L" w:hAnsi="Calibri" w:cs="Calibri"/>
                <w:color w:val="000000" w:themeColor="dark1"/>
                <w:sz w:val="16"/>
                <w:szCs w:val="16"/>
              </w:rPr>
            </w:pPr>
            <w:r w:rsidRPr="00211C19">
              <w:rPr>
                <w:rFonts w:ascii="Calibri" w:eastAsia="현대하모니 L" w:hAnsi="Calibri" w:cs="Calibri"/>
                <w:color w:val="000000" w:themeColor="dark1"/>
                <w:sz w:val="16"/>
                <w:szCs w:val="16"/>
              </w:rPr>
              <w:t>SMK LF Searching State</w:t>
            </w:r>
          </w:p>
          <w:p w14:paraId="2DCB19BA" w14:textId="77777777" w:rsidR="00B94048" w:rsidRPr="00211C19" w:rsidRDefault="00B94048" w:rsidP="007D783D">
            <w:pPr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 w:rsidRPr="00211C19">
              <w:rPr>
                <w:rFonts w:eastAsia="현대하모니 L" w:cs="Calibri"/>
                <w:color w:val="000000" w:themeColor="dark1"/>
                <w:sz w:val="16"/>
                <w:szCs w:val="16"/>
              </w:rPr>
              <w:t>0x0:Off(No Use SMK LF Searching) 0x1:On(Use SMK LF Searching)</w:t>
            </w:r>
          </w:p>
        </w:tc>
      </w:tr>
      <w:tr w:rsidR="00B94048" w:rsidRPr="00211C19" w14:paraId="14604B53" w14:textId="77777777" w:rsidTr="00B94048">
        <w:trPr>
          <w:trHeight w:val="170"/>
        </w:trPr>
        <w:tc>
          <w:tcPr>
            <w:tcW w:w="368" w:type="pct"/>
            <w:vMerge/>
            <w:shd w:val="clear" w:color="auto" w:fill="auto"/>
            <w:vAlign w:val="center"/>
          </w:tcPr>
          <w:p w14:paraId="106EEDA6" w14:textId="77777777" w:rsidR="00B94048" w:rsidRPr="00211C19" w:rsidRDefault="00B94048" w:rsidP="007D783D">
            <w:pPr>
              <w:jc w:val="center"/>
              <w:rPr>
                <w:rFonts w:eastAsia="현대하모니 L" w:cs="Calibri"/>
                <w:sz w:val="16"/>
              </w:rPr>
            </w:pPr>
          </w:p>
        </w:tc>
        <w:tc>
          <w:tcPr>
            <w:tcW w:w="1360" w:type="pct"/>
            <w:vAlign w:val="center"/>
          </w:tcPr>
          <w:p w14:paraId="0A9FB2A1" w14:textId="77777777" w:rsidR="00B94048" w:rsidRPr="00881275" w:rsidRDefault="00B94048">
            <w:pPr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 w:rsidRPr="00881275">
              <w:rPr>
                <w:rFonts w:eastAsia="현대하모니 L" w:cs="Calibri" w:hint="eastAsia"/>
                <w:color w:val="000000" w:themeColor="dark1"/>
                <w:sz w:val="16"/>
                <w:szCs w:val="16"/>
              </w:rPr>
              <w:t>Input_b_AstDrSw</w:t>
            </w:r>
          </w:p>
        </w:tc>
        <w:tc>
          <w:tcPr>
            <w:tcW w:w="3271" w:type="pct"/>
            <w:vAlign w:val="center"/>
          </w:tcPr>
          <w:p w14:paraId="2B947C3E" w14:textId="77777777" w:rsidR="00B94048" w:rsidRPr="00211C19" w:rsidRDefault="00B94048" w:rsidP="007D783D">
            <w:pPr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 w:rsidRPr="00211C19">
              <w:rPr>
                <w:rFonts w:eastAsia="현대하모니 L" w:cs="Calibri"/>
                <w:color w:val="000000" w:themeColor="dark1"/>
                <w:sz w:val="16"/>
                <w:szCs w:val="16"/>
              </w:rPr>
              <w:t>Assistant-Side Door Switch</w:t>
            </w:r>
          </w:p>
          <w:p w14:paraId="7A6F2160" w14:textId="77777777" w:rsidR="00B94048" w:rsidRPr="00211C19" w:rsidRDefault="00B94048" w:rsidP="007D783D">
            <w:pPr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 w:rsidRPr="00211C19">
              <w:rPr>
                <w:rFonts w:eastAsia="현대하모니 L" w:cs="Calibri"/>
                <w:color w:val="000000" w:themeColor="dark1"/>
                <w:sz w:val="16"/>
                <w:szCs w:val="16"/>
              </w:rPr>
              <w:t>0x0:Close/0x1:Open</w:t>
            </w:r>
          </w:p>
        </w:tc>
      </w:tr>
      <w:tr w:rsidR="00B94048" w:rsidRPr="00211C19" w14:paraId="1956E12D" w14:textId="77777777" w:rsidTr="00B94048">
        <w:trPr>
          <w:trHeight w:val="170"/>
        </w:trPr>
        <w:tc>
          <w:tcPr>
            <w:tcW w:w="368" w:type="pct"/>
            <w:vMerge/>
            <w:shd w:val="clear" w:color="auto" w:fill="auto"/>
            <w:vAlign w:val="center"/>
          </w:tcPr>
          <w:p w14:paraId="4D3674E9" w14:textId="77777777" w:rsidR="00B94048" w:rsidRPr="00211C19" w:rsidRDefault="00B94048" w:rsidP="007D783D">
            <w:pPr>
              <w:jc w:val="center"/>
              <w:rPr>
                <w:rFonts w:eastAsia="현대하모니 L" w:cs="Calibri"/>
                <w:sz w:val="16"/>
              </w:rPr>
            </w:pPr>
          </w:p>
        </w:tc>
        <w:tc>
          <w:tcPr>
            <w:tcW w:w="1360" w:type="pct"/>
            <w:vAlign w:val="center"/>
          </w:tcPr>
          <w:p w14:paraId="3D2FEC9B" w14:textId="77777777" w:rsidR="00B94048" w:rsidRPr="00881275" w:rsidRDefault="00B94048">
            <w:pPr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 w:rsidRPr="00881275">
              <w:rPr>
                <w:rFonts w:eastAsia="현대하모니 L" w:cs="Calibri" w:hint="eastAsia"/>
                <w:color w:val="000000" w:themeColor="dark1"/>
                <w:sz w:val="16"/>
                <w:szCs w:val="16"/>
              </w:rPr>
              <w:t>Input_b_DrvDrSw</w:t>
            </w:r>
          </w:p>
        </w:tc>
        <w:tc>
          <w:tcPr>
            <w:tcW w:w="3271" w:type="pct"/>
            <w:vAlign w:val="center"/>
          </w:tcPr>
          <w:p w14:paraId="7294C79A" w14:textId="77777777" w:rsidR="00B94048" w:rsidRPr="00211C19" w:rsidRDefault="00B94048" w:rsidP="007D783D">
            <w:pPr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 w:rsidRPr="00211C19">
              <w:rPr>
                <w:rFonts w:eastAsia="현대하모니 L" w:cs="Calibri"/>
                <w:color w:val="000000" w:themeColor="dark1"/>
                <w:sz w:val="16"/>
                <w:szCs w:val="16"/>
              </w:rPr>
              <w:t>Driver-Side Door Switch</w:t>
            </w:r>
          </w:p>
          <w:p w14:paraId="50BA6238" w14:textId="77777777" w:rsidR="00B94048" w:rsidRPr="00211C19" w:rsidRDefault="00B94048" w:rsidP="007D783D">
            <w:pPr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 w:rsidRPr="00211C19">
              <w:rPr>
                <w:rFonts w:eastAsia="현대하모니 L" w:cs="Calibri"/>
                <w:color w:val="000000" w:themeColor="dark1"/>
                <w:sz w:val="16"/>
                <w:szCs w:val="16"/>
              </w:rPr>
              <w:t>0x0:Close/0x1:Open</w:t>
            </w:r>
          </w:p>
        </w:tc>
      </w:tr>
      <w:tr w:rsidR="00B94048" w:rsidRPr="00211C19" w14:paraId="6865F949" w14:textId="77777777" w:rsidTr="00B94048">
        <w:trPr>
          <w:trHeight w:val="170"/>
        </w:trPr>
        <w:tc>
          <w:tcPr>
            <w:tcW w:w="368" w:type="pct"/>
            <w:vMerge/>
            <w:shd w:val="clear" w:color="auto" w:fill="auto"/>
            <w:vAlign w:val="center"/>
          </w:tcPr>
          <w:p w14:paraId="3509453A" w14:textId="77777777" w:rsidR="00B94048" w:rsidRPr="00211C19" w:rsidRDefault="00B94048" w:rsidP="007D783D">
            <w:pPr>
              <w:jc w:val="center"/>
              <w:rPr>
                <w:rFonts w:eastAsia="현대하모니 L" w:cs="Calibri"/>
                <w:sz w:val="16"/>
              </w:rPr>
            </w:pPr>
          </w:p>
        </w:tc>
        <w:tc>
          <w:tcPr>
            <w:tcW w:w="1360" w:type="pct"/>
            <w:vAlign w:val="center"/>
          </w:tcPr>
          <w:p w14:paraId="3FB19FA8" w14:textId="77777777" w:rsidR="00B94048" w:rsidRPr="00881275" w:rsidRDefault="00B94048">
            <w:pPr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 w:rsidRPr="00881275">
              <w:rPr>
                <w:rFonts w:eastAsia="현대하모니 L" w:cs="Calibri" w:hint="eastAsia"/>
                <w:color w:val="000000" w:themeColor="dark1"/>
                <w:sz w:val="16"/>
                <w:szCs w:val="16"/>
              </w:rPr>
              <w:t>Input_b_RLDrSw</w:t>
            </w:r>
          </w:p>
        </w:tc>
        <w:tc>
          <w:tcPr>
            <w:tcW w:w="3271" w:type="pct"/>
            <w:vAlign w:val="center"/>
          </w:tcPr>
          <w:p w14:paraId="1C46C4DA" w14:textId="77777777" w:rsidR="00B94048" w:rsidRPr="00211C19" w:rsidRDefault="00B94048" w:rsidP="007D783D">
            <w:pPr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 w:rsidRPr="00211C19">
              <w:rPr>
                <w:rFonts w:eastAsia="현대하모니 L" w:cs="Calibri"/>
                <w:color w:val="000000" w:themeColor="dark1"/>
                <w:sz w:val="16"/>
                <w:szCs w:val="16"/>
              </w:rPr>
              <w:t>Rear Left Door Switch</w:t>
            </w:r>
          </w:p>
          <w:p w14:paraId="61FAAA59" w14:textId="77777777" w:rsidR="00B94048" w:rsidRPr="00211C19" w:rsidRDefault="00B94048" w:rsidP="007D783D">
            <w:pPr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 w:rsidRPr="00211C19">
              <w:rPr>
                <w:rFonts w:eastAsia="현대하모니 L" w:cs="Calibri"/>
                <w:color w:val="000000" w:themeColor="dark1"/>
                <w:sz w:val="16"/>
                <w:szCs w:val="16"/>
              </w:rPr>
              <w:t>0x0:Close/0x1:Open</w:t>
            </w:r>
          </w:p>
        </w:tc>
      </w:tr>
      <w:tr w:rsidR="00B94048" w:rsidRPr="00211C19" w14:paraId="05704BDB" w14:textId="77777777" w:rsidTr="00B94048">
        <w:trPr>
          <w:trHeight w:val="170"/>
        </w:trPr>
        <w:tc>
          <w:tcPr>
            <w:tcW w:w="368" w:type="pct"/>
            <w:vMerge/>
            <w:shd w:val="clear" w:color="auto" w:fill="auto"/>
            <w:vAlign w:val="center"/>
          </w:tcPr>
          <w:p w14:paraId="2B19675F" w14:textId="77777777" w:rsidR="00B94048" w:rsidRPr="00211C19" w:rsidRDefault="00B94048" w:rsidP="007D783D">
            <w:pPr>
              <w:jc w:val="center"/>
              <w:rPr>
                <w:rFonts w:eastAsia="현대하모니 L" w:cs="Calibri"/>
                <w:sz w:val="16"/>
              </w:rPr>
            </w:pPr>
          </w:p>
        </w:tc>
        <w:tc>
          <w:tcPr>
            <w:tcW w:w="1360" w:type="pct"/>
            <w:vAlign w:val="center"/>
          </w:tcPr>
          <w:p w14:paraId="089F790A" w14:textId="77777777" w:rsidR="00B94048" w:rsidRPr="00881275" w:rsidRDefault="00B94048">
            <w:pPr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 w:rsidRPr="00881275">
              <w:rPr>
                <w:rFonts w:eastAsia="현대하모니 L" w:cs="Calibri" w:hint="eastAsia"/>
                <w:color w:val="000000" w:themeColor="dark1"/>
                <w:sz w:val="16"/>
                <w:szCs w:val="16"/>
              </w:rPr>
              <w:t>Input_b_RRDrSw</w:t>
            </w:r>
          </w:p>
        </w:tc>
        <w:tc>
          <w:tcPr>
            <w:tcW w:w="3271" w:type="pct"/>
            <w:vAlign w:val="center"/>
          </w:tcPr>
          <w:p w14:paraId="68F319B8" w14:textId="77777777" w:rsidR="00B94048" w:rsidRPr="00211C19" w:rsidRDefault="00B94048" w:rsidP="007D783D">
            <w:pPr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 w:rsidRPr="00211C19">
              <w:rPr>
                <w:rFonts w:eastAsia="현대하모니 L" w:cs="Calibri"/>
                <w:color w:val="000000" w:themeColor="dark1"/>
                <w:sz w:val="16"/>
                <w:szCs w:val="16"/>
              </w:rPr>
              <w:t>Rear Right Door Switch</w:t>
            </w:r>
          </w:p>
          <w:p w14:paraId="512EA4AC" w14:textId="77777777" w:rsidR="00B94048" w:rsidRPr="00211C19" w:rsidRDefault="00B94048" w:rsidP="007D783D">
            <w:pPr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 w:rsidRPr="00211C19">
              <w:rPr>
                <w:rFonts w:eastAsia="현대하모니 L" w:cs="Calibri"/>
                <w:color w:val="000000" w:themeColor="dark1"/>
                <w:sz w:val="16"/>
                <w:szCs w:val="16"/>
              </w:rPr>
              <w:t>0x0:Close/0x1:Open</w:t>
            </w:r>
          </w:p>
        </w:tc>
      </w:tr>
      <w:tr w:rsidR="00B94048" w:rsidRPr="00211C19" w14:paraId="3D816A78" w14:textId="77777777" w:rsidTr="00B94048">
        <w:trPr>
          <w:trHeight w:val="170"/>
        </w:trPr>
        <w:tc>
          <w:tcPr>
            <w:tcW w:w="368" w:type="pct"/>
            <w:vMerge/>
            <w:shd w:val="clear" w:color="auto" w:fill="auto"/>
            <w:vAlign w:val="center"/>
          </w:tcPr>
          <w:p w14:paraId="401ABD37" w14:textId="77777777" w:rsidR="00B94048" w:rsidRPr="00211C19" w:rsidRDefault="00B94048" w:rsidP="007D783D">
            <w:pPr>
              <w:jc w:val="center"/>
              <w:rPr>
                <w:rFonts w:eastAsia="현대하모니 L" w:cs="Calibri"/>
                <w:sz w:val="16"/>
              </w:rPr>
            </w:pPr>
          </w:p>
        </w:tc>
        <w:tc>
          <w:tcPr>
            <w:tcW w:w="1360" w:type="pct"/>
            <w:vAlign w:val="center"/>
          </w:tcPr>
          <w:p w14:paraId="5CD9CAB5" w14:textId="77777777" w:rsidR="00B94048" w:rsidRPr="00211C19" w:rsidRDefault="00B94048" w:rsidP="007D783D">
            <w:pPr>
              <w:rPr>
                <w:rFonts w:eastAsia="현대하모니 M" w:cs="Calibri"/>
                <w:sz w:val="16"/>
              </w:rPr>
            </w:pPr>
            <w:r w:rsidRPr="00881275">
              <w:rPr>
                <w:rFonts w:eastAsia="현대하모니 M" w:cs="Calibri"/>
                <w:sz w:val="16"/>
              </w:rPr>
              <w:t>Input_WPCOnOffNvalueSet</w:t>
            </w:r>
          </w:p>
        </w:tc>
        <w:tc>
          <w:tcPr>
            <w:tcW w:w="3271" w:type="pct"/>
            <w:vAlign w:val="center"/>
          </w:tcPr>
          <w:p w14:paraId="2A4278E4" w14:textId="77777777" w:rsidR="00B94048" w:rsidRPr="00211C19" w:rsidRDefault="00B94048" w:rsidP="007D783D">
            <w:pPr>
              <w:rPr>
                <w:rFonts w:eastAsia="현대하모니 M" w:cs="Calibri"/>
                <w:sz w:val="16"/>
              </w:rPr>
            </w:pPr>
            <w:r w:rsidRPr="00211C19">
              <w:rPr>
                <w:rFonts w:eastAsia="현대하모니 M" w:cs="Calibri"/>
                <w:sz w:val="16"/>
              </w:rPr>
              <w:t>Request to set WPC On/Off switch status</w:t>
            </w:r>
          </w:p>
          <w:p w14:paraId="53249553" w14:textId="77777777" w:rsidR="00B94048" w:rsidRPr="00211C19" w:rsidRDefault="00B94048" w:rsidP="007D783D">
            <w:pPr>
              <w:rPr>
                <w:rFonts w:eastAsia="현대하모니 M" w:cs="Calibri"/>
                <w:sz w:val="16"/>
              </w:rPr>
            </w:pPr>
            <w:r w:rsidRPr="00211C19">
              <w:rPr>
                <w:rFonts w:eastAsia="현대하모니 M" w:cs="Calibri"/>
                <w:sz w:val="16"/>
              </w:rPr>
              <w:t>0x0:Default/0x1:Off (Disable)/0x2:On (Enable)/0x3:Invalid</w:t>
            </w:r>
          </w:p>
        </w:tc>
      </w:tr>
      <w:tr w:rsidR="00B94048" w:rsidRPr="00211C19" w14:paraId="149995AE" w14:textId="77777777" w:rsidTr="00B94048">
        <w:trPr>
          <w:trHeight w:val="170"/>
        </w:trPr>
        <w:tc>
          <w:tcPr>
            <w:tcW w:w="368" w:type="pct"/>
            <w:vMerge/>
            <w:shd w:val="clear" w:color="auto" w:fill="auto"/>
            <w:vAlign w:val="center"/>
          </w:tcPr>
          <w:p w14:paraId="28DE44DA" w14:textId="77777777" w:rsidR="00B94048" w:rsidRPr="00211C19" w:rsidRDefault="00B94048" w:rsidP="007D783D">
            <w:pPr>
              <w:jc w:val="center"/>
              <w:rPr>
                <w:rFonts w:eastAsia="현대하모니 L" w:cs="Calibri"/>
                <w:sz w:val="16"/>
              </w:rPr>
            </w:pPr>
          </w:p>
        </w:tc>
        <w:tc>
          <w:tcPr>
            <w:tcW w:w="1360" w:type="pct"/>
            <w:vAlign w:val="center"/>
          </w:tcPr>
          <w:p w14:paraId="72042F11" w14:textId="77777777" w:rsidR="00B94048" w:rsidRPr="00211C19" w:rsidRDefault="00B94048" w:rsidP="007D783D">
            <w:pPr>
              <w:rPr>
                <w:rFonts w:eastAsia="현대하모니 M" w:cs="Calibri"/>
                <w:sz w:val="16"/>
              </w:rPr>
            </w:pPr>
            <w:r w:rsidRPr="00881275">
              <w:rPr>
                <w:rFonts w:eastAsia="현대하모니 M" w:cs="Calibri"/>
                <w:sz w:val="16"/>
              </w:rPr>
              <w:t>Input_b_USMReset</w:t>
            </w:r>
          </w:p>
        </w:tc>
        <w:tc>
          <w:tcPr>
            <w:tcW w:w="3271" w:type="pct"/>
            <w:vAlign w:val="center"/>
          </w:tcPr>
          <w:p w14:paraId="258E9125" w14:textId="77777777" w:rsidR="00B94048" w:rsidRPr="00211C19" w:rsidRDefault="00B94048" w:rsidP="007D783D">
            <w:pPr>
              <w:rPr>
                <w:rFonts w:eastAsia="현대하모니 M" w:cs="Calibri"/>
                <w:sz w:val="16"/>
              </w:rPr>
            </w:pPr>
            <w:r w:rsidRPr="00211C19">
              <w:rPr>
                <w:rFonts w:eastAsia="현대하모니 M" w:cs="Calibri"/>
                <w:sz w:val="16"/>
              </w:rPr>
              <w:t>This signal is used for a request to reset the value of USM menus</w:t>
            </w:r>
          </w:p>
          <w:p w14:paraId="6962F68E" w14:textId="77777777" w:rsidR="00B94048" w:rsidRPr="00211C19" w:rsidRDefault="00B94048" w:rsidP="007D783D">
            <w:pPr>
              <w:rPr>
                <w:rFonts w:eastAsia="현대하모니 M" w:cs="Calibri"/>
                <w:sz w:val="16"/>
              </w:rPr>
            </w:pPr>
            <w:r w:rsidRPr="00211C19">
              <w:rPr>
                <w:rFonts w:eastAsia="현대하모니 M" w:cs="Calibri"/>
                <w:sz w:val="16"/>
              </w:rPr>
              <w:t>0x0:Default/0x1:Reset</w:t>
            </w:r>
          </w:p>
        </w:tc>
      </w:tr>
      <w:tr w:rsidR="00B94048" w:rsidRPr="00211C19" w14:paraId="70C777FF" w14:textId="77777777" w:rsidTr="00B94048">
        <w:trPr>
          <w:trHeight w:val="170"/>
        </w:trPr>
        <w:tc>
          <w:tcPr>
            <w:tcW w:w="368" w:type="pct"/>
            <w:vMerge/>
            <w:shd w:val="clear" w:color="auto" w:fill="auto"/>
            <w:vAlign w:val="center"/>
          </w:tcPr>
          <w:p w14:paraId="631003DC" w14:textId="77777777" w:rsidR="00B94048" w:rsidRPr="00211C19" w:rsidRDefault="00B94048" w:rsidP="007D783D">
            <w:pPr>
              <w:jc w:val="center"/>
              <w:rPr>
                <w:rFonts w:eastAsia="현대하모니 L" w:cs="Calibri"/>
                <w:sz w:val="16"/>
              </w:rPr>
            </w:pPr>
          </w:p>
        </w:tc>
        <w:tc>
          <w:tcPr>
            <w:tcW w:w="1360" w:type="pct"/>
            <w:vAlign w:val="center"/>
          </w:tcPr>
          <w:p w14:paraId="7870EBFB" w14:textId="77777777" w:rsidR="00B94048" w:rsidRPr="00211C19" w:rsidRDefault="00B94048" w:rsidP="007D783D">
            <w:pPr>
              <w:rPr>
                <w:rFonts w:eastAsia="현대하모니 M" w:cs="Calibri"/>
                <w:sz w:val="16"/>
              </w:rPr>
            </w:pPr>
            <w:r w:rsidRPr="00881275">
              <w:rPr>
                <w:rFonts w:eastAsia="현대하모니 M" w:cs="Calibri"/>
                <w:sz w:val="16"/>
              </w:rPr>
              <w:t>Input_AVN_ProfileIDRValue</w:t>
            </w:r>
          </w:p>
        </w:tc>
        <w:tc>
          <w:tcPr>
            <w:tcW w:w="3271" w:type="pct"/>
            <w:vAlign w:val="center"/>
          </w:tcPr>
          <w:p w14:paraId="1F19ECF4" w14:textId="77777777" w:rsidR="00B94048" w:rsidRPr="00211C19" w:rsidRDefault="00B94048" w:rsidP="007D783D">
            <w:pPr>
              <w:rPr>
                <w:rFonts w:eastAsia="현대하모니 M" w:cs="Calibri"/>
                <w:sz w:val="16"/>
              </w:rPr>
            </w:pPr>
            <w:r w:rsidRPr="00211C19">
              <w:rPr>
                <w:rFonts w:eastAsia="현대하모니 M" w:cs="Calibri"/>
                <w:sz w:val="16"/>
              </w:rPr>
              <w:t xml:space="preserve">Request to set user </w:t>
            </w:r>
            <w:r w:rsidRPr="00211C19">
              <w:rPr>
                <w:rFonts w:eastAsia="현대하모니 M" w:cs="Calibri" w:hint="eastAsia"/>
                <w:sz w:val="16"/>
              </w:rPr>
              <w:t>from AVN</w:t>
            </w:r>
          </w:p>
          <w:p w14:paraId="40A40E5A" w14:textId="77777777" w:rsidR="00B94048" w:rsidRPr="00211C19" w:rsidRDefault="00B94048" w:rsidP="007D783D">
            <w:pPr>
              <w:rPr>
                <w:rFonts w:eastAsia="현대하모니 M" w:cs="Calibri"/>
                <w:sz w:val="16"/>
              </w:rPr>
            </w:pPr>
            <w:r w:rsidRPr="00211C19">
              <w:rPr>
                <w:rFonts w:eastAsia="현대하모니 M" w:cs="Calibri"/>
                <w:sz w:val="16"/>
              </w:rPr>
              <w:t>0x00:Default/0x01:Guest/0x02:Profile1/0x03:Profile2/0x04~0x0E:Reserved/0x0F:Invalid</w:t>
            </w:r>
          </w:p>
        </w:tc>
      </w:tr>
      <w:tr w:rsidR="00B94048" w:rsidRPr="00211C19" w14:paraId="5CB0A0A0" w14:textId="77777777" w:rsidTr="00B94048">
        <w:trPr>
          <w:trHeight w:val="170"/>
        </w:trPr>
        <w:tc>
          <w:tcPr>
            <w:tcW w:w="368" w:type="pct"/>
            <w:vMerge/>
            <w:shd w:val="clear" w:color="auto" w:fill="auto"/>
            <w:vAlign w:val="center"/>
          </w:tcPr>
          <w:p w14:paraId="2F5361A8" w14:textId="77777777" w:rsidR="00B94048" w:rsidRPr="00211C19" w:rsidRDefault="00B94048" w:rsidP="007D783D">
            <w:pPr>
              <w:jc w:val="center"/>
              <w:rPr>
                <w:rFonts w:eastAsia="현대하모니 L" w:cs="Calibri"/>
                <w:sz w:val="16"/>
              </w:rPr>
            </w:pPr>
          </w:p>
        </w:tc>
        <w:tc>
          <w:tcPr>
            <w:tcW w:w="1360" w:type="pct"/>
            <w:vAlign w:val="center"/>
          </w:tcPr>
          <w:p w14:paraId="2CD632CA" w14:textId="77777777" w:rsidR="00B94048" w:rsidRPr="00211C19" w:rsidRDefault="00B94048" w:rsidP="007D783D">
            <w:pPr>
              <w:rPr>
                <w:rFonts w:eastAsia="현대하모니 M" w:cs="Calibri"/>
                <w:color w:val="000000" w:themeColor="dark1"/>
                <w:sz w:val="16"/>
                <w:szCs w:val="16"/>
              </w:rPr>
            </w:pPr>
            <w:r w:rsidRPr="00881275">
              <w:rPr>
                <w:rFonts w:eastAsia="현대하모니 M" w:cs="Calibri"/>
                <w:color w:val="000000" w:themeColor="dark1"/>
                <w:sz w:val="16"/>
                <w:szCs w:val="16"/>
              </w:rPr>
              <w:t>Input_OPT_b_WPCPhoneExist</w:t>
            </w:r>
          </w:p>
        </w:tc>
        <w:tc>
          <w:tcPr>
            <w:tcW w:w="3271" w:type="pct"/>
            <w:vAlign w:val="center"/>
          </w:tcPr>
          <w:p w14:paraId="3067312C" w14:textId="77777777" w:rsidR="00B94048" w:rsidRPr="00211C19" w:rsidRDefault="00B94048" w:rsidP="007D783D">
            <w:pPr>
              <w:pStyle w:val="aff7"/>
              <w:rPr>
                <w:rFonts w:ascii="Calibri" w:eastAsia="현대하모니 M" w:hAnsi="Calibri" w:cs="Calibri"/>
                <w:color w:val="000000" w:themeColor="dark1"/>
                <w:sz w:val="16"/>
                <w:szCs w:val="16"/>
              </w:rPr>
            </w:pPr>
            <w:r w:rsidRPr="00211C19">
              <w:rPr>
                <w:rFonts w:ascii="Calibri" w:eastAsia="현대하모니 M" w:hAnsi="Calibri" w:cs="Calibri"/>
                <w:color w:val="000000" w:themeColor="dark1"/>
                <w:sz w:val="16"/>
                <w:szCs w:val="16"/>
              </w:rPr>
              <w:t>Existence of Phone On the WPC-Pad</w:t>
            </w:r>
          </w:p>
          <w:p w14:paraId="01D62AE6" w14:textId="77777777" w:rsidR="00B94048" w:rsidRPr="00211C19" w:rsidRDefault="00B94048" w:rsidP="007D783D">
            <w:pPr>
              <w:pStyle w:val="aff7"/>
              <w:rPr>
                <w:rFonts w:ascii="Calibri" w:eastAsia="현대하모니 M" w:hAnsi="Calibri" w:cs="Calibri"/>
                <w:color w:val="000000" w:themeColor="dark1"/>
                <w:sz w:val="16"/>
                <w:szCs w:val="16"/>
              </w:rPr>
            </w:pPr>
            <w:r w:rsidRPr="00211C19">
              <w:rPr>
                <w:rFonts w:ascii="Calibri" w:eastAsia="현대하모니 M" w:hAnsi="Calibri" w:cs="Calibri" w:hint="eastAsia"/>
                <w:color w:val="000000" w:themeColor="dark1"/>
                <w:sz w:val="16"/>
                <w:szCs w:val="16"/>
              </w:rPr>
              <w:t>- Off: No Phone on the pad</w:t>
            </w:r>
          </w:p>
          <w:p w14:paraId="103858BA" w14:textId="77777777" w:rsidR="00B94048" w:rsidRPr="00211C19" w:rsidRDefault="00B94048" w:rsidP="007D783D">
            <w:pPr>
              <w:pStyle w:val="aff7"/>
              <w:rPr>
                <w:rFonts w:ascii="Calibri" w:eastAsia="현대하모니 M" w:hAnsi="Calibri" w:cs="Calibri"/>
                <w:color w:val="000000" w:themeColor="dark1"/>
                <w:sz w:val="16"/>
                <w:szCs w:val="16"/>
              </w:rPr>
            </w:pPr>
            <w:r w:rsidRPr="00211C19">
              <w:rPr>
                <w:rFonts w:ascii="Calibri" w:eastAsia="현대하모니 M" w:hAnsi="Calibri" w:cs="Calibri" w:hint="eastAsia"/>
                <w:color w:val="000000" w:themeColor="dark1"/>
                <w:sz w:val="16"/>
                <w:szCs w:val="16"/>
              </w:rPr>
              <w:t>- On: Phone on the pad</w:t>
            </w:r>
          </w:p>
        </w:tc>
      </w:tr>
      <w:tr w:rsidR="00B94048" w:rsidRPr="00211C19" w14:paraId="4701EA52" w14:textId="77777777" w:rsidTr="00B94048">
        <w:trPr>
          <w:trHeight w:val="170"/>
        </w:trPr>
        <w:tc>
          <w:tcPr>
            <w:tcW w:w="368" w:type="pct"/>
            <w:vMerge/>
            <w:shd w:val="clear" w:color="auto" w:fill="auto"/>
            <w:vAlign w:val="center"/>
          </w:tcPr>
          <w:p w14:paraId="7F0F0EC9" w14:textId="77777777" w:rsidR="00B94048" w:rsidRPr="00211C19" w:rsidRDefault="00B94048" w:rsidP="007D783D">
            <w:pPr>
              <w:jc w:val="center"/>
              <w:rPr>
                <w:rFonts w:eastAsia="현대하모니 L" w:cs="Calibri"/>
                <w:sz w:val="16"/>
              </w:rPr>
            </w:pPr>
          </w:p>
        </w:tc>
        <w:tc>
          <w:tcPr>
            <w:tcW w:w="1360" w:type="pct"/>
            <w:vAlign w:val="center"/>
          </w:tcPr>
          <w:p w14:paraId="7FB72E1A" w14:textId="77777777" w:rsidR="00B94048" w:rsidRPr="00211C19" w:rsidRDefault="00B94048" w:rsidP="007D783D">
            <w:pPr>
              <w:rPr>
                <w:rFonts w:eastAsia="현대하모니 M" w:cs="Calibri"/>
                <w:color w:val="000000" w:themeColor="dark1"/>
                <w:sz w:val="16"/>
                <w:szCs w:val="16"/>
              </w:rPr>
            </w:pPr>
            <w:r w:rsidRPr="00881275">
              <w:rPr>
                <w:rFonts w:eastAsia="현대하모니 M" w:cs="Calibri"/>
                <w:color w:val="000000" w:themeColor="dark1"/>
                <w:sz w:val="16"/>
                <w:szCs w:val="16"/>
              </w:rPr>
              <w:t>Input_OPT_DeviceState</w:t>
            </w:r>
          </w:p>
        </w:tc>
        <w:tc>
          <w:tcPr>
            <w:tcW w:w="3271" w:type="pct"/>
            <w:vAlign w:val="center"/>
          </w:tcPr>
          <w:p w14:paraId="317089AB" w14:textId="77777777" w:rsidR="00B94048" w:rsidRPr="00211C19" w:rsidRDefault="00B94048" w:rsidP="007D783D">
            <w:pPr>
              <w:pStyle w:val="aff7"/>
              <w:rPr>
                <w:rFonts w:ascii="Calibri" w:eastAsia="현대하모니 M" w:hAnsi="Calibri" w:cs="Calibri"/>
                <w:color w:val="000000" w:themeColor="dark1"/>
                <w:sz w:val="16"/>
                <w:szCs w:val="16"/>
              </w:rPr>
            </w:pPr>
            <w:r w:rsidRPr="00211C19">
              <w:rPr>
                <w:rFonts w:ascii="Calibri" w:eastAsia="현대하모니 M" w:hAnsi="Calibri" w:cs="Calibri"/>
                <w:color w:val="000000" w:themeColor="dark1"/>
                <w:sz w:val="16"/>
                <w:szCs w:val="16"/>
              </w:rPr>
              <w:t>WPC Device Status</w:t>
            </w:r>
          </w:p>
          <w:p w14:paraId="455E2017" w14:textId="77777777" w:rsidR="00B94048" w:rsidRPr="00211C19" w:rsidRDefault="00B94048" w:rsidP="007D783D">
            <w:pPr>
              <w:pStyle w:val="aff7"/>
              <w:rPr>
                <w:rFonts w:ascii="Calibri" w:eastAsia="현대하모니 M" w:hAnsi="Calibri" w:cs="Calibri"/>
                <w:color w:val="000000" w:themeColor="dark1"/>
                <w:sz w:val="16"/>
                <w:szCs w:val="16"/>
              </w:rPr>
            </w:pPr>
            <w:r w:rsidRPr="00211C19">
              <w:rPr>
                <w:rFonts w:ascii="Calibri" w:eastAsia="현대하모니 M" w:hAnsi="Calibri" w:cs="Calibri"/>
                <w:color w:val="000000" w:themeColor="dark1"/>
                <w:sz w:val="16"/>
                <w:szCs w:val="16"/>
              </w:rPr>
              <w:t>Init/Reserved/Standby/Charging/Full_Charge/FODError/DeviceError/SystemError/NVMError/APPError/ErrorComm</w:t>
            </w:r>
          </w:p>
        </w:tc>
      </w:tr>
      <w:tr w:rsidR="00B94048" w:rsidRPr="00211C19" w14:paraId="0879395F" w14:textId="77777777" w:rsidTr="00B94048">
        <w:trPr>
          <w:trHeight w:val="170"/>
        </w:trPr>
        <w:tc>
          <w:tcPr>
            <w:tcW w:w="368" w:type="pct"/>
            <w:vMerge/>
            <w:shd w:val="clear" w:color="auto" w:fill="auto"/>
            <w:vAlign w:val="center"/>
          </w:tcPr>
          <w:p w14:paraId="2F872F12" w14:textId="77777777" w:rsidR="00B94048" w:rsidRPr="00211C19" w:rsidRDefault="00B94048" w:rsidP="007D783D">
            <w:pPr>
              <w:jc w:val="center"/>
              <w:rPr>
                <w:rFonts w:eastAsia="현대하모니 L" w:cs="Calibri"/>
                <w:sz w:val="16"/>
              </w:rPr>
            </w:pPr>
          </w:p>
        </w:tc>
        <w:tc>
          <w:tcPr>
            <w:tcW w:w="1360" w:type="pct"/>
            <w:vAlign w:val="center"/>
          </w:tcPr>
          <w:p w14:paraId="702592DD" w14:textId="77777777" w:rsidR="00B94048" w:rsidRPr="00211C19" w:rsidRDefault="00B94048" w:rsidP="007D783D">
            <w:pPr>
              <w:rPr>
                <w:rFonts w:eastAsia="현대하모니 M" w:cs="Calibri"/>
                <w:color w:val="000000" w:themeColor="dark1"/>
                <w:sz w:val="16"/>
                <w:szCs w:val="16"/>
              </w:rPr>
            </w:pPr>
            <w:r w:rsidRPr="00881275">
              <w:rPr>
                <w:rFonts w:eastAsia="현대하모니 M" w:cs="Calibri"/>
                <w:color w:val="000000" w:themeColor="dark1"/>
                <w:sz w:val="16"/>
                <w:szCs w:val="16"/>
              </w:rPr>
              <w:t>Input_OPT_CurrentCurr</w:t>
            </w:r>
          </w:p>
        </w:tc>
        <w:tc>
          <w:tcPr>
            <w:tcW w:w="3271" w:type="pct"/>
            <w:vAlign w:val="center"/>
          </w:tcPr>
          <w:p w14:paraId="6C801381" w14:textId="77777777" w:rsidR="00B94048" w:rsidRPr="00211C19" w:rsidRDefault="00B94048" w:rsidP="007D783D">
            <w:pPr>
              <w:rPr>
                <w:rFonts w:eastAsia="현대하모니 M" w:cs="Calibri"/>
                <w:color w:val="000000" w:themeColor="dark1"/>
                <w:sz w:val="16"/>
                <w:szCs w:val="16"/>
              </w:rPr>
            </w:pPr>
            <w:r w:rsidRPr="00211C19">
              <w:rPr>
                <w:rFonts w:eastAsia="현대하모니 M" w:cs="Calibri"/>
                <w:color w:val="000000" w:themeColor="dark1"/>
                <w:sz w:val="16"/>
                <w:szCs w:val="16"/>
              </w:rPr>
              <w:t>Current Status Monitoring</w:t>
            </w:r>
          </w:p>
        </w:tc>
      </w:tr>
      <w:tr w:rsidR="00B94048" w:rsidRPr="00211C19" w14:paraId="3AC7F341" w14:textId="77777777" w:rsidTr="00B94048">
        <w:trPr>
          <w:trHeight w:val="170"/>
        </w:trPr>
        <w:tc>
          <w:tcPr>
            <w:tcW w:w="368" w:type="pct"/>
            <w:vMerge/>
            <w:shd w:val="clear" w:color="auto" w:fill="auto"/>
            <w:vAlign w:val="center"/>
          </w:tcPr>
          <w:p w14:paraId="2D9AAE94" w14:textId="77777777" w:rsidR="00B94048" w:rsidRPr="00211C19" w:rsidRDefault="00B94048" w:rsidP="007D783D">
            <w:pPr>
              <w:jc w:val="center"/>
              <w:rPr>
                <w:rFonts w:eastAsia="현대하모니 L" w:cs="Calibri"/>
                <w:sz w:val="16"/>
              </w:rPr>
            </w:pPr>
          </w:p>
        </w:tc>
        <w:tc>
          <w:tcPr>
            <w:tcW w:w="1360" w:type="pct"/>
            <w:vAlign w:val="center"/>
          </w:tcPr>
          <w:p w14:paraId="22283F08" w14:textId="77777777" w:rsidR="00B94048" w:rsidRPr="00881275" w:rsidRDefault="00B94048">
            <w:pPr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 w:rsidRPr="00881275">
              <w:rPr>
                <w:rFonts w:eastAsia="현대하모니 L" w:cs="Calibri" w:hint="eastAsia"/>
                <w:color w:val="000000" w:themeColor="dark1"/>
                <w:sz w:val="16"/>
                <w:szCs w:val="16"/>
              </w:rPr>
              <w:t>Input_OPT_b_Temperature_SensorFault1</w:t>
            </w:r>
          </w:p>
        </w:tc>
        <w:tc>
          <w:tcPr>
            <w:tcW w:w="3271" w:type="pct"/>
            <w:vAlign w:val="center"/>
          </w:tcPr>
          <w:p w14:paraId="7D06D285" w14:textId="77777777" w:rsidR="00B94048" w:rsidRPr="00211C19" w:rsidRDefault="00B94048" w:rsidP="007D783D">
            <w:pPr>
              <w:pStyle w:val="aff7"/>
              <w:rPr>
                <w:rFonts w:ascii="Calibri" w:eastAsia="현대하모니 L" w:hAnsi="Calibri" w:cs="Calibri"/>
                <w:sz w:val="36"/>
                <w:szCs w:val="36"/>
              </w:rPr>
            </w:pPr>
            <w:r w:rsidRPr="00211C19">
              <w:rPr>
                <w:rFonts w:ascii="Calibri" w:eastAsia="현대하모니 L" w:hAnsi="Calibri" w:cs="Calibri"/>
                <w:color w:val="000000" w:themeColor="dark1"/>
                <w:sz w:val="16"/>
                <w:szCs w:val="16"/>
              </w:rPr>
              <w:t>Temperature Sensor Fault Status</w:t>
            </w:r>
          </w:p>
          <w:p w14:paraId="09C73680" w14:textId="77777777" w:rsidR="00B94048" w:rsidRPr="00211C19" w:rsidRDefault="00B94048" w:rsidP="007D783D">
            <w:pPr>
              <w:pStyle w:val="aff7"/>
              <w:rPr>
                <w:rFonts w:ascii="Calibri" w:eastAsia="현대하모니 L" w:hAnsi="Calibri" w:cs="Calibri"/>
                <w:color w:val="000000" w:themeColor="dark1"/>
                <w:sz w:val="16"/>
                <w:szCs w:val="16"/>
              </w:rPr>
            </w:pPr>
            <w:r w:rsidRPr="00211C19">
              <w:rPr>
                <w:rFonts w:ascii="Calibri" w:eastAsia="현대하모니 L" w:hAnsi="Calibri" w:cs="Calibri" w:hint="eastAsia"/>
                <w:color w:val="000000" w:themeColor="dark1"/>
                <w:sz w:val="16"/>
                <w:szCs w:val="16"/>
              </w:rPr>
              <w:t xml:space="preserve">- </w:t>
            </w:r>
            <w:r w:rsidRPr="00211C19">
              <w:rPr>
                <w:rFonts w:ascii="Calibri" w:eastAsia="현대하모니 L" w:hAnsi="Calibri" w:cs="Calibri"/>
                <w:color w:val="000000" w:themeColor="dark1"/>
                <w:sz w:val="16"/>
                <w:szCs w:val="16"/>
              </w:rPr>
              <w:t>Off: Not Fault</w:t>
            </w:r>
          </w:p>
          <w:p w14:paraId="3A827B7B" w14:textId="77777777" w:rsidR="00B94048" w:rsidRPr="00211C19" w:rsidRDefault="00B94048" w:rsidP="007D783D">
            <w:pPr>
              <w:pStyle w:val="aff7"/>
              <w:rPr>
                <w:rFonts w:ascii="Calibri" w:eastAsia="현대하모니 L" w:hAnsi="Calibri" w:cs="Calibri"/>
                <w:sz w:val="36"/>
                <w:szCs w:val="36"/>
              </w:rPr>
            </w:pPr>
            <w:r w:rsidRPr="00211C19">
              <w:rPr>
                <w:rFonts w:ascii="Calibri" w:eastAsia="현대하모니 L" w:hAnsi="Calibri" w:cs="Calibri" w:hint="eastAsia"/>
                <w:color w:val="000000" w:themeColor="dark1"/>
                <w:sz w:val="16"/>
                <w:szCs w:val="16"/>
              </w:rPr>
              <w:t xml:space="preserve">- </w:t>
            </w:r>
            <w:r w:rsidRPr="00211C19">
              <w:rPr>
                <w:rFonts w:ascii="Calibri" w:eastAsia="현대하모니 L" w:hAnsi="Calibri" w:cs="Calibri"/>
                <w:color w:val="000000" w:themeColor="dark1"/>
                <w:sz w:val="16"/>
                <w:szCs w:val="16"/>
              </w:rPr>
              <w:t>On: Fault</w:t>
            </w:r>
          </w:p>
        </w:tc>
      </w:tr>
      <w:tr w:rsidR="00B94048" w:rsidRPr="00211C19" w14:paraId="5B764B87" w14:textId="77777777" w:rsidTr="00B94048">
        <w:trPr>
          <w:trHeight w:val="170"/>
        </w:trPr>
        <w:tc>
          <w:tcPr>
            <w:tcW w:w="368" w:type="pct"/>
            <w:vMerge/>
            <w:shd w:val="clear" w:color="auto" w:fill="auto"/>
            <w:vAlign w:val="center"/>
          </w:tcPr>
          <w:p w14:paraId="23CBC8BA" w14:textId="77777777" w:rsidR="00B94048" w:rsidRPr="00211C19" w:rsidRDefault="00B94048" w:rsidP="007D783D">
            <w:pPr>
              <w:jc w:val="center"/>
              <w:rPr>
                <w:rFonts w:eastAsia="현대하모니 L" w:cs="Calibri"/>
                <w:sz w:val="16"/>
              </w:rPr>
            </w:pPr>
          </w:p>
        </w:tc>
        <w:tc>
          <w:tcPr>
            <w:tcW w:w="1360" w:type="pct"/>
            <w:vAlign w:val="center"/>
          </w:tcPr>
          <w:p w14:paraId="5BE03F51" w14:textId="77777777" w:rsidR="00B94048" w:rsidRPr="00881275" w:rsidRDefault="00B94048">
            <w:pPr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 w:rsidRPr="00881275">
              <w:rPr>
                <w:rFonts w:eastAsia="현대하모니 L" w:cs="Calibri" w:hint="eastAsia"/>
                <w:color w:val="000000" w:themeColor="dark1"/>
                <w:sz w:val="16"/>
                <w:szCs w:val="16"/>
              </w:rPr>
              <w:t>Input_OPT_b_Temperature_SensorFault2</w:t>
            </w:r>
          </w:p>
        </w:tc>
        <w:tc>
          <w:tcPr>
            <w:tcW w:w="3271" w:type="pct"/>
            <w:vAlign w:val="center"/>
          </w:tcPr>
          <w:p w14:paraId="44E9E5A9" w14:textId="77777777" w:rsidR="00B94048" w:rsidRPr="00211C19" w:rsidRDefault="00B94048" w:rsidP="007D783D">
            <w:pPr>
              <w:pStyle w:val="aff7"/>
              <w:rPr>
                <w:rFonts w:ascii="Calibri" w:eastAsia="현대하모니 L" w:hAnsi="Calibri" w:cs="Calibri"/>
                <w:sz w:val="36"/>
                <w:szCs w:val="36"/>
              </w:rPr>
            </w:pPr>
            <w:r w:rsidRPr="00211C19">
              <w:rPr>
                <w:rFonts w:ascii="Calibri" w:eastAsia="현대하모니 L" w:hAnsi="Calibri" w:cs="Calibri"/>
                <w:color w:val="000000" w:themeColor="dark1"/>
                <w:sz w:val="16"/>
                <w:szCs w:val="16"/>
              </w:rPr>
              <w:t>Temperature Sensor Fault Status</w:t>
            </w:r>
          </w:p>
          <w:p w14:paraId="5C1C5910" w14:textId="77777777" w:rsidR="00B94048" w:rsidRPr="00211C19" w:rsidRDefault="00B94048" w:rsidP="007D783D">
            <w:pPr>
              <w:pStyle w:val="aff7"/>
              <w:rPr>
                <w:rFonts w:ascii="Calibri" w:eastAsia="현대하모니 L" w:hAnsi="Calibri" w:cs="Calibri"/>
                <w:color w:val="000000" w:themeColor="dark1"/>
                <w:sz w:val="16"/>
                <w:szCs w:val="16"/>
              </w:rPr>
            </w:pPr>
            <w:r w:rsidRPr="00211C19">
              <w:rPr>
                <w:rFonts w:ascii="Calibri" w:eastAsia="현대하모니 L" w:hAnsi="Calibri" w:cs="Calibri" w:hint="eastAsia"/>
                <w:color w:val="000000" w:themeColor="dark1"/>
                <w:sz w:val="16"/>
                <w:szCs w:val="16"/>
              </w:rPr>
              <w:t xml:space="preserve">- </w:t>
            </w:r>
            <w:r w:rsidRPr="00211C19">
              <w:rPr>
                <w:rFonts w:ascii="Calibri" w:eastAsia="현대하모니 L" w:hAnsi="Calibri" w:cs="Calibri"/>
                <w:color w:val="000000" w:themeColor="dark1"/>
                <w:sz w:val="16"/>
                <w:szCs w:val="16"/>
              </w:rPr>
              <w:t>Off: Not Fault</w:t>
            </w:r>
          </w:p>
          <w:p w14:paraId="46919E64" w14:textId="77777777" w:rsidR="00B94048" w:rsidRPr="00211C19" w:rsidRDefault="00B94048" w:rsidP="007D783D">
            <w:pPr>
              <w:pStyle w:val="aff7"/>
              <w:rPr>
                <w:rFonts w:ascii="Calibri" w:eastAsia="현대하모니 L" w:hAnsi="Calibri" w:cs="Calibri"/>
                <w:sz w:val="36"/>
                <w:szCs w:val="36"/>
              </w:rPr>
            </w:pPr>
            <w:r w:rsidRPr="00211C19">
              <w:rPr>
                <w:rFonts w:ascii="Calibri" w:eastAsia="현대하모니 L" w:hAnsi="Calibri" w:cs="Calibri" w:hint="eastAsia"/>
                <w:color w:val="000000" w:themeColor="dark1"/>
                <w:sz w:val="16"/>
                <w:szCs w:val="16"/>
              </w:rPr>
              <w:t xml:space="preserve">- </w:t>
            </w:r>
            <w:r w:rsidRPr="00211C19">
              <w:rPr>
                <w:rFonts w:ascii="Calibri" w:eastAsia="현대하모니 L" w:hAnsi="Calibri" w:cs="Calibri"/>
                <w:color w:val="000000" w:themeColor="dark1"/>
                <w:sz w:val="16"/>
                <w:szCs w:val="16"/>
              </w:rPr>
              <w:t>On: Fault</w:t>
            </w:r>
          </w:p>
        </w:tc>
      </w:tr>
      <w:tr w:rsidR="00B94048" w:rsidRPr="00211C19" w14:paraId="2F7D2200" w14:textId="77777777" w:rsidTr="00B94048">
        <w:trPr>
          <w:trHeight w:val="170"/>
        </w:trPr>
        <w:tc>
          <w:tcPr>
            <w:tcW w:w="368" w:type="pct"/>
            <w:vMerge/>
            <w:shd w:val="clear" w:color="auto" w:fill="auto"/>
            <w:vAlign w:val="center"/>
          </w:tcPr>
          <w:p w14:paraId="643C54C7" w14:textId="77777777" w:rsidR="00B94048" w:rsidRPr="00211C19" w:rsidRDefault="00B94048" w:rsidP="007D783D">
            <w:pPr>
              <w:jc w:val="center"/>
              <w:rPr>
                <w:rFonts w:eastAsia="현대하모니 L" w:cs="Calibri"/>
                <w:sz w:val="16"/>
              </w:rPr>
            </w:pPr>
          </w:p>
        </w:tc>
        <w:tc>
          <w:tcPr>
            <w:tcW w:w="1360" w:type="pct"/>
            <w:vAlign w:val="center"/>
          </w:tcPr>
          <w:p w14:paraId="798D5538" w14:textId="77777777" w:rsidR="00B94048" w:rsidRPr="00881275" w:rsidRDefault="00B94048">
            <w:pPr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 w:rsidRPr="00881275">
              <w:rPr>
                <w:rFonts w:eastAsia="현대하모니 L" w:cs="Calibri" w:hint="eastAsia"/>
                <w:color w:val="000000" w:themeColor="dark1"/>
                <w:sz w:val="16"/>
                <w:szCs w:val="16"/>
              </w:rPr>
              <w:t>Input_OPT_b_Temperature_SensorFault3</w:t>
            </w:r>
          </w:p>
        </w:tc>
        <w:tc>
          <w:tcPr>
            <w:tcW w:w="3271" w:type="pct"/>
            <w:vAlign w:val="center"/>
          </w:tcPr>
          <w:p w14:paraId="3E0B3A02" w14:textId="77777777" w:rsidR="00B94048" w:rsidRPr="00211C19" w:rsidRDefault="00B94048" w:rsidP="007D783D">
            <w:pPr>
              <w:pStyle w:val="aff7"/>
              <w:rPr>
                <w:rFonts w:ascii="Calibri" w:eastAsia="현대하모니 L" w:hAnsi="Calibri" w:cs="Calibri"/>
                <w:sz w:val="36"/>
                <w:szCs w:val="36"/>
              </w:rPr>
            </w:pPr>
            <w:r w:rsidRPr="00211C19">
              <w:rPr>
                <w:rFonts w:ascii="Calibri" w:eastAsia="현대하모니 L" w:hAnsi="Calibri" w:cs="Calibri"/>
                <w:color w:val="000000" w:themeColor="dark1"/>
                <w:sz w:val="16"/>
                <w:szCs w:val="16"/>
              </w:rPr>
              <w:t>Temperature Sensor Fault Status</w:t>
            </w:r>
          </w:p>
          <w:p w14:paraId="4FBD3186" w14:textId="77777777" w:rsidR="00B94048" w:rsidRPr="00211C19" w:rsidRDefault="00B94048" w:rsidP="007D783D">
            <w:pPr>
              <w:pStyle w:val="aff7"/>
              <w:rPr>
                <w:rFonts w:ascii="Calibri" w:eastAsia="현대하모니 L" w:hAnsi="Calibri" w:cs="Calibri"/>
                <w:color w:val="000000" w:themeColor="dark1"/>
                <w:sz w:val="16"/>
                <w:szCs w:val="16"/>
              </w:rPr>
            </w:pPr>
            <w:r w:rsidRPr="00211C19">
              <w:rPr>
                <w:rFonts w:ascii="Calibri" w:eastAsia="현대하모니 L" w:hAnsi="Calibri" w:cs="Calibri" w:hint="eastAsia"/>
                <w:color w:val="000000" w:themeColor="dark1"/>
                <w:sz w:val="16"/>
                <w:szCs w:val="16"/>
              </w:rPr>
              <w:t xml:space="preserve">- </w:t>
            </w:r>
            <w:r w:rsidRPr="00211C19">
              <w:rPr>
                <w:rFonts w:ascii="Calibri" w:eastAsia="현대하모니 L" w:hAnsi="Calibri" w:cs="Calibri"/>
                <w:color w:val="000000" w:themeColor="dark1"/>
                <w:sz w:val="16"/>
                <w:szCs w:val="16"/>
              </w:rPr>
              <w:t>Off: Not Faul</w:t>
            </w:r>
            <w:r w:rsidRPr="00211C19">
              <w:rPr>
                <w:rFonts w:ascii="Calibri" w:eastAsia="현대하모니 L" w:hAnsi="Calibri" w:cs="Calibri" w:hint="eastAsia"/>
                <w:color w:val="000000" w:themeColor="dark1"/>
                <w:sz w:val="16"/>
                <w:szCs w:val="16"/>
              </w:rPr>
              <w:t>t</w:t>
            </w:r>
          </w:p>
          <w:p w14:paraId="2821B082" w14:textId="77777777" w:rsidR="00B94048" w:rsidRPr="00211C19" w:rsidRDefault="00B94048" w:rsidP="007D783D">
            <w:pPr>
              <w:pStyle w:val="aff7"/>
              <w:rPr>
                <w:rFonts w:ascii="Calibri" w:eastAsia="현대하모니 L" w:hAnsi="Calibri" w:cs="Calibri"/>
                <w:sz w:val="36"/>
                <w:szCs w:val="36"/>
              </w:rPr>
            </w:pPr>
            <w:r w:rsidRPr="00211C19">
              <w:rPr>
                <w:rFonts w:ascii="Calibri" w:eastAsia="현대하모니 L" w:hAnsi="Calibri" w:cs="Calibri" w:hint="eastAsia"/>
                <w:color w:val="000000" w:themeColor="dark1"/>
                <w:sz w:val="16"/>
                <w:szCs w:val="16"/>
              </w:rPr>
              <w:t>-</w:t>
            </w:r>
            <w:r w:rsidRPr="00211C19">
              <w:rPr>
                <w:rFonts w:ascii="Calibri" w:eastAsia="현대하모니 L" w:hAnsi="Calibri" w:cs="Calibri"/>
                <w:color w:val="000000" w:themeColor="dark1"/>
                <w:sz w:val="16"/>
                <w:szCs w:val="16"/>
              </w:rPr>
              <w:t xml:space="preserve"> On: Fault</w:t>
            </w:r>
          </w:p>
        </w:tc>
      </w:tr>
      <w:tr w:rsidR="00B94048" w:rsidRPr="00211C19" w14:paraId="70FCAFC1" w14:textId="77777777" w:rsidTr="00B94048">
        <w:trPr>
          <w:trHeight w:val="170"/>
        </w:trPr>
        <w:tc>
          <w:tcPr>
            <w:tcW w:w="368" w:type="pct"/>
            <w:vMerge/>
            <w:shd w:val="clear" w:color="auto" w:fill="auto"/>
            <w:vAlign w:val="center"/>
          </w:tcPr>
          <w:p w14:paraId="6E8E2B5F" w14:textId="77777777" w:rsidR="00B94048" w:rsidRPr="00211C19" w:rsidRDefault="00B94048" w:rsidP="007D783D">
            <w:pPr>
              <w:jc w:val="center"/>
              <w:rPr>
                <w:rFonts w:eastAsia="현대하모니 L" w:cs="Calibri"/>
                <w:sz w:val="16"/>
              </w:rPr>
            </w:pPr>
          </w:p>
        </w:tc>
        <w:tc>
          <w:tcPr>
            <w:tcW w:w="1360" w:type="pct"/>
            <w:vAlign w:val="center"/>
          </w:tcPr>
          <w:p w14:paraId="5F22BF64" w14:textId="77777777" w:rsidR="00B94048" w:rsidRPr="00881275" w:rsidRDefault="00B94048">
            <w:pPr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 w:rsidRPr="00881275">
              <w:rPr>
                <w:rFonts w:eastAsia="현대하모니 L" w:cs="Calibri" w:hint="eastAsia"/>
                <w:color w:val="000000" w:themeColor="dark1"/>
                <w:sz w:val="16"/>
                <w:szCs w:val="16"/>
              </w:rPr>
              <w:t>Input_OPT_Temperature_Sensor1</w:t>
            </w:r>
          </w:p>
        </w:tc>
        <w:tc>
          <w:tcPr>
            <w:tcW w:w="3271" w:type="pct"/>
            <w:vAlign w:val="center"/>
          </w:tcPr>
          <w:p w14:paraId="53153E1D" w14:textId="77777777" w:rsidR="00B94048" w:rsidRPr="00211C19" w:rsidRDefault="00B94048" w:rsidP="007D783D">
            <w:pPr>
              <w:rPr>
                <w:rFonts w:eastAsia="현대하모니 M" w:cs="Calibri"/>
                <w:color w:val="000000" w:themeColor="dark1"/>
                <w:kern w:val="24"/>
                <w:sz w:val="16"/>
                <w:szCs w:val="16"/>
              </w:rPr>
            </w:pPr>
            <w:r w:rsidRPr="00D45384">
              <w:rPr>
                <w:rFonts w:eastAsia="현대하모니 L" w:cs="Calibri" w:hint="eastAsia"/>
                <w:kern w:val="24"/>
                <w:sz w:val="16"/>
                <w:szCs w:val="16"/>
              </w:rPr>
              <w:t xml:space="preserve">Value of WPC </w:t>
            </w:r>
            <w:r w:rsidRPr="00D45384">
              <w:rPr>
                <w:rFonts w:eastAsia="현대하모니 L" w:cs="Calibri"/>
                <w:kern w:val="24"/>
                <w:sz w:val="16"/>
                <w:szCs w:val="16"/>
              </w:rPr>
              <w:t>Temperature</w:t>
            </w:r>
            <w:r w:rsidRPr="00D45384">
              <w:rPr>
                <w:rFonts w:eastAsia="현대하모니 L" w:cs="Calibri" w:hint="eastAsia"/>
                <w:kern w:val="24"/>
                <w:sz w:val="16"/>
                <w:szCs w:val="16"/>
              </w:rPr>
              <w:t xml:space="preserve"> Sensor</w:t>
            </w:r>
            <w:r>
              <w:rPr>
                <w:rFonts w:eastAsia="현대하모니 L" w:cs="Calibri" w:hint="eastAsia"/>
                <w:kern w:val="24"/>
                <w:sz w:val="16"/>
                <w:szCs w:val="16"/>
              </w:rPr>
              <w:t>1</w:t>
            </w:r>
          </w:p>
        </w:tc>
      </w:tr>
      <w:tr w:rsidR="00B94048" w:rsidRPr="00211C19" w14:paraId="3CDB1F88" w14:textId="77777777" w:rsidTr="00B94048">
        <w:trPr>
          <w:trHeight w:val="170"/>
        </w:trPr>
        <w:tc>
          <w:tcPr>
            <w:tcW w:w="368" w:type="pct"/>
            <w:vMerge/>
            <w:shd w:val="clear" w:color="auto" w:fill="auto"/>
            <w:vAlign w:val="center"/>
          </w:tcPr>
          <w:p w14:paraId="28EF7B6C" w14:textId="77777777" w:rsidR="00B94048" w:rsidRPr="00211C19" w:rsidRDefault="00B94048" w:rsidP="007D783D">
            <w:pPr>
              <w:jc w:val="center"/>
              <w:rPr>
                <w:rFonts w:eastAsia="현대하모니 L" w:cs="Calibri"/>
                <w:sz w:val="16"/>
              </w:rPr>
            </w:pPr>
          </w:p>
        </w:tc>
        <w:tc>
          <w:tcPr>
            <w:tcW w:w="1360" w:type="pct"/>
            <w:vAlign w:val="center"/>
          </w:tcPr>
          <w:p w14:paraId="065E9EE7" w14:textId="77777777" w:rsidR="00B94048" w:rsidRPr="00881275" w:rsidRDefault="00B94048">
            <w:pPr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 w:rsidRPr="00881275">
              <w:rPr>
                <w:rFonts w:eastAsia="현대하모니 L" w:cs="Calibri" w:hint="eastAsia"/>
                <w:color w:val="000000" w:themeColor="dark1"/>
                <w:sz w:val="16"/>
                <w:szCs w:val="16"/>
              </w:rPr>
              <w:t>Input_OPT_Temperature_Sensor2</w:t>
            </w:r>
          </w:p>
        </w:tc>
        <w:tc>
          <w:tcPr>
            <w:tcW w:w="3271" w:type="pct"/>
          </w:tcPr>
          <w:p w14:paraId="7702AE06" w14:textId="77777777" w:rsidR="00B94048" w:rsidRPr="00211C19" w:rsidRDefault="00B94048" w:rsidP="007D783D">
            <w:pPr>
              <w:rPr>
                <w:rFonts w:eastAsia="현대하모니 M" w:cs="Calibri"/>
              </w:rPr>
            </w:pPr>
            <w:r w:rsidRPr="00D45384">
              <w:rPr>
                <w:rFonts w:eastAsia="현대하모니 L" w:cs="Calibri" w:hint="eastAsia"/>
                <w:kern w:val="24"/>
                <w:sz w:val="16"/>
                <w:szCs w:val="16"/>
              </w:rPr>
              <w:t xml:space="preserve">Value of WPC </w:t>
            </w:r>
            <w:r w:rsidRPr="00D45384">
              <w:rPr>
                <w:rFonts w:eastAsia="현대하모니 L" w:cs="Calibri"/>
                <w:kern w:val="24"/>
                <w:sz w:val="16"/>
                <w:szCs w:val="16"/>
              </w:rPr>
              <w:t>Temperature</w:t>
            </w:r>
            <w:r w:rsidRPr="00D45384">
              <w:rPr>
                <w:rFonts w:eastAsia="현대하모니 L" w:cs="Calibri" w:hint="eastAsia"/>
                <w:kern w:val="24"/>
                <w:sz w:val="16"/>
                <w:szCs w:val="16"/>
              </w:rPr>
              <w:t xml:space="preserve"> Sensor</w:t>
            </w:r>
            <w:r>
              <w:rPr>
                <w:rFonts w:eastAsia="현대하모니 L" w:cs="Calibri" w:hint="eastAsia"/>
                <w:kern w:val="24"/>
                <w:sz w:val="16"/>
                <w:szCs w:val="16"/>
              </w:rPr>
              <w:t>2</w:t>
            </w:r>
          </w:p>
        </w:tc>
      </w:tr>
      <w:tr w:rsidR="00B94048" w:rsidRPr="00211C19" w14:paraId="7E918E67" w14:textId="77777777" w:rsidTr="00B94048">
        <w:trPr>
          <w:trHeight w:val="170"/>
        </w:trPr>
        <w:tc>
          <w:tcPr>
            <w:tcW w:w="368" w:type="pct"/>
            <w:vMerge/>
            <w:shd w:val="clear" w:color="auto" w:fill="auto"/>
            <w:vAlign w:val="center"/>
          </w:tcPr>
          <w:p w14:paraId="3D5567EB" w14:textId="77777777" w:rsidR="00B94048" w:rsidRPr="00211C19" w:rsidRDefault="00B94048" w:rsidP="007D783D">
            <w:pPr>
              <w:jc w:val="center"/>
              <w:rPr>
                <w:rFonts w:eastAsia="현대하모니 L" w:cs="Calibri"/>
                <w:sz w:val="16"/>
              </w:rPr>
            </w:pPr>
          </w:p>
        </w:tc>
        <w:tc>
          <w:tcPr>
            <w:tcW w:w="1360" w:type="pct"/>
            <w:vAlign w:val="center"/>
          </w:tcPr>
          <w:p w14:paraId="10806F1A" w14:textId="77777777" w:rsidR="00B94048" w:rsidRPr="00881275" w:rsidRDefault="00B94048">
            <w:pPr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 w:rsidRPr="00881275">
              <w:rPr>
                <w:rFonts w:eastAsia="현대하모니 L" w:cs="Calibri" w:hint="eastAsia"/>
                <w:color w:val="000000" w:themeColor="dark1"/>
                <w:sz w:val="16"/>
                <w:szCs w:val="16"/>
              </w:rPr>
              <w:t>Input_OPT_Temperature_Sensor3</w:t>
            </w:r>
          </w:p>
        </w:tc>
        <w:tc>
          <w:tcPr>
            <w:tcW w:w="3271" w:type="pct"/>
          </w:tcPr>
          <w:p w14:paraId="2A32EBEC" w14:textId="77777777" w:rsidR="00B94048" w:rsidRPr="00211C19" w:rsidRDefault="00B94048" w:rsidP="007D783D">
            <w:pPr>
              <w:rPr>
                <w:rFonts w:eastAsia="현대하모니 M" w:cs="Calibri"/>
              </w:rPr>
            </w:pPr>
            <w:r w:rsidRPr="00D45384">
              <w:rPr>
                <w:rFonts w:eastAsia="현대하모니 L" w:cs="Calibri" w:hint="eastAsia"/>
                <w:kern w:val="24"/>
                <w:sz w:val="16"/>
                <w:szCs w:val="16"/>
              </w:rPr>
              <w:t xml:space="preserve">Value of WPC </w:t>
            </w:r>
            <w:r w:rsidRPr="00D45384">
              <w:rPr>
                <w:rFonts w:eastAsia="현대하모니 L" w:cs="Calibri"/>
                <w:kern w:val="24"/>
                <w:sz w:val="16"/>
                <w:szCs w:val="16"/>
              </w:rPr>
              <w:t>Temperature</w:t>
            </w:r>
            <w:r w:rsidRPr="00D45384">
              <w:rPr>
                <w:rFonts w:eastAsia="현대하모니 L" w:cs="Calibri" w:hint="eastAsia"/>
                <w:kern w:val="24"/>
                <w:sz w:val="16"/>
                <w:szCs w:val="16"/>
              </w:rPr>
              <w:t xml:space="preserve"> Sensor</w:t>
            </w:r>
            <w:r>
              <w:rPr>
                <w:rFonts w:eastAsia="현대하모니 L" w:cs="Calibri" w:hint="eastAsia"/>
                <w:kern w:val="24"/>
                <w:sz w:val="16"/>
                <w:szCs w:val="16"/>
              </w:rPr>
              <w:t>3</w:t>
            </w:r>
          </w:p>
        </w:tc>
      </w:tr>
      <w:tr w:rsidR="00B94048" w:rsidRPr="00211C19" w14:paraId="08701862" w14:textId="77777777" w:rsidTr="00B94048">
        <w:trPr>
          <w:trHeight w:val="170"/>
        </w:trPr>
        <w:tc>
          <w:tcPr>
            <w:tcW w:w="368" w:type="pct"/>
            <w:vMerge/>
            <w:shd w:val="clear" w:color="auto" w:fill="auto"/>
            <w:vAlign w:val="center"/>
          </w:tcPr>
          <w:p w14:paraId="3111052C" w14:textId="77777777" w:rsidR="00B94048" w:rsidRPr="00211C19" w:rsidRDefault="00B94048" w:rsidP="007D783D">
            <w:pPr>
              <w:jc w:val="center"/>
              <w:rPr>
                <w:rFonts w:eastAsia="현대하모니 L" w:cs="Calibri"/>
                <w:sz w:val="16"/>
              </w:rPr>
            </w:pPr>
          </w:p>
        </w:tc>
        <w:tc>
          <w:tcPr>
            <w:tcW w:w="1360" w:type="pct"/>
            <w:vAlign w:val="center"/>
          </w:tcPr>
          <w:p w14:paraId="75003748" w14:textId="77777777" w:rsidR="00B94048" w:rsidRPr="00211C19" w:rsidRDefault="00B94048" w:rsidP="007D783D">
            <w:pPr>
              <w:pStyle w:val="aff7"/>
              <w:rPr>
                <w:rFonts w:ascii="Calibri" w:eastAsia="현대하모니 M" w:hAnsi="Calibri" w:cs="Calibri"/>
                <w:color w:val="000000" w:themeColor="dark1"/>
                <w:sz w:val="16"/>
                <w:szCs w:val="16"/>
              </w:rPr>
            </w:pPr>
            <w:r w:rsidRPr="00881275">
              <w:rPr>
                <w:rFonts w:ascii="Calibri" w:eastAsia="현대하모니 M" w:hAnsi="Calibri" w:cs="Calibri"/>
                <w:color w:val="000000" w:themeColor="dark1"/>
                <w:sz w:val="16"/>
                <w:szCs w:val="16"/>
              </w:rPr>
              <w:t>Input_OPT_PowerLoss</w:t>
            </w:r>
          </w:p>
        </w:tc>
        <w:tc>
          <w:tcPr>
            <w:tcW w:w="3271" w:type="pct"/>
            <w:vAlign w:val="center"/>
          </w:tcPr>
          <w:p w14:paraId="2455BE3E" w14:textId="77777777" w:rsidR="00B94048" w:rsidRPr="00211C19" w:rsidRDefault="00B94048" w:rsidP="007D783D">
            <w:pPr>
              <w:pStyle w:val="aff7"/>
              <w:rPr>
                <w:rFonts w:ascii="Calibri" w:eastAsia="현대하모니 L" w:hAnsi="Calibri" w:cs="Calibri"/>
                <w:color w:val="000000" w:themeColor="dark1"/>
                <w:sz w:val="16"/>
                <w:szCs w:val="16"/>
              </w:rPr>
            </w:pPr>
            <w:r w:rsidRPr="00211C19">
              <w:rPr>
                <w:rFonts w:ascii="Calibri" w:eastAsia="현대하모니 L" w:hAnsi="Calibri" w:cs="Calibri" w:hint="eastAsia"/>
                <w:color w:val="000000" w:themeColor="dark1"/>
                <w:sz w:val="16"/>
                <w:szCs w:val="16"/>
              </w:rPr>
              <w:t>Mornitoring Power Loss</w:t>
            </w:r>
          </w:p>
        </w:tc>
      </w:tr>
      <w:tr w:rsidR="00B94048" w:rsidRPr="00211C19" w14:paraId="5ADB2BA6" w14:textId="77777777" w:rsidTr="00B94048">
        <w:trPr>
          <w:trHeight w:val="170"/>
        </w:trPr>
        <w:tc>
          <w:tcPr>
            <w:tcW w:w="368" w:type="pct"/>
            <w:vMerge w:val="restart"/>
            <w:shd w:val="clear" w:color="auto" w:fill="auto"/>
            <w:vAlign w:val="center"/>
          </w:tcPr>
          <w:p w14:paraId="4F64227F" w14:textId="77777777" w:rsidR="00B94048" w:rsidRPr="00211C19" w:rsidRDefault="00B94048" w:rsidP="007D783D">
            <w:pPr>
              <w:jc w:val="center"/>
              <w:rPr>
                <w:rFonts w:eastAsia="현대하모니 L" w:cs="Calibri"/>
                <w:sz w:val="16"/>
              </w:rPr>
            </w:pPr>
            <w:r w:rsidRPr="00211C19">
              <w:rPr>
                <w:rFonts w:eastAsia="현대하모니 L" w:cs="Calibri"/>
                <w:sz w:val="16"/>
              </w:rPr>
              <w:t>Output</w:t>
            </w:r>
          </w:p>
        </w:tc>
        <w:tc>
          <w:tcPr>
            <w:tcW w:w="1360" w:type="pct"/>
            <w:vAlign w:val="center"/>
          </w:tcPr>
          <w:p w14:paraId="4F8C3322" w14:textId="77777777" w:rsidR="00B94048" w:rsidRPr="00211C19" w:rsidRDefault="00B94048" w:rsidP="007D783D">
            <w:pPr>
              <w:rPr>
                <w:rFonts w:eastAsia="현대하모니 M" w:cs="Calibri"/>
                <w:color w:val="000000" w:themeColor="dark1"/>
                <w:sz w:val="16"/>
                <w:szCs w:val="16"/>
              </w:rPr>
            </w:pPr>
            <w:r w:rsidRPr="00881275">
              <w:rPr>
                <w:rFonts w:eastAsia="현대하모니 M" w:cs="Calibri"/>
                <w:color w:val="000000" w:themeColor="dark1"/>
                <w:sz w:val="16"/>
                <w:szCs w:val="16"/>
              </w:rPr>
              <w:t>Output_WPCWarning</w:t>
            </w:r>
          </w:p>
        </w:tc>
        <w:tc>
          <w:tcPr>
            <w:tcW w:w="3271" w:type="pct"/>
            <w:vAlign w:val="center"/>
          </w:tcPr>
          <w:p w14:paraId="509286C0" w14:textId="77777777" w:rsidR="00B94048" w:rsidRPr="00211C19" w:rsidRDefault="00B94048" w:rsidP="007D783D">
            <w:pPr>
              <w:rPr>
                <w:rFonts w:eastAsia="현대하모니 M" w:cs="Calibri"/>
                <w:color w:val="000000" w:themeColor="dark1"/>
                <w:sz w:val="16"/>
                <w:szCs w:val="16"/>
              </w:rPr>
            </w:pPr>
            <w:r w:rsidRPr="00211C19">
              <w:rPr>
                <w:rFonts w:eastAsia="현대하모니 M" w:cs="Calibri"/>
                <w:color w:val="000000" w:themeColor="dark1"/>
                <w:sz w:val="16"/>
                <w:szCs w:val="16"/>
              </w:rPr>
              <w:t xml:space="preserve">Warning by WPC for User </w:t>
            </w:r>
          </w:p>
          <w:p w14:paraId="20486711" w14:textId="77777777" w:rsidR="00B94048" w:rsidRPr="00211C19" w:rsidRDefault="00B94048" w:rsidP="007D783D">
            <w:pPr>
              <w:rPr>
                <w:rFonts w:eastAsia="현대하모니 M" w:cs="Calibri"/>
                <w:color w:val="000000" w:themeColor="dark1"/>
                <w:sz w:val="16"/>
                <w:szCs w:val="16"/>
              </w:rPr>
            </w:pPr>
            <w:r w:rsidRPr="00211C19">
              <w:rPr>
                <w:rFonts w:eastAsia="현대하모니 M" w:cs="Calibri"/>
                <w:color w:val="000000" w:themeColor="dark1"/>
                <w:sz w:val="16"/>
                <w:szCs w:val="16"/>
              </w:rPr>
              <w:t>0x0:Off</w:t>
            </w:r>
          </w:p>
          <w:p w14:paraId="14A6BF8F" w14:textId="77777777" w:rsidR="00B94048" w:rsidRPr="00211C19" w:rsidRDefault="00B94048" w:rsidP="007D783D">
            <w:pPr>
              <w:rPr>
                <w:rFonts w:eastAsia="현대하모니 M" w:cs="Calibri"/>
                <w:color w:val="000000" w:themeColor="dark1"/>
                <w:sz w:val="16"/>
                <w:szCs w:val="16"/>
              </w:rPr>
            </w:pPr>
            <w:r w:rsidRPr="00211C19">
              <w:rPr>
                <w:rFonts w:eastAsia="현대하모니 M" w:cs="Calibri"/>
                <w:color w:val="000000" w:themeColor="dark1"/>
                <w:sz w:val="16"/>
                <w:szCs w:val="16"/>
              </w:rPr>
              <w:t>0x1:Cellphone on the pad</w:t>
            </w:r>
          </w:p>
          <w:p w14:paraId="5C0F9642" w14:textId="77777777" w:rsidR="00B94048" w:rsidRPr="00211C19" w:rsidRDefault="00B94048" w:rsidP="007D783D">
            <w:pPr>
              <w:rPr>
                <w:rFonts w:eastAsia="현대하모니 M" w:cs="Calibri"/>
                <w:color w:val="000000" w:themeColor="dark1"/>
                <w:sz w:val="16"/>
                <w:szCs w:val="16"/>
              </w:rPr>
            </w:pPr>
            <w:r w:rsidRPr="00211C19">
              <w:rPr>
                <w:rFonts w:eastAsia="현대하모니 M" w:cs="Calibri"/>
                <w:color w:val="000000" w:themeColor="dark1"/>
                <w:sz w:val="16"/>
                <w:szCs w:val="16"/>
              </w:rPr>
              <w:t>0x2:Charging</w:t>
            </w:r>
          </w:p>
          <w:p w14:paraId="5D043C7D" w14:textId="77777777" w:rsidR="00B94048" w:rsidRPr="00211C19" w:rsidRDefault="00B94048" w:rsidP="007D783D">
            <w:pPr>
              <w:rPr>
                <w:rFonts w:eastAsia="현대하모니 M" w:cs="Calibri"/>
                <w:color w:val="000000" w:themeColor="dark1"/>
                <w:sz w:val="16"/>
                <w:szCs w:val="16"/>
              </w:rPr>
            </w:pPr>
            <w:r w:rsidRPr="00211C19">
              <w:rPr>
                <w:rFonts w:eastAsia="현대하모니 M" w:cs="Calibri"/>
                <w:color w:val="000000" w:themeColor="dark1"/>
                <w:sz w:val="16"/>
                <w:szCs w:val="16"/>
              </w:rPr>
              <w:t>0x3:Charging complete</w:t>
            </w:r>
          </w:p>
          <w:p w14:paraId="06917170" w14:textId="77777777" w:rsidR="00B94048" w:rsidRPr="00211C19" w:rsidRDefault="00B94048" w:rsidP="007D783D">
            <w:pPr>
              <w:rPr>
                <w:rFonts w:eastAsia="현대하모니 M" w:cs="Calibri"/>
                <w:color w:val="000000" w:themeColor="dark1"/>
                <w:sz w:val="16"/>
                <w:szCs w:val="16"/>
              </w:rPr>
            </w:pPr>
            <w:r w:rsidRPr="00211C19">
              <w:rPr>
                <w:rFonts w:eastAsia="현대하모니 M" w:cs="Calibri"/>
                <w:color w:val="000000" w:themeColor="dark1"/>
                <w:sz w:val="16"/>
                <w:szCs w:val="16"/>
              </w:rPr>
              <w:t>0x4:Cellphone reminder</w:t>
            </w:r>
          </w:p>
          <w:p w14:paraId="14B989FE" w14:textId="77777777" w:rsidR="00B94048" w:rsidRPr="00211C19" w:rsidRDefault="00B94048" w:rsidP="007D783D">
            <w:pPr>
              <w:rPr>
                <w:rFonts w:eastAsia="현대하모니 M" w:cs="Calibri"/>
                <w:color w:val="000000" w:themeColor="dark1"/>
                <w:sz w:val="16"/>
                <w:szCs w:val="16"/>
              </w:rPr>
            </w:pPr>
            <w:r w:rsidRPr="00211C19">
              <w:rPr>
                <w:rFonts w:eastAsia="현대하모니 M" w:cs="Calibri"/>
                <w:color w:val="000000" w:themeColor="dark1"/>
                <w:sz w:val="16"/>
                <w:szCs w:val="16"/>
              </w:rPr>
              <w:t>0x5:error</w:t>
            </w:r>
          </w:p>
          <w:p w14:paraId="2CEF8082" w14:textId="77777777" w:rsidR="00B94048" w:rsidRPr="00211C19" w:rsidRDefault="00B94048" w:rsidP="007D783D">
            <w:pPr>
              <w:rPr>
                <w:rFonts w:eastAsia="현대하모니 M" w:cs="Calibri"/>
                <w:color w:val="000000" w:themeColor="dark1"/>
                <w:sz w:val="16"/>
                <w:szCs w:val="16"/>
              </w:rPr>
            </w:pPr>
            <w:r w:rsidRPr="00211C19">
              <w:rPr>
                <w:rFonts w:eastAsia="현대하모니 M" w:cs="Calibri"/>
                <w:color w:val="000000" w:themeColor="dark1"/>
                <w:sz w:val="16"/>
                <w:szCs w:val="16"/>
              </w:rPr>
              <w:t>0x6:Reserved</w:t>
            </w:r>
          </w:p>
          <w:p w14:paraId="7B21CDA5" w14:textId="77777777" w:rsidR="00B94048" w:rsidRPr="00211C19" w:rsidRDefault="00B94048" w:rsidP="007D783D">
            <w:pPr>
              <w:rPr>
                <w:rFonts w:eastAsia="현대하모니 M" w:cs="Calibri"/>
                <w:color w:val="000000" w:themeColor="dark1"/>
                <w:sz w:val="16"/>
                <w:szCs w:val="16"/>
              </w:rPr>
            </w:pPr>
            <w:r w:rsidRPr="00211C19">
              <w:rPr>
                <w:rFonts w:eastAsia="현대하모니 M" w:cs="Calibri"/>
                <w:color w:val="000000" w:themeColor="dark1"/>
                <w:sz w:val="16"/>
                <w:szCs w:val="16"/>
              </w:rPr>
              <w:t>0x7:Invalid</w:t>
            </w:r>
          </w:p>
        </w:tc>
      </w:tr>
      <w:tr w:rsidR="00B94048" w:rsidRPr="00211C19" w14:paraId="5AAE2EFB" w14:textId="77777777" w:rsidTr="00B94048">
        <w:trPr>
          <w:trHeight w:val="170"/>
        </w:trPr>
        <w:tc>
          <w:tcPr>
            <w:tcW w:w="368" w:type="pct"/>
            <w:vMerge/>
            <w:shd w:val="clear" w:color="auto" w:fill="auto"/>
            <w:vAlign w:val="center"/>
          </w:tcPr>
          <w:p w14:paraId="2526711F" w14:textId="77777777" w:rsidR="00B94048" w:rsidRPr="00211C19" w:rsidRDefault="00B94048" w:rsidP="007D783D">
            <w:pPr>
              <w:jc w:val="center"/>
              <w:rPr>
                <w:rFonts w:eastAsia="현대하모니 L" w:cs="Calibri"/>
                <w:sz w:val="16"/>
              </w:rPr>
            </w:pPr>
          </w:p>
        </w:tc>
        <w:tc>
          <w:tcPr>
            <w:tcW w:w="1360" w:type="pct"/>
            <w:vAlign w:val="center"/>
          </w:tcPr>
          <w:p w14:paraId="4ECE88BA" w14:textId="77777777" w:rsidR="00B94048" w:rsidRPr="00211C19" w:rsidRDefault="00B94048" w:rsidP="007D783D">
            <w:pPr>
              <w:rPr>
                <w:rFonts w:eastAsia="현대하모니 M" w:cs="Calibri"/>
                <w:sz w:val="16"/>
              </w:rPr>
            </w:pPr>
            <w:r w:rsidRPr="00881275">
              <w:rPr>
                <w:rFonts w:eastAsia="현대하모니 M" w:cs="Calibri"/>
                <w:sz w:val="16"/>
              </w:rPr>
              <w:t>Output_WPCRValue</w:t>
            </w:r>
          </w:p>
        </w:tc>
        <w:tc>
          <w:tcPr>
            <w:tcW w:w="3271" w:type="pct"/>
            <w:vAlign w:val="center"/>
          </w:tcPr>
          <w:p w14:paraId="646038EF" w14:textId="77777777" w:rsidR="00B94048" w:rsidRPr="00211C19" w:rsidRDefault="00B94048" w:rsidP="007D783D">
            <w:pPr>
              <w:rPr>
                <w:rFonts w:eastAsia="현대하모니 M" w:cs="Calibri"/>
                <w:sz w:val="16"/>
              </w:rPr>
            </w:pPr>
            <w:r w:rsidRPr="00211C19">
              <w:rPr>
                <w:rFonts w:eastAsia="현대하모니 M" w:cs="Calibri"/>
                <w:sz w:val="16"/>
              </w:rPr>
              <w:t>USM request value of WPC</w:t>
            </w:r>
          </w:p>
          <w:p w14:paraId="5A752235" w14:textId="77777777" w:rsidR="00B94048" w:rsidRPr="00211C19" w:rsidRDefault="00B94048" w:rsidP="007D783D">
            <w:pPr>
              <w:rPr>
                <w:rFonts w:eastAsia="현대하모니 M" w:cs="Calibri"/>
                <w:sz w:val="16"/>
              </w:rPr>
            </w:pPr>
            <w:r w:rsidRPr="00211C19">
              <w:rPr>
                <w:rFonts w:eastAsia="현대하모니 M" w:cs="Calibri"/>
                <w:sz w:val="16"/>
              </w:rPr>
              <w:t>0x0:Default/0x1:Off(Disable)/0x2:On(Enable)/0x3:Invalid</w:t>
            </w:r>
            <w:r w:rsidRPr="00211C19">
              <w:rPr>
                <w:rFonts w:eastAsia="바탕" w:cs="Calibri"/>
                <w:sz w:val="16"/>
              </w:rPr>
              <w:t> </w:t>
            </w:r>
          </w:p>
        </w:tc>
      </w:tr>
      <w:tr w:rsidR="00B94048" w:rsidRPr="00211C19" w14:paraId="56DC6BDF" w14:textId="77777777" w:rsidTr="00B94048">
        <w:trPr>
          <w:trHeight w:val="170"/>
        </w:trPr>
        <w:tc>
          <w:tcPr>
            <w:tcW w:w="368" w:type="pct"/>
            <w:vMerge/>
            <w:shd w:val="clear" w:color="auto" w:fill="auto"/>
            <w:vAlign w:val="center"/>
          </w:tcPr>
          <w:p w14:paraId="674D4A51" w14:textId="77777777" w:rsidR="00B94048" w:rsidRPr="00211C19" w:rsidRDefault="00B94048" w:rsidP="00173CDB">
            <w:pPr>
              <w:jc w:val="center"/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</w:p>
        </w:tc>
        <w:tc>
          <w:tcPr>
            <w:tcW w:w="1360" w:type="pct"/>
            <w:vAlign w:val="center"/>
          </w:tcPr>
          <w:p w14:paraId="1B28FE4A" w14:textId="77777777" w:rsidR="00B94048" w:rsidRPr="00211C19" w:rsidRDefault="00B94048" w:rsidP="0036589E">
            <w:pPr>
              <w:rPr>
                <w:rFonts w:eastAsia="현대하모니 L" w:cs="Calibri"/>
                <w:sz w:val="16"/>
              </w:rPr>
            </w:pPr>
            <w:r>
              <w:rPr>
                <w:rFonts w:eastAsia="현대하모니 L" w:cs="Calibri" w:hint="eastAsia"/>
                <w:color w:val="000000" w:themeColor="dark1"/>
                <w:sz w:val="16"/>
                <w:szCs w:val="16"/>
              </w:rPr>
              <w:t>Output_OPT_b_</w:t>
            </w:r>
            <w:r w:rsidRPr="00211C19">
              <w:rPr>
                <w:rFonts w:eastAsia="현대하모니 L" w:cs="Calibri"/>
                <w:color w:val="000000" w:themeColor="dark1"/>
                <w:sz w:val="16"/>
                <w:szCs w:val="16"/>
              </w:rPr>
              <w:t>WPCStatus</w:t>
            </w:r>
          </w:p>
        </w:tc>
        <w:tc>
          <w:tcPr>
            <w:tcW w:w="3271" w:type="pct"/>
            <w:vAlign w:val="center"/>
          </w:tcPr>
          <w:p w14:paraId="0EB00FD6" w14:textId="77777777" w:rsidR="00B94048" w:rsidRPr="00211C19" w:rsidRDefault="00B94048" w:rsidP="0036589E">
            <w:pPr>
              <w:pStyle w:val="aff7"/>
              <w:rPr>
                <w:rFonts w:ascii="Calibri" w:eastAsia="현대하모니 L" w:hAnsi="Calibri" w:cs="Calibri"/>
                <w:color w:val="000000" w:themeColor="dark1"/>
                <w:sz w:val="16"/>
                <w:szCs w:val="16"/>
              </w:rPr>
            </w:pPr>
            <w:r w:rsidRPr="00211C19">
              <w:rPr>
                <w:rFonts w:ascii="Calibri" w:eastAsia="현대하모니 L" w:hAnsi="Calibri" w:cs="Calibri"/>
                <w:color w:val="000000" w:themeColor="dark1"/>
                <w:sz w:val="16"/>
                <w:szCs w:val="16"/>
              </w:rPr>
              <w:t xml:space="preserve">WPC Mode Status Flag </w:t>
            </w:r>
          </w:p>
          <w:p w14:paraId="135C4C01" w14:textId="77777777" w:rsidR="00B94048" w:rsidRPr="00211C19" w:rsidRDefault="00B94048" w:rsidP="0036589E">
            <w:pPr>
              <w:pStyle w:val="aff7"/>
              <w:rPr>
                <w:rFonts w:ascii="Calibri" w:eastAsia="현대하모니 L" w:hAnsi="Calibri" w:cs="Calibri"/>
                <w:color w:val="000000" w:themeColor="dark1"/>
                <w:sz w:val="16"/>
                <w:szCs w:val="16"/>
              </w:rPr>
            </w:pPr>
            <w:r>
              <w:rPr>
                <w:rFonts w:ascii="Calibri" w:eastAsia="현대하모니 L" w:hAnsi="Calibri" w:cs="Calibri"/>
                <w:color w:val="000000" w:themeColor="dark1"/>
                <w:sz w:val="16"/>
                <w:szCs w:val="16"/>
              </w:rPr>
              <w:t>Off/WPC Mode</w:t>
            </w:r>
          </w:p>
        </w:tc>
      </w:tr>
      <w:tr w:rsidR="00B94048" w:rsidRPr="00211C19" w14:paraId="620465B2" w14:textId="77777777" w:rsidTr="00B94048">
        <w:trPr>
          <w:trHeight w:val="170"/>
        </w:trPr>
        <w:tc>
          <w:tcPr>
            <w:tcW w:w="368" w:type="pct"/>
            <w:vMerge/>
            <w:shd w:val="clear" w:color="auto" w:fill="auto"/>
            <w:vAlign w:val="center"/>
          </w:tcPr>
          <w:p w14:paraId="61233BFA" w14:textId="77777777" w:rsidR="00B94048" w:rsidRPr="00211C19" w:rsidRDefault="00B94048" w:rsidP="00173CDB">
            <w:pPr>
              <w:jc w:val="center"/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</w:p>
        </w:tc>
        <w:tc>
          <w:tcPr>
            <w:tcW w:w="1360" w:type="pct"/>
            <w:vAlign w:val="center"/>
          </w:tcPr>
          <w:p w14:paraId="1FC0CA3A" w14:textId="77777777" w:rsidR="00B94048" w:rsidRPr="00881275" w:rsidRDefault="00B94048" w:rsidP="00173CDB">
            <w:pPr>
              <w:pStyle w:val="aff7"/>
              <w:rPr>
                <w:rFonts w:ascii="Calibri" w:eastAsia="현대하모니 M" w:hAnsi="Calibri" w:cs="Calibri"/>
                <w:color w:val="000000" w:themeColor="dark1"/>
                <w:kern w:val="24"/>
                <w:sz w:val="16"/>
                <w:szCs w:val="16"/>
              </w:rPr>
            </w:pPr>
            <w:r w:rsidRPr="00E67D5A">
              <w:rPr>
                <w:rFonts w:ascii="Calibri" w:eastAsia="현대하모니 M" w:hAnsi="Calibri" w:cs="Calibri"/>
                <w:color w:val="000000" w:themeColor="dark1"/>
                <w:kern w:val="24"/>
                <w:sz w:val="16"/>
                <w:szCs w:val="16"/>
              </w:rPr>
              <w:t>Output_OPT_b_GreenINDCmd</w:t>
            </w:r>
          </w:p>
        </w:tc>
        <w:tc>
          <w:tcPr>
            <w:tcW w:w="3271" w:type="pct"/>
            <w:vAlign w:val="center"/>
          </w:tcPr>
          <w:p w14:paraId="421AD5D5" w14:textId="77777777" w:rsidR="00B94048" w:rsidRPr="00211C19" w:rsidRDefault="00B94048" w:rsidP="00173CDB">
            <w:pPr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 w:rsidRPr="00211C19">
              <w:rPr>
                <w:rFonts w:eastAsia="현대하모니 L" w:cs="Calibri"/>
                <w:color w:val="000000" w:themeColor="dark1"/>
                <w:sz w:val="16"/>
                <w:szCs w:val="16"/>
              </w:rPr>
              <w:t xml:space="preserve">Green </w:t>
            </w:r>
            <w:r>
              <w:rPr>
                <w:rFonts w:eastAsia="현대하모니 L" w:cs="Calibri" w:hint="eastAsia"/>
                <w:color w:val="000000" w:themeColor="dark1"/>
                <w:sz w:val="16"/>
                <w:szCs w:val="16"/>
              </w:rPr>
              <w:t>LED</w:t>
            </w:r>
            <w:r w:rsidRPr="00211C19">
              <w:rPr>
                <w:rFonts w:eastAsia="현대하모니 L" w:cs="Calibri"/>
                <w:color w:val="000000" w:themeColor="dark1"/>
                <w:sz w:val="16"/>
                <w:szCs w:val="16"/>
              </w:rPr>
              <w:t xml:space="preserve"> </w:t>
            </w:r>
            <w:r>
              <w:rPr>
                <w:rFonts w:eastAsia="현대하모니 L" w:cs="Calibri" w:hint="eastAsia"/>
                <w:color w:val="000000" w:themeColor="dark1"/>
                <w:sz w:val="16"/>
                <w:szCs w:val="16"/>
              </w:rPr>
              <w:t>Output</w:t>
            </w:r>
            <w:r w:rsidRPr="00211C19">
              <w:rPr>
                <w:rFonts w:eastAsia="현대하모니 L" w:cs="Calibri"/>
                <w:color w:val="000000" w:themeColor="dark1"/>
                <w:sz w:val="16"/>
                <w:szCs w:val="16"/>
              </w:rPr>
              <w:t xml:space="preserve"> Command</w:t>
            </w:r>
          </w:p>
          <w:p w14:paraId="1A8A2027" w14:textId="77777777" w:rsidR="00B94048" w:rsidRDefault="00B94048" w:rsidP="00173CDB">
            <w:pPr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>
              <w:rPr>
                <w:rFonts w:eastAsia="현대하모니 L" w:cs="Calibri" w:hint="eastAsia"/>
                <w:color w:val="000000" w:themeColor="dark1"/>
                <w:sz w:val="16"/>
                <w:szCs w:val="16"/>
              </w:rPr>
              <w:t>-</w:t>
            </w:r>
            <w:r>
              <w:rPr>
                <w:rFonts w:eastAsia="현대하모니 L" w:cs="Calibri"/>
                <w:color w:val="000000" w:themeColor="dark1"/>
                <w:sz w:val="16"/>
                <w:szCs w:val="16"/>
              </w:rPr>
              <w:t>Off</w:t>
            </w:r>
            <w:r>
              <w:rPr>
                <w:rFonts w:eastAsia="현대하모니 L" w:cs="Calibri" w:hint="eastAsia"/>
                <w:color w:val="000000" w:themeColor="dark1"/>
                <w:sz w:val="16"/>
                <w:szCs w:val="16"/>
              </w:rPr>
              <w:t xml:space="preserve"> : Green LED Off</w:t>
            </w:r>
          </w:p>
          <w:p w14:paraId="40002E7E" w14:textId="77777777" w:rsidR="00B94048" w:rsidRPr="00173CDB" w:rsidRDefault="00B94048" w:rsidP="00173CDB">
            <w:pPr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>
              <w:rPr>
                <w:rFonts w:eastAsia="현대하모니 L" w:cs="Calibri" w:hint="eastAsia"/>
                <w:color w:val="000000" w:themeColor="dark1"/>
                <w:sz w:val="16"/>
                <w:szCs w:val="16"/>
              </w:rPr>
              <w:t>-</w:t>
            </w:r>
            <w:r w:rsidRPr="00173CDB">
              <w:rPr>
                <w:rFonts w:eastAsia="현대하모니 L" w:cs="Calibri"/>
                <w:color w:val="000000" w:themeColor="dark1"/>
                <w:sz w:val="16"/>
                <w:szCs w:val="16"/>
              </w:rPr>
              <w:t>On</w:t>
            </w:r>
            <w:r>
              <w:rPr>
                <w:rFonts w:eastAsia="현대하모니 L" w:cs="Calibri" w:hint="eastAsia"/>
                <w:color w:val="000000" w:themeColor="dark1"/>
                <w:sz w:val="16"/>
                <w:szCs w:val="16"/>
              </w:rPr>
              <w:t xml:space="preserve"> : Green LED On</w:t>
            </w:r>
          </w:p>
        </w:tc>
      </w:tr>
      <w:tr w:rsidR="00B94048" w:rsidRPr="00211C19" w14:paraId="0B3F5806" w14:textId="77777777" w:rsidTr="00B94048">
        <w:trPr>
          <w:trHeight w:val="170"/>
        </w:trPr>
        <w:tc>
          <w:tcPr>
            <w:tcW w:w="368" w:type="pct"/>
            <w:vMerge/>
            <w:shd w:val="clear" w:color="auto" w:fill="auto"/>
            <w:vAlign w:val="center"/>
          </w:tcPr>
          <w:p w14:paraId="5DBE5A45" w14:textId="77777777" w:rsidR="00B94048" w:rsidRPr="00211C19" w:rsidRDefault="00B94048" w:rsidP="00173CDB">
            <w:pPr>
              <w:jc w:val="center"/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</w:p>
        </w:tc>
        <w:tc>
          <w:tcPr>
            <w:tcW w:w="1360" w:type="pct"/>
            <w:vAlign w:val="center"/>
          </w:tcPr>
          <w:p w14:paraId="6A99E587" w14:textId="77777777" w:rsidR="00B94048" w:rsidRPr="00E67D5A" w:rsidRDefault="00B94048" w:rsidP="00173CDB">
            <w:pPr>
              <w:pStyle w:val="aff7"/>
              <w:rPr>
                <w:rFonts w:ascii="Arial" w:hAnsi="Arial"/>
                <w:color w:val="000000"/>
                <w:sz w:val="20"/>
                <w:szCs w:val="20"/>
              </w:rPr>
            </w:pPr>
            <w:r w:rsidRPr="00E67D5A">
              <w:rPr>
                <w:rFonts w:ascii="Calibri" w:eastAsia="현대하모니 M" w:hAnsi="Calibri" w:cs="Calibri"/>
                <w:color w:val="000000" w:themeColor="dark1"/>
                <w:kern w:val="24"/>
                <w:sz w:val="16"/>
                <w:szCs w:val="16"/>
              </w:rPr>
              <w:t>Output_OPT_b_AmberINDCmd</w:t>
            </w:r>
          </w:p>
        </w:tc>
        <w:tc>
          <w:tcPr>
            <w:tcW w:w="3271" w:type="pct"/>
            <w:vAlign w:val="center"/>
          </w:tcPr>
          <w:p w14:paraId="2D074B6E" w14:textId="77777777" w:rsidR="00B94048" w:rsidRPr="00211C19" w:rsidRDefault="00B94048" w:rsidP="00173CDB">
            <w:pPr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 w:rsidRPr="00211C19">
              <w:rPr>
                <w:rFonts w:eastAsia="현대하모니 L" w:cs="Calibri"/>
                <w:color w:val="000000" w:themeColor="dark1"/>
                <w:sz w:val="16"/>
                <w:szCs w:val="16"/>
              </w:rPr>
              <w:t xml:space="preserve">Amber </w:t>
            </w:r>
            <w:r>
              <w:rPr>
                <w:rFonts w:eastAsia="현대하모니 L" w:cs="Calibri" w:hint="eastAsia"/>
                <w:color w:val="000000" w:themeColor="dark1"/>
                <w:sz w:val="16"/>
                <w:szCs w:val="16"/>
              </w:rPr>
              <w:t>LED</w:t>
            </w:r>
            <w:r>
              <w:rPr>
                <w:rFonts w:eastAsia="현대하모니 L" w:cs="Calibri"/>
                <w:color w:val="000000" w:themeColor="dark1"/>
                <w:sz w:val="16"/>
                <w:szCs w:val="16"/>
              </w:rPr>
              <w:t xml:space="preserve"> </w:t>
            </w:r>
            <w:r>
              <w:rPr>
                <w:rFonts w:eastAsia="현대하모니 L" w:cs="Calibri" w:hint="eastAsia"/>
                <w:color w:val="000000" w:themeColor="dark1"/>
                <w:sz w:val="16"/>
                <w:szCs w:val="16"/>
              </w:rPr>
              <w:t>Output</w:t>
            </w:r>
            <w:r w:rsidRPr="00211C19">
              <w:rPr>
                <w:rFonts w:eastAsia="현대하모니 L" w:cs="Calibri"/>
                <w:color w:val="000000" w:themeColor="dark1"/>
                <w:sz w:val="16"/>
                <w:szCs w:val="16"/>
              </w:rPr>
              <w:t xml:space="preserve"> Command</w:t>
            </w:r>
          </w:p>
          <w:p w14:paraId="0BE57735" w14:textId="77777777" w:rsidR="00B94048" w:rsidRDefault="00B94048" w:rsidP="00173CDB">
            <w:pPr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>
              <w:rPr>
                <w:rFonts w:eastAsia="현대하모니 L" w:cs="Calibri" w:hint="eastAsia"/>
                <w:color w:val="000000" w:themeColor="dark1"/>
                <w:sz w:val="16"/>
                <w:szCs w:val="16"/>
              </w:rPr>
              <w:t>-</w:t>
            </w:r>
            <w:r>
              <w:rPr>
                <w:rFonts w:eastAsia="현대하모니 L" w:cs="Calibri"/>
                <w:color w:val="000000" w:themeColor="dark1"/>
                <w:sz w:val="16"/>
                <w:szCs w:val="16"/>
              </w:rPr>
              <w:t>Off</w:t>
            </w:r>
            <w:r>
              <w:rPr>
                <w:rFonts w:eastAsia="현대하모니 L" w:cs="Calibri" w:hint="eastAsia"/>
                <w:color w:val="000000" w:themeColor="dark1"/>
                <w:sz w:val="16"/>
                <w:szCs w:val="16"/>
              </w:rPr>
              <w:t xml:space="preserve"> : Amber LED Off</w:t>
            </w:r>
          </w:p>
          <w:p w14:paraId="7D1AE13A" w14:textId="77777777" w:rsidR="00B94048" w:rsidRPr="00211C19" w:rsidRDefault="00B94048" w:rsidP="00173CDB">
            <w:pPr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>
              <w:rPr>
                <w:rFonts w:eastAsia="현대하모니 L" w:cs="Calibri" w:hint="eastAsia"/>
                <w:color w:val="000000" w:themeColor="dark1"/>
                <w:sz w:val="16"/>
                <w:szCs w:val="16"/>
              </w:rPr>
              <w:t>-</w:t>
            </w:r>
            <w:r w:rsidRPr="00173CDB">
              <w:rPr>
                <w:rFonts w:eastAsia="현대하모니 L" w:cs="Calibri"/>
                <w:color w:val="000000" w:themeColor="dark1"/>
                <w:sz w:val="16"/>
                <w:szCs w:val="16"/>
              </w:rPr>
              <w:t>On</w:t>
            </w:r>
            <w:r>
              <w:rPr>
                <w:rFonts w:eastAsia="현대하모니 L" w:cs="Calibri" w:hint="eastAsia"/>
                <w:color w:val="000000" w:themeColor="dark1"/>
                <w:sz w:val="16"/>
                <w:szCs w:val="16"/>
              </w:rPr>
              <w:t xml:space="preserve"> : Amber LED On</w:t>
            </w:r>
          </w:p>
        </w:tc>
      </w:tr>
    </w:tbl>
    <w:p w14:paraId="18208BAA" w14:textId="1994B6CC" w:rsidR="00F4543A" w:rsidRDefault="00B45E12" w:rsidP="007D783D">
      <w:pPr>
        <w:pStyle w:val="affc"/>
        <w:rPr>
          <w:rFonts w:eastAsia="현대하모니 L" w:cs="Calibri"/>
        </w:rPr>
      </w:pPr>
      <w:bookmarkStart w:id="23" w:name="_Toc96604483"/>
      <w:r w:rsidRPr="00211C19">
        <w:rPr>
          <w:rFonts w:eastAsia="현대하모니 L" w:cs="Calibri"/>
        </w:rPr>
        <w:lastRenderedPageBreak/>
        <w:t xml:space="preserve">Table </w:t>
      </w:r>
      <w:r w:rsidRPr="00211C19">
        <w:rPr>
          <w:rFonts w:eastAsia="현대하모니 L" w:cs="Calibri"/>
        </w:rPr>
        <w:fldChar w:fldCharType="begin"/>
      </w:r>
      <w:r w:rsidRPr="00211C19">
        <w:rPr>
          <w:rFonts w:eastAsia="현대하모니 L" w:cs="Calibri"/>
        </w:rPr>
        <w:instrText xml:space="preserve"> SEQ Table \* ARABIC </w:instrText>
      </w:r>
      <w:r w:rsidRPr="00211C19">
        <w:rPr>
          <w:rFonts w:eastAsia="현대하모니 L" w:cs="Calibri"/>
        </w:rPr>
        <w:fldChar w:fldCharType="separate"/>
      </w:r>
      <w:r w:rsidR="006F533A">
        <w:rPr>
          <w:rFonts w:eastAsia="현대하모니 L" w:cs="Calibri"/>
          <w:noProof/>
        </w:rPr>
        <w:t>3</w:t>
      </w:r>
      <w:r w:rsidRPr="00211C19">
        <w:rPr>
          <w:rFonts w:eastAsia="현대하모니 L" w:cs="Calibri"/>
        </w:rPr>
        <w:fldChar w:fldCharType="end"/>
      </w:r>
      <w:r w:rsidRPr="00211C19">
        <w:rPr>
          <w:rFonts w:eastAsia="현대하모니 L" w:cs="Calibri"/>
        </w:rPr>
        <w:t xml:space="preserve">.WPC Control </w:t>
      </w:r>
      <w:r w:rsidR="004914D6">
        <w:rPr>
          <w:rFonts w:eastAsia="현대하모니 L" w:cs="Calibri"/>
        </w:rPr>
        <w:t>Type1 (1.</w:t>
      </w:r>
      <w:r w:rsidR="00FE586A">
        <w:rPr>
          <w:rFonts w:eastAsia="현대하모니 L" w:cs="Calibri" w:hint="eastAsia"/>
        </w:rPr>
        <w:t>8</w:t>
      </w:r>
      <w:r w:rsidR="004914D6">
        <w:rPr>
          <w:rFonts w:eastAsia="현대하모니 L" w:cs="Calibri"/>
        </w:rPr>
        <w:t>)</w:t>
      </w:r>
      <w:r w:rsidRPr="00211C19">
        <w:rPr>
          <w:rFonts w:eastAsia="현대하모니 L" w:cs="Calibri"/>
        </w:rPr>
        <w:t xml:space="preserve"> In/Out List</w:t>
      </w:r>
      <w:bookmarkEnd w:id="23"/>
    </w:p>
    <w:p w14:paraId="339AB60D" w14:textId="77777777" w:rsidR="00FA27D7" w:rsidRPr="00FA27D7" w:rsidRDefault="00FA27D7" w:rsidP="00FA27D7"/>
    <w:p w14:paraId="5146DA87" w14:textId="2C093A90" w:rsidR="00926794" w:rsidRDefault="00052FF1" w:rsidP="007D783D">
      <w:pPr>
        <w:pStyle w:val="51"/>
      </w:pPr>
      <w:r>
        <w:rPr>
          <w:rFonts w:hint="eastAsia"/>
        </w:rPr>
        <w:t>Type2 (</w:t>
      </w:r>
      <w:r w:rsidR="001B4C2D">
        <w:rPr>
          <w:rFonts w:hint="eastAsia"/>
        </w:rPr>
        <w:t>2</w:t>
      </w:r>
      <w:r>
        <w:rPr>
          <w:rFonts w:hint="eastAsia"/>
        </w:rPr>
        <w:t>.</w:t>
      </w:r>
      <w:r w:rsidR="00FE586A">
        <w:t>5</w:t>
      </w:r>
      <w:r>
        <w:rPr>
          <w:rFonts w:hint="eastAsia"/>
        </w:rPr>
        <w:t>)</w:t>
      </w:r>
    </w:p>
    <w:tbl>
      <w:tblPr>
        <w:tblpPr w:leftFromText="142" w:rightFromText="142" w:vertAnchor="text" w:horzAnchor="margin" w:tblpY="137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57" w:type="dxa"/>
          <w:right w:w="0" w:type="dxa"/>
        </w:tblCellMar>
        <w:tblLook w:val="0000" w:firstRow="0" w:lastRow="0" w:firstColumn="0" w:lastColumn="0" w:noHBand="0" w:noVBand="0"/>
      </w:tblPr>
      <w:tblGrid>
        <w:gridCol w:w="604"/>
        <w:gridCol w:w="2622"/>
        <w:gridCol w:w="7118"/>
      </w:tblGrid>
      <w:tr w:rsidR="00B94048" w:rsidRPr="00211C19" w14:paraId="1325B54C" w14:textId="77777777" w:rsidTr="0088039A">
        <w:trPr>
          <w:trHeight w:val="340"/>
        </w:trPr>
        <w:tc>
          <w:tcPr>
            <w:tcW w:w="292" w:type="pct"/>
            <w:shd w:val="clear" w:color="auto" w:fill="E0E0E0"/>
            <w:noWrap/>
            <w:vAlign w:val="center"/>
          </w:tcPr>
          <w:p w14:paraId="263A43A9" w14:textId="77777777" w:rsidR="00B94048" w:rsidRPr="00211C19" w:rsidRDefault="00B94048" w:rsidP="007D783D">
            <w:pPr>
              <w:jc w:val="center"/>
              <w:rPr>
                <w:rFonts w:eastAsia="현대하모니 L" w:cs="Calibri"/>
                <w:b/>
                <w:sz w:val="16"/>
              </w:rPr>
            </w:pPr>
            <w:r w:rsidRPr="00211C19">
              <w:rPr>
                <w:rFonts w:eastAsia="현대하모니 L" w:cs="Calibri"/>
                <w:b/>
                <w:bCs/>
                <w:sz w:val="16"/>
              </w:rPr>
              <w:t>Function</w:t>
            </w:r>
          </w:p>
        </w:tc>
        <w:tc>
          <w:tcPr>
            <w:tcW w:w="1267" w:type="pct"/>
            <w:shd w:val="clear" w:color="auto" w:fill="E0E0E0"/>
            <w:vAlign w:val="center"/>
          </w:tcPr>
          <w:p w14:paraId="24428356" w14:textId="77777777" w:rsidR="00B94048" w:rsidRPr="00211C19" w:rsidRDefault="00B94048" w:rsidP="007D783D">
            <w:pPr>
              <w:jc w:val="center"/>
              <w:rPr>
                <w:rFonts w:eastAsia="현대하모니 L" w:cs="Calibri"/>
                <w:b/>
                <w:sz w:val="16"/>
              </w:rPr>
            </w:pPr>
            <w:r w:rsidRPr="00211C19">
              <w:rPr>
                <w:rFonts w:eastAsia="현대하모니 L" w:cs="Calibri"/>
                <w:b/>
                <w:bCs/>
                <w:sz w:val="16"/>
              </w:rPr>
              <w:t>Signal Name</w:t>
            </w:r>
          </w:p>
        </w:tc>
        <w:tc>
          <w:tcPr>
            <w:tcW w:w="3441" w:type="pct"/>
            <w:shd w:val="clear" w:color="auto" w:fill="E0E0E0"/>
            <w:vAlign w:val="center"/>
          </w:tcPr>
          <w:p w14:paraId="26B54506" w14:textId="77777777" w:rsidR="00B94048" w:rsidRPr="00211C19" w:rsidRDefault="00B94048" w:rsidP="007D783D">
            <w:pPr>
              <w:jc w:val="center"/>
              <w:rPr>
                <w:rFonts w:eastAsia="현대하모니 L" w:cs="Calibri"/>
                <w:b/>
                <w:sz w:val="16"/>
              </w:rPr>
            </w:pPr>
            <w:r w:rsidRPr="00211C19">
              <w:rPr>
                <w:rFonts w:eastAsia="현대하모니 L" w:cs="Calibri"/>
                <w:b/>
                <w:sz w:val="16"/>
              </w:rPr>
              <w:t>Description</w:t>
            </w:r>
          </w:p>
        </w:tc>
      </w:tr>
      <w:tr w:rsidR="00B94048" w:rsidRPr="00211C19" w14:paraId="7FF5B066" w14:textId="77777777" w:rsidTr="0088039A">
        <w:trPr>
          <w:trHeight w:val="170"/>
        </w:trPr>
        <w:tc>
          <w:tcPr>
            <w:tcW w:w="292" w:type="pct"/>
            <w:vMerge w:val="restart"/>
            <w:shd w:val="clear" w:color="auto" w:fill="auto"/>
            <w:vAlign w:val="center"/>
          </w:tcPr>
          <w:p w14:paraId="28A8EE57" w14:textId="77777777" w:rsidR="00B94048" w:rsidRPr="00211C19" w:rsidRDefault="00B94048" w:rsidP="008422F3">
            <w:pPr>
              <w:jc w:val="center"/>
              <w:rPr>
                <w:rFonts w:eastAsia="현대하모니 L" w:cs="Calibri"/>
                <w:sz w:val="16"/>
              </w:rPr>
            </w:pPr>
            <w:r w:rsidRPr="00211C19">
              <w:rPr>
                <w:rFonts w:eastAsia="현대하모니 L" w:cs="Calibri"/>
                <w:sz w:val="16"/>
              </w:rPr>
              <w:t>Input</w:t>
            </w:r>
          </w:p>
        </w:tc>
        <w:tc>
          <w:tcPr>
            <w:tcW w:w="1267" w:type="pct"/>
            <w:vAlign w:val="center"/>
          </w:tcPr>
          <w:p w14:paraId="73CC4F40" w14:textId="77777777" w:rsidR="00B94048" w:rsidRPr="00211C19" w:rsidRDefault="00B94048" w:rsidP="008422F3">
            <w:pPr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 w:rsidRPr="00165E90">
              <w:rPr>
                <w:rFonts w:eastAsia="현대하모니 L" w:cs="Calibri"/>
                <w:color w:val="000000" w:themeColor="dark1"/>
                <w:sz w:val="16"/>
                <w:szCs w:val="16"/>
              </w:rPr>
              <w:t>Input_b_IGN1_IN</w:t>
            </w:r>
          </w:p>
        </w:tc>
        <w:tc>
          <w:tcPr>
            <w:tcW w:w="3441" w:type="pct"/>
            <w:vAlign w:val="center"/>
          </w:tcPr>
          <w:p w14:paraId="00094DAE" w14:textId="77777777" w:rsidR="00B94048" w:rsidRPr="00211C19" w:rsidRDefault="00B94048" w:rsidP="008422F3">
            <w:pPr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 w:rsidRPr="00211C19">
              <w:rPr>
                <w:rFonts w:eastAsia="현대하모니 L" w:cs="Calibri"/>
                <w:color w:val="000000" w:themeColor="dark1"/>
                <w:sz w:val="16"/>
                <w:szCs w:val="16"/>
              </w:rPr>
              <w:t>Terminal IGN1 Input Signal</w:t>
            </w:r>
          </w:p>
        </w:tc>
      </w:tr>
      <w:tr w:rsidR="00B94048" w:rsidRPr="00211C19" w14:paraId="5C164CB0" w14:textId="77777777" w:rsidTr="0088039A">
        <w:trPr>
          <w:trHeight w:val="170"/>
        </w:trPr>
        <w:tc>
          <w:tcPr>
            <w:tcW w:w="292" w:type="pct"/>
            <w:vMerge/>
            <w:shd w:val="clear" w:color="auto" w:fill="auto"/>
            <w:vAlign w:val="center"/>
          </w:tcPr>
          <w:p w14:paraId="0F7D2EFF" w14:textId="77777777" w:rsidR="00B94048" w:rsidRPr="00211C19" w:rsidRDefault="00B94048" w:rsidP="007D783D">
            <w:pPr>
              <w:jc w:val="center"/>
              <w:rPr>
                <w:rFonts w:eastAsia="현대하모니 L" w:cs="Calibri"/>
                <w:sz w:val="16"/>
              </w:rPr>
            </w:pPr>
          </w:p>
        </w:tc>
        <w:tc>
          <w:tcPr>
            <w:tcW w:w="1267" w:type="pct"/>
            <w:vAlign w:val="center"/>
          </w:tcPr>
          <w:p w14:paraId="5080AA27" w14:textId="77777777" w:rsidR="00B94048" w:rsidRPr="00211C19" w:rsidRDefault="00B94048" w:rsidP="007D783D">
            <w:pPr>
              <w:rPr>
                <w:rFonts w:eastAsia="현대하모니 M" w:cs="Calibri"/>
                <w:sz w:val="16"/>
              </w:rPr>
            </w:pPr>
            <w:r w:rsidRPr="001A4B6C">
              <w:rPr>
                <w:rFonts w:eastAsia="현대하모니 M" w:cs="Calibri"/>
                <w:color w:val="000000" w:themeColor="dark1"/>
                <w:sz w:val="16"/>
                <w:szCs w:val="16"/>
              </w:rPr>
              <w:t>Input_b_LFSearchingOn_IN</w:t>
            </w:r>
          </w:p>
        </w:tc>
        <w:tc>
          <w:tcPr>
            <w:tcW w:w="3441" w:type="pct"/>
            <w:vAlign w:val="center"/>
          </w:tcPr>
          <w:p w14:paraId="730C78E0" w14:textId="77777777" w:rsidR="00B94048" w:rsidRPr="00211C19" w:rsidRDefault="00B94048" w:rsidP="007D783D">
            <w:pPr>
              <w:pStyle w:val="aff7"/>
              <w:rPr>
                <w:rFonts w:ascii="Calibri" w:eastAsia="현대하모니 M" w:hAnsi="Calibri" w:cs="Calibri"/>
                <w:sz w:val="36"/>
                <w:szCs w:val="36"/>
              </w:rPr>
            </w:pPr>
            <w:r w:rsidRPr="00211C19">
              <w:rPr>
                <w:rFonts w:ascii="Calibri" w:eastAsia="현대하모니 M" w:hAnsi="Calibri" w:cs="Calibri"/>
                <w:color w:val="000000" w:themeColor="dark1"/>
                <w:sz w:val="16"/>
                <w:szCs w:val="16"/>
              </w:rPr>
              <w:t>SMK LF Searching State</w:t>
            </w:r>
          </w:p>
          <w:p w14:paraId="408619FE" w14:textId="77777777" w:rsidR="00B94048" w:rsidRPr="00211C19" w:rsidRDefault="00B94048" w:rsidP="007D783D">
            <w:pPr>
              <w:rPr>
                <w:rFonts w:eastAsia="현대하모니 M" w:cs="Calibri"/>
                <w:color w:val="000000" w:themeColor="dark1"/>
                <w:sz w:val="16"/>
                <w:szCs w:val="16"/>
              </w:rPr>
            </w:pPr>
            <w:r>
              <w:rPr>
                <w:rFonts w:eastAsia="현대하모니 M" w:cs="Calibri" w:hint="eastAsia"/>
                <w:color w:val="000000" w:themeColor="dark1"/>
                <w:sz w:val="16"/>
                <w:szCs w:val="16"/>
              </w:rPr>
              <w:t xml:space="preserve">- </w:t>
            </w:r>
            <w:r w:rsidRPr="00211C19">
              <w:rPr>
                <w:rFonts w:eastAsia="현대하모니 M" w:cs="Calibri"/>
                <w:color w:val="000000" w:themeColor="dark1"/>
                <w:sz w:val="16"/>
                <w:szCs w:val="16"/>
              </w:rPr>
              <w:t>Off : No Use SMK LF Searching</w:t>
            </w:r>
          </w:p>
          <w:p w14:paraId="739FFF69" w14:textId="77777777" w:rsidR="00B94048" w:rsidRPr="00211C19" w:rsidRDefault="00B94048" w:rsidP="007D783D">
            <w:pPr>
              <w:rPr>
                <w:rFonts w:eastAsia="현대하모니 M" w:cs="Calibri"/>
                <w:sz w:val="16"/>
              </w:rPr>
            </w:pPr>
            <w:r>
              <w:rPr>
                <w:rFonts w:eastAsia="현대하모니 M" w:cs="Calibri" w:hint="eastAsia"/>
                <w:color w:val="000000" w:themeColor="dark1"/>
                <w:sz w:val="16"/>
                <w:szCs w:val="16"/>
              </w:rPr>
              <w:t xml:space="preserve">- </w:t>
            </w:r>
            <w:r w:rsidRPr="00211C19">
              <w:rPr>
                <w:rFonts w:eastAsia="현대하모니 M" w:cs="Calibri"/>
                <w:color w:val="000000" w:themeColor="dark1"/>
                <w:sz w:val="16"/>
                <w:szCs w:val="16"/>
              </w:rPr>
              <w:t>On : Use SMK LF Searching</w:t>
            </w:r>
          </w:p>
        </w:tc>
      </w:tr>
      <w:tr w:rsidR="00B94048" w:rsidRPr="00211C19" w14:paraId="2655474B" w14:textId="77777777" w:rsidTr="0088039A">
        <w:trPr>
          <w:trHeight w:val="170"/>
        </w:trPr>
        <w:tc>
          <w:tcPr>
            <w:tcW w:w="292" w:type="pct"/>
            <w:vMerge/>
            <w:shd w:val="clear" w:color="auto" w:fill="auto"/>
            <w:vAlign w:val="center"/>
          </w:tcPr>
          <w:p w14:paraId="5E88EB5B" w14:textId="77777777" w:rsidR="00B94048" w:rsidRPr="00211C19" w:rsidRDefault="00B94048" w:rsidP="007D783D">
            <w:pPr>
              <w:jc w:val="center"/>
              <w:rPr>
                <w:rFonts w:eastAsia="현대하모니 L" w:cs="Calibri"/>
                <w:sz w:val="16"/>
              </w:rPr>
            </w:pPr>
          </w:p>
        </w:tc>
        <w:tc>
          <w:tcPr>
            <w:tcW w:w="1267" w:type="pct"/>
            <w:vAlign w:val="center"/>
          </w:tcPr>
          <w:p w14:paraId="45B9DFB8" w14:textId="77777777" w:rsidR="00B94048" w:rsidRPr="00211C19" w:rsidRDefault="00B94048" w:rsidP="007D783D">
            <w:pPr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>
              <w:rPr>
                <w:rFonts w:eastAsia="현대하모니 L" w:cs="Calibri"/>
                <w:color w:val="000000" w:themeColor="dark1"/>
                <w:sz w:val="16"/>
                <w:szCs w:val="16"/>
              </w:rPr>
              <w:t>Input_b_SMKO</w:t>
            </w:r>
            <w:r>
              <w:rPr>
                <w:rFonts w:eastAsia="현대하모니 L" w:cs="Calibri" w:hint="eastAsia"/>
                <w:color w:val="000000" w:themeColor="dark1"/>
                <w:sz w:val="16"/>
                <w:szCs w:val="16"/>
              </w:rPr>
              <w:t>pt</w:t>
            </w:r>
            <w:r w:rsidRPr="001A4B6C">
              <w:rPr>
                <w:rFonts w:eastAsia="현대하모니 L" w:cs="Calibri"/>
                <w:color w:val="000000" w:themeColor="dark1"/>
                <w:sz w:val="16"/>
                <w:szCs w:val="16"/>
              </w:rPr>
              <w:t>ion</w:t>
            </w:r>
          </w:p>
        </w:tc>
        <w:tc>
          <w:tcPr>
            <w:tcW w:w="3441" w:type="pct"/>
            <w:vAlign w:val="center"/>
          </w:tcPr>
          <w:p w14:paraId="06C871A2" w14:textId="77777777" w:rsidR="00B94048" w:rsidRPr="00211C19" w:rsidRDefault="00B94048" w:rsidP="007D783D">
            <w:pPr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 w:rsidRPr="00211C19">
              <w:rPr>
                <w:rFonts w:eastAsia="현대하모니 L" w:cs="Calibri"/>
                <w:color w:val="000000" w:themeColor="dark1"/>
                <w:sz w:val="16"/>
                <w:szCs w:val="16"/>
              </w:rPr>
              <w:t>SMK(Smart Key) System Option</w:t>
            </w:r>
          </w:p>
          <w:p w14:paraId="52BC1AE2" w14:textId="77777777" w:rsidR="00B94048" w:rsidRPr="00211C19" w:rsidRDefault="00B94048" w:rsidP="007D783D">
            <w:pPr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 w:rsidRPr="00211C19">
              <w:rPr>
                <w:rFonts w:eastAsia="현대하모니 L" w:cs="Calibri"/>
                <w:color w:val="000000" w:themeColor="dark1"/>
                <w:sz w:val="16"/>
                <w:szCs w:val="16"/>
              </w:rPr>
              <w:t>This signal is used to determine "Smart Key System" is applied or not in this vehicle.</w:t>
            </w:r>
          </w:p>
          <w:p w14:paraId="15603170" w14:textId="77777777" w:rsidR="00B94048" w:rsidRPr="00211C19" w:rsidRDefault="00B94048" w:rsidP="007D783D">
            <w:pPr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 w:rsidRPr="00211C19">
              <w:rPr>
                <w:rFonts w:eastAsia="현대하모니 L" w:cs="Calibri"/>
                <w:color w:val="000000" w:themeColor="dark1"/>
                <w:sz w:val="16"/>
                <w:szCs w:val="16"/>
              </w:rPr>
              <w:t>0x0:Off/0x1:On(SMK Option)</w:t>
            </w:r>
          </w:p>
        </w:tc>
      </w:tr>
      <w:tr w:rsidR="00B94048" w:rsidRPr="00211C19" w14:paraId="4E9B003A" w14:textId="77777777" w:rsidTr="0088039A">
        <w:trPr>
          <w:trHeight w:val="170"/>
        </w:trPr>
        <w:tc>
          <w:tcPr>
            <w:tcW w:w="292" w:type="pct"/>
            <w:vMerge/>
            <w:shd w:val="clear" w:color="auto" w:fill="auto"/>
            <w:vAlign w:val="center"/>
          </w:tcPr>
          <w:p w14:paraId="309CC52A" w14:textId="77777777" w:rsidR="00B94048" w:rsidRPr="00211C19" w:rsidRDefault="00B94048" w:rsidP="007D783D">
            <w:pPr>
              <w:jc w:val="center"/>
              <w:rPr>
                <w:rFonts w:eastAsia="현대하모니 L" w:cs="Calibri"/>
                <w:sz w:val="16"/>
              </w:rPr>
            </w:pPr>
          </w:p>
        </w:tc>
        <w:tc>
          <w:tcPr>
            <w:tcW w:w="1267" w:type="pct"/>
            <w:vAlign w:val="center"/>
          </w:tcPr>
          <w:p w14:paraId="0944A996" w14:textId="77777777" w:rsidR="00B94048" w:rsidRPr="00211C19" w:rsidRDefault="00B94048" w:rsidP="007D783D">
            <w:pPr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 w:rsidRPr="001A4B6C">
              <w:rPr>
                <w:rFonts w:eastAsia="현대하모니 L" w:cs="Calibri"/>
                <w:color w:val="000000" w:themeColor="dark1"/>
                <w:sz w:val="16"/>
                <w:szCs w:val="16"/>
              </w:rPr>
              <w:t>Input_b_LFSearchingOn</w:t>
            </w:r>
          </w:p>
        </w:tc>
        <w:tc>
          <w:tcPr>
            <w:tcW w:w="3441" w:type="pct"/>
            <w:vAlign w:val="center"/>
          </w:tcPr>
          <w:p w14:paraId="2A2AA45A" w14:textId="77777777" w:rsidR="00B94048" w:rsidRPr="00211C19" w:rsidRDefault="00B94048" w:rsidP="007D783D">
            <w:pPr>
              <w:pStyle w:val="aff7"/>
              <w:rPr>
                <w:rFonts w:ascii="Calibri" w:eastAsia="현대하모니 L" w:hAnsi="Calibri" w:cs="Calibri"/>
                <w:color w:val="000000" w:themeColor="dark1"/>
                <w:sz w:val="16"/>
                <w:szCs w:val="16"/>
              </w:rPr>
            </w:pPr>
            <w:r w:rsidRPr="00211C19">
              <w:rPr>
                <w:rFonts w:ascii="Calibri" w:eastAsia="현대하모니 L" w:hAnsi="Calibri" w:cs="Calibri"/>
                <w:color w:val="000000" w:themeColor="dark1"/>
                <w:sz w:val="16"/>
                <w:szCs w:val="16"/>
              </w:rPr>
              <w:t>SMK LF Searching State</w:t>
            </w:r>
          </w:p>
          <w:p w14:paraId="40EFE7C3" w14:textId="77777777" w:rsidR="00B94048" w:rsidRPr="00211C19" w:rsidRDefault="00B94048" w:rsidP="007D783D">
            <w:pPr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 w:rsidRPr="00211C19">
              <w:rPr>
                <w:rFonts w:eastAsia="현대하모니 L" w:cs="Calibri"/>
                <w:color w:val="000000" w:themeColor="dark1"/>
                <w:sz w:val="16"/>
                <w:szCs w:val="16"/>
              </w:rPr>
              <w:t>0x0:Off(No Use SMK LF Searching) 0x1:On(Use SMK LF Searching)</w:t>
            </w:r>
          </w:p>
        </w:tc>
      </w:tr>
      <w:tr w:rsidR="00B94048" w:rsidRPr="00211C19" w14:paraId="2CFD79E9" w14:textId="77777777" w:rsidTr="0088039A">
        <w:trPr>
          <w:trHeight w:val="170"/>
        </w:trPr>
        <w:tc>
          <w:tcPr>
            <w:tcW w:w="292" w:type="pct"/>
            <w:vMerge/>
            <w:shd w:val="clear" w:color="auto" w:fill="auto"/>
            <w:vAlign w:val="center"/>
          </w:tcPr>
          <w:p w14:paraId="2B64897D" w14:textId="77777777" w:rsidR="00B94048" w:rsidRPr="00211C19" w:rsidRDefault="00B94048" w:rsidP="007D783D">
            <w:pPr>
              <w:jc w:val="center"/>
              <w:rPr>
                <w:rFonts w:eastAsia="현대하모니 L" w:cs="Calibri"/>
                <w:sz w:val="16"/>
              </w:rPr>
            </w:pPr>
          </w:p>
        </w:tc>
        <w:tc>
          <w:tcPr>
            <w:tcW w:w="1267" w:type="pct"/>
            <w:vAlign w:val="center"/>
          </w:tcPr>
          <w:p w14:paraId="4AFB40C6" w14:textId="77777777" w:rsidR="00B94048" w:rsidRPr="001A4B6C" w:rsidRDefault="00B94048">
            <w:pPr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 w:rsidRPr="001A4B6C">
              <w:rPr>
                <w:rFonts w:eastAsia="현대하모니 L" w:cs="Calibri" w:hint="eastAsia"/>
                <w:color w:val="000000" w:themeColor="dark1"/>
                <w:sz w:val="16"/>
                <w:szCs w:val="16"/>
              </w:rPr>
              <w:t>Input_b_AstDrSw</w:t>
            </w:r>
          </w:p>
        </w:tc>
        <w:tc>
          <w:tcPr>
            <w:tcW w:w="3441" w:type="pct"/>
            <w:vAlign w:val="center"/>
          </w:tcPr>
          <w:p w14:paraId="23F0C6E5" w14:textId="77777777" w:rsidR="00B94048" w:rsidRPr="00211C19" w:rsidRDefault="00B94048" w:rsidP="007D783D">
            <w:pPr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 w:rsidRPr="00211C19">
              <w:rPr>
                <w:rFonts w:eastAsia="현대하모니 L" w:cs="Calibri"/>
                <w:color w:val="000000" w:themeColor="dark1"/>
                <w:sz w:val="16"/>
                <w:szCs w:val="16"/>
              </w:rPr>
              <w:t>Assistant-Side Door Switch</w:t>
            </w:r>
          </w:p>
          <w:p w14:paraId="670B064C" w14:textId="77777777" w:rsidR="00B94048" w:rsidRPr="00211C19" w:rsidRDefault="00B94048" w:rsidP="007D783D">
            <w:pPr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 w:rsidRPr="00211C19">
              <w:rPr>
                <w:rFonts w:eastAsia="현대하모니 L" w:cs="Calibri"/>
                <w:color w:val="000000" w:themeColor="dark1"/>
                <w:sz w:val="16"/>
                <w:szCs w:val="16"/>
              </w:rPr>
              <w:t>0x0:Close/0x1:Open</w:t>
            </w:r>
          </w:p>
        </w:tc>
      </w:tr>
      <w:tr w:rsidR="00B94048" w:rsidRPr="00211C19" w14:paraId="6F235369" w14:textId="77777777" w:rsidTr="0088039A">
        <w:trPr>
          <w:trHeight w:val="170"/>
        </w:trPr>
        <w:tc>
          <w:tcPr>
            <w:tcW w:w="292" w:type="pct"/>
            <w:vMerge/>
            <w:shd w:val="clear" w:color="auto" w:fill="auto"/>
            <w:vAlign w:val="center"/>
          </w:tcPr>
          <w:p w14:paraId="133AB37E" w14:textId="77777777" w:rsidR="00B94048" w:rsidRPr="00211C19" w:rsidRDefault="00B94048" w:rsidP="007D783D">
            <w:pPr>
              <w:jc w:val="center"/>
              <w:rPr>
                <w:rFonts w:eastAsia="현대하모니 L" w:cs="Calibri"/>
                <w:sz w:val="16"/>
              </w:rPr>
            </w:pPr>
          </w:p>
        </w:tc>
        <w:tc>
          <w:tcPr>
            <w:tcW w:w="1267" w:type="pct"/>
            <w:vAlign w:val="center"/>
          </w:tcPr>
          <w:p w14:paraId="4E04A610" w14:textId="77777777" w:rsidR="00B94048" w:rsidRPr="001A4B6C" w:rsidRDefault="00B94048">
            <w:pPr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 w:rsidRPr="001A4B6C">
              <w:rPr>
                <w:rFonts w:eastAsia="현대하모니 L" w:cs="Calibri" w:hint="eastAsia"/>
                <w:color w:val="000000" w:themeColor="dark1"/>
                <w:sz w:val="16"/>
                <w:szCs w:val="16"/>
              </w:rPr>
              <w:t>Input_b_DrvDrSw</w:t>
            </w:r>
          </w:p>
        </w:tc>
        <w:tc>
          <w:tcPr>
            <w:tcW w:w="3441" w:type="pct"/>
            <w:vAlign w:val="center"/>
          </w:tcPr>
          <w:p w14:paraId="2363A3FB" w14:textId="77777777" w:rsidR="00B94048" w:rsidRPr="00211C19" w:rsidRDefault="00B94048" w:rsidP="007D783D">
            <w:pPr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 w:rsidRPr="00211C19">
              <w:rPr>
                <w:rFonts w:eastAsia="현대하모니 L" w:cs="Calibri"/>
                <w:color w:val="000000" w:themeColor="dark1"/>
                <w:sz w:val="16"/>
                <w:szCs w:val="16"/>
              </w:rPr>
              <w:t>Driver-Side Door Switch</w:t>
            </w:r>
          </w:p>
          <w:p w14:paraId="4096AACD" w14:textId="77777777" w:rsidR="00B94048" w:rsidRPr="00211C19" w:rsidRDefault="00B94048" w:rsidP="007D783D">
            <w:pPr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 w:rsidRPr="00211C19">
              <w:rPr>
                <w:rFonts w:eastAsia="현대하모니 L" w:cs="Calibri"/>
                <w:color w:val="000000" w:themeColor="dark1"/>
                <w:sz w:val="16"/>
                <w:szCs w:val="16"/>
              </w:rPr>
              <w:t>0x0:Close/0x1:Open</w:t>
            </w:r>
          </w:p>
        </w:tc>
      </w:tr>
      <w:tr w:rsidR="00B94048" w:rsidRPr="00211C19" w14:paraId="732F0055" w14:textId="77777777" w:rsidTr="0088039A">
        <w:trPr>
          <w:trHeight w:val="170"/>
        </w:trPr>
        <w:tc>
          <w:tcPr>
            <w:tcW w:w="292" w:type="pct"/>
            <w:vMerge/>
            <w:shd w:val="clear" w:color="auto" w:fill="auto"/>
            <w:vAlign w:val="center"/>
          </w:tcPr>
          <w:p w14:paraId="3943D449" w14:textId="77777777" w:rsidR="00B94048" w:rsidRPr="00211C19" w:rsidRDefault="00B94048" w:rsidP="007D783D">
            <w:pPr>
              <w:jc w:val="center"/>
              <w:rPr>
                <w:rFonts w:eastAsia="현대하모니 L" w:cs="Calibri"/>
                <w:sz w:val="16"/>
              </w:rPr>
            </w:pPr>
          </w:p>
        </w:tc>
        <w:tc>
          <w:tcPr>
            <w:tcW w:w="1267" w:type="pct"/>
            <w:vAlign w:val="center"/>
          </w:tcPr>
          <w:p w14:paraId="7A33D925" w14:textId="77777777" w:rsidR="00B94048" w:rsidRPr="001A4B6C" w:rsidRDefault="00B94048">
            <w:pPr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 w:rsidRPr="001A4B6C">
              <w:rPr>
                <w:rFonts w:eastAsia="현대하모니 L" w:cs="Calibri" w:hint="eastAsia"/>
                <w:color w:val="000000" w:themeColor="dark1"/>
                <w:sz w:val="16"/>
                <w:szCs w:val="16"/>
              </w:rPr>
              <w:t>Input_b_RLDrSw</w:t>
            </w:r>
          </w:p>
        </w:tc>
        <w:tc>
          <w:tcPr>
            <w:tcW w:w="3441" w:type="pct"/>
            <w:vAlign w:val="center"/>
          </w:tcPr>
          <w:p w14:paraId="321E5E79" w14:textId="77777777" w:rsidR="00B94048" w:rsidRPr="00211C19" w:rsidRDefault="00B94048" w:rsidP="007D783D">
            <w:pPr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 w:rsidRPr="00211C19">
              <w:rPr>
                <w:rFonts w:eastAsia="현대하모니 L" w:cs="Calibri"/>
                <w:color w:val="000000" w:themeColor="dark1"/>
                <w:sz w:val="16"/>
                <w:szCs w:val="16"/>
              </w:rPr>
              <w:t>Rear Left Door Switch</w:t>
            </w:r>
          </w:p>
          <w:p w14:paraId="521B0F83" w14:textId="77777777" w:rsidR="00B94048" w:rsidRPr="00211C19" w:rsidRDefault="00B94048" w:rsidP="007D783D">
            <w:pPr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 w:rsidRPr="00211C19">
              <w:rPr>
                <w:rFonts w:eastAsia="현대하모니 L" w:cs="Calibri"/>
                <w:color w:val="000000" w:themeColor="dark1"/>
                <w:sz w:val="16"/>
                <w:szCs w:val="16"/>
              </w:rPr>
              <w:t>0x0:Close/0x1:Open</w:t>
            </w:r>
          </w:p>
        </w:tc>
      </w:tr>
      <w:tr w:rsidR="00B94048" w:rsidRPr="00211C19" w14:paraId="7CB6A992" w14:textId="77777777" w:rsidTr="0088039A">
        <w:trPr>
          <w:trHeight w:val="170"/>
        </w:trPr>
        <w:tc>
          <w:tcPr>
            <w:tcW w:w="292" w:type="pct"/>
            <w:vMerge/>
            <w:shd w:val="clear" w:color="auto" w:fill="auto"/>
            <w:vAlign w:val="center"/>
          </w:tcPr>
          <w:p w14:paraId="6D2CC4B9" w14:textId="77777777" w:rsidR="00B94048" w:rsidRPr="00211C19" w:rsidRDefault="00B94048" w:rsidP="007D783D">
            <w:pPr>
              <w:jc w:val="center"/>
              <w:rPr>
                <w:rFonts w:eastAsia="현대하모니 L" w:cs="Calibri"/>
                <w:sz w:val="16"/>
              </w:rPr>
            </w:pPr>
          </w:p>
        </w:tc>
        <w:tc>
          <w:tcPr>
            <w:tcW w:w="1267" w:type="pct"/>
            <w:vAlign w:val="center"/>
          </w:tcPr>
          <w:p w14:paraId="6983D32F" w14:textId="77777777" w:rsidR="00B94048" w:rsidRPr="001A4B6C" w:rsidRDefault="00B94048">
            <w:pPr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 w:rsidRPr="001A4B6C">
              <w:rPr>
                <w:rFonts w:eastAsia="현대하모니 L" w:cs="Calibri" w:hint="eastAsia"/>
                <w:color w:val="000000" w:themeColor="dark1"/>
                <w:sz w:val="16"/>
                <w:szCs w:val="16"/>
              </w:rPr>
              <w:t>Input_b_RRDrSw</w:t>
            </w:r>
          </w:p>
        </w:tc>
        <w:tc>
          <w:tcPr>
            <w:tcW w:w="3441" w:type="pct"/>
            <w:vAlign w:val="center"/>
          </w:tcPr>
          <w:p w14:paraId="01499429" w14:textId="77777777" w:rsidR="00B94048" w:rsidRPr="00211C19" w:rsidRDefault="00B94048" w:rsidP="007D783D">
            <w:pPr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 w:rsidRPr="00211C19">
              <w:rPr>
                <w:rFonts w:eastAsia="현대하모니 L" w:cs="Calibri"/>
                <w:color w:val="000000" w:themeColor="dark1"/>
                <w:sz w:val="16"/>
                <w:szCs w:val="16"/>
              </w:rPr>
              <w:t>Rear Right Door Switch</w:t>
            </w:r>
          </w:p>
          <w:p w14:paraId="7EC59373" w14:textId="77777777" w:rsidR="00B94048" w:rsidRPr="00211C19" w:rsidRDefault="00B94048" w:rsidP="007D783D">
            <w:pPr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 w:rsidRPr="00211C19">
              <w:rPr>
                <w:rFonts w:eastAsia="현대하모니 L" w:cs="Calibri"/>
                <w:color w:val="000000" w:themeColor="dark1"/>
                <w:sz w:val="16"/>
                <w:szCs w:val="16"/>
              </w:rPr>
              <w:t>0x0:Close/0x1:Open</w:t>
            </w:r>
          </w:p>
        </w:tc>
      </w:tr>
      <w:tr w:rsidR="00B94048" w:rsidRPr="00211C19" w14:paraId="5D90F88B" w14:textId="77777777" w:rsidTr="0088039A">
        <w:trPr>
          <w:trHeight w:val="170"/>
        </w:trPr>
        <w:tc>
          <w:tcPr>
            <w:tcW w:w="292" w:type="pct"/>
            <w:vMerge/>
            <w:shd w:val="clear" w:color="auto" w:fill="auto"/>
            <w:vAlign w:val="center"/>
          </w:tcPr>
          <w:p w14:paraId="06944918" w14:textId="77777777" w:rsidR="00B94048" w:rsidRPr="00211C19" w:rsidRDefault="00B94048" w:rsidP="007D783D">
            <w:pPr>
              <w:jc w:val="center"/>
              <w:rPr>
                <w:rFonts w:eastAsia="현대하모니 L" w:cs="Calibri"/>
                <w:sz w:val="16"/>
              </w:rPr>
            </w:pPr>
          </w:p>
        </w:tc>
        <w:tc>
          <w:tcPr>
            <w:tcW w:w="1267" w:type="pct"/>
            <w:vAlign w:val="center"/>
          </w:tcPr>
          <w:p w14:paraId="01C4C55C" w14:textId="77777777" w:rsidR="00B94048" w:rsidRPr="00211C19" w:rsidRDefault="00B94048" w:rsidP="007D783D">
            <w:pPr>
              <w:rPr>
                <w:rFonts w:eastAsia="현대하모니 M" w:cs="Calibri"/>
                <w:sz w:val="16"/>
              </w:rPr>
            </w:pPr>
            <w:r w:rsidRPr="001A4B6C">
              <w:rPr>
                <w:rFonts w:eastAsia="현대하모니 M" w:cs="Calibri"/>
                <w:sz w:val="16"/>
              </w:rPr>
              <w:t>Input_WPCOnOffNvalueSet</w:t>
            </w:r>
          </w:p>
        </w:tc>
        <w:tc>
          <w:tcPr>
            <w:tcW w:w="3441" w:type="pct"/>
            <w:vAlign w:val="center"/>
          </w:tcPr>
          <w:p w14:paraId="74D41144" w14:textId="77777777" w:rsidR="00B94048" w:rsidRPr="00211C19" w:rsidRDefault="00B94048" w:rsidP="007D783D">
            <w:pPr>
              <w:rPr>
                <w:rFonts w:eastAsia="현대하모니 M" w:cs="Calibri"/>
                <w:sz w:val="16"/>
              </w:rPr>
            </w:pPr>
            <w:r w:rsidRPr="00211C19">
              <w:rPr>
                <w:rFonts w:eastAsia="현대하모니 M" w:cs="Calibri"/>
                <w:sz w:val="16"/>
              </w:rPr>
              <w:t>Request to set WPC On/Off switch status</w:t>
            </w:r>
          </w:p>
          <w:p w14:paraId="06A75C6A" w14:textId="77777777" w:rsidR="00B94048" w:rsidRPr="00211C19" w:rsidRDefault="00B94048" w:rsidP="007D783D">
            <w:pPr>
              <w:rPr>
                <w:rFonts w:eastAsia="현대하모니 M" w:cs="Calibri"/>
                <w:sz w:val="16"/>
              </w:rPr>
            </w:pPr>
            <w:r w:rsidRPr="00211C19">
              <w:rPr>
                <w:rFonts w:eastAsia="현대하모니 M" w:cs="Calibri"/>
                <w:sz w:val="16"/>
              </w:rPr>
              <w:t>0x0:Default/0x1:Off (Disable)/0x2:On (Enable)/0x3:Invalid</w:t>
            </w:r>
          </w:p>
        </w:tc>
      </w:tr>
      <w:tr w:rsidR="00B94048" w:rsidRPr="00211C19" w14:paraId="2D08ACD5" w14:textId="77777777" w:rsidTr="0088039A">
        <w:trPr>
          <w:trHeight w:val="170"/>
        </w:trPr>
        <w:tc>
          <w:tcPr>
            <w:tcW w:w="292" w:type="pct"/>
            <w:vMerge/>
            <w:shd w:val="clear" w:color="auto" w:fill="auto"/>
            <w:vAlign w:val="center"/>
          </w:tcPr>
          <w:p w14:paraId="1D9BC284" w14:textId="77777777" w:rsidR="00B94048" w:rsidRPr="00211C19" w:rsidRDefault="00B94048" w:rsidP="007D783D">
            <w:pPr>
              <w:jc w:val="center"/>
              <w:rPr>
                <w:rFonts w:eastAsia="현대하모니 L" w:cs="Calibri"/>
                <w:sz w:val="16"/>
              </w:rPr>
            </w:pPr>
          </w:p>
        </w:tc>
        <w:tc>
          <w:tcPr>
            <w:tcW w:w="1267" w:type="pct"/>
            <w:vAlign w:val="center"/>
          </w:tcPr>
          <w:p w14:paraId="7B820982" w14:textId="77777777" w:rsidR="00B94048" w:rsidRPr="00211C19" w:rsidRDefault="00B94048" w:rsidP="007D783D">
            <w:pPr>
              <w:rPr>
                <w:rFonts w:eastAsia="현대하모니 M" w:cs="Calibri"/>
                <w:sz w:val="16"/>
              </w:rPr>
            </w:pPr>
            <w:r w:rsidRPr="001A4B6C">
              <w:rPr>
                <w:rFonts w:eastAsia="현대하모니 M" w:cs="Calibri"/>
                <w:sz w:val="16"/>
              </w:rPr>
              <w:t>Input_b_USMReset</w:t>
            </w:r>
          </w:p>
        </w:tc>
        <w:tc>
          <w:tcPr>
            <w:tcW w:w="3441" w:type="pct"/>
            <w:vAlign w:val="center"/>
          </w:tcPr>
          <w:p w14:paraId="46B3ABF9" w14:textId="77777777" w:rsidR="00B94048" w:rsidRPr="00211C19" w:rsidRDefault="00B94048" w:rsidP="007D783D">
            <w:pPr>
              <w:rPr>
                <w:rFonts w:eastAsia="현대하모니 M" w:cs="Calibri"/>
                <w:sz w:val="16"/>
              </w:rPr>
            </w:pPr>
            <w:r w:rsidRPr="00211C19">
              <w:rPr>
                <w:rFonts w:eastAsia="현대하모니 M" w:cs="Calibri"/>
                <w:sz w:val="16"/>
              </w:rPr>
              <w:t>This signal is used for a request to reset the value of USM menus</w:t>
            </w:r>
          </w:p>
          <w:p w14:paraId="75D95116" w14:textId="77777777" w:rsidR="00B94048" w:rsidRPr="00211C19" w:rsidRDefault="00B94048" w:rsidP="007D783D">
            <w:pPr>
              <w:rPr>
                <w:rFonts w:eastAsia="현대하모니 M" w:cs="Calibri"/>
                <w:sz w:val="16"/>
              </w:rPr>
            </w:pPr>
            <w:r w:rsidRPr="00211C19">
              <w:rPr>
                <w:rFonts w:eastAsia="현대하모니 M" w:cs="Calibri"/>
                <w:sz w:val="16"/>
              </w:rPr>
              <w:t>0x0:Default/0x1:Reset</w:t>
            </w:r>
          </w:p>
        </w:tc>
      </w:tr>
      <w:tr w:rsidR="00B94048" w:rsidRPr="00211C19" w14:paraId="6BC4AF77" w14:textId="77777777" w:rsidTr="0088039A">
        <w:trPr>
          <w:trHeight w:val="170"/>
        </w:trPr>
        <w:tc>
          <w:tcPr>
            <w:tcW w:w="292" w:type="pct"/>
            <w:vMerge/>
            <w:shd w:val="clear" w:color="auto" w:fill="auto"/>
            <w:vAlign w:val="center"/>
          </w:tcPr>
          <w:p w14:paraId="40DB3A53" w14:textId="77777777" w:rsidR="00B94048" w:rsidRPr="00211C19" w:rsidRDefault="00B94048" w:rsidP="007D783D">
            <w:pPr>
              <w:jc w:val="center"/>
              <w:rPr>
                <w:rFonts w:eastAsia="현대하모니 L" w:cs="Calibri"/>
                <w:sz w:val="16"/>
              </w:rPr>
            </w:pPr>
          </w:p>
        </w:tc>
        <w:tc>
          <w:tcPr>
            <w:tcW w:w="1267" w:type="pct"/>
            <w:vAlign w:val="center"/>
          </w:tcPr>
          <w:p w14:paraId="35595EEA" w14:textId="77777777" w:rsidR="00B94048" w:rsidRPr="00211C19" w:rsidRDefault="00B94048" w:rsidP="007D783D">
            <w:pPr>
              <w:rPr>
                <w:rFonts w:eastAsia="현대하모니 M" w:cs="Calibri"/>
                <w:sz w:val="16"/>
              </w:rPr>
            </w:pPr>
            <w:r w:rsidRPr="001A4B6C">
              <w:rPr>
                <w:rFonts w:eastAsia="현대하모니 M" w:cs="Calibri"/>
                <w:sz w:val="16"/>
              </w:rPr>
              <w:t>Input_AVN_ProfileIDRValue</w:t>
            </w:r>
          </w:p>
        </w:tc>
        <w:tc>
          <w:tcPr>
            <w:tcW w:w="3441" w:type="pct"/>
            <w:vAlign w:val="center"/>
          </w:tcPr>
          <w:p w14:paraId="409B0BE7" w14:textId="77777777" w:rsidR="00B94048" w:rsidRPr="00211C19" w:rsidRDefault="00B94048" w:rsidP="007D783D">
            <w:pPr>
              <w:rPr>
                <w:rFonts w:eastAsia="현대하모니 M" w:cs="Calibri"/>
                <w:sz w:val="16"/>
              </w:rPr>
            </w:pPr>
            <w:r w:rsidRPr="00211C19">
              <w:rPr>
                <w:rFonts w:eastAsia="현대하모니 M" w:cs="Calibri"/>
                <w:sz w:val="16"/>
              </w:rPr>
              <w:t xml:space="preserve">Request to set user </w:t>
            </w:r>
            <w:r w:rsidRPr="00211C19">
              <w:rPr>
                <w:rFonts w:eastAsia="현대하모니 M" w:cs="Calibri" w:hint="eastAsia"/>
                <w:sz w:val="16"/>
              </w:rPr>
              <w:t>from AVN</w:t>
            </w:r>
          </w:p>
          <w:p w14:paraId="17246F0B" w14:textId="77777777" w:rsidR="00B94048" w:rsidRPr="00211C19" w:rsidRDefault="00B94048" w:rsidP="007D783D">
            <w:pPr>
              <w:rPr>
                <w:rFonts w:eastAsia="현대하모니 M" w:cs="Calibri"/>
                <w:sz w:val="16"/>
              </w:rPr>
            </w:pPr>
            <w:r w:rsidRPr="00211C19">
              <w:rPr>
                <w:rFonts w:eastAsia="현대하모니 M" w:cs="Calibri"/>
                <w:sz w:val="16"/>
              </w:rPr>
              <w:t>0x00:Default/0x01:Guest/0x02:Profile1/0x03:Profile2/0x04~0x0E:Reserved/0x0F:Invalid</w:t>
            </w:r>
          </w:p>
        </w:tc>
      </w:tr>
      <w:tr w:rsidR="00B94048" w:rsidRPr="00211C19" w14:paraId="55DABDF4" w14:textId="77777777" w:rsidTr="0088039A">
        <w:trPr>
          <w:trHeight w:val="170"/>
        </w:trPr>
        <w:tc>
          <w:tcPr>
            <w:tcW w:w="292" w:type="pct"/>
            <w:vMerge/>
            <w:shd w:val="clear" w:color="auto" w:fill="auto"/>
            <w:vAlign w:val="center"/>
          </w:tcPr>
          <w:p w14:paraId="73758D23" w14:textId="77777777" w:rsidR="00B94048" w:rsidRPr="00211C19" w:rsidRDefault="00B94048" w:rsidP="00976066">
            <w:pPr>
              <w:jc w:val="center"/>
              <w:rPr>
                <w:rFonts w:eastAsia="현대하모니 L" w:cs="Calibri"/>
                <w:sz w:val="16"/>
              </w:rPr>
            </w:pPr>
          </w:p>
        </w:tc>
        <w:tc>
          <w:tcPr>
            <w:tcW w:w="1267" w:type="pct"/>
            <w:vAlign w:val="center"/>
          </w:tcPr>
          <w:p w14:paraId="7FB47D75" w14:textId="77777777" w:rsidR="00B94048" w:rsidRPr="00976066" w:rsidRDefault="00B94048" w:rsidP="00976066">
            <w:pPr>
              <w:rPr>
                <w:rFonts w:eastAsia="현대하모니 L" w:cs="Calibri"/>
                <w:color w:val="000000" w:themeColor="dark1"/>
                <w:kern w:val="24"/>
                <w:sz w:val="16"/>
                <w:szCs w:val="16"/>
              </w:rPr>
            </w:pPr>
            <w:r w:rsidRPr="00976066">
              <w:rPr>
                <w:rFonts w:eastAsia="현대하모니 L" w:cs="Calibri"/>
                <w:color w:val="000000" w:themeColor="dark1"/>
                <w:kern w:val="24"/>
                <w:sz w:val="16"/>
                <w:szCs w:val="16"/>
              </w:rPr>
              <w:t>Input_OPT_b_WPCPhoneExist</w:t>
            </w:r>
          </w:p>
        </w:tc>
        <w:tc>
          <w:tcPr>
            <w:tcW w:w="3441" w:type="pct"/>
            <w:vAlign w:val="center"/>
          </w:tcPr>
          <w:p w14:paraId="4A3DFA8C" w14:textId="77777777" w:rsidR="00B94048" w:rsidRPr="00211C19" w:rsidRDefault="00B94048" w:rsidP="00976066">
            <w:pPr>
              <w:pStyle w:val="aff7"/>
              <w:rPr>
                <w:rFonts w:ascii="Calibri" w:eastAsia="현대하모니 M" w:hAnsi="Calibri" w:cs="Calibri"/>
                <w:color w:val="000000" w:themeColor="dark1"/>
                <w:sz w:val="16"/>
                <w:szCs w:val="16"/>
              </w:rPr>
            </w:pPr>
            <w:r w:rsidRPr="00211C19">
              <w:rPr>
                <w:rFonts w:ascii="Calibri" w:eastAsia="현대하모니 M" w:hAnsi="Calibri" w:cs="Calibri"/>
                <w:color w:val="000000" w:themeColor="dark1"/>
                <w:sz w:val="16"/>
                <w:szCs w:val="16"/>
              </w:rPr>
              <w:t>Existence of Phone On the WPC-Pad</w:t>
            </w:r>
          </w:p>
          <w:p w14:paraId="46C1AF3D" w14:textId="77777777" w:rsidR="00B94048" w:rsidRPr="00211C19" w:rsidRDefault="00B94048" w:rsidP="00976066">
            <w:pPr>
              <w:pStyle w:val="aff7"/>
              <w:rPr>
                <w:rFonts w:ascii="Calibri" w:eastAsia="현대하모니 M" w:hAnsi="Calibri" w:cs="Calibri"/>
                <w:color w:val="000000" w:themeColor="dark1"/>
                <w:sz w:val="16"/>
                <w:szCs w:val="16"/>
              </w:rPr>
            </w:pPr>
            <w:r w:rsidRPr="00211C19">
              <w:rPr>
                <w:rFonts w:ascii="Calibri" w:eastAsia="현대하모니 M" w:hAnsi="Calibri" w:cs="Calibri" w:hint="eastAsia"/>
                <w:color w:val="000000" w:themeColor="dark1"/>
                <w:sz w:val="16"/>
                <w:szCs w:val="16"/>
              </w:rPr>
              <w:t>- Off: No Phone on the pad</w:t>
            </w:r>
          </w:p>
          <w:p w14:paraId="0F6CA3F6" w14:textId="77777777" w:rsidR="00B94048" w:rsidRPr="00211C19" w:rsidRDefault="00B94048" w:rsidP="00976066">
            <w:pPr>
              <w:pStyle w:val="aff7"/>
              <w:rPr>
                <w:rFonts w:ascii="Calibri" w:eastAsia="현대하모니 M" w:hAnsi="Calibri" w:cs="Calibri"/>
                <w:color w:val="000000" w:themeColor="dark1"/>
                <w:sz w:val="16"/>
                <w:szCs w:val="16"/>
              </w:rPr>
            </w:pPr>
            <w:r w:rsidRPr="00211C19">
              <w:rPr>
                <w:rFonts w:ascii="Calibri" w:eastAsia="현대하모니 M" w:hAnsi="Calibri" w:cs="Calibri" w:hint="eastAsia"/>
                <w:color w:val="000000" w:themeColor="dark1"/>
                <w:sz w:val="16"/>
                <w:szCs w:val="16"/>
              </w:rPr>
              <w:t>- On: Phone on the pad</w:t>
            </w:r>
          </w:p>
        </w:tc>
      </w:tr>
      <w:tr w:rsidR="00B94048" w:rsidRPr="00211C19" w14:paraId="5BBF1852" w14:textId="77777777" w:rsidTr="0088039A">
        <w:trPr>
          <w:trHeight w:val="170"/>
        </w:trPr>
        <w:tc>
          <w:tcPr>
            <w:tcW w:w="292" w:type="pct"/>
            <w:vMerge/>
            <w:shd w:val="clear" w:color="auto" w:fill="auto"/>
            <w:vAlign w:val="center"/>
          </w:tcPr>
          <w:p w14:paraId="43B60C36" w14:textId="77777777" w:rsidR="00B94048" w:rsidRPr="00211C19" w:rsidRDefault="00B94048" w:rsidP="00976066">
            <w:pPr>
              <w:jc w:val="center"/>
              <w:rPr>
                <w:rFonts w:eastAsia="현대하모니 L" w:cs="Calibri"/>
                <w:sz w:val="16"/>
              </w:rPr>
            </w:pPr>
          </w:p>
        </w:tc>
        <w:tc>
          <w:tcPr>
            <w:tcW w:w="1267" w:type="pct"/>
            <w:vAlign w:val="center"/>
          </w:tcPr>
          <w:p w14:paraId="39FF53E7" w14:textId="77777777" w:rsidR="00B94048" w:rsidRPr="00976066" w:rsidRDefault="00B94048" w:rsidP="00976066">
            <w:pPr>
              <w:rPr>
                <w:rFonts w:eastAsia="현대하모니 L" w:cs="Calibri"/>
                <w:color w:val="000000" w:themeColor="dark1"/>
                <w:kern w:val="24"/>
                <w:sz w:val="16"/>
                <w:szCs w:val="16"/>
              </w:rPr>
            </w:pPr>
            <w:r w:rsidRPr="00976066">
              <w:rPr>
                <w:rFonts w:eastAsia="현대하모니 L" w:cs="Calibri"/>
                <w:color w:val="000000" w:themeColor="dark1"/>
                <w:kern w:val="24"/>
                <w:sz w:val="16"/>
                <w:szCs w:val="16"/>
              </w:rPr>
              <w:t>Input_OPT_DeviceState</w:t>
            </w:r>
          </w:p>
        </w:tc>
        <w:tc>
          <w:tcPr>
            <w:tcW w:w="3441" w:type="pct"/>
            <w:vAlign w:val="center"/>
          </w:tcPr>
          <w:p w14:paraId="1342880F" w14:textId="77777777" w:rsidR="00B94048" w:rsidRPr="00211C19" w:rsidRDefault="00B94048" w:rsidP="00976066">
            <w:pPr>
              <w:pStyle w:val="aff7"/>
              <w:rPr>
                <w:rFonts w:ascii="Calibri" w:eastAsia="현대하모니 M" w:hAnsi="Calibri" w:cs="Calibri"/>
                <w:color w:val="000000" w:themeColor="dark1"/>
                <w:sz w:val="16"/>
                <w:szCs w:val="16"/>
              </w:rPr>
            </w:pPr>
            <w:r w:rsidRPr="00211C19">
              <w:rPr>
                <w:rFonts w:ascii="Calibri" w:eastAsia="현대하모니 M" w:hAnsi="Calibri" w:cs="Calibri"/>
                <w:color w:val="000000" w:themeColor="dark1"/>
                <w:sz w:val="16"/>
                <w:szCs w:val="16"/>
              </w:rPr>
              <w:t>WPC Device Status</w:t>
            </w:r>
          </w:p>
          <w:p w14:paraId="7A6A5155" w14:textId="77777777" w:rsidR="00B94048" w:rsidRPr="00211C19" w:rsidRDefault="00B94048" w:rsidP="00976066">
            <w:pPr>
              <w:pStyle w:val="aff7"/>
              <w:rPr>
                <w:rFonts w:ascii="Calibri" w:eastAsia="현대하모니 M" w:hAnsi="Calibri" w:cs="Calibri"/>
                <w:color w:val="000000" w:themeColor="dark1"/>
                <w:sz w:val="16"/>
                <w:szCs w:val="16"/>
              </w:rPr>
            </w:pPr>
            <w:r w:rsidRPr="00211C19">
              <w:rPr>
                <w:rFonts w:ascii="Calibri" w:eastAsia="현대하모니 M" w:hAnsi="Calibri" w:cs="Calibri"/>
                <w:color w:val="000000" w:themeColor="dark1"/>
                <w:sz w:val="16"/>
                <w:szCs w:val="16"/>
              </w:rPr>
              <w:t>Init/Reserved/Standby/Charging/Full_Charge/FODError/DeviceError/SystemError/NVMError/APPError/ErrorComm</w:t>
            </w:r>
          </w:p>
        </w:tc>
      </w:tr>
      <w:tr w:rsidR="00B94048" w:rsidRPr="00211C19" w14:paraId="1A255ACC" w14:textId="77777777" w:rsidTr="0088039A">
        <w:trPr>
          <w:trHeight w:val="170"/>
        </w:trPr>
        <w:tc>
          <w:tcPr>
            <w:tcW w:w="292" w:type="pct"/>
            <w:vMerge/>
            <w:shd w:val="clear" w:color="auto" w:fill="auto"/>
            <w:vAlign w:val="center"/>
          </w:tcPr>
          <w:p w14:paraId="4D14F81A" w14:textId="77777777" w:rsidR="00B94048" w:rsidRPr="00211C19" w:rsidRDefault="00B94048" w:rsidP="00976066">
            <w:pPr>
              <w:jc w:val="center"/>
              <w:rPr>
                <w:rFonts w:eastAsia="현대하모니 L" w:cs="Calibri"/>
                <w:sz w:val="16"/>
              </w:rPr>
            </w:pPr>
          </w:p>
        </w:tc>
        <w:tc>
          <w:tcPr>
            <w:tcW w:w="1267" w:type="pct"/>
            <w:vAlign w:val="center"/>
          </w:tcPr>
          <w:p w14:paraId="387ED004" w14:textId="77777777" w:rsidR="00B94048" w:rsidRPr="00976066" w:rsidRDefault="00B94048" w:rsidP="00976066">
            <w:pPr>
              <w:rPr>
                <w:rFonts w:eastAsia="현대하모니 L" w:cs="Calibri"/>
                <w:color w:val="000000" w:themeColor="dark1"/>
                <w:kern w:val="24"/>
                <w:sz w:val="16"/>
                <w:szCs w:val="16"/>
              </w:rPr>
            </w:pPr>
            <w:r w:rsidRPr="00976066">
              <w:rPr>
                <w:rFonts w:eastAsia="현대하모니 L" w:cs="Calibri"/>
                <w:color w:val="000000" w:themeColor="dark1"/>
                <w:kern w:val="24"/>
                <w:sz w:val="16"/>
                <w:szCs w:val="16"/>
              </w:rPr>
              <w:t>Input_OPT_CurrentCurr</w:t>
            </w:r>
          </w:p>
        </w:tc>
        <w:tc>
          <w:tcPr>
            <w:tcW w:w="3441" w:type="pct"/>
            <w:vAlign w:val="center"/>
          </w:tcPr>
          <w:p w14:paraId="73FF09BC" w14:textId="77777777" w:rsidR="00B94048" w:rsidRPr="00211C19" w:rsidRDefault="00B94048" w:rsidP="00976066">
            <w:pPr>
              <w:rPr>
                <w:rFonts w:eastAsia="현대하모니 M" w:cs="Calibri"/>
                <w:color w:val="000000" w:themeColor="dark1"/>
                <w:sz w:val="16"/>
                <w:szCs w:val="16"/>
              </w:rPr>
            </w:pPr>
            <w:r w:rsidRPr="00211C19">
              <w:rPr>
                <w:rFonts w:eastAsia="현대하모니 M" w:cs="Calibri"/>
                <w:color w:val="000000" w:themeColor="dark1"/>
                <w:sz w:val="16"/>
                <w:szCs w:val="16"/>
              </w:rPr>
              <w:t>Current Status Monitoring</w:t>
            </w:r>
          </w:p>
        </w:tc>
      </w:tr>
      <w:tr w:rsidR="00B94048" w:rsidRPr="00211C19" w14:paraId="6FA3AEF1" w14:textId="77777777" w:rsidTr="0088039A">
        <w:trPr>
          <w:trHeight w:val="170"/>
        </w:trPr>
        <w:tc>
          <w:tcPr>
            <w:tcW w:w="292" w:type="pct"/>
            <w:vMerge/>
            <w:shd w:val="clear" w:color="auto" w:fill="auto"/>
            <w:vAlign w:val="center"/>
          </w:tcPr>
          <w:p w14:paraId="2619145C" w14:textId="77777777" w:rsidR="00B94048" w:rsidRPr="00211C19" w:rsidRDefault="00B94048" w:rsidP="00976066">
            <w:pPr>
              <w:jc w:val="center"/>
              <w:rPr>
                <w:rFonts w:eastAsia="현대하모니 L" w:cs="Calibri"/>
                <w:sz w:val="16"/>
              </w:rPr>
            </w:pPr>
          </w:p>
        </w:tc>
        <w:tc>
          <w:tcPr>
            <w:tcW w:w="1267" w:type="pct"/>
            <w:vAlign w:val="center"/>
          </w:tcPr>
          <w:p w14:paraId="2B2ED581" w14:textId="77777777" w:rsidR="00B94048" w:rsidRPr="00976066" w:rsidRDefault="00B94048" w:rsidP="00976066">
            <w:pPr>
              <w:rPr>
                <w:rFonts w:eastAsia="현대하모니 L" w:cs="Calibri"/>
                <w:color w:val="000000" w:themeColor="dark1"/>
                <w:kern w:val="24"/>
                <w:sz w:val="16"/>
                <w:szCs w:val="16"/>
              </w:rPr>
            </w:pPr>
            <w:r w:rsidRPr="00976066">
              <w:rPr>
                <w:rFonts w:eastAsia="현대하모니 L" w:cs="Calibri" w:hint="eastAsia"/>
                <w:color w:val="000000" w:themeColor="dark1"/>
                <w:kern w:val="24"/>
                <w:sz w:val="16"/>
                <w:szCs w:val="16"/>
              </w:rPr>
              <w:t>Input_OPT_b_Temperature_SensorFault1</w:t>
            </w:r>
          </w:p>
        </w:tc>
        <w:tc>
          <w:tcPr>
            <w:tcW w:w="3441" w:type="pct"/>
            <w:vAlign w:val="center"/>
          </w:tcPr>
          <w:p w14:paraId="3EC185AA" w14:textId="77777777" w:rsidR="00B94048" w:rsidRPr="00211C19" w:rsidRDefault="00B94048" w:rsidP="00976066">
            <w:pPr>
              <w:pStyle w:val="aff7"/>
              <w:rPr>
                <w:rFonts w:ascii="Calibri" w:eastAsia="현대하모니 L" w:hAnsi="Calibri" w:cs="Calibri"/>
                <w:sz w:val="36"/>
                <w:szCs w:val="36"/>
              </w:rPr>
            </w:pPr>
            <w:r w:rsidRPr="00211C19">
              <w:rPr>
                <w:rFonts w:ascii="Calibri" w:eastAsia="현대하모니 L" w:hAnsi="Calibri" w:cs="Calibri"/>
                <w:color w:val="000000" w:themeColor="dark1"/>
                <w:sz w:val="16"/>
                <w:szCs w:val="16"/>
              </w:rPr>
              <w:t>Temperature Sensor Fault Status</w:t>
            </w:r>
          </w:p>
          <w:p w14:paraId="21318F65" w14:textId="77777777" w:rsidR="00B94048" w:rsidRPr="00211C19" w:rsidRDefault="00B94048" w:rsidP="00976066">
            <w:pPr>
              <w:pStyle w:val="aff7"/>
              <w:rPr>
                <w:rFonts w:ascii="Calibri" w:eastAsia="현대하모니 L" w:hAnsi="Calibri" w:cs="Calibri"/>
                <w:color w:val="000000" w:themeColor="dark1"/>
                <w:sz w:val="16"/>
                <w:szCs w:val="16"/>
              </w:rPr>
            </w:pPr>
            <w:r w:rsidRPr="00211C19">
              <w:rPr>
                <w:rFonts w:ascii="Calibri" w:eastAsia="현대하모니 L" w:hAnsi="Calibri" w:cs="Calibri" w:hint="eastAsia"/>
                <w:color w:val="000000" w:themeColor="dark1"/>
                <w:sz w:val="16"/>
                <w:szCs w:val="16"/>
              </w:rPr>
              <w:t xml:space="preserve">- </w:t>
            </w:r>
            <w:r w:rsidRPr="00211C19">
              <w:rPr>
                <w:rFonts w:ascii="Calibri" w:eastAsia="현대하모니 L" w:hAnsi="Calibri" w:cs="Calibri"/>
                <w:color w:val="000000" w:themeColor="dark1"/>
                <w:sz w:val="16"/>
                <w:szCs w:val="16"/>
              </w:rPr>
              <w:t>Off: Not Fault</w:t>
            </w:r>
          </w:p>
          <w:p w14:paraId="0556D7DB" w14:textId="77777777" w:rsidR="00B94048" w:rsidRPr="00211C19" w:rsidRDefault="00B94048" w:rsidP="00976066">
            <w:pPr>
              <w:pStyle w:val="aff7"/>
              <w:rPr>
                <w:rFonts w:ascii="Calibri" w:eastAsia="현대하모니 L" w:hAnsi="Calibri" w:cs="Calibri"/>
                <w:sz w:val="36"/>
                <w:szCs w:val="36"/>
              </w:rPr>
            </w:pPr>
            <w:r w:rsidRPr="00211C19">
              <w:rPr>
                <w:rFonts w:ascii="Calibri" w:eastAsia="현대하모니 L" w:hAnsi="Calibri" w:cs="Calibri" w:hint="eastAsia"/>
                <w:color w:val="000000" w:themeColor="dark1"/>
                <w:sz w:val="16"/>
                <w:szCs w:val="16"/>
              </w:rPr>
              <w:t xml:space="preserve">- </w:t>
            </w:r>
            <w:r w:rsidRPr="00211C19">
              <w:rPr>
                <w:rFonts w:ascii="Calibri" w:eastAsia="현대하모니 L" w:hAnsi="Calibri" w:cs="Calibri"/>
                <w:color w:val="000000" w:themeColor="dark1"/>
                <w:sz w:val="16"/>
                <w:szCs w:val="16"/>
              </w:rPr>
              <w:t>On: Fault</w:t>
            </w:r>
          </w:p>
        </w:tc>
      </w:tr>
      <w:tr w:rsidR="00B94048" w:rsidRPr="00211C19" w14:paraId="0C907F70" w14:textId="77777777" w:rsidTr="0088039A">
        <w:trPr>
          <w:trHeight w:val="170"/>
        </w:trPr>
        <w:tc>
          <w:tcPr>
            <w:tcW w:w="292" w:type="pct"/>
            <w:vMerge/>
            <w:shd w:val="clear" w:color="auto" w:fill="auto"/>
            <w:vAlign w:val="center"/>
          </w:tcPr>
          <w:p w14:paraId="757B5134" w14:textId="77777777" w:rsidR="00B94048" w:rsidRPr="00211C19" w:rsidRDefault="00B94048" w:rsidP="00976066">
            <w:pPr>
              <w:jc w:val="center"/>
              <w:rPr>
                <w:rFonts w:eastAsia="현대하모니 L" w:cs="Calibri"/>
                <w:sz w:val="16"/>
              </w:rPr>
            </w:pPr>
          </w:p>
        </w:tc>
        <w:tc>
          <w:tcPr>
            <w:tcW w:w="1267" w:type="pct"/>
            <w:vAlign w:val="center"/>
          </w:tcPr>
          <w:p w14:paraId="16E72943" w14:textId="77777777" w:rsidR="00B94048" w:rsidRPr="00976066" w:rsidRDefault="00B94048" w:rsidP="00976066">
            <w:pPr>
              <w:rPr>
                <w:rFonts w:eastAsia="현대하모니 L" w:cs="Calibri"/>
                <w:color w:val="000000" w:themeColor="dark1"/>
                <w:kern w:val="24"/>
                <w:sz w:val="16"/>
                <w:szCs w:val="16"/>
              </w:rPr>
            </w:pPr>
            <w:r w:rsidRPr="00976066">
              <w:rPr>
                <w:rFonts w:eastAsia="현대하모니 L" w:cs="Calibri" w:hint="eastAsia"/>
                <w:color w:val="000000" w:themeColor="dark1"/>
                <w:kern w:val="24"/>
                <w:sz w:val="16"/>
                <w:szCs w:val="16"/>
              </w:rPr>
              <w:t>Input_OPT_b_Temperature_SensorFault2</w:t>
            </w:r>
          </w:p>
        </w:tc>
        <w:tc>
          <w:tcPr>
            <w:tcW w:w="3441" w:type="pct"/>
            <w:vAlign w:val="center"/>
          </w:tcPr>
          <w:p w14:paraId="3D269C13" w14:textId="77777777" w:rsidR="00B94048" w:rsidRPr="00211C19" w:rsidRDefault="00B94048" w:rsidP="00976066">
            <w:pPr>
              <w:pStyle w:val="aff7"/>
              <w:rPr>
                <w:rFonts w:ascii="Calibri" w:eastAsia="현대하모니 L" w:hAnsi="Calibri" w:cs="Calibri"/>
                <w:sz w:val="36"/>
                <w:szCs w:val="36"/>
              </w:rPr>
            </w:pPr>
            <w:r w:rsidRPr="00211C19">
              <w:rPr>
                <w:rFonts w:ascii="Calibri" w:eastAsia="현대하모니 L" w:hAnsi="Calibri" w:cs="Calibri"/>
                <w:color w:val="000000" w:themeColor="dark1"/>
                <w:sz w:val="16"/>
                <w:szCs w:val="16"/>
              </w:rPr>
              <w:t>Temperature Sensor Fault Status</w:t>
            </w:r>
          </w:p>
          <w:p w14:paraId="0D3E493E" w14:textId="77777777" w:rsidR="00B94048" w:rsidRPr="00211C19" w:rsidRDefault="00B94048" w:rsidP="00976066">
            <w:pPr>
              <w:pStyle w:val="aff7"/>
              <w:rPr>
                <w:rFonts w:ascii="Calibri" w:eastAsia="현대하모니 L" w:hAnsi="Calibri" w:cs="Calibri"/>
                <w:color w:val="000000" w:themeColor="dark1"/>
                <w:sz w:val="16"/>
                <w:szCs w:val="16"/>
              </w:rPr>
            </w:pPr>
            <w:r w:rsidRPr="00211C19">
              <w:rPr>
                <w:rFonts w:ascii="Calibri" w:eastAsia="현대하모니 L" w:hAnsi="Calibri" w:cs="Calibri" w:hint="eastAsia"/>
                <w:color w:val="000000" w:themeColor="dark1"/>
                <w:sz w:val="16"/>
                <w:szCs w:val="16"/>
              </w:rPr>
              <w:t xml:space="preserve">- </w:t>
            </w:r>
            <w:r w:rsidRPr="00211C19">
              <w:rPr>
                <w:rFonts w:ascii="Calibri" w:eastAsia="현대하모니 L" w:hAnsi="Calibri" w:cs="Calibri"/>
                <w:color w:val="000000" w:themeColor="dark1"/>
                <w:sz w:val="16"/>
                <w:szCs w:val="16"/>
              </w:rPr>
              <w:t>Off: Not Fault</w:t>
            </w:r>
          </w:p>
          <w:p w14:paraId="298C75D0" w14:textId="77777777" w:rsidR="00B94048" w:rsidRPr="00211C19" w:rsidRDefault="00B94048" w:rsidP="00976066">
            <w:pPr>
              <w:pStyle w:val="aff7"/>
              <w:rPr>
                <w:rFonts w:ascii="Calibri" w:eastAsia="현대하모니 L" w:hAnsi="Calibri" w:cs="Calibri"/>
                <w:sz w:val="36"/>
                <w:szCs w:val="36"/>
              </w:rPr>
            </w:pPr>
            <w:r w:rsidRPr="00211C19">
              <w:rPr>
                <w:rFonts w:ascii="Calibri" w:eastAsia="현대하모니 L" w:hAnsi="Calibri" w:cs="Calibri" w:hint="eastAsia"/>
                <w:color w:val="000000" w:themeColor="dark1"/>
                <w:sz w:val="16"/>
                <w:szCs w:val="16"/>
              </w:rPr>
              <w:t xml:space="preserve">- </w:t>
            </w:r>
            <w:r w:rsidRPr="00211C19">
              <w:rPr>
                <w:rFonts w:ascii="Calibri" w:eastAsia="현대하모니 L" w:hAnsi="Calibri" w:cs="Calibri"/>
                <w:color w:val="000000" w:themeColor="dark1"/>
                <w:sz w:val="16"/>
                <w:szCs w:val="16"/>
              </w:rPr>
              <w:t>On: Fault</w:t>
            </w:r>
          </w:p>
        </w:tc>
      </w:tr>
      <w:tr w:rsidR="00B94048" w:rsidRPr="00211C19" w14:paraId="041D09F2" w14:textId="77777777" w:rsidTr="0088039A">
        <w:trPr>
          <w:trHeight w:val="170"/>
        </w:trPr>
        <w:tc>
          <w:tcPr>
            <w:tcW w:w="292" w:type="pct"/>
            <w:vMerge/>
            <w:shd w:val="clear" w:color="auto" w:fill="auto"/>
            <w:vAlign w:val="center"/>
          </w:tcPr>
          <w:p w14:paraId="1E759B1F" w14:textId="77777777" w:rsidR="00B94048" w:rsidRPr="00211C19" w:rsidRDefault="00B94048" w:rsidP="00976066">
            <w:pPr>
              <w:jc w:val="center"/>
              <w:rPr>
                <w:rFonts w:eastAsia="현대하모니 L" w:cs="Calibri"/>
                <w:sz w:val="16"/>
              </w:rPr>
            </w:pPr>
          </w:p>
        </w:tc>
        <w:tc>
          <w:tcPr>
            <w:tcW w:w="1267" w:type="pct"/>
            <w:vAlign w:val="center"/>
          </w:tcPr>
          <w:p w14:paraId="20CCA6EA" w14:textId="77777777" w:rsidR="00B94048" w:rsidRPr="00976066" w:rsidRDefault="00B94048" w:rsidP="00976066">
            <w:pPr>
              <w:rPr>
                <w:rFonts w:eastAsia="현대하모니 L" w:cs="Calibri"/>
                <w:color w:val="000000" w:themeColor="dark1"/>
                <w:kern w:val="24"/>
                <w:sz w:val="16"/>
                <w:szCs w:val="16"/>
              </w:rPr>
            </w:pPr>
            <w:r w:rsidRPr="00976066">
              <w:rPr>
                <w:rFonts w:eastAsia="현대하모니 L" w:cs="Calibri" w:hint="eastAsia"/>
                <w:color w:val="000000" w:themeColor="dark1"/>
                <w:kern w:val="24"/>
                <w:sz w:val="16"/>
                <w:szCs w:val="16"/>
              </w:rPr>
              <w:t>Input_OPT_b_Temperature_SensorFault3</w:t>
            </w:r>
          </w:p>
        </w:tc>
        <w:tc>
          <w:tcPr>
            <w:tcW w:w="3441" w:type="pct"/>
            <w:vAlign w:val="center"/>
          </w:tcPr>
          <w:p w14:paraId="662C30C1" w14:textId="77777777" w:rsidR="00B94048" w:rsidRPr="00211C19" w:rsidRDefault="00B94048" w:rsidP="00976066">
            <w:pPr>
              <w:pStyle w:val="aff7"/>
              <w:rPr>
                <w:rFonts w:ascii="Calibri" w:eastAsia="현대하모니 L" w:hAnsi="Calibri" w:cs="Calibri"/>
                <w:sz w:val="36"/>
                <w:szCs w:val="36"/>
              </w:rPr>
            </w:pPr>
            <w:r w:rsidRPr="00211C19">
              <w:rPr>
                <w:rFonts w:ascii="Calibri" w:eastAsia="현대하모니 L" w:hAnsi="Calibri" w:cs="Calibri"/>
                <w:color w:val="000000" w:themeColor="dark1"/>
                <w:sz w:val="16"/>
                <w:szCs w:val="16"/>
              </w:rPr>
              <w:t>Temperature Sensor Fault Status</w:t>
            </w:r>
          </w:p>
          <w:p w14:paraId="48573C79" w14:textId="77777777" w:rsidR="00B94048" w:rsidRPr="00211C19" w:rsidRDefault="00B94048" w:rsidP="00976066">
            <w:pPr>
              <w:pStyle w:val="aff7"/>
              <w:rPr>
                <w:rFonts w:ascii="Calibri" w:eastAsia="현대하모니 L" w:hAnsi="Calibri" w:cs="Calibri"/>
                <w:color w:val="000000" w:themeColor="dark1"/>
                <w:sz w:val="16"/>
                <w:szCs w:val="16"/>
              </w:rPr>
            </w:pPr>
            <w:r w:rsidRPr="00211C19">
              <w:rPr>
                <w:rFonts w:ascii="Calibri" w:eastAsia="현대하모니 L" w:hAnsi="Calibri" w:cs="Calibri" w:hint="eastAsia"/>
                <w:color w:val="000000" w:themeColor="dark1"/>
                <w:sz w:val="16"/>
                <w:szCs w:val="16"/>
              </w:rPr>
              <w:t xml:space="preserve">- </w:t>
            </w:r>
            <w:r w:rsidRPr="00211C19">
              <w:rPr>
                <w:rFonts w:ascii="Calibri" w:eastAsia="현대하모니 L" w:hAnsi="Calibri" w:cs="Calibri"/>
                <w:color w:val="000000" w:themeColor="dark1"/>
                <w:sz w:val="16"/>
                <w:szCs w:val="16"/>
              </w:rPr>
              <w:t>Off: Not Faul</w:t>
            </w:r>
            <w:r w:rsidRPr="00211C19">
              <w:rPr>
                <w:rFonts w:ascii="Calibri" w:eastAsia="현대하모니 L" w:hAnsi="Calibri" w:cs="Calibri" w:hint="eastAsia"/>
                <w:color w:val="000000" w:themeColor="dark1"/>
                <w:sz w:val="16"/>
                <w:szCs w:val="16"/>
              </w:rPr>
              <w:t>t</w:t>
            </w:r>
          </w:p>
          <w:p w14:paraId="55B7B80F" w14:textId="77777777" w:rsidR="00B94048" w:rsidRPr="00211C19" w:rsidRDefault="00B94048" w:rsidP="00976066">
            <w:pPr>
              <w:pStyle w:val="aff7"/>
              <w:rPr>
                <w:rFonts w:ascii="Calibri" w:eastAsia="현대하모니 L" w:hAnsi="Calibri" w:cs="Calibri"/>
                <w:sz w:val="36"/>
                <w:szCs w:val="36"/>
              </w:rPr>
            </w:pPr>
            <w:r w:rsidRPr="00211C19">
              <w:rPr>
                <w:rFonts w:ascii="Calibri" w:eastAsia="현대하모니 L" w:hAnsi="Calibri" w:cs="Calibri" w:hint="eastAsia"/>
                <w:color w:val="000000" w:themeColor="dark1"/>
                <w:sz w:val="16"/>
                <w:szCs w:val="16"/>
              </w:rPr>
              <w:t>-</w:t>
            </w:r>
            <w:r w:rsidRPr="00211C19">
              <w:rPr>
                <w:rFonts w:ascii="Calibri" w:eastAsia="현대하모니 L" w:hAnsi="Calibri" w:cs="Calibri"/>
                <w:color w:val="000000" w:themeColor="dark1"/>
                <w:sz w:val="16"/>
                <w:szCs w:val="16"/>
              </w:rPr>
              <w:t xml:space="preserve"> On: Fault</w:t>
            </w:r>
          </w:p>
        </w:tc>
      </w:tr>
      <w:tr w:rsidR="00B94048" w:rsidRPr="00211C19" w14:paraId="63FEDA82" w14:textId="77777777" w:rsidTr="0088039A">
        <w:trPr>
          <w:trHeight w:val="170"/>
        </w:trPr>
        <w:tc>
          <w:tcPr>
            <w:tcW w:w="292" w:type="pct"/>
            <w:vMerge/>
            <w:shd w:val="clear" w:color="auto" w:fill="auto"/>
            <w:vAlign w:val="center"/>
          </w:tcPr>
          <w:p w14:paraId="69132B01" w14:textId="77777777" w:rsidR="00B94048" w:rsidRPr="00211C19" w:rsidRDefault="00B94048" w:rsidP="00976066">
            <w:pPr>
              <w:jc w:val="center"/>
              <w:rPr>
                <w:rFonts w:eastAsia="현대하모니 L" w:cs="Calibri"/>
                <w:sz w:val="16"/>
              </w:rPr>
            </w:pPr>
          </w:p>
        </w:tc>
        <w:tc>
          <w:tcPr>
            <w:tcW w:w="1267" w:type="pct"/>
            <w:vAlign w:val="center"/>
          </w:tcPr>
          <w:p w14:paraId="1F65B802" w14:textId="77777777" w:rsidR="00B94048" w:rsidRPr="00976066" w:rsidRDefault="00B94048" w:rsidP="00976066">
            <w:pPr>
              <w:rPr>
                <w:rFonts w:eastAsia="현대하모니 L" w:cs="Calibri"/>
                <w:color w:val="000000" w:themeColor="dark1"/>
                <w:kern w:val="24"/>
                <w:sz w:val="16"/>
                <w:szCs w:val="16"/>
              </w:rPr>
            </w:pPr>
            <w:r w:rsidRPr="00976066">
              <w:rPr>
                <w:rFonts w:eastAsia="현대하모니 L" w:cs="Calibri" w:hint="eastAsia"/>
                <w:color w:val="000000" w:themeColor="dark1"/>
                <w:kern w:val="24"/>
                <w:sz w:val="16"/>
                <w:szCs w:val="16"/>
              </w:rPr>
              <w:t>Input_OPT_Temperature_Sensor1</w:t>
            </w:r>
          </w:p>
        </w:tc>
        <w:tc>
          <w:tcPr>
            <w:tcW w:w="3441" w:type="pct"/>
            <w:vAlign w:val="center"/>
          </w:tcPr>
          <w:p w14:paraId="1C50D4C2" w14:textId="77777777" w:rsidR="00B94048" w:rsidRPr="00211C19" w:rsidRDefault="00B94048" w:rsidP="00976066">
            <w:pPr>
              <w:rPr>
                <w:rFonts w:eastAsia="현대하모니 M" w:cs="Calibri"/>
                <w:color w:val="000000" w:themeColor="dark1"/>
                <w:kern w:val="24"/>
                <w:sz w:val="16"/>
                <w:szCs w:val="16"/>
              </w:rPr>
            </w:pPr>
            <w:r w:rsidRPr="00D45384">
              <w:rPr>
                <w:rFonts w:eastAsia="현대하모니 L" w:cs="Calibri" w:hint="eastAsia"/>
                <w:kern w:val="24"/>
                <w:sz w:val="16"/>
                <w:szCs w:val="16"/>
              </w:rPr>
              <w:t xml:space="preserve">Value of WPC </w:t>
            </w:r>
            <w:r w:rsidRPr="00D45384">
              <w:rPr>
                <w:rFonts w:eastAsia="현대하모니 L" w:cs="Calibri"/>
                <w:kern w:val="24"/>
                <w:sz w:val="16"/>
                <w:szCs w:val="16"/>
              </w:rPr>
              <w:t>Temperature</w:t>
            </w:r>
            <w:r w:rsidRPr="00D45384">
              <w:rPr>
                <w:rFonts w:eastAsia="현대하모니 L" w:cs="Calibri" w:hint="eastAsia"/>
                <w:kern w:val="24"/>
                <w:sz w:val="16"/>
                <w:szCs w:val="16"/>
              </w:rPr>
              <w:t xml:space="preserve"> Sensor</w:t>
            </w:r>
            <w:r>
              <w:rPr>
                <w:rFonts w:eastAsia="현대하모니 L" w:cs="Calibri" w:hint="eastAsia"/>
                <w:kern w:val="24"/>
                <w:sz w:val="16"/>
                <w:szCs w:val="16"/>
              </w:rPr>
              <w:t>1</w:t>
            </w:r>
          </w:p>
        </w:tc>
      </w:tr>
      <w:tr w:rsidR="00B94048" w:rsidRPr="00211C19" w14:paraId="17F24774" w14:textId="77777777" w:rsidTr="0088039A">
        <w:trPr>
          <w:trHeight w:val="170"/>
        </w:trPr>
        <w:tc>
          <w:tcPr>
            <w:tcW w:w="292" w:type="pct"/>
            <w:vMerge/>
            <w:shd w:val="clear" w:color="auto" w:fill="auto"/>
            <w:vAlign w:val="center"/>
          </w:tcPr>
          <w:p w14:paraId="4311AABB" w14:textId="77777777" w:rsidR="00B94048" w:rsidRPr="00211C19" w:rsidRDefault="00B94048" w:rsidP="00976066">
            <w:pPr>
              <w:jc w:val="center"/>
              <w:rPr>
                <w:rFonts w:eastAsia="현대하모니 L" w:cs="Calibri"/>
                <w:sz w:val="16"/>
              </w:rPr>
            </w:pPr>
          </w:p>
        </w:tc>
        <w:tc>
          <w:tcPr>
            <w:tcW w:w="1267" w:type="pct"/>
            <w:vAlign w:val="center"/>
          </w:tcPr>
          <w:p w14:paraId="17CFAB4B" w14:textId="77777777" w:rsidR="00B94048" w:rsidRPr="00976066" w:rsidRDefault="00B94048" w:rsidP="00976066">
            <w:pPr>
              <w:rPr>
                <w:rFonts w:eastAsia="현대하모니 L" w:cs="Calibri"/>
                <w:color w:val="000000" w:themeColor="dark1"/>
                <w:kern w:val="24"/>
                <w:sz w:val="16"/>
                <w:szCs w:val="16"/>
              </w:rPr>
            </w:pPr>
            <w:r w:rsidRPr="00976066">
              <w:rPr>
                <w:rFonts w:eastAsia="현대하모니 L" w:cs="Calibri" w:hint="eastAsia"/>
                <w:color w:val="000000" w:themeColor="dark1"/>
                <w:kern w:val="24"/>
                <w:sz w:val="16"/>
                <w:szCs w:val="16"/>
              </w:rPr>
              <w:t>Input_OPT_Temperature_Sensor2</w:t>
            </w:r>
          </w:p>
        </w:tc>
        <w:tc>
          <w:tcPr>
            <w:tcW w:w="3441" w:type="pct"/>
          </w:tcPr>
          <w:p w14:paraId="14EB0A2E" w14:textId="77777777" w:rsidR="00B94048" w:rsidRPr="00211C19" w:rsidRDefault="00B94048" w:rsidP="00976066">
            <w:pPr>
              <w:rPr>
                <w:rFonts w:eastAsia="현대하모니 M" w:cs="Calibri"/>
              </w:rPr>
            </w:pPr>
            <w:r w:rsidRPr="00D45384">
              <w:rPr>
                <w:rFonts w:eastAsia="현대하모니 L" w:cs="Calibri" w:hint="eastAsia"/>
                <w:kern w:val="24"/>
                <w:sz w:val="16"/>
                <w:szCs w:val="16"/>
              </w:rPr>
              <w:t xml:space="preserve">Value of WPC </w:t>
            </w:r>
            <w:r w:rsidRPr="00D45384">
              <w:rPr>
                <w:rFonts w:eastAsia="현대하모니 L" w:cs="Calibri"/>
                <w:kern w:val="24"/>
                <w:sz w:val="16"/>
                <w:szCs w:val="16"/>
              </w:rPr>
              <w:t>Temperature</w:t>
            </w:r>
            <w:r w:rsidRPr="00D45384">
              <w:rPr>
                <w:rFonts w:eastAsia="현대하모니 L" w:cs="Calibri" w:hint="eastAsia"/>
                <w:kern w:val="24"/>
                <w:sz w:val="16"/>
                <w:szCs w:val="16"/>
              </w:rPr>
              <w:t xml:space="preserve"> Sensor</w:t>
            </w:r>
            <w:r>
              <w:rPr>
                <w:rFonts w:eastAsia="현대하모니 L" w:cs="Calibri" w:hint="eastAsia"/>
                <w:kern w:val="24"/>
                <w:sz w:val="16"/>
                <w:szCs w:val="16"/>
              </w:rPr>
              <w:t>2</w:t>
            </w:r>
          </w:p>
        </w:tc>
      </w:tr>
      <w:tr w:rsidR="00B94048" w:rsidRPr="00211C19" w14:paraId="15B40833" w14:textId="77777777" w:rsidTr="0088039A">
        <w:trPr>
          <w:trHeight w:val="170"/>
        </w:trPr>
        <w:tc>
          <w:tcPr>
            <w:tcW w:w="292" w:type="pct"/>
            <w:vMerge/>
            <w:shd w:val="clear" w:color="auto" w:fill="auto"/>
            <w:vAlign w:val="center"/>
          </w:tcPr>
          <w:p w14:paraId="44ABDE38" w14:textId="77777777" w:rsidR="00B94048" w:rsidRPr="00211C19" w:rsidRDefault="00B94048" w:rsidP="00976066">
            <w:pPr>
              <w:jc w:val="center"/>
              <w:rPr>
                <w:rFonts w:eastAsia="현대하모니 L" w:cs="Calibri"/>
                <w:sz w:val="16"/>
              </w:rPr>
            </w:pPr>
          </w:p>
        </w:tc>
        <w:tc>
          <w:tcPr>
            <w:tcW w:w="1267" w:type="pct"/>
            <w:vAlign w:val="center"/>
          </w:tcPr>
          <w:p w14:paraId="1078E336" w14:textId="77777777" w:rsidR="00B94048" w:rsidRPr="00976066" w:rsidRDefault="00B94048" w:rsidP="00976066">
            <w:pPr>
              <w:rPr>
                <w:rFonts w:eastAsia="현대하모니 L" w:cs="Calibri"/>
                <w:color w:val="000000" w:themeColor="dark1"/>
                <w:kern w:val="24"/>
                <w:sz w:val="16"/>
                <w:szCs w:val="16"/>
              </w:rPr>
            </w:pPr>
            <w:r w:rsidRPr="00976066">
              <w:rPr>
                <w:rFonts w:eastAsia="현대하모니 L" w:cs="Calibri" w:hint="eastAsia"/>
                <w:color w:val="000000" w:themeColor="dark1"/>
                <w:kern w:val="24"/>
                <w:sz w:val="16"/>
                <w:szCs w:val="16"/>
              </w:rPr>
              <w:t>Input_OPT_Temperature_Sensor3</w:t>
            </w:r>
          </w:p>
        </w:tc>
        <w:tc>
          <w:tcPr>
            <w:tcW w:w="3441" w:type="pct"/>
          </w:tcPr>
          <w:p w14:paraId="08B1526E" w14:textId="77777777" w:rsidR="00B94048" w:rsidRPr="00211C19" w:rsidRDefault="00B94048" w:rsidP="00976066">
            <w:pPr>
              <w:rPr>
                <w:rFonts w:eastAsia="현대하모니 M" w:cs="Calibri"/>
              </w:rPr>
            </w:pPr>
            <w:r w:rsidRPr="00D45384">
              <w:rPr>
                <w:rFonts w:eastAsia="현대하모니 L" w:cs="Calibri" w:hint="eastAsia"/>
                <w:kern w:val="24"/>
                <w:sz w:val="16"/>
                <w:szCs w:val="16"/>
              </w:rPr>
              <w:t xml:space="preserve">Value of WPC </w:t>
            </w:r>
            <w:r w:rsidRPr="00D45384">
              <w:rPr>
                <w:rFonts w:eastAsia="현대하모니 L" w:cs="Calibri"/>
                <w:kern w:val="24"/>
                <w:sz w:val="16"/>
                <w:szCs w:val="16"/>
              </w:rPr>
              <w:t>Temperature</w:t>
            </w:r>
            <w:r w:rsidRPr="00D45384">
              <w:rPr>
                <w:rFonts w:eastAsia="현대하모니 L" w:cs="Calibri" w:hint="eastAsia"/>
                <w:kern w:val="24"/>
                <w:sz w:val="16"/>
                <w:szCs w:val="16"/>
              </w:rPr>
              <w:t xml:space="preserve"> Sensor</w:t>
            </w:r>
            <w:r>
              <w:rPr>
                <w:rFonts w:eastAsia="현대하모니 L" w:cs="Calibri" w:hint="eastAsia"/>
                <w:kern w:val="24"/>
                <w:sz w:val="16"/>
                <w:szCs w:val="16"/>
              </w:rPr>
              <w:t>3</w:t>
            </w:r>
          </w:p>
        </w:tc>
      </w:tr>
      <w:tr w:rsidR="00BF740F" w:rsidRPr="00211C19" w14:paraId="29B020FA" w14:textId="77777777" w:rsidTr="0088039A">
        <w:trPr>
          <w:trHeight w:val="170"/>
        </w:trPr>
        <w:tc>
          <w:tcPr>
            <w:tcW w:w="292" w:type="pct"/>
            <w:vMerge w:val="restart"/>
            <w:shd w:val="clear" w:color="auto" w:fill="auto"/>
            <w:vAlign w:val="center"/>
          </w:tcPr>
          <w:p w14:paraId="36AB55E2" w14:textId="77777777" w:rsidR="00BF740F" w:rsidRPr="00211C19" w:rsidRDefault="00BF740F" w:rsidP="00976066">
            <w:pPr>
              <w:jc w:val="center"/>
              <w:rPr>
                <w:rFonts w:eastAsia="현대하모니 L" w:cs="Calibri"/>
                <w:sz w:val="16"/>
              </w:rPr>
            </w:pPr>
            <w:r w:rsidRPr="00211C19">
              <w:rPr>
                <w:rFonts w:eastAsia="현대하모니 L" w:cs="Calibri"/>
                <w:sz w:val="16"/>
              </w:rPr>
              <w:t>Output</w:t>
            </w:r>
          </w:p>
        </w:tc>
        <w:tc>
          <w:tcPr>
            <w:tcW w:w="1267" w:type="pct"/>
            <w:vAlign w:val="center"/>
          </w:tcPr>
          <w:p w14:paraId="660A9245" w14:textId="77777777" w:rsidR="00BF740F" w:rsidRPr="00211C19" w:rsidRDefault="00BF740F" w:rsidP="00976066">
            <w:pPr>
              <w:rPr>
                <w:rFonts w:eastAsia="현대하모니 M" w:cs="Calibri"/>
                <w:color w:val="000000" w:themeColor="dark1"/>
                <w:sz w:val="16"/>
                <w:szCs w:val="16"/>
              </w:rPr>
            </w:pPr>
            <w:r w:rsidRPr="001A4B6C">
              <w:rPr>
                <w:rFonts w:eastAsia="현대하모니 M" w:cs="Calibri"/>
                <w:color w:val="000000" w:themeColor="dark1"/>
                <w:sz w:val="16"/>
                <w:szCs w:val="16"/>
              </w:rPr>
              <w:t>Output_WPCWarning</w:t>
            </w:r>
          </w:p>
        </w:tc>
        <w:tc>
          <w:tcPr>
            <w:tcW w:w="3441" w:type="pct"/>
            <w:vAlign w:val="center"/>
          </w:tcPr>
          <w:p w14:paraId="3E9A52BC" w14:textId="77777777" w:rsidR="00BF740F" w:rsidRPr="00211C19" w:rsidRDefault="00BF740F" w:rsidP="00976066">
            <w:pPr>
              <w:rPr>
                <w:rFonts w:eastAsia="현대하모니 M" w:cs="Calibri"/>
                <w:color w:val="000000" w:themeColor="dark1"/>
                <w:sz w:val="16"/>
                <w:szCs w:val="16"/>
              </w:rPr>
            </w:pPr>
            <w:r w:rsidRPr="00211C19">
              <w:rPr>
                <w:rFonts w:eastAsia="현대하모니 M" w:cs="Calibri"/>
                <w:color w:val="000000" w:themeColor="dark1"/>
                <w:sz w:val="16"/>
                <w:szCs w:val="16"/>
              </w:rPr>
              <w:t xml:space="preserve">Warning by WPC for User </w:t>
            </w:r>
          </w:p>
          <w:p w14:paraId="4164BED4" w14:textId="77777777" w:rsidR="00BF740F" w:rsidRPr="00211C19" w:rsidRDefault="00BF740F" w:rsidP="00976066">
            <w:pPr>
              <w:rPr>
                <w:rFonts w:eastAsia="현대하모니 M" w:cs="Calibri"/>
                <w:color w:val="000000" w:themeColor="dark1"/>
                <w:sz w:val="16"/>
                <w:szCs w:val="16"/>
              </w:rPr>
            </w:pPr>
            <w:r w:rsidRPr="00211C19">
              <w:rPr>
                <w:rFonts w:eastAsia="현대하모니 M" w:cs="Calibri"/>
                <w:color w:val="000000" w:themeColor="dark1"/>
                <w:sz w:val="16"/>
                <w:szCs w:val="16"/>
              </w:rPr>
              <w:t>0x0:Off</w:t>
            </w:r>
          </w:p>
          <w:p w14:paraId="50F99E43" w14:textId="77777777" w:rsidR="00BF740F" w:rsidRPr="00211C19" w:rsidRDefault="00BF740F" w:rsidP="00976066">
            <w:pPr>
              <w:rPr>
                <w:rFonts w:eastAsia="현대하모니 M" w:cs="Calibri"/>
                <w:color w:val="000000" w:themeColor="dark1"/>
                <w:sz w:val="16"/>
                <w:szCs w:val="16"/>
              </w:rPr>
            </w:pPr>
            <w:r w:rsidRPr="00211C19">
              <w:rPr>
                <w:rFonts w:eastAsia="현대하모니 M" w:cs="Calibri"/>
                <w:color w:val="000000" w:themeColor="dark1"/>
                <w:sz w:val="16"/>
                <w:szCs w:val="16"/>
              </w:rPr>
              <w:t>0x1:Cellphone on the pad</w:t>
            </w:r>
          </w:p>
          <w:p w14:paraId="1339429D" w14:textId="77777777" w:rsidR="00BF740F" w:rsidRPr="00211C19" w:rsidRDefault="00BF740F" w:rsidP="00976066">
            <w:pPr>
              <w:rPr>
                <w:rFonts w:eastAsia="현대하모니 M" w:cs="Calibri"/>
                <w:color w:val="000000" w:themeColor="dark1"/>
                <w:sz w:val="16"/>
                <w:szCs w:val="16"/>
              </w:rPr>
            </w:pPr>
            <w:r w:rsidRPr="00211C19">
              <w:rPr>
                <w:rFonts w:eastAsia="현대하모니 M" w:cs="Calibri"/>
                <w:color w:val="000000" w:themeColor="dark1"/>
                <w:sz w:val="16"/>
                <w:szCs w:val="16"/>
              </w:rPr>
              <w:t>0x2:Charging</w:t>
            </w:r>
          </w:p>
          <w:p w14:paraId="16BD4573" w14:textId="77777777" w:rsidR="00BF740F" w:rsidRPr="00211C19" w:rsidRDefault="00BF740F" w:rsidP="00976066">
            <w:pPr>
              <w:rPr>
                <w:rFonts w:eastAsia="현대하모니 M" w:cs="Calibri"/>
                <w:color w:val="000000" w:themeColor="dark1"/>
                <w:sz w:val="16"/>
                <w:szCs w:val="16"/>
              </w:rPr>
            </w:pPr>
            <w:r w:rsidRPr="00211C19">
              <w:rPr>
                <w:rFonts w:eastAsia="현대하모니 M" w:cs="Calibri"/>
                <w:color w:val="000000" w:themeColor="dark1"/>
                <w:sz w:val="16"/>
                <w:szCs w:val="16"/>
              </w:rPr>
              <w:t>0x3:Charging complete</w:t>
            </w:r>
          </w:p>
          <w:p w14:paraId="761DFA08" w14:textId="77777777" w:rsidR="00BF740F" w:rsidRPr="00211C19" w:rsidRDefault="00BF740F" w:rsidP="00976066">
            <w:pPr>
              <w:rPr>
                <w:rFonts w:eastAsia="현대하모니 M" w:cs="Calibri"/>
                <w:color w:val="000000" w:themeColor="dark1"/>
                <w:sz w:val="16"/>
                <w:szCs w:val="16"/>
              </w:rPr>
            </w:pPr>
            <w:r w:rsidRPr="00211C19">
              <w:rPr>
                <w:rFonts w:eastAsia="현대하모니 M" w:cs="Calibri"/>
                <w:color w:val="000000" w:themeColor="dark1"/>
                <w:sz w:val="16"/>
                <w:szCs w:val="16"/>
              </w:rPr>
              <w:t>0x4:Cellphone reminder</w:t>
            </w:r>
          </w:p>
          <w:p w14:paraId="770DFA04" w14:textId="77777777" w:rsidR="00BF740F" w:rsidRPr="00211C19" w:rsidRDefault="00BF740F" w:rsidP="00976066">
            <w:pPr>
              <w:rPr>
                <w:rFonts w:eastAsia="현대하모니 M" w:cs="Calibri"/>
                <w:color w:val="000000" w:themeColor="dark1"/>
                <w:sz w:val="16"/>
                <w:szCs w:val="16"/>
              </w:rPr>
            </w:pPr>
            <w:r w:rsidRPr="00211C19">
              <w:rPr>
                <w:rFonts w:eastAsia="현대하모니 M" w:cs="Calibri"/>
                <w:color w:val="000000" w:themeColor="dark1"/>
                <w:sz w:val="16"/>
                <w:szCs w:val="16"/>
              </w:rPr>
              <w:t>0x5:error</w:t>
            </w:r>
          </w:p>
          <w:p w14:paraId="6E3D680E" w14:textId="77777777" w:rsidR="00BF740F" w:rsidRPr="00211C19" w:rsidRDefault="00BF740F" w:rsidP="00976066">
            <w:pPr>
              <w:rPr>
                <w:rFonts w:eastAsia="현대하모니 M" w:cs="Calibri"/>
                <w:color w:val="000000" w:themeColor="dark1"/>
                <w:sz w:val="16"/>
                <w:szCs w:val="16"/>
              </w:rPr>
            </w:pPr>
            <w:r w:rsidRPr="00211C19">
              <w:rPr>
                <w:rFonts w:eastAsia="현대하모니 M" w:cs="Calibri"/>
                <w:color w:val="000000" w:themeColor="dark1"/>
                <w:sz w:val="16"/>
                <w:szCs w:val="16"/>
              </w:rPr>
              <w:t>0x6:Reserved</w:t>
            </w:r>
          </w:p>
          <w:p w14:paraId="44CDE3FC" w14:textId="77777777" w:rsidR="00BF740F" w:rsidRPr="00211C19" w:rsidRDefault="00BF740F" w:rsidP="00976066">
            <w:pPr>
              <w:rPr>
                <w:rFonts w:eastAsia="현대하모니 M" w:cs="Calibri"/>
                <w:color w:val="000000" w:themeColor="dark1"/>
                <w:sz w:val="16"/>
                <w:szCs w:val="16"/>
              </w:rPr>
            </w:pPr>
            <w:r w:rsidRPr="00211C19">
              <w:rPr>
                <w:rFonts w:eastAsia="현대하모니 M" w:cs="Calibri"/>
                <w:color w:val="000000" w:themeColor="dark1"/>
                <w:sz w:val="16"/>
                <w:szCs w:val="16"/>
              </w:rPr>
              <w:t>0x7:Invalid</w:t>
            </w:r>
          </w:p>
        </w:tc>
      </w:tr>
      <w:tr w:rsidR="00BF740F" w:rsidRPr="00211C19" w14:paraId="45BD70F0" w14:textId="77777777" w:rsidTr="0088039A">
        <w:trPr>
          <w:trHeight w:val="170"/>
        </w:trPr>
        <w:tc>
          <w:tcPr>
            <w:tcW w:w="292" w:type="pct"/>
            <w:vMerge/>
            <w:shd w:val="clear" w:color="auto" w:fill="auto"/>
            <w:vAlign w:val="center"/>
          </w:tcPr>
          <w:p w14:paraId="64EDD5E8" w14:textId="77777777" w:rsidR="00BF740F" w:rsidRPr="00211C19" w:rsidRDefault="00BF740F" w:rsidP="00976066">
            <w:pPr>
              <w:jc w:val="center"/>
              <w:rPr>
                <w:rFonts w:eastAsia="현대하모니 L" w:cs="Calibri"/>
                <w:sz w:val="16"/>
              </w:rPr>
            </w:pPr>
          </w:p>
        </w:tc>
        <w:tc>
          <w:tcPr>
            <w:tcW w:w="1267" w:type="pct"/>
            <w:vAlign w:val="center"/>
          </w:tcPr>
          <w:p w14:paraId="1334233D" w14:textId="77777777" w:rsidR="00BF740F" w:rsidRPr="00211C19" w:rsidRDefault="00BF740F" w:rsidP="00976066">
            <w:pPr>
              <w:rPr>
                <w:rFonts w:eastAsia="현대하모니 M" w:cs="Calibri"/>
                <w:sz w:val="16"/>
              </w:rPr>
            </w:pPr>
            <w:r w:rsidRPr="001A4B6C">
              <w:rPr>
                <w:rFonts w:eastAsia="현대하모니 M" w:cs="Calibri"/>
                <w:sz w:val="16"/>
              </w:rPr>
              <w:t>Output_WPCRValue</w:t>
            </w:r>
          </w:p>
        </w:tc>
        <w:tc>
          <w:tcPr>
            <w:tcW w:w="3441" w:type="pct"/>
            <w:vAlign w:val="center"/>
          </w:tcPr>
          <w:p w14:paraId="52389B99" w14:textId="77777777" w:rsidR="00BF740F" w:rsidRPr="00211C19" w:rsidRDefault="00BF740F" w:rsidP="00976066">
            <w:pPr>
              <w:rPr>
                <w:rFonts w:eastAsia="현대하모니 M" w:cs="Calibri"/>
                <w:sz w:val="16"/>
              </w:rPr>
            </w:pPr>
            <w:r w:rsidRPr="00211C19">
              <w:rPr>
                <w:rFonts w:eastAsia="현대하모니 M" w:cs="Calibri"/>
                <w:sz w:val="16"/>
              </w:rPr>
              <w:t>USM request value of WPC</w:t>
            </w:r>
          </w:p>
          <w:p w14:paraId="60B61E83" w14:textId="77777777" w:rsidR="00BF740F" w:rsidRPr="00211C19" w:rsidRDefault="00BF740F" w:rsidP="00976066">
            <w:pPr>
              <w:rPr>
                <w:rFonts w:eastAsia="현대하모니 M" w:cs="Calibri"/>
                <w:sz w:val="16"/>
              </w:rPr>
            </w:pPr>
            <w:r w:rsidRPr="00211C19">
              <w:rPr>
                <w:rFonts w:eastAsia="현대하모니 M" w:cs="Calibri"/>
                <w:sz w:val="16"/>
              </w:rPr>
              <w:t>0x0:Default/0x1:Off(Disable)/0x2:On(Enable)/0x3:Invalid</w:t>
            </w:r>
            <w:r w:rsidRPr="00211C19">
              <w:rPr>
                <w:rFonts w:eastAsia="바탕" w:cs="Calibri"/>
                <w:sz w:val="16"/>
              </w:rPr>
              <w:t> </w:t>
            </w:r>
          </w:p>
        </w:tc>
      </w:tr>
      <w:tr w:rsidR="00BF740F" w:rsidRPr="00211C19" w14:paraId="6C648DCB" w14:textId="77777777" w:rsidTr="0088039A">
        <w:trPr>
          <w:trHeight w:val="170"/>
        </w:trPr>
        <w:tc>
          <w:tcPr>
            <w:tcW w:w="292" w:type="pct"/>
            <w:vMerge/>
            <w:shd w:val="clear" w:color="auto" w:fill="auto"/>
            <w:vAlign w:val="center"/>
          </w:tcPr>
          <w:p w14:paraId="32B0097A" w14:textId="77777777" w:rsidR="00BF740F" w:rsidRPr="00211C19" w:rsidRDefault="00BF740F" w:rsidP="00976066">
            <w:pPr>
              <w:jc w:val="center"/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</w:p>
        </w:tc>
        <w:tc>
          <w:tcPr>
            <w:tcW w:w="1267" w:type="pct"/>
            <w:vAlign w:val="center"/>
          </w:tcPr>
          <w:p w14:paraId="26684BF6" w14:textId="77777777" w:rsidR="00BF740F" w:rsidRPr="00211C19" w:rsidRDefault="00BF740F" w:rsidP="0036589E">
            <w:pPr>
              <w:rPr>
                <w:rFonts w:eastAsia="현대하모니 L" w:cs="Calibri"/>
                <w:sz w:val="16"/>
              </w:rPr>
            </w:pPr>
            <w:r>
              <w:rPr>
                <w:rFonts w:eastAsia="현대하모니 L" w:cs="Calibri" w:hint="eastAsia"/>
                <w:color w:val="000000" w:themeColor="dark1"/>
                <w:sz w:val="16"/>
                <w:szCs w:val="16"/>
              </w:rPr>
              <w:t>Output_OPT_b_</w:t>
            </w:r>
            <w:r w:rsidRPr="00211C19">
              <w:rPr>
                <w:rFonts w:eastAsia="현대하모니 L" w:cs="Calibri"/>
                <w:color w:val="000000" w:themeColor="dark1"/>
                <w:sz w:val="16"/>
                <w:szCs w:val="16"/>
              </w:rPr>
              <w:t>WPCStatus</w:t>
            </w:r>
          </w:p>
        </w:tc>
        <w:tc>
          <w:tcPr>
            <w:tcW w:w="3441" w:type="pct"/>
            <w:vAlign w:val="center"/>
          </w:tcPr>
          <w:p w14:paraId="0A36F084" w14:textId="77777777" w:rsidR="00BF740F" w:rsidRPr="00211C19" w:rsidRDefault="00BF740F" w:rsidP="0036589E">
            <w:pPr>
              <w:pStyle w:val="aff7"/>
              <w:rPr>
                <w:rFonts w:ascii="Calibri" w:eastAsia="현대하모니 L" w:hAnsi="Calibri" w:cs="Calibri"/>
                <w:color w:val="000000" w:themeColor="dark1"/>
                <w:sz w:val="16"/>
                <w:szCs w:val="16"/>
              </w:rPr>
            </w:pPr>
            <w:r w:rsidRPr="00211C19">
              <w:rPr>
                <w:rFonts w:ascii="Calibri" w:eastAsia="현대하모니 L" w:hAnsi="Calibri" w:cs="Calibri"/>
                <w:color w:val="000000" w:themeColor="dark1"/>
                <w:sz w:val="16"/>
                <w:szCs w:val="16"/>
              </w:rPr>
              <w:t xml:space="preserve">WPC Mode Status Flag </w:t>
            </w:r>
          </w:p>
          <w:p w14:paraId="78B5AAC0" w14:textId="77777777" w:rsidR="00BF740F" w:rsidRPr="00211C19" w:rsidRDefault="00BF740F" w:rsidP="0036589E">
            <w:pPr>
              <w:pStyle w:val="aff7"/>
              <w:rPr>
                <w:rFonts w:ascii="Calibri" w:eastAsia="현대하모니 L" w:hAnsi="Calibri" w:cs="Calibri"/>
                <w:color w:val="000000" w:themeColor="dark1"/>
                <w:sz w:val="16"/>
                <w:szCs w:val="16"/>
              </w:rPr>
            </w:pPr>
            <w:r>
              <w:rPr>
                <w:rFonts w:ascii="Calibri" w:eastAsia="현대하모니 L" w:hAnsi="Calibri" w:cs="Calibri"/>
                <w:color w:val="000000" w:themeColor="dark1"/>
                <w:sz w:val="16"/>
                <w:szCs w:val="16"/>
              </w:rPr>
              <w:t>Off/WPC Mode</w:t>
            </w:r>
          </w:p>
        </w:tc>
      </w:tr>
      <w:tr w:rsidR="00BF740F" w:rsidRPr="00211C19" w14:paraId="513B1544" w14:textId="77777777" w:rsidTr="0088039A">
        <w:trPr>
          <w:trHeight w:val="170"/>
        </w:trPr>
        <w:tc>
          <w:tcPr>
            <w:tcW w:w="292" w:type="pct"/>
            <w:vMerge/>
            <w:shd w:val="clear" w:color="auto" w:fill="auto"/>
            <w:vAlign w:val="center"/>
          </w:tcPr>
          <w:p w14:paraId="68A0A34C" w14:textId="77777777" w:rsidR="00BF740F" w:rsidRPr="00211C19" w:rsidRDefault="00BF740F" w:rsidP="00976066">
            <w:pPr>
              <w:jc w:val="center"/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</w:p>
        </w:tc>
        <w:tc>
          <w:tcPr>
            <w:tcW w:w="1267" w:type="pct"/>
            <w:vAlign w:val="center"/>
          </w:tcPr>
          <w:p w14:paraId="75A592DE" w14:textId="77777777" w:rsidR="00BF740F" w:rsidRPr="00881275" w:rsidRDefault="00BF740F" w:rsidP="00976066">
            <w:pPr>
              <w:pStyle w:val="aff7"/>
              <w:rPr>
                <w:rFonts w:ascii="Calibri" w:eastAsia="현대하모니 M" w:hAnsi="Calibri" w:cs="Calibri"/>
                <w:color w:val="000000" w:themeColor="dark1"/>
                <w:kern w:val="24"/>
                <w:sz w:val="16"/>
                <w:szCs w:val="16"/>
              </w:rPr>
            </w:pPr>
            <w:r w:rsidRPr="00E67D5A">
              <w:rPr>
                <w:rFonts w:ascii="Calibri" w:eastAsia="현대하모니 M" w:hAnsi="Calibri" w:cs="Calibri"/>
                <w:color w:val="000000" w:themeColor="dark1"/>
                <w:kern w:val="24"/>
                <w:sz w:val="16"/>
                <w:szCs w:val="16"/>
              </w:rPr>
              <w:t>Output_OPT_b_GreenINDCmd</w:t>
            </w:r>
          </w:p>
        </w:tc>
        <w:tc>
          <w:tcPr>
            <w:tcW w:w="3441" w:type="pct"/>
            <w:vAlign w:val="center"/>
          </w:tcPr>
          <w:p w14:paraId="6C003CF1" w14:textId="77777777" w:rsidR="00BF740F" w:rsidRPr="00211C19" w:rsidRDefault="00BF740F" w:rsidP="00976066">
            <w:pPr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 w:rsidRPr="00211C19">
              <w:rPr>
                <w:rFonts w:eastAsia="현대하모니 L" w:cs="Calibri"/>
                <w:color w:val="000000" w:themeColor="dark1"/>
                <w:sz w:val="16"/>
                <w:szCs w:val="16"/>
              </w:rPr>
              <w:t xml:space="preserve">Green </w:t>
            </w:r>
            <w:r>
              <w:rPr>
                <w:rFonts w:eastAsia="현대하모니 L" w:cs="Calibri" w:hint="eastAsia"/>
                <w:color w:val="000000" w:themeColor="dark1"/>
                <w:sz w:val="16"/>
                <w:szCs w:val="16"/>
              </w:rPr>
              <w:t>LED</w:t>
            </w:r>
            <w:r w:rsidRPr="00211C19">
              <w:rPr>
                <w:rFonts w:eastAsia="현대하모니 L" w:cs="Calibri"/>
                <w:color w:val="000000" w:themeColor="dark1"/>
                <w:sz w:val="16"/>
                <w:szCs w:val="16"/>
              </w:rPr>
              <w:t xml:space="preserve"> </w:t>
            </w:r>
            <w:r>
              <w:rPr>
                <w:rFonts w:eastAsia="현대하모니 L" w:cs="Calibri" w:hint="eastAsia"/>
                <w:color w:val="000000" w:themeColor="dark1"/>
                <w:sz w:val="16"/>
                <w:szCs w:val="16"/>
              </w:rPr>
              <w:t>Output</w:t>
            </w:r>
            <w:r w:rsidRPr="00211C19">
              <w:rPr>
                <w:rFonts w:eastAsia="현대하모니 L" w:cs="Calibri"/>
                <w:color w:val="000000" w:themeColor="dark1"/>
                <w:sz w:val="16"/>
                <w:szCs w:val="16"/>
              </w:rPr>
              <w:t xml:space="preserve"> Command</w:t>
            </w:r>
          </w:p>
          <w:p w14:paraId="602ED1C6" w14:textId="77777777" w:rsidR="00BF740F" w:rsidRDefault="00BF740F" w:rsidP="00976066">
            <w:pPr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>
              <w:rPr>
                <w:rFonts w:eastAsia="현대하모니 L" w:cs="Calibri" w:hint="eastAsia"/>
                <w:color w:val="000000" w:themeColor="dark1"/>
                <w:sz w:val="16"/>
                <w:szCs w:val="16"/>
              </w:rPr>
              <w:t>-</w:t>
            </w:r>
            <w:r>
              <w:rPr>
                <w:rFonts w:eastAsia="현대하모니 L" w:cs="Calibri"/>
                <w:color w:val="000000" w:themeColor="dark1"/>
                <w:sz w:val="16"/>
                <w:szCs w:val="16"/>
              </w:rPr>
              <w:t>Off</w:t>
            </w:r>
            <w:r>
              <w:rPr>
                <w:rFonts w:eastAsia="현대하모니 L" w:cs="Calibri" w:hint="eastAsia"/>
                <w:color w:val="000000" w:themeColor="dark1"/>
                <w:sz w:val="16"/>
                <w:szCs w:val="16"/>
              </w:rPr>
              <w:t xml:space="preserve"> : Green LED Off</w:t>
            </w:r>
          </w:p>
          <w:p w14:paraId="7F328C3E" w14:textId="77777777" w:rsidR="00BF740F" w:rsidRPr="00173CDB" w:rsidRDefault="00BF740F" w:rsidP="00976066">
            <w:pPr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>
              <w:rPr>
                <w:rFonts w:eastAsia="현대하모니 L" w:cs="Calibri" w:hint="eastAsia"/>
                <w:color w:val="000000" w:themeColor="dark1"/>
                <w:sz w:val="16"/>
                <w:szCs w:val="16"/>
              </w:rPr>
              <w:t>-</w:t>
            </w:r>
            <w:r w:rsidRPr="00173CDB">
              <w:rPr>
                <w:rFonts w:eastAsia="현대하모니 L" w:cs="Calibri"/>
                <w:color w:val="000000" w:themeColor="dark1"/>
                <w:sz w:val="16"/>
                <w:szCs w:val="16"/>
              </w:rPr>
              <w:t>On</w:t>
            </w:r>
            <w:r>
              <w:rPr>
                <w:rFonts w:eastAsia="현대하모니 L" w:cs="Calibri" w:hint="eastAsia"/>
                <w:color w:val="000000" w:themeColor="dark1"/>
                <w:sz w:val="16"/>
                <w:szCs w:val="16"/>
              </w:rPr>
              <w:t xml:space="preserve"> : Green LED On</w:t>
            </w:r>
          </w:p>
        </w:tc>
      </w:tr>
      <w:tr w:rsidR="00BF740F" w:rsidRPr="00211C19" w14:paraId="79E2FC1F" w14:textId="77777777" w:rsidTr="0088039A">
        <w:trPr>
          <w:trHeight w:val="170"/>
        </w:trPr>
        <w:tc>
          <w:tcPr>
            <w:tcW w:w="292" w:type="pct"/>
            <w:vMerge/>
            <w:shd w:val="clear" w:color="auto" w:fill="auto"/>
            <w:vAlign w:val="center"/>
          </w:tcPr>
          <w:p w14:paraId="62ABBD86" w14:textId="77777777" w:rsidR="00BF740F" w:rsidRPr="00211C19" w:rsidRDefault="00BF740F" w:rsidP="00976066">
            <w:pPr>
              <w:jc w:val="center"/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</w:p>
        </w:tc>
        <w:tc>
          <w:tcPr>
            <w:tcW w:w="1267" w:type="pct"/>
            <w:vAlign w:val="center"/>
          </w:tcPr>
          <w:p w14:paraId="7192A621" w14:textId="77777777" w:rsidR="00BF740F" w:rsidRPr="00E67D5A" w:rsidRDefault="00BF740F" w:rsidP="00976066">
            <w:pPr>
              <w:pStyle w:val="aff7"/>
              <w:rPr>
                <w:rFonts w:ascii="Arial" w:hAnsi="Arial"/>
                <w:color w:val="000000"/>
                <w:sz w:val="20"/>
                <w:szCs w:val="20"/>
              </w:rPr>
            </w:pPr>
            <w:r w:rsidRPr="00E67D5A">
              <w:rPr>
                <w:rFonts w:ascii="Calibri" w:eastAsia="현대하모니 M" w:hAnsi="Calibri" w:cs="Calibri"/>
                <w:color w:val="000000" w:themeColor="dark1"/>
                <w:kern w:val="24"/>
                <w:sz w:val="16"/>
                <w:szCs w:val="16"/>
              </w:rPr>
              <w:t>Output_OPT_b_AmberINDCmd</w:t>
            </w:r>
          </w:p>
        </w:tc>
        <w:tc>
          <w:tcPr>
            <w:tcW w:w="3441" w:type="pct"/>
            <w:vAlign w:val="center"/>
          </w:tcPr>
          <w:p w14:paraId="21FC21C6" w14:textId="77777777" w:rsidR="00BF740F" w:rsidRPr="00211C19" w:rsidRDefault="00BF740F" w:rsidP="00976066">
            <w:pPr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 w:rsidRPr="00211C19">
              <w:rPr>
                <w:rFonts w:eastAsia="현대하모니 L" w:cs="Calibri"/>
                <w:color w:val="000000" w:themeColor="dark1"/>
                <w:sz w:val="16"/>
                <w:szCs w:val="16"/>
              </w:rPr>
              <w:t xml:space="preserve">Amber </w:t>
            </w:r>
            <w:r>
              <w:rPr>
                <w:rFonts w:eastAsia="현대하모니 L" w:cs="Calibri" w:hint="eastAsia"/>
                <w:color w:val="000000" w:themeColor="dark1"/>
                <w:sz w:val="16"/>
                <w:szCs w:val="16"/>
              </w:rPr>
              <w:t>LED</w:t>
            </w:r>
            <w:r>
              <w:rPr>
                <w:rFonts w:eastAsia="현대하모니 L" w:cs="Calibri"/>
                <w:color w:val="000000" w:themeColor="dark1"/>
                <w:sz w:val="16"/>
                <w:szCs w:val="16"/>
              </w:rPr>
              <w:t xml:space="preserve"> </w:t>
            </w:r>
            <w:r>
              <w:rPr>
                <w:rFonts w:eastAsia="현대하모니 L" w:cs="Calibri" w:hint="eastAsia"/>
                <w:color w:val="000000" w:themeColor="dark1"/>
                <w:sz w:val="16"/>
                <w:szCs w:val="16"/>
              </w:rPr>
              <w:t>Output</w:t>
            </w:r>
            <w:r w:rsidRPr="00211C19">
              <w:rPr>
                <w:rFonts w:eastAsia="현대하모니 L" w:cs="Calibri"/>
                <w:color w:val="000000" w:themeColor="dark1"/>
                <w:sz w:val="16"/>
                <w:szCs w:val="16"/>
              </w:rPr>
              <w:t xml:space="preserve"> Command</w:t>
            </w:r>
          </w:p>
          <w:p w14:paraId="60A85E0D" w14:textId="77777777" w:rsidR="00BF740F" w:rsidRDefault="00BF740F" w:rsidP="00976066">
            <w:pPr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>
              <w:rPr>
                <w:rFonts w:eastAsia="현대하모니 L" w:cs="Calibri" w:hint="eastAsia"/>
                <w:color w:val="000000" w:themeColor="dark1"/>
                <w:sz w:val="16"/>
                <w:szCs w:val="16"/>
              </w:rPr>
              <w:t>-</w:t>
            </w:r>
            <w:r>
              <w:rPr>
                <w:rFonts w:eastAsia="현대하모니 L" w:cs="Calibri"/>
                <w:color w:val="000000" w:themeColor="dark1"/>
                <w:sz w:val="16"/>
                <w:szCs w:val="16"/>
              </w:rPr>
              <w:t>Off</w:t>
            </w:r>
            <w:r>
              <w:rPr>
                <w:rFonts w:eastAsia="현대하모니 L" w:cs="Calibri" w:hint="eastAsia"/>
                <w:color w:val="000000" w:themeColor="dark1"/>
                <w:sz w:val="16"/>
                <w:szCs w:val="16"/>
              </w:rPr>
              <w:t xml:space="preserve"> : Amber LED Off</w:t>
            </w:r>
          </w:p>
          <w:p w14:paraId="362D109C" w14:textId="77777777" w:rsidR="00BF740F" w:rsidRPr="00211C19" w:rsidRDefault="00BF740F" w:rsidP="00976066">
            <w:pPr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>
              <w:rPr>
                <w:rFonts w:eastAsia="현대하모니 L" w:cs="Calibri" w:hint="eastAsia"/>
                <w:color w:val="000000" w:themeColor="dark1"/>
                <w:sz w:val="16"/>
                <w:szCs w:val="16"/>
              </w:rPr>
              <w:t>-</w:t>
            </w:r>
            <w:r w:rsidRPr="00173CDB">
              <w:rPr>
                <w:rFonts w:eastAsia="현대하모니 L" w:cs="Calibri"/>
                <w:color w:val="000000" w:themeColor="dark1"/>
                <w:sz w:val="16"/>
                <w:szCs w:val="16"/>
              </w:rPr>
              <w:t>On</w:t>
            </w:r>
            <w:r>
              <w:rPr>
                <w:rFonts w:eastAsia="현대하모니 L" w:cs="Calibri" w:hint="eastAsia"/>
                <w:color w:val="000000" w:themeColor="dark1"/>
                <w:sz w:val="16"/>
                <w:szCs w:val="16"/>
              </w:rPr>
              <w:t xml:space="preserve"> : Amber LED On</w:t>
            </w:r>
          </w:p>
        </w:tc>
      </w:tr>
      <w:tr w:rsidR="00BF740F" w:rsidRPr="00211C19" w14:paraId="1ACA5213" w14:textId="77777777" w:rsidTr="0088039A">
        <w:trPr>
          <w:trHeight w:val="170"/>
        </w:trPr>
        <w:tc>
          <w:tcPr>
            <w:tcW w:w="292" w:type="pct"/>
            <w:vMerge/>
            <w:shd w:val="clear" w:color="auto" w:fill="auto"/>
            <w:vAlign w:val="center"/>
          </w:tcPr>
          <w:p w14:paraId="7B076D4D" w14:textId="77777777" w:rsidR="00BF740F" w:rsidRPr="00211C19" w:rsidRDefault="00BF740F" w:rsidP="00BF740F">
            <w:pPr>
              <w:jc w:val="center"/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</w:p>
        </w:tc>
        <w:tc>
          <w:tcPr>
            <w:tcW w:w="1267" w:type="pct"/>
            <w:vAlign w:val="center"/>
          </w:tcPr>
          <w:p w14:paraId="66F91995" w14:textId="3C6004F2" w:rsidR="00BF740F" w:rsidRPr="00E67D5A" w:rsidRDefault="00BF740F" w:rsidP="00BF740F">
            <w:pPr>
              <w:pStyle w:val="aff7"/>
              <w:rPr>
                <w:rFonts w:ascii="Calibri" w:eastAsia="현대하모니 M" w:hAnsi="Calibri" w:cs="Calibri"/>
                <w:color w:val="000000" w:themeColor="dark1"/>
                <w:kern w:val="24"/>
                <w:sz w:val="16"/>
                <w:szCs w:val="16"/>
              </w:rPr>
            </w:pPr>
            <w:r w:rsidRPr="00E67D5A">
              <w:rPr>
                <w:rFonts w:ascii="Calibri" w:eastAsia="현대하모니 M" w:hAnsi="Calibri" w:cs="Calibri"/>
                <w:color w:val="000000" w:themeColor="dark1"/>
                <w:kern w:val="24"/>
                <w:sz w:val="16"/>
                <w:szCs w:val="16"/>
              </w:rPr>
              <w:t>Output_OPT_b_</w:t>
            </w:r>
            <w:r w:rsidRPr="00BF740F">
              <w:rPr>
                <w:rFonts w:ascii="Calibri" w:eastAsia="현대하모니 M" w:hAnsi="Calibri" w:cs="Calibri"/>
                <w:color w:val="000000" w:themeColor="dark1"/>
                <w:kern w:val="24"/>
                <w:sz w:val="16"/>
                <w:szCs w:val="16"/>
              </w:rPr>
              <w:t>FANModeCmd</w:t>
            </w:r>
          </w:p>
        </w:tc>
        <w:tc>
          <w:tcPr>
            <w:tcW w:w="3441" w:type="pct"/>
            <w:vAlign w:val="center"/>
          </w:tcPr>
          <w:p w14:paraId="7D5757A5" w14:textId="34F6B8D2" w:rsidR="00BF740F" w:rsidRPr="00211C19" w:rsidRDefault="00BF740F" w:rsidP="00BF740F">
            <w:pPr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 w:rsidRPr="00BF740F">
              <w:rPr>
                <w:rFonts w:eastAsia="현대하모니 L" w:cs="Calibri"/>
                <w:color w:val="000000" w:themeColor="dark1"/>
                <w:sz w:val="16"/>
                <w:szCs w:val="16"/>
              </w:rPr>
              <w:t>Command of FAN Operation</w:t>
            </w:r>
          </w:p>
        </w:tc>
      </w:tr>
    </w:tbl>
    <w:p w14:paraId="13EF2E18" w14:textId="484CF000" w:rsidR="00926794" w:rsidRDefault="00926794" w:rsidP="007D783D">
      <w:pPr>
        <w:pStyle w:val="affc"/>
        <w:rPr>
          <w:rFonts w:eastAsia="현대하모니 L" w:cs="Calibri"/>
        </w:rPr>
      </w:pPr>
      <w:bookmarkStart w:id="24" w:name="_Toc530752399"/>
      <w:bookmarkStart w:id="25" w:name="_Toc96604484"/>
      <w:r w:rsidRPr="00211C19">
        <w:rPr>
          <w:rFonts w:eastAsia="현대하모니 L" w:cs="Calibri"/>
        </w:rPr>
        <w:lastRenderedPageBreak/>
        <w:t xml:space="preserve">Table </w:t>
      </w:r>
      <w:r w:rsidRPr="00211C19">
        <w:rPr>
          <w:rFonts w:eastAsia="현대하모니 L" w:cs="Calibri"/>
        </w:rPr>
        <w:fldChar w:fldCharType="begin"/>
      </w:r>
      <w:r w:rsidRPr="00211C19">
        <w:rPr>
          <w:rFonts w:eastAsia="현대하모니 L" w:cs="Calibri"/>
        </w:rPr>
        <w:instrText xml:space="preserve"> SEQ Table \* ARABIC </w:instrText>
      </w:r>
      <w:r w:rsidRPr="00211C19">
        <w:rPr>
          <w:rFonts w:eastAsia="현대하모니 L" w:cs="Calibri"/>
        </w:rPr>
        <w:fldChar w:fldCharType="separate"/>
      </w:r>
      <w:r w:rsidR="006F533A">
        <w:rPr>
          <w:rFonts w:eastAsia="현대하모니 L" w:cs="Calibri"/>
          <w:noProof/>
        </w:rPr>
        <w:t>4</w:t>
      </w:r>
      <w:r w:rsidRPr="00211C19">
        <w:rPr>
          <w:rFonts w:eastAsia="현대하모니 L" w:cs="Calibri"/>
        </w:rPr>
        <w:fldChar w:fldCharType="end"/>
      </w:r>
      <w:r w:rsidRPr="00211C19">
        <w:rPr>
          <w:rFonts w:eastAsia="현대하모니 L" w:cs="Calibri"/>
        </w:rPr>
        <w:t xml:space="preserve">.WPC Control </w:t>
      </w:r>
      <w:r w:rsidR="00052FF1">
        <w:rPr>
          <w:rFonts w:eastAsia="현대하모니 L" w:cs="Calibri"/>
        </w:rPr>
        <w:t>Type2 (</w:t>
      </w:r>
      <w:r w:rsidR="00042D1B">
        <w:rPr>
          <w:rFonts w:eastAsia="현대하모니 L" w:cs="Calibri" w:hint="eastAsia"/>
        </w:rPr>
        <w:t>2</w:t>
      </w:r>
      <w:r w:rsidR="00052FF1">
        <w:rPr>
          <w:rFonts w:eastAsia="현대하모니 L" w:cs="Calibri"/>
        </w:rPr>
        <w:t>.</w:t>
      </w:r>
      <w:r w:rsidR="00FE586A">
        <w:rPr>
          <w:rFonts w:eastAsia="현대하모니 L" w:cs="Calibri"/>
        </w:rPr>
        <w:t>5</w:t>
      </w:r>
      <w:r w:rsidR="00052FF1">
        <w:rPr>
          <w:rFonts w:eastAsia="현대하모니 L" w:cs="Calibri"/>
        </w:rPr>
        <w:t>)</w:t>
      </w:r>
      <w:r w:rsidRPr="00211C19">
        <w:rPr>
          <w:rFonts w:eastAsia="현대하모니 L" w:cs="Calibri"/>
        </w:rPr>
        <w:t xml:space="preserve"> In/Out List</w:t>
      </w:r>
      <w:bookmarkEnd w:id="24"/>
      <w:bookmarkEnd w:id="25"/>
    </w:p>
    <w:p w14:paraId="59C819DF" w14:textId="77777777" w:rsidR="00FA27D7" w:rsidRPr="00011CBD" w:rsidRDefault="00FA27D7" w:rsidP="00FA27D7"/>
    <w:p w14:paraId="6C9560F7" w14:textId="2692397B" w:rsidR="00926794" w:rsidRDefault="00A44088" w:rsidP="007D783D">
      <w:pPr>
        <w:pStyle w:val="51"/>
      </w:pPr>
      <w:r>
        <w:rPr>
          <w:rFonts w:hint="eastAsia"/>
        </w:rPr>
        <w:t>Type3 (</w:t>
      </w:r>
      <w:r w:rsidR="001003EC">
        <w:rPr>
          <w:rFonts w:hint="eastAsia"/>
        </w:rPr>
        <w:t>2</w:t>
      </w:r>
      <w:r>
        <w:rPr>
          <w:rFonts w:hint="eastAsia"/>
        </w:rPr>
        <w:t>.</w:t>
      </w:r>
      <w:r w:rsidR="00FE586A">
        <w:t>7</w:t>
      </w:r>
      <w:r>
        <w:rPr>
          <w:rFonts w:hint="eastAsia"/>
        </w:rPr>
        <w:t>)</w:t>
      </w:r>
    </w:p>
    <w:tbl>
      <w:tblPr>
        <w:tblpPr w:leftFromText="142" w:rightFromText="142" w:vertAnchor="text" w:horzAnchor="margin" w:tblpY="137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57" w:type="dxa"/>
          <w:right w:w="0" w:type="dxa"/>
        </w:tblCellMar>
        <w:tblLook w:val="0000" w:firstRow="0" w:lastRow="0" w:firstColumn="0" w:lastColumn="0" w:noHBand="0" w:noVBand="0"/>
      </w:tblPr>
      <w:tblGrid>
        <w:gridCol w:w="604"/>
        <w:gridCol w:w="2832"/>
        <w:gridCol w:w="6908"/>
      </w:tblGrid>
      <w:tr w:rsidR="00B94048" w:rsidRPr="00211C19" w14:paraId="599FB59E" w14:textId="77777777" w:rsidTr="001003EC">
        <w:trPr>
          <w:trHeight w:val="340"/>
        </w:trPr>
        <w:tc>
          <w:tcPr>
            <w:tcW w:w="292" w:type="pct"/>
            <w:shd w:val="clear" w:color="auto" w:fill="E0E0E0"/>
            <w:noWrap/>
            <w:vAlign w:val="center"/>
          </w:tcPr>
          <w:p w14:paraId="39B5E595" w14:textId="77777777" w:rsidR="00B94048" w:rsidRPr="00211C19" w:rsidRDefault="00B94048" w:rsidP="00465BF3">
            <w:pPr>
              <w:jc w:val="center"/>
              <w:rPr>
                <w:rFonts w:eastAsia="현대하모니 L" w:cs="Calibri"/>
                <w:b/>
                <w:sz w:val="16"/>
              </w:rPr>
            </w:pPr>
            <w:r w:rsidRPr="00211C19">
              <w:rPr>
                <w:rFonts w:eastAsia="현대하모니 L" w:cs="Calibri"/>
                <w:b/>
                <w:bCs/>
                <w:sz w:val="16"/>
              </w:rPr>
              <w:t>Function</w:t>
            </w:r>
          </w:p>
        </w:tc>
        <w:tc>
          <w:tcPr>
            <w:tcW w:w="1369" w:type="pct"/>
            <w:shd w:val="clear" w:color="auto" w:fill="E0E0E0"/>
            <w:vAlign w:val="center"/>
          </w:tcPr>
          <w:p w14:paraId="123556BB" w14:textId="77777777" w:rsidR="00B94048" w:rsidRPr="00211C19" w:rsidRDefault="00B94048" w:rsidP="00465BF3">
            <w:pPr>
              <w:jc w:val="center"/>
              <w:rPr>
                <w:rFonts w:eastAsia="현대하모니 L" w:cs="Calibri"/>
                <w:b/>
                <w:sz w:val="16"/>
              </w:rPr>
            </w:pPr>
            <w:r w:rsidRPr="00211C19">
              <w:rPr>
                <w:rFonts w:eastAsia="현대하모니 L" w:cs="Calibri"/>
                <w:b/>
                <w:bCs/>
                <w:sz w:val="16"/>
              </w:rPr>
              <w:t>Signal Name</w:t>
            </w:r>
          </w:p>
        </w:tc>
        <w:tc>
          <w:tcPr>
            <w:tcW w:w="3339" w:type="pct"/>
            <w:shd w:val="clear" w:color="auto" w:fill="E0E0E0"/>
            <w:vAlign w:val="center"/>
          </w:tcPr>
          <w:p w14:paraId="234CEFFE" w14:textId="77777777" w:rsidR="00B94048" w:rsidRPr="00211C19" w:rsidRDefault="00B94048" w:rsidP="00465BF3">
            <w:pPr>
              <w:jc w:val="center"/>
              <w:rPr>
                <w:rFonts w:eastAsia="현대하모니 L" w:cs="Calibri"/>
                <w:b/>
                <w:sz w:val="16"/>
              </w:rPr>
            </w:pPr>
            <w:r w:rsidRPr="00211C19">
              <w:rPr>
                <w:rFonts w:eastAsia="현대하모니 L" w:cs="Calibri"/>
                <w:b/>
                <w:sz w:val="16"/>
              </w:rPr>
              <w:t>Description</w:t>
            </w:r>
          </w:p>
        </w:tc>
      </w:tr>
      <w:tr w:rsidR="00B94048" w:rsidRPr="00211C19" w14:paraId="64203D79" w14:textId="77777777" w:rsidTr="001003EC">
        <w:trPr>
          <w:trHeight w:val="170"/>
        </w:trPr>
        <w:tc>
          <w:tcPr>
            <w:tcW w:w="292" w:type="pct"/>
            <w:vMerge w:val="restart"/>
            <w:shd w:val="clear" w:color="auto" w:fill="auto"/>
            <w:vAlign w:val="center"/>
          </w:tcPr>
          <w:p w14:paraId="5F076023" w14:textId="77777777" w:rsidR="00B94048" w:rsidRPr="00211C19" w:rsidRDefault="00B94048" w:rsidP="00465BF3">
            <w:pPr>
              <w:jc w:val="center"/>
              <w:rPr>
                <w:rFonts w:eastAsia="현대하모니 L" w:cs="Calibri"/>
                <w:sz w:val="16"/>
              </w:rPr>
            </w:pPr>
            <w:r w:rsidRPr="00211C19">
              <w:rPr>
                <w:rFonts w:eastAsia="현대하모니 L" w:cs="Calibri"/>
                <w:sz w:val="16"/>
              </w:rPr>
              <w:t>Input</w:t>
            </w:r>
          </w:p>
        </w:tc>
        <w:tc>
          <w:tcPr>
            <w:tcW w:w="1369" w:type="pct"/>
            <w:vAlign w:val="center"/>
          </w:tcPr>
          <w:p w14:paraId="39001494" w14:textId="77777777" w:rsidR="00B94048" w:rsidRPr="00211C19" w:rsidRDefault="00B94048" w:rsidP="00465BF3">
            <w:pPr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 w:rsidRPr="00165E90">
              <w:rPr>
                <w:rFonts w:eastAsia="현대하모니 L" w:cs="Calibri"/>
                <w:color w:val="000000" w:themeColor="dark1"/>
                <w:sz w:val="16"/>
                <w:szCs w:val="16"/>
              </w:rPr>
              <w:t>Input_b_IGN1_IN</w:t>
            </w:r>
          </w:p>
        </w:tc>
        <w:tc>
          <w:tcPr>
            <w:tcW w:w="3339" w:type="pct"/>
            <w:vAlign w:val="center"/>
          </w:tcPr>
          <w:p w14:paraId="532240E4" w14:textId="77777777" w:rsidR="00B94048" w:rsidRPr="00211C19" w:rsidRDefault="00B94048" w:rsidP="00465BF3">
            <w:pPr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 w:rsidRPr="00211C19">
              <w:rPr>
                <w:rFonts w:eastAsia="현대하모니 L" w:cs="Calibri"/>
                <w:color w:val="000000" w:themeColor="dark1"/>
                <w:sz w:val="16"/>
                <w:szCs w:val="16"/>
              </w:rPr>
              <w:t>Terminal IGN1 Input Signal</w:t>
            </w:r>
          </w:p>
        </w:tc>
      </w:tr>
      <w:tr w:rsidR="00B94048" w:rsidRPr="00211C19" w14:paraId="73D39E1D" w14:textId="77777777" w:rsidTr="001003EC">
        <w:trPr>
          <w:trHeight w:val="170"/>
        </w:trPr>
        <w:tc>
          <w:tcPr>
            <w:tcW w:w="292" w:type="pct"/>
            <w:vMerge/>
            <w:shd w:val="clear" w:color="auto" w:fill="auto"/>
            <w:vAlign w:val="center"/>
          </w:tcPr>
          <w:p w14:paraId="43E33235" w14:textId="77777777" w:rsidR="00B94048" w:rsidRPr="00211C19" w:rsidRDefault="00B94048" w:rsidP="00465BF3">
            <w:pPr>
              <w:jc w:val="center"/>
              <w:rPr>
                <w:rFonts w:eastAsia="현대하모니 L" w:cs="Calibri"/>
                <w:sz w:val="16"/>
              </w:rPr>
            </w:pPr>
          </w:p>
        </w:tc>
        <w:tc>
          <w:tcPr>
            <w:tcW w:w="1369" w:type="pct"/>
            <w:vAlign w:val="center"/>
          </w:tcPr>
          <w:p w14:paraId="7E0A00A1" w14:textId="77777777" w:rsidR="00B94048" w:rsidRPr="00211C19" w:rsidRDefault="00B94048" w:rsidP="00465BF3">
            <w:pPr>
              <w:rPr>
                <w:rFonts w:eastAsia="현대하모니 M" w:cs="Calibri"/>
                <w:sz w:val="16"/>
              </w:rPr>
            </w:pPr>
            <w:r w:rsidRPr="00165E90">
              <w:rPr>
                <w:rFonts w:eastAsia="현대하모니 M" w:cs="Calibri"/>
                <w:color w:val="000000" w:themeColor="dark1"/>
                <w:sz w:val="16"/>
                <w:szCs w:val="16"/>
              </w:rPr>
              <w:t>Input_b_LFSearchingOn_IN</w:t>
            </w:r>
          </w:p>
        </w:tc>
        <w:tc>
          <w:tcPr>
            <w:tcW w:w="3339" w:type="pct"/>
            <w:vAlign w:val="center"/>
          </w:tcPr>
          <w:p w14:paraId="60C71779" w14:textId="77777777" w:rsidR="00B94048" w:rsidRPr="00211C19" w:rsidRDefault="00B94048" w:rsidP="00465BF3">
            <w:pPr>
              <w:pStyle w:val="aff7"/>
              <w:rPr>
                <w:rFonts w:ascii="Calibri" w:eastAsia="현대하모니 M" w:hAnsi="Calibri" w:cs="Calibri"/>
                <w:sz w:val="36"/>
                <w:szCs w:val="36"/>
              </w:rPr>
            </w:pPr>
            <w:r w:rsidRPr="00211C19">
              <w:rPr>
                <w:rFonts w:ascii="Calibri" w:eastAsia="현대하모니 M" w:hAnsi="Calibri" w:cs="Calibri"/>
                <w:color w:val="000000" w:themeColor="dark1"/>
                <w:sz w:val="16"/>
                <w:szCs w:val="16"/>
              </w:rPr>
              <w:t>SMK LF Searching State</w:t>
            </w:r>
          </w:p>
          <w:p w14:paraId="50DC67E1" w14:textId="77777777" w:rsidR="00B94048" w:rsidRPr="00211C19" w:rsidRDefault="00B94048" w:rsidP="00465BF3">
            <w:pPr>
              <w:rPr>
                <w:rFonts w:eastAsia="현대하모니 M" w:cs="Calibri"/>
                <w:color w:val="000000" w:themeColor="dark1"/>
                <w:sz w:val="16"/>
                <w:szCs w:val="16"/>
              </w:rPr>
            </w:pPr>
            <w:r>
              <w:rPr>
                <w:rFonts w:eastAsia="현대하모니 M" w:cs="Calibri" w:hint="eastAsia"/>
                <w:color w:val="000000" w:themeColor="dark1"/>
                <w:sz w:val="16"/>
                <w:szCs w:val="16"/>
              </w:rPr>
              <w:t xml:space="preserve">- </w:t>
            </w:r>
            <w:r w:rsidRPr="00211C19">
              <w:rPr>
                <w:rFonts w:eastAsia="현대하모니 M" w:cs="Calibri"/>
                <w:color w:val="000000" w:themeColor="dark1"/>
                <w:sz w:val="16"/>
                <w:szCs w:val="16"/>
              </w:rPr>
              <w:t>Off : No Use SMK LF Searching</w:t>
            </w:r>
          </w:p>
          <w:p w14:paraId="328A044C" w14:textId="77777777" w:rsidR="00B94048" w:rsidRPr="00211C19" w:rsidRDefault="00B94048" w:rsidP="00465BF3">
            <w:pPr>
              <w:rPr>
                <w:rFonts w:eastAsia="현대하모니 M" w:cs="Calibri"/>
                <w:sz w:val="16"/>
              </w:rPr>
            </w:pPr>
            <w:r>
              <w:rPr>
                <w:rFonts w:eastAsia="현대하모니 M" w:cs="Calibri" w:hint="eastAsia"/>
                <w:color w:val="000000" w:themeColor="dark1"/>
                <w:sz w:val="16"/>
                <w:szCs w:val="16"/>
              </w:rPr>
              <w:t xml:space="preserve">- </w:t>
            </w:r>
            <w:r w:rsidRPr="00211C19">
              <w:rPr>
                <w:rFonts w:eastAsia="현대하모니 M" w:cs="Calibri"/>
                <w:color w:val="000000" w:themeColor="dark1"/>
                <w:sz w:val="16"/>
                <w:szCs w:val="16"/>
              </w:rPr>
              <w:t>On : Use SMK LF Searching</w:t>
            </w:r>
          </w:p>
        </w:tc>
      </w:tr>
      <w:tr w:rsidR="00B94048" w:rsidRPr="00211C19" w14:paraId="54D15E1E" w14:textId="77777777" w:rsidTr="001003EC">
        <w:trPr>
          <w:trHeight w:val="170"/>
        </w:trPr>
        <w:tc>
          <w:tcPr>
            <w:tcW w:w="292" w:type="pct"/>
            <w:vMerge/>
            <w:shd w:val="clear" w:color="auto" w:fill="auto"/>
            <w:vAlign w:val="center"/>
          </w:tcPr>
          <w:p w14:paraId="458224A0" w14:textId="77777777" w:rsidR="00B94048" w:rsidRPr="00211C19" w:rsidRDefault="00B94048" w:rsidP="00465BF3">
            <w:pPr>
              <w:jc w:val="center"/>
              <w:rPr>
                <w:rFonts w:eastAsia="현대하모니 L" w:cs="Calibri"/>
                <w:sz w:val="16"/>
              </w:rPr>
            </w:pPr>
          </w:p>
        </w:tc>
        <w:tc>
          <w:tcPr>
            <w:tcW w:w="1369" w:type="pct"/>
            <w:vAlign w:val="center"/>
          </w:tcPr>
          <w:p w14:paraId="2CC3F2AE" w14:textId="77777777" w:rsidR="00B94048" w:rsidRPr="00211C19" w:rsidRDefault="00B94048" w:rsidP="00465BF3">
            <w:pPr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 w:rsidRPr="00165E90">
              <w:rPr>
                <w:rFonts w:eastAsia="현대하모니 L" w:cs="Calibri"/>
                <w:color w:val="000000" w:themeColor="dark1"/>
                <w:sz w:val="16"/>
                <w:szCs w:val="16"/>
              </w:rPr>
              <w:t>Input_b_SMKOption</w:t>
            </w:r>
          </w:p>
        </w:tc>
        <w:tc>
          <w:tcPr>
            <w:tcW w:w="3339" w:type="pct"/>
            <w:vAlign w:val="center"/>
          </w:tcPr>
          <w:p w14:paraId="7441CDE8" w14:textId="77777777" w:rsidR="00B94048" w:rsidRPr="00211C19" w:rsidRDefault="00B94048" w:rsidP="00465BF3">
            <w:pPr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 w:rsidRPr="00211C19">
              <w:rPr>
                <w:rFonts w:eastAsia="현대하모니 L" w:cs="Calibri"/>
                <w:color w:val="000000" w:themeColor="dark1"/>
                <w:sz w:val="16"/>
                <w:szCs w:val="16"/>
              </w:rPr>
              <w:t>SMK(Smart Key) System Option</w:t>
            </w:r>
          </w:p>
          <w:p w14:paraId="1B852F2D" w14:textId="77777777" w:rsidR="00B94048" w:rsidRPr="00211C19" w:rsidRDefault="00B94048" w:rsidP="00465BF3">
            <w:pPr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 w:rsidRPr="00211C19">
              <w:rPr>
                <w:rFonts w:eastAsia="현대하모니 L" w:cs="Calibri"/>
                <w:color w:val="000000" w:themeColor="dark1"/>
                <w:sz w:val="16"/>
                <w:szCs w:val="16"/>
              </w:rPr>
              <w:t>This signal is used to determine "Smart Key System" is applied or not in this vehicle.</w:t>
            </w:r>
          </w:p>
          <w:p w14:paraId="5F6F886B" w14:textId="77777777" w:rsidR="00B94048" w:rsidRPr="00211C19" w:rsidRDefault="00B94048" w:rsidP="00465BF3">
            <w:pPr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 w:rsidRPr="00211C19">
              <w:rPr>
                <w:rFonts w:eastAsia="현대하모니 L" w:cs="Calibri"/>
                <w:color w:val="000000" w:themeColor="dark1"/>
                <w:sz w:val="16"/>
                <w:szCs w:val="16"/>
              </w:rPr>
              <w:t>0x0:Off/0x1:On(SMK Option)</w:t>
            </w:r>
          </w:p>
        </w:tc>
      </w:tr>
      <w:tr w:rsidR="00B94048" w:rsidRPr="00211C19" w14:paraId="5325786A" w14:textId="77777777" w:rsidTr="001003EC">
        <w:trPr>
          <w:trHeight w:val="170"/>
        </w:trPr>
        <w:tc>
          <w:tcPr>
            <w:tcW w:w="292" w:type="pct"/>
            <w:vMerge/>
            <w:shd w:val="clear" w:color="auto" w:fill="auto"/>
            <w:vAlign w:val="center"/>
          </w:tcPr>
          <w:p w14:paraId="7F14784A" w14:textId="77777777" w:rsidR="00B94048" w:rsidRPr="00211C19" w:rsidRDefault="00B94048" w:rsidP="00465BF3">
            <w:pPr>
              <w:jc w:val="center"/>
              <w:rPr>
                <w:rFonts w:eastAsia="현대하모니 L" w:cs="Calibri"/>
                <w:sz w:val="16"/>
              </w:rPr>
            </w:pPr>
          </w:p>
        </w:tc>
        <w:tc>
          <w:tcPr>
            <w:tcW w:w="1369" w:type="pct"/>
            <w:vAlign w:val="center"/>
          </w:tcPr>
          <w:p w14:paraId="4F57B574" w14:textId="77777777" w:rsidR="00B94048" w:rsidRPr="00211C19" w:rsidRDefault="00B94048" w:rsidP="00465BF3">
            <w:pPr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 w:rsidRPr="00165E90">
              <w:rPr>
                <w:rFonts w:eastAsia="현대하모니 L" w:cs="Calibri"/>
                <w:color w:val="000000" w:themeColor="dark1"/>
                <w:sz w:val="16"/>
                <w:szCs w:val="16"/>
              </w:rPr>
              <w:t>Input_b_LFSearchingOn</w:t>
            </w:r>
          </w:p>
        </w:tc>
        <w:tc>
          <w:tcPr>
            <w:tcW w:w="3339" w:type="pct"/>
            <w:vAlign w:val="center"/>
          </w:tcPr>
          <w:p w14:paraId="72D905AB" w14:textId="77777777" w:rsidR="00B94048" w:rsidRPr="00211C19" w:rsidRDefault="00B94048" w:rsidP="00465BF3">
            <w:pPr>
              <w:pStyle w:val="aff7"/>
              <w:rPr>
                <w:rFonts w:ascii="Calibri" w:eastAsia="현대하모니 L" w:hAnsi="Calibri" w:cs="Calibri"/>
                <w:color w:val="000000" w:themeColor="dark1"/>
                <w:sz w:val="16"/>
                <w:szCs w:val="16"/>
              </w:rPr>
            </w:pPr>
            <w:r w:rsidRPr="00211C19">
              <w:rPr>
                <w:rFonts w:ascii="Calibri" w:eastAsia="현대하모니 L" w:hAnsi="Calibri" w:cs="Calibri"/>
                <w:color w:val="000000" w:themeColor="dark1"/>
                <w:sz w:val="16"/>
                <w:szCs w:val="16"/>
              </w:rPr>
              <w:t>SMK LF Searching State</w:t>
            </w:r>
          </w:p>
          <w:p w14:paraId="0ABB6BDB" w14:textId="77777777" w:rsidR="00B94048" w:rsidRPr="00211C19" w:rsidRDefault="00B94048" w:rsidP="00465BF3">
            <w:pPr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 w:rsidRPr="00211C19">
              <w:rPr>
                <w:rFonts w:eastAsia="현대하모니 L" w:cs="Calibri"/>
                <w:color w:val="000000" w:themeColor="dark1"/>
                <w:sz w:val="16"/>
                <w:szCs w:val="16"/>
              </w:rPr>
              <w:t>0x0:Off(No Use SMK LF Searching) 0x1:On(Use SMK LF Searching)</w:t>
            </w:r>
          </w:p>
        </w:tc>
      </w:tr>
      <w:tr w:rsidR="00B94048" w:rsidRPr="00211C19" w14:paraId="003543E5" w14:textId="77777777" w:rsidTr="001003EC">
        <w:trPr>
          <w:trHeight w:val="170"/>
        </w:trPr>
        <w:tc>
          <w:tcPr>
            <w:tcW w:w="292" w:type="pct"/>
            <w:vMerge/>
            <w:shd w:val="clear" w:color="auto" w:fill="auto"/>
            <w:vAlign w:val="center"/>
          </w:tcPr>
          <w:p w14:paraId="5F895BC3" w14:textId="77777777" w:rsidR="00B94048" w:rsidRPr="00211C19" w:rsidRDefault="00B94048" w:rsidP="00465BF3">
            <w:pPr>
              <w:jc w:val="center"/>
              <w:rPr>
                <w:rFonts w:eastAsia="현대하모니 L" w:cs="Calibri"/>
                <w:sz w:val="16"/>
              </w:rPr>
            </w:pPr>
          </w:p>
        </w:tc>
        <w:tc>
          <w:tcPr>
            <w:tcW w:w="1369" w:type="pct"/>
            <w:vAlign w:val="center"/>
          </w:tcPr>
          <w:p w14:paraId="33923F34" w14:textId="77777777" w:rsidR="00B94048" w:rsidRPr="00165E90" w:rsidRDefault="00B94048" w:rsidP="00165E90">
            <w:pPr>
              <w:jc w:val="both"/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 w:rsidRPr="00165E90">
              <w:rPr>
                <w:rFonts w:eastAsia="현대하모니 L" w:cs="Calibri"/>
                <w:color w:val="000000" w:themeColor="dark1"/>
                <w:sz w:val="16"/>
                <w:szCs w:val="16"/>
              </w:rPr>
              <w:t>Input_b_AstDrSw</w:t>
            </w:r>
          </w:p>
        </w:tc>
        <w:tc>
          <w:tcPr>
            <w:tcW w:w="3339" w:type="pct"/>
            <w:vAlign w:val="center"/>
          </w:tcPr>
          <w:p w14:paraId="0C8F6EEF" w14:textId="77777777" w:rsidR="00B94048" w:rsidRPr="00211C19" w:rsidRDefault="00B94048" w:rsidP="00465BF3">
            <w:pPr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 w:rsidRPr="00211C19">
              <w:rPr>
                <w:rFonts w:eastAsia="현대하모니 L" w:cs="Calibri"/>
                <w:color w:val="000000" w:themeColor="dark1"/>
                <w:sz w:val="16"/>
                <w:szCs w:val="16"/>
              </w:rPr>
              <w:t>Assistant-Side Door Switch</w:t>
            </w:r>
          </w:p>
          <w:p w14:paraId="759F6D69" w14:textId="77777777" w:rsidR="00B94048" w:rsidRPr="00211C19" w:rsidRDefault="00B94048" w:rsidP="00465BF3">
            <w:pPr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 w:rsidRPr="00211C19">
              <w:rPr>
                <w:rFonts w:eastAsia="현대하모니 L" w:cs="Calibri"/>
                <w:color w:val="000000" w:themeColor="dark1"/>
                <w:sz w:val="16"/>
                <w:szCs w:val="16"/>
              </w:rPr>
              <w:t>0x0:Close/0x1:Open</w:t>
            </w:r>
          </w:p>
        </w:tc>
      </w:tr>
      <w:tr w:rsidR="00B94048" w:rsidRPr="00211C19" w14:paraId="1654A671" w14:textId="77777777" w:rsidTr="001003EC">
        <w:trPr>
          <w:trHeight w:val="170"/>
        </w:trPr>
        <w:tc>
          <w:tcPr>
            <w:tcW w:w="292" w:type="pct"/>
            <w:vMerge/>
            <w:shd w:val="clear" w:color="auto" w:fill="auto"/>
            <w:vAlign w:val="center"/>
          </w:tcPr>
          <w:p w14:paraId="167A474A" w14:textId="77777777" w:rsidR="00B94048" w:rsidRPr="00211C19" w:rsidRDefault="00B94048" w:rsidP="00465BF3">
            <w:pPr>
              <w:jc w:val="center"/>
              <w:rPr>
                <w:rFonts w:eastAsia="현대하모니 L" w:cs="Calibri"/>
                <w:sz w:val="16"/>
              </w:rPr>
            </w:pPr>
          </w:p>
        </w:tc>
        <w:tc>
          <w:tcPr>
            <w:tcW w:w="1369" w:type="pct"/>
            <w:vAlign w:val="center"/>
          </w:tcPr>
          <w:p w14:paraId="6C0DA3F8" w14:textId="77777777" w:rsidR="00B94048" w:rsidRPr="00165E90" w:rsidRDefault="00B94048" w:rsidP="00165E90">
            <w:pPr>
              <w:jc w:val="both"/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 w:rsidRPr="00165E90">
              <w:rPr>
                <w:rFonts w:eastAsia="현대하모니 L" w:cs="Calibri"/>
                <w:color w:val="000000" w:themeColor="dark1"/>
                <w:sz w:val="16"/>
                <w:szCs w:val="16"/>
              </w:rPr>
              <w:t>Input_b_DrvDrSw</w:t>
            </w:r>
          </w:p>
        </w:tc>
        <w:tc>
          <w:tcPr>
            <w:tcW w:w="3339" w:type="pct"/>
            <w:vAlign w:val="center"/>
          </w:tcPr>
          <w:p w14:paraId="6258513E" w14:textId="77777777" w:rsidR="00B94048" w:rsidRPr="00211C19" w:rsidRDefault="00B94048" w:rsidP="00465BF3">
            <w:pPr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 w:rsidRPr="00211C19">
              <w:rPr>
                <w:rFonts w:eastAsia="현대하모니 L" w:cs="Calibri"/>
                <w:color w:val="000000" w:themeColor="dark1"/>
                <w:sz w:val="16"/>
                <w:szCs w:val="16"/>
              </w:rPr>
              <w:t>Driver-Side Door Switch</w:t>
            </w:r>
          </w:p>
          <w:p w14:paraId="71319601" w14:textId="77777777" w:rsidR="00B94048" w:rsidRPr="00211C19" w:rsidRDefault="00B94048" w:rsidP="00465BF3">
            <w:pPr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 w:rsidRPr="00211C19">
              <w:rPr>
                <w:rFonts w:eastAsia="현대하모니 L" w:cs="Calibri"/>
                <w:color w:val="000000" w:themeColor="dark1"/>
                <w:sz w:val="16"/>
                <w:szCs w:val="16"/>
              </w:rPr>
              <w:t>0x0:Close/0x1:Open</w:t>
            </w:r>
          </w:p>
        </w:tc>
      </w:tr>
      <w:tr w:rsidR="00B94048" w:rsidRPr="00211C19" w14:paraId="701D53E7" w14:textId="77777777" w:rsidTr="001003EC">
        <w:trPr>
          <w:trHeight w:val="170"/>
        </w:trPr>
        <w:tc>
          <w:tcPr>
            <w:tcW w:w="292" w:type="pct"/>
            <w:vMerge/>
            <w:shd w:val="clear" w:color="auto" w:fill="auto"/>
            <w:vAlign w:val="center"/>
          </w:tcPr>
          <w:p w14:paraId="4881FD1D" w14:textId="77777777" w:rsidR="00B94048" w:rsidRPr="00211C19" w:rsidRDefault="00B94048" w:rsidP="00465BF3">
            <w:pPr>
              <w:jc w:val="center"/>
              <w:rPr>
                <w:rFonts w:eastAsia="현대하모니 L" w:cs="Calibri"/>
                <w:sz w:val="16"/>
              </w:rPr>
            </w:pPr>
          </w:p>
        </w:tc>
        <w:tc>
          <w:tcPr>
            <w:tcW w:w="1369" w:type="pct"/>
            <w:vAlign w:val="center"/>
          </w:tcPr>
          <w:p w14:paraId="3DD826FD" w14:textId="77777777" w:rsidR="00B94048" w:rsidRPr="00165E90" w:rsidRDefault="00B94048">
            <w:pPr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 w:rsidRPr="00165E90">
              <w:rPr>
                <w:rFonts w:eastAsia="현대하모니 L" w:cs="Calibri" w:hint="eastAsia"/>
                <w:color w:val="000000" w:themeColor="dark1"/>
                <w:sz w:val="16"/>
                <w:szCs w:val="16"/>
              </w:rPr>
              <w:t>Input_b_RLDrSw</w:t>
            </w:r>
          </w:p>
        </w:tc>
        <w:tc>
          <w:tcPr>
            <w:tcW w:w="3339" w:type="pct"/>
            <w:vAlign w:val="center"/>
          </w:tcPr>
          <w:p w14:paraId="285C8F81" w14:textId="77777777" w:rsidR="00B94048" w:rsidRPr="00211C19" w:rsidRDefault="00B94048" w:rsidP="00465BF3">
            <w:pPr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 w:rsidRPr="00211C19">
              <w:rPr>
                <w:rFonts w:eastAsia="현대하모니 L" w:cs="Calibri"/>
                <w:color w:val="000000" w:themeColor="dark1"/>
                <w:sz w:val="16"/>
                <w:szCs w:val="16"/>
              </w:rPr>
              <w:t>Rear Left Door Switch</w:t>
            </w:r>
          </w:p>
          <w:p w14:paraId="01FA084E" w14:textId="77777777" w:rsidR="00B94048" w:rsidRPr="00211C19" w:rsidRDefault="00B94048" w:rsidP="00465BF3">
            <w:pPr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 w:rsidRPr="00211C19">
              <w:rPr>
                <w:rFonts w:eastAsia="현대하모니 L" w:cs="Calibri"/>
                <w:color w:val="000000" w:themeColor="dark1"/>
                <w:sz w:val="16"/>
                <w:szCs w:val="16"/>
              </w:rPr>
              <w:t>0x0:Close/0x1:Open</w:t>
            </w:r>
          </w:p>
        </w:tc>
      </w:tr>
      <w:tr w:rsidR="00B94048" w:rsidRPr="00211C19" w14:paraId="067C9CEB" w14:textId="77777777" w:rsidTr="001003EC">
        <w:trPr>
          <w:trHeight w:val="170"/>
        </w:trPr>
        <w:tc>
          <w:tcPr>
            <w:tcW w:w="292" w:type="pct"/>
            <w:vMerge/>
            <w:shd w:val="clear" w:color="auto" w:fill="auto"/>
            <w:vAlign w:val="center"/>
          </w:tcPr>
          <w:p w14:paraId="3028AE45" w14:textId="77777777" w:rsidR="00B94048" w:rsidRPr="00211C19" w:rsidRDefault="00B94048" w:rsidP="00465BF3">
            <w:pPr>
              <w:jc w:val="center"/>
              <w:rPr>
                <w:rFonts w:eastAsia="현대하모니 L" w:cs="Calibri"/>
                <w:sz w:val="16"/>
              </w:rPr>
            </w:pPr>
          </w:p>
        </w:tc>
        <w:tc>
          <w:tcPr>
            <w:tcW w:w="1369" w:type="pct"/>
            <w:vAlign w:val="center"/>
          </w:tcPr>
          <w:p w14:paraId="23B26675" w14:textId="77777777" w:rsidR="00B94048" w:rsidRPr="00165E90" w:rsidRDefault="00B94048">
            <w:pPr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 w:rsidRPr="00165E90">
              <w:rPr>
                <w:rFonts w:eastAsia="현대하모니 L" w:cs="Calibri" w:hint="eastAsia"/>
                <w:color w:val="000000" w:themeColor="dark1"/>
                <w:sz w:val="16"/>
                <w:szCs w:val="16"/>
              </w:rPr>
              <w:t>Input_b_RRDrSw</w:t>
            </w:r>
          </w:p>
        </w:tc>
        <w:tc>
          <w:tcPr>
            <w:tcW w:w="3339" w:type="pct"/>
            <w:vAlign w:val="center"/>
          </w:tcPr>
          <w:p w14:paraId="0E1164BB" w14:textId="77777777" w:rsidR="00B94048" w:rsidRPr="00211C19" w:rsidRDefault="00B94048" w:rsidP="00465BF3">
            <w:pPr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 w:rsidRPr="00211C19">
              <w:rPr>
                <w:rFonts w:eastAsia="현대하모니 L" w:cs="Calibri"/>
                <w:color w:val="000000" w:themeColor="dark1"/>
                <w:sz w:val="16"/>
                <w:szCs w:val="16"/>
              </w:rPr>
              <w:t>Rear Right Door Switch</w:t>
            </w:r>
          </w:p>
          <w:p w14:paraId="4C5225B0" w14:textId="77777777" w:rsidR="00B94048" w:rsidRPr="00211C19" w:rsidRDefault="00B94048" w:rsidP="00465BF3">
            <w:pPr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 w:rsidRPr="00211C19">
              <w:rPr>
                <w:rFonts w:eastAsia="현대하모니 L" w:cs="Calibri"/>
                <w:color w:val="000000" w:themeColor="dark1"/>
                <w:sz w:val="16"/>
                <w:szCs w:val="16"/>
              </w:rPr>
              <w:t>0x0:Close/0x1:Open</w:t>
            </w:r>
          </w:p>
        </w:tc>
      </w:tr>
      <w:tr w:rsidR="00B94048" w:rsidRPr="00211C19" w14:paraId="348BD98B" w14:textId="77777777" w:rsidTr="001003EC">
        <w:trPr>
          <w:trHeight w:val="170"/>
        </w:trPr>
        <w:tc>
          <w:tcPr>
            <w:tcW w:w="292" w:type="pct"/>
            <w:vMerge/>
            <w:shd w:val="clear" w:color="auto" w:fill="auto"/>
            <w:vAlign w:val="center"/>
          </w:tcPr>
          <w:p w14:paraId="759C9DE3" w14:textId="77777777" w:rsidR="00B94048" w:rsidRPr="00211C19" w:rsidRDefault="00B94048" w:rsidP="00465BF3">
            <w:pPr>
              <w:jc w:val="center"/>
              <w:rPr>
                <w:rFonts w:eastAsia="현대하모니 L" w:cs="Calibri"/>
                <w:sz w:val="16"/>
              </w:rPr>
            </w:pPr>
          </w:p>
        </w:tc>
        <w:tc>
          <w:tcPr>
            <w:tcW w:w="1369" w:type="pct"/>
            <w:vAlign w:val="center"/>
          </w:tcPr>
          <w:p w14:paraId="1462085A" w14:textId="77777777" w:rsidR="00B94048" w:rsidRPr="00211C19" w:rsidRDefault="00B94048" w:rsidP="00465BF3">
            <w:pPr>
              <w:rPr>
                <w:rFonts w:eastAsia="현대하모니 M" w:cs="Calibri"/>
                <w:sz w:val="16"/>
              </w:rPr>
            </w:pPr>
            <w:r w:rsidRPr="00165E90">
              <w:rPr>
                <w:rFonts w:eastAsia="현대하모니 M" w:cs="Calibri"/>
                <w:sz w:val="16"/>
              </w:rPr>
              <w:t>Input_WPCOnOffNvalueSet</w:t>
            </w:r>
          </w:p>
        </w:tc>
        <w:tc>
          <w:tcPr>
            <w:tcW w:w="3339" w:type="pct"/>
            <w:vAlign w:val="center"/>
          </w:tcPr>
          <w:p w14:paraId="0FE713FA" w14:textId="77777777" w:rsidR="00B94048" w:rsidRPr="00211C19" w:rsidRDefault="00B94048" w:rsidP="00465BF3">
            <w:pPr>
              <w:rPr>
                <w:rFonts w:eastAsia="현대하모니 M" w:cs="Calibri"/>
                <w:sz w:val="16"/>
              </w:rPr>
            </w:pPr>
            <w:r w:rsidRPr="00211C19">
              <w:rPr>
                <w:rFonts w:eastAsia="현대하모니 M" w:cs="Calibri"/>
                <w:sz w:val="16"/>
              </w:rPr>
              <w:t>Request to set WPC On/Off switch status</w:t>
            </w:r>
          </w:p>
          <w:p w14:paraId="2EF628E6" w14:textId="77777777" w:rsidR="00B94048" w:rsidRPr="00211C19" w:rsidRDefault="00B94048" w:rsidP="00465BF3">
            <w:pPr>
              <w:rPr>
                <w:rFonts w:eastAsia="현대하모니 M" w:cs="Calibri"/>
                <w:sz w:val="16"/>
              </w:rPr>
            </w:pPr>
            <w:r w:rsidRPr="00211C19">
              <w:rPr>
                <w:rFonts w:eastAsia="현대하모니 M" w:cs="Calibri"/>
                <w:sz w:val="16"/>
              </w:rPr>
              <w:t>0x0:Default/0x1:Off (Disable)/0x2:On (Enable)/0x3:Invalid</w:t>
            </w:r>
          </w:p>
        </w:tc>
      </w:tr>
      <w:tr w:rsidR="00B94048" w:rsidRPr="00211C19" w14:paraId="1D335337" w14:textId="77777777" w:rsidTr="001003EC">
        <w:trPr>
          <w:trHeight w:val="170"/>
        </w:trPr>
        <w:tc>
          <w:tcPr>
            <w:tcW w:w="292" w:type="pct"/>
            <w:vMerge/>
            <w:shd w:val="clear" w:color="auto" w:fill="auto"/>
            <w:vAlign w:val="center"/>
          </w:tcPr>
          <w:p w14:paraId="7425891A" w14:textId="77777777" w:rsidR="00B94048" w:rsidRPr="00211C19" w:rsidRDefault="00B94048" w:rsidP="00465BF3">
            <w:pPr>
              <w:jc w:val="center"/>
              <w:rPr>
                <w:rFonts w:eastAsia="현대하모니 L" w:cs="Calibri"/>
                <w:sz w:val="16"/>
              </w:rPr>
            </w:pPr>
          </w:p>
        </w:tc>
        <w:tc>
          <w:tcPr>
            <w:tcW w:w="1369" w:type="pct"/>
            <w:vAlign w:val="center"/>
          </w:tcPr>
          <w:p w14:paraId="5F09A1F4" w14:textId="77777777" w:rsidR="00B94048" w:rsidRPr="00211C19" w:rsidRDefault="00B94048" w:rsidP="00465BF3">
            <w:pPr>
              <w:rPr>
                <w:rFonts w:eastAsia="현대하모니 M" w:cs="Calibri"/>
                <w:sz w:val="16"/>
              </w:rPr>
            </w:pPr>
            <w:r w:rsidRPr="00165E90">
              <w:rPr>
                <w:rFonts w:eastAsia="현대하모니 M" w:cs="Calibri"/>
                <w:sz w:val="16"/>
              </w:rPr>
              <w:t>Input_b_USMReset</w:t>
            </w:r>
          </w:p>
        </w:tc>
        <w:tc>
          <w:tcPr>
            <w:tcW w:w="3339" w:type="pct"/>
            <w:vAlign w:val="center"/>
          </w:tcPr>
          <w:p w14:paraId="0F97030E" w14:textId="77777777" w:rsidR="00B94048" w:rsidRPr="00211C19" w:rsidRDefault="00B94048" w:rsidP="00465BF3">
            <w:pPr>
              <w:rPr>
                <w:rFonts w:eastAsia="현대하모니 M" w:cs="Calibri"/>
                <w:sz w:val="16"/>
              </w:rPr>
            </w:pPr>
            <w:r w:rsidRPr="00211C19">
              <w:rPr>
                <w:rFonts w:eastAsia="현대하모니 M" w:cs="Calibri"/>
                <w:sz w:val="16"/>
              </w:rPr>
              <w:t>This signal is used for a request to reset the value of USM menus</w:t>
            </w:r>
          </w:p>
          <w:p w14:paraId="2F5CFBC4" w14:textId="77777777" w:rsidR="00B94048" w:rsidRPr="00211C19" w:rsidRDefault="00B94048" w:rsidP="00465BF3">
            <w:pPr>
              <w:rPr>
                <w:rFonts w:eastAsia="현대하모니 M" w:cs="Calibri"/>
                <w:sz w:val="16"/>
              </w:rPr>
            </w:pPr>
            <w:r w:rsidRPr="00211C19">
              <w:rPr>
                <w:rFonts w:eastAsia="현대하모니 M" w:cs="Calibri"/>
                <w:sz w:val="16"/>
              </w:rPr>
              <w:t>0x0:Default/0x1:Reset</w:t>
            </w:r>
          </w:p>
        </w:tc>
      </w:tr>
      <w:tr w:rsidR="00B94048" w:rsidRPr="00211C19" w14:paraId="09C8B334" w14:textId="77777777" w:rsidTr="001003EC">
        <w:trPr>
          <w:trHeight w:val="170"/>
        </w:trPr>
        <w:tc>
          <w:tcPr>
            <w:tcW w:w="292" w:type="pct"/>
            <w:vMerge/>
            <w:shd w:val="clear" w:color="auto" w:fill="auto"/>
            <w:vAlign w:val="center"/>
          </w:tcPr>
          <w:p w14:paraId="550C239F" w14:textId="77777777" w:rsidR="00B94048" w:rsidRPr="00211C19" w:rsidRDefault="00B94048" w:rsidP="00465BF3">
            <w:pPr>
              <w:jc w:val="center"/>
              <w:rPr>
                <w:rFonts w:eastAsia="현대하모니 L" w:cs="Calibri"/>
                <w:sz w:val="16"/>
              </w:rPr>
            </w:pPr>
          </w:p>
        </w:tc>
        <w:tc>
          <w:tcPr>
            <w:tcW w:w="1369" w:type="pct"/>
            <w:vAlign w:val="center"/>
          </w:tcPr>
          <w:p w14:paraId="4DBF5EE8" w14:textId="77777777" w:rsidR="00B94048" w:rsidRPr="00211C19" w:rsidRDefault="00B94048" w:rsidP="00465BF3">
            <w:pPr>
              <w:rPr>
                <w:rFonts w:eastAsia="현대하모니 M" w:cs="Calibri"/>
                <w:sz w:val="16"/>
              </w:rPr>
            </w:pPr>
            <w:r>
              <w:rPr>
                <w:rFonts w:eastAsia="현대하모니 M" w:cs="Calibri" w:hint="eastAsia"/>
                <w:sz w:val="16"/>
              </w:rPr>
              <w:t>Input</w:t>
            </w:r>
            <w:r w:rsidRPr="00211C19">
              <w:rPr>
                <w:rFonts w:eastAsia="현대하모니 M" w:cs="Calibri"/>
                <w:sz w:val="16"/>
              </w:rPr>
              <w:t>_ProfileIDRValue</w:t>
            </w:r>
          </w:p>
        </w:tc>
        <w:tc>
          <w:tcPr>
            <w:tcW w:w="3339" w:type="pct"/>
            <w:vAlign w:val="center"/>
          </w:tcPr>
          <w:p w14:paraId="41A8C372" w14:textId="77777777" w:rsidR="00B94048" w:rsidRPr="00211C19" w:rsidRDefault="00B94048" w:rsidP="00465BF3">
            <w:pPr>
              <w:rPr>
                <w:rFonts w:eastAsia="현대하모니 M" w:cs="Calibri"/>
                <w:sz w:val="16"/>
              </w:rPr>
            </w:pPr>
            <w:r w:rsidRPr="00211C19">
              <w:rPr>
                <w:rFonts w:eastAsia="현대하모니 M" w:cs="Calibri"/>
                <w:sz w:val="16"/>
              </w:rPr>
              <w:t>Request to set user select WPC On/Off switch status</w:t>
            </w:r>
          </w:p>
          <w:p w14:paraId="025ECC1A" w14:textId="77777777" w:rsidR="00B94048" w:rsidRPr="00211C19" w:rsidRDefault="00B94048" w:rsidP="00465BF3">
            <w:pPr>
              <w:rPr>
                <w:rFonts w:eastAsia="현대하모니 M" w:cs="Calibri"/>
                <w:sz w:val="16"/>
              </w:rPr>
            </w:pPr>
            <w:r w:rsidRPr="00211C19">
              <w:rPr>
                <w:rFonts w:eastAsia="현대하모니 M" w:cs="Calibri"/>
                <w:sz w:val="16"/>
              </w:rPr>
              <w:t>0x00:Default/0x01:Guest/0x02:Profile1/0x03:Profile2/0x04~0x0E:Reserved/0x0F:Invalid</w:t>
            </w:r>
          </w:p>
        </w:tc>
      </w:tr>
      <w:tr w:rsidR="00B94048" w:rsidRPr="00211C19" w14:paraId="1D47670D" w14:textId="77777777" w:rsidTr="001003EC">
        <w:trPr>
          <w:trHeight w:val="170"/>
        </w:trPr>
        <w:tc>
          <w:tcPr>
            <w:tcW w:w="292" w:type="pct"/>
            <w:vMerge/>
            <w:shd w:val="clear" w:color="auto" w:fill="auto"/>
            <w:vAlign w:val="center"/>
          </w:tcPr>
          <w:p w14:paraId="738F7661" w14:textId="77777777" w:rsidR="00B94048" w:rsidRPr="00211C19" w:rsidRDefault="00B94048" w:rsidP="00465BF3">
            <w:pPr>
              <w:jc w:val="center"/>
              <w:rPr>
                <w:rFonts w:eastAsia="현대하모니 L" w:cs="Calibri"/>
                <w:sz w:val="16"/>
              </w:rPr>
            </w:pPr>
          </w:p>
        </w:tc>
        <w:tc>
          <w:tcPr>
            <w:tcW w:w="1369" w:type="pct"/>
            <w:vAlign w:val="center"/>
          </w:tcPr>
          <w:p w14:paraId="61BD69AD" w14:textId="77777777" w:rsidR="00B94048" w:rsidRPr="00211C19" w:rsidRDefault="00B94048" w:rsidP="00465BF3">
            <w:pPr>
              <w:rPr>
                <w:rFonts w:eastAsia="현대하모니 M" w:cs="Calibri"/>
                <w:sz w:val="16"/>
              </w:rPr>
            </w:pPr>
            <w:r w:rsidRPr="00C63CCE">
              <w:rPr>
                <w:rFonts w:eastAsia="현대하모니 M" w:cs="Calibri"/>
                <w:sz w:val="16"/>
              </w:rPr>
              <w:t>Input_AVN_ProfileIDRValue</w:t>
            </w:r>
          </w:p>
        </w:tc>
        <w:tc>
          <w:tcPr>
            <w:tcW w:w="3339" w:type="pct"/>
            <w:vAlign w:val="center"/>
          </w:tcPr>
          <w:p w14:paraId="3A8C0BE8" w14:textId="77777777" w:rsidR="00B94048" w:rsidRPr="00211C19" w:rsidRDefault="00B94048" w:rsidP="00465BF3">
            <w:pPr>
              <w:rPr>
                <w:rFonts w:eastAsia="현대하모니 M" w:cs="Calibri"/>
                <w:sz w:val="16"/>
              </w:rPr>
            </w:pPr>
            <w:r w:rsidRPr="00211C19">
              <w:rPr>
                <w:rFonts w:eastAsia="현대하모니 M" w:cs="Calibri"/>
                <w:sz w:val="16"/>
              </w:rPr>
              <w:t xml:space="preserve">Request to set user </w:t>
            </w:r>
            <w:r w:rsidRPr="00211C19">
              <w:rPr>
                <w:rFonts w:eastAsia="현대하모니 M" w:cs="Calibri" w:hint="eastAsia"/>
                <w:sz w:val="16"/>
              </w:rPr>
              <w:t>from AVN</w:t>
            </w:r>
          </w:p>
          <w:p w14:paraId="29B19900" w14:textId="77777777" w:rsidR="00B94048" w:rsidRPr="00211C19" w:rsidRDefault="00B94048" w:rsidP="00465BF3">
            <w:pPr>
              <w:rPr>
                <w:rFonts w:eastAsia="현대하모니 M" w:cs="Calibri"/>
                <w:sz w:val="16"/>
              </w:rPr>
            </w:pPr>
            <w:r w:rsidRPr="00211C19">
              <w:rPr>
                <w:rFonts w:eastAsia="현대하모니 M" w:cs="Calibri"/>
                <w:sz w:val="16"/>
              </w:rPr>
              <w:t>0x00:Default/0x01:Guest/0x02:Profile1/0x03:Profile2/0x04~0x0E:Reserved/0x0F:Invalid</w:t>
            </w:r>
          </w:p>
        </w:tc>
      </w:tr>
      <w:tr w:rsidR="00B94048" w:rsidRPr="00211C19" w14:paraId="2E1F1ED5" w14:textId="77777777" w:rsidTr="001003EC">
        <w:trPr>
          <w:trHeight w:val="170"/>
        </w:trPr>
        <w:tc>
          <w:tcPr>
            <w:tcW w:w="292" w:type="pct"/>
            <w:vMerge/>
            <w:shd w:val="clear" w:color="auto" w:fill="auto"/>
            <w:vAlign w:val="center"/>
          </w:tcPr>
          <w:p w14:paraId="6DA9FA51" w14:textId="77777777" w:rsidR="00B94048" w:rsidRPr="00211C19" w:rsidRDefault="00B94048" w:rsidP="00976066">
            <w:pPr>
              <w:jc w:val="center"/>
              <w:rPr>
                <w:rFonts w:eastAsia="현대하모니 L" w:cs="Calibri"/>
                <w:sz w:val="16"/>
              </w:rPr>
            </w:pPr>
          </w:p>
        </w:tc>
        <w:tc>
          <w:tcPr>
            <w:tcW w:w="1369" w:type="pct"/>
            <w:vAlign w:val="center"/>
          </w:tcPr>
          <w:p w14:paraId="2CF4D662" w14:textId="77777777" w:rsidR="00B94048" w:rsidRPr="00211C19" w:rsidRDefault="00B94048" w:rsidP="00976066">
            <w:pPr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 w:rsidRPr="00C63CCE">
              <w:rPr>
                <w:rFonts w:eastAsia="현대하모니 L" w:cs="Calibri"/>
                <w:color w:val="000000" w:themeColor="dark1"/>
                <w:sz w:val="16"/>
                <w:szCs w:val="16"/>
              </w:rPr>
              <w:t>Input_WPCNFCcmd</w:t>
            </w:r>
          </w:p>
        </w:tc>
        <w:tc>
          <w:tcPr>
            <w:tcW w:w="3339" w:type="pct"/>
            <w:vAlign w:val="center"/>
          </w:tcPr>
          <w:p w14:paraId="47D1493D" w14:textId="77777777" w:rsidR="00B94048" w:rsidRPr="00211C19" w:rsidRDefault="00B94048" w:rsidP="00976066">
            <w:pPr>
              <w:pStyle w:val="aff7"/>
              <w:wordWrap w:val="0"/>
              <w:rPr>
                <w:rFonts w:ascii="Calibri" w:eastAsia="현대하모니 L" w:hAnsi="Calibri" w:cs="Calibri"/>
                <w:color w:val="000000" w:themeColor="dark1"/>
                <w:sz w:val="16"/>
                <w:szCs w:val="16"/>
              </w:rPr>
            </w:pPr>
            <w:r w:rsidRPr="00211C19">
              <w:rPr>
                <w:rFonts w:ascii="Calibri" w:eastAsia="현대하모니 L" w:hAnsi="Calibri" w:cs="Calibri"/>
                <w:color w:val="000000" w:themeColor="dark1"/>
                <w:sz w:val="16"/>
                <w:szCs w:val="16"/>
              </w:rPr>
              <w:t>NFC Searchin</w:t>
            </w:r>
            <w:r>
              <w:rPr>
                <w:rFonts w:ascii="Calibri" w:eastAsia="현대하모니 L" w:hAnsi="Calibri" w:cs="Calibri" w:hint="eastAsia"/>
                <w:color w:val="000000" w:themeColor="dark1"/>
                <w:sz w:val="16"/>
                <w:szCs w:val="16"/>
              </w:rPr>
              <w:t>g</w:t>
            </w:r>
            <w:r w:rsidRPr="00211C19">
              <w:rPr>
                <w:rFonts w:ascii="Calibri" w:eastAsia="현대하모니 L" w:hAnsi="Calibri" w:cs="Calibri"/>
                <w:color w:val="000000" w:themeColor="dark1"/>
                <w:sz w:val="16"/>
                <w:szCs w:val="16"/>
              </w:rPr>
              <w:t xml:space="preserve"> Start/Stop command to WPC </w:t>
            </w:r>
          </w:p>
          <w:p w14:paraId="42F3889E" w14:textId="77777777" w:rsidR="00B94048" w:rsidRPr="00211C19" w:rsidRDefault="00B94048" w:rsidP="00976066">
            <w:pPr>
              <w:pStyle w:val="aff7"/>
              <w:wordWrap w:val="0"/>
              <w:rPr>
                <w:rFonts w:ascii="Calibri" w:eastAsia="현대하모니 L" w:hAnsi="Calibri" w:cs="Calibri"/>
                <w:color w:val="000000" w:themeColor="dark1"/>
                <w:sz w:val="16"/>
                <w:szCs w:val="16"/>
              </w:rPr>
            </w:pPr>
            <w:r w:rsidRPr="00211C19">
              <w:rPr>
                <w:rFonts w:ascii="Calibri" w:eastAsia="현대하모니 L" w:hAnsi="Calibri" w:cs="Calibri"/>
                <w:color w:val="000000" w:themeColor="dark1"/>
                <w:sz w:val="16"/>
                <w:szCs w:val="16"/>
              </w:rPr>
              <w:t>0x0: None</w:t>
            </w:r>
          </w:p>
          <w:p w14:paraId="13CCFEFA" w14:textId="77777777" w:rsidR="00B94048" w:rsidRPr="00211C19" w:rsidRDefault="00B94048" w:rsidP="00976066">
            <w:pPr>
              <w:pStyle w:val="aff7"/>
              <w:wordWrap w:val="0"/>
              <w:rPr>
                <w:rFonts w:ascii="Calibri" w:eastAsia="현대하모니 L" w:hAnsi="Calibri" w:cs="Calibri"/>
                <w:color w:val="000000" w:themeColor="dark1"/>
                <w:sz w:val="16"/>
                <w:szCs w:val="16"/>
              </w:rPr>
            </w:pPr>
            <w:r w:rsidRPr="00211C19">
              <w:rPr>
                <w:rFonts w:ascii="Calibri" w:eastAsia="현대하모니 L" w:hAnsi="Calibri" w:cs="Calibri"/>
                <w:color w:val="000000" w:themeColor="dark1"/>
                <w:sz w:val="16"/>
                <w:szCs w:val="16"/>
              </w:rPr>
              <w:t>0x1:NFC Searching On (HCE)</w:t>
            </w:r>
          </w:p>
          <w:p w14:paraId="3A5E6DAD" w14:textId="77777777" w:rsidR="00B94048" w:rsidRPr="00211C19" w:rsidRDefault="00B94048" w:rsidP="00976066">
            <w:pPr>
              <w:pStyle w:val="aff7"/>
              <w:wordWrap w:val="0"/>
              <w:rPr>
                <w:rFonts w:ascii="Calibri" w:eastAsia="현대하모니 L" w:hAnsi="Calibri" w:cs="Calibri"/>
                <w:color w:val="000000" w:themeColor="dark1"/>
                <w:sz w:val="16"/>
                <w:szCs w:val="16"/>
              </w:rPr>
            </w:pPr>
            <w:r w:rsidRPr="00211C19">
              <w:rPr>
                <w:rFonts w:ascii="Calibri" w:eastAsia="현대하모니 L" w:hAnsi="Calibri" w:cs="Calibri"/>
                <w:color w:val="000000" w:themeColor="dark1"/>
                <w:sz w:val="16"/>
                <w:szCs w:val="16"/>
              </w:rPr>
              <w:t>0x2: NFC Searching Off</w:t>
            </w:r>
          </w:p>
          <w:p w14:paraId="53A249CF" w14:textId="77777777" w:rsidR="00B94048" w:rsidRPr="00211C19" w:rsidRDefault="00B94048" w:rsidP="00976066">
            <w:pPr>
              <w:pStyle w:val="aff7"/>
              <w:wordWrap w:val="0"/>
              <w:rPr>
                <w:rFonts w:ascii="Calibri" w:eastAsia="현대하모니 L" w:hAnsi="Calibri" w:cs="Calibri"/>
                <w:color w:val="000000" w:themeColor="dark1"/>
                <w:sz w:val="16"/>
                <w:szCs w:val="16"/>
              </w:rPr>
            </w:pPr>
            <w:r w:rsidRPr="00211C19">
              <w:rPr>
                <w:rFonts w:ascii="Calibri" w:eastAsia="현대하모니 L" w:hAnsi="Calibri" w:cs="Calibri"/>
                <w:color w:val="000000" w:themeColor="dark1"/>
                <w:sz w:val="16"/>
                <w:szCs w:val="16"/>
              </w:rPr>
              <w:t>0x3: NFC Searching On (USIM)</w:t>
            </w:r>
          </w:p>
          <w:p w14:paraId="13F65A60" w14:textId="77777777" w:rsidR="00B94048" w:rsidRPr="00211C19" w:rsidRDefault="00B94048" w:rsidP="00976066">
            <w:pPr>
              <w:pStyle w:val="aff7"/>
              <w:wordWrap w:val="0"/>
              <w:rPr>
                <w:rFonts w:ascii="Calibri" w:eastAsia="현대하모니 L" w:hAnsi="Calibri" w:cs="Calibri"/>
                <w:color w:val="000000" w:themeColor="dark1"/>
                <w:sz w:val="16"/>
                <w:szCs w:val="16"/>
              </w:rPr>
            </w:pPr>
            <w:r w:rsidRPr="00211C19">
              <w:rPr>
                <w:rFonts w:ascii="Calibri" w:eastAsia="현대하모니 L" w:hAnsi="Calibri" w:cs="Calibri"/>
                <w:color w:val="000000" w:themeColor="dark1"/>
                <w:sz w:val="16"/>
                <w:szCs w:val="16"/>
              </w:rPr>
              <w:t>0x4~0x6: Reserved</w:t>
            </w:r>
          </w:p>
          <w:p w14:paraId="6CF5D5FC" w14:textId="77777777" w:rsidR="00B94048" w:rsidRPr="00211C19" w:rsidRDefault="00B94048" w:rsidP="00976066">
            <w:pPr>
              <w:pStyle w:val="aff7"/>
              <w:wordWrap w:val="0"/>
              <w:rPr>
                <w:rFonts w:ascii="Calibri" w:eastAsia="현대하모니 L" w:hAnsi="Calibri" w:cs="Calibri"/>
                <w:color w:val="000000" w:themeColor="dark1"/>
                <w:sz w:val="16"/>
                <w:szCs w:val="16"/>
              </w:rPr>
            </w:pPr>
            <w:r w:rsidRPr="00211C19">
              <w:rPr>
                <w:rFonts w:ascii="Calibri" w:eastAsia="현대하모니 L" w:hAnsi="Calibri" w:cs="Calibri"/>
                <w:color w:val="000000" w:themeColor="dark1"/>
                <w:sz w:val="16"/>
                <w:szCs w:val="16"/>
              </w:rPr>
              <w:t>0x7:Invalid</w:t>
            </w:r>
          </w:p>
        </w:tc>
      </w:tr>
      <w:tr w:rsidR="008E3B68" w:rsidRPr="00211C19" w14:paraId="725EEF13" w14:textId="77777777" w:rsidTr="001003EC">
        <w:trPr>
          <w:trHeight w:val="170"/>
        </w:trPr>
        <w:tc>
          <w:tcPr>
            <w:tcW w:w="292" w:type="pct"/>
            <w:vMerge/>
            <w:shd w:val="clear" w:color="auto" w:fill="auto"/>
            <w:vAlign w:val="center"/>
          </w:tcPr>
          <w:p w14:paraId="3D9EC5E9" w14:textId="77777777" w:rsidR="008E3B68" w:rsidRPr="00211C19" w:rsidRDefault="008E3B68" w:rsidP="008E3B68">
            <w:pPr>
              <w:jc w:val="center"/>
              <w:rPr>
                <w:rFonts w:eastAsia="현대하모니 L" w:cs="Calibri"/>
                <w:sz w:val="16"/>
              </w:rPr>
            </w:pPr>
          </w:p>
        </w:tc>
        <w:tc>
          <w:tcPr>
            <w:tcW w:w="1369" w:type="pct"/>
            <w:vAlign w:val="center"/>
          </w:tcPr>
          <w:p w14:paraId="0F1B5856" w14:textId="482E020C" w:rsidR="008E3B68" w:rsidRPr="00C63CCE" w:rsidRDefault="008E3B68" w:rsidP="008E3B68">
            <w:pPr>
              <w:rPr>
                <w:rFonts w:eastAsia="현대하모니 M" w:cs="Calibri"/>
                <w:color w:val="000000" w:themeColor="dark1"/>
                <w:sz w:val="16"/>
                <w:szCs w:val="16"/>
              </w:rPr>
            </w:pPr>
            <w:r w:rsidRPr="008E3B68">
              <w:rPr>
                <w:rFonts w:eastAsia="현대하모니 L" w:cs="Calibri" w:hint="eastAsia"/>
                <w:sz w:val="16"/>
                <w:szCs w:val="16"/>
              </w:rPr>
              <w:t>Input_</w:t>
            </w:r>
            <w:r w:rsidRPr="008E3B68">
              <w:rPr>
                <w:rFonts w:eastAsia="현대하모니 L" w:cs="Calibri"/>
                <w:sz w:val="16"/>
                <w:szCs w:val="16"/>
              </w:rPr>
              <w:t>IAUWPCNFCcmd</w:t>
            </w:r>
          </w:p>
        </w:tc>
        <w:tc>
          <w:tcPr>
            <w:tcW w:w="3339" w:type="pct"/>
            <w:vAlign w:val="center"/>
          </w:tcPr>
          <w:p w14:paraId="28115B54" w14:textId="77777777" w:rsidR="008E3B68" w:rsidRPr="008E3B68" w:rsidRDefault="008E3B68" w:rsidP="008E3B68">
            <w:pPr>
              <w:pStyle w:val="aff7"/>
              <w:wordWrap w:val="0"/>
              <w:rPr>
                <w:rFonts w:ascii="Calibri" w:eastAsia="현대하모니 L" w:hAnsi="Calibri" w:cs="Calibri"/>
                <w:sz w:val="16"/>
                <w:szCs w:val="16"/>
              </w:rPr>
            </w:pPr>
            <w:r w:rsidRPr="008E3B68">
              <w:rPr>
                <w:rFonts w:ascii="Calibri" w:eastAsia="현대하모니 L" w:hAnsi="Calibri" w:cs="Calibri"/>
                <w:sz w:val="16"/>
                <w:szCs w:val="16"/>
              </w:rPr>
              <w:t>NFC Searchin</w:t>
            </w:r>
            <w:r w:rsidRPr="008E3B68">
              <w:rPr>
                <w:rFonts w:ascii="Calibri" w:eastAsia="현대하모니 L" w:hAnsi="Calibri" w:cs="Calibri" w:hint="eastAsia"/>
                <w:sz w:val="16"/>
                <w:szCs w:val="16"/>
              </w:rPr>
              <w:t>g</w:t>
            </w:r>
            <w:r w:rsidRPr="008E3B68">
              <w:rPr>
                <w:rFonts w:ascii="Calibri" w:eastAsia="현대하모니 L" w:hAnsi="Calibri" w:cs="Calibri"/>
                <w:sz w:val="16"/>
                <w:szCs w:val="16"/>
              </w:rPr>
              <w:t xml:space="preserve"> Start/Stop command to WPC (Digital Key 2.0)</w:t>
            </w:r>
          </w:p>
          <w:p w14:paraId="3CE97E9B" w14:textId="77777777" w:rsidR="008E3B68" w:rsidRPr="008E3B68" w:rsidRDefault="008E3B68" w:rsidP="008E3B68">
            <w:pPr>
              <w:rPr>
                <w:rFonts w:eastAsia="현대하모니 L" w:cs="Calibri"/>
                <w:sz w:val="16"/>
                <w:szCs w:val="16"/>
              </w:rPr>
            </w:pPr>
            <w:r w:rsidRPr="008E3B68">
              <w:rPr>
                <w:rFonts w:eastAsia="현대하모니 L" w:cs="Calibri"/>
                <w:sz w:val="16"/>
                <w:szCs w:val="16"/>
              </w:rPr>
              <w:t>0x0:Default</w:t>
            </w:r>
          </w:p>
          <w:p w14:paraId="64AAD906" w14:textId="77777777" w:rsidR="008E3B68" w:rsidRPr="008E3B68" w:rsidRDefault="008E3B68" w:rsidP="008E3B68">
            <w:pPr>
              <w:rPr>
                <w:rFonts w:eastAsia="현대하모니 L" w:cs="Calibri"/>
                <w:sz w:val="16"/>
                <w:szCs w:val="16"/>
              </w:rPr>
            </w:pPr>
            <w:r w:rsidRPr="008E3B68">
              <w:rPr>
                <w:rFonts w:eastAsia="현대하모니 L" w:cs="Calibri"/>
                <w:sz w:val="16"/>
                <w:szCs w:val="16"/>
              </w:rPr>
              <w:t>0x1:WPC NFC Polling (Search))</w:t>
            </w:r>
          </w:p>
          <w:p w14:paraId="0954976C" w14:textId="77777777" w:rsidR="008E3B68" w:rsidRPr="008E3B68" w:rsidRDefault="008E3B68" w:rsidP="008E3B68">
            <w:pPr>
              <w:rPr>
                <w:rFonts w:eastAsia="현대하모니 L" w:cs="Calibri"/>
                <w:sz w:val="16"/>
                <w:szCs w:val="16"/>
              </w:rPr>
            </w:pPr>
            <w:r w:rsidRPr="008E3B68">
              <w:rPr>
                <w:rFonts w:eastAsia="현대하모니 L" w:cs="Calibri"/>
                <w:sz w:val="16"/>
                <w:szCs w:val="16"/>
              </w:rPr>
              <w:t>0x2:WPC NFC Deselect (Stop)</w:t>
            </w:r>
          </w:p>
          <w:p w14:paraId="271882CE" w14:textId="0D41AE5A" w:rsidR="008E3B68" w:rsidRPr="00211C19" w:rsidRDefault="008E3B68" w:rsidP="008E3B68">
            <w:pPr>
              <w:pStyle w:val="aff7"/>
              <w:rPr>
                <w:rFonts w:ascii="Calibri" w:eastAsia="현대하모니 M" w:hAnsi="Calibri" w:cs="Calibri"/>
                <w:color w:val="000000" w:themeColor="dark1"/>
                <w:sz w:val="16"/>
                <w:szCs w:val="16"/>
              </w:rPr>
            </w:pPr>
            <w:r w:rsidRPr="008E3B68">
              <w:rPr>
                <w:rFonts w:eastAsia="현대하모니 L" w:cs="Calibri"/>
                <w:sz w:val="16"/>
                <w:szCs w:val="16"/>
              </w:rPr>
              <w:t>0x3: Invalid</w:t>
            </w:r>
          </w:p>
        </w:tc>
      </w:tr>
      <w:tr w:rsidR="00B94048" w:rsidRPr="00211C19" w14:paraId="2132C294" w14:textId="77777777" w:rsidTr="001003EC">
        <w:trPr>
          <w:trHeight w:val="170"/>
        </w:trPr>
        <w:tc>
          <w:tcPr>
            <w:tcW w:w="292" w:type="pct"/>
            <w:vMerge/>
            <w:shd w:val="clear" w:color="auto" w:fill="auto"/>
            <w:vAlign w:val="center"/>
          </w:tcPr>
          <w:p w14:paraId="7ABAAD2D" w14:textId="77777777" w:rsidR="00B94048" w:rsidRPr="00211C19" w:rsidRDefault="00B94048" w:rsidP="00976066">
            <w:pPr>
              <w:jc w:val="center"/>
              <w:rPr>
                <w:rFonts w:eastAsia="현대하모니 L" w:cs="Calibri"/>
                <w:sz w:val="16"/>
              </w:rPr>
            </w:pPr>
          </w:p>
        </w:tc>
        <w:tc>
          <w:tcPr>
            <w:tcW w:w="1369" w:type="pct"/>
            <w:vAlign w:val="center"/>
          </w:tcPr>
          <w:p w14:paraId="66927FF2" w14:textId="77777777" w:rsidR="00B94048" w:rsidRPr="00211C19" w:rsidRDefault="00B94048" w:rsidP="00976066">
            <w:pPr>
              <w:rPr>
                <w:rFonts w:eastAsia="현대하모니 M" w:cs="Calibri"/>
                <w:color w:val="000000" w:themeColor="dark1"/>
                <w:sz w:val="16"/>
                <w:szCs w:val="16"/>
              </w:rPr>
            </w:pPr>
            <w:r w:rsidRPr="00C63CCE">
              <w:rPr>
                <w:rFonts w:eastAsia="현대하모니 M" w:cs="Calibri"/>
                <w:color w:val="000000" w:themeColor="dark1"/>
                <w:sz w:val="16"/>
                <w:szCs w:val="16"/>
              </w:rPr>
              <w:t>Input</w:t>
            </w:r>
            <w:r>
              <w:rPr>
                <w:rFonts w:eastAsia="현대하모니 M" w:cs="Calibri"/>
                <w:color w:val="000000" w:themeColor="dark1"/>
                <w:sz w:val="16"/>
                <w:szCs w:val="16"/>
              </w:rPr>
              <w:t>_OPT_</w:t>
            </w:r>
            <w:r w:rsidRPr="00C63CCE">
              <w:rPr>
                <w:rFonts w:eastAsia="현대하모니 M" w:cs="Calibri"/>
                <w:color w:val="000000" w:themeColor="dark1"/>
                <w:sz w:val="16"/>
                <w:szCs w:val="16"/>
              </w:rPr>
              <w:t>b_WPCPhoneExist</w:t>
            </w:r>
          </w:p>
        </w:tc>
        <w:tc>
          <w:tcPr>
            <w:tcW w:w="3339" w:type="pct"/>
            <w:vAlign w:val="center"/>
          </w:tcPr>
          <w:p w14:paraId="1D4356A2" w14:textId="77777777" w:rsidR="00B94048" w:rsidRPr="00211C19" w:rsidRDefault="00B94048" w:rsidP="00976066">
            <w:pPr>
              <w:pStyle w:val="aff7"/>
              <w:rPr>
                <w:rFonts w:ascii="Calibri" w:eastAsia="현대하모니 M" w:hAnsi="Calibri" w:cs="Calibri"/>
                <w:color w:val="000000" w:themeColor="dark1"/>
                <w:sz w:val="16"/>
                <w:szCs w:val="16"/>
              </w:rPr>
            </w:pPr>
            <w:r w:rsidRPr="00211C19">
              <w:rPr>
                <w:rFonts w:ascii="Calibri" w:eastAsia="현대하모니 M" w:hAnsi="Calibri" w:cs="Calibri"/>
                <w:color w:val="000000" w:themeColor="dark1"/>
                <w:sz w:val="16"/>
                <w:szCs w:val="16"/>
              </w:rPr>
              <w:t>Existence of Phone On the WPC-Pad</w:t>
            </w:r>
          </w:p>
          <w:p w14:paraId="3B5F5806" w14:textId="77777777" w:rsidR="00B94048" w:rsidRPr="00211C19" w:rsidRDefault="00B94048" w:rsidP="00976066">
            <w:pPr>
              <w:pStyle w:val="aff7"/>
              <w:rPr>
                <w:rFonts w:ascii="Calibri" w:eastAsia="현대하모니 M" w:hAnsi="Calibri" w:cs="Calibri"/>
                <w:color w:val="000000" w:themeColor="dark1"/>
                <w:sz w:val="16"/>
                <w:szCs w:val="16"/>
              </w:rPr>
            </w:pPr>
            <w:r w:rsidRPr="00211C19">
              <w:rPr>
                <w:rFonts w:ascii="Calibri" w:eastAsia="현대하모니 M" w:hAnsi="Calibri" w:cs="Calibri" w:hint="eastAsia"/>
                <w:color w:val="000000" w:themeColor="dark1"/>
                <w:sz w:val="16"/>
                <w:szCs w:val="16"/>
              </w:rPr>
              <w:t>- Off: No Phone on the pad</w:t>
            </w:r>
          </w:p>
          <w:p w14:paraId="53C0A97B" w14:textId="77777777" w:rsidR="00B94048" w:rsidRPr="00211C19" w:rsidRDefault="00B94048" w:rsidP="00976066">
            <w:pPr>
              <w:pStyle w:val="aff7"/>
              <w:rPr>
                <w:rFonts w:ascii="Calibri" w:eastAsia="현대하모니 M" w:hAnsi="Calibri" w:cs="Calibri"/>
                <w:color w:val="000000" w:themeColor="dark1"/>
                <w:sz w:val="16"/>
                <w:szCs w:val="16"/>
              </w:rPr>
            </w:pPr>
            <w:r w:rsidRPr="00211C19">
              <w:rPr>
                <w:rFonts w:ascii="Calibri" w:eastAsia="현대하모니 M" w:hAnsi="Calibri" w:cs="Calibri" w:hint="eastAsia"/>
                <w:color w:val="000000" w:themeColor="dark1"/>
                <w:sz w:val="16"/>
                <w:szCs w:val="16"/>
              </w:rPr>
              <w:t>- On: Phone on the pad</w:t>
            </w:r>
          </w:p>
        </w:tc>
      </w:tr>
      <w:tr w:rsidR="00B94048" w:rsidRPr="00211C19" w14:paraId="400B52B7" w14:textId="77777777" w:rsidTr="001003EC">
        <w:trPr>
          <w:trHeight w:val="170"/>
        </w:trPr>
        <w:tc>
          <w:tcPr>
            <w:tcW w:w="292" w:type="pct"/>
            <w:vMerge/>
            <w:shd w:val="clear" w:color="auto" w:fill="auto"/>
            <w:vAlign w:val="center"/>
          </w:tcPr>
          <w:p w14:paraId="335F7B03" w14:textId="77777777" w:rsidR="00B94048" w:rsidRPr="00211C19" w:rsidRDefault="00B94048" w:rsidP="00976066">
            <w:pPr>
              <w:jc w:val="center"/>
              <w:rPr>
                <w:rFonts w:eastAsia="현대하모니 L" w:cs="Calibri"/>
                <w:sz w:val="16"/>
              </w:rPr>
            </w:pPr>
          </w:p>
        </w:tc>
        <w:tc>
          <w:tcPr>
            <w:tcW w:w="1369" w:type="pct"/>
            <w:vAlign w:val="center"/>
          </w:tcPr>
          <w:p w14:paraId="70FEF45C" w14:textId="77777777" w:rsidR="00B94048" w:rsidRPr="00211C19" w:rsidRDefault="00B94048" w:rsidP="00976066">
            <w:pPr>
              <w:rPr>
                <w:rFonts w:eastAsia="현대하모니 M" w:cs="Calibri"/>
                <w:color w:val="000000" w:themeColor="dark1"/>
                <w:sz w:val="16"/>
                <w:szCs w:val="16"/>
              </w:rPr>
            </w:pPr>
            <w:r w:rsidRPr="00C63CCE">
              <w:rPr>
                <w:rFonts w:eastAsia="현대하모니 M" w:cs="Calibri"/>
                <w:color w:val="000000" w:themeColor="dark1"/>
                <w:sz w:val="16"/>
                <w:szCs w:val="16"/>
              </w:rPr>
              <w:t>Input</w:t>
            </w:r>
            <w:r>
              <w:rPr>
                <w:rFonts w:eastAsia="현대하모니 M" w:cs="Calibri"/>
                <w:color w:val="000000" w:themeColor="dark1"/>
                <w:sz w:val="16"/>
                <w:szCs w:val="16"/>
              </w:rPr>
              <w:t>_OPT_</w:t>
            </w:r>
            <w:r w:rsidRPr="00C63CCE">
              <w:rPr>
                <w:rFonts w:eastAsia="현대하모니 M" w:cs="Calibri"/>
                <w:color w:val="000000" w:themeColor="dark1"/>
                <w:sz w:val="16"/>
                <w:szCs w:val="16"/>
              </w:rPr>
              <w:t>DeviceState</w:t>
            </w:r>
          </w:p>
        </w:tc>
        <w:tc>
          <w:tcPr>
            <w:tcW w:w="3339" w:type="pct"/>
            <w:vAlign w:val="center"/>
          </w:tcPr>
          <w:p w14:paraId="7FF15831" w14:textId="77777777" w:rsidR="00B94048" w:rsidRPr="00211C19" w:rsidRDefault="00B94048" w:rsidP="00976066">
            <w:pPr>
              <w:pStyle w:val="aff7"/>
              <w:rPr>
                <w:rFonts w:ascii="Calibri" w:eastAsia="현대하모니 M" w:hAnsi="Calibri" w:cs="Calibri"/>
                <w:color w:val="000000" w:themeColor="dark1"/>
                <w:sz w:val="16"/>
                <w:szCs w:val="16"/>
              </w:rPr>
            </w:pPr>
            <w:r w:rsidRPr="00211C19">
              <w:rPr>
                <w:rFonts w:ascii="Calibri" w:eastAsia="현대하모니 M" w:hAnsi="Calibri" w:cs="Calibri"/>
                <w:color w:val="000000" w:themeColor="dark1"/>
                <w:sz w:val="16"/>
                <w:szCs w:val="16"/>
              </w:rPr>
              <w:t>WPC Device Status</w:t>
            </w:r>
          </w:p>
          <w:p w14:paraId="68D149DB" w14:textId="77777777" w:rsidR="00B94048" w:rsidRPr="00211C19" w:rsidRDefault="00B94048" w:rsidP="00976066">
            <w:pPr>
              <w:pStyle w:val="aff7"/>
              <w:rPr>
                <w:rFonts w:ascii="Calibri" w:eastAsia="현대하모니 M" w:hAnsi="Calibri" w:cs="Calibri"/>
                <w:color w:val="000000" w:themeColor="dark1"/>
                <w:sz w:val="16"/>
                <w:szCs w:val="16"/>
              </w:rPr>
            </w:pPr>
            <w:r w:rsidRPr="00211C19">
              <w:rPr>
                <w:rFonts w:ascii="Calibri" w:eastAsia="현대하모니 M" w:hAnsi="Calibri" w:cs="Calibri"/>
                <w:color w:val="000000" w:themeColor="dark1"/>
                <w:sz w:val="16"/>
                <w:szCs w:val="16"/>
              </w:rPr>
              <w:t>Init/Reserved/Standby/Charging/Full_Charge/FODError/DeviceError/SystemError/NVMError/APPError/ErrorComm</w:t>
            </w:r>
          </w:p>
        </w:tc>
      </w:tr>
      <w:tr w:rsidR="00B94048" w:rsidRPr="00211C19" w14:paraId="15712AF9" w14:textId="77777777" w:rsidTr="001003EC">
        <w:trPr>
          <w:trHeight w:val="170"/>
        </w:trPr>
        <w:tc>
          <w:tcPr>
            <w:tcW w:w="292" w:type="pct"/>
            <w:vMerge/>
            <w:shd w:val="clear" w:color="auto" w:fill="auto"/>
            <w:vAlign w:val="center"/>
          </w:tcPr>
          <w:p w14:paraId="0D710F80" w14:textId="77777777" w:rsidR="00B94048" w:rsidRPr="00211C19" w:rsidRDefault="00B94048" w:rsidP="00976066">
            <w:pPr>
              <w:jc w:val="center"/>
              <w:rPr>
                <w:rFonts w:eastAsia="현대하모니 L" w:cs="Calibri"/>
                <w:sz w:val="16"/>
              </w:rPr>
            </w:pPr>
          </w:p>
        </w:tc>
        <w:tc>
          <w:tcPr>
            <w:tcW w:w="1369" w:type="pct"/>
            <w:vAlign w:val="center"/>
          </w:tcPr>
          <w:p w14:paraId="456C4CE2" w14:textId="77777777" w:rsidR="00B94048" w:rsidRPr="00211C19" w:rsidRDefault="00B94048" w:rsidP="00976066">
            <w:pPr>
              <w:rPr>
                <w:rFonts w:eastAsia="현대하모니 M" w:cs="Calibri"/>
                <w:color w:val="000000" w:themeColor="dark1"/>
                <w:sz w:val="16"/>
                <w:szCs w:val="16"/>
              </w:rPr>
            </w:pPr>
            <w:r w:rsidRPr="00C63CCE">
              <w:rPr>
                <w:rFonts w:eastAsia="현대하모니 M" w:cs="Calibri"/>
                <w:color w:val="000000" w:themeColor="dark1"/>
                <w:sz w:val="16"/>
                <w:szCs w:val="16"/>
              </w:rPr>
              <w:t>Input</w:t>
            </w:r>
            <w:r>
              <w:rPr>
                <w:rFonts w:eastAsia="현대하모니 M" w:cs="Calibri"/>
                <w:color w:val="000000" w:themeColor="dark1"/>
                <w:sz w:val="16"/>
                <w:szCs w:val="16"/>
              </w:rPr>
              <w:t>_OPT_</w:t>
            </w:r>
            <w:r w:rsidRPr="00C63CCE">
              <w:rPr>
                <w:rFonts w:eastAsia="현대하모니 M" w:cs="Calibri"/>
                <w:color w:val="000000" w:themeColor="dark1"/>
                <w:sz w:val="16"/>
                <w:szCs w:val="16"/>
              </w:rPr>
              <w:t>CurrentCurr</w:t>
            </w:r>
          </w:p>
        </w:tc>
        <w:tc>
          <w:tcPr>
            <w:tcW w:w="3339" w:type="pct"/>
            <w:vAlign w:val="center"/>
          </w:tcPr>
          <w:p w14:paraId="66CE5A75" w14:textId="77777777" w:rsidR="00B94048" w:rsidRPr="00211C19" w:rsidRDefault="00B94048" w:rsidP="00976066">
            <w:pPr>
              <w:rPr>
                <w:rFonts w:eastAsia="현대하모니 M" w:cs="Calibri"/>
                <w:color w:val="000000" w:themeColor="dark1"/>
                <w:sz w:val="16"/>
                <w:szCs w:val="16"/>
              </w:rPr>
            </w:pPr>
            <w:r w:rsidRPr="00211C19">
              <w:rPr>
                <w:rFonts w:eastAsia="현대하모니 M" w:cs="Calibri"/>
                <w:color w:val="000000" w:themeColor="dark1"/>
                <w:sz w:val="16"/>
                <w:szCs w:val="16"/>
              </w:rPr>
              <w:t>Current Status Monitoring</w:t>
            </w:r>
          </w:p>
        </w:tc>
      </w:tr>
      <w:tr w:rsidR="00B94048" w:rsidRPr="00211C19" w14:paraId="0898337D" w14:textId="77777777" w:rsidTr="001003EC">
        <w:trPr>
          <w:trHeight w:val="170"/>
        </w:trPr>
        <w:tc>
          <w:tcPr>
            <w:tcW w:w="292" w:type="pct"/>
            <w:vMerge/>
            <w:shd w:val="clear" w:color="auto" w:fill="auto"/>
            <w:vAlign w:val="center"/>
          </w:tcPr>
          <w:p w14:paraId="318A5E96" w14:textId="77777777" w:rsidR="00B94048" w:rsidRPr="00211C19" w:rsidRDefault="00B94048" w:rsidP="00976066">
            <w:pPr>
              <w:jc w:val="center"/>
              <w:rPr>
                <w:rFonts w:eastAsia="현대하모니 L" w:cs="Calibri"/>
                <w:sz w:val="16"/>
              </w:rPr>
            </w:pPr>
          </w:p>
        </w:tc>
        <w:tc>
          <w:tcPr>
            <w:tcW w:w="1369" w:type="pct"/>
            <w:vAlign w:val="center"/>
          </w:tcPr>
          <w:p w14:paraId="245B68F3" w14:textId="77777777" w:rsidR="00B94048" w:rsidRPr="00C63CCE" w:rsidRDefault="00B94048" w:rsidP="00976066">
            <w:pPr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 w:rsidRPr="00C63CCE">
              <w:rPr>
                <w:rFonts w:eastAsia="현대하모니 L" w:cs="Calibri" w:hint="eastAsia"/>
                <w:color w:val="000000" w:themeColor="dark1"/>
                <w:sz w:val="16"/>
                <w:szCs w:val="16"/>
              </w:rPr>
              <w:t>Input</w:t>
            </w:r>
            <w:r>
              <w:rPr>
                <w:rFonts w:eastAsia="현대하모니 L" w:cs="Calibri" w:hint="eastAsia"/>
                <w:color w:val="000000" w:themeColor="dark1"/>
                <w:sz w:val="16"/>
                <w:szCs w:val="16"/>
              </w:rPr>
              <w:t>_OPT_</w:t>
            </w:r>
            <w:r w:rsidRPr="00C63CCE">
              <w:rPr>
                <w:rFonts w:eastAsia="현대하모니 L" w:cs="Calibri" w:hint="eastAsia"/>
                <w:color w:val="000000" w:themeColor="dark1"/>
                <w:sz w:val="16"/>
                <w:szCs w:val="16"/>
              </w:rPr>
              <w:t>b_Temperature_SensorFault1</w:t>
            </w:r>
          </w:p>
        </w:tc>
        <w:tc>
          <w:tcPr>
            <w:tcW w:w="3339" w:type="pct"/>
            <w:vAlign w:val="center"/>
          </w:tcPr>
          <w:p w14:paraId="61D5FE8D" w14:textId="77777777" w:rsidR="00B94048" w:rsidRPr="00211C19" w:rsidRDefault="00B94048" w:rsidP="00976066">
            <w:pPr>
              <w:pStyle w:val="aff7"/>
              <w:rPr>
                <w:rFonts w:ascii="Calibri" w:eastAsia="현대하모니 L" w:hAnsi="Calibri" w:cs="Calibri"/>
                <w:sz w:val="36"/>
                <w:szCs w:val="36"/>
              </w:rPr>
            </w:pPr>
            <w:r w:rsidRPr="00211C19">
              <w:rPr>
                <w:rFonts w:ascii="Calibri" w:eastAsia="현대하모니 L" w:hAnsi="Calibri" w:cs="Calibri"/>
                <w:color w:val="000000" w:themeColor="dark1"/>
                <w:sz w:val="16"/>
                <w:szCs w:val="16"/>
              </w:rPr>
              <w:t>Temperature Sensor Fault Status</w:t>
            </w:r>
          </w:p>
          <w:p w14:paraId="699363FA" w14:textId="77777777" w:rsidR="00B94048" w:rsidRPr="00211C19" w:rsidRDefault="00B94048" w:rsidP="00976066">
            <w:pPr>
              <w:pStyle w:val="aff7"/>
              <w:rPr>
                <w:rFonts w:ascii="Calibri" w:eastAsia="현대하모니 L" w:hAnsi="Calibri" w:cs="Calibri"/>
                <w:color w:val="000000" w:themeColor="dark1"/>
                <w:sz w:val="16"/>
                <w:szCs w:val="16"/>
              </w:rPr>
            </w:pPr>
            <w:r w:rsidRPr="00211C19">
              <w:rPr>
                <w:rFonts w:ascii="Calibri" w:eastAsia="현대하모니 L" w:hAnsi="Calibri" w:cs="Calibri" w:hint="eastAsia"/>
                <w:color w:val="000000" w:themeColor="dark1"/>
                <w:sz w:val="16"/>
                <w:szCs w:val="16"/>
              </w:rPr>
              <w:t xml:space="preserve">- </w:t>
            </w:r>
            <w:r w:rsidRPr="00211C19">
              <w:rPr>
                <w:rFonts w:ascii="Calibri" w:eastAsia="현대하모니 L" w:hAnsi="Calibri" w:cs="Calibri"/>
                <w:color w:val="000000" w:themeColor="dark1"/>
                <w:sz w:val="16"/>
                <w:szCs w:val="16"/>
              </w:rPr>
              <w:t>Off: Not Fault</w:t>
            </w:r>
          </w:p>
          <w:p w14:paraId="566F5838" w14:textId="77777777" w:rsidR="00B94048" w:rsidRPr="00211C19" w:rsidRDefault="00B94048" w:rsidP="00976066">
            <w:pPr>
              <w:pStyle w:val="aff7"/>
              <w:rPr>
                <w:rFonts w:ascii="Calibri" w:eastAsia="현대하모니 L" w:hAnsi="Calibri" w:cs="Calibri"/>
                <w:sz w:val="36"/>
                <w:szCs w:val="36"/>
              </w:rPr>
            </w:pPr>
            <w:r w:rsidRPr="00211C19">
              <w:rPr>
                <w:rFonts w:ascii="Calibri" w:eastAsia="현대하모니 L" w:hAnsi="Calibri" w:cs="Calibri" w:hint="eastAsia"/>
                <w:color w:val="000000" w:themeColor="dark1"/>
                <w:sz w:val="16"/>
                <w:szCs w:val="16"/>
              </w:rPr>
              <w:t xml:space="preserve">- </w:t>
            </w:r>
            <w:r w:rsidRPr="00211C19">
              <w:rPr>
                <w:rFonts w:ascii="Calibri" w:eastAsia="현대하모니 L" w:hAnsi="Calibri" w:cs="Calibri"/>
                <w:color w:val="000000" w:themeColor="dark1"/>
                <w:sz w:val="16"/>
                <w:szCs w:val="16"/>
              </w:rPr>
              <w:t>On: Fault</w:t>
            </w:r>
          </w:p>
        </w:tc>
      </w:tr>
      <w:tr w:rsidR="00B94048" w:rsidRPr="00211C19" w14:paraId="7A367D46" w14:textId="77777777" w:rsidTr="001003EC">
        <w:trPr>
          <w:trHeight w:val="170"/>
        </w:trPr>
        <w:tc>
          <w:tcPr>
            <w:tcW w:w="292" w:type="pct"/>
            <w:vMerge/>
            <w:shd w:val="clear" w:color="auto" w:fill="auto"/>
            <w:vAlign w:val="center"/>
          </w:tcPr>
          <w:p w14:paraId="51FBFF67" w14:textId="77777777" w:rsidR="00B94048" w:rsidRPr="00211C19" w:rsidRDefault="00B94048" w:rsidP="00976066">
            <w:pPr>
              <w:jc w:val="center"/>
              <w:rPr>
                <w:rFonts w:eastAsia="현대하모니 L" w:cs="Calibri"/>
                <w:sz w:val="16"/>
              </w:rPr>
            </w:pPr>
          </w:p>
        </w:tc>
        <w:tc>
          <w:tcPr>
            <w:tcW w:w="1369" w:type="pct"/>
            <w:vAlign w:val="center"/>
          </w:tcPr>
          <w:p w14:paraId="4B81E6B6" w14:textId="77777777" w:rsidR="00B94048" w:rsidRPr="00C63CCE" w:rsidRDefault="00B94048" w:rsidP="00976066">
            <w:pPr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 w:rsidRPr="00C63CCE">
              <w:rPr>
                <w:rFonts w:eastAsia="현대하모니 L" w:cs="Calibri" w:hint="eastAsia"/>
                <w:color w:val="000000" w:themeColor="dark1"/>
                <w:sz w:val="16"/>
                <w:szCs w:val="16"/>
              </w:rPr>
              <w:t>Input</w:t>
            </w:r>
            <w:r>
              <w:rPr>
                <w:rFonts w:eastAsia="현대하모니 L" w:cs="Calibri" w:hint="eastAsia"/>
                <w:color w:val="000000" w:themeColor="dark1"/>
                <w:sz w:val="16"/>
                <w:szCs w:val="16"/>
              </w:rPr>
              <w:t>_OPT_</w:t>
            </w:r>
            <w:r w:rsidRPr="00C63CCE">
              <w:rPr>
                <w:rFonts w:eastAsia="현대하모니 L" w:cs="Calibri" w:hint="eastAsia"/>
                <w:color w:val="000000" w:themeColor="dark1"/>
                <w:sz w:val="16"/>
                <w:szCs w:val="16"/>
              </w:rPr>
              <w:t>b_Temperature_SensorFault2</w:t>
            </w:r>
          </w:p>
        </w:tc>
        <w:tc>
          <w:tcPr>
            <w:tcW w:w="3339" w:type="pct"/>
            <w:vAlign w:val="center"/>
          </w:tcPr>
          <w:p w14:paraId="517CBB38" w14:textId="77777777" w:rsidR="00B94048" w:rsidRPr="00211C19" w:rsidRDefault="00B94048" w:rsidP="00976066">
            <w:pPr>
              <w:pStyle w:val="aff7"/>
              <w:rPr>
                <w:rFonts w:ascii="Calibri" w:eastAsia="현대하모니 L" w:hAnsi="Calibri" w:cs="Calibri"/>
                <w:sz w:val="36"/>
                <w:szCs w:val="36"/>
              </w:rPr>
            </w:pPr>
            <w:r w:rsidRPr="00211C19">
              <w:rPr>
                <w:rFonts w:ascii="Calibri" w:eastAsia="현대하모니 L" w:hAnsi="Calibri" w:cs="Calibri"/>
                <w:color w:val="000000" w:themeColor="dark1"/>
                <w:sz w:val="16"/>
                <w:szCs w:val="16"/>
              </w:rPr>
              <w:t>Temperature Sensor Fault Status</w:t>
            </w:r>
          </w:p>
          <w:p w14:paraId="39272AC9" w14:textId="77777777" w:rsidR="00B94048" w:rsidRPr="00211C19" w:rsidRDefault="00B94048" w:rsidP="00976066">
            <w:pPr>
              <w:pStyle w:val="aff7"/>
              <w:rPr>
                <w:rFonts w:ascii="Calibri" w:eastAsia="현대하모니 L" w:hAnsi="Calibri" w:cs="Calibri"/>
                <w:color w:val="000000" w:themeColor="dark1"/>
                <w:sz w:val="16"/>
                <w:szCs w:val="16"/>
              </w:rPr>
            </w:pPr>
            <w:r w:rsidRPr="00211C19">
              <w:rPr>
                <w:rFonts w:ascii="Calibri" w:eastAsia="현대하모니 L" w:hAnsi="Calibri" w:cs="Calibri" w:hint="eastAsia"/>
                <w:color w:val="000000" w:themeColor="dark1"/>
                <w:sz w:val="16"/>
                <w:szCs w:val="16"/>
              </w:rPr>
              <w:t xml:space="preserve">- </w:t>
            </w:r>
            <w:r w:rsidRPr="00211C19">
              <w:rPr>
                <w:rFonts w:ascii="Calibri" w:eastAsia="현대하모니 L" w:hAnsi="Calibri" w:cs="Calibri"/>
                <w:color w:val="000000" w:themeColor="dark1"/>
                <w:sz w:val="16"/>
                <w:szCs w:val="16"/>
              </w:rPr>
              <w:t>Off: Not Fault</w:t>
            </w:r>
          </w:p>
          <w:p w14:paraId="2EA139E3" w14:textId="77777777" w:rsidR="00B94048" w:rsidRPr="00211C19" w:rsidRDefault="00B94048" w:rsidP="00976066">
            <w:pPr>
              <w:pStyle w:val="aff7"/>
              <w:rPr>
                <w:rFonts w:ascii="Calibri" w:eastAsia="현대하모니 L" w:hAnsi="Calibri" w:cs="Calibri"/>
                <w:sz w:val="36"/>
                <w:szCs w:val="36"/>
              </w:rPr>
            </w:pPr>
            <w:r w:rsidRPr="00211C19">
              <w:rPr>
                <w:rFonts w:ascii="Calibri" w:eastAsia="현대하모니 L" w:hAnsi="Calibri" w:cs="Calibri" w:hint="eastAsia"/>
                <w:color w:val="000000" w:themeColor="dark1"/>
                <w:sz w:val="16"/>
                <w:szCs w:val="16"/>
              </w:rPr>
              <w:t xml:space="preserve">- </w:t>
            </w:r>
            <w:r w:rsidRPr="00211C19">
              <w:rPr>
                <w:rFonts w:ascii="Calibri" w:eastAsia="현대하모니 L" w:hAnsi="Calibri" w:cs="Calibri"/>
                <w:color w:val="000000" w:themeColor="dark1"/>
                <w:sz w:val="16"/>
                <w:szCs w:val="16"/>
              </w:rPr>
              <w:t>On: Fault</w:t>
            </w:r>
          </w:p>
        </w:tc>
      </w:tr>
      <w:tr w:rsidR="00B94048" w:rsidRPr="00211C19" w14:paraId="48881D74" w14:textId="77777777" w:rsidTr="001003EC">
        <w:trPr>
          <w:trHeight w:val="170"/>
        </w:trPr>
        <w:tc>
          <w:tcPr>
            <w:tcW w:w="292" w:type="pct"/>
            <w:vMerge/>
            <w:shd w:val="clear" w:color="auto" w:fill="auto"/>
            <w:vAlign w:val="center"/>
          </w:tcPr>
          <w:p w14:paraId="1770CF08" w14:textId="77777777" w:rsidR="00B94048" w:rsidRPr="00211C19" w:rsidRDefault="00B94048" w:rsidP="00976066">
            <w:pPr>
              <w:jc w:val="center"/>
              <w:rPr>
                <w:rFonts w:eastAsia="현대하모니 L" w:cs="Calibri"/>
                <w:sz w:val="16"/>
              </w:rPr>
            </w:pPr>
          </w:p>
        </w:tc>
        <w:tc>
          <w:tcPr>
            <w:tcW w:w="1369" w:type="pct"/>
            <w:vAlign w:val="center"/>
          </w:tcPr>
          <w:p w14:paraId="5DC32F42" w14:textId="77777777" w:rsidR="00B94048" w:rsidRPr="00C63CCE" w:rsidRDefault="00B94048" w:rsidP="00976066">
            <w:pPr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 w:rsidRPr="00C63CCE">
              <w:rPr>
                <w:rFonts w:eastAsia="현대하모니 L" w:cs="Calibri" w:hint="eastAsia"/>
                <w:color w:val="000000" w:themeColor="dark1"/>
                <w:sz w:val="16"/>
                <w:szCs w:val="16"/>
              </w:rPr>
              <w:t>Input</w:t>
            </w:r>
            <w:r>
              <w:rPr>
                <w:rFonts w:eastAsia="현대하모니 L" w:cs="Calibri" w:hint="eastAsia"/>
                <w:color w:val="000000" w:themeColor="dark1"/>
                <w:sz w:val="16"/>
                <w:szCs w:val="16"/>
              </w:rPr>
              <w:t>_OPT_</w:t>
            </w:r>
            <w:r w:rsidRPr="00C63CCE">
              <w:rPr>
                <w:rFonts w:eastAsia="현대하모니 L" w:cs="Calibri" w:hint="eastAsia"/>
                <w:color w:val="000000" w:themeColor="dark1"/>
                <w:sz w:val="16"/>
                <w:szCs w:val="16"/>
              </w:rPr>
              <w:t>b_Temperature_SensorFault3</w:t>
            </w:r>
          </w:p>
        </w:tc>
        <w:tc>
          <w:tcPr>
            <w:tcW w:w="3339" w:type="pct"/>
            <w:vAlign w:val="center"/>
          </w:tcPr>
          <w:p w14:paraId="23F8F083" w14:textId="77777777" w:rsidR="00B94048" w:rsidRPr="00211C19" w:rsidRDefault="00B94048" w:rsidP="00976066">
            <w:pPr>
              <w:pStyle w:val="aff7"/>
              <w:rPr>
                <w:rFonts w:ascii="Calibri" w:eastAsia="현대하모니 L" w:hAnsi="Calibri" w:cs="Calibri"/>
                <w:sz w:val="36"/>
                <w:szCs w:val="36"/>
              </w:rPr>
            </w:pPr>
            <w:r w:rsidRPr="00211C19">
              <w:rPr>
                <w:rFonts w:ascii="Calibri" w:eastAsia="현대하모니 L" w:hAnsi="Calibri" w:cs="Calibri"/>
                <w:color w:val="000000" w:themeColor="dark1"/>
                <w:sz w:val="16"/>
                <w:szCs w:val="16"/>
              </w:rPr>
              <w:t>Temperature Sensor Fault Status</w:t>
            </w:r>
          </w:p>
          <w:p w14:paraId="202F9CE5" w14:textId="77777777" w:rsidR="00B94048" w:rsidRPr="00211C19" w:rsidRDefault="00B94048" w:rsidP="00976066">
            <w:pPr>
              <w:pStyle w:val="aff7"/>
              <w:rPr>
                <w:rFonts w:ascii="Calibri" w:eastAsia="현대하모니 L" w:hAnsi="Calibri" w:cs="Calibri"/>
                <w:color w:val="000000" w:themeColor="dark1"/>
                <w:sz w:val="16"/>
                <w:szCs w:val="16"/>
              </w:rPr>
            </w:pPr>
            <w:r w:rsidRPr="00211C19">
              <w:rPr>
                <w:rFonts w:ascii="Calibri" w:eastAsia="현대하모니 L" w:hAnsi="Calibri" w:cs="Calibri" w:hint="eastAsia"/>
                <w:color w:val="000000" w:themeColor="dark1"/>
                <w:sz w:val="16"/>
                <w:szCs w:val="16"/>
              </w:rPr>
              <w:t xml:space="preserve">- </w:t>
            </w:r>
            <w:r w:rsidRPr="00211C19">
              <w:rPr>
                <w:rFonts w:ascii="Calibri" w:eastAsia="현대하모니 L" w:hAnsi="Calibri" w:cs="Calibri"/>
                <w:color w:val="000000" w:themeColor="dark1"/>
                <w:sz w:val="16"/>
                <w:szCs w:val="16"/>
              </w:rPr>
              <w:t>Off: Not Faul</w:t>
            </w:r>
            <w:r w:rsidRPr="00211C19">
              <w:rPr>
                <w:rFonts w:ascii="Calibri" w:eastAsia="현대하모니 L" w:hAnsi="Calibri" w:cs="Calibri" w:hint="eastAsia"/>
                <w:color w:val="000000" w:themeColor="dark1"/>
                <w:sz w:val="16"/>
                <w:szCs w:val="16"/>
              </w:rPr>
              <w:t>t</w:t>
            </w:r>
          </w:p>
          <w:p w14:paraId="5DA2C5B8" w14:textId="77777777" w:rsidR="00B94048" w:rsidRPr="00211C19" w:rsidRDefault="00B94048" w:rsidP="00976066">
            <w:pPr>
              <w:pStyle w:val="aff7"/>
              <w:rPr>
                <w:rFonts w:ascii="Calibri" w:eastAsia="현대하모니 L" w:hAnsi="Calibri" w:cs="Calibri"/>
                <w:sz w:val="36"/>
                <w:szCs w:val="36"/>
              </w:rPr>
            </w:pPr>
            <w:r w:rsidRPr="00211C19">
              <w:rPr>
                <w:rFonts w:ascii="Calibri" w:eastAsia="현대하모니 L" w:hAnsi="Calibri" w:cs="Calibri" w:hint="eastAsia"/>
                <w:color w:val="000000" w:themeColor="dark1"/>
                <w:sz w:val="16"/>
                <w:szCs w:val="16"/>
              </w:rPr>
              <w:t>-</w:t>
            </w:r>
            <w:r w:rsidRPr="00211C19">
              <w:rPr>
                <w:rFonts w:ascii="Calibri" w:eastAsia="현대하모니 L" w:hAnsi="Calibri" w:cs="Calibri"/>
                <w:color w:val="000000" w:themeColor="dark1"/>
                <w:sz w:val="16"/>
                <w:szCs w:val="16"/>
              </w:rPr>
              <w:t xml:space="preserve"> On: Fault</w:t>
            </w:r>
          </w:p>
        </w:tc>
      </w:tr>
      <w:tr w:rsidR="00B94048" w:rsidRPr="00211C19" w14:paraId="7E308805" w14:textId="77777777" w:rsidTr="001003EC">
        <w:trPr>
          <w:trHeight w:val="170"/>
        </w:trPr>
        <w:tc>
          <w:tcPr>
            <w:tcW w:w="292" w:type="pct"/>
            <w:vMerge/>
            <w:shd w:val="clear" w:color="auto" w:fill="auto"/>
            <w:vAlign w:val="center"/>
          </w:tcPr>
          <w:p w14:paraId="28DEBD6A" w14:textId="77777777" w:rsidR="00B94048" w:rsidRPr="00211C19" w:rsidRDefault="00B94048" w:rsidP="00976066">
            <w:pPr>
              <w:jc w:val="center"/>
              <w:rPr>
                <w:rFonts w:eastAsia="현대하모니 L" w:cs="Calibri"/>
                <w:sz w:val="16"/>
              </w:rPr>
            </w:pPr>
          </w:p>
        </w:tc>
        <w:tc>
          <w:tcPr>
            <w:tcW w:w="1369" w:type="pct"/>
            <w:vAlign w:val="center"/>
          </w:tcPr>
          <w:p w14:paraId="04154FEC" w14:textId="77777777" w:rsidR="00B94048" w:rsidRPr="00C63CCE" w:rsidRDefault="00B94048" w:rsidP="00976066">
            <w:pPr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 w:rsidRPr="00C63CCE">
              <w:rPr>
                <w:rFonts w:eastAsia="현대하모니 L" w:cs="Calibri" w:hint="eastAsia"/>
                <w:color w:val="000000" w:themeColor="dark1"/>
                <w:sz w:val="16"/>
                <w:szCs w:val="16"/>
              </w:rPr>
              <w:t>Input</w:t>
            </w:r>
            <w:r>
              <w:rPr>
                <w:rFonts w:eastAsia="현대하모니 L" w:cs="Calibri" w:hint="eastAsia"/>
                <w:color w:val="000000" w:themeColor="dark1"/>
                <w:sz w:val="16"/>
                <w:szCs w:val="16"/>
              </w:rPr>
              <w:t>_OPT_</w:t>
            </w:r>
            <w:r w:rsidRPr="00C63CCE">
              <w:rPr>
                <w:rFonts w:eastAsia="현대하모니 L" w:cs="Calibri" w:hint="eastAsia"/>
                <w:color w:val="000000" w:themeColor="dark1"/>
                <w:sz w:val="16"/>
                <w:szCs w:val="16"/>
              </w:rPr>
              <w:t>Temperature_Sensor1</w:t>
            </w:r>
          </w:p>
        </w:tc>
        <w:tc>
          <w:tcPr>
            <w:tcW w:w="3339" w:type="pct"/>
            <w:vAlign w:val="center"/>
          </w:tcPr>
          <w:p w14:paraId="40A7BDFE" w14:textId="77777777" w:rsidR="00B94048" w:rsidRPr="00211C19" w:rsidRDefault="00B94048" w:rsidP="00976066">
            <w:pPr>
              <w:rPr>
                <w:rFonts w:eastAsia="현대하모니 M" w:cs="Calibri"/>
                <w:color w:val="000000" w:themeColor="dark1"/>
                <w:kern w:val="24"/>
                <w:sz w:val="16"/>
                <w:szCs w:val="16"/>
              </w:rPr>
            </w:pPr>
            <w:r w:rsidRPr="00D45384">
              <w:rPr>
                <w:rFonts w:eastAsia="현대하모니 L" w:cs="Calibri" w:hint="eastAsia"/>
                <w:kern w:val="24"/>
                <w:sz w:val="16"/>
                <w:szCs w:val="16"/>
              </w:rPr>
              <w:t xml:space="preserve">Value of WPC </w:t>
            </w:r>
            <w:r w:rsidRPr="00D45384">
              <w:rPr>
                <w:rFonts w:eastAsia="현대하모니 L" w:cs="Calibri"/>
                <w:kern w:val="24"/>
                <w:sz w:val="16"/>
                <w:szCs w:val="16"/>
              </w:rPr>
              <w:t>Temperature</w:t>
            </w:r>
            <w:r w:rsidRPr="00D45384">
              <w:rPr>
                <w:rFonts w:eastAsia="현대하모니 L" w:cs="Calibri" w:hint="eastAsia"/>
                <w:kern w:val="24"/>
                <w:sz w:val="16"/>
                <w:szCs w:val="16"/>
              </w:rPr>
              <w:t xml:space="preserve"> Sensor</w:t>
            </w:r>
            <w:r w:rsidRPr="00D45384">
              <w:rPr>
                <w:rFonts w:eastAsia="현대하모니 L" w:cs="Calibri"/>
                <w:kern w:val="24"/>
                <w:sz w:val="16"/>
                <w:szCs w:val="16"/>
              </w:rPr>
              <w:t>1</w:t>
            </w:r>
          </w:p>
        </w:tc>
      </w:tr>
      <w:tr w:rsidR="00B94048" w:rsidRPr="00211C19" w14:paraId="62DD658B" w14:textId="77777777" w:rsidTr="001003EC">
        <w:trPr>
          <w:trHeight w:val="170"/>
        </w:trPr>
        <w:tc>
          <w:tcPr>
            <w:tcW w:w="292" w:type="pct"/>
            <w:vMerge/>
            <w:shd w:val="clear" w:color="auto" w:fill="auto"/>
            <w:vAlign w:val="center"/>
          </w:tcPr>
          <w:p w14:paraId="26DF2459" w14:textId="77777777" w:rsidR="00B94048" w:rsidRPr="00211C19" w:rsidRDefault="00B94048" w:rsidP="00976066">
            <w:pPr>
              <w:jc w:val="center"/>
              <w:rPr>
                <w:rFonts w:eastAsia="현대하모니 L" w:cs="Calibri"/>
                <w:sz w:val="16"/>
              </w:rPr>
            </w:pPr>
          </w:p>
        </w:tc>
        <w:tc>
          <w:tcPr>
            <w:tcW w:w="1369" w:type="pct"/>
            <w:vAlign w:val="center"/>
          </w:tcPr>
          <w:p w14:paraId="59823FF9" w14:textId="77777777" w:rsidR="00B94048" w:rsidRPr="00C63CCE" w:rsidRDefault="00B94048" w:rsidP="00976066">
            <w:pPr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 w:rsidRPr="00C63CCE">
              <w:rPr>
                <w:rFonts w:eastAsia="현대하모니 L" w:cs="Calibri" w:hint="eastAsia"/>
                <w:color w:val="000000" w:themeColor="dark1"/>
                <w:sz w:val="16"/>
                <w:szCs w:val="16"/>
              </w:rPr>
              <w:t>Input</w:t>
            </w:r>
            <w:r>
              <w:rPr>
                <w:rFonts w:eastAsia="현대하모니 L" w:cs="Calibri" w:hint="eastAsia"/>
                <w:color w:val="000000" w:themeColor="dark1"/>
                <w:sz w:val="16"/>
                <w:szCs w:val="16"/>
              </w:rPr>
              <w:t>_OPT_</w:t>
            </w:r>
            <w:r w:rsidRPr="00C63CCE">
              <w:rPr>
                <w:rFonts w:eastAsia="현대하모니 L" w:cs="Calibri" w:hint="eastAsia"/>
                <w:color w:val="000000" w:themeColor="dark1"/>
                <w:sz w:val="16"/>
                <w:szCs w:val="16"/>
              </w:rPr>
              <w:t>Temperature_Sensor2</w:t>
            </w:r>
          </w:p>
        </w:tc>
        <w:tc>
          <w:tcPr>
            <w:tcW w:w="3339" w:type="pct"/>
          </w:tcPr>
          <w:p w14:paraId="74DD24E5" w14:textId="77777777" w:rsidR="00B94048" w:rsidRPr="00211C19" w:rsidRDefault="00B94048" w:rsidP="00976066">
            <w:pPr>
              <w:rPr>
                <w:rFonts w:eastAsia="현대하모니 M" w:cs="Calibri"/>
              </w:rPr>
            </w:pPr>
            <w:r w:rsidRPr="00D45384">
              <w:rPr>
                <w:rFonts w:eastAsia="현대하모니 L" w:cs="Calibri" w:hint="eastAsia"/>
                <w:kern w:val="24"/>
                <w:sz w:val="16"/>
                <w:szCs w:val="16"/>
              </w:rPr>
              <w:t xml:space="preserve">Value of WPC </w:t>
            </w:r>
            <w:r w:rsidRPr="00D45384">
              <w:rPr>
                <w:rFonts w:eastAsia="현대하모니 L" w:cs="Calibri"/>
                <w:kern w:val="24"/>
                <w:sz w:val="16"/>
                <w:szCs w:val="16"/>
              </w:rPr>
              <w:t>Temperature</w:t>
            </w:r>
            <w:r w:rsidRPr="00D45384">
              <w:rPr>
                <w:rFonts w:eastAsia="현대하모니 L" w:cs="Calibri" w:hint="eastAsia"/>
                <w:kern w:val="24"/>
                <w:sz w:val="16"/>
                <w:szCs w:val="16"/>
              </w:rPr>
              <w:t xml:space="preserve"> Sensor</w:t>
            </w:r>
            <w:r>
              <w:rPr>
                <w:rFonts w:eastAsia="현대하모니 L" w:cs="Calibri" w:hint="eastAsia"/>
                <w:kern w:val="24"/>
                <w:sz w:val="16"/>
                <w:szCs w:val="16"/>
              </w:rPr>
              <w:t>2</w:t>
            </w:r>
          </w:p>
        </w:tc>
      </w:tr>
      <w:tr w:rsidR="00B94048" w:rsidRPr="00211C19" w14:paraId="528DB818" w14:textId="77777777" w:rsidTr="001003EC">
        <w:trPr>
          <w:trHeight w:val="170"/>
        </w:trPr>
        <w:tc>
          <w:tcPr>
            <w:tcW w:w="292" w:type="pct"/>
            <w:vMerge/>
            <w:shd w:val="clear" w:color="auto" w:fill="auto"/>
            <w:vAlign w:val="center"/>
          </w:tcPr>
          <w:p w14:paraId="628D652E" w14:textId="77777777" w:rsidR="00B94048" w:rsidRPr="00211C19" w:rsidRDefault="00B94048" w:rsidP="00976066">
            <w:pPr>
              <w:jc w:val="center"/>
              <w:rPr>
                <w:rFonts w:eastAsia="현대하모니 L" w:cs="Calibri"/>
                <w:sz w:val="16"/>
              </w:rPr>
            </w:pPr>
          </w:p>
        </w:tc>
        <w:tc>
          <w:tcPr>
            <w:tcW w:w="1369" w:type="pct"/>
            <w:vAlign w:val="center"/>
          </w:tcPr>
          <w:p w14:paraId="656F6DD3" w14:textId="77777777" w:rsidR="00B94048" w:rsidRPr="00C63CCE" w:rsidRDefault="00B94048" w:rsidP="00976066">
            <w:pPr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 w:rsidRPr="00C63CCE">
              <w:rPr>
                <w:rFonts w:eastAsia="현대하모니 L" w:cs="Calibri" w:hint="eastAsia"/>
                <w:color w:val="000000" w:themeColor="dark1"/>
                <w:sz w:val="16"/>
                <w:szCs w:val="16"/>
              </w:rPr>
              <w:t>Input</w:t>
            </w:r>
            <w:r>
              <w:rPr>
                <w:rFonts w:eastAsia="현대하모니 L" w:cs="Calibri" w:hint="eastAsia"/>
                <w:color w:val="000000" w:themeColor="dark1"/>
                <w:sz w:val="16"/>
                <w:szCs w:val="16"/>
              </w:rPr>
              <w:t>_OPT_</w:t>
            </w:r>
            <w:r w:rsidRPr="00C63CCE">
              <w:rPr>
                <w:rFonts w:eastAsia="현대하모니 L" w:cs="Calibri" w:hint="eastAsia"/>
                <w:color w:val="000000" w:themeColor="dark1"/>
                <w:sz w:val="16"/>
                <w:szCs w:val="16"/>
              </w:rPr>
              <w:t>Temperature_Sensor3</w:t>
            </w:r>
          </w:p>
        </w:tc>
        <w:tc>
          <w:tcPr>
            <w:tcW w:w="3339" w:type="pct"/>
          </w:tcPr>
          <w:p w14:paraId="7ED528DE" w14:textId="77777777" w:rsidR="00B94048" w:rsidRPr="00211C19" w:rsidRDefault="00B94048" w:rsidP="00976066">
            <w:pPr>
              <w:rPr>
                <w:rFonts w:eastAsia="현대하모니 M" w:cs="Calibri"/>
              </w:rPr>
            </w:pPr>
            <w:r w:rsidRPr="00D45384">
              <w:rPr>
                <w:rFonts w:eastAsia="현대하모니 L" w:cs="Calibri" w:hint="eastAsia"/>
                <w:kern w:val="24"/>
                <w:sz w:val="16"/>
                <w:szCs w:val="16"/>
              </w:rPr>
              <w:t xml:space="preserve">Value of WPC </w:t>
            </w:r>
            <w:r w:rsidRPr="00D45384">
              <w:rPr>
                <w:rFonts w:eastAsia="현대하모니 L" w:cs="Calibri"/>
                <w:kern w:val="24"/>
                <w:sz w:val="16"/>
                <w:szCs w:val="16"/>
              </w:rPr>
              <w:t>Temperature</w:t>
            </w:r>
            <w:r w:rsidRPr="00D45384">
              <w:rPr>
                <w:rFonts w:eastAsia="현대하모니 L" w:cs="Calibri" w:hint="eastAsia"/>
                <w:kern w:val="24"/>
                <w:sz w:val="16"/>
                <w:szCs w:val="16"/>
              </w:rPr>
              <w:t xml:space="preserve"> Sensor</w:t>
            </w:r>
            <w:r>
              <w:rPr>
                <w:rFonts w:eastAsia="현대하모니 L" w:cs="Calibri" w:hint="eastAsia"/>
                <w:kern w:val="24"/>
                <w:sz w:val="16"/>
                <w:szCs w:val="16"/>
              </w:rPr>
              <w:t>3</w:t>
            </w:r>
          </w:p>
        </w:tc>
      </w:tr>
      <w:tr w:rsidR="00BF740F" w:rsidRPr="00211C19" w14:paraId="57BAF001" w14:textId="77777777" w:rsidTr="001003EC">
        <w:trPr>
          <w:trHeight w:val="170"/>
        </w:trPr>
        <w:tc>
          <w:tcPr>
            <w:tcW w:w="292" w:type="pct"/>
            <w:vMerge w:val="restart"/>
            <w:shd w:val="clear" w:color="auto" w:fill="auto"/>
            <w:vAlign w:val="center"/>
          </w:tcPr>
          <w:p w14:paraId="21DC5CD8" w14:textId="77777777" w:rsidR="00BF740F" w:rsidRPr="00211C19" w:rsidRDefault="00BF740F" w:rsidP="00976066">
            <w:pPr>
              <w:jc w:val="center"/>
              <w:rPr>
                <w:rFonts w:eastAsia="현대하모니 L" w:cs="Calibri"/>
                <w:sz w:val="16"/>
              </w:rPr>
            </w:pPr>
            <w:r w:rsidRPr="00211C19">
              <w:rPr>
                <w:rFonts w:eastAsia="현대하모니 L" w:cs="Calibri"/>
                <w:sz w:val="16"/>
              </w:rPr>
              <w:t>Output</w:t>
            </w:r>
          </w:p>
        </w:tc>
        <w:tc>
          <w:tcPr>
            <w:tcW w:w="1369" w:type="pct"/>
            <w:vAlign w:val="center"/>
          </w:tcPr>
          <w:p w14:paraId="1DE28211" w14:textId="77777777" w:rsidR="00BF740F" w:rsidRPr="00211C19" w:rsidRDefault="00BF740F" w:rsidP="00976066">
            <w:pPr>
              <w:rPr>
                <w:rFonts w:eastAsia="현대하모니 M" w:cs="Calibri"/>
                <w:color w:val="000000" w:themeColor="dark1"/>
                <w:sz w:val="16"/>
                <w:szCs w:val="16"/>
              </w:rPr>
            </w:pPr>
            <w:r w:rsidRPr="00C63CCE">
              <w:rPr>
                <w:rFonts w:eastAsia="현대하모니 M" w:cs="Calibri"/>
                <w:color w:val="000000" w:themeColor="dark1"/>
                <w:sz w:val="16"/>
                <w:szCs w:val="16"/>
              </w:rPr>
              <w:t>Output_WPCWarning</w:t>
            </w:r>
          </w:p>
        </w:tc>
        <w:tc>
          <w:tcPr>
            <w:tcW w:w="3339" w:type="pct"/>
            <w:vAlign w:val="center"/>
          </w:tcPr>
          <w:p w14:paraId="15A4977A" w14:textId="77777777" w:rsidR="00BF740F" w:rsidRPr="00211C19" w:rsidRDefault="00BF740F" w:rsidP="00976066">
            <w:pPr>
              <w:rPr>
                <w:rFonts w:eastAsia="현대하모니 M" w:cs="Calibri"/>
                <w:color w:val="000000" w:themeColor="dark1"/>
                <w:sz w:val="16"/>
                <w:szCs w:val="16"/>
              </w:rPr>
            </w:pPr>
            <w:r w:rsidRPr="00211C19">
              <w:rPr>
                <w:rFonts w:eastAsia="현대하모니 M" w:cs="Calibri"/>
                <w:color w:val="000000" w:themeColor="dark1"/>
                <w:sz w:val="16"/>
                <w:szCs w:val="16"/>
              </w:rPr>
              <w:t xml:space="preserve">Warning by WPC for User </w:t>
            </w:r>
          </w:p>
          <w:p w14:paraId="6653D9DE" w14:textId="77777777" w:rsidR="00BF740F" w:rsidRPr="00211C19" w:rsidRDefault="00BF740F" w:rsidP="00976066">
            <w:pPr>
              <w:rPr>
                <w:rFonts w:eastAsia="현대하모니 M" w:cs="Calibri"/>
                <w:color w:val="000000" w:themeColor="dark1"/>
                <w:sz w:val="16"/>
                <w:szCs w:val="16"/>
              </w:rPr>
            </w:pPr>
            <w:r w:rsidRPr="00211C19">
              <w:rPr>
                <w:rFonts w:eastAsia="현대하모니 M" w:cs="Calibri"/>
                <w:color w:val="000000" w:themeColor="dark1"/>
                <w:sz w:val="16"/>
                <w:szCs w:val="16"/>
              </w:rPr>
              <w:t>0x0:Off</w:t>
            </w:r>
          </w:p>
          <w:p w14:paraId="39D9FC7B" w14:textId="77777777" w:rsidR="00BF740F" w:rsidRPr="00211C19" w:rsidRDefault="00BF740F" w:rsidP="00976066">
            <w:pPr>
              <w:rPr>
                <w:rFonts w:eastAsia="현대하모니 M" w:cs="Calibri"/>
                <w:color w:val="000000" w:themeColor="dark1"/>
                <w:sz w:val="16"/>
                <w:szCs w:val="16"/>
              </w:rPr>
            </w:pPr>
            <w:r w:rsidRPr="00211C19">
              <w:rPr>
                <w:rFonts w:eastAsia="현대하모니 M" w:cs="Calibri"/>
                <w:color w:val="000000" w:themeColor="dark1"/>
                <w:sz w:val="16"/>
                <w:szCs w:val="16"/>
              </w:rPr>
              <w:t>0x1:Cellphone on the pad</w:t>
            </w:r>
          </w:p>
          <w:p w14:paraId="7AB7C48F" w14:textId="77777777" w:rsidR="00BF740F" w:rsidRPr="00211C19" w:rsidRDefault="00BF740F" w:rsidP="00976066">
            <w:pPr>
              <w:rPr>
                <w:rFonts w:eastAsia="현대하모니 M" w:cs="Calibri"/>
                <w:color w:val="000000" w:themeColor="dark1"/>
                <w:sz w:val="16"/>
                <w:szCs w:val="16"/>
              </w:rPr>
            </w:pPr>
            <w:r w:rsidRPr="00211C19">
              <w:rPr>
                <w:rFonts w:eastAsia="현대하모니 M" w:cs="Calibri"/>
                <w:color w:val="000000" w:themeColor="dark1"/>
                <w:sz w:val="16"/>
                <w:szCs w:val="16"/>
              </w:rPr>
              <w:t>0x2:Charging</w:t>
            </w:r>
          </w:p>
          <w:p w14:paraId="76FCA5E5" w14:textId="77777777" w:rsidR="00BF740F" w:rsidRPr="00211C19" w:rsidRDefault="00BF740F" w:rsidP="00976066">
            <w:pPr>
              <w:rPr>
                <w:rFonts w:eastAsia="현대하모니 M" w:cs="Calibri"/>
                <w:color w:val="000000" w:themeColor="dark1"/>
                <w:sz w:val="16"/>
                <w:szCs w:val="16"/>
              </w:rPr>
            </w:pPr>
            <w:r w:rsidRPr="00211C19">
              <w:rPr>
                <w:rFonts w:eastAsia="현대하모니 M" w:cs="Calibri"/>
                <w:color w:val="000000" w:themeColor="dark1"/>
                <w:sz w:val="16"/>
                <w:szCs w:val="16"/>
              </w:rPr>
              <w:t>0x3:Charging complete</w:t>
            </w:r>
          </w:p>
          <w:p w14:paraId="55753D73" w14:textId="77777777" w:rsidR="00BF740F" w:rsidRPr="00211C19" w:rsidRDefault="00BF740F" w:rsidP="00976066">
            <w:pPr>
              <w:rPr>
                <w:rFonts w:eastAsia="현대하모니 M" w:cs="Calibri"/>
                <w:color w:val="000000" w:themeColor="dark1"/>
                <w:sz w:val="16"/>
                <w:szCs w:val="16"/>
              </w:rPr>
            </w:pPr>
            <w:r w:rsidRPr="00211C19">
              <w:rPr>
                <w:rFonts w:eastAsia="현대하모니 M" w:cs="Calibri"/>
                <w:color w:val="000000" w:themeColor="dark1"/>
                <w:sz w:val="16"/>
                <w:szCs w:val="16"/>
              </w:rPr>
              <w:t>0x4:Cellphone reminder</w:t>
            </w:r>
          </w:p>
          <w:p w14:paraId="0DC336FA" w14:textId="77777777" w:rsidR="00BF740F" w:rsidRPr="00211C19" w:rsidRDefault="00BF740F" w:rsidP="00976066">
            <w:pPr>
              <w:rPr>
                <w:rFonts w:eastAsia="현대하모니 M" w:cs="Calibri"/>
                <w:color w:val="000000" w:themeColor="dark1"/>
                <w:sz w:val="16"/>
                <w:szCs w:val="16"/>
              </w:rPr>
            </w:pPr>
            <w:r w:rsidRPr="00211C19">
              <w:rPr>
                <w:rFonts w:eastAsia="현대하모니 M" w:cs="Calibri"/>
                <w:color w:val="000000" w:themeColor="dark1"/>
                <w:sz w:val="16"/>
                <w:szCs w:val="16"/>
              </w:rPr>
              <w:t>0x5:error</w:t>
            </w:r>
          </w:p>
          <w:p w14:paraId="1520D244" w14:textId="77777777" w:rsidR="00BF740F" w:rsidRPr="00211C19" w:rsidRDefault="00BF740F" w:rsidP="00976066">
            <w:pPr>
              <w:rPr>
                <w:rFonts w:eastAsia="현대하모니 M" w:cs="Calibri"/>
                <w:color w:val="000000" w:themeColor="dark1"/>
                <w:sz w:val="16"/>
                <w:szCs w:val="16"/>
              </w:rPr>
            </w:pPr>
            <w:r w:rsidRPr="00211C19">
              <w:rPr>
                <w:rFonts w:eastAsia="현대하모니 M" w:cs="Calibri"/>
                <w:color w:val="000000" w:themeColor="dark1"/>
                <w:sz w:val="16"/>
                <w:szCs w:val="16"/>
              </w:rPr>
              <w:lastRenderedPageBreak/>
              <w:t>0x6:Reserved</w:t>
            </w:r>
          </w:p>
          <w:p w14:paraId="272F2C15" w14:textId="77777777" w:rsidR="00BF740F" w:rsidRPr="00211C19" w:rsidRDefault="00BF740F" w:rsidP="00976066">
            <w:pPr>
              <w:rPr>
                <w:rFonts w:eastAsia="현대하모니 M" w:cs="Calibri"/>
                <w:color w:val="000000" w:themeColor="dark1"/>
                <w:sz w:val="16"/>
                <w:szCs w:val="16"/>
              </w:rPr>
            </w:pPr>
            <w:r w:rsidRPr="00211C19">
              <w:rPr>
                <w:rFonts w:eastAsia="현대하모니 M" w:cs="Calibri"/>
                <w:color w:val="000000" w:themeColor="dark1"/>
                <w:sz w:val="16"/>
                <w:szCs w:val="16"/>
              </w:rPr>
              <w:t>0x7:Invalid</w:t>
            </w:r>
          </w:p>
        </w:tc>
      </w:tr>
      <w:tr w:rsidR="00BF740F" w:rsidRPr="00211C19" w14:paraId="0494E66B" w14:textId="77777777" w:rsidTr="001003EC">
        <w:trPr>
          <w:trHeight w:val="170"/>
        </w:trPr>
        <w:tc>
          <w:tcPr>
            <w:tcW w:w="292" w:type="pct"/>
            <w:vMerge/>
            <w:shd w:val="clear" w:color="auto" w:fill="auto"/>
            <w:vAlign w:val="center"/>
          </w:tcPr>
          <w:p w14:paraId="3996300E" w14:textId="77777777" w:rsidR="00BF740F" w:rsidRPr="00211C19" w:rsidRDefault="00BF740F" w:rsidP="001003EC">
            <w:pPr>
              <w:jc w:val="center"/>
              <w:rPr>
                <w:rFonts w:eastAsia="현대하모니 L" w:cs="Calibri"/>
                <w:sz w:val="16"/>
              </w:rPr>
            </w:pPr>
          </w:p>
        </w:tc>
        <w:tc>
          <w:tcPr>
            <w:tcW w:w="1369" w:type="pct"/>
            <w:vAlign w:val="center"/>
          </w:tcPr>
          <w:p w14:paraId="51BE4CD2" w14:textId="77777777" w:rsidR="00BF740F" w:rsidRPr="00211C19" w:rsidRDefault="00BF740F" w:rsidP="001003EC">
            <w:pPr>
              <w:rPr>
                <w:rFonts w:eastAsia="현대하모니 M" w:cs="Calibri"/>
                <w:sz w:val="16"/>
              </w:rPr>
            </w:pPr>
            <w:r w:rsidRPr="00C63CCE">
              <w:rPr>
                <w:rFonts w:eastAsia="현대하모니 M" w:cs="Calibri"/>
                <w:sz w:val="16"/>
              </w:rPr>
              <w:t>Output_WPCRValue</w:t>
            </w:r>
          </w:p>
        </w:tc>
        <w:tc>
          <w:tcPr>
            <w:tcW w:w="3339" w:type="pct"/>
            <w:vAlign w:val="center"/>
          </w:tcPr>
          <w:p w14:paraId="0C95F5ED" w14:textId="77777777" w:rsidR="00BF740F" w:rsidRPr="00211C19" w:rsidRDefault="00BF740F" w:rsidP="001003EC">
            <w:pPr>
              <w:rPr>
                <w:rFonts w:eastAsia="현대하모니 M" w:cs="Calibri"/>
                <w:sz w:val="16"/>
              </w:rPr>
            </w:pPr>
            <w:r w:rsidRPr="00211C19">
              <w:rPr>
                <w:rFonts w:eastAsia="현대하모니 M" w:cs="Calibri"/>
                <w:sz w:val="16"/>
              </w:rPr>
              <w:t>USM request value of WPC</w:t>
            </w:r>
          </w:p>
          <w:p w14:paraId="70082C35" w14:textId="77777777" w:rsidR="00BF740F" w:rsidRPr="00211C19" w:rsidRDefault="00BF740F" w:rsidP="001003EC">
            <w:pPr>
              <w:rPr>
                <w:rFonts w:eastAsia="현대하모니 M" w:cs="Calibri"/>
                <w:sz w:val="16"/>
              </w:rPr>
            </w:pPr>
            <w:r w:rsidRPr="00211C19">
              <w:rPr>
                <w:rFonts w:eastAsia="현대하모니 M" w:cs="Calibri"/>
                <w:sz w:val="16"/>
              </w:rPr>
              <w:t>0x0:Default/0x1:Off(Disable)/0x2:On(Enable)/0x3:Invalid</w:t>
            </w:r>
            <w:r w:rsidRPr="00211C19">
              <w:rPr>
                <w:rFonts w:eastAsia="바탕" w:cs="Calibri"/>
                <w:sz w:val="16"/>
              </w:rPr>
              <w:t> </w:t>
            </w:r>
          </w:p>
        </w:tc>
      </w:tr>
      <w:tr w:rsidR="00BF740F" w:rsidRPr="00211C19" w14:paraId="1E428FEB" w14:textId="77777777" w:rsidTr="001003EC">
        <w:trPr>
          <w:trHeight w:val="170"/>
        </w:trPr>
        <w:tc>
          <w:tcPr>
            <w:tcW w:w="292" w:type="pct"/>
            <w:vMerge/>
            <w:shd w:val="clear" w:color="auto" w:fill="auto"/>
            <w:vAlign w:val="center"/>
          </w:tcPr>
          <w:p w14:paraId="0537FC7D" w14:textId="77777777" w:rsidR="00BF740F" w:rsidRPr="00211C19" w:rsidRDefault="00BF740F" w:rsidP="001003EC">
            <w:pPr>
              <w:jc w:val="center"/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</w:p>
        </w:tc>
        <w:tc>
          <w:tcPr>
            <w:tcW w:w="1369" w:type="pct"/>
            <w:vAlign w:val="center"/>
          </w:tcPr>
          <w:p w14:paraId="4FDDFD0F" w14:textId="77777777" w:rsidR="00BF740F" w:rsidRPr="00445CC7" w:rsidRDefault="00BF740F" w:rsidP="001003EC">
            <w:pPr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 w:rsidRPr="00445CC7">
              <w:rPr>
                <w:rFonts w:eastAsia="현대하모니 L" w:cs="Calibri" w:hint="eastAsia"/>
                <w:color w:val="000000" w:themeColor="dark1"/>
                <w:sz w:val="16"/>
                <w:szCs w:val="16"/>
              </w:rPr>
              <w:t>Output_OPT_WPCStatus</w:t>
            </w:r>
          </w:p>
        </w:tc>
        <w:tc>
          <w:tcPr>
            <w:tcW w:w="3339" w:type="pct"/>
            <w:vAlign w:val="center"/>
          </w:tcPr>
          <w:p w14:paraId="12420464" w14:textId="77777777" w:rsidR="00BF740F" w:rsidRPr="00211C19" w:rsidRDefault="00BF740F" w:rsidP="001003EC">
            <w:pPr>
              <w:pStyle w:val="aff7"/>
              <w:rPr>
                <w:rFonts w:ascii="Calibri" w:eastAsia="현대하모니 L" w:hAnsi="Calibri" w:cs="Calibri"/>
                <w:color w:val="000000" w:themeColor="dark1"/>
                <w:sz w:val="16"/>
                <w:szCs w:val="16"/>
              </w:rPr>
            </w:pPr>
            <w:r w:rsidRPr="00211C19">
              <w:rPr>
                <w:rFonts w:ascii="Calibri" w:eastAsia="현대하모니 L" w:hAnsi="Calibri" w:cs="Calibri"/>
                <w:color w:val="000000" w:themeColor="dark1"/>
                <w:sz w:val="16"/>
                <w:szCs w:val="16"/>
              </w:rPr>
              <w:t xml:space="preserve">WPC Mode Status Flag </w:t>
            </w:r>
          </w:p>
          <w:p w14:paraId="09AF1EF0" w14:textId="77777777" w:rsidR="00BF740F" w:rsidRPr="00211C19" w:rsidRDefault="00BF740F" w:rsidP="001003EC">
            <w:pPr>
              <w:pStyle w:val="aff7"/>
              <w:rPr>
                <w:rFonts w:ascii="Calibri" w:eastAsia="현대하모니 L" w:hAnsi="Calibri" w:cs="Calibri"/>
                <w:color w:val="000000" w:themeColor="dark1"/>
                <w:sz w:val="16"/>
                <w:szCs w:val="16"/>
              </w:rPr>
            </w:pPr>
            <w:r w:rsidRPr="00211C19">
              <w:rPr>
                <w:rFonts w:ascii="Calibri" w:eastAsia="현대하모니 L" w:hAnsi="Calibri" w:cs="Calibri"/>
                <w:color w:val="000000" w:themeColor="dark1"/>
                <w:sz w:val="16"/>
                <w:szCs w:val="16"/>
              </w:rPr>
              <w:t>Off/WPC Mode/NFC Mode</w:t>
            </w:r>
          </w:p>
        </w:tc>
      </w:tr>
      <w:tr w:rsidR="00BF740F" w:rsidRPr="00211C19" w14:paraId="0AAC2303" w14:textId="77777777" w:rsidTr="001003EC">
        <w:trPr>
          <w:trHeight w:val="170"/>
        </w:trPr>
        <w:tc>
          <w:tcPr>
            <w:tcW w:w="292" w:type="pct"/>
            <w:vMerge/>
            <w:shd w:val="clear" w:color="auto" w:fill="auto"/>
            <w:vAlign w:val="center"/>
          </w:tcPr>
          <w:p w14:paraId="7A97DCB8" w14:textId="77777777" w:rsidR="00BF740F" w:rsidRPr="00211C19" w:rsidRDefault="00BF740F" w:rsidP="001003EC">
            <w:pPr>
              <w:jc w:val="center"/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</w:p>
        </w:tc>
        <w:tc>
          <w:tcPr>
            <w:tcW w:w="1369" w:type="pct"/>
            <w:vAlign w:val="center"/>
          </w:tcPr>
          <w:p w14:paraId="2EFB8172" w14:textId="77777777" w:rsidR="00BF740F" w:rsidRPr="00881275" w:rsidRDefault="00BF740F" w:rsidP="001003EC">
            <w:pPr>
              <w:pStyle w:val="aff7"/>
              <w:rPr>
                <w:rFonts w:ascii="Calibri" w:eastAsia="현대하모니 M" w:hAnsi="Calibri" w:cs="Calibri"/>
                <w:color w:val="000000" w:themeColor="dark1"/>
                <w:kern w:val="24"/>
                <w:sz w:val="16"/>
                <w:szCs w:val="16"/>
              </w:rPr>
            </w:pPr>
            <w:r w:rsidRPr="00E67D5A">
              <w:rPr>
                <w:rFonts w:ascii="Calibri" w:eastAsia="현대하모니 M" w:hAnsi="Calibri" w:cs="Calibri"/>
                <w:color w:val="000000" w:themeColor="dark1"/>
                <w:kern w:val="24"/>
                <w:sz w:val="16"/>
                <w:szCs w:val="16"/>
              </w:rPr>
              <w:t>Output_OPT_b_GreenINDCmd</w:t>
            </w:r>
          </w:p>
        </w:tc>
        <w:tc>
          <w:tcPr>
            <w:tcW w:w="3339" w:type="pct"/>
            <w:vAlign w:val="center"/>
          </w:tcPr>
          <w:p w14:paraId="01A1BCF9" w14:textId="77777777" w:rsidR="00BF740F" w:rsidRPr="00211C19" w:rsidRDefault="00BF740F" w:rsidP="001003EC">
            <w:pPr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 w:rsidRPr="00211C19">
              <w:rPr>
                <w:rFonts w:eastAsia="현대하모니 L" w:cs="Calibri"/>
                <w:color w:val="000000" w:themeColor="dark1"/>
                <w:sz w:val="16"/>
                <w:szCs w:val="16"/>
              </w:rPr>
              <w:t xml:space="preserve">Green </w:t>
            </w:r>
            <w:r>
              <w:rPr>
                <w:rFonts w:eastAsia="현대하모니 L" w:cs="Calibri" w:hint="eastAsia"/>
                <w:color w:val="000000" w:themeColor="dark1"/>
                <w:sz w:val="16"/>
                <w:szCs w:val="16"/>
              </w:rPr>
              <w:t>LED</w:t>
            </w:r>
            <w:r w:rsidRPr="00211C19">
              <w:rPr>
                <w:rFonts w:eastAsia="현대하모니 L" w:cs="Calibri"/>
                <w:color w:val="000000" w:themeColor="dark1"/>
                <w:sz w:val="16"/>
                <w:szCs w:val="16"/>
              </w:rPr>
              <w:t xml:space="preserve"> </w:t>
            </w:r>
            <w:r>
              <w:rPr>
                <w:rFonts w:eastAsia="현대하모니 L" w:cs="Calibri" w:hint="eastAsia"/>
                <w:color w:val="000000" w:themeColor="dark1"/>
                <w:sz w:val="16"/>
                <w:szCs w:val="16"/>
              </w:rPr>
              <w:t>Output</w:t>
            </w:r>
            <w:r w:rsidRPr="00211C19">
              <w:rPr>
                <w:rFonts w:eastAsia="현대하모니 L" w:cs="Calibri"/>
                <w:color w:val="000000" w:themeColor="dark1"/>
                <w:sz w:val="16"/>
                <w:szCs w:val="16"/>
              </w:rPr>
              <w:t xml:space="preserve"> Command</w:t>
            </w:r>
          </w:p>
          <w:p w14:paraId="34DB45AB" w14:textId="77777777" w:rsidR="00BF740F" w:rsidRDefault="00BF740F" w:rsidP="001003EC">
            <w:pPr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>
              <w:rPr>
                <w:rFonts w:eastAsia="현대하모니 L" w:cs="Calibri" w:hint="eastAsia"/>
                <w:color w:val="000000" w:themeColor="dark1"/>
                <w:sz w:val="16"/>
                <w:szCs w:val="16"/>
              </w:rPr>
              <w:t>-</w:t>
            </w:r>
            <w:r>
              <w:rPr>
                <w:rFonts w:eastAsia="현대하모니 L" w:cs="Calibri"/>
                <w:color w:val="000000" w:themeColor="dark1"/>
                <w:sz w:val="16"/>
                <w:szCs w:val="16"/>
              </w:rPr>
              <w:t>Off</w:t>
            </w:r>
            <w:r>
              <w:rPr>
                <w:rFonts w:eastAsia="현대하모니 L" w:cs="Calibri" w:hint="eastAsia"/>
                <w:color w:val="000000" w:themeColor="dark1"/>
                <w:sz w:val="16"/>
                <w:szCs w:val="16"/>
              </w:rPr>
              <w:t xml:space="preserve"> : Green LED Off</w:t>
            </w:r>
          </w:p>
          <w:p w14:paraId="5B0C8737" w14:textId="77777777" w:rsidR="00BF740F" w:rsidRPr="00173CDB" w:rsidRDefault="00BF740F" w:rsidP="001003EC">
            <w:pPr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>
              <w:rPr>
                <w:rFonts w:eastAsia="현대하모니 L" w:cs="Calibri" w:hint="eastAsia"/>
                <w:color w:val="000000" w:themeColor="dark1"/>
                <w:sz w:val="16"/>
                <w:szCs w:val="16"/>
              </w:rPr>
              <w:t>-</w:t>
            </w:r>
            <w:r w:rsidRPr="00173CDB">
              <w:rPr>
                <w:rFonts w:eastAsia="현대하모니 L" w:cs="Calibri"/>
                <w:color w:val="000000" w:themeColor="dark1"/>
                <w:sz w:val="16"/>
                <w:szCs w:val="16"/>
              </w:rPr>
              <w:t>On</w:t>
            </w:r>
            <w:r>
              <w:rPr>
                <w:rFonts w:eastAsia="현대하모니 L" w:cs="Calibri" w:hint="eastAsia"/>
                <w:color w:val="000000" w:themeColor="dark1"/>
                <w:sz w:val="16"/>
                <w:szCs w:val="16"/>
              </w:rPr>
              <w:t xml:space="preserve"> : Green LED On</w:t>
            </w:r>
          </w:p>
        </w:tc>
      </w:tr>
      <w:tr w:rsidR="00BF740F" w:rsidRPr="00211C19" w14:paraId="1187CDB1" w14:textId="77777777" w:rsidTr="001003EC">
        <w:trPr>
          <w:trHeight w:val="170"/>
        </w:trPr>
        <w:tc>
          <w:tcPr>
            <w:tcW w:w="292" w:type="pct"/>
            <w:vMerge/>
            <w:shd w:val="clear" w:color="auto" w:fill="auto"/>
            <w:vAlign w:val="center"/>
          </w:tcPr>
          <w:p w14:paraId="08C7D39B" w14:textId="77777777" w:rsidR="00BF740F" w:rsidRPr="00211C19" w:rsidRDefault="00BF740F" w:rsidP="001003EC">
            <w:pPr>
              <w:jc w:val="center"/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</w:p>
        </w:tc>
        <w:tc>
          <w:tcPr>
            <w:tcW w:w="1369" w:type="pct"/>
            <w:vAlign w:val="center"/>
          </w:tcPr>
          <w:p w14:paraId="750D868C" w14:textId="77777777" w:rsidR="00BF740F" w:rsidRPr="00E67D5A" w:rsidRDefault="00BF740F" w:rsidP="001003EC">
            <w:pPr>
              <w:pStyle w:val="aff7"/>
              <w:rPr>
                <w:rFonts w:ascii="Arial" w:hAnsi="Arial"/>
                <w:color w:val="000000"/>
                <w:sz w:val="20"/>
                <w:szCs w:val="20"/>
              </w:rPr>
            </w:pPr>
            <w:r w:rsidRPr="00E67D5A">
              <w:rPr>
                <w:rFonts w:ascii="Calibri" w:eastAsia="현대하모니 M" w:hAnsi="Calibri" w:cs="Calibri"/>
                <w:color w:val="000000" w:themeColor="dark1"/>
                <w:kern w:val="24"/>
                <w:sz w:val="16"/>
                <w:szCs w:val="16"/>
              </w:rPr>
              <w:t>Output_OPT_b_AmberINDCmd</w:t>
            </w:r>
          </w:p>
        </w:tc>
        <w:tc>
          <w:tcPr>
            <w:tcW w:w="3339" w:type="pct"/>
            <w:vAlign w:val="center"/>
          </w:tcPr>
          <w:p w14:paraId="22EF8D44" w14:textId="77777777" w:rsidR="00BF740F" w:rsidRPr="00211C19" w:rsidRDefault="00BF740F" w:rsidP="001003EC">
            <w:pPr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 w:rsidRPr="00211C19">
              <w:rPr>
                <w:rFonts w:eastAsia="현대하모니 L" w:cs="Calibri"/>
                <w:color w:val="000000" w:themeColor="dark1"/>
                <w:sz w:val="16"/>
                <w:szCs w:val="16"/>
              </w:rPr>
              <w:t xml:space="preserve">Amber </w:t>
            </w:r>
            <w:r>
              <w:rPr>
                <w:rFonts w:eastAsia="현대하모니 L" w:cs="Calibri" w:hint="eastAsia"/>
                <w:color w:val="000000" w:themeColor="dark1"/>
                <w:sz w:val="16"/>
                <w:szCs w:val="16"/>
              </w:rPr>
              <w:t>LED</w:t>
            </w:r>
            <w:r>
              <w:rPr>
                <w:rFonts w:eastAsia="현대하모니 L" w:cs="Calibri"/>
                <w:color w:val="000000" w:themeColor="dark1"/>
                <w:sz w:val="16"/>
                <w:szCs w:val="16"/>
              </w:rPr>
              <w:t xml:space="preserve"> </w:t>
            </w:r>
            <w:r>
              <w:rPr>
                <w:rFonts w:eastAsia="현대하모니 L" w:cs="Calibri" w:hint="eastAsia"/>
                <w:color w:val="000000" w:themeColor="dark1"/>
                <w:sz w:val="16"/>
                <w:szCs w:val="16"/>
              </w:rPr>
              <w:t>Output</w:t>
            </w:r>
            <w:r w:rsidRPr="00211C19">
              <w:rPr>
                <w:rFonts w:eastAsia="현대하모니 L" w:cs="Calibri"/>
                <w:color w:val="000000" w:themeColor="dark1"/>
                <w:sz w:val="16"/>
                <w:szCs w:val="16"/>
              </w:rPr>
              <w:t xml:space="preserve"> Command</w:t>
            </w:r>
          </w:p>
          <w:p w14:paraId="5B0B2C77" w14:textId="77777777" w:rsidR="00BF740F" w:rsidRDefault="00BF740F" w:rsidP="001003EC">
            <w:pPr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>
              <w:rPr>
                <w:rFonts w:eastAsia="현대하모니 L" w:cs="Calibri" w:hint="eastAsia"/>
                <w:color w:val="000000" w:themeColor="dark1"/>
                <w:sz w:val="16"/>
                <w:szCs w:val="16"/>
              </w:rPr>
              <w:t>-</w:t>
            </w:r>
            <w:r>
              <w:rPr>
                <w:rFonts w:eastAsia="현대하모니 L" w:cs="Calibri"/>
                <w:color w:val="000000" w:themeColor="dark1"/>
                <w:sz w:val="16"/>
                <w:szCs w:val="16"/>
              </w:rPr>
              <w:t>Off</w:t>
            </w:r>
            <w:r>
              <w:rPr>
                <w:rFonts w:eastAsia="현대하모니 L" w:cs="Calibri" w:hint="eastAsia"/>
                <w:color w:val="000000" w:themeColor="dark1"/>
                <w:sz w:val="16"/>
                <w:szCs w:val="16"/>
              </w:rPr>
              <w:t xml:space="preserve"> : Amber LED Off</w:t>
            </w:r>
          </w:p>
          <w:p w14:paraId="56B5A500" w14:textId="77777777" w:rsidR="00BF740F" w:rsidRPr="00211C19" w:rsidRDefault="00BF740F" w:rsidP="001003EC">
            <w:pPr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>
              <w:rPr>
                <w:rFonts w:eastAsia="현대하모니 L" w:cs="Calibri" w:hint="eastAsia"/>
                <w:color w:val="000000" w:themeColor="dark1"/>
                <w:sz w:val="16"/>
                <w:szCs w:val="16"/>
              </w:rPr>
              <w:t>-</w:t>
            </w:r>
            <w:r w:rsidRPr="00173CDB">
              <w:rPr>
                <w:rFonts w:eastAsia="현대하모니 L" w:cs="Calibri"/>
                <w:color w:val="000000" w:themeColor="dark1"/>
                <w:sz w:val="16"/>
                <w:szCs w:val="16"/>
              </w:rPr>
              <w:t>On</w:t>
            </w:r>
            <w:r>
              <w:rPr>
                <w:rFonts w:eastAsia="현대하모니 L" w:cs="Calibri" w:hint="eastAsia"/>
                <w:color w:val="000000" w:themeColor="dark1"/>
                <w:sz w:val="16"/>
                <w:szCs w:val="16"/>
              </w:rPr>
              <w:t xml:space="preserve"> : Amber LED On</w:t>
            </w:r>
          </w:p>
        </w:tc>
      </w:tr>
      <w:tr w:rsidR="00BF740F" w:rsidRPr="00211C19" w14:paraId="31AC0D1D" w14:textId="77777777" w:rsidTr="001003EC">
        <w:trPr>
          <w:trHeight w:val="170"/>
        </w:trPr>
        <w:tc>
          <w:tcPr>
            <w:tcW w:w="292" w:type="pct"/>
            <w:vMerge/>
            <w:shd w:val="clear" w:color="auto" w:fill="auto"/>
            <w:vAlign w:val="center"/>
          </w:tcPr>
          <w:p w14:paraId="21EAA6DD" w14:textId="77777777" w:rsidR="00BF740F" w:rsidRPr="00211C19" w:rsidRDefault="00BF740F" w:rsidP="001003EC">
            <w:pPr>
              <w:jc w:val="center"/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</w:p>
        </w:tc>
        <w:tc>
          <w:tcPr>
            <w:tcW w:w="1369" w:type="pct"/>
            <w:vAlign w:val="center"/>
          </w:tcPr>
          <w:p w14:paraId="42104287" w14:textId="77777777" w:rsidR="00BF740F" w:rsidRPr="00211C19" w:rsidRDefault="00BF740F" w:rsidP="001003EC">
            <w:pPr>
              <w:pStyle w:val="aff7"/>
              <w:rPr>
                <w:rFonts w:ascii="Calibri" w:eastAsia="현대하모니 M" w:hAnsi="Calibri" w:cs="Calibri"/>
                <w:color w:val="000000" w:themeColor="dark1"/>
                <w:kern w:val="24"/>
                <w:sz w:val="16"/>
                <w:szCs w:val="16"/>
              </w:rPr>
            </w:pPr>
            <w:r w:rsidRPr="00C63CCE">
              <w:rPr>
                <w:rFonts w:ascii="Calibri" w:eastAsia="현대하모니 M" w:hAnsi="Calibri" w:cs="Calibri"/>
                <w:color w:val="000000" w:themeColor="dark1"/>
                <w:kern w:val="24"/>
                <w:sz w:val="16"/>
                <w:szCs w:val="16"/>
              </w:rPr>
              <w:t>Output_WPC_NFCDetection</w:t>
            </w:r>
          </w:p>
        </w:tc>
        <w:tc>
          <w:tcPr>
            <w:tcW w:w="3339" w:type="pct"/>
            <w:vAlign w:val="center"/>
          </w:tcPr>
          <w:p w14:paraId="04D51182" w14:textId="77777777" w:rsidR="00BF740F" w:rsidRPr="00C85596" w:rsidRDefault="00BF740F" w:rsidP="001003EC">
            <w:pPr>
              <w:pStyle w:val="aff7"/>
              <w:rPr>
                <w:rFonts w:ascii="Calibri" w:eastAsia="현대하모니 L" w:hAnsi="Calibri" w:cs="Calibri"/>
                <w:sz w:val="16"/>
                <w:szCs w:val="16"/>
              </w:rPr>
            </w:pPr>
            <w:r w:rsidRPr="00C85596">
              <w:rPr>
                <w:rFonts w:ascii="Calibri" w:eastAsia="현대하모니 L" w:hAnsi="Calibri" w:cs="Calibri"/>
                <w:sz w:val="16"/>
                <w:szCs w:val="16"/>
              </w:rPr>
              <w:t>0x0:Off</w:t>
            </w:r>
          </w:p>
          <w:p w14:paraId="7D0D613E" w14:textId="77777777" w:rsidR="00BF740F" w:rsidRPr="00C85596" w:rsidRDefault="00BF740F" w:rsidP="001003EC">
            <w:pPr>
              <w:pStyle w:val="aff7"/>
              <w:rPr>
                <w:rFonts w:ascii="Calibri" w:eastAsia="현대하모니 L" w:hAnsi="Calibri" w:cs="Calibri"/>
                <w:sz w:val="16"/>
                <w:szCs w:val="16"/>
              </w:rPr>
            </w:pPr>
            <w:r w:rsidRPr="00C85596">
              <w:rPr>
                <w:rFonts w:ascii="Calibri" w:eastAsia="현대하모니 L" w:hAnsi="Calibri" w:cs="Calibri"/>
                <w:sz w:val="16"/>
                <w:szCs w:val="16"/>
              </w:rPr>
              <w:t>0x1:Detected</w:t>
            </w:r>
          </w:p>
          <w:p w14:paraId="0558907F" w14:textId="77777777" w:rsidR="00BF740F" w:rsidRPr="00211C19" w:rsidRDefault="00BF740F" w:rsidP="001003EC">
            <w:pPr>
              <w:keepNext/>
              <w:rPr>
                <w:rFonts w:eastAsia="현대하모니 M" w:cs="Calibri"/>
                <w:color w:val="000000" w:themeColor="dark1"/>
                <w:kern w:val="24"/>
                <w:sz w:val="16"/>
                <w:szCs w:val="16"/>
              </w:rPr>
            </w:pPr>
            <w:r w:rsidRPr="00C85596">
              <w:rPr>
                <w:rFonts w:eastAsia="현대하모니 L" w:cs="Calibri"/>
                <w:sz w:val="16"/>
                <w:szCs w:val="16"/>
              </w:rPr>
              <w:t>0x2:Not Detected</w:t>
            </w:r>
          </w:p>
        </w:tc>
      </w:tr>
      <w:tr w:rsidR="00BF740F" w:rsidRPr="00211C19" w14:paraId="5749D33C" w14:textId="77777777" w:rsidTr="001003EC">
        <w:trPr>
          <w:trHeight w:val="170"/>
        </w:trPr>
        <w:tc>
          <w:tcPr>
            <w:tcW w:w="292" w:type="pct"/>
            <w:vMerge/>
            <w:shd w:val="clear" w:color="auto" w:fill="auto"/>
            <w:vAlign w:val="center"/>
          </w:tcPr>
          <w:p w14:paraId="4FDC56BA" w14:textId="77777777" w:rsidR="00BF740F" w:rsidRPr="00211C19" w:rsidRDefault="00BF740F" w:rsidP="00BF740F">
            <w:pPr>
              <w:jc w:val="center"/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</w:p>
        </w:tc>
        <w:tc>
          <w:tcPr>
            <w:tcW w:w="1369" w:type="pct"/>
            <w:vAlign w:val="center"/>
          </w:tcPr>
          <w:p w14:paraId="52F81023" w14:textId="7A4C1975" w:rsidR="00BF740F" w:rsidRPr="00C63CCE" w:rsidRDefault="00BF740F" w:rsidP="00BF740F">
            <w:pPr>
              <w:pStyle w:val="aff7"/>
              <w:rPr>
                <w:rFonts w:ascii="Calibri" w:eastAsia="현대하모니 M" w:hAnsi="Calibri" w:cs="Calibri"/>
                <w:color w:val="000000" w:themeColor="dark1"/>
                <w:kern w:val="24"/>
                <w:sz w:val="16"/>
                <w:szCs w:val="16"/>
              </w:rPr>
            </w:pPr>
            <w:r w:rsidRPr="00E67D5A">
              <w:rPr>
                <w:rFonts w:ascii="Calibri" w:eastAsia="현대하모니 M" w:hAnsi="Calibri" w:cs="Calibri"/>
                <w:color w:val="000000" w:themeColor="dark1"/>
                <w:kern w:val="24"/>
                <w:sz w:val="16"/>
                <w:szCs w:val="16"/>
              </w:rPr>
              <w:t>Output_OPT_b_</w:t>
            </w:r>
            <w:r w:rsidRPr="00BF740F">
              <w:rPr>
                <w:rFonts w:ascii="Calibri" w:eastAsia="현대하모니 M" w:hAnsi="Calibri" w:cs="Calibri"/>
                <w:color w:val="000000" w:themeColor="dark1"/>
                <w:kern w:val="24"/>
                <w:sz w:val="16"/>
                <w:szCs w:val="16"/>
              </w:rPr>
              <w:t>FANModeCmd</w:t>
            </w:r>
          </w:p>
        </w:tc>
        <w:tc>
          <w:tcPr>
            <w:tcW w:w="3339" w:type="pct"/>
            <w:vAlign w:val="center"/>
          </w:tcPr>
          <w:p w14:paraId="118FDE24" w14:textId="5479959D" w:rsidR="00BF740F" w:rsidRPr="00C85596" w:rsidRDefault="00BF740F" w:rsidP="00BF740F">
            <w:pPr>
              <w:pStyle w:val="aff7"/>
              <w:rPr>
                <w:rFonts w:ascii="Calibri" w:eastAsia="현대하모니 L" w:hAnsi="Calibri" w:cs="Calibri"/>
                <w:sz w:val="16"/>
                <w:szCs w:val="16"/>
              </w:rPr>
            </w:pPr>
            <w:r w:rsidRPr="00BF740F">
              <w:rPr>
                <w:rFonts w:eastAsia="현대하모니 L" w:cs="Calibri"/>
                <w:color w:val="000000" w:themeColor="dark1"/>
                <w:sz w:val="16"/>
                <w:szCs w:val="16"/>
              </w:rPr>
              <w:t>Command of FAN Operation</w:t>
            </w:r>
          </w:p>
        </w:tc>
      </w:tr>
    </w:tbl>
    <w:p w14:paraId="307FD51F" w14:textId="47D4C139" w:rsidR="00F4543A" w:rsidRPr="00B1156C" w:rsidRDefault="00B1156C" w:rsidP="00B1156C">
      <w:pPr>
        <w:pStyle w:val="affc"/>
        <w:rPr>
          <w:rFonts w:eastAsia="현대하모니 L" w:cs="Calibri"/>
        </w:rPr>
      </w:pPr>
      <w:bookmarkStart w:id="26" w:name="_Toc533085670"/>
      <w:bookmarkStart w:id="27" w:name="_Toc96604485"/>
      <w:r w:rsidRPr="00211C19">
        <w:rPr>
          <w:rFonts w:eastAsia="현대하모니 L" w:cs="Calibri"/>
        </w:rPr>
        <w:t xml:space="preserve">Table </w:t>
      </w:r>
      <w:r w:rsidRPr="00211C19">
        <w:rPr>
          <w:rFonts w:eastAsia="현대하모니 L" w:cs="Calibri"/>
        </w:rPr>
        <w:fldChar w:fldCharType="begin"/>
      </w:r>
      <w:r w:rsidRPr="00211C19">
        <w:rPr>
          <w:rFonts w:eastAsia="현대하모니 L" w:cs="Calibri"/>
        </w:rPr>
        <w:instrText xml:space="preserve"> SEQ Table \* ARABIC </w:instrText>
      </w:r>
      <w:r w:rsidRPr="00211C19">
        <w:rPr>
          <w:rFonts w:eastAsia="현대하모니 L" w:cs="Calibri"/>
        </w:rPr>
        <w:fldChar w:fldCharType="separate"/>
      </w:r>
      <w:r w:rsidR="006F533A">
        <w:rPr>
          <w:rFonts w:eastAsia="현대하모니 L" w:cs="Calibri"/>
          <w:noProof/>
        </w:rPr>
        <w:t>5</w:t>
      </w:r>
      <w:r w:rsidRPr="00211C19">
        <w:rPr>
          <w:rFonts w:eastAsia="현대하모니 L" w:cs="Calibri"/>
        </w:rPr>
        <w:fldChar w:fldCharType="end"/>
      </w:r>
      <w:r w:rsidRPr="00211C19">
        <w:rPr>
          <w:rFonts w:eastAsia="현대하모니 L" w:cs="Calibri"/>
        </w:rPr>
        <w:t xml:space="preserve">.WPC Control </w:t>
      </w:r>
      <w:r w:rsidR="00A44088">
        <w:rPr>
          <w:rFonts w:eastAsia="현대하모니 L" w:cs="Calibri"/>
        </w:rPr>
        <w:t>Type3 (</w:t>
      </w:r>
      <w:r w:rsidR="001003EC">
        <w:rPr>
          <w:rFonts w:eastAsia="현대하모니 L" w:cs="Calibri" w:hint="eastAsia"/>
        </w:rPr>
        <w:t>2</w:t>
      </w:r>
      <w:r w:rsidR="00A44088">
        <w:rPr>
          <w:rFonts w:eastAsia="현대하모니 L" w:cs="Calibri"/>
        </w:rPr>
        <w:t>.</w:t>
      </w:r>
      <w:r w:rsidR="00FE586A">
        <w:rPr>
          <w:rFonts w:eastAsia="현대하모니 L" w:cs="Calibri"/>
        </w:rPr>
        <w:t>7</w:t>
      </w:r>
      <w:r w:rsidR="00A44088">
        <w:rPr>
          <w:rFonts w:eastAsia="현대하모니 L" w:cs="Calibri"/>
        </w:rPr>
        <w:t>)</w:t>
      </w:r>
      <w:r w:rsidRPr="00211C19">
        <w:rPr>
          <w:rFonts w:eastAsia="현대하모니 L" w:cs="Calibri"/>
        </w:rPr>
        <w:t xml:space="preserve"> In/Out List</w:t>
      </w:r>
      <w:bookmarkEnd w:id="26"/>
      <w:bookmarkEnd w:id="27"/>
    </w:p>
    <w:p w14:paraId="331FD9F5" w14:textId="77777777" w:rsidR="00D94C04" w:rsidRPr="00211C19" w:rsidRDefault="006F0B3A" w:rsidP="00475D6D">
      <w:pPr>
        <w:pStyle w:val="41"/>
      </w:pPr>
      <w:bookmarkStart w:id="28" w:name="_Toc96604356"/>
      <w:bookmarkEnd w:id="22"/>
      <w:r w:rsidRPr="00211C19">
        <w:rPr>
          <w:rFonts w:hint="eastAsia"/>
        </w:rPr>
        <w:t xml:space="preserve">WPC Control </w:t>
      </w:r>
      <w:r w:rsidR="00D94C04" w:rsidRPr="00211C19">
        <w:t>S/W Parameter</w:t>
      </w:r>
      <w:bookmarkEnd w:id="28"/>
    </w:p>
    <w:p w14:paraId="67F961B8" w14:textId="1199C370" w:rsidR="00676681" w:rsidRDefault="004914D6" w:rsidP="007D783D">
      <w:pPr>
        <w:pStyle w:val="51"/>
      </w:pPr>
      <w:r>
        <w:rPr>
          <w:rFonts w:hint="eastAsia"/>
        </w:rPr>
        <w:t>Type1 (1.</w:t>
      </w:r>
      <w:r w:rsidR="00FE586A">
        <w:t>8</w:t>
      </w:r>
      <w:r>
        <w:rPr>
          <w:rFonts w:hint="eastAsia"/>
        </w:rPr>
        <w:t>)</w:t>
      </w:r>
    </w:p>
    <w:tbl>
      <w:tblPr>
        <w:tblW w:w="5036" w:type="pct"/>
        <w:tblInd w:w="-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57" w:type="dxa"/>
          <w:right w:w="0" w:type="dxa"/>
        </w:tblCellMar>
        <w:tblLook w:val="0000" w:firstRow="0" w:lastRow="0" w:firstColumn="0" w:lastColumn="0" w:noHBand="0" w:noVBand="0"/>
      </w:tblPr>
      <w:tblGrid>
        <w:gridCol w:w="1409"/>
        <w:gridCol w:w="423"/>
        <w:gridCol w:w="2252"/>
        <w:gridCol w:w="5069"/>
        <w:gridCol w:w="1265"/>
      </w:tblGrid>
      <w:tr w:rsidR="009D2027" w:rsidRPr="00211C19" w14:paraId="0DB031D9" w14:textId="77777777" w:rsidTr="00F95BB9">
        <w:trPr>
          <w:trHeight w:val="225"/>
        </w:trPr>
        <w:tc>
          <w:tcPr>
            <w:tcW w:w="676" w:type="pct"/>
            <w:vMerge w:val="restart"/>
            <w:shd w:val="clear" w:color="auto" w:fill="E0E0E0"/>
            <w:vAlign w:val="center"/>
          </w:tcPr>
          <w:p w14:paraId="6526C840" w14:textId="77777777" w:rsidR="009D2027" w:rsidRPr="00211C19" w:rsidRDefault="009D2027" w:rsidP="007D783D">
            <w:pPr>
              <w:spacing w:line="276" w:lineRule="auto"/>
              <w:jc w:val="center"/>
              <w:rPr>
                <w:rFonts w:eastAsia="현대하모니 L" w:cs="Calibri"/>
                <w:b/>
                <w:kern w:val="2"/>
                <w:sz w:val="16"/>
                <w:szCs w:val="16"/>
              </w:rPr>
            </w:pPr>
            <w:r w:rsidRPr="00211C19">
              <w:rPr>
                <w:rFonts w:eastAsia="현대하모니 L" w:cs="Calibri"/>
                <w:b/>
                <w:kern w:val="2"/>
                <w:sz w:val="16"/>
                <w:szCs w:val="16"/>
              </w:rPr>
              <w:t>Category</w:t>
            </w:r>
          </w:p>
        </w:tc>
        <w:tc>
          <w:tcPr>
            <w:tcW w:w="203" w:type="pct"/>
            <w:vMerge w:val="restart"/>
            <w:shd w:val="clear" w:color="auto" w:fill="E0E0E0"/>
            <w:noWrap/>
            <w:vAlign w:val="center"/>
          </w:tcPr>
          <w:p w14:paraId="1BDD3B7C" w14:textId="77777777" w:rsidR="009D2027" w:rsidRPr="00211C19" w:rsidRDefault="009D2027" w:rsidP="007D783D">
            <w:pPr>
              <w:spacing w:line="276" w:lineRule="auto"/>
              <w:jc w:val="center"/>
              <w:rPr>
                <w:rFonts w:eastAsia="현대하모니 L" w:cs="Calibri"/>
                <w:b/>
                <w:kern w:val="2"/>
                <w:sz w:val="16"/>
                <w:szCs w:val="16"/>
              </w:rPr>
            </w:pPr>
            <w:r w:rsidRPr="00211C19">
              <w:rPr>
                <w:rFonts w:eastAsia="현대하모니 L" w:cs="Calibri"/>
                <w:b/>
                <w:kern w:val="2"/>
                <w:sz w:val="16"/>
                <w:szCs w:val="16"/>
              </w:rPr>
              <w:t>No</w:t>
            </w:r>
          </w:p>
        </w:tc>
        <w:tc>
          <w:tcPr>
            <w:tcW w:w="1081" w:type="pct"/>
            <w:vMerge w:val="restart"/>
            <w:shd w:val="clear" w:color="auto" w:fill="E0E0E0"/>
            <w:vAlign w:val="center"/>
          </w:tcPr>
          <w:p w14:paraId="113FBDAB" w14:textId="77777777" w:rsidR="009D2027" w:rsidRPr="00211C19" w:rsidRDefault="009D2027" w:rsidP="007D783D">
            <w:pPr>
              <w:spacing w:line="276" w:lineRule="auto"/>
              <w:jc w:val="center"/>
              <w:rPr>
                <w:rFonts w:eastAsia="현대하모니 L" w:cs="Calibri"/>
                <w:b/>
                <w:color w:val="FF0000"/>
                <w:kern w:val="2"/>
                <w:sz w:val="16"/>
                <w:szCs w:val="16"/>
              </w:rPr>
            </w:pPr>
            <w:r w:rsidRPr="00211C19">
              <w:rPr>
                <w:rFonts w:eastAsia="현대하모니 L" w:cs="Calibri"/>
                <w:b/>
                <w:kern w:val="2"/>
                <w:sz w:val="16"/>
                <w:szCs w:val="16"/>
              </w:rPr>
              <w:t>Name</w:t>
            </w:r>
          </w:p>
        </w:tc>
        <w:tc>
          <w:tcPr>
            <w:tcW w:w="2433" w:type="pct"/>
            <w:vMerge w:val="restart"/>
            <w:shd w:val="clear" w:color="auto" w:fill="E0E0E0"/>
            <w:vAlign w:val="center"/>
          </w:tcPr>
          <w:p w14:paraId="555C16BF" w14:textId="77777777" w:rsidR="009D2027" w:rsidRPr="00211C19" w:rsidRDefault="009D2027" w:rsidP="007D783D">
            <w:pPr>
              <w:spacing w:line="276" w:lineRule="auto"/>
              <w:jc w:val="center"/>
              <w:rPr>
                <w:rFonts w:eastAsia="현대하모니 L" w:cs="Calibri"/>
                <w:b/>
                <w:kern w:val="2"/>
                <w:sz w:val="16"/>
                <w:szCs w:val="16"/>
              </w:rPr>
            </w:pPr>
            <w:r w:rsidRPr="00211C19">
              <w:rPr>
                <w:rFonts w:eastAsia="현대하모니 L" w:cs="Calibri"/>
                <w:b/>
                <w:kern w:val="2"/>
                <w:sz w:val="16"/>
                <w:szCs w:val="16"/>
              </w:rPr>
              <w:t>Description</w:t>
            </w:r>
          </w:p>
        </w:tc>
        <w:tc>
          <w:tcPr>
            <w:tcW w:w="607" w:type="pct"/>
            <w:vMerge w:val="restart"/>
            <w:shd w:val="clear" w:color="auto" w:fill="E0E0E0"/>
            <w:vAlign w:val="center"/>
          </w:tcPr>
          <w:p w14:paraId="48E17E1E" w14:textId="77777777" w:rsidR="009D2027" w:rsidRPr="00211C19" w:rsidRDefault="009D2027" w:rsidP="007D783D">
            <w:pPr>
              <w:spacing w:line="276" w:lineRule="auto"/>
              <w:jc w:val="center"/>
              <w:rPr>
                <w:rFonts w:eastAsia="현대하모니 L" w:cs="Calibri"/>
                <w:kern w:val="2"/>
                <w:sz w:val="16"/>
                <w:szCs w:val="16"/>
              </w:rPr>
            </w:pPr>
            <w:r w:rsidRPr="00211C19">
              <w:rPr>
                <w:rFonts w:eastAsia="현대하모니 L" w:cs="Calibri"/>
                <w:b/>
                <w:kern w:val="2"/>
                <w:sz w:val="16"/>
                <w:szCs w:val="16"/>
              </w:rPr>
              <w:t>Value</w:t>
            </w:r>
          </w:p>
        </w:tc>
      </w:tr>
      <w:tr w:rsidR="009D2027" w:rsidRPr="00211C19" w14:paraId="48DC0017" w14:textId="77777777" w:rsidTr="00F95BB9">
        <w:trPr>
          <w:trHeight w:val="225"/>
        </w:trPr>
        <w:tc>
          <w:tcPr>
            <w:tcW w:w="676" w:type="pct"/>
            <w:vMerge/>
            <w:shd w:val="clear" w:color="auto" w:fill="E0E0E0"/>
            <w:vAlign w:val="center"/>
          </w:tcPr>
          <w:p w14:paraId="3B75095B" w14:textId="77777777" w:rsidR="009D2027" w:rsidRPr="00211C19" w:rsidRDefault="009D2027" w:rsidP="007D783D">
            <w:pPr>
              <w:spacing w:line="276" w:lineRule="auto"/>
              <w:jc w:val="center"/>
              <w:rPr>
                <w:rFonts w:eastAsia="현대하모니 L" w:cs="Calibri"/>
                <w:kern w:val="2"/>
                <w:sz w:val="16"/>
                <w:szCs w:val="16"/>
              </w:rPr>
            </w:pPr>
          </w:p>
        </w:tc>
        <w:tc>
          <w:tcPr>
            <w:tcW w:w="203" w:type="pct"/>
            <w:vMerge/>
            <w:shd w:val="clear" w:color="auto" w:fill="E0E0E0"/>
            <w:noWrap/>
            <w:vAlign w:val="center"/>
          </w:tcPr>
          <w:p w14:paraId="13F4B264" w14:textId="77777777" w:rsidR="009D2027" w:rsidRPr="00211C19" w:rsidRDefault="009D2027" w:rsidP="007D783D">
            <w:pPr>
              <w:spacing w:line="276" w:lineRule="auto"/>
              <w:jc w:val="center"/>
              <w:rPr>
                <w:rFonts w:eastAsia="현대하모니 L" w:cs="Calibri"/>
                <w:kern w:val="2"/>
                <w:sz w:val="16"/>
                <w:szCs w:val="16"/>
              </w:rPr>
            </w:pPr>
          </w:p>
        </w:tc>
        <w:tc>
          <w:tcPr>
            <w:tcW w:w="1081" w:type="pct"/>
            <w:vMerge/>
            <w:shd w:val="clear" w:color="auto" w:fill="E0E0E0"/>
            <w:vAlign w:val="center"/>
          </w:tcPr>
          <w:p w14:paraId="2D6C6100" w14:textId="77777777" w:rsidR="009D2027" w:rsidRPr="00211C19" w:rsidRDefault="009D2027" w:rsidP="007D783D">
            <w:pPr>
              <w:spacing w:line="276" w:lineRule="auto"/>
              <w:jc w:val="center"/>
              <w:rPr>
                <w:rFonts w:eastAsia="현대하모니 L" w:cs="Calibri"/>
                <w:kern w:val="2"/>
                <w:sz w:val="16"/>
                <w:szCs w:val="16"/>
              </w:rPr>
            </w:pPr>
          </w:p>
        </w:tc>
        <w:tc>
          <w:tcPr>
            <w:tcW w:w="2433" w:type="pct"/>
            <w:vMerge/>
            <w:shd w:val="clear" w:color="auto" w:fill="E0E0E0"/>
            <w:vAlign w:val="center"/>
          </w:tcPr>
          <w:p w14:paraId="31D1F918" w14:textId="77777777" w:rsidR="009D2027" w:rsidRPr="00211C19" w:rsidRDefault="009D2027" w:rsidP="007D783D">
            <w:pPr>
              <w:spacing w:line="276" w:lineRule="auto"/>
              <w:jc w:val="center"/>
              <w:rPr>
                <w:rFonts w:eastAsia="현대하모니 L" w:cs="Calibri"/>
                <w:kern w:val="2"/>
                <w:sz w:val="16"/>
                <w:szCs w:val="16"/>
              </w:rPr>
            </w:pPr>
          </w:p>
        </w:tc>
        <w:tc>
          <w:tcPr>
            <w:tcW w:w="607" w:type="pct"/>
            <w:vMerge/>
            <w:shd w:val="clear" w:color="auto" w:fill="E0E0E0"/>
            <w:vAlign w:val="center"/>
          </w:tcPr>
          <w:p w14:paraId="5F4DDB1E" w14:textId="77777777" w:rsidR="009D2027" w:rsidRPr="00211C19" w:rsidRDefault="009D2027" w:rsidP="007D783D">
            <w:pPr>
              <w:spacing w:line="276" w:lineRule="auto"/>
              <w:jc w:val="center"/>
              <w:rPr>
                <w:rFonts w:eastAsia="현대하모니 L" w:cs="Calibri"/>
                <w:kern w:val="2"/>
                <w:sz w:val="16"/>
                <w:szCs w:val="16"/>
              </w:rPr>
            </w:pPr>
          </w:p>
        </w:tc>
      </w:tr>
      <w:tr w:rsidR="009239AB" w:rsidRPr="00211C19" w14:paraId="266595CB" w14:textId="77777777" w:rsidTr="00F95BB9">
        <w:trPr>
          <w:trHeight w:val="170"/>
        </w:trPr>
        <w:tc>
          <w:tcPr>
            <w:tcW w:w="676" w:type="pct"/>
            <w:vMerge w:val="restart"/>
            <w:vAlign w:val="center"/>
          </w:tcPr>
          <w:p w14:paraId="3AFC454D" w14:textId="77777777" w:rsidR="009239AB" w:rsidRPr="00211C19" w:rsidRDefault="009239AB" w:rsidP="007D783D">
            <w:pPr>
              <w:spacing w:line="276" w:lineRule="auto"/>
              <w:jc w:val="center"/>
              <w:rPr>
                <w:rFonts w:eastAsia="현대하모니 L" w:cs="Calibri"/>
                <w:kern w:val="2"/>
                <w:sz w:val="16"/>
                <w:szCs w:val="16"/>
              </w:rPr>
            </w:pPr>
            <w:r w:rsidRPr="00211C19">
              <w:rPr>
                <w:rFonts w:eastAsia="현대하모니 L" w:cs="Calibri"/>
                <w:kern w:val="2"/>
                <w:sz w:val="16"/>
                <w:szCs w:val="16"/>
              </w:rPr>
              <w:t>WPC Mode Status Control</w:t>
            </w:r>
          </w:p>
        </w:tc>
        <w:tc>
          <w:tcPr>
            <w:tcW w:w="203" w:type="pct"/>
            <w:shd w:val="clear" w:color="auto" w:fill="auto"/>
            <w:vAlign w:val="center"/>
          </w:tcPr>
          <w:p w14:paraId="7AFB77BB" w14:textId="77777777" w:rsidR="009239AB" w:rsidRDefault="009239AB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1</w:t>
            </w:r>
          </w:p>
        </w:tc>
        <w:tc>
          <w:tcPr>
            <w:tcW w:w="1081" w:type="pct"/>
            <w:shd w:val="clear" w:color="auto" w:fill="auto"/>
            <w:vAlign w:val="center"/>
          </w:tcPr>
          <w:p w14:paraId="1C2D3C31" w14:textId="77777777" w:rsidR="009239AB" w:rsidRPr="00211C19" w:rsidRDefault="009239AB" w:rsidP="007D783D">
            <w:pPr>
              <w:autoSpaceDN w:val="0"/>
              <w:jc w:val="both"/>
              <w:rPr>
                <w:rFonts w:eastAsia="현대하모니 L" w:cs="Calibri"/>
                <w:sz w:val="16"/>
                <w:szCs w:val="16"/>
              </w:rPr>
            </w:pPr>
            <w:r w:rsidRPr="00211C19">
              <w:rPr>
                <w:rFonts w:eastAsia="현대하모니 L" w:cs="Calibri"/>
                <w:sz w:val="16"/>
                <w:szCs w:val="16"/>
              </w:rPr>
              <w:t>Par_IdleConfirm</w:t>
            </w:r>
          </w:p>
        </w:tc>
        <w:tc>
          <w:tcPr>
            <w:tcW w:w="2433" w:type="pct"/>
            <w:vAlign w:val="center"/>
          </w:tcPr>
          <w:p w14:paraId="0E6AF600" w14:textId="77777777" w:rsidR="009239AB" w:rsidRPr="00211C19" w:rsidRDefault="009239AB" w:rsidP="007D783D">
            <w:pPr>
              <w:keepNext/>
              <w:rPr>
                <w:rFonts w:eastAsia="현대하모니 L" w:cs="Calibri"/>
                <w:sz w:val="16"/>
                <w:szCs w:val="16"/>
              </w:rPr>
            </w:pPr>
            <w:r w:rsidRPr="00211C19">
              <w:rPr>
                <w:rFonts w:eastAsia="현대하모니 L" w:cs="Calibri"/>
                <w:sz w:val="16"/>
                <w:szCs w:val="16"/>
              </w:rPr>
              <w:t>Time for Idle Status</w:t>
            </w:r>
          </w:p>
        </w:tc>
        <w:tc>
          <w:tcPr>
            <w:tcW w:w="607" w:type="pct"/>
            <w:shd w:val="clear" w:color="auto" w:fill="auto"/>
            <w:noWrap/>
            <w:vAlign w:val="center"/>
          </w:tcPr>
          <w:p w14:paraId="386C1B71" w14:textId="77777777" w:rsidR="009239AB" w:rsidRPr="00211C19" w:rsidRDefault="009239AB" w:rsidP="007D783D">
            <w:pPr>
              <w:autoSpaceDN w:val="0"/>
              <w:rPr>
                <w:rFonts w:eastAsia="현대하모니 L" w:cs="Calibri"/>
                <w:sz w:val="16"/>
                <w:szCs w:val="16"/>
              </w:rPr>
            </w:pPr>
            <w:r w:rsidRPr="00211C19">
              <w:rPr>
                <w:rFonts w:eastAsia="현대하모니 L" w:cs="Calibri"/>
                <w:sz w:val="16"/>
                <w:szCs w:val="16"/>
              </w:rPr>
              <w:t>100ms</w:t>
            </w:r>
          </w:p>
        </w:tc>
      </w:tr>
      <w:tr w:rsidR="009239AB" w:rsidRPr="00211C19" w14:paraId="1A59F922" w14:textId="77777777" w:rsidTr="00F95BB9">
        <w:trPr>
          <w:trHeight w:val="170"/>
        </w:trPr>
        <w:tc>
          <w:tcPr>
            <w:tcW w:w="676" w:type="pct"/>
            <w:vMerge/>
            <w:vAlign w:val="center"/>
          </w:tcPr>
          <w:p w14:paraId="22305B20" w14:textId="77777777" w:rsidR="009239AB" w:rsidRPr="00211C19" w:rsidRDefault="009239AB" w:rsidP="007D783D">
            <w:pPr>
              <w:jc w:val="center"/>
              <w:rPr>
                <w:rFonts w:eastAsia="현대하모니 L" w:cs="Calibri"/>
                <w:sz w:val="16"/>
                <w:szCs w:val="16"/>
              </w:rPr>
            </w:pPr>
          </w:p>
        </w:tc>
        <w:tc>
          <w:tcPr>
            <w:tcW w:w="203" w:type="pct"/>
            <w:shd w:val="clear" w:color="auto" w:fill="auto"/>
            <w:vAlign w:val="center"/>
          </w:tcPr>
          <w:p w14:paraId="34248DF4" w14:textId="77777777" w:rsidR="009239AB" w:rsidRDefault="009239AB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2</w:t>
            </w:r>
          </w:p>
        </w:tc>
        <w:tc>
          <w:tcPr>
            <w:tcW w:w="1081" w:type="pct"/>
            <w:shd w:val="clear" w:color="auto" w:fill="auto"/>
            <w:vAlign w:val="center"/>
          </w:tcPr>
          <w:p w14:paraId="79668D5F" w14:textId="77777777" w:rsidR="009239AB" w:rsidRPr="00211C19" w:rsidRDefault="009239AB" w:rsidP="007D783D">
            <w:pPr>
              <w:autoSpaceDN w:val="0"/>
              <w:jc w:val="both"/>
              <w:rPr>
                <w:rFonts w:eastAsia="현대하모니 L" w:cs="Calibri"/>
                <w:sz w:val="16"/>
                <w:szCs w:val="16"/>
              </w:rPr>
            </w:pPr>
            <w:r w:rsidRPr="00211C19">
              <w:rPr>
                <w:rFonts w:eastAsia="현대하모니 L" w:cs="Calibri"/>
                <w:sz w:val="16"/>
                <w:szCs w:val="16"/>
              </w:rPr>
              <w:t xml:space="preserve">Par_PhoneCheckTime </w:t>
            </w:r>
          </w:p>
        </w:tc>
        <w:tc>
          <w:tcPr>
            <w:tcW w:w="2433" w:type="pct"/>
            <w:vAlign w:val="center"/>
          </w:tcPr>
          <w:p w14:paraId="6E4A7D81" w14:textId="77777777" w:rsidR="009239AB" w:rsidRPr="00211C19" w:rsidRDefault="009239AB" w:rsidP="007D783D">
            <w:pPr>
              <w:keepNext/>
              <w:rPr>
                <w:rFonts w:eastAsia="현대하모니 L" w:cs="Calibri"/>
                <w:sz w:val="16"/>
                <w:szCs w:val="16"/>
              </w:rPr>
            </w:pPr>
            <w:r w:rsidRPr="00211C19">
              <w:rPr>
                <w:rFonts w:eastAsia="현대하모니 L" w:cs="Calibri"/>
                <w:sz w:val="16"/>
                <w:szCs w:val="16"/>
              </w:rPr>
              <w:t>Time for Finding Phone Exist</w:t>
            </w:r>
          </w:p>
        </w:tc>
        <w:tc>
          <w:tcPr>
            <w:tcW w:w="607" w:type="pct"/>
            <w:shd w:val="clear" w:color="auto" w:fill="auto"/>
            <w:noWrap/>
            <w:vAlign w:val="center"/>
          </w:tcPr>
          <w:p w14:paraId="3ABDB1C7" w14:textId="77777777" w:rsidR="009239AB" w:rsidRPr="00211C19" w:rsidRDefault="009239AB" w:rsidP="007D783D">
            <w:pPr>
              <w:autoSpaceDN w:val="0"/>
              <w:rPr>
                <w:rFonts w:eastAsia="현대하모니 L" w:cs="Calibri"/>
                <w:sz w:val="16"/>
                <w:szCs w:val="16"/>
              </w:rPr>
            </w:pPr>
            <w:r w:rsidRPr="00211C19">
              <w:rPr>
                <w:rFonts w:eastAsia="현대하모니 L" w:cs="Calibri"/>
                <w:sz w:val="16"/>
                <w:szCs w:val="16"/>
              </w:rPr>
              <w:t>900ms</w:t>
            </w:r>
          </w:p>
        </w:tc>
      </w:tr>
      <w:tr w:rsidR="009239AB" w:rsidRPr="00211C19" w14:paraId="5FB1FC90" w14:textId="77777777" w:rsidTr="00F95BB9">
        <w:trPr>
          <w:trHeight w:val="170"/>
        </w:trPr>
        <w:tc>
          <w:tcPr>
            <w:tcW w:w="676" w:type="pct"/>
            <w:vMerge/>
            <w:vAlign w:val="center"/>
          </w:tcPr>
          <w:p w14:paraId="08B75F07" w14:textId="77777777" w:rsidR="009239AB" w:rsidRPr="00211C19" w:rsidRDefault="009239AB" w:rsidP="007D783D">
            <w:pPr>
              <w:jc w:val="center"/>
              <w:rPr>
                <w:rFonts w:eastAsia="현대하모니 L" w:cs="Calibri"/>
                <w:sz w:val="16"/>
                <w:szCs w:val="16"/>
              </w:rPr>
            </w:pPr>
          </w:p>
        </w:tc>
        <w:tc>
          <w:tcPr>
            <w:tcW w:w="203" w:type="pct"/>
            <w:shd w:val="clear" w:color="auto" w:fill="auto"/>
            <w:vAlign w:val="center"/>
          </w:tcPr>
          <w:p w14:paraId="7DC54291" w14:textId="77777777" w:rsidR="009239AB" w:rsidRDefault="009239AB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81" w:type="pct"/>
            <w:shd w:val="clear" w:color="auto" w:fill="auto"/>
            <w:vAlign w:val="center"/>
          </w:tcPr>
          <w:p w14:paraId="1397A944" w14:textId="77777777" w:rsidR="009239AB" w:rsidRPr="00211C19" w:rsidRDefault="009239AB" w:rsidP="007D783D">
            <w:pPr>
              <w:autoSpaceDN w:val="0"/>
              <w:rPr>
                <w:rFonts w:eastAsia="현대하모니 L" w:cs="Calibri"/>
                <w:sz w:val="16"/>
                <w:szCs w:val="16"/>
              </w:rPr>
            </w:pPr>
            <w:r w:rsidRPr="00211C19">
              <w:rPr>
                <w:rFonts w:eastAsia="현대하모니 L" w:cs="Calibri"/>
                <w:sz w:val="16"/>
                <w:szCs w:val="16"/>
              </w:rPr>
              <w:t>Par_PhoneLeftWarning</w:t>
            </w:r>
          </w:p>
        </w:tc>
        <w:tc>
          <w:tcPr>
            <w:tcW w:w="2433" w:type="pct"/>
            <w:vAlign w:val="center"/>
          </w:tcPr>
          <w:p w14:paraId="3C456175" w14:textId="77777777" w:rsidR="009239AB" w:rsidRPr="00211C19" w:rsidRDefault="009239AB" w:rsidP="007D783D">
            <w:pPr>
              <w:keepNext/>
              <w:rPr>
                <w:rFonts w:eastAsia="현대하모니 L" w:cs="Calibri"/>
                <w:sz w:val="16"/>
                <w:szCs w:val="16"/>
              </w:rPr>
            </w:pPr>
            <w:r w:rsidRPr="00211C19">
              <w:rPr>
                <w:rFonts w:eastAsia="현대하모니 L" w:cs="Calibri"/>
                <w:sz w:val="16"/>
                <w:szCs w:val="16"/>
              </w:rPr>
              <w:t>Warning time of Phone on the PAD</w:t>
            </w:r>
          </w:p>
        </w:tc>
        <w:tc>
          <w:tcPr>
            <w:tcW w:w="607" w:type="pct"/>
            <w:shd w:val="clear" w:color="auto" w:fill="auto"/>
            <w:noWrap/>
            <w:vAlign w:val="center"/>
          </w:tcPr>
          <w:p w14:paraId="4CB8917B" w14:textId="77777777" w:rsidR="009239AB" w:rsidRPr="00211C19" w:rsidRDefault="009239AB" w:rsidP="007D783D">
            <w:pPr>
              <w:autoSpaceDN w:val="0"/>
              <w:rPr>
                <w:rFonts w:eastAsia="현대하모니 L" w:cs="Calibri"/>
                <w:sz w:val="16"/>
                <w:szCs w:val="16"/>
              </w:rPr>
            </w:pPr>
            <w:r w:rsidRPr="00211C19">
              <w:rPr>
                <w:rFonts w:eastAsia="현대하모니 L" w:cs="Calibri"/>
                <w:sz w:val="16"/>
                <w:szCs w:val="16"/>
              </w:rPr>
              <w:t>60s</w:t>
            </w:r>
          </w:p>
        </w:tc>
      </w:tr>
      <w:tr w:rsidR="009239AB" w:rsidRPr="00211C19" w14:paraId="23ED70DA" w14:textId="77777777" w:rsidTr="00F95BB9">
        <w:trPr>
          <w:trHeight w:val="170"/>
        </w:trPr>
        <w:tc>
          <w:tcPr>
            <w:tcW w:w="676" w:type="pct"/>
            <w:vMerge/>
            <w:vAlign w:val="center"/>
          </w:tcPr>
          <w:p w14:paraId="4A331B32" w14:textId="77777777" w:rsidR="009239AB" w:rsidRPr="00211C19" w:rsidRDefault="009239AB" w:rsidP="007D783D">
            <w:pPr>
              <w:jc w:val="center"/>
              <w:rPr>
                <w:rFonts w:eastAsia="현대하모니 L" w:cs="Calibri"/>
                <w:sz w:val="16"/>
                <w:szCs w:val="16"/>
              </w:rPr>
            </w:pPr>
          </w:p>
        </w:tc>
        <w:tc>
          <w:tcPr>
            <w:tcW w:w="203" w:type="pct"/>
            <w:shd w:val="clear" w:color="auto" w:fill="auto"/>
            <w:vAlign w:val="center"/>
          </w:tcPr>
          <w:p w14:paraId="25A722CF" w14:textId="77777777" w:rsidR="009239AB" w:rsidRDefault="009239AB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81" w:type="pct"/>
            <w:shd w:val="clear" w:color="auto" w:fill="auto"/>
            <w:vAlign w:val="center"/>
          </w:tcPr>
          <w:p w14:paraId="17EF2A48" w14:textId="77777777" w:rsidR="009239AB" w:rsidRPr="00211C19" w:rsidRDefault="009239AB" w:rsidP="007D783D">
            <w:pPr>
              <w:autoSpaceDN w:val="0"/>
              <w:rPr>
                <w:rFonts w:eastAsia="현대하모니 L" w:cs="Calibri"/>
                <w:sz w:val="16"/>
                <w:szCs w:val="16"/>
              </w:rPr>
            </w:pPr>
            <w:r w:rsidRPr="00211C19">
              <w:rPr>
                <w:rFonts w:eastAsia="현대하모니 L" w:cs="Calibri"/>
                <w:sz w:val="16"/>
                <w:szCs w:val="16"/>
              </w:rPr>
              <w:t>Par_PhoneReminderWarning</w:t>
            </w:r>
          </w:p>
        </w:tc>
        <w:tc>
          <w:tcPr>
            <w:tcW w:w="2433" w:type="pct"/>
            <w:vAlign w:val="center"/>
          </w:tcPr>
          <w:p w14:paraId="4D35BFC8" w14:textId="77777777" w:rsidR="009239AB" w:rsidRPr="00211C19" w:rsidRDefault="009239AB" w:rsidP="007D783D">
            <w:pPr>
              <w:keepNext/>
              <w:rPr>
                <w:rFonts w:eastAsia="현대하모니 L" w:cs="Calibri"/>
                <w:sz w:val="16"/>
                <w:szCs w:val="16"/>
              </w:rPr>
            </w:pPr>
            <w:r w:rsidRPr="00211C19">
              <w:rPr>
                <w:rFonts w:eastAsia="현대하모니 L" w:cs="Calibri"/>
                <w:sz w:val="16"/>
                <w:szCs w:val="16"/>
              </w:rPr>
              <w:t>Warning time of Phone Reminder</w:t>
            </w:r>
          </w:p>
        </w:tc>
        <w:tc>
          <w:tcPr>
            <w:tcW w:w="607" w:type="pct"/>
            <w:shd w:val="clear" w:color="auto" w:fill="auto"/>
            <w:noWrap/>
            <w:vAlign w:val="center"/>
          </w:tcPr>
          <w:p w14:paraId="220B3B44" w14:textId="77777777" w:rsidR="009239AB" w:rsidRPr="00211C19" w:rsidRDefault="009239AB" w:rsidP="007D783D">
            <w:pPr>
              <w:autoSpaceDN w:val="0"/>
              <w:rPr>
                <w:rFonts w:eastAsia="현대하모니 L" w:cs="Calibri"/>
                <w:sz w:val="16"/>
                <w:szCs w:val="16"/>
              </w:rPr>
            </w:pPr>
            <w:r w:rsidRPr="00211C19">
              <w:rPr>
                <w:rFonts w:eastAsia="현대하모니 L" w:cs="Calibri"/>
                <w:sz w:val="16"/>
                <w:szCs w:val="16"/>
              </w:rPr>
              <w:t>500ms</w:t>
            </w:r>
          </w:p>
        </w:tc>
      </w:tr>
      <w:tr w:rsidR="009239AB" w:rsidRPr="00211C19" w14:paraId="4494C50D" w14:textId="77777777" w:rsidTr="00F95BB9">
        <w:trPr>
          <w:trHeight w:val="170"/>
        </w:trPr>
        <w:tc>
          <w:tcPr>
            <w:tcW w:w="676" w:type="pct"/>
            <w:vMerge/>
            <w:vAlign w:val="center"/>
          </w:tcPr>
          <w:p w14:paraId="670F2A2B" w14:textId="77777777" w:rsidR="009239AB" w:rsidRPr="00211C19" w:rsidRDefault="009239AB" w:rsidP="007D783D">
            <w:pPr>
              <w:jc w:val="center"/>
              <w:rPr>
                <w:rFonts w:eastAsia="현대하모니 L" w:cs="Calibri"/>
                <w:sz w:val="16"/>
                <w:szCs w:val="16"/>
              </w:rPr>
            </w:pPr>
          </w:p>
        </w:tc>
        <w:tc>
          <w:tcPr>
            <w:tcW w:w="203" w:type="pct"/>
            <w:shd w:val="clear" w:color="auto" w:fill="auto"/>
            <w:vAlign w:val="center"/>
          </w:tcPr>
          <w:p w14:paraId="4BD19EB1" w14:textId="77777777" w:rsidR="009239AB" w:rsidRDefault="009239AB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5</w:t>
            </w:r>
          </w:p>
        </w:tc>
        <w:tc>
          <w:tcPr>
            <w:tcW w:w="1081" w:type="pct"/>
            <w:shd w:val="clear" w:color="auto" w:fill="auto"/>
            <w:vAlign w:val="center"/>
          </w:tcPr>
          <w:p w14:paraId="43C1DBCB" w14:textId="77777777" w:rsidR="009239AB" w:rsidRPr="00211C19" w:rsidRDefault="009239AB" w:rsidP="007D783D">
            <w:pPr>
              <w:autoSpaceDN w:val="0"/>
              <w:rPr>
                <w:rFonts w:eastAsia="현대하모니 L" w:cs="Calibri"/>
                <w:sz w:val="16"/>
                <w:szCs w:val="16"/>
              </w:rPr>
            </w:pPr>
            <w:r w:rsidRPr="00211C19">
              <w:rPr>
                <w:rFonts w:eastAsia="현대하모니 L" w:cs="Calibri"/>
                <w:sz w:val="16"/>
                <w:szCs w:val="16"/>
              </w:rPr>
              <w:t>Par_PhoneLeftConfirm</w:t>
            </w:r>
          </w:p>
        </w:tc>
        <w:tc>
          <w:tcPr>
            <w:tcW w:w="2433" w:type="pct"/>
            <w:vAlign w:val="center"/>
          </w:tcPr>
          <w:p w14:paraId="7F19DF5F" w14:textId="77777777" w:rsidR="009239AB" w:rsidRPr="00211C19" w:rsidRDefault="009239AB" w:rsidP="007D783D">
            <w:pPr>
              <w:keepNext/>
              <w:rPr>
                <w:rFonts w:eastAsia="현대하모니 L" w:cs="Calibri"/>
                <w:sz w:val="16"/>
                <w:szCs w:val="16"/>
              </w:rPr>
            </w:pPr>
            <w:r w:rsidRPr="00211C19">
              <w:rPr>
                <w:rFonts w:eastAsia="현대하모니 L" w:cs="Calibri"/>
                <w:sz w:val="16"/>
                <w:szCs w:val="16"/>
              </w:rPr>
              <w:t>Checking Time for Phone Exist Clear</w:t>
            </w:r>
          </w:p>
        </w:tc>
        <w:tc>
          <w:tcPr>
            <w:tcW w:w="607" w:type="pct"/>
            <w:shd w:val="clear" w:color="auto" w:fill="auto"/>
            <w:noWrap/>
            <w:vAlign w:val="center"/>
          </w:tcPr>
          <w:p w14:paraId="1E9B3D8B" w14:textId="77777777" w:rsidR="009239AB" w:rsidRPr="00211C19" w:rsidRDefault="009239AB" w:rsidP="007D783D">
            <w:pPr>
              <w:autoSpaceDN w:val="0"/>
              <w:rPr>
                <w:rFonts w:eastAsia="현대하모니 L" w:cs="Calibri"/>
                <w:sz w:val="16"/>
                <w:szCs w:val="16"/>
              </w:rPr>
            </w:pPr>
            <w:r>
              <w:rPr>
                <w:rFonts w:eastAsia="현대하모니 L" w:cs="Calibri" w:hint="eastAsia"/>
                <w:sz w:val="16"/>
                <w:szCs w:val="16"/>
              </w:rPr>
              <w:t>5</w:t>
            </w:r>
            <w:r w:rsidRPr="00211C19">
              <w:rPr>
                <w:rFonts w:eastAsia="현대하모니 L" w:cs="Calibri"/>
                <w:sz w:val="16"/>
                <w:szCs w:val="16"/>
              </w:rPr>
              <w:t>00ms</w:t>
            </w:r>
          </w:p>
        </w:tc>
      </w:tr>
      <w:tr w:rsidR="009239AB" w:rsidRPr="00211C19" w14:paraId="6538C9F4" w14:textId="77777777" w:rsidTr="00F95BB9">
        <w:trPr>
          <w:trHeight w:val="170"/>
        </w:trPr>
        <w:tc>
          <w:tcPr>
            <w:tcW w:w="676" w:type="pct"/>
            <w:vMerge/>
            <w:vAlign w:val="center"/>
          </w:tcPr>
          <w:p w14:paraId="1A586F79" w14:textId="77777777" w:rsidR="009239AB" w:rsidRPr="00211C19" w:rsidRDefault="009239AB" w:rsidP="007D783D">
            <w:pPr>
              <w:jc w:val="center"/>
              <w:rPr>
                <w:rFonts w:eastAsia="현대하모니 L" w:cs="Calibri"/>
                <w:sz w:val="16"/>
                <w:szCs w:val="16"/>
              </w:rPr>
            </w:pPr>
          </w:p>
        </w:tc>
        <w:tc>
          <w:tcPr>
            <w:tcW w:w="203" w:type="pct"/>
            <w:shd w:val="clear" w:color="auto" w:fill="auto"/>
            <w:vAlign w:val="center"/>
          </w:tcPr>
          <w:p w14:paraId="4DB93013" w14:textId="77777777" w:rsidR="009239AB" w:rsidRDefault="009239AB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6</w:t>
            </w:r>
          </w:p>
        </w:tc>
        <w:tc>
          <w:tcPr>
            <w:tcW w:w="1081" w:type="pct"/>
            <w:shd w:val="clear" w:color="auto" w:fill="auto"/>
            <w:vAlign w:val="center"/>
          </w:tcPr>
          <w:p w14:paraId="54762ECE" w14:textId="77777777" w:rsidR="009239AB" w:rsidRPr="00211C19" w:rsidRDefault="009239AB" w:rsidP="007D783D">
            <w:pPr>
              <w:autoSpaceDN w:val="0"/>
              <w:rPr>
                <w:rFonts w:eastAsia="현대하모니 L" w:cs="Calibri"/>
                <w:sz w:val="16"/>
                <w:szCs w:val="16"/>
              </w:rPr>
            </w:pPr>
            <w:r w:rsidRPr="00211C19">
              <w:rPr>
                <w:rFonts w:eastAsia="현대하모니 L" w:cs="Calibri"/>
                <w:sz w:val="16"/>
                <w:szCs w:val="16"/>
              </w:rPr>
              <w:t>Par_ErrorHoldingCnt</w:t>
            </w:r>
          </w:p>
        </w:tc>
        <w:tc>
          <w:tcPr>
            <w:tcW w:w="2433" w:type="pct"/>
            <w:vAlign w:val="center"/>
          </w:tcPr>
          <w:p w14:paraId="54EE6FDF" w14:textId="77777777" w:rsidR="009239AB" w:rsidRPr="00211C19" w:rsidRDefault="009239AB" w:rsidP="007D783D">
            <w:pPr>
              <w:keepNext/>
              <w:rPr>
                <w:rFonts w:eastAsia="현대하모니 L" w:cs="Calibri"/>
                <w:sz w:val="16"/>
                <w:szCs w:val="16"/>
              </w:rPr>
            </w:pPr>
            <w:r w:rsidRPr="00211C19">
              <w:rPr>
                <w:rFonts w:eastAsia="현대하모니 L" w:cs="Calibri"/>
                <w:sz w:val="16"/>
                <w:szCs w:val="16"/>
              </w:rPr>
              <w:t>Amber LED Error Blinking Count</w:t>
            </w:r>
          </w:p>
        </w:tc>
        <w:tc>
          <w:tcPr>
            <w:tcW w:w="607" w:type="pct"/>
            <w:shd w:val="clear" w:color="auto" w:fill="auto"/>
            <w:noWrap/>
            <w:vAlign w:val="center"/>
          </w:tcPr>
          <w:p w14:paraId="5A46B273" w14:textId="77777777" w:rsidR="009239AB" w:rsidRPr="00211C19" w:rsidRDefault="009239AB" w:rsidP="007D783D">
            <w:pPr>
              <w:autoSpaceDN w:val="0"/>
              <w:rPr>
                <w:rFonts w:eastAsia="현대하모니 L" w:cs="Calibri"/>
                <w:sz w:val="16"/>
                <w:szCs w:val="16"/>
              </w:rPr>
            </w:pPr>
            <w:r w:rsidRPr="00211C19">
              <w:rPr>
                <w:rFonts w:eastAsia="현대하모니 L" w:cs="Calibri"/>
                <w:sz w:val="16"/>
                <w:szCs w:val="16"/>
              </w:rPr>
              <w:t>10 Times</w:t>
            </w:r>
          </w:p>
        </w:tc>
      </w:tr>
      <w:tr w:rsidR="009239AB" w:rsidRPr="00211C19" w14:paraId="7853B3FD" w14:textId="77777777" w:rsidTr="00F95BB9">
        <w:trPr>
          <w:trHeight w:val="170"/>
        </w:trPr>
        <w:tc>
          <w:tcPr>
            <w:tcW w:w="676" w:type="pct"/>
            <w:vMerge/>
            <w:vAlign w:val="center"/>
          </w:tcPr>
          <w:p w14:paraId="4EA89039" w14:textId="77777777" w:rsidR="009239AB" w:rsidRPr="00211C19" w:rsidRDefault="009239AB" w:rsidP="007D783D">
            <w:pPr>
              <w:jc w:val="center"/>
              <w:rPr>
                <w:rFonts w:eastAsia="현대하모니 L" w:cs="Calibri"/>
                <w:sz w:val="16"/>
                <w:szCs w:val="16"/>
              </w:rPr>
            </w:pPr>
          </w:p>
        </w:tc>
        <w:tc>
          <w:tcPr>
            <w:tcW w:w="203" w:type="pct"/>
            <w:shd w:val="clear" w:color="auto" w:fill="auto"/>
            <w:vAlign w:val="center"/>
          </w:tcPr>
          <w:p w14:paraId="33B1BAD7" w14:textId="77777777" w:rsidR="009239AB" w:rsidRDefault="009239AB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7</w:t>
            </w:r>
          </w:p>
        </w:tc>
        <w:tc>
          <w:tcPr>
            <w:tcW w:w="1081" w:type="pct"/>
            <w:shd w:val="clear" w:color="auto" w:fill="auto"/>
            <w:vAlign w:val="center"/>
          </w:tcPr>
          <w:p w14:paraId="4459A5AB" w14:textId="77777777" w:rsidR="009239AB" w:rsidRPr="00211C19" w:rsidRDefault="009239AB" w:rsidP="007D783D">
            <w:pPr>
              <w:autoSpaceDN w:val="0"/>
              <w:rPr>
                <w:rFonts w:eastAsia="현대하모니 L" w:cs="Calibri"/>
                <w:sz w:val="16"/>
                <w:szCs w:val="16"/>
              </w:rPr>
            </w:pPr>
            <w:r w:rsidRPr="00211C19">
              <w:rPr>
                <w:rFonts w:eastAsia="현대하모니 L" w:cs="Calibri"/>
                <w:sz w:val="16"/>
                <w:szCs w:val="16"/>
              </w:rPr>
              <w:t>Par_LEDBlinkTime</w:t>
            </w:r>
          </w:p>
        </w:tc>
        <w:tc>
          <w:tcPr>
            <w:tcW w:w="2433" w:type="pct"/>
            <w:vAlign w:val="center"/>
          </w:tcPr>
          <w:p w14:paraId="3E35699D" w14:textId="77777777" w:rsidR="009239AB" w:rsidRPr="00211C19" w:rsidRDefault="009239AB" w:rsidP="007D783D">
            <w:pPr>
              <w:keepNext/>
              <w:rPr>
                <w:rFonts w:eastAsia="현대하모니 L" w:cs="Calibri"/>
                <w:sz w:val="16"/>
                <w:szCs w:val="16"/>
              </w:rPr>
            </w:pPr>
            <w:r w:rsidRPr="00211C19">
              <w:rPr>
                <w:rFonts w:eastAsia="현대하모니 L" w:cs="Calibri"/>
                <w:sz w:val="16"/>
                <w:szCs w:val="16"/>
              </w:rPr>
              <w:t>Amber LED Blinking Time</w:t>
            </w:r>
          </w:p>
        </w:tc>
        <w:tc>
          <w:tcPr>
            <w:tcW w:w="607" w:type="pct"/>
            <w:shd w:val="clear" w:color="auto" w:fill="auto"/>
            <w:noWrap/>
            <w:vAlign w:val="center"/>
          </w:tcPr>
          <w:p w14:paraId="2221735E" w14:textId="77777777" w:rsidR="009239AB" w:rsidRPr="00211C19" w:rsidRDefault="009239AB" w:rsidP="007D783D">
            <w:pPr>
              <w:autoSpaceDN w:val="0"/>
              <w:rPr>
                <w:rFonts w:eastAsia="현대하모니 L" w:cs="Calibri"/>
                <w:sz w:val="16"/>
                <w:szCs w:val="16"/>
              </w:rPr>
            </w:pPr>
            <w:r w:rsidRPr="00211C19">
              <w:rPr>
                <w:rFonts w:eastAsia="현대하모니 L" w:cs="Calibri"/>
                <w:sz w:val="16"/>
                <w:szCs w:val="16"/>
              </w:rPr>
              <w:t>500ms</w:t>
            </w:r>
          </w:p>
        </w:tc>
      </w:tr>
      <w:tr w:rsidR="009239AB" w:rsidRPr="00211C19" w14:paraId="70221F82" w14:textId="77777777" w:rsidTr="00F95BB9">
        <w:trPr>
          <w:trHeight w:val="170"/>
        </w:trPr>
        <w:tc>
          <w:tcPr>
            <w:tcW w:w="676" w:type="pct"/>
            <w:vAlign w:val="center"/>
          </w:tcPr>
          <w:p w14:paraId="3E2CDEC1" w14:textId="77777777" w:rsidR="009239AB" w:rsidRPr="00211C19" w:rsidRDefault="009239AB" w:rsidP="007D783D">
            <w:pPr>
              <w:spacing w:line="276" w:lineRule="auto"/>
              <w:jc w:val="center"/>
              <w:rPr>
                <w:rFonts w:eastAsia="현대하모니 L" w:cs="Calibri"/>
                <w:kern w:val="2"/>
                <w:sz w:val="16"/>
                <w:szCs w:val="16"/>
              </w:rPr>
            </w:pPr>
            <w:r w:rsidRPr="00211C19">
              <w:rPr>
                <w:rFonts w:eastAsia="현대하모니 L" w:cs="Calibri"/>
                <w:kern w:val="2"/>
                <w:sz w:val="16"/>
                <w:szCs w:val="16"/>
              </w:rPr>
              <w:t>Prevention of SMK LF Interference</w:t>
            </w:r>
          </w:p>
        </w:tc>
        <w:tc>
          <w:tcPr>
            <w:tcW w:w="203" w:type="pct"/>
            <w:shd w:val="clear" w:color="auto" w:fill="auto"/>
            <w:vAlign w:val="center"/>
          </w:tcPr>
          <w:p w14:paraId="5A6A770A" w14:textId="77777777" w:rsidR="009239AB" w:rsidRDefault="009239AB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8</w:t>
            </w:r>
          </w:p>
        </w:tc>
        <w:tc>
          <w:tcPr>
            <w:tcW w:w="1081" w:type="pct"/>
            <w:shd w:val="clear" w:color="auto" w:fill="auto"/>
            <w:vAlign w:val="center"/>
          </w:tcPr>
          <w:p w14:paraId="4165AE2C" w14:textId="77777777" w:rsidR="009239AB" w:rsidRPr="00211C19" w:rsidRDefault="009239AB" w:rsidP="007D783D">
            <w:pPr>
              <w:tabs>
                <w:tab w:val="left" w:pos="2268"/>
                <w:tab w:val="left" w:pos="2835"/>
              </w:tabs>
              <w:spacing w:line="276" w:lineRule="auto"/>
              <w:rPr>
                <w:rFonts w:eastAsia="현대하모니 L" w:cs="Calibri"/>
                <w:kern w:val="2"/>
                <w:sz w:val="16"/>
                <w:szCs w:val="16"/>
              </w:rPr>
            </w:pPr>
            <w:r w:rsidRPr="00211C19">
              <w:rPr>
                <w:rFonts w:eastAsia="현대하모니 L" w:cs="Calibri"/>
                <w:color w:val="000000" w:themeColor="text1"/>
                <w:sz w:val="16"/>
                <w:szCs w:val="16"/>
              </w:rPr>
              <w:t>Par_L</w:t>
            </w:r>
            <w:r>
              <w:rPr>
                <w:rFonts w:eastAsia="현대하모니 L" w:cs="Calibri" w:hint="eastAsia"/>
                <w:color w:val="000000" w:themeColor="text1"/>
                <w:sz w:val="16"/>
                <w:szCs w:val="16"/>
              </w:rPr>
              <w:t>F</w:t>
            </w:r>
            <w:r w:rsidRPr="00211C19">
              <w:rPr>
                <w:rFonts w:eastAsia="현대하모니 L" w:cs="Calibri"/>
                <w:color w:val="000000" w:themeColor="text1"/>
                <w:sz w:val="16"/>
                <w:szCs w:val="16"/>
              </w:rPr>
              <w:t>OffChkTime</w:t>
            </w:r>
          </w:p>
        </w:tc>
        <w:tc>
          <w:tcPr>
            <w:tcW w:w="2433" w:type="pct"/>
            <w:vAlign w:val="center"/>
          </w:tcPr>
          <w:p w14:paraId="74D7AB44" w14:textId="77777777" w:rsidR="009239AB" w:rsidRPr="00211C19" w:rsidRDefault="009239AB" w:rsidP="007D783D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현대하모니 L" w:cs="Calibri"/>
                <w:kern w:val="2"/>
                <w:sz w:val="16"/>
                <w:szCs w:val="16"/>
              </w:rPr>
            </w:pPr>
            <w:r w:rsidRPr="00211C19">
              <w:rPr>
                <w:rFonts w:eastAsia="현대하모니 L" w:cs="Calibri"/>
                <w:color w:val="000000" w:themeColor="text1"/>
                <w:sz w:val="16"/>
                <w:szCs w:val="16"/>
              </w:rPr>
              <w:t xml:space="preserve">SMK Searching </w:t>
            </w:r>
            <w:r w:rsidRPr="00211C19">
              <w:rPr>
                <w:rFonts w:eastAsia="현대하모니 L" w:cs="Calibri"/>
                <w:color w:val="000000" w:themeColor="text1"/>
                <w:sz w:val="16"/>
                <w:szCs w:val="16"/>
              </w:rPr>
              <w:t>상태</w:t>
            </w:r>
            <w:r w:rsidRPr="00211C19">
              <w:rPr>
                <w:rFonts w:eastAsia="현대하모니 L" w:cs="Calibri"/>
                <w:color w:val="000000" w:themeColor="text1"/>
                <w:sz w:val="16"/>
                <w:szCs w:val="16"/>
              </w:rPr>
              <w:t xml:space="preserve"> </w:t>
            </w:r>
            <w:r w:rsidRPr="00211C19">
              <w:rPr>
                <w:rFonts w:eastAsia="현대하모니 L" w:cs="Calibri"/>
                <w:color w:val="000000" w:themeColor="text1"/>
                <w:sz w:val="16"/>
                <w:szCs w:val="16"/>
              </w:rPr>
              <w:t>해제</w:t>
            </w:r>
            <w:r w:rsidRPr="00211C19">
              <w:rPr>
                <w:rFonts w:eastAsia="현대하모니 L" w:cs="Calibri"/>
                <w:color w:val="000000" w:themeColor="text1"/>
                <w:sz w:val="16"/>
                <w:szCs w:val="16"/>
              </w:rPr>
              <w:t xml:space="preserve"> </w:t>
            </w:r>
            <w:r w:rsidRPr="00211C19">
              <w:rPr>
                <w:rFonts w:eastAsia="현대하모니 L" w:cs="Calibri"/>
                <w:color w:val="000000" w:themeColor="text1"/>
                <w:sz w:val="16"/>
                <w:szCs w:val="16"/>
              </w:rPr>
              <w:t>시간</w:t>
            </w:r>
          </w:p>
        </w:tc>
        <w:tc>
          <w:tcPr>
            <w:tcW w:w="607" w:type="pct"/>
            <w:shd w:val="clear" w:color="auto" w:fill="auto"/>
            <w:noWrap/>
            <w:vAlign w:val="center"/>
          </w:tcPr>
          <w:p w14:paraId="10D25561" w14:textId="77777777" w:rsidR="009239AB" w:rsidRPr="00211C19" w:rsidRDefault="009239AB" w:rsidP="007D783D">
            <w:pPr>
              <w:spacing w:line="276" w:lineRule="auto"/>
              <w:rPr>
                <w:rFonts w:eastAsia="현대하모니 L" w:cs="Calibri"/>
                <w:kern w:val="2"/>
                <w:sz w:val="16"/>
                <w:szCs w:val="16"/>
              </w:rPr>
            </w:pPr>
            <w:r>
              <w:rPr>
                <w:rFonts w:eastAsia="현대하모니 L" w:cs="Calibri"/>
                <w:color w:val="000000" w:themeColor="text1"/>
                <w:sz w:val="16"/>
                <w:szCs w:val="16"/>
              </w:rPr>
              <w:t>3500</w:t>
            </w:r>
            <w:r w:rsidRPr="00211C19">
              <w:rPr>
                <w:rFonts w:eastAsia="현대하모니 L" w:cs="Calibri"/>
                <w:color w:val="000000" w:themeColor="text1"/>
                <w:sz w:val="16"/>
                <w:szCs w:val="16"/>
              </w:rPr>
              <w:t>ms</w:t>
            </w:r>
          </w:p>
        </w:tc>
      </w:tr>
      <w:tr w:rsidR="009239AB" w:rsidRPr="00211C19" w14:paraId="32935190" w14:textId="77777777" w:rsidTr="00F95BB9">
        <w:trPr>
          <w:trHeight w:val="170"/>
        </w:trPr>
        <w:tc>
          <w:tcPr>
            <w:tcW w:w="676" w:type="pct"/>
            <w:vMerge w:val="restart"/>
            <w:vAlign w:val="center"/>
          </w:tcPr>
          <w:p w14:paraId="681FC40C" w14:textId="77777777" w:rsidR="009239AB" w:rsidRPr="00211C19" w:rsidRDefault="009239AB" w:rsidP="007D783D">
            <w:pPr>
              <w:spacing w:line="276" w:lineRule="auto"/>
              <w:jc w:val="center"/>
              <w:rPr>
                <w:rFonts w:eastAsia="현대하모니 L" w:cs="Calibri"/>
                <w:kern w:val="2"/>
                <w:sz w:val="16"/>
                <w:szCs w:val="16"/>
              </w:rPr>
            </w:pPr>
            <w:r w:rsidRPr="00211C19">
              <w:rPr>
                <w:rFonts w:eastAsia="현대하모니 L" w:cs="Calibri"/>
                <w:kern w:val="2"/>
                <w:sz w:val="16"/>
                <w:szCs w:val="16"/>
              </w:rPr>
              <w:t>Over Current Detecting</w:t>
            </w:r>
          </w:p>
        </w:tc>
        <w:tc>
          <w:tcPr>
            <w:tcW w:w="203" w:type="pct"/>
            <w:shd w:val="clear" w:color="auto" w:fill="auto"/>
            <w:vAlign w:val="center"/>
          </w:tcPr>
          <w:p w14:paraId="25B0EA16" w14:textId="77777777" w:rsidR="009239AB" w:rsidRDefault="009239AB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9</w:t>
            </w:r>
          </w:p>
        </w:tc>
        <w:tc>
          <w:tcPr>
            <w:tcW w:w="1081" w:type="pct"/>
            <w:shd w:val="clear" w:color="auto" w:fill="auto"/>
            <w:vAlign w:val="center"/>
          </w:tcPr>
          <w:p w14:paraId="0F110CC9" w14:textId="77777777" w:rsidR="009239AB" w:rsidRPr="00211C19" w:rsidRDefault="009239AB" w:rsidP="007D783D">
            <w:pPr>
              <w:rPr>
                <w:rFonts w:eastAsia="현대하모니 L" w:cs="Calibri"/>
                <w:sz w:val="16"/>
              </w:rPr>
            </w:pPr>
            <w:r w:rsidRPr="00211C19">
              <w:rPr>
                <w:rFonts w:eastAsia="현대하모니 L" w:cs="Calibri"/>
                <w:color w:val="000000" w:themeColor="text1"/>
                <w:sz w:val="16"/>
                <w:szCs w:val="16"/>
              </w:rPr>
              <w:t>Par_OvrCurrSetVal</w:t>
            </w:r>
          </w:p>
        </w:tc>
        <w:tc>
          <w:tcPr>
            <w:tcW w:w="2433" w:type="pct"/>
            <w:vAlign w:val="center"/>
          </w:tcPr>
          <w:p w14:paraId="1C2436BD" w14:textId="77777777" w:rsidR="009239AB" w:rsidRPr="003E589D" w:rsidRDefault="009239AB" w:rsidP="007D783D">
            <w:pPr>
              <w:rPr>
                <w:rFonts w:eastAsia="현대하모니 L" w:cs="Calibri"/>
                <w:color w:val="000000" w:themeColor="text1"/>
                <w:sz w:val="16"/>
                <w:szCs w:val="16"/>
              </w:rPr>
            </w:pPr>
            <w:r w:rsidRPr="00211C19">
              <w:rPr>
                <w:rFonts w:eastAsia="현대하모니 L" w:cs="Calibri"/>
                <w:color w:val="000000" w:themeColor="text1"/>
                <w:sz w:val="16"/>
                <w:szCs w:val="16"/>
              </w:rPr>
              <w:t>과전류</w:t>
            </w:r>
            <w:r w:rsidRPr="00211C19">
              <w:rPr>
                <w:rFonts w:eastAsia="현대하모니 L" w:cs="Calibri"/>
                <w:color w:val="000000" w:themeColor="text1"/>
                <w:sz w:val="16"/>
                <w:szCs w:val="16"/>
              </w:rPr>
              <w:t xml:space="preserve"> </w:t>
            </w:r>
            <w:r w:rsidRPr="00211C19">
              <w:rPr>
                <w:rFonts w:eastAsia="현대하모니 L" w:cs="Calibri"/>
                <w:color w:val="000000" w:themeColor="text1"/>
                <w:sz w:val="16"/>
                <w:szCs w:val="16"/>
              </w:rPr>
              <w:t>상태</w:t>
            </w:r>
            <w:r w:rsidRPr="00211C19">
              <w:rPr>
                <w:rFonts w:eastAsia="현대하모니 L" w:cs="Calibri"/>
                <w:color w:val="000000" w:themeColor="text1"/>
                <w:sz w:val="16"/>
                <w:szCs w:val="16"/>
              </w:rPr>
              <w:t xml:space="preserve"> </w:t>
            </w:r>
            <w:r w:rsidRPr="00211C19">
              <w:rPr>
                <w:rFonts w:eastAsia="현대하모니 L" w:cs="Calibri"/>
                <w:color w:val="000000" w:themeColor="text1"/>
                <w:sz w:val="16"/>
                <w:szCs w:val="16"/>
              </w:rPr>
              <w:t>검출</w:t>
            </w:r>
            <w:r w:rsidRPr="00211C19">
              <w:rPr>
                <w:rFonts w:eastAsia="현대하모니 L" w:cs="Calibri"/>
                <w:color w:val="000000" w:themeColor="text1"/>
                <w:sz w:val="16"/>
                <w:szCs w:val="16"/>
              </w:rPr>
              <w:t xml:space="preserve"> </w:t>
            </w:r>
            <w:r w:rsidRPr="00211C19">
              <w:rPr>
                <w:rFonts w:eastAsia="현대하모니 L" w:cs="Calibri"/>
                <w:color w:val="000000" w:themeColor="text1"/>
                <w:sz w:val="16"/>
                <w:szCs w:val="16"/>
              </w:rPr>
              <w:t>전류</w:t>
            </w:r>
            <w:r w:rsidRPr="00211C19">
              <w:rPr>
                <w:rFonts w:eastAsia="현대하모니 L" w:cs="Calibri"/>
                <w:color w:val="000000" w:themeColor="text1"/>
                <w:sz w:val="16"/>
                <w:szCs w:val="16"/>
              </w:rPr>
              <w:t xml:space="preserve"> </w:t>
            </w:r>
            <w:r w:rsidRPr="00211C19">
              <w:rPr>
                <w:rFonts w:eastAsia="현대하모니 L" w:cs="Calibri"/>
                <w:color w:val="000000" w:themeColor="text1"/>
                <w:sz w:val="16"/>
                <w:szCs w:val="16"/>
              </w:rPr>
              <w:t>값</w:t>
            </w:r>
          </w:p>
        </w:tc>
        <w:tc>
          <w:tcPr>
            <w:tcW w:w="607" w:type="pct"/>
            <w:shd w:val="clear" w:color="auto" w:fill="auto"/>
            <w:noWrap/>
            <w:vAlign w:val="center"/>
          </w:tcPr>
          <w:p w14:paraId="3454C195" w14:textId="77777777" w:rsidR="009239AB" w:rsidRPr="00211C19" w:rsidRDefault="009239AB" w:rsidP="007D783D">
            <w:pPr>
              <w:rPr>
                <w:rFonts w:eastAsia="현대하모니 L" w:cs="Calibri"/>
                <w:sz w:val="16"/>
              </w:rPr>
            </w:pPr>
            <w:r w:rsidRPr="00211C19">
              <w:rPr>
                <w:rFonts w:eastAsia="현대하모니 L" w:cs="Calibri"/>
                <w:color w:val="000000" w:themeColor="text1"/>
                <w:sz w:val="16"/>
                <w:szCs w:val="16"/>
              </w:rPr>
              <w:t>4500mA</w:t>
            </w:r>
          </w:p>
        </w:tc>
      </w:tr>
      <w:tr w:rsidR="009239AB" w:rsidRPr="00211C19" w14:paraId="2B1BC7EE" w14:textId="77777777" w:rsidTr="00F95BB9">
        <w:trPr>
          <w:trHeight w:val="170"/>
        </w:trPr>
        <w:tc>
          <w:tcPr>
            <w:tcW w:w="676" w:type="pct"/>
            <w:vMerge/>
            <w:vAlign w:val="center"/>
          </w:tcPr>
          <w:p w14:paraId="58ACD262" w14:textId="77777777" w:rsidR="009239AB" w:rsidRPr="00211C19" w:rsidRDefault="009239AB" w:rsidP="007D783D">
            <w:pPr>
              <w:jc w:val="center"/>
              <w:rPr>
                <w:rFonts w:eastAsia="현대하모니 L" w:cs="Calibri"/>
                <w:sz w:val="16"/>
                <w:szCs w:val="16"/>
              </w:rPr>
            </w:pPr>
          </w:p>
        </w:tc>
        <w:tc>
          <w:tcPr>
            <w:tcW w:w="203" w:type="pct"/>
            <w:shd w:val="clear" w:color="auto" w:fill="auto"/>
            <w:vAlign w:val="center"/>
          </w:tcPr>
          <w:p w14:paraId="790FE7F8" w14:textId="77777777" w:rsidR="009239AB" w:rsidRDefault="009239AB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10</w:t>
            </w:r>
          </w:p>
        </w:tc>
        <w:tc>
          <w:tcPr>
            <w:tcW w:w="1081" w:type="pct"/>
            <w:shd w:val="clear" w:color="auto" w:fill="auto"/>
            <w:vAlign w:val="center"/>
          </w:tcPr>
          <w:p w14:paraId="72430449" w14:textId="77777777" w:rsidR="009239AB" w:rsidRPr="00211C19" w:rsidRDefault="009239AB" w:rsidP="007D783D">
            <w:pPr>
              <w:rPr>
                <w:rFonts w:eastAsia="현대하모니 L" w:cs="Calibri"/>
                <w:sz w:val="16"/>
              </w:rPr>
            </w:pPr>
            <w:r w:rsidRPr="00211C19">
              <w:rPr>
                <w:rFonts w:eastAsia="현대하모니 L" w:cs="Calibri"/>
                <w:color w:val="000000" w:themeColor="text1"/>
                <w:sz w:val="16"/>
                <w:szCs w:val="16"/>
              </w:rPr>
              <w:t>Par_OvrCurrSetTime</w:t>
            </w:r>
          </w:p>
        </w:tc>
        <w:tc>
          <w:tcPr>
            <w:tcW w:w="2433" w:type="pct"/>
            <w:vAlign w:val="center"/>
          </w:tcPr>
          <w:p w14:paraId="100853A4" w14:textId="77777777" w:rsidR="009239AB" w:rsidRPr="00211C19" w:rsidRDefault="009239AB" w:rsidP="007D783D">
            <w:pPr>
              <w:rPr>
                <w:rFonts w:eastAsia="현대하모니 L" w:cs="Calibri"/>
                <w:sz w:val="16"/>
              </w:rPr>
            </w:pPr>
            <w:r w:rsidRPr="00211C19">
              <w:rPr>
                <w:rFonts w:eastAsia="현대하모니 L" w:cs="Calibri"/>
                <w:color w:val="000000" w:themeColor="text1"/>
                <w:sz w:val="16"/>
                <w:szCs w:val="16"/>
              </w:rPr>
              <w:t>과전류</w:t>
            </w:r>
            <w:r w:rsidRPr="00211C19">
              <w:rPr>
                <w:rFonts w:eastAsia="현대하모니 L" w:cs="Calibri"/>
                <w:color w:val="000000" w:themeColor="text1"/>
                <w:sz w:val="16"/>
                <w:szCs w:val="16"/>
              </w:rPr>
              <w:t xml:space="preserve"> </w:t>
            </w:r>
            <w:r w:rsidRPr="00211C19">
              <w:rPr>
                <w:rFonts w:eastAsia="현대하모니 L" w:cs="Calibri"/>
                <w:color w:val="000000" w:themeColor="text1"/>
                <w:sz w:val="16"/>
                <w:szCs w:val="16"/>
              </w:rPr>
              <w:t>상태</w:t>
            </w:r>
            <w:r w:rsidRPr="00211C19">
              <w:rPr>
                <w:rFonts w:eastAsia="현대하모니 L" w:cs="Calibri"/>
                <w:color w:val="000000" w:themeColor="text1"/>
                <w:sz w:val="16"/>
                <w:szCs w:val="16"/>
              </w:rPr>
              <w:t xml:space="preserve"> </w:t>
            </w:r>
            <w:r w:rsidRPr="00211C19">
              <w:rPr>
                <w:rFonts w:eastAsia="현대하모니 L" w:cs="Calibri"/>
                <w:color w:val="000000" w:themeColor="text1"/>
                <w:sz w:val="16"/>
                <w:szCs w:val="16"/>
              </w:rPr>
              <w:t>검출</w:t>
            </w:r>
            <w:r w:rsidRPr="00211C19">
              <w:rPr>
                <w:rFonts w:eastAsia="현대하모니 L" w:cs="Calibri"/>
                <w:color w:val="000000" w:themeColor="text1"/>
                <w:sz w:val="16"/>
                <w:szCs w:val="16"/>
              </w:rPr>
              <w:t xml:space="preserve"> </w:t>
            </w:r>
            <w:r w:rsidRPr="00211C19">
              <w:rPr>
                <w:rFonts w:eastAsia="현대하모니 L" w:cs="Calibri"/>
                <w:color w:val="000000" w:themeColor="text1"/>
                <w:sz w:val="16"/>
                <w:szCs w:val="16"/>
              </w:rPr>
              <w:t>시간</w:t>
            </w:r>
          </w:p>
        </w:tc>
        <w:tc>
          <w:tcPr>
            <w:tcW w:w="607" w:type="pct"/>
            <w:shd w:val="clear" w:color="auto" w:fill="auto"/>
            <w:noWrap/>
            <w:vAlign w:val="center"/>
          </w:tcPr>
          <w:p w14:paraId="2A7D7C71" w14:textId="77777777" w:rsidR="009239AB" w:rsidRPr="00211C19" w:rsidRDefault="009239AB" w:rsidP="007D783D">
            <w:pPr>
              <w:rPr>
                <w:rFonts w:eastAsia="현대하모니 L" w:cs="Calibri"/>
                <w:sz w:val="16"/>
              </w:rPr>
            </w:pPr>
            <w:r w:rsidRPr="00211C19">
              <w:rPr>
                <w:rFonts w:eastAsia="현대하모니 L" w:cs="Calibri"/>
                <w:color w:val="000000" w:themeColor="text1"/>
                <w:sz w:val="16"/>
                <w:szCs w:val="16"/>
              </w:rPr>
              <w:t xml:space="preserve">150ms </w:t>
            </w:r>
          </w:p>
        </w:tc>
      </w:tr>
      <w:tr w:rsidR="009239AB" w:rsidRPr="00211C19" w14:paraId="0A38A1D6" w14:textId="77777777" w:rsidTr="00F95BB9">
        <w:trPr>
          <w:trHeight w:val="170"/>
        </w:trPr>
        <w:tc>
          <w:tcPr>
            <w:tcW w:w="676" w:type="pct"/>
            <w:vMerge/>
            <w:vAlign w:val="center"/>
          </w:tcPr>
          <w:p w14:paraId="63D1B6DF" w14:textId="77777777" w:rsidR="009239AB" w:rsidRPr="00211C19" w:rsidRDefault="009239AB" w:rsidP="007D783D">
            <w:pPr>
              <w:jc w:val="center"/>
              <w:rPr>
                <w:rFonts w:eastAsia="현대하모니 L" w:cs="Calibri"/>
                <w:sz w:val="16"/>
                <w:szCs w:val="16"/>
              </w:rPr>
            </w:pPr>
          </w:p>
        </w:tc>
        <w:tc>
          <w:tcPr>
            <w:tcW w:w="203" w:type="pct"/>
            <w:shd w:val="clear" w:color="auto" w:fill="auto"/>
            <w:vAlign w:val="center"/>
          </w:tcPr>
          <w:p w14:paraId="7F6178CD" w14:textId="77777777" w:rsidR="009239AB" w:rsidRDefault="009239AB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11</w:t>
            </w:r>
          </w:p>
        </w:tc>
        <w:tc>
          <w:tcPr>
            <w:tcW w:w="1081" w:type="pct"/>
            <w:shd w:val="clear" w:color="auto" w:fill="auto"/>
            <w:vAlign w:val="center"/>
          </w:tcPr>
          <w:p w14:paraId="596450F9" w14:textId="77777777" w:rsidR="009239AB" w:rsidRPr="00211C19" w:rsidRDefault="009239AB" w:rsidP="007D783D">
            <w:pPr>
              <w:rPr>
                <w:rFonts w:eastAsia="현대하모니 L" w:cs="Calibri"/>
                <w:sz w:val="16"/>
              </w:rPr>
            </w:pPr>
            <w:r w:rsidRPr="00211C19">
              <w:rPr>
                <w:rFonts w:eastAsia="현대하모니 L" w:cs="Calibri"/>
                <w:color w:val="000000" w:themeColor="text1"/>
                <w:sz w:val="16"/>
                <w:szCs w:val="16"/>
              </w:rPr>
              <w:t>Par_OvrCurrCnt</w:t>
            </w:r>
          </w:p>
        </w:tc>
        <w:tc>
          <w:tcPr>
            <w:tcW w:w="2433" w:type="pct"/>
            <w:vAlign w:val="center"/>
          </w:tcPr>
          <w:p w14:paraId="78834E13" w14:textId="77777777" w:rsidR="009239AB" w:rsidRPr="00211C19" w:rsidRDefault="009239AB" w:rsidP="007D783D">
            <w:pPr>
              <w:rPr>
                <w:rFonts w:eastAsia="현대하모니 L" w:cs="Calibri"/>
                <w:sz w:val="16"/>
              </w:rPr>
            </w:pPr>
            <w:r w:rsidRPr="00211C19">
              <w:rPr>
                <w:rFonts w:eastAsia="현대하모니 L" w:cs="Calibri"/>
                <w:color w:val="000000" w:themeColor="text1"/>
                <w:sz w:val="16"/>
                <w:szCs w:val="16"/>
              </w:rPr>
              <w:t>과전류</w:t>
            </w:r>
            <w:r w:rsidRPr="00211C19">
              <w:rPr>
                <w:rFonts w:eastAsia="현대하모니 L" w:cs="Calibri"/>
                <w:color w:val="000000" w:themeColor="text1"/>
                <w:sz w:val="16"/>
                <w:szCs w:val="16"/>
              </w:rPr>
              <w:t xml:space="preserve"> </w:t>
            </w:r>
            <w:r w:rsidRPr="00211C19">
              <w:rPr>
                <w:rFonts w:eastAsia="현대하모니 L" w:cs="Calibri"/>
                <w:color w:val="000000" w:themeColor="text1"/>
                <w:sz w:val="16"/>
                <w:szCs w:val="16"/>
              </w:rPr>
              <w:t>상태</w:t>
            </w:r>
            <w:r w:rsidRPr="00211C19">
              <w:rPr>
                <w:rFonts w:eastAsia="현대하모니 L" w:cs="Calibri"/>
                <w:color w:val="000000" w:themeColor="text1"/>
                <w:sz w:val="16"/>
                <w:szCs w:val="16"/>
              </w:rPr>
              <w:t xml:space="preserve"> </w:t>
            </w:r>
            <w:r w:rsidRPr="00211C19">
              <w:rPr>
                <w:rFonts w:eastAsia="현대하모니 L" w:cs="Calibri"/>
                <w:color w:val="000000" w:themeColor="text1"/>
                <w:sz w:val="16"/>
                <w:szCs w:val="16"/>
              </w:rPr>
              <w:t>검출</w:t>
            </w:r>
            <w:r w:rsidRPr="00211C19">
              <w:rPr>
                <w:rFonts w:eastAsia="현대하모니 L" w:cs="Calibri"/>
                <w:color w:val="000000" w:themeColor="text1"/>
                <w:sz w:val="16"/>
                <w:szCs w:val="16"/>
              </w:rPr>
              <w:t xml:space="preserve"> </w:t>
            </w:r>
            <w:r w:rsidRPr="00211C19">
              <w:rPr>
                <w:rFonts w:eastAsia="현대하모니 L" w:cs="Calibri"/>
                <w:color w:val="000000" w:themeColor="text1"/>
                <w:sz w:val="16"/>
                <w:szCs w:val="16"/>
              </w:rPr>
              <w:t>횟수</w:t>
            </w:r>
          </w:p>
        </w:tc>
        <w:tc>
          <w:tcPr>
            <w:tcW w:w="607" w:type="pct"/>
            <w:shd w:val="clear" w:color="auto" w:fill="auto"/>
            <w:noWrap/>
            <w:vAlign w:val="center"/>
          </w:tcPr>
          <w:p w14:paraId="60572523" w14:textId="77777777" w:rsidR="009239AB" w:rsidRPr="00211C19" w:rsidRDefault="009239AB" w:rsidP="007D783D">
            <w:pPr>
              <w:rPr>
                <w:rFonts w:eastAsia="현대하모니 L" w:cs="Calibri"/>
                <w:sz w:val="16"/>
              </w:rPr>
            </w:pPr>
            <w:r w:rsidRPr="00211C19">
              <w:rPr>
                <w:rFonts w:eastAsia="현대하모니 L" w:cs="Calibri"/>
                <w:color w:val="000000" w:themeColor="text1"/>
                <w:sz w:val="16"/>
                <w:szCs w:val="16"/>
              </w:rPr>
              <w:t>10</w:t>
            </w:r>
            <w:r>
              <w:rPr>
                <w:rFonts w:eastAsia="현대하모니 L" w:cs="Calibri" w:hint="eastAsia"/>
                <w:color w:val="000000" w:themeColor="text1"/>
                <w:sz w:val="16"/>
                <w:szCs w:val="16"/>
              </w:rPr>
              <w:t xml:space="preserve"> </w:t>
            </w:r>
            <w:r w:rsidRPr="00211C19">
              <w:rPr>
                <w:rFonts w:eastAsia="현대하모니 L" w:cs="Calibri"/>
                <w:color w:val="000000" w:themeColor="text1"/>
                <w:sz w:val="16"/>
                <w:szCs w:val="16"/>
              </w:rPr>
              <w:t>times</w:t>
            </w:r>
          </w:p>
        </w:tc>
      </w:tr>
      <w:tr w:rsidR="009239AB" w:rsidRPr="00211C19" w14:paraId="00250929" w14:textId="77777777" w:rsidTr="00F95BB9">
        <w:trPr>
          <w:trHeight w:val="170"/>
        </w:trPr>
        <w:tc>
          <w:tcPr>
            <w:tcW w:w="676" w:type="pct"/>
            <w:vMerge/>
            <w:vAlign w:val="center"/>
          </w:tcPr>
          <w:p w14:paraId="39A5345B" w14:textId="77777777" w:rsidR="009239AB" w:rsidRPr="00211C19" w:rsidRDefault="009239AB" w:rsidP="007D783D">
            <w:pPr>
              <w:jc w:val="center"/>
              <w:rPr>
                <w:rFonts w:eastAsia="현대하모니 L" w:cs="Calibri"/>
                <w:sz w:val="16"/>
                <w:szCs w:val="16"/>
              </w:rPr>
            </w:pPr>
          </w:p>
        </w:tc>
        <w:tc>
          <w:tcPr>
            <w:tcW w:w="203" w:type="pct"/>
            <w:shd w:val="clear" w:color="auto" w:fill="auto"/>
            <w:vAlign w:val="center"/>
          </w:tcPr>
          <w:p w14:paraId="11D667F2" w14:textId="77777777" w:rsidR="009239AB" w:rsidRDefault="009239AB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12</w:t>
            </w:r>
          </w:p>
        </w:tc>
        <w:tc>
          <w:tcPr>
            <w:tcW w:w="1081" w:type="pct"/>
            <w:shd w:val="clear" w:color="auto" w:fill="auto"/>
            <w:vAlign w:val="center"/>
          </w:tcPr>
          <w:p w14:paraId="695E5D11" w14:textId="77777777" w:rsidR="009239AB" w:rsidRPr="00211C19" w:rsidRDefault="009239AB" w:rsidP="007D783D">
            <w:pPr>
              <w:rPr>
                <w:rFonts w:eastAsia="현대하모니 L" w:cs="Calibri"/>
                <w:sz w:val="16"/>
              </w:rPr>
            </w:pPr>
            <w:r w:rsidRPr="00211C19">
              <w:rPr>
                <w:rFonts w:eastAsia="현대하모니 L" w:cs="Calibri"/>
                <w:color w:val="000000" w:themeColor="text1"/>
                <w:sz w:val="16"/>
                <w:szCs w:val="16"/>
              </w:rPr>
              <w:t>Par_ReOvrCurrSetTime</w:t>
            </w:r>
          </w:p>
        </w:tc>
        <w:tc>
          <w:tcPr>
            <w:tcW w:w="2433" w:type="pct"/>
            <w:vAlign w:val="center"/>
          </w:tcPr>
          <w:p w14:paraId="6425512E" w14:textId="77777777" w:rsidR="009239AB" w:rsidRPr="00211C19" w:rsidRDefault="009239AB" w:rsidP="007D783D">
            <w:pPr>
              <w:rPr>
                <w:rFonts w:eastAsia="현대하모니 L" w:cs="Calibri"/>
                <w:sz w:val="16"/>
              </w:rPr>
            </w:pPr>
            <w:r w:rsidRPr="00211C19">
              <w:rPr>
                <w:rFonts w:eastAsia="현대하모니 L" w:cs="Calibri"/>
                <w:color w:val="000000" w:themeColor="text1"/>
                <w:sz w:val="16"/>
                <w:szCs w:val="16"/>
              </w:rPr>
              <w:t>재차</w:t>
            </w:r>
            <w:r w:rsidRPr="00211C19">
              <w:rPr>
                <w:rFonts w:eastAsia="현대하모니 L" w:cs="Calibri"/>
                <w:color w:val="000000" w:themeColor="text1"/>
                <w:sz w:val="16"/>
                <w:szCs w:val="16"/>
              </w:rPr>
              <w:t xml:space="preserve"> </w:t>
            </w:r>
            <w:r w:rsidRPr="00211C19">
              <w:rPr>
                <w:rFonts w:eastAsia="현대하모니 L" w:cs="Calibri"/>
                <w:color w:val="000000" w:themeColor="text1"/>
                <w:sz w:val="16"/>
                <w:szCs w:val="16"/>
              </w:rPr>
              <w:t>과전류</w:t>
            </w:r>
            <w:r w:rsidRPr="00211C19">
              <w:rPr>
                <w:rFonts w:eastAsia="현대하모니 L" w:cs="Calibri"/>
                <w:color w:val="000000" w:themeColor="text1"/>
                <w:sz w:val="16"/>
                <w:szCs w:val="16"/>
              </w:rPr>
              <w:t xml:space="preserve"> </w:t>
            </w:r>
            <w:r w:rsidRPr="00211C19">
              <w:rPr>
                <w:rFonts w:eastAsia="현대하모니 L" w:cs="Calibri"/>
                <w:color w:val="000000" w:themeColor="text1"/>
                <w:sz w:val="16"/>
                <w:szCs w:val="16"/>
              </w:rPr>
              <w:t>모니터링까지의</w:t>
            </w:r>
            <w:r w:rsidRPr="00211C19">
              <w:rPr>
                <w:rFonts w:eastAsia="현대하모니 L" w:cs="Calibri"/>
                <w:color w:val="000000" w:themeColor="text1"/>
                <w:sz w:val="16"/>
                <w:szCs w:val="16"/>
              </w:rPr>
              <w:t xml:space="preserve"> </w:t>
            </w:r>
            <w:r w:rsidRPr="00211C19">
              <w:rPr>
                <w:rFonts w:eastAsia="현대하모니 L" w:cs="Calibri"/>
                <w:color w:val="000000" w:themeColor="text1"/>
                <w:sz w:val="16"/>
                <w:szCs w:val="16"/>
              </w:rPr>
              <w:t>시간</w:t>
            </w:r>
          </w:p>
        </w:tc>
        <w:tc>
          <w:tcPr>
            <w:tcW w:w="607" w:type="pct"/>
            <w:shd w:val="clear" w:color="auto" w:fill="auto"/>
            <w:noWrap/>
            <w:vAlign w:val="center"/>
          </w:tcPr>
          <w:p w14:paraId="06A84328" w14:textId="77777777" w:rsidR="009239AB" w:rsidRPr="00211C19" w:rsidRDefault="009239AB" w:rsidP="007D783D">
            <w:pPr>
              <w:rPr>
                <w:rFonts w:eastAsia="현대하모니 L" w:cs="Calibri"/>
                <w:sz w:val="16"/>
              </w:rPr>
            </w:pPr>
            <w:r>
              <w:rPr>
                <w:rFonts w:eastAsia="현대하모니 L" w:cs="Calibri"/>
                <w:color w:val="000000" w:themeColor="text1"/>
                <w:sz w:val="16"/>
                <w:szCs w:val="16"/>
              </w:rPr>
              <w:t>5</w:t>
            </w:r>
            <w:r w:rsidRPr="00211C19">
              <w:rPr>
                <w:rFonts w:eastAsia="현대하모니 L" w:cs="Calibri"/>
                <w:color w:val="000000" w:themeColor="text1"/>
                <w:sz w:val="16"/>
                <w:szCs w:val="16"/>
              </w:rPr>
              <w:t>sec</w:t>
            </w:r>
          </w:p>
        </w:tc>
      </w:tr>
      <w:tr w:rsidR="009239AB" w:rsidRPr="00211C19" w14:paraId="7C3230AD" w14:textId="77777777" w:rsidTr="00F95BB9">
        <w:trPr>
          <w:trHeight w:val="170"/>
        </w:trPr>
        <w:tc>
          <w:tcPr>
            <w:tcW w:w="676" w:type="pct"/>
            <w:vAlign w:val="center"/>
          </w:tcPr>
          <w:p w14:paraId="27DD2324" w14:textId="77777777" w:rsidR="009239AB" w:rsidRPr="00211C19" w:rsidRDefault="009239AB" w:rsidP="007D783D">
            <w:pPr>
              <w:spacing w:line="276" w:lineRule="auto"/>
              <w:jc w:val="center"/>
              <w:rPr>
                <w:rFonts w:eastAsia="현대하모니 L" w:cs="Calibri"/>
                <w:kern w:val="2"/>
                <w:sz w:val="16"/>
                <w:szCs w:val="16"/>
              </w:rPr>
            </w:pPr>
            <w:r w:rsidRPr="00211C19">
              <w:rPr>
                <w:rFonts w:eastAsia="현대하모니 L" w:cs="Calibri"/>
                <w:kern w:val="2"/>
                <w:sz w:val="16"/>
                <w:szCs w:val="16"/>
              </w:rPr>
              <w:t>Temperature Sensor Error Detecting</w:t>
            </w:r>
          </w:p>
        </w:tc>
        <w:tc>
          <w:tcPr>
            <w:tcW w:w="203" w:type="pct"/>
            <w:shd w:val="clear" w:color="auto" w:fill="auto"/>
            <w:vAlign w:val="center"/>
          </w:tcPr>
          <w:p w14:paraId="6999ED3A" w14:textId="77777777" w:rsidR="009239AB" w:rsidRDefault="009239AB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13</w:t>
            </w:r>
          </w:p>
        </w:tc>
        <w:tc>
          <w:tcPr>
            <w:tcW w:w="1081" w:type="pct"/>
            <w:shd w:val="clear" w:color="auto" w:fill="auto"/>
            <w:vAlign w:val="center"/>
          </w:tcPr>
          <w:p w14:paraId="512EA76E" w14:textId="77777777" w:rsidR="009239AB" w:rsidRPr="00211C19" w:rsidRDefault="009239AB" w:rsidP="007D783D">
            <w:pPr>
              <w:rPr>
                <w:rFonts w:eastAsia="현대하모니 L" w:cs="Calibri"/>
                <w:sz w:val="16"/>
              </w:rPr>
            </w:pPr>
            <w:r w:rsidRPr="00211C19">
              <w:rPr>
                <w:rFonts w:eastAsia="현대하모니 L" w:cs="Calibri"/>
                <w:color w:val="000000" w:themeColor="text1"/>
                <w:sz w:val="16"/>
                <w:szCs w:val="16"/>
              </w:rPr>
              <w:t>Par_SensorFaultSetTime</w:t>
            </w:r>
          </w:p>
        </w:tc>
        <w:tc>
          <w:tcPr>
            <w:tcW w:w="2433" w:type="pct"/>
            <w:vAlign w:val="center"/>
          </w:tcPr>
          <w:p w14:paraId="05DA0D3E" w14:textId="77777777" w:rsidR="009239AB" w:rsidRPr="00211C19" w:rsidRDefault="009239AB" w:rsidP="007D783D">
            <w:pPr>
              <w:rPr>
                <w:rFonts w:eastAsia="현대하모니 L" w:cs="Calibri"/>
                <w:sz w:val="16"/>
              </w:rPr>
            </w:pPr>
            <w:r w:rsidRPr="00211C19">
              <w:rPr>
                <w:rFonts w:eastAsia="현대하모니 L" w:cs="Calibri"/>
                <w:color w:val="000000" w:themeColor="text1"/>
                <w:sz w:val="16"/>
                <w:szCs w:val="16"/>
              </w:rPr>
              <w:t>온도센서</w:t>
            </w:r>
            <w:r w:rsidRPr="00211C19">
              <w:rPr>
                <w:rFonts w:eastAsia="현대하모니 L" w:cs="Calibri"/>
                <w:color w:val="000000" w:themeColor="text1"/>
                <w:sz w:val="16"/>
                <w:szCs w:val="16"/>
              </w:rPr>
              <w:t xml:space="preserve"> </w:t>
            </w:r>
            <w:r w:rsidRPr="00211C19">
              <w:rPr>
                <w:rFonts w:eastAsia="현대하모니 L" w:cs="Calibri"/>
                <w:color w:val="000000" w:themeColor="text1"/>
                <w:sz w:val="16"/>
                <w:szCs w:val="16"/>
              </w:rPr>
              <w:t>에러상태</w:t>
            </w:r>
            <w:r w:rsidRPr="00211C19">
              <w:rPr>
                <w:rFonts w:eastAsia="현대하모니 L" w:cs="Calibri"/>
                <w:color w:val="000000" w:themeColor="text1"/>
                <w:sz w:val="16"/>
                <w:szCs w:val="16"/>
              </w:rPr>
              <w:t xml:space="preserve"> </w:t>
            </w:r>
            <w:r w:rsidRPr="00211C19">
              <w:rPr>
                <w:rFonts w:eastAsia="현대하모니 L" w:cs="Calibri"/>
                <w:color w:val="000000" w:themeColor="text1"/>
                <w:sz w:val="16"/>
                <w:szCs w:val="16"/>
              </w:rPr>
              <w:t>검출</w:t>
            </w:r>
            <w:r w:rsidRPr="00211C19">
              <w:rPr>
                <w:rFonts w:eastAsia="현대하모니 L" w:cs="Calibri"/>
                <w:color w:val="000000" w:themeColor="text1"/>
                <w:sz w:val="16"/>
                <w:szCs w:val="16"/>
              </w:rPr>
              <w:t xml:space="preserve"> </w:t>
            </w:r>
            <w:r w:rsidRPr="00211C19">
              <w:rPr>
                <w:rFonts w:eastAsia="현대하모니 L" w:cs="Calibri"/>
                <w:color w:val="000000" w:themeColor="text1"/>
                <w:sz w:val="16"/>
                <w:szCs w:val="16"/>
              </w:rPr>
              <w:t>시간</w:t>
            </w:r>
          </w:p>
        </w:tc>
        <w:tc>
          <w:tcPr>
            <w:tcW w:w="607" w:type="pct"/>
            <w:shd w:val="clear" w:color="auto" w:fill="auto"/>
            <w:noWrap/>
            <w:vAlign w:val="center"/>
          </w:tcPr>
          <w:p w14:paraId="193AB4AE" w14:textId="77777777" w:rsidR="009239AB" w:rsidRPr="00211C19" w:rsidRDefault="009239AB" w:rsidP="007D783D">
            <w:pPr>
              <w:rPr>
                <w:rFonts w:eastAsia="현대하모니 L" w:cs="Calibri"/>
                <w:sz w:val="16"/>
              </w:rPr>
            </w:pPr>
            <w:r>
              <w:rPr>
                <w:rFonts w:eastAsia="현대하모니 L" w:cs="Calibri"/>
                <w:color w:val="000000" w:themeColor="text1"/>
                <w:sz w:val="16"/>
                <w:szCs w:val="16"/>
              </w:rPr>
              <w:t>2000</w:t>
            </w:r>
            <w:r w:rsidRPr="00211C19">
              <w:rPr>
                <w:rFonts w:eastAsia="현대하모니 L" w:cs="Calibri"/>
                <w:color w:val="000000" w:themeColor="text1"/>
                <w:sz w:val="16"/>
                <w:szCs w:val="16"/>
              </w:rPr>
              <w:t>ms</w:t>
            </w:r>
          </w:p>
        </w:tc>
      </w:tr>
      <w:tr w:rsidR="009239AB" w:rsidRPr="00211C19" w14:paraId="0098CE67" w14:textId="77777777" w:rsidTr="00F95BB9">
        <w:trPr>
          <w:trHeight w:val="170"/>
        </w:trPr>
        <w:tc>
          <w:tcPr>
            <w:tcW w:w="676" w:type="pct"/>
            <w:vMerge w:val="restart"/>
            <w:vAlign w:val="center"/>
          </w:tcPr>
          <w:p w14:paraId="2C826944" w14:textId="77777777" w:rsidR="009239AB" w:rsidRPr="00211C19" w:rsidRDefault="009239AB" w:rsidP="007D783D">
            <w:pPr>
              <w:spacing w:line="276" w:lineRule="auto"/>
              <w:jc w:val="center"/>
              <w:rPr>
                <w:rFonts w:eastAsia="현대하모니 L" w:cs="Calibri"/>
                <w:kern w:val="2"/>
                <w:sz w:val="16"/>
                <w:szCs w:val="16"/>
              </w:rPr>
            </w:pPr>
            <w:r w:rsidRPr="00211C19">
              <w:rPr>
                <w:rFonts w:eastAsia="현대하모니 L" w:cs="Calibri"/>
                <w:kern w:val="2"/>
                <w:sz w:val="16"/>
                <w:szCs w:val="16"/>
              </w:rPr>
              <w:t>Over Temperature Detecting</w:t>
            </w:r>
          </w:p>
        </w:tc>
        <w:tc>
          <w:tcPr>
            <w:tcW w:w="203" w:type="pct"/>
            <w:shd w:val="clear" w:color="auto" w:fill="auto"/>
            <w:vAlign w:val="center"/>
          </w:tcPr>
          <w:p w14:paraId="220D1877" w14:textId="77777777" w:rsidR="009239AB" w:rsidRDefault="009239AB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14</w:t>
            </w:r>
          </w:p>
        </w:tc>
        <w:tc>
          <w:tcPr>
            <w:tcW w:w="1081" w:type="pct"/>
            <w:shd w:val="clear" w:color="auto" w:fill="auto"/>
            <w:vAlign w:val="center"/>
          </w:tcPr>
          <w:p w14:paraId="6B7060FF" w14:textId="77777777" w:rsidR="009239AB" w:rsidRPr="00211C19" w:rsidRDefault="009239AB" w:rsidP="007D783D">
            <w:pPr>
              <w:rPr>
                <w:rFonts w:eastAsia="현대하모니 L" w:cs="Calibri"/>
                <w:sz w:val="16"/>
                <w:szCs w:val="16"/>
              </w:rPr>
            </w:pPr>
            <w:r w:rsidRPr="00211C19">
              <w:rPr>
                <w:rFonts w:eastAsia="현대하모니 L" w:cs="Calibri"/>
                <w:color w:val="000000" w:themeColor="dark1"/>
                <w:sz w:val="16"/>
                <w:szCs w:val="16"/>
                <w:lang w:val="en-GB"/>
              </w:rPr>
              <w:t>Par_OverTempSetVal</w:t>
            </w:r>
          </w:p>
        </w:tc>
        <w:tc>
          <w:tcPr>
            <w:tcW w:w="2433" w:type="pct"/>
            <w:vAlign w:val="center"/>
          </w:tcPr>
          <w:p w14:paraId="514619B0" w14:textId="77777777" w:rsidR="009239AB" w:rsidRPr="00211C19" w:rsidRDefault="009239AB" w:rsidP="007D783D">
            <w:pPr>
              <w:rPr>
                <w:rFonts w:eastAsia="현대하모니 L" w:cs="Calibri"/>
                <w:sz w:val="16"/>
                <w:szCs w:val="16"/>
              </w:rPr>
            </w:pPr>
            <w:r w:rsidRPr="00211C19">
              <w:rPr>
                <w:rFonts w:eastAsia="현대하모니 L" w:cs="Calibri"/>
                <w:color w:val="000000" w:themeColor="dark1"/>
                <w:kern w:val="24"/>
                <w:sz w:val="16"/>
                <w:szCs w:val="16"/>
              </w:rPr>
              <w:t xml:space="preserve">Over Temperature Detecting Value </w:t>
            </w:r>
          </w:p>
        </w:tc>
        <w:tc>
          <w:tcPr>
            <w:tcW w:w="607" w:type="pct"/>
            <w:shd w:val="clear" w:color="auto" w:fill="auto"/>
            <w:noWrap/>
            <w:vAlign w:val="center"/>
          </w:tcPr>
          <w:p w14:paraId="095442F1" w14:textId="77777777" w:rsidR="009239AB" w:rsidRPr="00211C19" w:rsidRDefault="009239AB" w:rsidP="007D783D">
            <w:pPr>
              <w:rPr>
                <w:rFonts w:eastAsia="현대하모니 L" w:cs="Calibri"/>
                <w:sz w:val="16"/>
                <w:szCs w:val="16"/>
              </w:rPr>
            </w:pPr>
            <w:r w:rsidRPr="00211C19">
              <w:rPr>
                <w:rFonts w:eastAsia="현대하모니 L" w:cs="Calibri"/>
                <w:color w:val="000000" w:themeColor="dark1"/>
                <w:kern w:val="24"/>
                <w:sz w:val="16"/>
                <w:szCs w:val="16"/>
              </w:rPr>
              <w:t xml:space="preserve">70 </w:t>
            </w:r>
            <w:r w:rsidRPr="00211C19">
              <w:rPr>
                <w:rFonts w:ascii="굴림" w:eastAsia="굴림" w:hAnsi="굴림" w:cs="굴림" w:hint="eastAsia"/>
                <w:color w:val="000000" w:themeColor="dark1"/>
                <w:kern w:val="24"/>
                <w:sz w:val="16"/>
                <w:szCs w:val="16"/>
              </w:rPr>
              <w:t>℃</w:t>
            </w:r>
          </w:p>
        </w:tc>
      </w:tr>
      <w:tr w:rsidR="009239AB" w:rsidRPr="00211C19" w14:paraId="0CD2BD61" w14:textId="77777777" w:rsidTr="00F95BB9">
        <w:trPr>
          <w:trHeight w:val="170"/>
        </w:trPr>
        <w:tc>
          <w:tcPr>
            <w:tcW w:w="676" w:type="pct"/>
            <w:vMerge/>
            <w:vAlign w:val="center"/>
          </w:tcPr>
          <w:p w14:paraId="0132F766" w14:textId="77777777" w:rsidR="009239AB" w:rsidRPr="00211C19" w:rsidRDefault="009239AB" w:rsidP="007D783D">
            <w:pPr>
              <w:spacing w:line="276" w:lineRule="auto"/>
              <w:jc w:val="center"/>
              <w:rPr>
                <w:rFonts w:eastAsia="현대하모니 L" w:cs="Calibri"/>
                <w:kern w:val="2"/>
                <w:sz w:val="16"/>
                <w:szCs w:val="16"/>
              </w:rPr>
            </w:pPr>
          </w:p>
        </w:tc>
        <w:tc>
          <w:tcPr>
            <w:tcW w:w="203" w:type="pct"/>
            <w:shd w:val="clear" w:color="auto" w:fill="auto"/>
            <w:vAlign w:val="center"/>
          </w:tcPr>
          <w:p w14:paraId="1B49BD74" w14:textId="77777777" w:rsidR="009239AB" w:rsidRDefault="009239AB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15</w:t>
            </w:r>
          </w:p>
        </w:tc>
        <w:tc>
          <w:tcPr>
            <w:tcW w:w="1081" w:type="pct"/>
            <w:shd w:val="clear" w:color="auto" w:fill="auto"/>
            <w:vAlign w:val="center"/>
          </w:tcPr>
          <w:p w14:paraId="76F5CF5C" w14:textId="77777777" w:rsidR="009239AB" w:rsidRPr="00211C19" w:rsidRDefault="009239AB" w:rsidP="007D783D">
            <w:pPr>
              <w:rPr>
                <w:rFonts w:eastAsia="현대하모니 L" w:cs="Calibri"/>
                <w:sz w:val="16"/>
                <w:szCs w:val="16"/>
              </w:rPr>
            </w:pPr>
            <w:r w:rsidRPr="00211C19">
              <w:rPr>
                <w:rFonts w:eastAsia="현대하모니 L" w:cs="Calibri"/>
                <w:color w:val="000000" w:themeColor="dark1"/>
                <w:sz w:val="16"/>
                <w:szCs w:val="16"/>
                <w:lang w:val="en-GB"/>
              </w:rPr>
              <w:t>Par_OverTempRstVal</w:t>
            </w:r>
          </w:p>
        </w:tc>
        <w:tc>
          <w:tcPr>
            <w:tcW w:w="2433" w:type="pct"/>
            <w:vAlign w:val="center"/>
          </w:tcPr>
          <w:p w14:paraId="4F20E12A" w14:textId="77777777" w:rsidR="009239AB" w:rsidRPr="00211C19" w:rsidRDefault="009239AB" w:rsidP="007D783D">
            <w:pPr>
              <w:rPr>
                <w:rFonts w:eastAsia="현대하모니 L" w:cs="Calibri"/>
                <w:sz w:val="16"/>
                <w:szCs w:val="16"/>
              </w:rPr>
            </w:pPr>
            <w:r w:rsidRPr="00211C19">
              <w:rPr>
                <w:rFonts w:eastAsia="현대하모니 L" w:cs="Calibri"/>
                <w:color w:val="000000" w:themeColor="dark1"/>
                <w:kern w:val="24"/>
                <w:sz w:val="16"/>
                <w:szCs w:val="16"/>
              </w:rPr>
              <w:t>Over Temperature Fault Cancellation Value</w:t>
            </w:r>
          </w:p>
        </w:tc>
        <w:tc>
          <w:tcPr>
            <w:tcW w:w="607" w:type="pct"/>
            <w:shd w:val="clear" w:color="auto" w:fill="auto"/>
            <w:noWrap/>
            <w:vAlign w:val="center"/>
          </w:tcPr>
          <w:p w14:paraId="3B6AD74F" w14:textId="77777777" w:rsidR="009239AB" w:rsidRPr="00211C19" w:rsidRDefault="009239AB" w:rsidP="007D783D">
            <w:pPr>
              <w:rPr>
                <w:rFonts w:eastAsia="현대하모니 L" w:cs="Calibri"/>
                <w:sz w:val="16"/>
                <w:szCs w:val="16"/>
              </w:rPr>
            </w:pPr>
            <w:r w:rsidRPr="00211C19">
              <w:rPr>
                <w:rFonts w:eastAsia="현대하모니 L" w:cs="Calibri"/>
                <w:color w:val="000000" w:themeColor="dark1"/>
                <w:kern w:val="24"/>
                <w:sz w:val="16"/>
                <w:szCs w:val="16"/>
              </w:rPr>
              <w:t xml:space="preserve">65 </w:t>
            </w:r>
            <w:r w:rsidRPr="00211C19">
              <w:rPr>
                <w:rFonts w:ascii="굴림" w:eastAsia="굴림" w:hAnsi="굴림" w:cs="굴림" w:hint="eastAsia"/>
                <w:color w:val="000000" w:themeColor="dark1"/>
                <w:kern w:val="24"/>
                <w:sz w:val="16"/>
                <w:szCs w:val="16"/>
              </w:rPr>
              <w:t>℃</w:t>
            </w:r>
          </w:p>
        </w:tc>
      </w:tr>
      <w:tr w:rsidR="009239AB" w:rsidRPr="00211C19" w14:paraId="0A292B89" w14:textId="77777777" w:rsidTr="00F95BB9">
        <w:trPr>
          <w:trHeight w:val="170"/>
        </w:trPr>
        <w:tc>
          <w:tcPr>
            <w:tcW w:w="676" w:type="pct"/>
            <w:vMerge/>
            <w:vAlign w:val="center"/>
          </w:tcPr>
          <w:p w14:paraId="0BB7F740" w14:textId="77777777" w:rsidR="009239AB" w:rsidRPr="00211C19" w:rsidRDefault="009239AB" w:rsidP="007D783D">
            <w:pPr>
              <w:spacing w:line="276" w:lineRule="auto"/>
              <w:jc w:val="center"/>
              <w:rPr>
                <w:rFonts w:eastAsia="현대하모니 L" w:cs="Calibri"/>
                <w:kern w:val="2"/>
                <w:sz w:val="16"/>
                <w:szCs w:val="16"/>
              </w:rPr>
            </w:pPr>
          </w:p>
        </w:tc>
        <w:tc>
          <w:tcPr>
            <w:tcW w:w="203" w:type="pct"/>
            <w:shd w:val="clear" w:color="auto" w:fill="auto"/>
            <w:vAlign w:val="center"/>
          </w:tcPr>
          <w:p w14:paraId="2B9510E4" w14:textId="77777777" w:rsidR="009239AB" w:rsidRDefault="009239AB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16</w:t>
            </w:r>
          </w:p>
        </w:tc>
        <w:tc>
          <w:tcPr>
            <w:tcW w:w="1081" w:type="pct"/>
            <w:shd w:val="clear" w:color="auto" w:fill="auto"/>
            <w:vAlign w:val="center"/>
          </w:tcPr>
          <w:p w14:paraId="10B5CEFA" w14:textId="77777777" w:rsidR="009239AB" w:rsidRPr="00211C19" w:rsidRDefault="009239AB" w:rsidP="007D783D">
            <w:pPr>
              <w:rPr>
                <w:rFonts w:eastAsia="현대하모니 L" w:cs="Calibri"/>
                <w:sz w:val="16"/>
                <w:szCs w:val="16"/>
              </w:rPr>
            </w:pPr>
            <w:r w:rsidRPr="00211C19">
              <w:rPr>
                <w:rFonts w:eastAsia="현대하모니 L" w:cs="Calibri"/>
                <w:color w:val="000000" w:themeColor="dark1"/>
                <w:sz w:val="16"/>
                <w:szCs w:val="16"/>
                <w:lang w:val="en-GB"/>
              </w:rPr>
              <w:t>Par_OverTempSetTime</w:t>
            </w:r>
          </w:p>
        </w:tc>
        <w:tc>
          <w:tcPr>
            <w:tcW w:w="2433" w:type="pct"/>
            <w:vAlign w:val="center"/>
          </w:tcPr>
          <w:p w14:paraId="29D1FFA0" w14:textId="77777777" w:rsidR="009239AB" w:rsidRPr="00211C19" w:rsidRDefault="009239AB" w:rsidP="007D783D">
            <w:pPr>
              <w:rPr>
                <w:rFonts w:eastAsia="현대하모니 L" w:cs="Calibri"/>
                <w:sz w:val="16"/>
                <w:szCs w:val="16"/>
              </w:rPr>
            </w:pPr>
            <w:r w:rsidRPr="00211C19">
              <w:rPr>
                <w:rFonts w:eastAsia="현대하모니 L" w:cs="Calibri"/>
                <w:color w:val="000000" w:themeColor="dark1"/>
                <w:kern w:val="24"/>
                <w:sz w:val="16"/>
                <w:szCs w:val="16"/>
              </w:rPr>
              <w:t>Over Temperature Detecting Time</w:t>
            </w:r>
          </w:p>
        </w:tc>
        <w:tc>
          <w:tcPr>
            <w:tcW w:w="607" w:type="pct"/>
            <w:shd w:val="clear" w:color="auto" w:fill="auto"/>
            <w:noWrap/>
            <w:vAlign w:val="center"/>
          </w:tcPr>
          <w:p w14:paraId="78485671" w14:textId="77777777" w:rsidR="009239AB" w:rsidRPr="00211C19" w:rsidRDefault="009239AB" w:rsidP="007D783D">
            <w:pPr>
              <w:rPr>
                <w:rFonts w:eastAsia="현대하모니 L" w:cs="Calibri"/>
                <w:sz w:val="16"/>
                <w:szCs w:val="16"/>
              </w:rPr>
            </w:pPr>
            <w:r>
              <w:rPr>
                <w:rFonts w:eastAsia="현대하모니 L" w:cs="Calibri"/>
                <w:color w:val="000000" w:themeColor="dark1"/>
                <w:kern w:val="24"/>
                <w:sz w:val="16"/>
                <w:szCs w:val="16"/>
              </w:rPr>
              <w:t>5000</w:t>
            </w:r>
            <w:r w:rsidRPr="00211C19">
              <w:rPr>
                <w:rFonts w:eastAsia="현대하모니 L" w:cs="Calibri"/>
                <w:color w:val="000000" w:themeColor="dark1"/>
                <w:kern w:val="24"/>
                <w:sz w:val="16"/>
                <w:szCs w:val="16"/>
              </w:rPr>
              <w:t>ms</w:t>
            </w:r>
          </w:p>
        </w:tc>
      </w:tr>
      <w:tr w:rsidR="009239AB" w:rsidRPr="00211C19" w14:paraId="5E85000A" w14:textId="77777777" w:rsidTr="00F95BB9">
        <w:trPr>
          <w:trHeight w:val="170"/>
        </w:trPr>
        <w:tc>
          <w:tcPr>
            <w:tcW w:w="676" w:type="pct"/>
            <w:vMerge/>
            <w:vAlign w:val="center"/>
          </w:tcPr>
          <w:p w14:paraId="6877CB42" w14:textId="77777777" w:rsidR="009239AB" w:rsidRPr="00211C19" w:rsidRDefault="009239AB" w:rsidP="007D783D">
            <w:pPr>
              <w:spacing w:line="276" w:lineRule="auto"/>
              <w:jc w:val="center"/>
              <w:rPr>
                <w:rFonts w:eastAsia="현대하모니 L" w:cs="Calibri"/>
                <w:kern w:val="2"/>
                <w:sz w:val="16"/>
                <w:szCs w:val="16"/>
              </w:rPr>
            </w:pPr>
          </w:p>
        </w:tc>
        <w:tc>
          <w:tcPr>
            <w:tcW w:w="203" w:type="pct"/>
            <w:shd w:val="clear" w:color="auto" w:fill="auto"/>
            <w:vAlign w:val="center"/>
          </w:tcPr>
          <w:p w14:paraId="56BD8E6C" w14:textId="77777777" w:rsidR="009239AB" w:rsidRDefault="009239AB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17</w:t>
            </w:r>
          </w:p>
        </w:tc>
        <w:tc>
          <w:tcPr>
            <w:tcW w:w="1081" w:type="pct"/>
            <w:shd w:val="clear" w:color="auto" w:fill="auto"/>
            <w:vAlign w:val="center"/>
          </w:tcPr>
          <w:p w14:paraId="410DB135" w14:textId="77777777" w:rsidR="009239AB" w:rsidRPr="00211C19" w:rsidRDefault="009239AB" w:rsidP="007D783D">
            <w:pPr>
              <w:rPr>
                <w:rFonts w:eastAsia="현대하모니 L" w:cs="Calibri"/>
                <w:sz w:val="16"/>
                <w:szCs w:val="16"/>
              </w:rPr>
            </w:pPr>
            <w:r w:rsidRPr="00211C19">
              <w:rPr>
                <w:rFonts w:eastAsia="현대하모니 L" w:cs="Calibri"/>
                <w:color w:val="000000" w:themeColor="dark1"/>
                <w:sz w:val="16"/>
                <w:szCs w:val="16"/>
                <w:lang w:val="en-GB"/>
              </w:rPr>
              <w:t>Par_OverTempRstTime</w:t>
            </w:r>
          </w:p>
        </w:tc>
        <w:tc>
          <w:tcPr>
            <w:tcW w:w="2433" w:type="pct"/>
            <w:vAlign w:val="center"/>
          </w:tcPr>
          <w:p w14:paraId="45540E47" w14:textId="77777777" w:rsidR="009239AB" w:rsidRPr="00211C19" w:rsidRDefault="009239AB" w:rsidP="007D783D">
            <w:pPr>
              <w:keepNext/>
              <w:rPr>
                <w:rFonts w:eastAsia="현대하모니 L" w:cs="Calibri"/>
                <w:sz w:val="16"/>
                <w:szCs w:val="16"/>
              </w:rPr>
            </w:pPr>
            <w:r w:rsidRPr="00211C19">
              <w:rPr>
                <w:rFonts w:eastAsia="현대하모니 L" w:cs="Calibri"/>
                <w:color w:val="000000" w:themeColor="dark1"/>
                <w:kern w:val="24"/>
                <w:sz w:val="16"/>
                <w:szCs w:val="16"/>
              </w:rPr>
              <w:t>Over Temperature Fault Cancellation Time</w:t>
            </w:r>
          </w:p>
        </w:tc>
        <w:tc>
          <w:tcPr>
            <w:tcW w:w="607" w:type="pct"/>
            <w:shd w:val="clear" w:color="auto" w:fill="auto"/>
            <w:noWrap/>
            <w:vAlign w:val="center"/>
          </w:tcPr>
          <w:p w14:paraId="44B49355" w14:textId="77777777" w:rsidR="009239AB" w:rsidRPr="00211C19" w:rsidRDefault="009239AB" w:rsidP="007D783D">
            <w:pPr>
              <w:rPr>
                <w:rFonts w:eastAsia="현대하모니 L" w:cs="Calibri"/>
                <w:sz w:val="16"/>
                <w:szCs w:val="16"/>
              </w:rPr>
            </w:pPr>
            <w:r>
              <w:rPr>
                <w:rFonts w:eastAsia="현대하모니 L" w:cs="Calibri"/>
                <w:color w:val="000000" w:themeColor="dark1"/>
                <w:kern w:val="24"/>
                <w:sz w:val="16"/>
                <w:szCs w:val="16"/>
              </w:rPr>
              <w:t>5000</w:t>
            </w:r>
            <w:r w:rsidRPr="00211C19">
              <w:rPr>
                <w:rFonts w:eastAsia="현대하모니 L" w:cs="Calibri"/>
                <w:color w:val="000000" w:themeColor="dark1"/>
                <w:kern w:val="24"/>
                <w:sz w:val="16"/>
                <w:szCs w:val="16"/>
              </w:rPr>
              <w:t>ms</w:t>
            </w:r>
          </w:p>
        </w:tc>
      </w:tr>
      <w:tr w:rsidR="009239AB" w:rsidRPr="00211C19" w14:paraId="3B56FE0B" w14:textId="77777777" w:rsidTr="00F95BB9">
        <w:trPr>
          <w:trHeight w:val="170"/>
        </w:trPr>
        <w:tc>
          <w:tcPr>
            <w:tcW w:w="676" w:type="pct"/>
            <w:vMerge w:val="restart"/>
            <w:vAlign w:val="center"/>
          </w:tcPr>
          <w:p w14:paraId="2F5F6982" w14:textId="77777777" w:rsidR="009239AB" w:rsidRPr="00211C19" w:rsidRDefault="002205E2" w:rsidP="007D783D">
            <w:pPr>
              <w:spacing w:line="276" w:lineRule="auto"/>
              <w:jc w:val="center"/>
              <w:rPr>
                <w:rFonts w:eastAsia="현대하모니 L" w:cs="Calibri"/>
                <w:kern w:val="2"/>
                <w:sz w:val="16"/>
                <w:szCs w:val="16"/>
              </w:rPr>
            </w:pPr>
            <w:r>
              <w:rPr>
                <w:rFonts w:eastAsia="현대하모니 L" w:cs="Calibri"/>
                <w:kern w:val="2"/>
                <w:sz w:val="16"/>
                <w:szCs w:val="16"/>
              </w:rPr>
              <w:t>FOD(Foreign Object Detect) Control Function</w:t>
            </w:r>
          </w:p>
        </w:tc>
        <w:tc>
          <w:tcPr>
            <w:tcW w:w="203" w:type="pct"/>
            <w:shd w:val="clear" w:color="auto" w:fill="auto"/>
            <w:vAlign w:val="center"/>
          </w:tcPr>
          <w:p w14:paraId="7A5F6CF3" w14:textId="77777777" w:rsidR="009239AB" w:rsidRDefault="009239AB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18</w:t>
            </w:r>
          </w:p>
        </w:tc>
        <w:tc>
          <w:tcPr>
            <w:tcW w:w="1081" w:type="pct"/>
            <w:shd w:val="clear" w:color="auto" w:fill="auto"/>
            <w:vAlign w:val="center"/>
          </w:tcPr>
          <w:p w14:paraId="39E3A67B" w14:textId="77777777" w:rsidR="009239AB" w:rsidRPr="00211C19" w:rsidRDefault="009239AB" w:rsidP="007D783D">
            <w:pPr>
              <w:rPr>
                <w:rFonts w:eastAsia="현대하모니 L" w:cs="Calibri"/>
                <w:sz w:val="16"/>
                <w:szCs w:val="16"/>
              </w:rPr>
            </w:pPr>
            <w:r w:rsidRPr="00211C19">
              <w:rPr>
                <w:rFonts w:eastAsia="현대하모니 L" w:cs="Calibri"/>
                <w:sz w:val="16"/>
                <w:szCs w:val="16"/>
              </w:rPr>
              <w:t>Par_FODSetPowLoss</w:t>
            </w:r>
          </w:p>
        </w:tc>
        <w:tc>
          <w:tcPr>
            <w:tcW w:w="2433" w:type="pct"/>
            <w:vAlign w:val="center"/>
          </w:tcPr>
          <w:p w14:paraId="6D768E6E" w14:textId="77777777" w:rsidR="009239AB" w:rsidRPr="00211C19" w:rsidRDefault="009239AB" w:rsidP="007D783D">
            <w:pPr>
              <w:rPr>
                <w:rFonts w:eastAsia="현대하모니 L" w:cs="Calibri"/>
                <w:sz w:val="16"/>
                <w:szCs w:val="16"/>
              </w:rPr>
            </w:pPr>
            <w:r w:rsidRPr="00211C19">
              <w:rPr>
                <w:rFonts w:eastAsia="현대하모니 L" w:cs="Calibri"/>
                <w:sz w:val="16"/>
                <w:szCs w:val="16"/>
              </w:rPr>
              <w:t>Power Loss Detection Standard Value</w:t>
            </w:r>
          </w:p>
        </w:tc>
        <w:tc>
          <w:tcPr>
            <w:tcW w:w="607" w:type="pct"/>
            <w:shd w:val="clear" w:color="auto" w:fill="auto"/>
            <w:noWrap/>
            <w:vAlign w:val="center"/>
          </w:tcPr>
          <w:p w14:paraId="7842F251" w14:textId="77777777" w:rsidR="009239AB" w:rsidRPr="00211C19" w:rsidRDefault="009239AB" w:rsidP="007D783D">
            <w:pPr>
              <w:rPr>
                <w:rFonts w:eastAsia="현대하모니 L" w:cs="Calibri"/>
                <w:sz w:val="16"/>
                <w:szCs w:val="16"/>
              </w:rPr>
            </w:pPr>
            <w:r w:rsidRPr="00211C19">
              <w:rPr>
                <w:rFonts w:eastAsia="현대하모니 L" w:cs="Calibri"/>
                <w:sz w:val="16"/>
                <w:szCs w:val="16"/>
              </w:rPr>
              <w:t>1400mW</w:t>
            </w:r>
          </w:p>
        </w:tc>
      </w:tr>
      <w:tr w:rsidR="009239AB" w:rsidRPr="00211C19" w14:paraId="5A954FBF" w14:textId="77777777" w:rsidTr="00F95BB9">
        <w:trPr>
          <w:trHeight w:val="170"/>
        </w:trPr>
        <w:tc>
          <w:tcPr>
            <w:tcW w:w="676" w:type="pct"/>
            <w:vMerge/>
            <w:vAlign w:val="center"/>
          </w:tcPr>
          <w:p w14:paraId="135CC623" w14:textId="77777777" w:rsidR="009239AB" w:rsidRPr="00211C19" w:rsidRDefault="009239AB" w:rsidP="007D783D">
            <w:pPr>
              <w:spacing w:line="276" w:lineRule="auto"/>
              <w:jc w:val="center"/>
              <w:rPr>
                <w:rFonts w:eastAsia="현대하모니 L" w:cs="Calibri"/>
                <w:kern w:val="2"/>
                <w:sz w:val="16"/>
                <w:szCs w:val="16"/>
              </w:rPr>
            </w:pPr>
          </w:p>
        </w:tc>
        <w:tc>
          <w:tcPr>
            <w:tcW w:w="203" w:type="pct"/>
            <w:shd w:val="clear" w:color="auto" w:fill="auto"/>
            <w:vAlign w:val="center"/>
          </w:tcPr>
          <w:p w14:paraId="6929F3E5" w14:textId="77777777" w:rsidR="009239AB" w:rsidRDefault="009239AB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19</w:t>
            </w:r>
          </w:p>
        </w:tc>
        <w:tc>
          <w:tcPr>
            <w:tcW w:w="1081" w:type="pct"/>
            <w:shd w:val="clear" w:color="auto" w:fill="auto"/>
            <w:vAlign w:val="center"/>
          </w:tcPr>
          <w:p w14:paraId="097E8777" w14:textId="77777777" w:rsidR="009239AB" w:rsidRPr="00211C19" w:rsidRDefault="009239AB" w:rsidP="007D783D">
            <w:pPr>
              <w:rPr>
                <w:rFonts w:eastAsia="현대하모니 L" w:cs="Calibri"/>
                <w:sz w:val="16"/>
                <w:szCs w:val="16"/>
              </w:rPr>
            </w:pPr>
            <w:r w:rsidRPr="00211C19">
              <w:rPr>
                <w:rFonts w:eastAsia="현대하모니 L" w:cs="Calibri"/>
                <w:sz w:val="16"/>
                <w:szCs w:val="16"/>
              </w:rPr>
              <w:t>Par_FODSetTime</w:t>
            </w:r>
          </w:p>
        </w:tc>
        <w:tc>
          <w:tcPr>
            <w:tcW w:w="2433" w:type="pct"/>
            <w:vAlign w:val="center"/>
          </w:tcPr>
          <w:p w14:paraId="561F8997" w14:textId="77777777" w:rsidR="009239AB" w:rsidRPr="00211C19" w:rsidRDefault="009239AB" w:rsidP="007D783D">
            <w:pPr>
              <w:rPr>
                <w:rFonts w:eastAsia="현대하모니 L" w:cs="Calibri"/>
                <w:sz w:val="16"/>
                <w:szCs w:val="16"/>
              </w:rPr>
            </w:pPr>
            <w:r w:rsidRPr="00211C19">
              <w:rPr>
                <w:rFonts w:eastAsia="현대하모니 L" w:cs="Calibri"/>
                <w:sz w:val="16"/>
                <w:szCs w:val="16"/>
              </w:rPr>
              <w:t>Power Loss Detection Standard Time</w:t>
            </w:r>
          </w:p>
        </w:tc>
        <w:tc>
          <w:tcPr>
            <w:tcW w:w="607" w:type="pct"/>
            <w:shd w:val="clear" w:color="auto" w:fill="auto"/>
            <w:noWrap/>
            <w:vAlign w:val="center"/>
          </w:tcPr>
          <w:p w14:paraId="12EE49E3" w14:textId="77777777" w:rsidR="009239AB" w:rsidRPr="00211C19" w:rsidRDefault="009239AB" w:rsidP="007D783D">
            <w:pPr>
              <w:rPr>
                <w:rFonts w:eastAsia="현대하모니 L" w:cs="Calibri"/>
                <w:sz w:val="16"/>
                <w:szCs w:val="16"/>
              </w:rPr>
            </w:pPr>
            <w:r w:rsidRPr="00211C19">
              <w:rPr>
                <w:rFonts w:eastAsia="현대하모니 L" w:cs="Calibri"/>
                <w:sz w:val="16"/>
                <w:szCs w:val="16"/>
              </w:rPr>
              <w:t>5000ms</w:t>
            </w:r>
          </w:p>
        </w:tc>
      </w:tr>
      <w:tr w:rsidR="009239AB" w:rsidRPr="00211C19" w14:paraId="16C07C50" w14:textId="77777777" w:rsidTr="00F95BB9">
        <w:trPr>
          <w:trHeight w:val="170"/>
        </w:trPr>
        <w:tc>
          <w:tcPr>
            <w:tcW w:w="676" w:type="pct"/>
            <w:vMerge/>
            <w:vAlign w:val="center"/>
          </w:tcPr>
          <w:p w14:paraId="2D213AC3" w14:textId="77777777" w:rsidR="009239AB" w:rsidRPr="00211C19" w:rsidRDefault="009239AB" w:rsidP="007D783D">
            <w:pPr>
              <w:spacing w:line="276" w:lineRule="auto"/>
              <w:jc w:val="center"/>
              <w:rPr>
                <w:rFonts w:eastAsia="현대하모니 L" w:cs="Calibri"/>
                <w:kern w:val="2"/>
                <w:sz w:val="16"/>
                <w:szCs w:val="16"/>
              </w:rPr>
            </w:pPr>
          </w:p>
        </w:tc>
        <w:tc>
          <w:tcPr>
            <w:tcW w:w="203" w:type="pct"/>
            <w:shd w:val="clear" w:color="auto" w:fill="auto"/>
            <w:vAlign w:val="center"/>
          </w:tcPr>
          <w:p w14:paraId="6ED825A7" w14:textId="77777777" w:rsidR="009239AB" w:rsidRDefault="009239AB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20</w:t>
            </w:r>
          </w:p>
        </w:tc>
        <w:tc>
          <w:tcPr>
            <w:tcW w:w="1081" w:type="pct"/>
            <w:shd w:val="clear" w:color="auto" w:fill="auto"/>
            <w:vAlign w:val="center"/>
          </w:tcPr>
          <w:p w14:paraId="75295733" w14:textId="77777777" w:rsidR="009239AB" w:rsidRPr="00211C19" w:rsidRDefault="009239AB" w:rsidP="007D783D">
            <w:pPr>
              <w:rPr>
                <w:rFonts w:eastAsia="현대하모니 L" w:cs="Calibri"/>
                <w:sz w:val="16"/>
                <w:szCs w:val="16"/>
              </w:rPr>
            </w:pPr>
            <w:r w:rsidRPr="00211C19">
              <w:rPr>
                <w:rFonts w:eastAsia="현대하모니 L" w:cs="Calibri"/>
                <w:sz w:val="16"/>
                <w:szCs w:val="16"/>
              </w:rPr>
              <w:t>Par_FODRetrySetTime</w:t>
            </w:r>
          </w:p>
        </w:tc>
        <w:tc>
          <w:tcPr>
            <w:tcW w:w="2433" w:type="pct"/>
            <w:vAlign w:val="center"/>
          </w:tcPr>
          <w:p w14:paraId="4E033025" w14:textId="77777777" w:rsidR="009239AB" w:rsidRPr="00211C19" w:rsidRDefault="009239AB" w:rsidP="007D783D">
            <w:pPr>
              <w:rPr>
                <w:rFonts w:eastAsia="현대하모니 L" w:cs="Calibri"/>
                <w:sz w:val="16"/>
                <w:szCs w:val="16"/>
              </w:rPr>
            </w:pPr>
            <w:r w:rsidRPr="00211C19">
              <w:rPr>
                <w:rFonts w:eastAsia="현대하모니 L" w:cs="Calibri"/>
                <w:sz w:val="16"/>
                <w:szCs w:val="16"/>
              </w:rPr>
              <w:t>Power Loss Redetection Standard Time</w:t>
            </w:r>
          </w:p>
        </w:tc>
        <w:tc>
          <w:tcPr>
            <w:tcW w:w="607" w:type="pct"/>
            <w:shd w:val="clear" w:color="auto" w:fill="auto"/>
            <w:noWrap/>
            <w:vAlign w:val="center"/>
          </w:tcPr>
          <w:p w14:paraId="6B5AD594" w14:textId="77777777" w:rsidR="009239AB" w:rsidRPr="00211C19" w:rsidRDefault="009239AB" w:rsidP="007D783D">
            <w:pPr>
              <w:rPr>
                <w:rFonts w:eastAsia="현대하모니 L" w:cs="Calibri"/>
                <w:sz w:val="16"/>
                <w:szCs w:val="16"/>
              </w:rPr>
            </w:pPr>
            <w:r w:rsidRPr="00211C19">
              <w:rPr>
                <w:rFonts w:eastAsia="현대하모니 L" w:cs="Calibri"/>
                <w:sz w:val="16"/>
                <w:szCs w:val="16"/>
              </w:rPr>
              <w:t>60sec</w:t>
            </w:r>
          </w:p>
        </w:tc>
      </w:tr>
    </w:tbl>
    <w:p w14:paraId="716DD21D" w14:textId="762103CB" w:rsidR="00FA27D7" w:rsidRPr="00011CBD" w:rsidRDefault="00F95BB9" w:rsidP="00011CBD">
      <w:pPr>
        <w:pStyle w:val="affc"/>
        <w:rPr>
          <w:rFonts w:eastAsia="현대하모니 L" w:cs="Calibri"/>
        </w:rPr>
      </w:pPr>
      <w:bookmarkStart w:id="29" w:name="_Toc96604486"/>
      <w:r w:rsidRPr="00211C19">
        <w:rPr>
          <w:rFonts w:eastAsia="현대하모니 L" w:cs="Calibri"/>
        </w:rPr>
        <w:t xml:space="preserve">Table </w:t>
      </w:r>
      <w:r w:rsidRPr="00211C19">
        <w:rPr>
          <w:rFonts w:eastAsia="현대하모니 L" w:cs="Calibri"/>
        </w:rPr>
        <w:fldChar w:fldCharType="begin"/>
      </w:r>
      <w:r w:rsidRPr="00211C19">
        <w:rPr>
          <w:rFonts w:eastAsia="현대하모니 L" w:cs="Calibri"/>
        </w:rPr>
        <w:instrText xml:space="preserve"> SEQ Table \* ARABIC </w:instrText>
      </w:r>
      <w:r w:rsidRPr="00211C19">
        <w:rPr>
          <w:rFonts w:eastAsia="현대하모니 L" w:cs="Calibri"/>
        </w:rPr>
        <w:fldChar w:fldCharType="separate"/>
      </w:r>
      <w:r w:rsidR="006F533A">
        <w:rPr>
          <w:rFonts w:eastAsia="현대하모니 L" w:cs="Calibri"/>
          <w:noProof/>
        </w:rPr>
        <w:t>6</w:t>
      </w:r>
      <w:r w:rsidRPr="00211C19">
        <w:rPr>
          <w:rFonts w:eastAsia="현대하모니 L" w:cs="Calibri"/>
        </w:rPr>
        <w:fldChar w:fldCharType="end"/>
      </w:r>
      <w:r w:rsidRPr="00211C19">
        <w:rPr>
          <w:rFonts w:eastAsia="현대하모니 L" w:cs="Calibri"/>
        </w:rPr>
        <w:t xml:space="preserve">.WPC Control </w:t>
      </w:r>
      <w:r w:rsidR="004914D6">
        <w:rPr>
          <w:rFonts w:eastAsia="현대하모니 L" w:cs="Calibri"/>
        </w:rPr>
        <w:t>Type1 (1.</w:t>
      </w:r>
      <w:r w:rsidR="00FE586A">
        <w:rPr>
          <w:rFonts w:eastAsia="현대하모니 L" w:cs="Calibri"/>
        </w:rPr>
        <w:t>8</w:t>
      </w:r>
      <w:r w:rsidR="004914D6">
        <w:rPr>
          <w:rFonts w:eastAsia="현대하모니 L" w:cs="Calibri"/>
        </w:rPr>
        <w:t>)</w:t>
      </w:r>
      <w:r w:rsidRPr="00211C19">
        <w:rPr>
          <w:rFonts w:eastAsia="현대하모니 L" w:cs="Calibri"/>
        </w:rPr>
        <w:t xml:space="preserve"> </w:t>
      </w:r>
      <w:r>
        <w:rPr>
          <w:rFonts w:eastAsia="현대하모니 L" w:cs="Calibri" w:hint="eastAsia"/>
        </w:rPr>
        <w:t>S/W Parameter</w:t>
      </w:r>
      <w:bookmarkEnd w:id="29"/>
    </w:p>
    <w:p w14:paraId="1D22A690" w14:textId="277BA863" w:rsidR="00AC67C0" w:rsidRDefault="00052FF1" w:rsidP="007D783D">
      <w:pPr>
        <w:pStyle w:val="51"/>
      </w:pPr>
      <w:r>
        <w:rPr>
          <w:rFonts w:hint="eastAsia"/>
        </w:rPr>
        <w:t>Type2 (</w:t>
      </w:r>
      <w:r w:rsidR="001B4C2D">
        <w:rPr>
          <w:rFonts w:hint="eastAsia"/>
        </w:rPr>
        <w:t>2</w:t>
      </w:r>
      <w:r>
        <w:rPr>
          <w:rFonts w:hint="eastAsia"/>
        </w:rPr>
        <w:t>.</w:t>
      </w:r>
      <w:r w:rsidR="00FE586A">
        <w:t>5</w:t>
      </w:r>
      <w:r>
        <w:rPr>
          <w:rFonts w:hint="eastAsia"/>
        </w:rPr>
        <w:t>)</w:t>
      </w:r>
    </w:p>
    <w:tbl>
      <w:tblPr>
        <w:tblW w:w="5036" w:type="pct"/>
        <w:tblInd w:w="-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57" w:type="dxa"/>
          <w:right w:w="0" w:type="dxa"/>
        </w:tblCellMar>
        <w:tblLook w:val="0000" w:firstRow="0" w:lastRow="0" w:firstColumn="0" w:lastColumn="0" w:noHBand="0" w:noVBand="0"/>
      </w:tblPr>
      <w:tblGrid>
        <w:gridCol w:w="1409"/>
        <w:gridCol w:w="423"/>
        <w:gridCol w:w="2252"/>
        <w:gridCol w:w="5069"/>
        <w:gridCol w:w="1265"/>
      </w:tblGrid>
      <w:tr w:rsidR="00AC67C0" w:rsidRPr="00211C19" w14:paraId="668E4A64" w14:textId="77777777" w:rsidTr="00465BF3">
        <w:trPr>
          <w:trHeight w:val="225"/>
        </w:trPr>
        <w:tc>
          <w:tcPr>
            <w:tcW w:w="676" w:type="pct"/>
            <w:vMerge w:val="restart"/>
            <w:shd w:val="clear" w:color="auto" w:fill="E0E0E0"/>
            <w:vAlign w:val="center"/>
          </w:tcPr>
          <w:p w14:paraId="555C97E3" w14:textId="77777777" w:rsidR="00AC67C0" w:rsidRPr="00211C19" w:rsidRDefault="00AC67C0" w:rsidP="007D783D">
            <w:pPr>
              <w:spacing w:line="276" w:lineRule="auto"/>
              <w:jc w:val="center"/>
              <w:rPr>
                <w:rFonts w:eastAsia="현대하모니 L" w:cs="Calibri"/>
                <w:b/>
                <w:kern w:val="2"/>
                <w:sz w:val="16"/>
                <w:szCs w:val="16"/>
              </w:rPr>
            </w:pPr>
            <w:r w:rsidRPr="00211C19">
              <w:rPr>
                <w:rFonts w:eastAsia="현대하모니 L" w:cs="Calibri"/>
                <w:b/>
                <w:kern w:val="2"/>
                <w:sz w:val="16"/>
                <w:szCs w:val="16"/>
              </w:rPr>
              <w:t>Category</w:t>
            </w:r>
          </w:p>
        </w:tc>
        <w:tc>
          <w:tcPr>
            <w:tcW w:w="203" w:type="pct"/>
            <w:vMerge w:val="restart"/>
            <w:shd w:val="clear" w:color="auto" w:fill="E0E0E0"/>
            <w:noWrap/>
            <w:vAlign w:val="center"/>
          </w:tcPr>
          <w:p w14:paraId="5C3BB46F" w14:textId="77777777" w:rsidR="00AC67C0" w:rsidRPr="00211C19" w:rsidRDefault="00AC67C0" w:rsidP="007D783D">
            <w:pPr>
              <w:spacing w:line="276" w:lineRule="auto"/>
              <w:jc w:val="center"/>
              <w:rPr>
                <w:rFonts w:eastAsia="현대하모니 L" w:cs="Calibri"/>
                <w:b/>
                <w:kern w:val="2"/>
                <w:sz w:val="16"/>
                <w:szCs w:val="16"/>
              </w:rPr>
            </w:pPr>
            <w:r w:rsidRPr="00211C19">
              <w:rPr>
                <w:rFonts w:eastAsia="현대하모니 L" w:cs="Calibri"/>
                <w:b/>
                <w:kern w:val="2"/>
                <w:sz w:val="16"/>
                <w:szCs w:val="16"/>
              </w:rPr>
              <w:t>No</w:t>
            </w:r>
          </w:p>
        </w:tc>
        <w:tc>
          <w:tcPr>
            <w:tcW w:w="1081" w:type="pct"/>
            <w:vMerge w:val="restart"/>
            <w:shd w:val="clear" w:color="auto" w:fill="E0E0E0"/>
            <w:vAlign w:val="center"/>
          </w:tcPr>
          <w:p w14:paraId="7985DF69" w14:textId="77777777" w:rsidR="00AC67C0" w:rsidRPr="00211C19" w:rsidRDefault="00AC67C0" w:rsidP="007D783D">
            <w:pPr>
              <w:spacing w:line="276" w:lineRule="auto"/>
              <w:jc w:val="center"/>
              <w:rPr>
                <w:rFonts w:eastAsia="현대하모니 L" w:cs="Calibri"/>
                <w:b/>
                <w:color w:val="FF0000"/>
                <w:kern w:val="2"/>
                <w:sz w:val="16"/>
                <w:szCs w:val="16"/>
              </w:rPr>
            </w:pPr>
            <w:r w:rsidRPr="00211C19">
              <w:rPr>
                <w:rFonts w:eastAsia="현대하모니 L" w:cs="Calibri"/>
                <w:b/>
                <w:kern w:val="2"/>
                <w:sz w:val="16"/>
                <w:szCs w:val="16"/>
              </w:rPr>
              <w:t>Name</w:t>
            </w:r>
          </w:p>
        </w:tc>
        <w:tc>
          <w:tcPr>
            <w:tcW w:w="2433" w:type="pct"/>
            <w:vMerge w:val="restart"/>
            <w:shd w:val="clear" w:color="auto" w:fill="E0E0E0"/>
            <w:vAlign w:val="center"/>
          </w:tcPr>
          <w:p w14:paraId="1FD8BE3A" w14:textId="77777777" w:rsidR="00AC67C0" w:rsidRPr="00211C19" w:rsidRDefault="00AC67C0" w:rsidP="007D783D">
            <w:pPr>
              <w:spacing w:line="276" w:lineRule="auto"/>
              <w:jc w:val="center"/>
              <w:rPr>
                <w:rFonts w:eastAsia="현대하모니 L" w:cs="Calibri"/>
                <w:b/>
                <w:kern w:val="2"/>
                <w:sz w:val="16"/>
                <w:szCs w:val="16"/>
              </w:rPr>
            </w:pPr>
            <w:r w:rsidRPr="00211C19">
              <w:rPr>
                <w:rFonts w:eastAsia="현대하모니 L" w:cs="Calibri"/>
                <w:b/>
                <w:kern w:val="2"/>
                <w:sz w:val="16"/>
                <w:szCs w:val="16"/>
              </w:rPr>
              <w:t>Description</w:t>
            </w:r>
          </w:p>
        </w:tc>
        <w:tc>
          <w:tcPr>
            <w:tcW w:w="607" w:type="pct"/>
            <w:vMerge w:val="restart"/>
            <w:shd w:val="clear" w:color="auto" w:fill="E0E0E0"/>
            <w:vAlign w:val="center"/>
          </w:tcPr>
          <w:p w14:paraId="59066CF1" w14:textId="77777777" w:rsidR="00AC67C0" w:rsidRPr="00211C19" w:rsidRDefault="00AC67C0" w:rsidP="007D783D">
            <w:pPr>
              <w:spacing w:line="276" w:lineRule="auto"/>
              <w:jc w:val="center"/>
              <w:rPr>
                <w:rFonts w:eastAsia="현대하모니 L" w:cs="Calibri"/>
                <w:kern w:val="2"/>
                <w:sz w:val="16"/>
                <w:szCs w:val="16"/>
              </w:rPr>
            </w:pPr>
            <w:r w:rsidRPr="00211C19">
              <w:rPr>
                <w:rFonts w:eastAsia="현대하모니 L" w:cs="Calibri"/>
                <w:b/>
                <w:kern w:val="2"/>
                <w:sz w:val="16"/>
                <w:szCs w:val="16"/>
              </w:rPr>
              <w:t>Value</w:t>
            </w:r>
          </w:p>
        </w:tc>
      </w:tr>
      <w:tr w:rsidR="00AC67C0" w:rsidRPr="00211C19" w14:paraId="36537C2D" w14:textId="77777777" w:rsidTr="00465BF3">
        <w:trPr>
          <w:trHeight w:val="225"/>
        </w:trPr>
        <w:tc>
          <w:tcPr>
            <w:tcW w:w="676" w:type="pct"/>
            <w:vMerge/>
            <w:shd w:val="clear" w:color="auto" w:fill="E0E0E0"/>
            <w:vAlign w:val="center"/>
          </w:tcPr>
          <w:p w14:paraId="7BC8CD4B" w14:textId="77777777" w:rsidR="00AC67C0" w:rsidRPr="00211C19" w:rsidRDefault="00AC67C0" w:rsidP="007D783D">
            <w:pPr>
              <w:spacing w:line="276" w:lineRule="auto"/>
              <w:jc w:val="center"/>
              <w:rPr>
                <w:rFonts w:eastAsia="현대하모니 L" w:cs="Calibri"/>
                <w:kern w:val="2"/>
                <w:sz w:val="16"/>
                <w:szCs w:val="16"/>
              </w:rPr>
            </w:pPr>
          </w:p>
        </w:tc>
        <w:tc>
          <w:tcPr>
            <w:tcW w:w="203" w:type="pct"/>
            <w:vMerge/>
            <w:shd w:val="clear" w:color="auto" w:fill="E0E0E0"/>
            <w:noWrap/>
            <w:vAlign w:val="center"/>
          </w:tcPr>
          <w:p w14:paraId="6178B6D2" w14:textId="77777777" w:rsidR="00AC67C0" w:rsidRPr="00211C19" w:rsidRDefault="00AC67C0" w:rsidP="007D783D">
            <w:pPr>
              <w:spacing w:line="276" w:lineRule="auto"/>
              <w:jc w:val="center"/>
              <w:rPr>
                <w:rFonts w:eastAsia="현대하모니 L" w:cs="Calibri"/>
                <w:kern w:val="2"/>
                <w:sz w:val="16"/>
                <w:szCs w:val="16"/>
              </w:rPr>
            </w:pPr>
          </w:p>
        </w:tc>
        <w:tc>
          <w:tcPr>
            <w:tcW w:w="1081" w:type="pct"/>
            <w:vMerge/>
            <w:shd w:val="clear" w:color="auto" w:fill="E0E0E0"/>
            <w:vAlign w:val="center"/>
          </w:tcPr>
          <w:p w14:paraId="6F0A8ACD" w14:textId="77777777" w:rsidR="00AC67C0" w:rsidRPr="00211C19" w:rsidRDefault="00AC67C0" w:rsidP="007D783D">
            <w:pPr>
              <w:spacing w:line="276" w:lineRule="auto"/>
              <w:jc w:val="center"/>
              <w:rPr>
                <w:rFonts w:eastAsia="현대하모니 L" w:cs="Calibri"/>
                <w:kern w:val="2"/>
                <w:sz w:val="16"/>
                <w:szCs w:val="16"/>
              </w:rPr>
            </w:pPr>
          </w:p>
        </w:tc>
        <w:tc>
          <w:tcPr>
            <w:tcW w:w="2433" w:type="pct"/>
            <w:vMerge/>
            <w:shd w:val="clear" w:color="auto" w:fill="E0E0E0"/>
            <w:vAlign w:val="center"/>
          </w:tcPr>
          <w:p w14:paraId="027BC5A0" w14:textId="77777777" w:rsidR="00AC67C0" w:rsidRPr="00211C19" w:rsidRDefault="00AC67C0" w:rsidP="007D783D">
            <w:pPr>
              <w:spacing w:line="276" w:lineRule="auto"/>
              <w:jc w:val="center"/>
              <w:rPr>
                <w:rFonts w:eastAsia="현대하모니 L" w:cs="Calibri"/>
                <w:kern w:val="2"/>
                <w:sz w:val="16"/>
                <w:szCs w:val="16"/>
              </w:rPr>
            </w:pPr>
          </w:p>
        </w:tc>
        <w:tc>
          <w:tcPr>
            <w:tcW w:w="607" w:type="pct"/>
            <w:vMerge/>
            <w:shd w:val="clear" w:color="auto" w:fill="E0E0E0"/>
            <w:vAlign w:val="center"/>
          </w:tcPr>
          <w:p w14:paraId="61593502" w14:textId="77777777" w:rsidR="00AC67C0" w:rsidRPr="00211C19" w:rsidRDefault="00AC67C0" w:rsidP="007D783D">
            <w:pPr>
              <w:spacing w:line="276" w:lineRule="auto"/>
              <w:jc w:val="center"/>
              <w:rPr>
                <w:rFonts w:eastAsia="현대하모니 L" w:cs="Calibri"/>
                <w:kern w:val="2"/>
                <w:sz w:val="16"/>
                <w:szCs w:val="16"/>
              </w:rPr>
            </w:pPr>
          </w:p>
        </w:tc>
      </w:tr>
      <w:tr w:rsidR="009239AB" w:rsidRPr="00211C19" w14:paraId="225FA7B3" w14:textId="77777777" w:rsidTr="00465BF3">
        <w:trPr>
          <w:trHeight w:val="170"/>
        </w:trPr>
        <w:tc>
          <w:tcPr>
            <w:tcW w:w="676" w:type="pct"/>
            <w:vMerge w:val="restart"/>
            <w:vAlign w:val="center"/>
          </w:tcPr>
          <w:p w14:paraId="3BCF8AC9" w14:textId="77777777" w:rsidR="009239AB" w:rsidRPr="00211C19" w:rsidRDefault="009239AB" w:rsidP="007D783D">
            <w:pPr>
              <w:spacing w:line="276" w:lineRule="auto"/>
              <w:jc w:val="center"/>
              <w:rPr>
                <w:rFonts w:eastAsia="현대하모니 L" w:cs="Calibri"/>
                <w:kern w:val="2"/>
                <w:sz w:val="16"/>
                <w:szCs w:val="16"/>
              </w:rPr>
            </w:pPr>
            <w:r w:rsidRPr="00211C19">
              <w:rPr>
                <w:rFonts w:eastAsia="현대하모니 L" w:cs="Calibri"/>
                <w:kern w:val="2"/>
                <w:sz w:val="16"/>
                <w:szCs w:val="16"/>
              </w:rPr>
              <w:t>WPC Mode Status Control</w:t>
            </w:r>
          </w:p>
        </w:tc>
        <w:tc>
          <w:tcPr>
            <w:tcW w:w="203" w:type="pct"/>
            <w:shd w:val="clear" w:color="auto" w:fill="auto"/>
            <w:vAlign w:val="center"/>
          </w:tcPr>
          <w:p w14:paraId="240C22F4" w14:textId="77777777" w:rsidR="009239AB" w:rsidRDefault="009239AB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1</w:t>
            </w:r>
          </w:p>
        </w:tc>
        <w:tc>
          <w:tcPr>
            <w:tcW w:w="1081" w:type="pct"/>
            <w:shd w:val="clear" w:color="auto" w:fill="auto"/>
            <w:vAlign w:val="center"/>
          </w:tcPr>
          <w:p w14:paraId="00A5ADA1" w14:textId="77777777" w:rsidR="009239AB" w:rsidRPr="00211C19" w:rsidRDefault="009239AB" w:rsidP="007D783D">
            <w:pPr>
              <w:autoSpaceDN w:val="0"/>
              <w:jc w:val="both"/>
              <w:rPr>
                <w:rFonts w:eastAsia="현대하모니 L" w:cs="Calibri"/>
                <w:sz w:val="16"/>
                <w:szCs w:val="16"/>
              </w:rPr>
            </w:pPr>
            <w:r w:rsidRPr="00211C19">
              <w:rPr>
                <w:rFonts w:eastAsia="현대하모니 L" w:cs="Calibri"/>
                <w:sz w:val="16"/>
                <w:szCs w:val="16"/>
              </w:rPr>
              <w:t>Par_IdleConfirm</w:t>
            </w:r>
          </w:p>
        </w:tc>
        <w:tc>
          <w:tcPr>
            <w:tcW w:w="2433" w:type="pct"/>
            <w:vAlign w:val="center"/>
          </w:tcPr>
          <w:p w14:paraId="6F02BBCC" w14:textId="77777777" w:rsidR="009239AB" w:rsidRPr="00211C19" w:rsidRDefault="009239AB" w:rsidP="007D783D">
            <w:pPr>
              <w:keepNext/>
              <w:rPr>
                <w:rFonts w:eastAsia="현대하모니 L" w:cs="Calibri"/>
                <w:sz w:val="16"/>
                <w:szCs w:val="16"/>
              </w:rPr>
            </w:pPr>
            <w:r w:rsidRPr="00211C19">
              <w:rPr>
                <w:rFonts w:eastAsia="현대하모니 L" w:cs="Calibri"/>
                <w:sz w:val="16"/>
                <w:szCs w:val="16"/>
              </w:rPr>
              <w:t>Time for Idle Status</w:t>
            </w:r>
          </w:p>
        </w:tc>
        <w:tc>
          <w:tcPr>
            <w:tcW w:w="607" w:type="pct"/>
            <w:shd w:val="clear" w:color="auto" w:fill="auto"/>
            <w:noWrap/>
            <w:vAlign w:val="center"/>
          </w:tcPr>
          <w:p w14:paraId="56EB77CC" w14:textId="77777777" w:rsidR="009239AB" w:rsidRPr="00211C19" w:rsidRDefault="009239AB" w:rsidP="007D783D">
            <w:pPr>
              <w:autoSpaceDN w:val="0"/>
              <w:rPr>
                <w:rFonts w:eastAsia="현대하모니 L" w:cs="Calibri"/>
                <w:sz w:val="16"/>
                <w:szCs w:val="16"/>
              </w:rPr>
            </w:pPr>
            <w:r w:rsidRPr="00211C19">
              <w:rPr>
                <w:rFonts w:eastAsia="현대하모니 L" w:cs="Calibri"/>
                <w:sz w:val="16"/>
                <w:szCs w:val="16"/>
              </w:rPr>
              <w:t>100ms</w:t>
            </w:r>
          </w:p>
        </w:tc>
      </w:tr>
      <w:tr w:rsidR="009239AB" w:rsidRPr="00211C19" w14:paraId="6DDE4785" w14:textId="77777777" w:rsidTr="00465BF3">
        <w:trPr>
          <w:trHeight w:val="170"/>
        </w:trPr>
        <w:tc>
          <w:tcPr>
            <w:tcW w:w="676" w:type="pct"/>
            <w:vMerge/>
            <w:vAlign w:val="center"/>
          </w:tcPr>
          <w:p w14:paraId="4AB148A8" w14:textId="77777777" w:rsidR="009239AB" w:rsidRPr="00211C19" w:rsidRDefault="009239AB" w:rsidP="007D783D">
            <w:pPr>
              <w:jc w:val="center"/>
              <w:rPr>
                <w:rFonts w:eastAsia="현대하모니 L" w:cs="Calibri"/>
                <w:sz w:val="16"/>
                <w:szCs w:val="16"/>
              </w:rPr>
            </w:pPr>
          </w:p>
        </w:tc>
        <w:tc>
          <w:tcPr>
            <w:tcW w:w="203" w:type="pct"/>
            <w:shd w:val="clear" w:color="auto" w:fill="auto"/>
            <w:vAlign w:val="center"/>
          </w:tcPr>
          <w:p w14:paraId="0E3D2B94" w14:textId="77777777" w:rsidR="009239AB" w:rsidRDefault="009239AB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2</w:t>
            </w:r>
          </w:p>
        </w:tc>
        <w:tc>
          <w:tcPr>
            <w:tcW w:w="1081" w:type="pct"/>
            <w:shd w:val="clear" w:color="auto" w:fill="auto"/>
            <w:vAlign w:val="center"/>
          </w:tcPr>
          <w:p w14:paraId="5BBD785F" w14:textId="77777777" w:rsidR="009239AB" w:rsidRPr="00211C19" w:rsidRDefault="009239AB" w:rsidP="007D783D">
            <w:pPr>
              <w:autoSpaceDN w:val="0"/>
              <w:jc w:val="both"/>
              <w:rPr>
                <w:rFonts w:eastAsia="현대하모니 L" w:cs="Calibri"/>
                <w:sz w:val="16"/>
                <w:szCs w:val="16"/>
              </w:rPr>
            </w:pPr>
            <w:r w:rsidRPr="00211C19">
              <w:rPr>
                <w:rFonts w:eastAsia="현대하모니 L" w:cs="Calibri"/>
                <w:sz w:val="16"/>
                <w:szCs w:val="16"/>
              </w:rPr>
              <w:t xml:space="preserve">Par_PhoneCheckTime </w:t>
            </w:r>
          </w:p>
        </w:tc>
        <w:tc>
          <w:tcPr>
            <w:tcW w:w="2433" w:type="pct"/>
            <w:vAlign w:val="center"/>
          </w:tcPr>
          <w:p w14:paraId="0EBFC9C7" w14:textId="77777777" w:rsidR="009239AB" w:rsidRPr="00211C19" w:rsidRDefault="009239AB" w:rsidP="007D783D">
            <w:pPr>
              <w:keepNext/>
              <w:rPr>
                <w:rFonts w:eastAsia="현대하모니 L" w:cs="Calibri"/>
                <w:sz w:val="16"/>
                <w:szCs w:val="16"/>
              </w:rPr>
            </w:pPr>
            <w:r w:rsidRPr="00211C19">
              <w:rPr>
                <w:rFonts w:eastAsia="현대하모니 L" w:cs="Calibri"/>
                <w:sz w:val="16"/>
                <w:szCs w:val="16"/>
              </w:rPr>
              <w:t>Time for Finding Phone Exist</w:t>
            </w:r>
          </w:p>
        </w:tc>
        <w:tc>
          <w:tcPr>
            <w:tcW w:w="607" w:type="pct"/>
            <w:shd w:val="clear" w:color="auto" w:fill="auto"/>
            <w:noWrap/>
            <w:vAlign w:val="center"/>
          </w:tcPr>
          <w:p w14:paraId="6EAC9508" w14:textId="77777777" w:rsidR="009239AB" w:rsidRPr="00211C19" w:rsidRDefault="009239AB" w:rsidP="007D783D">
            <w:pPr>
              <w:autoSpaceDN w:val="0"/>
              <w:rPr>
                <w:rFonts w:eastAsia="현대하모니 L" w:cs="Calibri"/>
                <w:sz w:val="16"/>
                <w:szCs w:val="16"/>
              </w:rPr>
            </w:pPr>
            <w:r w:rsidRPr="00211C19">
              <w:rPr>
                <w:rFonts w:eastAsia="현대하모니 L" w:cs="Calibri"/>
                <w:sz w:val="16"/>
                <w:szCs w:val="16"/>
              </w:rPr>
              <w:t>900ms</w:t>
            </w:r>
          </w:p>
        </w:tc>
      </w:tr>
      <w:tr w:rsidR="009239AB" w:rsidRPr="00211C19" w14:paraId="16D4FF4F" w14:textId="77777777" w:rsidTr="00465BF3">
        <w:trPr>
          <w:trHeight w:val="170"/>
        </w:trPr>
        <w:tc>
          <w:tcPr>
            <w:tcW w:w="676" w:type="pct"/>
            <w:vMerge/>
            <w:vAlign w:val="center"/>
          </w:tcPr>
          <w:p w14:paraId="036A9DA6" w14:textId="77777777" w:rsidR="009239AB" w:rsidRPr="00211C19" w:rsidRDefault="009239AB" w:rsidP="007D783D">
            <w:pPr>
              <w:jc w:val="center"/>
              <w:rPr>
                <w:rFonts w:eastAsia="현대하모니 L" w:cs="Calibri"/>
                <w:sz w:val="16"/>
                <w:szCs w:val="16"/>
              </w:rPr>
            </w:pPr>
          </w:p>
        </w:tc>
        <w:tc>
          <w:tcPr>
            <w:tcW w:w="203" w:type="pct"/>
            <w:shd w:val="clear" w:color="auto" w:fill="auto"/>
            <w:vAlign w:val="center"/>
          </w:tcPr>
          <w:p w14:paraId="2C2EA52D" w14:textId="77777777" w:rsidR="009239AB" w:rsidRDefault="009239AB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81" w:type="pct"/>
            <w:shd w:val="clear" w:color="auto" w:fill="auto"/>
            <w:vAlign w:val="center"/>
          </w:tcPr>
          <w:p w14:paraId="148367D9" w14:textId="77777777" w:rsidR="009239AB" w:rsidRPr="00211C19" w:rsidRDefault="009239AB" w:rsidP="007D783D">
            <w:pPr>
              <w:autoSpaceDN w:val="0"/>
              <w:rPr>
                <w:rFonts w:eastAsia="현대하모니 L" w:cs="Calibri"/>
                <w:sz w:val="16"/>
                <w:szCs w:val="16"/>
              </w:rPr>
            </w:pPr>
            <w:r w:rsidRPr="00211C19">
              <w:rPr>
                <w:rFonts w:eastAsia="현대하모니 L" w:cs="Calibri"/>
                <w:sz w:val="16"/>
                <w:szCs w:val="16"/>
              </w:rPr>
              <w:t>Par_PhoneLeftWarning</w:t>
            </w:r>
          </w:p>
        </w:tc>
        <w:tc>
          <w:tcPr>
            <w:tcW w:w="2433" w:type="pct"/>
            <w:vAlign w:val="center"/>
          </w:tcPr>
          <w:p w14:paraId="1033A1AA" w14:textId="77777777" w:rsidR="009239AB" w:rsidRPr="00211C19" w:rsidRDefault="009239AB" w:rsidP="007D783D">
            <w:pPr>
              <w:keepNext/>
              <w:rPr>
                <w:rFonts w:eastAsia="현대하모니 L" w:cs="Calibri"/>
                <w:sz w:val="16"/>
                <w:szCs w:val="16"/>
              </w:rPr>
            </w:pPr>
            <w:r w:rsidRPr="00211C19">
              <w:rPr>
                <w:rFonts w:eastAsia="현대하모니 L" w:cs="Calibri"/>
                <w:sz w:val="16"/>
                <w:szCs w:val="16"/>
              </w:rPr>
              <w:t>Warning time of Phone on the PAD</w:t>
            </w:r>
          </w:p>
        </w:tc>
        <w:tc>
          <w:tcPr>
            <w:tcW w:w="607" w:type="pct"/>
            <w:shd w:val="clear" w:color="auto" w:fill="auto"/>
            <w:noWrap/>
            <w:vAlign w:val="center"/>
          </w:tcPr>
          <w:p w14:paraId="27CDA238" w14:textId="77777777" w:rsidR="009239AB" w:rsidRPr="00211C19" w:rsidRDefault="009239AB" w:rsidP="007D783D">
            <w:pPr>
              <w:autoSpaceDN w:val="0"/>
              <w:rPr>
                <w:rFonts w:eastAsia="현대하모니 L" w:cs="Calibri"/>
                <w:sz w:val="16"/>
                <w:szCs w:val="16"/>
              </w:rPr>
            </w:pPr>
            <w:r w:rsidRPr="00211C19">
              <w:rPr>
                <w:rFonts w:eastAsia="현대하모니 L" w:cs="Calibri"/>
                <w:sz w:val="16"/>
                <w:szCs w:val="16"/>
              </w:rPr>
              <w:t>60s</w:t>
            </w:r>
          </w:p>
        </w:tc>
      </w:tr>
      <w:tr w:rsidR="009239AB" w:rsidRPr="00211C19" w14:paraId="6FCA61B4" w14:textId="77777777" w:rsidTr="00465BF3">
        <w:trPr>
          <w:trHeight w:val="170"/>
        </w:trPr>
        <w:tc>
          <w:tcPr>
            <w:tcW w:w="676" w:type="pct"/>
            <w:vMerge/>
            <w:vAlign w:val="center"/>
          </w:tcPr>
          <w:p w14:paraId="04533FB0" w14:textId="77777777" w:rsidR="009239AB" w:rsidRPr="00211C19" w:rsidRDefault="009239AB" w:rsidP="007D783D">
            <w:pPr>
              <w:jc w:val="center"/>
              <w:rPr>
                <w:rFonts w:eastAsia="현대하모니 L" w:cs="Calibri"/>
                <w:sz w:val="16"/>
                <w:szCs w:val="16"/>
              </w:rPr>
            </w:pPr>
          </w:p>
        </w:tc>
        <w:tc>
          <w:tcPr>
            <w:tcW w:w="203" w:type="pct"/>
            <w:shd w:val="clear" w:color="auto" w:fill="auto"/>
            <w:vAlign w:val="center"/>
          </w:tcPr>
          <w:p w14:paraId="08BEE914" w14:textId="77777777" w:rsidR="009239AB" w:rsidRDefault="009239AB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81" w:type="pct"/>
            <w:shd w:val="clear" w:color="auto" w:fill="auto"/>
            <w:vAlign w:val="center"/>
          </w:tcPr>
          <w:p w14:paraId="1F006934" w14:textId="77777777" w:rsidR="009239AB" w:rsidRPr="00211C19" w:rsidRDefault="009239AB" w:rsidP="007D783D">
            <w:pPr>
              <w:autoSpaceDN w:val="0"/>
              <w:rPr>
                <w:rFonts w:eastAsia="현대하모니 L" w:cs="Calibri"/>
                <w:sz w:val="16"/>
                <w:szCs w:val="16"/>
              </w:rPr>
            </w:pPr>
            <w:r w:rsidRPr="00211C19">
              <w:rPr>
                <w:rFonts w:eastAsia="현대하모니 L" w:cs="Calibri"/>
                <w:sz w:val="16"/>
                <w:szCs w:val="16"/>
              </w:rPr>
              <w:t>Par_PhoneReminderWarning</w:t>
            </w:r>
          </w:p>
        </w:tc>
        <w:tc>
          <w:tcPr>
            <w:tcW w:w="2433" w:type="pct"/>
            <w:vAlign w:val="center"/>
          </w:tcPr>
          <w:p w14:paraId="6DD0A78F" w14:textId="77777777" w:rsidR="009239AB" w:rsidRPr="00211C19" w:rsidRDefault="009239AB" w:rsidP="007D783D">
            <w:pPr>
              <w:keepNext/>
              <w:rPr>
                <w:rFonts w:eastAsia="현대하모니 L" w:cs="Calibri"/>
                <w:sz w:val="16"/>
                <w:szCs w:val="16"/>
              </w:rPr>
            </w:pPr>
            <w:r w:rsidRPr="00211C19">
              <w:rPr>
                <w:rFonts w:eastAsia="현대하모니 L" w:cs="Calibri"/>
                <w:sz w:val="16"/>
                <w:szCs w:val="16"/>
              </w:rPr>
              <w:t>Warning time of Phone Reminder</w:t>
            </w:r>
          </w:p>
        </w:tc>
        <w:tc>
          <w:tcPr>
            <w:tcW w:w="607" w:type="pct"/>
            <w:shd w:val="clear" w:color="auto" w:fill="auto"/>
            <w:noWrap/>
            <w:vAlign w:val="center"/>
          </w:tcPr>
          <w:p w14:paraId="78B91793" w14:textId="77777777" w:rsidR="009239AB" w:rsidRPr="00211C19" w:rsidRDefault="009239AB" w:rsidP="007D783D">
            <w:pPr>
              <w:autoSpaceDN w:val="0"/>
              <w:rPr>
                <w:rFonts w:eastAsia="현대하모니 L" w:cs="Calibri"/>
                <w:sz w:val="16"/>
                <w:szCs w:val="16"/>
              </w:rPr>
            </w:pPr>
            <w:r w:rsidRPr="00211C19">
              <w:rPr>
                <w:rFonts w:eastAsia="현대하모니 L" w:cs="Calibri"/>
                <w:sz w:val="16"/>
                <w:szCs w:val="16"/>
              </w:rPr>
              <w:t>500ms</w:t>
            </w:r>
          </w:p>
        </w:tc>
      </w:tr>
      <w:tr w:rsidR="009239AB" w:rsidRPr="00211C19" w14:paraId="2BD96575" w14:textId="77777777" w:rsidTr="00465BF3">
        <w:trPr>
          <w:trHeight w:val="170"/>
        </w:trPr>
        <w:tc>
          <w:tcPr>
            <w:tcW w:w="676" w:type="pct"/>
            <w:vMerge/>
            <w:vAlign w:val="center"/>
          </w:tcPr>
          <w:p w14:paraId="4213279C" w14:textId="77777777" w:rsidR="009239AB" w:rsidRPr="00211C19" w:rsidRDefault="009239AB" w:rsidP="007D783D">
            <w:pPr>
              <w:jc w:val="center"/>
              <w:rPr>
                <w:rFonts w:eastAsia="현대하모니 L" w:cs="Calibri"/>
                <w:sz w:val="16"/>
                <w:szCs w:val="16"/>
              </w:rPr>
            </w:pPr>
          </w:p>
        </w:tc>
        <w:tc>
          <w:tcPr>
            <w:tcW w:w="203" w:type="pct"/>
            <w:shd w:val="clear" w:color="auto" w:fill="auto"/>
            <w:vAlign w:val="center"/>
          </w:tcPr>
          <w:p w14:paraId="73E350D4" w14:textId="77777777" w:rsidR="009239AB" w:rsidRDefault="009239AB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5</w:t>
            </w:r>
          </w:p>
        </w:tc>
        <w:tc>
          <w:tcPr>
            <w:tcW w:w="1081" w:type="pct"/>
            <w:shd w:val="clear" w:color="auto" w:fill="auto"/>
            <w:vAlign w:val="center"/>
          </w:tcPr>
          <w:p w14:paraId="72A0C7F4" w14:textId="77777777" w:rsidR="009239AB" w:rsidRPr="00211C19" w:rsidRDefault="009239AB" w:rsidP="007D783D">
            <w:pPr>
              <w:autoSpaceDN w:val="0"/>
              <w:rPr>
                <w:rFonts w:eastAsia="현대하모니 L" w:cs="Calibri"/>
                <w:sz w:val="16"/>
                <w:szCs w:val="16"/>
              </w:rPr>
            </w:pPr>
            <w:r w:rsidRPr="00211C19">
              <w:rPr>
                <w:rFonts w:eastAsia="현대하모니 L" w:cs="Calibri"/>
                <w:sz w:val="16"/>
                <w:szCs w:val="16"/>
              </w:rPr>
              <w:t>Par_PhoneLeftConfirm</w:t>
            </w:r>
          </w:p>
        </w:tc>
        <w:tc>
          <w:tcPr>
            <w:tcW w:w="2433" w:type="pct"/>
            <w:vAlign w:val="center"/>
          </w:tcPr>
          <w:p w14:paraId="1D23CE0F" w14:textId="77777777" w:rsidR="009239AB" w:rsidRPr="00211C19" w:rsidRDefault="009239AB" w:rsidP="007D783D">
            <w:pPr>
              <w:keepNext/>
              <w:rPr>
                <w:rFonts w:eastAsia="현대하모니 L" w:cs="Calibri"/>
                <w:sz w:val="16"/>
                <w:szCs w:val="16"/>
              </w:rPr>
            </w:pPr>
            <w:r w:rsidRPr="00211C19">
              <w:rPr>
                <w:rFonts w:eastAsia="현대하모니 L" w:cs="Calibri"/>
                <w:sz w:val="16"/>
                <w:szCs w:val="16"/>
              </w:rPr>
              <w:t>Checking Time for Phone Exist Clear</w:t>
            </w:r>
          </w:p>
        </w:tc>
        <w:tc>
          <w:tcPr>
            <w:tcW w:w="607" w:type="pct"/>
            <w:shd w:val="clear" w:color="auto" w:fill="auto"/>
            <w:noWrap/>
            <w:vAlign w:val="center"/>
          </w:tcPr>
          <w:p w14:paraId="01A4D704" w14:textId="77777777" w:rsidR="009239AB" w:rsidRPr="00211C19" w:rsidRDefault="009239AB" w:rsidP="007D783D">
            <w:pPr>
              <w:autoSpaceDN w:val="0"/>
              <w:rPr>
                <w:rFonts w:eastAsia="현대하모니 L" w:cs="Calibri"/>
                <w:sz w:val="16"/>
                <w:szCs w:val="16"/>
              </w:rPr>
            </w:pPr>
            <w:r>
              <w:rPr>
                <w:rFonts w:eastAsia="현대하모니 L" w:cs="Calibri" w:hint="eastAsia"/>
                <w:sz w:val="16"/>
                <w:szCs w:val="16"/>
              </w:rPr>
              <w:t>5</w:t>
            </w:r>
            <w:r w:rsidRPr="00211C19">
              <w:rPr>
                <w:rFonts w:eastAsia="현대하모니 L" w:cs="Calibri"/>
                <w:sz w:val="16"/>
                <w:szCs w:val="16"/>
              </w:rPr>
              <w:t>00ms</w:t>
            </w:r>
          </w:p>
        </w:tc>
      </w:tr>
      <w:tr w:rsidR="009239AB" w:rsidRPr="00211C19" w14:paraId="1946A461" w14:textId="77777777" w:rsidTr="00465BF3">
        <w:trPr>
          <w:trHeight w:val="170"/>
        </w:trPr>
        <w:tc>
          <w:tcPr>
            <w:tcW w:w="676" w:type="pct"/>
            <w:vMerge/>
            <w:vAlign w:val="center"/>
          </w:tcPr>
          <w:p w14:paraId="4E160B67" w14:textId="77777777" w:rsidR="009239AB" w:rsidRPr="00211C19" w:rsidRDefault="009239AB" w:rsidP="007D783D">
            <w:pPr>
              <w:jc w:val="center"/>
              <w:rPr>
                <w:rFonts w:eastAsia="현대하모니 L" w:cs="Calibri"/>
                <w:sz w:val="16"/>
                <w:szCs w:val="16"/>
              </w:rPr>
            </w:pPr>
          </w:p>
        </w:tc>
        <w:tc>
          <w:tcPr>
            <w:tcW w:w="203" w:type="pct"/>
            <w:shd w:val="clear" w:color="auto" w:fill="auto"/>
            <w:vAlign w:val="center"/>
          </w:tcPr>
          <w:p w14:paraId="3EC041DA" w14:textId="77777777" w:rsidR="009239AB" w:rsidRDefault="009239AB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6</w:t>
            </w:r>
          </w:p>
        </w:tc>
        <w:tc>
          <w:tcPr>
            <w:tcW w:w="1081" w:type="pct"/>
            <w:shd w:val="clear" w:color="auto" w:fill="auto"/>
            <w:vAlign w:val="center"/>
          </w:tcPr>
          <w:p w14:paraId="70AB18AA" w14:textId="77777777" w:rsidR="009239AB" w:rsidRPr="00211C19" w:rsidRDefault="009239AB" w:rsidP="007D783D">
            <w:pPr>
              <w:autoSpaceDN w:val="0"/>
              <w:rPr>
                <w:rFonts w:eastAsia="현대하모니 L" w:cs="Calibri"/>
                <w:sz w:val="16"/>
                <w:szCs w:val="16"/>
              </w:rPr>
            </w:pPr>
            <w:r w:rsidRPr="00211C19">
              <w:rPr>
                <w:rFonts w:eastAsia="현대하모니 L" w:cs="Calibri"/>
                <w:sz w:val="16"/>
                <w:szCs w:val="16"/>
              </w:rPr>
              <w:t>Par_ErrorHoldingCnt</w:t>
            </w:r>
          </w:p>
        </w:tc>
        <w:tc>
          <w:tcPr>
            <w:tcW w:w="2433" w:type="pct"/>
            <w:vAlign w:val="center"/>
          </w:tcPr>
          <w:p w14:paraId="6EDE351B" w14:textId="77777777" w:rsidR="009239AB" w:rsidRPr="00211C19" w:rsidRDefault="009239AB" w:rsidP="007D783D">
            <w:pPr>
              <w:keepNext/>
              <w:rPr>
                <w:rFonts w:eastAsia="현대하모니 L" w:cs="Calibri"/>
                <w:sz w:val="16"/>
                <w:szCs w:val="16"/>
              </w:rPr>
            </w:pPr>
            <w:r w:rsidRPr="00211C19">
              <w:rPr>
                <w:rFonts w:eastAsia="현대하모니 L" w:cs="Calibri"/>
                <w:sz w:val="16"/>
                <w:szCs w:val="16"/>
              </w:rPr>
              <w:t>Amber LED Error Blinking Count</w:t>
            </w:r>
          </w:p>
        </w:tc>
        <w:tc>
          <w:tcPr>
            <w:tcW w:w="607" w:type="pct"/>
            <w:shd w:val="clear" w:color="auto" w:fill="auto"/>
            <w:noWrap/>
            <w:vAlign w:val="center"/>
          </w:tcPr>
          <w:p w14:paraId="5DA836AE" w14:textId="77777777" w:rsidR="009239AB" w:rsidRPr="00211C19" w:rsidRDefault="009239AB" w:rsidP="007D783D">
            <w:pPr>
              <w:autoSpaceDN w:val="0"/>
              <w:rPr>
                <w:rFonts w:eastAsia="현대하모니 L" w:cs="Calibri"/>
                <w:sz w:val="16"/>
                <w:szCs w:val="16"/>
              </w:rPr>
            </w:pPr>
            <w:r w:rsidRPr="00211C19">
              <w:rPr>
                <w:rFonts w:eastAsia="현대하모니 L" w:cs="Calibri"/>
                <w:sz w:val="16"/>
                <w:szCs w:val="16"/>
              </w:rPr>
              <w:t>10 Times</w:t>
            </w:r>
          </w:p>
        </w:tc>
      </w:tr>
      <w:tr w:rsidR="009239AB" w:rsidRPr="00211C19" w14:paraId="0FD7E0BA" w14:textId="77777777" w:rsidTr="00465BF3">
        <w:trPr>
          <w:trHeight w:val="170"/>
        </w:trPr>
        <w:tc>
          <w:tcPr>
            <w:tcW w:w="676" w:type="pct"/>
            <w:vMerge/>
            <w:vAlign w:val="center"/>
          </w:tcPr>
          <w:p w14:paraId="461CD7AF" w14:textId="77777777" w:rsidR="009239AB" w:rsidRPr="00211C19" w:rsidRDefault="009239AB" w:rsidP="007D783D">
            <w:pPr>
              <w:jc w:val="center"/>
              <w:rPr>
                <w:rFonts w:eastAsia="현대하모니 L" w:cs="Calibri"/>
                <w:sz w:val="16"/>
                <w:szCs w:val="16"/>
              </w:rPr>
            </w:pPr>
          </w:p>
        </w:tc>
        <w:tc>
          <w:tcPr>
            <w:tcW w:w="203" w:type="pct"/>
            <w:shd w:val="clear" w:color="auto" w:fill="auto"/>
            <w:vAlign w:val="center"/>
          </w:tcPr>
          <w:p w14:paraId="5B8B2220" w14:textId="77777777" w:rsidR="009239AB" w:rsidRDefault="009239AB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7</w:t>
            </w:r>
          </w:p>
        </w:tc>
        <w:tc>
          <w:tcPr>
            <w:tcW w:w="1081" w:type="pct"/>
            <w:shd w:val="clear" w:color="auto" w:fill="auto"/>
            <w:vAlign w:val="center"/>
          </w:tcPr>
          <w:p w14:paraId="03A8FF65" w14:textId="77777777" w:rsidR="009239AB" w:rsidRPr="00211C19" w:rsidRDefault="009239AB" w:rsidP="007D783D">
            <w:pPr>
              <w:autoSpaceDN w:val="0"/>
              <w:rPr>
                <w:rFonts w:eastAsia="현대하모니 L" w:cs="Calibri"/>
                <w:sz w:val="16"/>
                <w:szCs w:val="16"/>
              </w:rPr>
            </w:pPr>
            <w:r w:rsidRPr="00211C19">
              <w:rPr>
                <w:rFonts w:eastAsia="현대하모니 L" w:cs="Calibri"/>
                <w:sz w:val="16"/>
                <w:szCs w:val="16"/>
              </w:rPr>
              <w:t>Par_LEDBlinkTime</w:t>
            </w:r>
          </w:p>
        </w:tc>
        <w:tc>
          <w:tcPr>
            <w:tcW w:w="2433" w:type="pct"/>
            <w:vAlign w:val="center"/>
          </w:tcPr>
          <w:p w14:paraId="055A6A09" w14:textId="77777777" w:rsidR="009239AB" w:rsidRPr="00211C19" w:rsidRDefault="009239AB" w:rsidP="007D783D">
            <w:pPr>
              <w:keepNext/>
              <w:rPr>
                <w:rFonts w:eastAsia="현대하모니 L" w:cs="Calibri"/>
                <w:sz w:val="16"/>
                <w:szCs w:val="16"/>
              </w:rPr>
            </w:pPr>
            <w:r w:rsidRPr="00211C19">
              <w:rPr>
                <w:rFonts w:eastAsia="현대하모니 L" w:cs="Calibri"/>
                <w:sz w:val="16"/>
                <w:szCs w:val="16"/>
              </w:rPr>
              <w:t>Amber LED Blinking Time</w:t>
            </w:r>
          </w:p>
        </w:tc>
        <w:tc>
          <w:tcPr>
            <w:tcW w:w="607" w:type="pct"/>
            <w:shd w:val="clear" w:color="auto" w:fill="auto"/>
            <w:noWrap/>
            <w:vAlign w:val="center"/>
          </w:tcPr>
          <w:p w14:paraId="78A2926A" w14:textId="77777777" w:rsidR="009239AB" w:rsidRPr="00211C19" w:rsidRDefault="009239AB" w:rsidP="007D783D">
            <w:pPr>
              <w:autoSpaceDN w:val="0"/>
              <w:rPr>
                <w:rFonts w:eastAsia="현대하모니 L" w:cs="Calibri"/>
                <w:sz w:val="16"/>
                <w:szCs w:val="16"/>
              </w:rPr>
            </w:pPr>
            <w:r w:rsidRPr="00211C19">
              <w:rPr>
                <w:rFonts w:eastAsia="현대하모니 L" w:cs="Calibri"/>
                <w:sz w:val="16"/>
                <w:szCs w:val="16"/>
              </w:rPr>
              <w:t>500ms</w:t>
            </w:r>
          </w:p>
        </w:tc>
      </w:tr>
      <w:tr w:rsidR="009239AB" w:rsidRPr="00211C19" w14:paraId="747F9A1A" w14:textId="77777777" w:rsidTr="00465BF3">
        <w:trPr>
          <w:trHeight w:val="170"/>
        </w:trPr>
        <w:tc>
          <w:tcPr>
            <w:tcW w:w="676" w:type="pct"/>
            <w:vAlign w:val="center"/>
          </w:tcPr>
          <w:p w14:paraId="67D4E88E" w14:textId="77777777" w:rsidR="009239AB" w:rsidRPr="00211C19" w:rsidRDefault="009239AB" w:rsidP="007D783D">
            <w:pPr>
              <w:spacing w:line="276" w:lineRule="auto"/>
              <w:jc w:val="center"/>
              <w:rPr>
                <w:rFonts w:eastAsia="현대하모니 L" w:cs="Calibri"/>
                <w:kern w:val="2"/>
                <w:sz w:val="16"/>
                <w:szCs w:val="16"/>
              </w:rPr>
            </w:pPr>
            <w:r w:rsidRPr="00211C19">
              <w:rPr>
                <w:rFonts w:eastAsia="현대하모니 L" w:cs="Calibri"/>
                <w:kern w:val="2"/>
                <w:sz w:val="16"/>
                <w:szCs w:val="16"/>
              </w:rPr>
              <w:t>Prevention of SMK LF Interference</w:t>
            </w:r>
          </w:p>
        </w:tc>
        <w:tc>
          <w:tcPr>
            <w:tcW w:w="203" w:type="pct"/>
            <w:shd w:val="clear" w:color="auto" w:fill="auto"/>
            <w:vAlign w:val="center"/>
          </w:tcPr>
          <w:p w14:paraId="6DEA7722" w14:textId="77777777" w:rsidR="009239AB" w:rsidRDefault="009239AB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8</w:t>
            </w:r>
          </w:p>
        </w:tc>
        <w:tc>
          <w:tcPr>
            <w:tcW w:w="1081" w:type="pct"/>
            <w:shd w:val="clear" w:color="auto" w:fill="auto"/>
            <w:vAlign w:val="center"/>
          </w:tcPr>
          <w:p w14:paraId="56E9549A" w14:textId="77777777" w:rsidR="009239AB" w:rsidRPr="00211C19" w:rsidRDefault="009239AB" w:rsidP="007D783D">
            <w:pPr>
              <w:tabs>
                <w:tab w:val="left" w:pos="2268"/>
                <w:tab w:val="left" w:pos="2835"/>
              </w:tabs>
              <w:spacing w:line="276" w:lineRule="auto"/>
              <w:rPr>
                <w:rFonts w:eastAsia="현대하모니 L" w:cs="Calibri"/>
                <w:kern w:val="2"/>
                <w:sz w:val="16"/>
                <w:szCs w:val="16"/>
              </w:rPr>
            </w:pPr>
            <w:r w:rsidRPr="00211C19">
              <w:rPr>
                <w:rFonts w:eastAsia="현대하모니 L" w:cs="Calibri"/>
                <w:color w:val="000000" w:themeColor="text1"/>
                <w:sz w:val="16"/>
                <w:szCs w:val="16"/>
              </w:rPr>
              <w:t>Par_L</w:t>
            </w:r>
            <w:r>
              <w:rPr>
                <w:rFonts w:eastAsia="현대하모니 L" w:cs="Calibri" w:hint="eastAsia"/>
                <w:color w:val="000000" w:themeColor="text1"/>
                <w:sz w:val="16"/>
                <w:szCs w:val="16"/>
              </w:rPr>
              <w:t>F</w:t>
            </w:r>
            <w:r w:rsidRPr="00211C19">
              <w:rPr>
                <w:rFonts w:eastAsia="현대하모니 L" w:cs="Calibri"/>
                <w:color w:val="000000" w:themeColor="text1"/>
                <w:sz w:val="16"/>
                <w:szCs w:val="16"/>
              </w:rPr>
              <w:t>OffChkTime</w:t>
            </w:r>
          </w:p>
        </w:tc>
        <w:tc>
          <w:tcPr>
            <w:tcW w:w="2433" w:type="pct"/>
            <w:vAlign w:val="center"/>
          </w:tcPr>
          <w:p w14:paraId="505F7E85" w14:textId="77777777" w:rsidR="009239AB" w:rsidRPr="00211C19" w:rsidRDefault="009239AB" w:rsidP="007D783D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현대하모니 L" w:cs="Calibri"/>
                <w:kern w:val="2"/>
                <w:sz w:val="16"/>
                <w:szCs w:val="16"/>
              </w:rPr>
            </w:pPr>
            <w:r w:rsidRPr="00211C19">
              <w:rPr>
                <w:rFonts w:eastAsia="현대하모니 L" w:cs="Calibri"/>
                <w:color w:val="000000" w:themeColor="text1"/>
                <w:sz w:val="16"/>
                <w:szCs w:val="16"/>
              </w:rPr>
              <w:t xml:space="preserve">SMK Searching </w:t>
            </w:r>
            <w:r w:rsidRPr="00211C19">
              <w:rPr>
                <w:rFonts w:eastAsia="현대하모니 L" w:cs="Calibri"/>
                <w:color w:val="000000" w:themeColor="text1"/>
                <w:sz w:val="16"/>
                <w:szCs w:val="16"/>
              </w:rPr>
              <w:t>상태</w:t>
            </w:r>
            <w:r w:rsidRPr="00211C19">
              <w:rPr>
                <w:rFonts w:eastAsia="현대하모니 L" w:cs="Calibri"/>
                <w:color w:val="000000" w:themeColor="text1"/>
                <w:sz w:val="16"/>
                <w:szCs w:val="16"/>
              </w:rPr>
              <w:t xml:space="preserve"> </w:t>
            </w:r>
            <w:r w:rsidRPr="00211C19">
              <w:rPr>
                <w:rFonts w:eastAsia="현대하모니 L" w:cs="Calibri"/>
                <w:color w:val="000000" w:themeColor="text1"/>
                <w:sz w:val="16"/>
                <w:szCs w:val="16"/>
              </w:rPr>
              <w:t>해제</w:t>
            </w:r>
            <w:r w:rsidRPr="00211C19">
              <w:rPr>
                <w:rFonts w:eastAsia="현대하모니 L" w:cs="Calibri"/>
                <w:color w:val="000000" w:themeColor="text1"/>
                <w:sz w:val="16"/>
                <w:szCs w:val="16"/>
              </w:rPr>
              <w:t xml:space="preserve"> </w:t>
            </w:r>
            <w:r w:rsidRPr="00211C19">
              <w:rPr>
                <w:rFonts w:eastAsia="현대하모니 L" w:cs="Calibri"/>
                <w:color w:val="000000" w:themeColor="text1"/>
                <w:sz w:val="16"/>
                <w:szCs w:val="16"/>
              </w:rPr>
              <w:t>시간</w:t>
            </w:r>
          </w:p>
        </w:tc>
        <w:tc>
          <w:tcPr>
            <w:tcW w:w="607" w:type="pct"/>
            <w:shd w:val="clear" w:color="auto" w:fill="auto"/>
            <w:noWrap/>
            <w:vAlign w:val="center"/>
          </w:tcPr>
          <w:p w14:paraId="7A85A7B4" w14:textId="77777777" w:rsidR="009239AB" w:rsidRPr="00211C19" w:rsidRDefault="009239AB" w:rsidP="007D783D">
            <w:pPr>
              <w:spacing w:line="276" w:lineRule="auto"/>
              <w:rPr>
                <w:rFonts w:eastAsia="현대하모니 L" w:cs="Calibri"/>
                <w:kern w:val="2"/>
                <w:sz w:val="16"/>
                <w:szCs w:val="16"/>
              </w:rPr>
            </w:pPr>
            <w:r>
              <w:rPr>
                <w:rFonts w:eastAsia="현대하모니 L" w:cs="Calibri"/>
                <w:color w:val="000000" w:themeColor="text1"/>
                <w:sz w:val="16"/>
                <w:szCs w:val="16"/>
              </w:rPr>
              <w:t>3500</w:t>
            </w:r>
            <w:r w:rsidRPr="00211C19">
              <w:rPr>
                <w:rFonts w:eastAsia="현대하모니 L" w:cs="Calibri"/>
                <w:color w:val="000000" w:themeColor="text1"/>
                <w:sz w:val="16"/>
                <w:szCs w:val="16"/>
              </w:rPr>
              <w:t>ms</w:t>
            </w:r>
          </w:p>
        </w:tc>
      </w:tr>
      <w:tr w:rsidR="009239AB" w:rsidRPr="00211C19" w14:paraId="66636BF4" w14:textId="77777777" w:rsidTr="00465BF3">
        <w:trPr>
          <w:trHeight w:val="170"/>
        </w:trPr>
        <w:tc>
          <w:tcPr>
            <w:tcW w:w="676" w:type="pct"/>
            <w:vMerge w:val="restart"/>
            <w:vAlign w:val="center"/>
          </w:tcPr>
          <w:p w14:paraId="5E47BF12" w14:textId="77777777" w:rsidR="009239AB" w:rsidRPr="00211C19" w:rsidRDefault="009239AB" w:rsidP="007D783D">
            <w:pPr>
              <w:spacing w:line="276" w:lineRule="auto"/>
              <w:jc w:val="center"/>
              <w:rPr>
                <w:rFonts w:eastAsia="현대하모니 L" w:cs="Calibri"/>
                <w:kern w:val="2"/>
                <w:sz w:val="16"/>
                <w:szCs w:val="16"/>
              </w:rPr>
            </w:pPr>
            <w:r w:rsidRPr="00211C19">
              <w:rPr>
                <w:rFonts w:eastAsia="현대하모니 L" w:cs="Calibri"/>
                <w:kern w:val="2"/>
                <w:sz w:val="16"/>
                <w:szCs w:val="16"/>
              </w:rPr>
              <w:t>Over Current Detecting</w:t>
            </w:r>
          </w:p>
        </w:tc>
        <w:tc>
          <w:tcPr>
            <w:tcW w:w="203" w:type="pct"/>
            <w:shd w:val="clear" w:color="auto" w:fill="auto"/>
            <w:vAlign w:val="center"/>
          </w:tcPr>
          <w:p w14:paraId="0179F779" w14:textId="77777777" w:rsidR="009239AB" w:rsidRDefault="009239AB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9</w:t>
            </w:r>
          </w:p>
        </w:tc>
        <w:tc>
          <w:tcPr>
            <w:tcW w:w="1081" w:type="pct"/>
            <w:shd w:val="clear" w:color="auto" w:fill="auto"/>
            <w:vAlign w:val="center"/>
          </w:tcPr>
          <w:p w14:paraId="3F179FF1" w14:textId="77777777" w:rsidR="009239AB" w:rsidRPr="00211C19" w:rsidRDefault="009239AB" w:rsidP="007D783D">
            <w:pPr>
              <w:rPr>
                <w:rFonts w:eastAsia="현대하모니 L" w:cs="Calibri"/>
                <w:sz w:val="16"/>
              </w:rPr>
            </w:pPr>
            <w:r w:rsidRPr="00211C19">
              <w:rPr>
                <w:rFonts w:eastAsia="현대하모니 L" w:cs="Calibri"/>
                <w:color w:val="000000" w:themeColor="text1"/>
                <w:sz w:val="16"/>
                <w:szCs w:val="16"/>
              </w:rPr>
              <w:t>Par_OvrCurrSetVal</w:t>
            </w:r>
          </w:p>
        </w:tc>
        <w:tc>
          <w:tcPr>
            <w:tcW w:w="2433" w:type="pct"/>
            <w:vAlign w:val="center"/>
          </w:tcPr>
          <w:p w14:paraId="085FC93B" w14:textId="77777777" w:rsidR="009239AB" w:rsidRPr="005D15DB" w:rsidRDefault="009239AB" w:rsidP="007D783D">
            <w:pPr>
              <w:rPr>
                <w:rFonts w:eastAsia="현대하모니 L" w:cs="Calibri"/>
                <w:color w:val="000000" w:themeColor="text1"/>
                <w:sz w:val="16"/>
                <w:szCs w:val="16"/>
              </w:rPr>
            </w:pPr>
            <w:r w:rsidRPr="00211C19">
              <w:rPr>
                <w:rFonts w:eastAsia="현대하모니 L" w:cs="Calibri"/>
                <w:color w:val="000000" w:themeColor="text1"/>
                <w:sz w:val="16"/>
                <w:szCs w:val="16"/>
              </w:rPr>
              <w:t>과전류</w:t>
            </w:r>
            <w:r w:rsidRPr="00211C19">
              <w:rPr>
                <w:rFonts w:eastAsia="현대하모니 L" w:cs="Calibri"/>
                <w:color w:val="000000" w:themeColor="text1"/>
                <w:sz w:val="16"/>
                <w:szCs w:val="16"/>
              </w:rPr>
              <w:t xml:space="preserve"> </w:t>
            </w:r>
            <w:r w:rsidRPr="00211C19">
              <w:rPr>
                <w:rFonts w:eastAsia="현대하모니 L" w:cs="Calibri"/>
                <w:color w:val="000000" w:themeColor="text1"/>
                <w:sz w:val="16"/>
                <w:szCs w:val="16"/>
              </w:rPr>
              <w:t>상태</w:t>
            </w:r>
            <w:r w:rsidRPr="00211C19">
              <w:rPr>
                <w:rFonts w:eastAsia="현대하모니 L" w:cs="Calibri"/>
                <w:color w:val="000000" w:themeColor="text1"/>
                <w:sz w:val="16"/>
                <w:szCs w:val="16"/>
              </w:rPr>
              <w:t xml:space="preserve"> </w:t>
            </w:r>
            <w:r w:rsidRPr="00211C19">
              <w:rPr>
                <w:rFonts w:eastAsia="현대하모니 L" w:cs="Calibri"/>
                <w:color w:val="000000" w:themeColor="text1"/>
                <w:sz w:val="16"/>
                <w:szCs w:val="16"/>
              </w:rPr>
              <w:t>검출</w:t>
            </w:r>
            <w:r w:rsidRPr="00211C19">
              <w:rPr>
                <w:rFonts w:eastAsia="현대하모니 L" w:cs="Calibri"/>
                <w:color w:val="000000" w:themeColor="text1"/>
                <w:sz w:val="16"/>
                <w:szCs w:val="16"/>
              </w:rPr>
              <w:t xml:space="preserve"> </w:t>
            </w:r>
            <w:r w:rsidRPr="00211C19">
              <w:rPr>
                <w:rFonts w:eastAsia="현대하모니 L" w:cs="Calibri"/>
                <w:color w:val="000000" w:themeColor="text1"/>
                <w:sz w:val="16"/>
                <w:szCs w:val="16"/>
              </w:rPr>
              <w:t>전류</w:t>
            </w:r>
            <w:r w:rsidRPr="00211C19">
              <w:rPr>
                <w:rFonts w:eastAsia="현대하모니 L" w:cs="Calibri"/>
                <w:color w:val="000000" w:themeColor="text1"/>
                <w:sz w:val="16"/>
                <w:szCs w:val="16"/>
              </w:rPr>
              <w:t xml:space="preserve"> </w:t>
            </w:r>
            <w:r w:rsidRPr="00211C19">
              <w:rPr>
                <w:rFonts w:eastAsia="현대하모니 L" w:cs="Calibri"/>
                <w:color w:val="000000" w:themeColor="text1"/>
                <w:sz w:val="16"/>
                <w:szCs w:val="16"/>
              </w:rPr>
              <w:t>값</w:t>
            </w:r>
          </w:p>
        </w:tc>
        <w:tc>
          <w:tcPr>
            <w:tcW w:w="607" w:type="pct"/>
            <w:shd w:val="clear" w:color="auto" w:fill="auto"/>
            <w:noWrap/>
            <w:vAlign w:val="center"/>
          </w:tcPr>
          <w:p w14:paraId="5DB791DB" w14:textId="77777777" w:rsidR="009239AB" w:rsidRPr="00211C19" w:rsidRDefault="009239AB" w:rsidP="007D783D">
            <w:pPr>
              <w:rPr>
                <w:rFonts w:eastAsia="현대하모니 L" w:cs="Calibri"/>
                <w:sz w:val="16"/>
              </w:rPr>
            </w:pPr>
            <w:r>
              <w:rPr>
                <w:rFonts w:eastAsia="현대하모니 L" w:cs="Calibri" w:hint="eastAsia"/>
                <w:color w:val="000000" w:themeColor="text1"/>
                <w:sz w:val="16"/>
                <w:szCs w:val="16"/>
              </w:rPr>
              <w:t>4</w:t>
            </w:r>
            <w:r w:rsidRPr="00211C19">
              <w:rPr>
                <w:rFonts w:eastAsia="현대하모니 L" w:cs="Calibri"/>
                <w:color w:val="000000" w:themeColor="text1"/>
                <w:sz w:val="16"/>
                <w:szCs w:val="16"/>
              </w:rPr>
              <w:t>500mA</w:t>
            </w:r>
          </w:p>
        </w:tc>
      </w:tr>
      <w:tr w:rsidR="009239AB" w:rsidRPr="00211C19" w14:paraId="02C8BC49" w14:textId="77777777" w:rsidTr="00465BF3">
        <w:trPr>
          <w:trHeight w:val="170"/>
        </w:trPr>
        <w:tc>
          <w:tcPr>
            <w:tcW w:w="676" w:type="pct"/>
            <w:vMerge/>
            <w:vAlign w:val="center"/>
          </w:tcPr>
          <w:p w14:paraId="0F3150FA" w14:textId="77777777" w:rsidR="009239AB" w:rsidRPr="00211C19" w:rsidRDefault="009239AB" w:rsidP="007D783D">
            <w:pPr>
              <w:jc w:val="center"/>
              <w:rPr>
                <w:rFonts w:eastAsia="현대하모니 L" w:cs="Calibri"/>
                <w:sz w:val="16"/>
                <w:szCs w:val="16"/>
              </w:rPr>
            </w:pPr>
          </w:p>
        </w:tc>
        <w:tc>
          <w:tcPr>
            <w:tcW w:w="203" w:type="pct"/>
            <w:shd w:val="clear" w:color="auto" w:fill="auto"/>
            <w:vAlign w:val="center"/>
          </w:tcPr>
          <w:p w14:paraId="71FC386C" w14:textId="77777777" w:rsidR="009239AB" w:rsidRDefault="009239AB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10</w:t>
            </w:r>
          </w:p>
        </w:tc>
        <w:tc>
          <w:tcPr>
            <w:tcW w:w="1081" w:type="pct"/>
            <w:shd w:val="clear" w:color="auto" w:fill="auto"/>
            <w:vAlign w:val="center"/>
          </w:tcPr>
          <w:p w14:paraId="740D6A83" w14:textId="77777777" w:rsidR="009239AB" w:rsidRPr="00211C19" w:rsidRDefault="009239AB" w:rsidP="007D783D">
            <w:pPr>
              <w:rPr>
                <w:rFonts w:eastAsia="현대하모니 L" w:cs="Calibri"/>
                <w:sz w:val="16"/>
              </w:rPr>
            </w:pPr>
            <w:r w:rsidRPr="00211C19">
              <w:rPr>
                <w:rFonts w:eastAsia="현대하모니 L" w:cs="Calibri"/>
                <w:color w:val="000000" w:themeColor="text1"/>
                <w:sz w:val="16"/>
                <w:szCs w:val="16"/>
              </w:rPr>
              <w:t>Par_OvrCurrSetTime</w:t>
            </w:r>
          </w:p>
        </w:tc>
        <w:tc>
          <w:tcPr>
            <w:tcW w:w="2433" w:type="pct"/>
            <w:vAlign w:val="center"/>
          </w:tcPr>
          <w:p w14:paraId="41BC175B" w14:textId="77777777" w:rsidR="009239AB" w:rsidRPr="00211C19" w:rsidRDefault="009239AB" w:rsidP="007D783D">
            <w:pPr>
              <w:rPr>
                <w:rFonts w:eastAsia="현대하모니 L" w:cs="Calibri"/>
                <w:sz w:val="16"/>
              </w:rPr>
            </w:pPr>
            <w:r w:rsidRPr="00211C19">
              <w:rPr>
                <w:rFonts w:eastAsia="현대하모니 L" w:cs="Calibri"/>
                <w:color w:val="000000" w:themeColor="text1"/>
                <w:sz w:val="16"/>
                <w:szCs w:val="16"/>
              </w:rPr>
              <w:t>과전류</w:t>
            </w:r>
            <w:r w:rsidRPr="00211C19">
              <w:rPr>
                <w:rFonts w:eastAsia="현대하모니 L" w:cs="Calibri"/>
                <w:color w:val="000000" w:themeColor="text1"/>
                <w:sz w:val="16"/>
                <w:szCs w:val="16"/>
              </w:rPr>
              <w:t xml:space="preserve"> </w:t>
            </w:r>
            <w:r w:rsidRPr="00211C19">
              <w:rPr>
                <w:rFonts w:eastAsia="현대하모니 L" w:cs="Calibri"/>
                <w:color w:val="000000" w:themeColor="text1"/>
                <w:sz w:val="16"/>
                <w:szCs w:val="16"/>
              </w:rPr>
              <w:t>상태</w:t>
            </w:r>
            <w:r w:rsidRPr="00211C19">
              <w:rPr>
                <w:rFonts w:eastAsia="현대하모니 L" w:cs="Calibri"/>
                <w:color w:val="000000" w:themeColor="text1"/>
                <w:sz w:val="16"/>
                <w:szCs w:val="16"/>
              </w:rPr>
              <w:t xml:space="preserve"> </w:t>
            </w:r>
            <w:r w:rsidRPr="00211C19">
              <w:rPr>
                <w:rFonts w:eastAsia="현대하모니 L" w:cs="Calibri"/>
                <w:color w:val="000000" w:themeColor="text1"/>
                <w:sz w:val="16"/>
                <w:szCs w:val="16"/>
              </w:rPr>
              <w:t>검출</w:t>
            </w:r>
            <w:r w:rsidRPr="00211C19">
              <w:rPr>
                <w:rFonts w:eastAsia="현대하모니 L" w:cs="Calibri"/>
                <w:color w:val="000000" w:themeColor="text1"/>
                <w:sz w:val="16"/>
                <w:szCs w:val="16"/>
              </w:rPr>
              <w:t xml:space="preserve"> </w:t>
            </w:r>
            <w:r w:rsidRPr="00211C19">
              <w:rPr>
                <w:rFonts w:eastAsia="현대하모니 L" w:cs="Calibri"/>
                <w:color w:val="000000" w:themeColor="text1"/>
                <w:sz w:val="16"/>
                <w:szCs w:val="16"/>
              </w:rPr>
              <w:t>시간</w:t>
            </w:r>
          </w:p>
        </w:tc>
        <w:tc>
          <w:tcPr>
            <w:tcW w:w="607" w:type="pct"/>
            <w:shd w:val="clear" w:color="auto" w:fill="auto"/>
            <w:noWrap/>
            <w:vAlign w:val="center"/>
          </w:tcPr>
          <w:p w14:paraId="67D8C9F5" w14:textId="77777777" w:rsidR="009239AB" w:rsidRPr="00211C19" w:rsidRDefault="009239AB" w:rsidP="007D783D">
            <w:pPr>
              <w:rPr>
                <w:rFonts w:eastAsia="현대하모니 L" w:cs="Calibri"/>
                <w:sz w:val="16"/>
              </w:rPr>
            </w:pPr>
            <w:r w:rsidRPr="00211C19">
              <w:rPr>
                <w:rFonts w:eastAsia="현대하모니 L" w:cs="Calibri"/>
                <w:color w:val="000000" w:themeColor="text1"/>
                <w:sz w:val="16"/>
                <w:szCs w:val="16"/>
              </w:rPr>
              <w:t xml:space="preserve">150ms </w:t>
            </w:r>
          </w:p>
        </w:tc>
      </w:tr>
      <w:tr w:rsidR="009239AB" w:rsidRPr="00211C19" w14:paraId="7D7A67D2" w14:textId="77777777" w:rsidTr="00465BF3">
        <w:trPr>
          <w:trHeight w:val="170"/>
        </w:trPr>
        <w:tc>
          <w:tcPr>
            <w:tcW w:w="676" w:type="pct"/>
            <w:vMerge/>
            <w:vAlign w:val="center"/>
          </w:tcPr>
          <w:p w14:paraId="69EBEECB" w14:textId="77777777" w:rsidR="009239AB" w:rsidRPr="00211C19" w:rsidRDefault="009239AB" w:rsidP="007D783D">
            <w:pPr>
              <w:jc w:val="center"/>
              <w:rPr>
                <w:rFonts w:eastAsia="현대하모니 L" w:cs="Calibri"/>
                <w:sz w:val="16"/>
                <w:szCs w:val="16"/>
              </w:rPr>
            </w:pPr>
          </w:p>
        </w:tc>
        <w:tc>
          <w:tcPr>
            <w:tcW w:w="203" w:type="pct"/>
            <w:shd w:val="clear" w:color="auto" w:fill="auto"/>
            <w:vAlign w:val="center"/>
          </w:tcPr>
          <w:p w14:paraId="1B34DD62" w14:textId="77777777" w:rsidR="009239AB" w:rsidRDefault="009239AB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11</w:t>
            </w:r>
          </w:p>
        </w:tc>
        <w:tc>
          <w:tcPr>
            <w:tcW w:w="1081" w:type="pct"/>
            <w:shd w:val="clear" w:color="auto" w:fill="auto"/>
            <w:vAlign w:val="center"/>
          </w:tcPr>
          <w:p w14:paraId="561DB7D7" w14:textId="77777777" w:rsidR="009239AB" w:rsidRPr="00211C19" w:rsidRDefault="009239AB" w:rsidP="007D783D">
            <w:pPr>
              <w:rPr>
                <w:rFonts w:eastAsia="현대하모니 L" w:cs="Calibri"/>
                <w:sz w:val="16"/>
              </w:rPr>
            </w:pPr>
            <w:r w:rsidRPr="00211C19">
              <w:rPr>
                <w:rFonts w:eastAsia="현대하모니 L" w:cs="Calibri"/>
                <w:color w:val="000000" w:themeColor="text1"/>
                <w:sz w:val="16"/>
                <w:szCs w:val="16"/>
              </w:rPr>
              <w:t>Par_OvrCurrCnt</w:t>
            </w:r>
          </w:p>
        </w:tc>
        <w:tc>
          <w:tcPr>
            <w:tcW w:w="2433" w:type="pct"/>
            <w:vAlign w:val="center"/>
          </w:tcPr>
          <w:p w14:paraId="4D2298A2" w14:textId="77777777" w:rsidR="009239AB" w:rsidRPr="00211C19" w:rsidRDefault="009239AB" w:rsidP="007D783D">
            <w:pPr>
              <w:rPr>
                <w:rFonts w:eastAsia="현대하모니 L" w:cs="Calibri"/>
                <w:sz w:val="16"/>
              </w:rPr>
            </w:pPr>
            <w:r w:rsidRPr="00211C19">
              <w:rPr>
                <w:rFonts w:eastAsia="현대하모니 L" w:cs="Calibri"/>
                <w:color w:val="000000" w:themeColor="text1"/>
                <w:sz w:val="16"/>
                <w:szCs w:val="16"/>
              </w:rPr>
              <w:t>과전류</w:t>
            </w:r>
            <w:r w:rsidRPr="00211C19">
              <w:rPr>
                <w:rFonts w:eastAsia="현대하모니 L" w:cs="Calibri"/>
                <w:color w:val="000000" w:themeColor="text1"/>
                <w:sz w:val="16"/>
                <w:szCs w:val="16"/>
              </w:rPr>
              <w:t xml:space="preserve"> </w:t>
            </w:r>
            <w:r w:rsidRPr="00211C19">
              <w:rPr>
                <w:rFonts w:eastAsia="현대하모니 L" w:cs="Calibri"/>
                <w:color w:val="000000" w:themeColor="text1"/>
                <w:sz w:val="16"/>
                <w:szCs w:val="16"/>
              </w:rPr>
              <w:t>상태</w:t>
            </w:r>
            <w:r w:rsidRPr="00211C19">
              <w:rPr>
                <w:rFonts w:eastAsia="현대하모니 L" w:cs="Calibri"/>
                <w:color w:val="000000" w:themeColor="text1"/>
                <w:sz w:val="16"/>
                <w:szCs w:val="16"/>
              </w:rPr>
              <w:t xml:space="preserve"> </w:t>
            </w:r>
            <w:r w:rsidRPr="00211C19">
              <w:rPr>
                <w:rFonts w:eastAsia="현대하모니 L" w:cs="Calibri"/>
                <w:color w:val="000000" w:themeColor="text1"/>
                <w:sz w:val="16"/>
                <w:szCs w:val="16"/>
              </w:rPr>
              <w:t>검출</w:t>
            </w:r>
            <w:r w:rsidRPr="00211C19">
              <w:rPr>
                <w:rFonts w:eastAsia="현대하모니 L" w:cs="Calibri"/>
                <w:color w:val="000000" w:themeColor="text1"/>
                <w:sz w:val="16"/>
                <w:szCs w:val="16"/>
              </w:rPr>
              <w:t xml:space="preserve"> </w:t>
            </w:r>
            <w:r w:rsidRPr="00211C19">
              <w:rPr>
                <w:rFonts w:eastAsia="현대하모니 L" w:cs="Calibri"/>
                <w:color w:val="000000" w:themeColor="text1"/>
                <w:sz w:val="16"/>
                <w:szCs w:val="16"/>
              </w:rPr>
              <w:t>횟수</w:t>
            </w:r>
          </w:p>
        </w:tc>
        <w:tc>
          <w:tcPr>
            <w:tcW w:w="607" w:type="pct"/>
            <w:shd w:val="clear" w:color="auto" w:fill="auto"/>
            <w:noWrap/>
            <w:vAlign w:val="center"/>
          </w:tcPr>
          <w:p w14:paraId="43465D69" w14:textId="77777777" w:rsidR="009239AB" w:rsidRPr="00211C19" w:rsidRDefault="009239AB" w:rsidP="007D783D">
            <w:pPr>
              <w:rPr>
                <w:rFonts w:eastAsia="현대하모니 L" w:cs="Calibri"/>
                <w:sz w:val="16"/>
              </w:rPr>
            </w:pPr>
            <w:r w:rsidRPr="00211C19">
              <w:rPr>
                <w:rFonts w:eastAsia="현대하모니 L" w:cs="Calibri"/>
                <w:color w:val="000000" w:themeColor="text1"/>
                <w:sz w:val="16"/>
                <w:szCs w:val="16"/>
              </w:rPr>
              <w:t>10</w:t>
            </w:r>
            <w:r>
              <w:rPr>
                <w:rFonts w:eastAsia="현대하모니 L" w:cs="Calibri" w:hint="eastAsia"/>
                <w:color w:val="000000" w:themeColor="text1"/>
                <w:sz w:val="16"/>
                <w:szCs w:val="16"/>
              </w:rPr>
              <w:t xml:space="preserve"> </w:t>
            </w:r>
            <w:r w:rsidRPr="00211C19">
              <w:rPr>
                <w:rFonts w:eastAsia="현대하모니 L" w:cs="Calibri"/>
                <w:color w:val="000000" w:themeColor="text1"/>
                <w:sz w:val="16"/>
                <w:szCs w:val="16"/>
              </w:rPr>
              <w:t>times</w:t>
            </w:r>
          </w:p>
        </w:tc>
      </w:tr>
      <w:tr w:rsidR="009239AB" w:rsidRPr="00211C19" w14:paraId="3E6FB816" w14:textId="77777777" w:rsidTr="00465BF3">
        <w:trPr>
          <w:trHeight w:val="170"/>
        </w:trPr>
        <w:tc>
          <w:tcPr>
            <w:tcW w:w="676" w:type="pct"/>
            <w:vMerge/>
            <w:vAlign w:val="center"/>
          </w:tcPr>
          <w:p w14:paraId="5BEDEBF5" w14:textId="77777777" w:rsidR="009239AB" w:rsidRPr="00211C19" w:rsidRDefault="009239AB" w:rsidP="007D783D">
            <w:pPr>
              <w:jc w:val="center"/>
              <w:rPr>
                <w:rFonts w:eastAsia="현대하모니 L" w:cs="Calibri"/>
                <w:sz w:val="16"/>
                <w:szCs w:val="16"/>
              </w:rPr>
            </w:pPr>
          </w:p>
        </w:tc>
        <w:tc>
          <w:tcPr>
            <w:tcW w:w="203" w:type="pct"/>
            <w:shd w:val="clear" w:color="auto" w:fill="auto"/>
            <w:vAlign w:val="center"/>
          </w:tcPr>
          <w:p w14:paraId="5181FBD5" w14:textId="77777777" w:rsidR="009239AB" w:rsidRDefault="009239AB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12</w:t>
            </w:r>
          </w:p>
        </w:tc>
        <w:tc>
          <w:tcPr>
            <w:tcW w:w="1081" w:type="pct"/>
            <w:shd w:val="clear" w:color="auto" w:fill="auto"/>
            <w:vAlign w:val="center"/>
          </w:tcPr>
          <w:p w14:paraId="02A6EE74" w14:textId="77777777" w:rsidR="009239AB" w:rsidRPr="00211C19" w:rsidRDefault="009239AB" w:rsidP="007D783D">
            <w:pPr>
              <w:rPr>
                <w:rFonts w:eastAsia="현대하모니 L" w:cs="Calibri"/>
                <w:sz w:val="16"/>
              </w:rPr>
            </w:pPr>
            <w:r w:rsidRPr="00211C19">
              <w:rPr>
                <w:rFonts w:eastAsia="현대하모니 L" w:cs="Calibri"/>
                <w:color w:val="000000" w:themeColor="text1"/>
                <w:sz w:val="16"/>
                <w:szCs w:val="16"/>
              </w:rPr>
              <w:t>Par_ReOvrCurrSetTime</w:t>
            </w:r>
          </w:p>
        </w:tc>
        <w:tc>
          <w:tcPr>
            <w:tcW w:w="2433" w:type="pct"/>
            <w:vAlign w:val="center"/>
          </w:tcPr>
          <w:p w14:paraId="591683F9" w14:textId="77777777" w:rsidR="009239AB" w:rsidRPr="00211C19" w:rsidRDefault="009239AB" w:rsidP="007D783D">
            <w:pPr>
              <w:rPr>
                <w:rFonts w:eastAsia="현대하모니 L" w:cs="Calibri"/>
                <w:sz w:val="16"/>
              </w:rPr>
            </w:pPr>
            <w:r w:rsidRPr="00211C19">
              <w:rPr>
                <w:rFonts w:eastAsia="현대하모니 L" w:cs="Calibri"/>
                <w:color w:val="000000" w:themeColor="text1"/>
                <w:sz w:val="16"/>
                <w:szCs w:val="16"/>
              </w:rPr>
              <w:t>재차</w:t>
            </w:r>
            <w:r w:rsidRPr="00211C19">
              <w:rPr>
                <w:rFonts w:eastAsia="현대하모니 L" w:cs="Calibri"/>
                <w:color w:val="000000" w:themeColor="text1"/>
                <w:sz w:val="16"/>
                <w:szCs w:val="16"/>
              </w:rPr>
              <w:t xml:space="preserve"> </w:t>
            </w:r>
            <w:r w:rsidRPr="00211C19">
              <w:rPr>
                <w:rFonts w:eastAsia="현대하모니 L" w:cs="Calibri"/>
                <w:color w:val="000000" w:themeColor="text1"/>
                <w:sz w:val="16"/>
                <w:szCs w:val="16"/>
              </w:rPr>
              <w:t>과전류</w:t>
            </w:r>
            <w:r w:rsidRPr="00211C19">
              <w:rPr>
                <w:rFonts w:eastAsia="현대하모니 L" w:cs="Calibri"/>
                <w:color w:val="000000" w:themeColor="text1"/>
                <w:sz w:val="16"/>
                <w:szCs w:val="16"/>
              </w:rPr>
              <w:t xml:space="preserve"> </w:t>
            </w:r>
            <w:r w:rsidRPr="00211C19">
              <w:rPr>
                <w:rFonts w:eastAsia="현대하모니 L" w:cs="Calibri"/>
                <w:color w:val="000000" w:themeColor="text1"/>
                <w:sz w:val="16"/>
                <w:szCs w:val="16"/>
              </w:rPr>
              <w:t>모니터링까지의</w:t>
            </w:r>
            <w:r w:rsidRPr="00211C19">
              <w:rPr>
                <w:rFonts w:eastAsia="현대하모니 L" w:cs="Calibri"/>
                <w:color w:val="000000" w:themeColor="text1"/>
                <w:sz w:val="16"/>
                <w:szCs w:val="16"/>
              </w:rPr>
              <w:t xml:space="preserve"> </w:t>
            </w:r>
            <w:r w:rsidRPr="00211C19">
              <w:rPr>
                <w:rFonts w:eastAsia="현대하모니 L" w:cs="Calibri"/>
                <w:color w:val="000000" w:themeColor="text1"/>
                <w:sz w:val="16"/>
                <w:szCs w:val="16"/>
              </w:rPr>
              <w:t>시간</w:t>
            </w:r>
          </w:p>
        </w:tc>
        <w:tc>
          <w:tcPr>
            <w:tcW w:w="607" w:type="pct"/>
            <w:shd w:val="clear" w:color="auto" w:fill="auto"/>
            <w:noWrap/>
            <w:vAlign w:val="center"/>
          </w:tcPr>
          <w:p w14:paraId="4FD1CB43" w14:textId="77777777" w:rsidR="009239AB" w:rsidRPr="00211C19" w:rsidRDefault="009239AB" w:rsidP="007D783D">
            <w:pPr>
              <w:rPr>
                <w:rFonts w:eastAsia="현대하모니 L" w:cs="Calibri"/>
                <w:sz w:val="16"/>
              </w:rPr>
            </w:pPr>
            <w:r>
              <w:rPr>
                <w:rFonts w:eastAsia="현대하모니 L" w:cs="Calibri"/>
                <w:color w:val="000000" w:themeColor="text1"/>
                <w:sz w:val="16"/>
                <w:szCs w:val="16"/>
              </w:rPr>
              <w:t>5</w:t>
            </w:r>
            <w:r w:rsidRPr="00211C19">
              <w:rPr>
                <w:rFonts w:eastAsia="현대하모니 L" w:cs="Calibri"/>
                <w:color w:val="000000" w:themeColor="text1"/>
                <w:sz w:val="16"/>
                <w:szCs w:val="16"/>
              </w:rPr>
              <w:t>sec</w:t>
            </w:r>
          </w:p>
        </w:tc>
      </w:tr>
      <w:tr w:rsidR="009239AB" w:rsidRPr="00211C19" w14:paraId="0BD2C2D6" w14:textId="77777777" w:rsidTr="00465BF3">
        <w:trPr>
          <w:trHeight w:val="170"/>
        </w:trPr>
        <w:tc>
          <w:tcPr>
            <w:tcW w:w="676" w:type="pct"/>
            <w:vAlign w:val="center"/>
          </w:tcPr>
          <w:p w14:paraId="5EF5E94D" w14:textId="77777777" w:rsidR="009239AB" w:rsidRPr="00211C19" w:rsidRDefault="009239AB" w:rsidP="007D783D">
            <w:pPr>
              <w:spacing w:line="276" w:lineRule="auto"/>
              <w:jc w:val="center"/>
              <w:rPr>
                <w:rFonts w:eastAsia="현대하모니 L" w:cs="Calibri"/>
                <w:kern w:val="2"/>
                <w:sz w:val="16"/>
                <w:szCs w:val="16"/>
              </w:rPr>
            </w:pPr>
            <w:r w:rsidRPr="00211C19">
              <w:rPr>
                <w:rFonts w:eastAsia="현대하모니 L" w:cs="Calibri"/>
                <w:kern w:val="2"/>
                <w:sz w:val="16"/>
                <w:szCs w:val="16"/>
              </w:rPr>
              <w:t>Temperature Sensor Error Detecting</w:t>
            </w:r>
          </w:p>
        </w:tc>
        <w:tc>
          <w:tcPr>
            <w:tcW w:w="203" w:type="pct"/>
            <w:shd w:val="clear" w:color="auto" w:fill="auto"/>
            <w:vAlign w:val="center"/>
          </w:tcPr>
          <w:p w14:paraId="1B04097D" w14:textId="77777777" w:rsidR="009239AB" w:rsidRDefault="009239AB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13</w:t>
            </w:r>
          </w:p>
        </w:tc>
        <w:tc>
          <w:tcPr>
            <w:tcW w:w="1081" w:type="pct"/>
            <w:shd w:val="clear" w:color="auto" w:fill="auto"/>
            <w:vAlign w:val="center"/>
          </w:tcPr>
          <w:p w14:paraId="04ECC413" w14:textId="77777777" w:rsidR="009239AB" w:rsidRPr="00211C19" w:rsidRDefault="009239AB" w:rsidP="007D783D">
            <w:pPr>
              <w:rPr>
                <w:rFonts w:eastAsia="현대하모니 L" w:cs="Calibri"/>
                <w:sz w:val="16"/>
              </w:rPr>
            </w:pPr>
            <w:r w:rsidRPr="00211C19">
              <w:rPr>
                <w:rFonts w:eastAsia="현대하모니 L" w:cs="Calibri"/>
                <w:color w:val="000000" w:themeColor="text1"/>
                <w:sz w:val="16"/>
                <w:szCs w:val="16"/>
              </w:rPr>
              <w:t>Par_SensorFaultSetTime</w:t>
            </w:r>
          </w:p>
        </w:tc>
        <w:tc>
          <w:tcPr>
            <w:tcW w:w="2433" w:type="pct"/>
            <w:vAlign w:val="center"/>
          </w:tcPr>
          <w:p w14:paraId="0A2AC135" w14:textId="77777777" w:rsidR="009239AB" w:rsidRPr="00211C19" w:rsidRDefault="009239AB" w:rsidP="007D783D">
            <w:pPr>
              <w:rPr>
                <w:rFonts w:eastAsia="현대하모니 L" w:cs="Calibri"/>
                <w:sz w:val="16"/>
              </w:rPr>
            </w:pPr>
            <w:r w:rsidRPr="00211C19">
              <w:rPr>
                <w:rFonts w:eastAsia="현대하모니 L" w:cs="Calibri"/>
                <w:color w:val="000000" w:themeColor="text1"/>
                <w:sz w:val="16"/>
                <w:szCs w:val="16"/>
              </w:rPr>
              <w:t>온도센서</w:t>
            </w:r>
            <w:r w:rsidRPr="00211C19">
              <w:rPr>
                <w:rFonts w:eastAsia="현대하모니 L" w:cs="Calibri"/>
                <w:color w:val="000000" w:themeColor="text1"/>
                <w:sz w:val="16"/>
                <w:szCs w:val="16"/>
              </w:rPr>
              <w:t xml:space="preserve"> </w:t>
            </w:r>
            <w:r w:rsidRPr="00211C19">
              <w:rPr>
                <w:rFonts w:eastAsia="현대하모니 L" w:cs="Calibri"/>
                <w:color w:val="000000" w:themeColor="text1"/>
                <w:sz w:val="16"/>
                <w:szCs w:val="16"/>
              </w:rPr>
              <w:t>에러상태</w:t>
            </w:r>
            <w:r w:rsidRPr="00211C19">
              <w:rPr>
                <w:rFonts w:eastAsia="현대하모니 L" w:cs="Calibri"/>
                <w:color w:val="000000" w:themeColor="text1"/>
                <w:sz w:val="16"/>
                <w:szCs w:val="16"/>
              </w:rPr>
              <w:t xml:space="preserve"> </w:t>
            </w:r>
            <w:r w:rsidRPr="00211C19">
              <w:rPr>
                <w:rFonts w:eastAsia="현대하모니 L" w:cs="Calibri"/>
                <w:color w:val="000000" w:themeColor="text1"/>
                <w:sz w:val="16"/>
                <w:szCs w:val="16"/>
              </w:rPr>
              <w:t>검출</w:t>
            </w:r>
            <w:r w:rsidRPr="00211C19">
              <w:rPr>
                <w:rFonts w:eastAsia="현대하모니 L" w:cs="Calibri"/>
                <w:color w:val="000000" w:themeColor="text1"/>
                <w:sz w:val="16"/>
                <w:szCs w:val="16"/>
              </w:rPr>
              <w:t xml:space="preserve"> </w:t>
            </w:r>
            <w:r w:rsidRPr="00211C19">
              <w:rPr>
                <w:rFonts w:eastAsia="현대하모니 L" w:cs="Calibri"/>
                <w:color w:val="000000" w:themeColor="text1"/>
                <w:sz w:val="16"/>
                <w:szCs w:val="16"/>
              </w:rPr>
              <w:t>시간</w:t>
            </w:r>
          </w:p>
        </w:tc>
        <w:tc>
          <w:tcPr>
            <w:tcW w:w="607" w:type="pct"/>
            <w:shd w:val="clear" w:color="auto" w:fill="auto"/>
            <w:noWrap/>
            <w:vAlign w:val="center"/>
          </w:tcPr>
          <w:p w14:paraId="2542B97D" w14:textId="77777777" w:rsidR="009239AB" w:rsidRPr="00211C19" w:rsidRDefault="009239AB" w:rsidP="007D783D">
            <w:pPr>
              <w:rPr>
                <w:rFonts w:eastAsia="현대하모니 L" w:cs="Calibri"/>
                <w:sz w:val="16"/>
              </w:rPr>
            </w:pPr>
            <w:r>
              <w:rPr>
                <w:rFonts w:eastAsia="현대하모니 L" w:cs="Calibri"/>
                <w:color w:val="000000" w:themeColor="text1"/>
                <w:sz w:val="16"/>
                <w:szCs w:val="16"/>
              </w:rPr>
              <w:t>2000</w:t>
            </w:r>
            <w:r w:rsidRPr="00211C19">
              <w:rPr>
                <w:rFonts w:eastAsia="현대하모니 L" w:cs="Calibri"/>
                <w:color w:val="000000" w:themeColor="text1"/>
                <w:sz w:val="16"/>
                <w:szCs w:val="16"/>
              </w:rPr>
              <w:t>ms</w:t>
            </w:r>
          </w:p>
        </w:tc>
      </w:tr>
      <w:tr w:rsidR="009239AB" w:rsidRPr="00211C19" w14:paraId="11F67948" w14:textId="77777777" w:rsidTr="00465BF3">
        <w:trPr>
          <w:trHeight w:val="170"/>
        </w:trPr>
        <w:tc>
          <w:tcPr>
            <w:tcW w:w="676" w:type="pct"/>
            <w:vMerge w:val="restart"/>
            <w:vAlign w:val="center"/>
          </w:tcPr>
          <w:p w14:paraId="2F8937BA" w14:textId="77777777" w:rsidR="009239AB" w:rsidRPr="00211C19" w:rsidRDefault="009239AB" w:rsidP="007D783D">
            <w:pPr>
              <w:spacing w:line="276" w:lineRule="auto"/>
              <w:jc w:val="center"/>
              <w:rPr>
                <w:rFonts w:eastAsia="현대하모니 L" w:cs="Calibri"/>
                <w:kern w:val="2"/>
                <w:sz w:val="16"/>
                <w:szCs w:val="16"/>
              </w:rPr>
            </w:pPr>
            <w:r w:rsidRPr="00211C19">
              <w:rPr>
                <w:rFonts w:eastAsia="현대하모니 L" w:cs="Calibri"/>
                <w:kern w:val="2"/>
                <w:sz w:val="16"/>
                <w:szCs w:val="16"/>
              </w:rPr>
              <w:t>Over Temperature Detecting</w:t>
            </w:r>
          </w:p>
        </w:tc>
        <w:tc>
          <w:tcPr>
            <w:tcW w:w="203" w:type="pct"/>
            <w:shd w:val="clear" w:color="auto" w:fill="auto"/>
            <w:vAlign w:val="center"/>
          </w:tcPr>
          <w:p w14:paraId="3E2BA5F3" w14:textId="77777777" w:rsidR="009239AB" w:rsidRDefault="009239AB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14</w:t>
            </w:r>
          </w:p>
        </w:tc>
        <w:tc>
          <w:tcPr>
            <w:tcW w:w="1081" w:type="pct"/>
            <w:shd w:val="clear" w:color="auto" w:fill="auto"/>
            <w:vAlign w:val="center"/>
          </w:tcPr>
          <w:p w14:paraId="2B8A2AC7" w14:textId="77777777" w:rsidR="009239AB" w:rsidRPr="00211C19" w:rsidRDefault="009239AB" w:rsidP="007D783D">
            <w:pPr>
              <w:rPr>
                <w:rFonts w:eastAsia="현대하모니 L" w:cs="Calibri"/>
                <w:sz w:val="16"/>
                <w:szCs w:val="16"/>
              </w:rPr>
            </w:pPr>
            <w:r w:rsidRPr="00211C19">
              <w:rPr>
                <w:rFonts w:eastAsia="현대하모니 L" w:cs="Calibri"/>
                <w:color w:val="000000" w:themeColor="dark1"/>
                <w:sz w:val="16"/>
                <w:szCs w:val="16"/>
                <w:lang w:val="en-GB"/>
              </w:rPr>
              <w:t>Par_OverTempSetVal</w:t>
            </w:r>
          </w:p>
        </w:tc>
        <w:tc>
          <w:tcPr>
            <w:tcW w:w="2433" w:type="pct"/>
            <w:vAlign w:val="center"/>
          </w:tcPr>
          <w:p w14:paraId="6E97E36A" w14:textId="77777777" w:rsidR="009239AB" w:rsidRPr="00211C19" w:rsidRDefault="009239AB" w:rsidP="007D783D">
            <w:pPr>
              <w:rPr>
                <w:rFonts w:eastAsia="현대하모니 L" w:cs="Calibri"/>
                <w:sz w:val="16"/>
                <w:szCs w:val="16"/>
              </w:rPr>
            </w:pPr>
            <w:r w:rsidRPr="00211C19">
              <w:rPr>
                <w:rFonts w:eastAsia="현대하모니 L" w:cs="Calibri"/>
                <w:color w:val="000000" w:themeColor="dark1"/>
                <w:kern w:val="24"/>
                <w:sz w:val="16"/>
                <w:szCs w:val="16"/>
              </w:rPr>
              <w:t xml:space="preserve">Over Temperature Detecting Value </w:t>
            </w:r>
          </w:p>
        </w:tc>
        <w:tc>
          <w:tcPr>
            <w:tcW w:w="607" w:type="pct"/>
            <w:shd w:val="clear" w:color="auto" w:fill="auto"/>
            <w:noWrap/>
            <w:vAlign w:val="center"/>
          </w:tcPr>
          <w:p w14:paraId="53FC5284" w14:textId="77777777" w:rsidR="009239AB" w:rsidRPr="00211C19" w:rsidRDefault="009239AB" w:rsidP="007D783D">
            <w:pPr>
              <w:rPr>
                <w:rFonts w:eastAsia="현대하모니 L" w:cs="Calibri"/>
                <w:sz w:val="16"/>
                <w:szCs w:val="16"/>
              </w:rPr>
            </w:pPr>
            <w:r w:rsidRPr="00211C19">
              <w:rPr>
                <w:rFonts w:eastAsia="현대하모니 L" w:cs="Calibri"/>
                <w:color w:val="000000" w:themeColor="dark1"/>
                <w:kern w:val="24"/>
                <w:sz w:val="16"/>
                <w:szCs w:val="16"/>
              </w:rPr>
              <w:t xml:space="preserve">70 </w:t>
            </w:r>
            <w:r w:rsidRPr="00211C19">
              <w:rPr>
                <w:rFonts w:ascii="굴림" w:eastAsia="굴림" w:hAnsi="굴림" w:cs="굴림" w:hint="eastAsia"/>
                <w:color w:val="000000" w:themeColor="dark1"/>
                <w:kern w:val="24"/>
                <w:sz w:val="16"/>
                <w:szCs w:val="16"/>
              </w:rPr>
              <w:t>℃</w:t>
            </w:r>
          </w:p>
        </w:tc>
      </w:tr>
      <w:tr w:rsidR="009239AB" w:rsidRPr="00211C19" w14:paraId="73869B05" w14:textId="77777777" w:rsidTr="00465BF3">
        <w:trPr>
          <w:trHeight w:val="170"/>
        </w:trPr>
        <w:tc>
          <w:tcPr>
            <w:tcW w:w="676" w:type="pct"/>
            <w:vMerge/>
            <w:vAlign w:val="center"/>
          </w:tcPr>
          <w:p w14:paraId="37978524" w14:textId="77777777" w:rsidR="009239AB" w:rsidRPr="00211C19" w:rsidRDefault="009239AB" w:rsidP="007D783D">
            <w:pPr>
              <w:spacing w:line="276" w:lineRule="auto"/>
              <w:jc w:val="center"/>
              <w:rPr>
                <w:rFonts w:eastAsia="현대하모니 L" w:cs="Calibri"/>
                <w:kern w:val="2"/>
                <w:sz w:val="16"/>
                <w:szCs w:val="16"/>
              </w:rPr>
            </w:pPr>
          </w:p>
        </w:tc>
        <w:tc>
          <w:tcPr>
            <w:tcW w:w="203" w:type="pct"/>
            <w:shd w:val="clear" w:color="auto" w:fill="auto"/>
            <w:vAlign w:val="center"/>
          </w:tcPr>
          <w:p w14:paraId="4ADB8294" w14:textId="77777777" w:rsidR="009239AB" w:rsidRDefault="009239AB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15</w:t>
            </w:r>
          </w:p>
        </w:tc>
        <w:tc>
          <w:tcPr>
            <w:tcW w:w="1081" w:type="pct"/>
            <w:shd w:val="clear" w:color="auto" w:fill="auto"/>
            <w:vAlign w:val="center"/>
          </w:tcPr>
          <w:p w14:paraId="622D5310" w14:textId="77777777" w:rsidR="009239AB" w:rsidRPr="00211C19" w:rsidRDefault="009239AB" w:rsidP="007D783D">
            <w:pPr>
              <w:rPr>
                <w:rFonts w:eastAsia="현대하모니 L" w:cs="Calibri"/>
                <w:sz w:val="16"/>
                <w:szCs w:val="16"/>
              </w:rPr>
            </w:pPr>
            <w:r w:rsidRPr="00211C19">
              <w:rPr>
                <w:rFonts w:eastAsia="현대하모니 L" w:cs="Calibri"/>
                <w:color w:val="000000" w:themeColor="dark1"/>
                <w:sz w:val="16"/>
                <w:szCs w:val="16"/>
                <w:lang w:val="en-GB"/>
              </w:rPr>
              <w:t>Par_OverTempRstVal</w:t>
            </w:r>
          </w:p>
        </w:tc>
        <w:tc>
          <w:tcPr>
            <w:tcW w:w="2433" w:type="pct"/>
            <w:vAlign w:val="center"/>
          </w:tcPr>
          <w:p w14:paraId="7FD86AD8" w14:textId="77777777" w:rsidR="009239AB" w:rsidRPr="00211C19" w:rsidRDefault="009239AB" w:rsidP="007D783D">
            <w:pPr>
              <w:rPr>
                <w:rFonts w:eastAsia="현대하모니 L" w:cs="Calibri"/>
                <w:sz w:val="16"/>
                <w:szCs w:val="16"/>
              </w:rPr>
            </w:pPr>
            <w:r w:rsidRPr="00211C19">
              <w:rPr>
                <w:rFonts w:eastAsia="현대하모니 L" w:cs="Calibri"/>
                <w:color w:val="000000" w:themeColor="dark1"/>
                <w:kern w:val="24"/>
                <w:sz w:val="16"/>
                <w:szCs w:val="16"/>
              </w:rPr>
              <w:t>Over Temperature Fault Cancellation Value</w:t>
            </w:r>
          </w:p>
        </w:tc>
        <w:tc>
          <w:tcPr>
            <w:tcW w:w="607" w:type="pct"/>
            <w:shd w:val="clear" w:color="auto" w:fill="auto"/>
            <w:noWrap/>
            <w:vAlign w:val="center"/>
          </w:tcPr>
          <w:p w14:paraId="2C87DF19" w14:textId="77777777" w:rsidR="009239AB" w:rsidRPr="00211C19" w:rsidRDefault="009239AB" w:rsidP="007D783D">
            <w:pPr>
              <w:rPr>
                <w:rFonts w:eastAsia="현대하모니 L" w:cs="Calibri"/>
                <w:sz w:val="16"/>
                <w:szCs w:val="16"/>
              </w:rPr>
            </w:pPr>
            <w:r w:rsidRPr="00211C19">
              <w:rPr>
                <w:rFonts w:eastAsia="현대하모니 L" w:cs="Calibri"/>
                <w:color w:val="000000" w:themeColor="dark1"/>
                <w:kern w:val="24"/>
                <w:sz w:val="16"/>
                <w:szCs w:val="16"/>
              </w:rPr>
              <w:t xml:space="preserve">65 </w:t>
            </w:r>
            <w:r w:rsidRPr="00211C19">
              <w:rPr>
                <w:rFonts w:ascii="굴림" w:eastAsia="굴림" w:hAnsi="굴림" w:cs="굴림" w:hint="eastAsia"/>
                <w:color w:val="000000" w:themeColor="dark1"/>
                <w:kern w:val="24"/>
                <w:sz w:val="16"/>
                <w:szCs w:val="16"/>
              </w:rPr>
              <w:t>℃</w:t>
            </w:r>
          </w:p>
        </w:tc>
      </w:tr>
      <w:tr w:rsidR="009239AB" w:rsidRPr="00211C19" w14:paraId="2C8CAF2E" w14:textId="77777777" w:rsidTr="00465BF3">
        <w:trPr>
          <w:trHeight w:val="170"/>
        </w:trPr>
        <w:tc>
          <w:tcPr>
            <w:tcW w:w="676" w:type="pct"/>
            <w:vMerge/>
            <w:vAlign w:val="center"/>
          </w:tcPr>
          <w:p w14:paraId="0DF5FFF6" w14:textId="77777777" w:rsidR="009239AB" w:rsidRPr="00211C19" w:rsidRDefault="009239AB" w:rsidP="007D783D">
            <w:pPr>
              <w:spacing w:line="276" w:lineRule="auto"/>
              <w:jc w:val="center"/>
              <w:rPr>
                <w:rFonts w:eastAsia="현대하모니 L" w:cs="Calibri"/>
                <w:kern w:val="2"/>
                <w:sz w:val="16"/>
                <w:szCs w:val="16"/>
              </w:rPr>
            </w:pPr>
          </w:p>
        </w:tc>
        <w:tc>
          <w:tcPr>
            <w:tcW w:w="203" w:type="pct"/>
            <w:shd w:val="clear" w:color="auto" w:fill="auto"/>
            <w:vAlign w:val="center"/>
          </w:tcPr>
          <w:p w14:paraId="31693EA2" w14:textId="77777777" w:rsidR="009239AB" w:rsidRDefault="009239AB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16</w:t>
            </w:r>
          </w:p>
        </w:tc>
        <w:tc>
          <w:tcPr>
            <w:tcW w:w="1081" w:type="pct"/>
            <w:shd w:val="clear" w:color="auto" w:fill="auto"/>
            <w:vAlign w:val="center"/>
          </w:tcPr>
          <w:p w14:paraId="2D94A485" w14:textId="77777777" w:rsidR="009239AB" w:rsidRPr="00211C19" w:rsidRDefault="009239AB" w:rsidP="007D783D">
            <w:pPr>
              <w:rPr>
                <w:rFonts w:eastAsia="현대하모니 L" w:cs="Calibri"/>
                <w:sz w:val="16"/>
                <w:szCs w:val="16"/>
              </w:rPr>
            </w:pPr>
            <w:r w:rsidRPr="00211C19">
              <w:rPr>
                <w:rFonts w:eastAsia="현대하모니 L" w:cs="Calibri"/>
                <w:color w:val="000000" w:themeColor="dark1"/>
                <w:sz w:val="16"/>
                <w:szCs w:val="16"/>
                <w:lang w:val="en-GB"/>
              </w:rPr>
              <w:t>Par_OverTempSetTime</w:t>
            </w:r>
          </w:p>
        </w:tc>
        <w:tc>
          <w:tcPr>
            <w:tcW w:w="2433" w:type="pct"/>
            <w:vAlign w:val="center"/>
          </w:tcPr>
          <w:p w14:paraId="3A7849B9" w14:textId="77777777" w:rsidR="009239AB" w:rsidRPr="00211C19" w:rsidRDefault="009239AB" w:rsidP="007D783D">
            <w:pPr>
              <w:rPr>
                <w:rFonts w:eastAsia="현대하모니 L" w:cs="Calibri"/>
                <w:sz w:val="16"/>
                <w:szCs w:val="16"/>
              </w:rPr>
            </w:pPr>
            <w:r w:rsidRPr="00211C19">
              <w:rPr>
                <w:rFonts w:eastAsia="현대하모니 L" w:cs="Calibri"/>
                <w:color w:val="000000" w:themeColor="dark1"/>
                <w:kern w:val="24"/>
                <w:sz w:val="16"/>
                <w:szCs w:val="16"/>
              </w:rPr>
              <w:t>Over Temperature Detecting Time</w:t>
            </w:r>
          </w:p>
        </w:tc>
        <w:tc>
          <w:tcPr>
            <w:tcW w:w="607" w:type="pct"/>
            <w:shd w:val="clear" w:color="auto" w:fill="auto"/>
            <w:noWrap/>
            <w:vAlign w:val="center"/>
          </w:tcPr>
          <w:p w14:paraId="33B11C05" w14:textId="77777777" w:rsidR="009239AB" w:rsidRPr="00211C19" w:rsidRDefault="009239AB" w:rsidP="007D783D">
            <w:pPr>
              <w:rPr>
                <w:rFonts w:eastAsia="현대하모니 L" w:cs="Calibri"/>
                <w:sz w:val="16"/>
                <w:szCs w:val="16"/>
              </w:rPr>
            </w:pPr>
            <w:r>
              <w:rPr>
                <w:rFonts w:eastAsia="현대하모니 L" w:cs="Calibri"/>
                <w:color w:val="000000" w:themeColor="dark1"/>
                <w:kern w:val="24"/>
                <w:sz w:val="16"/>
                <w:szCs w:val="16"/>
              </w:rPr>
              <w:t>5000</w:t>
            </w:r>
            <w:r w:rsidRPr="00211C19">
              <w:rPr>
                <w:rFonts w:eastAsia="현대하모니 L" w:cs="Calibri"/>
                <w:color w:val="000000" w:themeColor="dark1"/>
                <w:kern w:val="24"/>
                <w:sz w:val="16"/>
                <w:szCs w:val="16"/>
              </w:rPr>
              <w:t>ms</w:t>
            </w:r>
          </w:p>
        </w:tc>
      </w:tr>
      <w:tr w:rsidR="009239AB" w:rsidRPr="00211C19" w14:paraId="3A21A751" w14:textId="77777777" w:rsidTr="00465BF3">
        <w:trPr>
          <w:trHeight w:val="170"/>
        </w:trPr>
        <w:tc>
          <w:tcPr>
            <w:tcW w:w="676" w:type="pct"/>
            <w:vMerge/>
            <w:vAlign w:val="center"/>
          </w:tcPr>
          <w:p w14:paraId="2C293681" w14:textId="77777777" w:rsidR="009239AB" w:rsidRPr="00211C19" w:rsidRDefault="009239AB" w:rsidP="007D783D">
            <w:pPr>
              <w:spacing w:line="276" w:lineRule="auto"/>
              <w:jc w:val="center"/>
              <w:rPr>
                <w:rFonts w:eastAsia="현대하모니 L" w:cs="Calibri"/>
                <w:kern w:val="2"/>
                <w:sz w:val="16"/>
                <w:szCs w:val="16"/>
              </w:rPr>
            </w:pPr>
          </w:p>
        </w:tc>
        <w:tc>
          <w:tcPr>
            <w:tcW w:w="203" w:type="pct"/>
            <w:shd w:val="clear" w:color="auto" w:fill="auto"/>
            <w:vAlign w:val="center"/>
          </w:tcPr>
          <w:p w14:paraId="441CAE95" w14:textId="77777777" w:rsidR="009239AB" w:rsidRDefault="009239AB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17</w:t>
            </w:r>
          </w:p>
        </w:tc>
        <w:tc>
          <w:tcPr>
            <w:tcW w:w="1081" w:type="pct"/>
            <w:shd w:val="clear" w:color="auto" w:fill="auto"/>
            <w:vAlign w:val="center"/>
          </w:tcPr>
          <w:p w14:paraId="1B625B0E" w14:textId="77777777" w:rsidR="009239AB" w:rsidRPr="00211C19" w:rsidRDefault="009239AB" w:rsidP="007D783D">
            <w:pPr>
              <w:rPr>
                <w:rFonts w:eastAsia="현대하모니 L" w:cs="Calibri"/>
                <w:sz w:val="16"/>
                <w:szCs w:val="16"/>
              </w:rPr>
            </w:pPr>
            <w:r w:rsidRPr="00211C19">
              <w:rPr>
                <w:rFonts w:eastAsia="현대하모니 L" w:cs="Calibri"/>
                <w:color w:val="000000" w:themeColor="dark1"/>
                <w:sz w:val="16"/>
                <w:szCs w:val="16"/>
                <w:lang w:val="en-GB"/>
              </w:rPr>
              <w:t>Par_OverTempRstTime</w:t>
            </w:r>
          </w:p>
        </w:tc>
        <w:tc>
          <w:tcPr>
            <w:tcW w:w="2433" w:type="pct"/>
            <w:vAlign w:val="center"/>
          </w:tcPr>
          <w:p w14:paraId="274BE228" w14:textId="77777777" w:rsidR="009239AB" w:rsidRPr="00211C19" w:rsidRDefault="009239AB" w:rsidP="007D783D">
            <w:pPr>
              <w:keepNext/>
              <w:rPr>
                <w:rFonts w:eastAsia="현대하모니 L" w:cs="Calibri"/>
                <w:sz w:val="16"/>
                <w:szCs w:val="16"/>
              </w:rPr>
            </w:pPr>
            <w:r w:rsidRPr="00211C19">
              <w:rPr>
                <w:rFonts w:eastAsia="현대하모니 L" w:cs="Calibri"/>
                <w:color w:val="000000" w:themeColor="dark1"/>
                <w:kern w:val="24"/>
                <w:sz w:val="16"/>
                <w:szCs w:val="16"/>
              </w:rPr>
              <w:t>Over Temperature Fault Cancellation Time</w:t>
            </w:r>
          </w:p>
        </w:tc>
        <w:tc>
          <w:tcPr>
            <w:tcW w:w="607" w:type="pct"/>
            <w:shd w:val="clear" w:color="auto" w:fill="auto"/>
            <w:noWrap/>
            <w:vAlign w:val="center"/>
          </w:tcPr>
          <w:p w14:paraId="252FE99B" w14:textId="77777777" w:rsidR="009239AB" w:rsidRPr="00211C19" w:rsidRDefault="009239AB" w:rsidP="007D783D">
            <w:pPr>
              <w:rPr>
                <w:rFonts w:eastAsia="현대하모니 L" w:cs="Calibri"/>
                <w:sz w:val="16"/>
                <w:szCs w:val="16"/>
              </w:rPr>
            </w:pPr>
            <w:r>
              <w:rPr>
                <w:rFonts w:eastAsia="현대하모니 L" w:cs="Calibri"/>
                <w:color w:val="000000" w:themeColor="dark1"/>
                <w:kern w:val="24"/>
                <w:sz w:val="16"/>
                <w:szCs w:val="16"/>
              </w:rPr>
              <w:t>5000</w:t>
            </w:r>
            <w:r w:rsidRPr="00211C19">
              <w:rPr>
                <w:rFonts w:eastAsia="현대하모니 L" w:cs="Calibri"/>
                <w:color w:val="000000" w:themeColor="dark1"/>
                <w:kern w:val="24"/>
                <w:sz w:val="16"/>
                <w:szCs w:val="16"/>
              </w:rPr>
              <w:t>ms</w:t>
            </w:r>
          </w:p>
        </w:tc>
      </w:tr>
    </w:tbl>
    <w:p w14:paraId="7958C3A5" w14:textId="1790262B" w:rsidR="00AC67C0" w:rsidRDefault="00AC67C0" w:rsidP="007D783D">
      <w:pPr>
        <w:pStyle w:val="affc"/>
        <w:rPr>
          <w:rFonts w:eastAsia="현대하모니 L" w:cs="Calibri"/>
        </w:rPr>
      </w:pPr>
      <w:bookmarkStart w:id="30" w:name="_Toc530752400"/>
      <w:bookmarkStart w:id="31" w:name="_Toc96604487"/>
      <w:r w:rsidRPr="00211C19">
        <w:rPr>
          <w:rFonts w:eastAsia="현대하모니 L" w:cs="Calibri"/>
        </w:rPr>
        <w:t xml:space="preserve">Table </w:t>
      </w:r>
      <w:r w:rsidRPr="00211C19">
        <w:rPr>
          <w:rFonts w:eastAsia="현대하모니 L" w:cs="Calibri"/>
        </w:rPr>
        <w:fldChar w:fldCharType="begin"/>
      </w:r>
      <w:r w:rsidRPr="00211C19">
        <w:rPr>
          <w:rFonts w:eastAsia="현대하모니 L" w:cs="Calibri"/>
        </w:rPr>
        <w:instrText xml:space="preserve"> SEQ Table \* ARABIC </w:instrText>
      </w:r>
      <w:r w:rsidRPr="00211C19">
        <w:rPr>
          <w:rFonts w:eastAsia="현대하모니 L" w:cs="Calibri"/>
        </w:rPr>
        <w:fldChar w:fldCharType="separate"/>
      </w:r>
      <w:r w:rsidR="006F533A">
        <w:rPr>
          <w:rFonts w:eastAsia="현대하모니 L" w:cs="Calibri"/>
          <w:noProof/>
        </w:rPr>
        <w:t>7</w:t>
      </w:r>
      <w:r w:rsidRPr="00211C19">
        <w:rPr>
          <w:rFonts w:eastAsia="현대하모니 L" w:cs="Calibri"/>
        </w:rPr>
        <w:fldChar w:fldCharType="end"/>
      </w:r>
      <w:r w:rsidRPr="00211C19">
        <w:rPr>
          <w:rFonts w:eastAsia="현대하모니 L" w:cs="Calibri"/>
        </w:rPr>
        <w:t xml:space="preserve">.WPC Control </w:t>
      </w:r>
      <w:r w:rsidR="00052FF1">
        <w:rPr>
          <w:rFonts w:eastAsia="현대하모니 L" w:cs="Calibri"/>
        </w:rPr>
        <w:t>Type2 (</w:t>
      </w:r>
      <w:r w:rsidR="001B4C2D">
        <w:rPr>
          <w:rFonts w:eastAsia="현대하모니 L" w:cs="Calibri" w:hint="eastAsia"/>
        </w:rPr>
        <w:t>2</w:t>
      </w:r>
      <w:r w:rsidR="00052FF1">
        <w:rPr>
          <w:rFonts w:eastAsia="현대하모니 L" w:cs="Calibri"/>
        </w:rPr>
        <w:t>.</w:t>
      </w:r>
      <w:r w:rsidR="00FE586A">
        <w:rPr>
          <w:rFonts w:eastAsia="현대하모니 L" w:cs="Calibri"/>
        </w:rPr>
        <w:t>5</w:t>
      </w:r>
      <w:r w:rsidR="00052FF1">
        <w:rPr>
          <w:rFonts w:eastAsia="현대하모니 L" w:cs="Calibri"/>
        </w:rPr>
        <w:t>)</w:t>
      </w:r>
      <w:r w:rsidRPr="00211C19">
        <w:rPr>
          <w:rFonts w:eastAsia="현대하모니 L" w:cs="Calibri"/>
        </w:rPr>
        <w:t xml:space="preserve"> </w:t>
      </w:r>
      <w:r>
        <w:rPr>
          <w:rFonts w:eastAsia="현대하모니 L" w:cs="Calibri" w:hint="eastAsia"/>
        </w:rPr>
        <w:t>S/W Parameter</w:t>
      </w:r>
      <w:bookmarkEnd w:id="30"/>
      <w:bookmarkEnd w:id="31"/>
    </w:p>
    <w:p w14:paraId="5D56933E" w14:textId="77777777" w:rsidR="00FA27D7" w:rsidRPr="00FE586A" w:rsidRDefault="00FA27D7" w:rsidP="00FA27D7"/>
    <w:p w14:paraId="5D5B8691" w14:textId="2897B544" w:rsidR="00AC67C0" w:rsidRDefault="00A44088" w:rsidP="007D783D">
      <w:pPr>
        <w:pStyle w:val="51"/>
      </w:pPr>
      <w:r>
        <w:rPr>
          <w:rFonts w:hint="eastAsia"/>
        </w:rPr>
        <w:t>Type3 (</w:t>
      </w:r>
      <w:r w:rsidR="001003EC">
        <w:rPr>
          <w:rFonts w:hint="eastAsia"/>
        </w:rPr>
        <w:t>2</w:t>
      </w:r>
      <w:r>
        <w:rPr>
          <w:rFonts w:hint="eastAsia"/>
        </w:rPr>
        <w:t>.</w:t>
      </w:r>
      <w:r w:rsidR="00FE586A">
        <w:t>7</w:t>
      </w:r>
      <w:r>
        <w:rPr>
          <w:rFonts w:hint="eastAsia"/>
        </w:rPr>
        <w:t>)</w:t>
      </w:r>
    </w:p>
    <w:tbl>
      <w:tblPr>
        <w:tblW w:w="5036" w:type="pct"/>
        <w:tblInd w:w="-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57" w:type="dxa"/>
          <w:right w:w="0" w:type="dxa"/>
        </w:tblCellMar>
        <w:tblLook w:val="0000" w:firstRow="0" w:lastRow="0" w:firstColumn="0" w:lastColumn="0" w:noHBand="0" w:noVBand="0"/>
      </w:tblPr>
      <w:tblGrid>
        <w:gridCol w:w="1409"/>
        <w:gridCol w:w="423"/>
        <w:gridCol w:w="2252"/>
        <w:gridCol w:w="5069"/>
        <w:gridCol w:w="1265"/>
      </w:tblGrid>
      <w:tr w:rsidR="00AC67C0" w:rsidRPr="00211C19" w14:paraId="69202A71" w14:textId="77777777" w:rsidTr="00465BF3">
        <w:trPr>
          <w:trHeight w:val="225"/>
        </w:trPr>
        <w:tc>
          <w:tcPr>
            <w:tcW w:w="676" w:type="pct"/>
            <w:vMerge w:val="restart"/>
            <w:shd w:val="clear" w:color="auto" w:fill="E0E0E0"/>
            <w:vAlign w:val="center"/>
          </w:tcPr>
          <w:p w14:paraId="1B4648BD" w14:textId="77777777" w:rsidR="00AC67C0" w:rsidRPr="00211C19" w:rsidRDefault="00AC67C0" w:rsidP="00465BF3">
            <w:pPr>
              <w:spacing w:line="276" w:lineRule="auto"/>
              <w:jc w:val="center"/>
              <w:rPr>
                <w:rFonts w:eastAsia="현대하모니 L" w:cs="Calibri"/>
                <w:b/>
                <w:kern w:val="2"/>
                <w:sz w:val="16"/>
                <w:szCs w:val="16"/>
              </w:rPr>
            </w:pPr>
            <w:r w:rsidRPr="00211C19">
              <w:rPr>
                <w:rFonts w:eastAsia="현대하모니 L" w:cs="Calibri"/>
                <w:b/>
                <w:kern w:val="2"/>
                <w:sz w:val="16"/>
                <w:szCs w:val="16"/>
              </w:rPr>
              <w:t>Category</w:t>
            </w:r>
          </w:p>
        </w:tc>
        <w:tc>
          <w:tcPr>
            <w:tcW w:w="203" w:type="pct"/>
            <w:vMerge w:val="restart"/>
            <w:shd w:val="clear" w:color="auto" w:fill="E0E0E0"/>
            <w:noWrap/>
            <w:vAlign w:val="center"/>
          </w:tcPr>
          <w:p w14:paraId="726128E3" w14:textId="77777777" w:rsidR="00AC67C0" w:rsidRPr="00211C19" w:rsidRDefault="00AC67C0" w:rsidP="00465BF3">
            <w:pPr>
              <w:spacing w:line="276" w:lineRule="auto"/>
              <w:jc w:val="center"/>
              <w:rPr>
                <w:rFonts w:eastAsia="현대하모니 L" w:cs="Calibri"/>
                <w:b/>
                <w:kern w:val="2"/>
                <w:sz w:val="16"/>
                <w:szCs w:val="16"/>
              </w:rPr>
            </w:pPr>
            <w:r w:rsidRPr="00211C19">
              <w:rPr>
                <w:rFonts w:eastAsia="현대하모니 L" w:cs="Calibri"/>
                <w:b/>
                <w:kern w:val="2"/>
                <w:sz w:val="16"/>
                <w:szCs w:val="16"/>
              </w:rPr>
              <w:t>No</w:t>
            </w:r>
          </w:p>
        </w:tc>
        <w:tc>
          <w:tcPr>
            <w:tcW w:w="1081" w:type="pct"/>
            <w:vMerge w:val="restart"/>
            <w:shd w:val="clear" w:color="auto" w:fill="E0E0E0"/>
            <w:vAlign w:val="center"/>
          </w:tcPr>
          <w:p w14:paraId="146A8F71" w14:textId="77777777" w:rsidR="00AC67C0" w:rsidRPr="00211C19" w:rsidRDefault="00AC67C0" w:rsidP="00465BF3">
            <w:pPr>
              <w:spacing w:line="276" w:lineRule="auto"/>
              <w:jc w:val="center"/>
              <w:rPr>
                <w:rFonts w:eastAsia="현대하모니 L" w:cs="Calibri"/>
                <w:b/>
                <w:color w:val="FF0000"/>
                <w:kern w:val="2"/>
                <w:sz w:val="16"/>
                <w:szCs w:val="16"/>
              </w:rPr>
            </w:pPr>
            <w:r w:rsidRPr="00211C19">
              <w:rPr>
                <w:rFonts w:eastAsia="현대하모니 L" w:cs="Calibri"/>
                <w:b/>
                <w:kern w:val="2"/>
                <w:sz w:val="16"/>
                <w:szCs w:val="16"/>
              </w:rPr>
              <w:t>Name</w:t>
            </w:r>
          </w:p>
        </w:tc>
        <w:tc>
          <w:tcPr>
            <w:tcW w:w="2433" w:type="pct"/>
            <w:vMerge w:val="restart"/>
            <w:shd w:val="clear" w:color="auto" w:fill="E0E0E0"/>
            <w:vAlign w:val="center"/>
          </w:tcPr>
          <w:p w14:paraId="570DA902" w14:textId="77777777" w:rsidR="00AC67C0" w:rsidRPr="00211C19" w:rsidRDefault="00AC67C0" w:rsidP="00465BF3">
            <w:pPr>
              <w:spacing w:line="276" w:lineRule="auto"/>
              <w:jc w:val="center"/>
              <w:rPr>
                <w:rFonts w:eastAsia="현대하모니 L" w:cs="Calibri"/>
                <w:b/>
                <w:kern w:val="2"/>
                <w:sz w:val="16"/>
                <w:szCs w:val="16"/>
              </w:rPr>
            </w:pPr>
            <w:r w:rsidRPr="00211C19">
              <w:rPr>
                <w:rFonts w:eastAsia="현대하모니 L" w:cs="Calibri"/>
                <w:b/>
                <w:kern w:val="2"/>
                <w:sz w:val="16"/>
                <w:szCs w:val="16"/>
              </w:rPr>
              <w:t>Description</w:t>
            </w:r>
          </w:p>
        </w:tc>
        <w:tc>
          <w:tcPr>
            <w:tcW w:w="607" w:type="pct"/>
            <w:vMerge w:val="restart"/>
            <w:shd w:val="clear" w:color="auto" w:fill="E0E0E0"/>
            <w:vAlign w:val="center"/>
          </w:tcPr>
          <w:p w14:paraId="42198C17" w14:textId="77777777" w:rsidR="00AC67C0" w:rsidRPr="00211C19" w:rsidRDefault="00AC67C0" w:rsidP="00465BF3">
            <w:pPr>
              <w:spacing w:line="276" w:lineRule="auto"/>
              <w:jc w:val="center"/>
              <w:rPr>
                <w:rFonts w:eastAsia="현대하모니 L" w:cs="Calibri"/>
                <w:kern w:val="2"/>
                <w:sz w:val="16"/>
                <w:szCs w:val="16"/>
              </w:rPr>
            </w:pPr>
            <w:r w:rsidRPr="00211C19">
              <w:rPr>
                <w:rFonts w:eastAsia="현대하모니 L" w:cs="Calibri"/>
                <w:b/>
                <w:kern w:val="2"/>
                <w:sz w:val="16"/>
                <w:szCs w:val="16"/>
              </w:rPr>
              <w:t>Value</w:t>
            </w:r>
          </w:p>
        </w:tc>
      </w:tr>
      <w:tr w:rsidR="00AC67C0" w:rsidRPr="00211C19" w14:paraId="38BFE60D" w14:textId="77777777" w:rsidTr="00465BF3">
        <w:trPr>
          <w:trHeight w:val="225"/>
        </w:trPr>
        <w:tc>
          <w:tcPr>
            <w:tcW w:w="676" w:type="pct"/>
            <w:vMerge/>
            <w:shd w:val="clear" w:color="auto" w:fill="E0E0E0"/>
            <w:vAlign w:val="center"/>
          </w:tcPr>
          <w:p w14:paraId="120913F6" w14:textId="77777777" w:rsidR="00AC67C0" w:rsidRPr="00211C19" w:rsidRDefault="00AC67C0" w:rsidP="00465BF3">
            <w:pPr>
              <w:spacing w:line="276" w:lineRule="auto"/>
              <w:jc w:val="center"/>
              <w:rPr>
                <w:rFonts w:eastAsia="현대하모니 L" w:cs="Calibri"/>
                <w:kern w:val="2"/>
                <w:sz w:val="16"/>
                <w:szCs w:val="16"/>
              </w:rPr>
            </w:pPr>
          </w:p>
        </w:tc>
        <w:tc>
          <w:tcPr>
            <w:tcW w:w="203" w:type="pct"/>
            <w:vMerge/>
            <w:shd w:val="clear" w:color="auto" w:fill="E0E0E0"/>
            <w:noWrap/>
            <w:vAlign w:val="center"/>
          </w:tcPr>
          <w:p w14:paraId="014F6EDB" w14:textId="77777777" w:rsidR="00AC67C0" w:rsidRPr="00211C19" w:rsidRDefault="00AC67C0" w:rsidP="00465BF3">
            <w:pPr>
              <w:spacing w:line="276" w:lineRule="auto"/>
              <w:jc w:val="center"/>
              <w:rPr>
                <w:rFonts w:eastAsia="현대하모니 L" w:cs="Calibri"/>
                <w:kern w:val="2"/>
                <w:sz w:val="16"/>
                <w:szCs w:val="16"/>
              </w:rPr>
            </w:pPr>
          </w:p>
        </w:tc>
        <w:tc>
          <w:tcPr>
            <w:tcW w:w="1081" w:type="pct"/>
            <w:vMerge/>
            <w:shd w:val="clear" w:color="auto" w:fill="E0E0E0"/>
            <w:vAlign w:val="center"/>
          </w:tcPr>
          <w:p w14:paraId="5F5C7AA8" w14:textId="77777777" w:rsidR="00AC67C0" w:rsidRPr="00211C19" w:rsidRDefault="00AC67C0" w:rsidP="00465BF3">
            <w:pPr>
              <w:spacing w:line="276" w:lineRule="auto"/>
              <w:jc w:val="center"/>
              <w:rPr>
                <w:rFonts w:eastAsia="현대하모니 L" w:cs="Calibri"/>
                <w:kern w:val="2"/>
                <w:sz w:val="16"/>
                <w:szCs w:val="16"/>
              </w:rPr>
            </w:pPr>
          </w:p>
        </w:tc>
        <w:tc>
          <w:tcPr>
            <w:tcW w:w="2433" w:type="pct"/>
            <w:vMerge/>
            <w:shd w:val="clear" w:color="auto" w:fill="E0E0E0"/>
            <w:vAlign w:val="center"/>
          </w:tcPr>
          <w:p w14:paraId="79DA7A96" w14:textId="77777777" w:rsidR="00AC67C0" w:rsidRPr="00211C19" w:rsidRDefault="00AC67C0" w:rsidP="00465BF3">
            <w:pPr>
              <w:spacing w:line="276" w:lineRule="auto"/>
              <w:jc w:val="center"/>
              <w:rPr>
                <w:rFonts w:eastAsia="현대하모니 L" w:cs="Calibri"/>
                <w:kern w:val="2"/>
                <w:sz w:val="16"/>
                <w:szCs w:val="16"/>
              </w:rPr>
            </w:pPr>
          </w:p>
        </w:tc>
        <w:tc>
          <w:tcPr>
            <w:tcW w:w="607" w:type="pct"/>
            <w:vMerge/>
            <w:shd w:val="clear" w:color="auto" w:fill="E0E0E0"/>
            <w:vAlign w:val="center"/>
          </w:tcPr>
          <w:p w14:paraId="4D9DC5F3" w14:textId="77777777" w:rsidR="00AC67C0" w:rsidRPr="00211C19" w:rsidRDefault="00AC67C0" w:rsidP="00465BF3">
            <w:pPr>
              <w:spacing w:line="276" w:lineRule="auto"/>
              <w:jc w:val="center"/>
              <w:rPr>
                <w:rFonts w:eastAsia="현대하모니 L" w:cs="Calibri"/>
                <w:kern w:val="2"/>
                <w:sz w:val="16"/>
                <w:szCs w:val="16"/>
              </w:rPr>
            </w:pPr>
          </w:p>
        </w:tc>
      </w:tr>
      <w:tr w:rsidR="00AD165A" w:rsidRPr="00211C19" w14:paraId="392BAEDE" w14:textId="77777777" w:rsidTr="00465BF3">
        <w:trPr>
          <w:trHeight w:val="170"/>
        </w:trPr>
        <w:tc>
          <w:tcPr>
            <w:tcW w:w="676" w:type="pct"/>
            <w:vMerge w:val="restart"/>
            <w:vAlign w:val="center"/>
          </w:tcPr>
          <w:p w14:paraId="34E95458" w14:textId="77777777" w:rsidR="00AD165A" w:rsidRPr="00211C19" w:rsidRDefault="00EC7262" w:rsidP="00465BF3">
            <w:pPr>
              <w:spacing w:line="276" w:lineRule="auto"/>
              <w:jc w:val="center"/>
              <w:rPr>
                <w:rFonts w:eastAsia="현대하모니 L" w:cs="Calibri"/>
                <w:kern w:val="2"/>
                <w:sz w:val="16"/>
                <w:szCs w:val="16"/>
              </w:rPr>
            </w:pPr>
            <w:r>
              <w:rPr>
                <w:rFonts w:eastAsia="현대하모니 L" w:cs="Calibri"/>
                <w:kern w:val="2"/>
                <w:sz w:val="16"/>
                <w:szCs w:val="16"/>
              </w:rPr>
              <w:t>WPC &amp; NFC Mode Control Function</w:t>
            </w:r>
            <w:r w:rsidR="00AD165A" w:rsidRPr="00211C19">
              <w:rPr>
                <w:rFonts w:eastAsia="현대하모니 L" w:cs="Calibri"/>
                <w:kern w:val="2"/>
                <w:sz w:val="16"/>
                <w:szCs w:val="16"/>
              </w:rPr>
              <w:t xml:space="preserve"> </w:t>
            </w:r>
          </w:p>
        </w:tc>
        <w:tc>
          <w:tcPr>
            <w:tcW w:w="203" w:type="pct"/>
            <w:shd w:val="clear" w:color="auto" w:fill="auto"/>
            <w:vAlign w:val="center"/>
          </w:tcPr>
          <w:p w14:paraId="765582B7" w14:textId="77777777" w:rsidR="00AD165A" w:rsidRDefault="00AD165A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1</w:t>
            </w:r>
          </w:p>
        </w:tc>
        <w:tc>
          <w:tcPr>
            <w:tcW w:w="1081" w:type="pct"/>
            <w:shd w:val="clear" w:color="auto" w:fill="auto"/>
            <w:vAlign w:val="center"/>
          </w:tcPr>
          <w:p w14:paraId="4984A303" w14:textId="77777777" w:rsidR="00AD165A" w:rsidRPr="00211C19" w:rsidRDefault="00AD165A" w:rsidP="00465BF3">
            <w:pPr>
              <w:tabs>
                <w:tab w:val="left" w:pos="2268"/>
                <w:tab w:val="left" w:pos="2835"/>
              </w:tabs>
              <w:spacing w:line="276" w:lineRule="auto"/>
              <w:rPr>
                <w:rFonts w:eastAsia="현대하모니 L" w:cs="Calibri"/>
                <w:kern w:val="2"/>
                <w:sz w:val="16"/>
                <w:szCs w:val="16"/>
              </w:rPr>
            </w:pPr>
            <w:r w:rsidRPr="00211C19">
              <w:rPr>
                <w:rFonts w:eastAsia="현대하모니 L" w:cs="Calibri"/>
                <w:bCs/>
                <w:sz w:val="16"/>
                <w:szCs w:val="16"/>
              </w:rPr>
              <w:t>Par_NFCComErrTime</w:t>
            </w:r>
          </w:p>
        </w:tc>
        <w:tc>
          <w:tcPr>
            <w:tcW w:w="2433" w:type="pct"/>
            <w:vAlign w:val="center"/>
          </w:tcPr>
          <w:p w14:paraId="006E7FBD" w14:textId="77777777" w:rsidR="00AD165A" w:rsidRPr="00211C19" w:rsidRDefault="00AD165A" w:rsidP="00465BF3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현대하모니 L" w:cs="Calibri"/>
                <w:kern w:val="2"/>
                <w:sz w:val="16"/>
                <w:szCs w:val="16"/>
              </w:rPr>
            </w:pPr>
            <w:r w:rsidRPr="00211C19">
              <w:rPr>
                <w:rFonts w:eastAsia="현대하모니 L" w:cs="Calibri"/>
                <w:sz w:val="16"/>
                <w:szCs w:val="16"/>
              </w:rPr>
              <w:t>Confirm Time Of NFC Time Out</w:t>
            </w:r>
          </w:p>
        </w:tc>
        <w:tc>
          <w:tcPr>
            <w:tcW w:w="607" w:type="pct"/>
            <w:shd w:val="clear" w:color="auto" w:fill="auto"/>
            <w:noWrap/>
            <w:vAlign w:val="center"/>
          </w:tcPr>
          <w:p w14:paraId="2A271A60" w14:textId="77777777" w:rsidR="00AD165A" w:rsidRPr="00211C19" w:rsidRDefault="00AD165A" w:rsidP="00465BF3">
            <w:pPr>
              <w:tabs>
                <w:tab w:val="left" w:pos="2268"/>
                <w:tab w:val="left" w:pos="2835"/>
              </w:tabs>
              <w:spacing w:line="276" w:lineRule="auto"/>
              <w:rPr>
                <w:rFonts w:eastAsia="현대하모니 L" w:cs="Calibri"/>
                <w:kern w:val="2"/>
                <w:sz w:val="16"/>
                <w:szCs w:val="16"/>
              </w:rPr>
            </w:pPr>
            <w:r>
              <w:rPr>
                <w:rFonts w:eastAsia="현대하모니 L" w:cs="Calibri"/>
                <w:sz w:val="16"/>
                <w:szCs w:val="16"/>
              </w:rPr>
              <w:t>6</w:t>
            </w:r>
            <w:r>
              <w:rPr>
                <w:rFonts w:eastAsia="현대하모니 L" w:cs="Calibri" w:hint="eastAsia"/>
                <w:sz w:val="16"/>
                <w:szCs w:val="16"/>
              </w:rPr>
              <w:t>0</w:t>
            </w:r>
            <w:r w:rsidRPr="00211C19">
              <w:rPr>
                <w:rFonts w:eastAsia="현대하모니 L" w:cs="Calibri"/>
                <w:sz w:val="16"/>
                <w:szCs w:val="16"/>
              </w:rPr>
              <w:t>s</w:t>
            </w:r>
            <w:r>
              <w:rPr>
                <w:rFonts w:eastAsia="현대하모니 L" w:cs="Calibri" w:hint="eastAsia"/>
                <w:sz w:val="16"/>
                <w:szCs w:val="16"/>
              </w:rPr>
              <w:t>ec</w:t>
            </w:r>
          </w:p>
        </w:tc>
      </w:tr>
      <w:tr w:rsidR="00AD165A" w:rsidRPr="00211C19" w14:paraId="3448FAE1" w14:textId="77777777" w:rsidTr="00465BF3">
        <w:trPr>
          <w:trHeight w:val="170"/>
        </w:trPr>
        <w:tc>
          <w:tcPr>
            <w:tcW w:w="676" w:type="pct"/>
            <w:vMerge/>
            <w:vAlign w:val="center"/>
          </w:tcPr>
          <w:p w14:paraId="5BE03F65" w14:textId="77777777" w:rsidR="00AD165A" w:rsidRPr="00211C19" w:rsidRDefault="00AD165A" w:rsidP="00465BF3">
            <w:pPr>
              <w:spacing w:line="276" w:lineRule="auto"/>
              <w:jc w:val="center"/>
              <w:rPr>
                <w:rFonts w:eastAsia="현대하모니 L" w:cs="Calibri"/>
                <w:kern w:val="2"/>
                <w:sz w:val="16"/>
                <w:szCs w:val="16"/>
              </w:rPr>
            </w:pPr>
          </w:p>
        </w:tc>
        <w:tc>
          <w:tcPr>
            <w:tcW w:w="203" w:type="pct"/>
            <w:shd w:val="clear" w:color="auto" w:fill="auto"/>
            <w:vAlign w:val="center"/>
          </w:tcPr>
          <w:p w14:paraId="44ECE573" w14:textId="77777777" w:rsidR="00AD165A" w:rsidRDefault="00AD165A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2</w:t>
            </w:r>
          </w:p>
        </w:tc>
        <w:tc>
          <w:tcPr>
            <w:tcW w:w="1081" w:type="pct"/>
            <w:shd w:val="clear" w:color="auto" w:fill="auto"/>
            <w:vAlign w:val="center"/>
          </w:tcPr>
          <w:p w14:paraId="4F2B4BDC" w14:textId="223B8918" w:rsidR="00AD165A" w:rsidRPr="00211C19" w:rsidRDefault="008876F1" w:rsidP="00465BF3">
            <w:pPr>
              <w:tabs>
                <w:tab w:val="left" w:pos="2268"/>
                <w:tab w:val="left" w:pos="2835"/>
              </w:tabs>
              <w:spacing w:line="276" w:lineRule="auto"/>
              <w:rPr>
                <w:rFonts w:eastAsia="현대하모니 L" w:cs="Calibri"/>
                <w:bCs/>
                <w:sz w:val="16"/>
                <w:szCs w:val="16"/>
              </w:rPr>
            </w:pPr>
            <w:r>
              <w:rPr>
                <w:rFonts w:eastAsia="현대하모니 L" w:cs="Calibri" w:hint="eastAsia"/>
                <w:bCs/>
                <w:sz w:val="16"/>
                <w:szCs w:val="16"/>
              </w:rPr>
              <w:t>Par_NFCSearchingOffDelayTime</w:t>
            </w:r>
          </w:p>
        </w:tc>
        <w:tc>
          <w:tcPr>
            <w:tcW w:w="2433" w:type="pct"/>
            <w:vAlign w:val="center"/>
          </w:tcPr>
          <w:p w14:paraId="4B0A2404" w14:textId="77777777" w:rsidR="00AD165A" w:rsidRPr="0073460E" w:rsidRDefault="00AD165A" w:rsidP="00465BF3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현대하모니 L" w:cs="Calibri"/>
                <w:sz w:val="16"/>
                <w:szCs w:val="16"/>
              </w:rPr>
            </w:pPr>
            <w:r w:rsidRPr="0073460E">
              <w:rPr>
                <w:rFonts w:eastAsia="현대하모니 L" w:cs="Calibri"/>
                <w:sz w:val="16"/>
                <w:szCs w:val="16"/>
              </w:rPr>
              <w:t xml:space="preserve">Delay </w:t>
            </w:r>
            <w:r>
              <w:rPr>
                <w:rFonts w:eastAsia="현대하모니 L" w:cs="Calibri"/>
                <w:sz w:val="16"/>
                <w:szCs w:val="16"/>
              </w:rPr>
              <w:t>Time to enter NFC Searching off</w:t>
            </w:r>
          </w:p>
        </w:tc>
        <w:tc>
          <w:tcPr>
            <w:tcW w:w="607" w:type="pct"/>
            <w:shd w:val="clear" w:color="auto" w:fill="auto"/>
            <w:noWrap/>
            <w:vAlign w:val="center"/>
          </w:tcPr>
          <w:p w14:paraId="5F149946" w14:textId="77777777" w:rsidR="00AD165A" w:rsidRDefault="00AD165A" w:rsidP="00465BF3">
            <w:pPr>
              <w:tabs>
                <w:tab w:val="left" w:pos="2268"/>
                <w:tab w:val="left" w:pos="2835"/>
              </w:tabs>
              <w:spacing w:line="276" w:lineRule="auto"/>
              <w:rPr>
                <w:rFonts w:eastAsia="현대하모니 L" w:cs="Calibri"/>
                <w:sz w:val="16"/>
                <w:szCs w:val="16"/>
              </w:rPr>
            </w:pPr>
            <w:r w:rsidRPr="0073460E">
              <w:rPr>
                <w:rFonts w:eastAsia="현대하모니 L" w:cs="Calibri" w:hint="eastAsia"/>
                <w:sz w:val="16"/>
                <w:szCs w:val="16"/>
              </w:rPr>
              <w:t>500ms</w:t>
            </w:r>
          </w:p>
        </w:tc>
      </w:tr>
      <w:tr w:rsidR="00AD165A" w:rsidRPr="00211C19" w14:paraId="0391891B" w14:textId="77777777" w:rsidTr="00465BF3">
        <w:trPr>
          <w:trHeight w:val="170"/>
        </w:trPr>
        <w:tc>
          <w:tcPr>
            <w:tcW w:w="676" w:type="pct"/>
            <w:vMerge w:val="restart"/>
            <w:vAlign w:val="center"/>
          </w:tcPr>
          <w:p w14:paraId="6ECD6B84" w14:textId="77777777" w:rsidR="00AD165A" w:rsidRPr="00211C19" w:rsidRDefault="00AD165A" w:rsidP="00465BF3">
            <w:pPr>
              <w:spacing w:line="276" w:lineRule="auto"/>
              <w:jc w:val="center"/>
              <w:rPr>
                <w:rFonts w:eastAsia="현대하모니 L" w:cs="Calibri"/>
                <w:kern w:val="2"/>
                <w:sz w:val="16"/>
                <w:szCs w:val="16"/>
              </w:rPr>
            </w:pPr>
            <w:r w:rsidRPr="00211C19">
              <w:rPr>
                <w:rFonts w:eastAsia="현대하모니 L" w:cs="Calibri"/>
                <w:kern w:val="2"/>
                <w:sz w:val="16"/>
                <w:szCs w:val="16"/>
              </w:rPr>
              <w:t>WPC Mode Status Control</w:t>
            </w:r>
          </w:p>
        </w:tc>
        <w:tc>
          <w:tcPr>
            <w:tcW w:w="203" w:type="pct"/>
            <w:shd w:val="clear" w:color="auto" w:fill="auto"/>
            <w:vAlign w:val="center"/>
          </w:tcPr>
          <w:p w14:paraId="59A2A8BA" w14:textId="77777777" w:rsidR="00AD165A" w:rsidRDefault="00AD165A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81" w:type="pct"/>
            <w:shd w:val="clear" w:color="auto" w:fill="auto"/>
            <w:vAlign w:val="center"/>
          </w:tcPr>
          <w:p w14:paraId="502FD87D" w14:textId="77777777" w:rsidR="00AD165A" w:rsidRPr="00211C19" w:rsidRDefault="00AD165A" w:rsidP="00465BF3">
            <w:pPr>
              <w:autoSpaceDN w:val="0"/>
              <w:jc w:val="both"/>
              <w:rPr>
                <w:rFonts w:eastAsia="현대하모니 L" w:cs="Calibri"/>
                <w:sz w:val="16"/>
                <w:szCs w:val="16"/>
              </w:rPr>
            </w:pPr>
            <w:r w:rsidRPr="00211C19">
              <w:rPr>
                <w:rFonts w:eastAsia="현대하모니 L" w:cs="Calibri"/>
                <w:sz w:val="16"/>
                <w:szCs w:val="16"/>
              </w:rPr>
              <w:t>Par_IdleConfirm</w:t>
            </w:r>
          </w:p>
        </w:tc>
        <w:tc>
          <w:tcPr>
            <w:tcW w:w="2433" w:type="pct"/>
            <w:vAlign w:val="center"/>
          </w:tcPr>
          <w:p w14:paraId="569102FC" w14:textId="77777777" w:rsidR="00AD165A" w:rsidRPr="00211C19" w:rsidRDefault="00AD165A" w:rsidP="00465BF3">
            <w:pPr>
              <w:keepNext/>
              <w:rPr>
                <w:rFonts w:eastAsia="현대하모니 L" w:cs="Calibri"/>
                <w:sz w:val="16"/>
                <w:szCs w:val="16"/>
              </w:rPr>
            </w:pPr>
            <w:r w:rsidRPr="00211C19">
              <w:rPr>
                <w:rFonts w:eastAsia="현대하모니 L" w:cs="Calibri"/>
                <w:sz w:val="16"/>
                <w:szCs w:val="16"/>
              </w:rPr>
              <w:t>Time for Idle Status</w:t>
            </w:r>
          </w:p>
        </w:tc>
        <w:tc>
          <w:tcPr>
            <w:tcW w:w="607" w:type="pct"/>
            <w:shd w:val="clear" w:color="auto" w:fill="auto"/>
            <w:noWrap/>
            <w:vAlign w:val="center"/>
          </w:tcPr>
          <w:p w14:paraId="142C53A4" w14:textId="77777777" w:rsidR="00AD165A" w:rsidRPr="00211C19" w:rsidRDefault="00AD165A" w:rsidP="00465BF3">
            <w:pPr>
              <w:autoSpaceDN w:val="0"/>
              <w:rPr>
                <w:rFonts w:eastAsia="현대하모니 L" w:cs="Calibri"/>
                <w:sz w:val="16"/>
                <w:szCs w:val="16"/>
              </w:rPr>
            </w:pPr>
            <w:r w:rsidRPr="00211C19">
              <w:rPr>
                <w:rFonts w:eastAsia="현대하모니 L" w:cs="Calibri"/>
                <w:sz w:val="16"/>
                <w:szCs w:val="16"/>
              </w:rPr>
              <w:t>100ms</w:t>
            </w:r>
          </w:p>
        </w:tc>
      </w:tr>
      <w:tr w:rsidR="00AD165A" w:rsidRPr="00211C19" w14:paraId="7C1068A4" w14:textId="77777777" w:rsidTr="00465BF3">
        <w:trPr>
          <w:trHeight w:val="170"/>
        </w:trPr>
        <w:tc>
          <w:tcPr>
            <w:tcW w:w="676" w:type="pct"/>
            <w:vMerge/>
            <w:vAlign w:val="center"/>
          </w:tcPr>
          <w:p w14:paraId="01459213" w14:textId="77777777" w:rsidR="00AD165A" w:rsidRPr="00211C19" w:rsidRDefault="00AD165A" w:rsidP="00465BF3">
            <w:pPr>
              <w:jc w:val="center"/>
              <w:rPr>
                <w:rFonts w:eastAsia="현대하모니 L" w:cs="Calibri"/>
                <w:sz w:val="16"/>
                <w:szCs w:val="16"/>
              </w:rPr>
            </w:pPr>
          </w:p>
        </w:tc>
        <w:tc>
          <w:tcPr>
            <w:tcW w:w="203" w:type="pct"/>
            <w:shd w:val="clear" w:color="auto" w:fill="auto"/>
            <w:vAlign w:val="center"/>
          </w:tcPr>
          <w:p w14:paraId="65019E65" w14:textId="77777777" w:rsidR="00AD165A" w:rsidRDefault="00AD165A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81" w:type="pct"/>
            <w:shd w:val="clear" w:color="auto" w:fill="auto"/>
            <w:vAlign w:val="center"/>
          </w:tcPr>
          <w:p w14:paraId="0A266B14" w14:textId="77777777" w:rsidR="00AD165A" w:rsidRPr="00211C19" w:rsidRDefault="00AD165A" w:rsidP="00465BF3">
            <w:pPr>
              <w:autoSpaceDN w:val="0"/>
              <w:jc w:val="both"/>
              <w:rPr>
                <w:rFonts w:eastAsia="현대하모니 L" w:cs="Calibri"/>
                <w:sz w:val="16"/>
                <w:szCs w:val="16"/>
              </w:rPr>
            </w:pPr>
            <w:r w:rsidRPr="00211C19">
              <w:rPr>
                <w:rFonts w:eastAsia="현대하모니 L" w:cs="Calibri"/>
                <w:sz w:val="16"/>
                <w:szCs w:val="16"/>
              </w:rPr>
              <w:t xml:space="preserve">Par_PhoneCheckTime </w:t>
            </w:r>
          </w:p>
        </w:tc>
        <w:tc>
          <w:tcPr>
            <w:tcW w:w="2433" w:type="pct"/>
            <w:vAlign w:val="center"/>
          </w:tcPr>
          <w:p w14:paraId="7EE689CC" w14:textId="77777777" w:rsidR="00AD165A" w:rsidRPr="00211C19" w:rsidRDefault="00AD165A" w:rsidP="00465BF3">
            <w:pPr>
              <w:keepNext/>
              <w:rPr>
                <w:rFonts w:eastAsia="현대하모니 L" w:cs="Calibri"/>
                <w:sz w:val="16"/>
                <w:szCs w:val="16"/>
              </w:rPr>
            </w:pPr>
            <w:r w:rsidRPr="00211C19">
              <w:rPr>
                <w:rFonts w:eastAsia="현대하모니 L" w:cs="Calibri"/>
                <w:sz w:val="16"/>
                <w:szCs w:val="16"/>
              </w:rPr>
              <w:t>Time for Finding Phone Exist</w:t>
            </w:r>
          </w:p>
        </w:tc>
        <w:tc>
          <w:tcPr>
            <w:tcW w:w="607" w:type="pct"/>
            <w:shd w:val="clear" w:color="auto" w:fill="auto"/>
            <w:noWrap/>
            <w:vAlign w:val="center"/>
          </w:tcPr>
          <w:p w14:paraId="6D414567" w14:textId="77777777" w:rsidR="00AD165A" w:rsidRPr="00211C19" w:rsidRDefault="00AD165A" w:rsidP="00465BF3">
            <w:pPr>
              <w:autoSpaceDN w:val="0"/>
              <w:rPr>
                <w:rFonts w:eastAsia="현대하모니 L" w:cs="Calibri"/>
                <w:sz w:val="16"/>
                <w:szCs w:val="16"/>
              </w:rPr>
            </w:pPr>
            <w:r w:rsidRPr="00211C19">
              <w:rPr>
                <w:rFonts w:eastAsia="현대하모니 L" w:cs="Calibri"/>
                <w:sz w:val="16"/>
                <w:szCs w:val="16"/>
              </w:rPr>
              <w:t>900ms</w:t>
            </w:r>
          </w:p>
        </w:tc>
      </w:tr>
      <w:tr w:rsidR="00AD165A" w:rsidRPr="00211C19" w14:paraId="2DA5907F" w14:textId="77777777" w:rsidTr="00465BF3">
        <w:trPr>
          <w:trHeight w:val="170"/>
        </w:trPr>
        <w:tc>
          <w:tcPr>
            <w:tcW w:w="676" w:type="pct"/>
            <w:vMerge/>
            <w:vAlign w:val="center"/>
          </w:tcPr>
          <w:p w14:paraId="1C8B4EE5" w14:textId="77777777" w:rsidR="00AD165A" w:rsidRPr="00211C19" w:rsidRDefault="00AD165A" w:rsidP="00465BF3">
            <w:pPr>
              <w:jc w:val="center"/>
              <w:rPr>
                <w:rFonts w:eastAsia="현대하모니 L" w:cs="Calibri"/>
                <w:sz w:val="16"/>
                <w:szCs w:val="16"/>
              </w:rPr>
            </w:pPr>
          </w:p>
        </w:tc>
        <w:tc>
          <w:tcPr>
            <w:tcW w:w="203" w:type="pct"/>
            <w:shd w:val="clear" w:color="auto" w:fill="auto"/>
            <w:vAlign w:val="center"/>
          </w:tcPr>
          <w:p w14:paraId="275E6FA6" w14:textId="77777777" w:rsidR="00AD165A" w:rsidRDefault="00AD165A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5</w:t>
            </w:r>
          </w:p>
        </w:tc>
        <w:tc>
          <w:tcPr>
            <w:tcW w:w="1081" w:type="pct"/>
            <w:shd w:val="clear" w:color="auto" w:fill="auto"/>
            <w:vAlign w:val="center"/>
          </w:tcPr>
          <w:p w14:paraId="6CEDFF94" w14:textId="77777777" w:rsidR="00AD165A" w:rsidRPr="00211C19" w:rsidRDefault="00AD165A" w:rsidP="00465BF3">
            <w:pPr>
              <w:autoSpaceDN w:val="0"/>
              <w:rPr>
                <w:rFonts w:eastAsia="현대하모니 L" w:cs="Calibri"/>
                <w:sz w:val="16"/>
                <w:szCs w:val="16"/>
              </w:rPr>
            </w:pPr>
            <w:r w:rsidRPr="00211C19">
              <w:rPr>
                <w:rFonts w:eastAsia="현대하모니 L" w:cs="Calibri"/>
                <w:sz w:val="16"/>
                <w:szCs w:val="16"/>
              </w:rPr>
              <w:t>Par_PhoneLeftWarning</w:t>
            </w:r>
          </w:p>
        </w:tc>
        <w:tc>
          <w:tcPr>
            <w:tcW w:w="2433" w:type="pct"/>
            <w:vAlign w:val="center"/>
          </w:tcPr>
          <w:p w14:paraId="0172CD86" w14:textId="77777777" w:rsidR="00AD165A" w:rsidRPr="00211C19" w:rsidRDefault="00AD165A" w:rsidP="00465BF3">
            <w:pPr>
              <w:keepNext/>
              <w:rPr>
                <w:rFonts w:eastAsia="현대하모니 L" w:cs="Calibri"/>
                <w:sz w:val="16"/>
                <w:szCs w:val="16"/>
              </w:rPr>
            </w:pPr>
            <w:r w:rsidRPr="00211C19">
              <w:rPr>
                <w:rFonts w:eastAsia="현대하모니 L" w:cs="Calibri"/>
                <w:sz w:val="16"/>
                <w:szCs w:val="16"/>
              </w:rPr>
              <w:t>Warning time of Phone on the PAD</w:t>
            </w:r>
          </w:p>
        </w:tc>
        <w:tc>
          <w:tcPr>
            <w:tcW w:w="607" w:type="pct"/>
            <w:shd w:val="clear" w:color="auto" w:fill="auto"/>
            <w:noWrap/>
            <w:vAlign w:val="center"/>
          </w:tcPr>
          <w:p w14:paraId="2C4351CB" w14:textId="77777777" w:rsidR="00AD165A" w:rsidRPr="00211C19" w:rsidRDefault="00AD165A" w:rsidP="00465BF3">
            <w:pPr>
              <w:autoSpaceDN w:val="0"/>
              <w:rPr>
                <w:rFonts w:eastAsia="현대하모니 L" w:cs="Calibri"/>
                <w:sz w:val="16"/>
                <w:szCs w:val="16"/>
              </w:rPr>
            </w:pPr>
            <w:r w:rsidRPr="00211C19">
              <w:rPr>
                <w:rFonts w:eastAsia="현대하모니 L" w:cs="Calibri"/>
                <w:sz w:val="16"/>
                <w:szCs w:val="16"/>
              </w:rPr>
              <w:t>60s</w:t>
            </w:r>
          </w:p>
        </w:tc>
      </w:tr>
      <w:tr w:rsidR="00AD165A" w:rsidRPr="00211C19" w14:paraId="77D2C8A6" w14:textId="77777777" w:rsidTr="00465BF3">
        <w:trPr>
          <w:trHeight w:val="170"/>
        </w:trPr>
        <w:tc>
          <w:tcPr>
            <w:tcW w:w="676" w:type="pct"/>
            <w:vMerge/>
            <w:vAlign w:val="center"/>
          </w:tcPr>
          <w:p w14:paraId="43A51C82" w14:textId="77777777" w:rsidR="00AD165A" w:rsidRPr="00211C19" w:rsidRDefault="00AD165A" w:rsidP="00465BF3">
            <w:pPr>
              <w:jc w:val="center"/>
              <w:rPr>
                <w:rFonts w:eastAsia="현대하모니 L" w:cs="Calibri"/>
                <w:sz w:val="16"/>
                <w:szCs w:val="16"/>
              </w:rPr>
            </w:pPr>
          </w:p>
        </w:tc>
        <w:tc>
          <w:tcPr>
            <w:tcW w:w="203" w:type="pct"/>
            <w:shd w:val="clear" w:color="auto" w:fill="auto"/>
            <w:vAlign w:val="center"/>
          </w:tcPr>
          <w:p w14:paraId="30438A8C" w14:textId="77777777" w:rsidR="00AD165A" w:rsidRDefault="00AD165A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6</w:t>
            </w:r>
          </w:p>
        </w:tc>
        <w:tc>
          <w:tcPr>
            <w:tcW w:w="1081" w:type="pct"/>
            <w:shd w:val="clear" w:color="auto" w:fill="auto"/>
            <w:vAlign w:val="center"/>
          </w:tcPr>
          <w:p w14:paraId="2A26DA74" w14:textId="77777777" w:rsidR="00AD165A" w:rsidRPr="00211C19" w:rsidRDefault="00AD165A" w:rsidP="00465BF3">
            <w:pPr>
              <w:autoSpaceDN w:val="0"/>
              <w:rPr>
                <w:rFonts w:eastAsia="현대하모니 L" w:cs="Calibri"/>
                <w:sz w:val="16"/>
                <w:szCs w:val="16"/>
              </w:rPr>
            </w:pPr>
            <w:r w:rsidRPr="00211C19">
              <w:rPr>
                <w:rFonts w:eastAsia="현대하모니 L" w:cs="Calibri"/>
                <w:sz w:val="16"/>
                <w:szCs w:val="16"/>
              </w:rPr>
              <w:t>Par_PhoneReminderWarning</w:t>
            </w:r>
          </w:p>
        </w:tc>
        <w:tc>
          <w:tcPr>
            <w:tcW w:w="2433" w:type="pct"/>
            <w:vAlign w:val="center"/>
          </w:tcPr>
          <w:p w14:paraId="2F975375" w14:textId="77777777" w:rsidR="00AD165A" w:rsidRPr="00211C19" w:rsidRDefault="00AD165A" w:rsidP="00465BF3">
            <w:pPr>
              <w:keepNext/>
              <w:rPr>
                <w:rFonts w:eastAsia="현대하모니 L" w:cs="Calibri"/>
                <w:sz w:val="16"/>
                <w:szCs w:val="16"/>
              </w:rPr>
            </w:pPr>
            <w:r w:rsidRPr="00211C19">
              <w:rPr>
                <w:rFonts w:eastAsia="현대하모니 L" w:cs="Calibri"/>
                <w:sz w:val="16"/>
                <w:szCs w:val="16"/>
              </w:rPr>
              <w:t>Warning time of Phone Reminder</w:t>
            </w:r>
          </w:p>
        </w:tc>
        <w:tc>
          <w:tcPr>
            <w:tcW w:w="607" w:type="pct"/>
            <w:shd w:val="clear" w:color="auto" w:fill="auto"/>
            <w:noWrap/>
            <w:vAlign w:val="center"/>
          </w:tcPr>
          <w:p w14:paraId="5B6975A3" w14:textId="77777777" w:rsidR="00AD165A" w:rsidRPr="00211C19" w:rsidRDefault="00AD165A" w:rsidP="00465BF3">
            <w:pPr>
              <w:autoSpaceDN w:val="0"/>
              <w:rPr>
                <w:rFonts w:eastAsia="현대하모니 L" w:cs="Calibri"/>
                <w:sz w:val="16"/>
                <w:szCs w:val="16"/>
              </w:rPr>
            </w:pPr>
            <w:r w:rsidRPr="00211C19">
              <w:rPr>
                <w:rFonts w:eastAsia="현대하모니 L" w:cs="Calibri"/>
                <w:sz w:val="16"/>
                <w:szCs w:val="16"/>
              </w:rPr>
              <w:t>500ms</w:t>
            </w:r>
          </w:p>
        </w:tc>
      </w:tr>
      <w:tr w:rsidR="00AD165A" w:rsidRPr="00211C19" w14:paraId="25E349F5" w14:textId="77777777" w:rsidTr="00465BF3">
        <w:trPr>
          <w:trHeight w:val="170"/>
        </w:trPr>
        <w:tc>
          <w:tcPr>
            <w:tcW w:w="676" w:type="pct"/>
            <w:vMerge/>
            <w:vAlign w:val="center"/>
          </w:tcPr>
          <w:p w14:paraId="6C6891B9" w14:textId="77777777" w:rsidR="00AD165A" w:rsidRPr="00211C19" w:rsidRDefault="00AD165A" w:rsidP="00465BF3">
            <w:pPr>
              <w:jc w:val="center"/>
              <w:rPr>
                <w:rFonts w:eastAsia="현대하모니 L" w:cs="Calibri"/>
                <w:sz w:val="16"/>
                <w:szCs w:val="16"/>
              </w:rPr>
            </w:pPr>
          </w:p>
        </w:tc>
        <w:tc>
          <w:tcPr>
            <w:tcW w:w="203" w:type="pct"/>
            <w:shd w:val="clear" w:color="auto" w:fill="auto"/>
            <w:vAlign w:val="center"/>
          </w:tcPr>
          <w:p w14:paraId="02AB4525" w14:textId="77777777" w:rsidR="00AD165A" w:rsidRDefault="00AD165A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7</w:t>
            </w:r>
          </w:p>
        </w:tc>
        <w:tc>
          <w:tcPr>
            <w:tcW w:w="1081" w:type="pct"/>
            <w:shd w:val="clear" w:color="auto" w:fill="auto"/>
            <w:vAlign w:val="center"/>
          </w:tcPr>
          <w:p w14:paraId="7F88554F" w14:textId="77777777" w:rsidR="00AD165A" w:rsidRPr="00211C19" w:rsidRDefault="00AD165A" w:rsidP="00465BF3">
            <w:pPr>
              <w:autoSpaceDN w:val="0"/>
              <w:rPr>
                <w:rFonts w:eastAsia="현대하모니 L" w:cs="Calibri"/>
                <w:sz w:val="16"/>
                <w:szCs w:val="16"/>
              </w:rPr>
            </w:pPr>
            <w:r w:rsidRPr="00211C19">
              <w:rPr>
                <w:rFonts w:eastAsia="현대하모니 L" w:cs="Calibri"/>
                <w:sz w:val="16"/>
                <w:szCs w:val="16"/>
              </w:rPr>
              <w:t>Par_PhoneLeftConfirm</w:t>
            </w:r>
          </w:p>
        </w:tc>
        <w:tc>
          <w:tcPr>
            <w:tcW w:w="2433" w:type="pct"/>
            <w:vAlign w:val="center"/>
          </w:tcPr>
          <w:p w14:paraId="2C3DB2BC" w14:textId="77777777" w:rsidR="00AD165A" w:rsidRPr="00211C19" w:rsidRDefault="00AD165A" w:rsidP="00465BF3">
            <w:pPr>
              <w:keepNext/>
              <w:rPr>
                <w:rFonts w:eastAsia="현대하모니 L" w:cs="Calibri"/>
                <w:sz w:val="16"/>
                <w:szCs w:val="16"/>
              </w:rPr>
            </w:pPr>
            <w:r w:rsidRPr="00211C19">
              <w:rPr>
                <w:rFonts w:eastAsia="현대하모니 L" w:cs="Calibri"/>
                <w:sz w:val="16"/>
                <w:szCs w:val="16"/>
              </w:rPr>
              <w:t>Checking Time for Phone Exist Clear</w:t>
            </w:r>
          </w:p>
        </w:tc>
        <w:tc>
          <w:tcPr>
            <w:tcW w:w="607" w:type="pct"/>
            <w:shd w:val="clear" w:color="auto" w:fill="auto"/>
            <w:noWrap/>
            <w:vAlign w:val="center"/>
          </w:tcPr>
          <w:p w14:paraId="55FEAA97" w14:textId="77777777" w:rsidR="00AD165A" w:rsidRPr="00211C19" w:rsidRDefault="00AD165A" w:rsidP="00465BF3">
            <w:pPr>
              <w:autoSpaceDN w:val="0"/>
              <w:rPr>
                <w:rFonts w:eastAsia="현대하모니 L" w:cs="Calibri"/>
                <w:sz w:val="16"/>
                <w:szCs w:val="16"/>
              </w:rPr>
            </w:pPr>
            <w:r>
              <w:rPr>
                <w:rFonts w:eastAsia="현대하모니 L" w:cs="Calibri" w:hint="eastAsia"/>
                <w:sz w:val="16"/>
                <w:szCs w:val="16"/>
              </w:rPr>
              <w:t>5</w:t>
            </w:r>
            <w:r w:rsidRPr="00211C19">
              <w:rPr>
                <w:rFonts w:eastAsia="현대하모니 L" w:cs="Calibri"/>
                <w:sz w:val="16"/>
                <w:szCs w:val="16"/>
              </w:rPr>
              <w:t>00ms</w:t>
            </w:r>
          </w:p>
        </w:tc>
      </w:tr>
      <w:tr w:rsidR="00AD165A" w:rsidRPr="00211C19" w14:paraId="7A2770F7" w14:textId="77777777" w:rsidTr="00465BF3">
        <w:trPr>
          <w:trHeight w:val="170"/>
        </w:trPr>
        <w:tc>
          <w:tcPr>
            <w:tcW w:w="676" w:type="pct"/>
            <w:vMerge/>
            <w:vAlign w:val="center"/>
          </w:tcPr>
          <w:p w14:paraId="1B991373" w14:textId="77777777" w:rsidR="00AD165A" w:rsidRPr="00211C19" w:rsidRDefault="00AD165A" w:rsidP="00465BF3">
            <w:pPr>
              <w:jc w:val="center"/>
              <w:rPr>
                <w:rFonts w:eastAsia="현대하모니 L" w:cs="Calibri"/>
                <w:sz w:val="16"/>
                <w:szCs w:val="16"/>
              </w:rPr>
            </w:pPr>
          </w:p>
        </w:tc>
        <w:tc>
          <w:tcPr>
            <w:tcW w:w="203" w:type="pct"/>
            <w:shd w:val="clear" w:color="auto" w:fill="auto"/>
            <w:vAlign w:val="center"/>
          </w:tcPr>
          <w:p w14:paraId="5A8BD547" w14:textId="77777777" w:rsidR="00AD165A" w:rsidRDefault="00AD165A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8</w:t>
            </w:r>
          </w:p>
        </w:tc>
        <w:tc>
          <w:tcPr>
            <w:tcW w:w="1081" w:type="pct"/>
            <w:shd w:val="clear" w:color="auto" w:fill="auto"/>
            <w:vAlign w:val="center"/>
          </w:tcPr>
          <w:p w14:paraId="4181EEF7" w14:textId="77777777" w:rsidR="00AD165A" w:rsidRPr="00211C19" w:rsidRDefault="00AD165A" w:rsidP="00465BF3">
            <w:pPr>
              <w:autoSpaceDN w:val="0"/>
              <w:rPr>
                <w:rFonts w:eastAsia="현대하모니 L" w:cs="Calibri"/>
                <w:sz w:val="16"/>
                <w:szCs w:val="16"/>
              </w:rPr>
            </w:pPr>
            <w:r w:rsidRPr="00211C19">
              <w:rPr>
                <w:rFonts w:eastAsia="현대하모니 L" w:cs="Calibri"/>
                <w:sz w:val="16"/>
                <w:szCs w:val="16"/>
              </w:rPr>
              <w:t>Par_ErrorHoldingCnt</w:t>
            </w:r>
          </w:p>
        </w:tc>
        <w:tc>
          <w:tcPr>
            <w:tcW w:w="2433" w:type="pct"/>
            <w:vAlign w:val="center"/>
          </w:tcPr>
          <w:p w14:paraId="30B96255" w14:textId="77777777" w:rsidR="00AD165A" w:rsidRPr="00211C19" w:rsidRDefault="00AD165A" w:rsidP="00465BF3">
            <w:pPr>
              <w:keepNext/>
              <w:rPr>
                <w:rFonts w:eastAsia="현대하모니 L" w:cs="Calibri"/>
                <w:sz w:val="16"/>
                <w:szCs w:val="16"/>
              </w:rPr>
            </w:pPr>
            <w:r w:rsidRPr="00211C19">
              <w:rPr>
                <w:rFonts w:eastAsia="현대하모니 L" w:cs="Calibri"/>
                <w:sz w:val="16"/>
                <w:szCs w:val="16"/>
              </w:rPr>
              <w:t>Amber LED Error Blinking Count</w:t>
            </w:r>
          </w:p>
        </w:tc>
        <w:tc>
          <w:tcPr>
            <w:tcW w:w="607" w:type="pct"/>
            <w:shd w:val="clear" w:color="auto" w:fill="auto"/>
            <w:noWrap/>
            <w:vAlign w:val="center"/>
          </w:tcPr>
          <w:p w14:paraId="52FE203C" w14:textId="77777777" w:rsidR="00AD165A" w:rsidRPr="00211C19" w:rsidRDefault="00AD165A" w:rsidP="00465BF3">
            <w:pPr>
              <w:autoSpaceDN w:val="0"/>
              <w:rPr>
                <w:rFonts w:eastAsia="현대하모니 L" w:cs="Calibri"/>
                <w:sz w:val="16"/>
                <w:szCs w:val="16"/>
              </w:rPr>
            </w:pPr>
            <w:r w:rsidRPr="00211C19">
              <w:rPr>
                <w:rFonts w:eastAsia="현대하모니 L" w:cs="Calibri"/>
                <w:sz w:val="16"/>
                <w:szCs w:val="16"/>
              </w:rPr>
              <w:t>10 Times</w:t>
            </w:r>
          </w:p>
        </w:tc>
      </w:tr>
      <w:tr w:rsidR="00AD165A" w:rsidRPr="00211C19" w14:paraId="72FB30C8" w14:textId="77777777" w:rsidTr="00465BF3">
        <w:trPr>
          <w:trHeight w:val="170"/>
        </w:trPr>
        <w:tc>
          <w:tcPr>
            <w:tcW w:w="676" w:type="pct"/>
            <w:vMerge/>
            <w:vAlign w:val="center"/>
          </w:tcPr>
          <w:p w14:paraId="5625A565" w14:textId="77777777" w:rsidR="00AD165A" w:rsidRPr="00211C19" w:rsidRDefault="00AD165A" w:rsidP="00465BF3">
            <w:pPr>
              <w:jc w:val="center"/>
              <w:rPr>
                <w:rFonts w:eastAsia="현대하모니 L" w:cs="Calibri"/>
                <w:sz w:val="16"/>
                <w:szCs w:val="16"/>
              </w:rPr>
            </w:pPr>
          </w:p>
        </w:tc>
        <w:tc>
          <w:tcPr>
            <w:tcW w:w="203" w:type="pct"/>
            <w:shd w:val="clear" w:color="auto" w:fill="auto"/>
            <w:vAlign w:val="center"/>
          </w:tcPr>
          <w:p w14:paraId="7D4702A8" w14:textId="77777777" w:rsidR="00AD165A" w:rsidRDefault="00AD165A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9</w:t>
            </w:r>
          </w:p>
        </w:tc>
        <w:tc>
          <w:tcPr>
            <w:tcW w:w="1081" w:type="pct"/>
            <w:shd w:val="clear" w:color="auto" w:fill="auto"/>
            <w:vAlign w:val="center"/>
          </w:tcPr>
          <w:p w14:paraId="283DE79C" w14:textId="77777777" w:rsidR="00AD165A" w:rsidRPr="00211C19" w:rsidRDefault="00AD165A" w:rsidP="00465BF3">
            <w:pPr>
              <w:autoSpaceDN w:val="0"/>
              <w:rPr>
                <w:rFonts w:eastAsia="현대하모니 L" w:cs="Calibri"/>
                <w:sz w:val="16"/>
                <w:szCs w:val="16"/>
              </w:rPr>
            </w:pPr>
            <w:r w:rsidRPr="00211C19">
              <w:rPr>
                <w:rFonts w:eastAsia="현대하모니 L" w:cs="Calibri"/>
                <w:sz w:val="16"/>
                <w:szCs w:val="16"/>
              </w:rPr>
              <w:t>Par_LEDBlinkTime</w:t>
            </w:r>
          </w:p>
        </w:tc>
        <w:tc>
          <w:tcPr>
            <w:tcW w:w="2433" w:type="pct"/>
            <w:vAlign w:val="center"/>
          </w:tcPr>
          <w:p w14:paraId="69EB19D2" w14:textId="77777777" w:rsidR="00AD165A" w:rsidRPr="00211C19" w:rsidRDefault="00AD165A" w:rsidP="00465BF3">
            <w:pPr>
              <w:keepNext/>
              <w:rPr>
                <w:rFonts w:eastAsia="현대하모니 L" w:cs="Calibri"/>
                <w:sz w:val="16"/>
                <w:szCs w:val="16"/>
              </w:rPr>
            </w:pPr>
            <w:r w:rsidRPr="00211C19">
              <w:rPr>
                <w:rFonts w:eastAsia="현대하모니 L" w:cs="Calibri"/>
                <w:sz w:val="16"/>
                <w:szCs w:val="16"/>
              </w:rPr>
              <w:t>Amber LED Blinking Time</w:t>
            </w:r>
          </w:p>
        </w:tc>
        <w:tc>
          <w:tcPr>
            <w:tcW w:w="607" w:type="pct"/>
            <w:shd w:val="clear" w:color="auto" w:fill="auto"/>
            <w:noWrap/>
            <w:vAlign w:val="center"/>
          </w:tcPr>
          <w:p w14:paraId="7B4A786F" w14:textId="77777777" w:rsidR="00AD165A" w:rsidRPr="00211C19" w:rsidRDefault="00AD165A" w:rsidP="00465BF3">
            <w:pPr>
              <w:autoSpaceDN w:val="0"/>
              <w:rPr>
                <w:rFonts w:eastAsia="현대하모니 L" w:cs="Calibri"/>
                <w:sz w:val="16"/>
                <w:szCs w:val="16"/>
              </w:rPr>
            </w:pPr>
            <w:r w:rsidRPr="00211C19">
              <w:rPr>
                <w:rFonts w:eastAsia="현대하모니 L" w:cs="Calibri"/>
                <w:sz w:val="16"/>
                <w:szCs w:val="16"/>
              </w:rPr>
              <w:t>500ms</w:t>
            </w:r>
          </w:p>
        </w:tc>
      </w:tr>
      <w:tr w:rsidR="00AD165A" w:rsidRPr="00211C19" w14:paraId="5089F5A0" w14:textId="77777777" w:rsidTr="00465BF3">
        <w:trPr>
          <w:trHeight w:val="170"/>
        </w:trPr>
        <w:tc>
          <w:tcPr>
            <w:tcW w:w="676" w:type="pct"/>
            <w:vAlign w:val="center"/>
          </w:tcPr>
          <w:p w14:paraId="298B6F9B" w14:textId="77777777" w:rsidR="00AD165A" w:rsidRPr="00211C19" w:rsidRDefault="00AD165A" w:rsidP="00465BF3">
            <w:pPr>
              <w:spacing w:line="276" w:lineRule="auto"/>
              <w:jc w:val="center"/>
              <w:rPr>
                <w:rFonts w:eastAsia="현대하모니 L" w:cs="Calibri"/>
                <w:kern w:val="2"/>
                <w:sz w:val="16"/>
                <w:szCs w:val="16"/>
              </w:rPr>
            </w:pPr>
            <w:r w:rsidRPr="00211C19">
              <w:rPr>
                <w:rFonts w:eastAsia="현대하모니 L" w:cs="Calibri"/>
                <w:kern w:val="2"/>
                <w:sz w:val="16"/>
                <w:szCs w:val="16"/>
              </w:rPr>
              <w:t>Prevention of SMK LF Interference</w:t>
            </w:r>
          </w:p>
        </w:tc>
        <w:tc>
          <w:tcPr>
            <w:tcW w:w="203" w:type="pct"/>
            <w:shd w:val="clear" w:color="auto" w:fill="auto"/>
            <w:vAlign w:val="center"/>
          </w:tcPr>
          <w:p w14:paraId="65454607" w14:textId="77777777" w:rsidR="00AD165A" w:rsidRDefault="00AD165A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10</w:t>
            </w:r>
          </w:p>
        </w:tc>
        <w:tc>
          <w:tcPr>
            <w:tcW w:w="1081" w:type="pct"/>
            <w:shd w:val="clear" w:color="auto" w:fill="auto"/>
            <w:vAlign w:val="center"/>
          </w:tcPr>
          <w:p w14:paraId="2D9C67A4" w14:textId="77777777" w:rsidR="00AD165A" w:rsidRPr="00211C19" w:rsidRDefault="00AD165A" w:rsidP="00465BF3">
            <w:pPr>
              <w:tabs>
                <w:tab w:val="left" w:pos="2268"/>
                <w:tab w:val="left" w:pos="2835"/>
              </w:tabs>
              <w:spacing w:line="276" w:lineRule="auto"/>
              <w:rPr>
                <w:rFonts w:eastAsia="현대하모니 L" w:cs="Calibri"/>
                <w:kern w:val="2"/>
                <w:sz w:val="16"/>
                <w:szCs w:val="16"/>
              </w:rPr>
            </w:pPr>
            <w:r w:rsidRPr="00211C19">
              <w:rPr>
                <w:rFonts w:eastAsia="현대하모니 L" w:cs="Calibri"/>
                <w:color w:val="000000" w:themeColor="text1"/>
                <w:sz w:val="16"/>
                <w:szCs w:val="16"/>
              </w:rPr>
              <w:t>Par_L</w:t>
            </w:r>
            <w:r>
              <w:rPr>
                <w:rFonts w:eastAsia="현대하모니 L" w:cs="Calibri" w:hint="eastAsia"/>
                <w:color w:val="000000" w:themeColor="text1"/>
                <w:sz w:val="16"/>
                <w:szCs w:val="16"/>
              </w:rPr>
              <w:t>F</w:t>
            </w:r>
            <w:r w:rsidRPr="00211C19">
              <w:rPr>
                <w:rFonts w:eastAsia="현대하모니 L" w:cs="Calibri"/>
                <w:color w:val="000000" w:themeColor="text1"/>
                <w:sz w:val="16"/>
                <w:szCs w:val="16"/>
              </w:rPr>
              <w:t>OffChkTime</w:t>
            </w:r>
          </w:p>
        </w:tc>
        <w:tc>
          <w:tcPr>
            <w:tcW w:w="2433" w:type="pct"/>
            <w:vAlign w:val="center"/>
          </w:tcPr>
          <w:p w14:paraId="6440C409" w14:textId="77777777" w:rsidR="00AD165A" w:rsidRPr="00211C19" w:rsidRDefault="00AD165A" w:rsidP="00465BF3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현대하모니 L" w:cs="Calibri"/>
                <w:kern w:val="2"/>
                <w:sz w:val="16"/>
                <w:szCs w:val="16"/>
              </w:rPr>
            </w:pPr>
            <w:r w:rsidRPr="00211C19">
              <w:rPr>
                <w:rFonts w:eastAsia="현대하모니 L" w:cs="Calibri"/>
                <w:color w:val="000000" w:themeColor="text1"/>
                <w:sz w:val="16"/>
                <w:szCs w:val="16"/>
              </w:rPr>
              <w:t xml:space="preserve">SMK Searching </w:t>
            </w:r>
            <w:r w:rsidRPr="00211C19">
              <w:rPr>
                <w:rFonts w:eastAsia="현대하모니 L" w:cs="Calibri"/>
                <w:color w:val="000000" w:themeColor="text1"/>
                <w:sz w:val="16"/>
                <w:szCs w:val="16"/>
              </w:rPr>
              <w:t>상태</w:t>
            </w:r>
            <w:r w:rsidRPr="00211C19">
              <w:rPr>
                <w:rFonts w:eastAsia="현대하모니 L" w:cs="Calibri"/>
                <w:color w:val="000000" w:themeColor="text1"/>
                <w:sz w:val="16"/>
                <w:szCs w:val="16"/>
              </w:rPr>
              <w:t xml:space="preserve"> </w:t>
            </w:r>
            <w:r w:rsidRPr="00211C19">
              <w:rPr>
                <w:rFonts w:eastAsia="현대하모니 L" w:cs="Calibri"/>
                <w:color w:val="000000" w:themeColor="text1"/>
                <w:sz w:val="16"/>
                <w:szCs w:val="16"/>
              </w:rPr>
              <w:t>해제</w:t>
            </w:r>
            <w:r w:rsidRPr="00211C19">
              <w:rPr>
                <w:rFonts w:eastAsia="현대하모니 L" w:cs="Calibri"/>
                <w:color w:val="000000" w:themeColor="text1"/>
                <w:sz w:val="16"/>
                <w:szCs w:val="16"/>
              </w:rPr>
              <w:t xml:space="preserve"> </w:t>
            </w:r>
            <w:r w:rsidRPr="00211C19">
              <w:rPr>
                <w:rFonts w:eastAsia="현대하모니 L" w:cs="Calibri"/>
                <w:color w:val="000000" w:themeColor="text1"/>
                <w:sz w:val="16"/>
                <w:szCs w:val="16"/>
              </w:rPr>
              <w:t>시간</w:t>
            </w:r>
          </w:p>
        </w:tc>
        <w:tc>
          <w:tcPr>
            <w:tcW w:w="607" w:type="pct"/>
            <w:shd w:val="clear" w:color="auto" w:fill="auto"/>
            <w:noWrap/>
            <w:vAlign w:val="center"/>
          </w:tcPr>
          <w:p w14:paraId="23AD75B9" w14:textId="77777777" w:rsidR="00AD165A" w:rsidRPr="00211C19" w:rsidRDefault="00AD165A" w:rsidP="00465BF3">
            <w:pPr>
              <w:spacing w:line="276" w:lineRule="auto"/>
              <w:rPr>
                <w:rFonts w:eastAsia="현대하모니 L" w:cs="Calibri"/>
                <w:kern w:val="2"/>
                <w:sz w:val="16"/>
                <w:szCs w:val="16"/>
              </w:rPr>
            </w:pPr>
            <w:r>
              <w:rPr>
                <w:rFonts w:eastAsia="현대하모니 L" w:cs="Calibri"/>
                <w:color w:val="000000" w:themeColor="text1"/>
                <w:sz w:val="16"/>
                <w:szCs w:val="16"/>
              </w:rPr>
              <w:t>3500</w:t>
            </w:r>
            <w:r w:rsidRPr="00211C19">
              <w:rPr>
                <w:rFonts w:eastAsia="현대하모니 L" w:cs="Calibri"/>
                <w:color w:val="000000" w:themeColor="text1"/>
                <w:sz w:val="16"/>
                <w:szCs w:val="16"/>
              </w:rPr>
              <w:t>ms</w:t>
            </w:r>
          </w:p>
        </w:tc>
      </w:tr>
      <w:tr w:rsidR="00AD165A" w:rsidRPr="00211C19" w14:paraId="00EBFEB6" w14:textId="77777777" w:rsidTr="00465BF3">
        <w:trPr>
          <w:trHeight w:val="170"/>
        </w:trPr>
        <w:tc>
          <w:tcPr>
            <w:tcW w:w="676" w:type="pct"/>
            <w:vMerge w:val="restart"/>
            <w:vAlign w:val="center"/>
          </w:tcPr>
          <w:p w14:paraId="57A0D689" w14:textId="77777777" w:rsidR="00AD165A" w:rsidRPr="00211C19" w:rsidRDefault="00AD165A" w:rsidP="00465BF3">
            <w:pPr>
              <w:spacing w:line="276" w:lineRule="auto"/>
              <w:jc w:val="center"/>
              <w:rPr>
                <w:rFonts w:eastAsia="현대하모니 L" w:cs="Calibri"/>
                <w:kern w:val="2"/>
                <w:sz w:val="16"/>
                <w:szCs w:val="16"/>
              </w:rPr>
            </w:pPr>
            <w:r w:rsidRPr="00211C19">
              <w:rPr>
                <w:rFonts w:eastAsia="현대하모니 L" w:cs="Calibri"/>
                <w:kern w:val="2"/>
                <w:sz w:val="16"/>
                <w:szCs w:val="16"/>
              </w:rPr>
              <w:t>Over Current Detecting</w:t>
            </w:r>
          </w:p>
        </w:tc>
        <w:tc>
          <w:tcPr>
            <w:tcW w:w="203" w:type="pct"/>
            <w:shd w:val="clear" w:color="auto" w:fill="auto"/>
            <w:vAlign w:val="center"/>
          </w:tcPr>
          <w:p w14:paraId="505336B0" w14:textId="77777777" w:rsidR="00AD165A" w:rsidRDefault="00AD165A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11</w:t>
            </w:r>
          </w:p>
        </w:tc>
        <w:tc>
          <w:tcPr>
            <w:tcW w:w="1081" w:type="pct"/>
            <w:shd w:val="clear" w:color="auto" w:fill="auto"/>
            <w:vAlign w:val="center"/>
          </w:tcPr>
          <w:p w14:paraId="2365CD83" w14:textId="77777777" w:rsidR="00AD165A" w:rsidRPr="00211C19" w:rsidRDefault="00AD165A" w:rsidP="00465BF3">
            <w:pPr>
              <w:rPr>
                <w:rFonts w:eastAsia="현대하모니 L" w:cs="Calibri"/>
                <w:sz w:val="16"/>
              </w:rPr>
            </w:pPr>
            <w:r w:rsidRPr="00211C19">
              <w:rPr>
                <w:rFonts w:eastAsia="현대하모니 L" w:cs="Calibri"/>
                <w:color w:val="000000" w:themeColor="text1"/>
                <w:sz w:val="16"/>
                <w:szCs w:val="16"/>
              </w:rPr>
              <w:t>Par_OvrCurrSetVal</w:t>
            </w:r>
          </w:p>
        </w:tc>
        <w:tc>
          <w:tcPr>
            <w:tcW w:w="2433" w:type="pct"/>
            <w:vAlign w:val="center"/>
          </w:tcPr>
          <w:p w14:paraId="1389F0AF" w14:textId="77777777" w:rsidR="00AD165A" w:rsidRPr="005D15DB" w:rsidRDefault="00AD165A" w:rsidP="00465BF3">
            <w:pPr>
              <w:rPr>
                <w:rFonts w:eastAsia="현대하모니 L" w:cs="Calibri"/>
                <w:color w:val="000000" w:themeColor="text1"/>
                <w:sz w:val="16"/>
                <w:szCs w:val="16"/>
              </w:rPr>
            </w:pPr>
            <w:r w:rsidRPr="00211C19">
              <w:rPr>
                <w:rFonts w:eastAsia="현대하모니 L" w:cs="Calibri"/>
                <w:color w:val="000000" w:themeColor="text1"/>
                <w:sz w:val="16"/>
                <w:szCs w:val="16"/>
              </w:rPr>
              <w:t>과전류</w:t>
            </w:r>
            <w:r w:rsidRPr="00211C19">
              <w:rPr>
                <w:rFonts w:eastAsia="현대하모니 L" w:cs="Calibri"/>
                <w:color w:val="000000" w:themeColor="text1"/>
                <w:sz w:val="16"/>
                <w:szCs w:val="16"/>
              </w:rPr>
              <w:t xml:space="preserve"> </w:t>
            </w:r>
            <w:r w:rsidRPr="00211C19">
              <w:rPr>
                <w:rFonts w:eastAsia="현대하모니 L" w:cs="Calibri"/>
                <w:color w:val="000000" w:themeColor="text1"/>
                <w:sz w:val="16"/>
                <w:szCs w:val="16"/>
              </w:rPr>
              <w:t>상태</w:t>
            </w:r>
            <w:r w:rsidRPr="00211C19">
              <w:rPr>
                <w:rFonts w:eastAsia="현대하모니 L" w:cs="Calibri"/>
                <w:color w:val="000000" w:themeColor="text1"/>
                <w:sz w:val="16"/>
                <w:szCs w:val="16"/>
              </w:rPr>
              <w:t xml:space="preserve"> </w:t>
            </w:r>
            <w:r w:rsidRPr="00211C19">
              <w:rPr>
                <w:rFonts w:eastAsia="현대하모니 L" w:cs="Calibri"/>
                <w:color w:val="000000" w:themeColor="text1"/>
                <w:sz w:val="16"/>
                <w:szCs w:val="16"/>
              </w:rPr>
              <w:t>검출</w:t>
            </w:r>
            <w:r w:rsidRPr="00211C19">
              <w:rPr>
                <w:rFonts w:eastAsia="현대하모니 L" w:cs="Calibri"/>
                <w:color w:val="000000" w:themeColor="text1"/>
                <w:sz w:val="16"/>
                <w:szCs w:val="16"/>
              </w:rPr>
              <w:t xml:space="preserve"> </w:t>
            </w:r>
            <w:r w:rsidRPr="00211C19">
              <w:rPr>
                <w:rFonts w:eastAsia="현대하모니 L" w:cs="Calibri"/>
                <w:color w:val="000000" w:themeColor="text1"/>
                <w:sz w:val="16"/>
                <w:szCs w:val="16"/>
              </w:rPr>
              <w:t>전류</w:t>
            </w:r>
            <w:r w:rsidRPr="00211C19">
              <w:rPr>
                <w:rFonts w:eastAsia="현대하모니 L" w:cs="Calibri"/>
                <w:color w:val="000000" w:themeColor="text1"/>
                <w:sz w:val="16"/>
                <w:szCs w:val="16"/>
              </w:rPr>
              <w:t xml:space="preserve"> </w:t>
            </w:r>
            <w:r w:rsidRPr="00211C19">
              <w:rPr>
                <w:rFonts w:eastAsia="현대하모니 L" w:cs="Calibri"/>
                <w:color w:val="000000" w:themeColor="text1"/>
                <w:sz w:val="16"/>
                <w:szCs w:val="16"/>
              </w:rPr>
              <w:t>값</w:t>
            </w:r>
          </w:p>
        </w:tc>
        <w:tc>
          <w:tcPr>
            <w:tcW w:w="607" w:type="pct"/>
            <w:shd w:val="clear" w:color="auto" w:fill="auto"/>
            <w:noWrap/>
            <w:vAlign w:val="center"/>
          </w:tcPr>
          <w:p w14:paraId="2DE3381A" w14:textId="77777777" w:rsidR="00AD165A" w:rsidRPr="00211C19" w:rsidRDefault="00AD165A" w:rsidP="00465BF3">
            <w:pPr>
              <w:rPr>
                <w:rFonts w:eastAsia="현대하모니 L" w:cs="Calibri"/>
                <w:sz w:val="16"/>
              </w:rPr>
            </w:pPr>
            <w:r w:rsidRPr="00211C19">
              <w:rPr>
                <w:rFonts w:eastAsia="현대하모니 L" w:cs="Calibri"/>
                <w:color w:val="000000" w:themeColor="text1"/>
                <w:sz w:val="16"/>
                <w:szCs w:val="16"/>
              </w:rPr>
              <w:t>4500mA</w:t>
            </w:r>
          </w:p>
        </w:tc>
      </w:tr>
      <w:tr w:rsidR="00AD165A" w:rsidRPr="00211C19" w14:paraId="2757FB25" w14:textId="77777777" w:rsidTr="00465BF3">
        <w:trPr>
          <w:trHeight w:val="170"/>
        </w:trPr>
        <w:tc>
          <w:tcPr>
            <w:tcW w:w="676" w:type="pct"/>
            <w:vMerge/>
            <w:vAlign w:val="center"/>
          </w:tcPr>
          <w:p w14:paraId="7897479B" w14:textId="77777777" w:rsidR="00AD165A" w:rsidRPr="00211C19" w:rsidRDefault="00AD165A" w:rsidP="00465BF3">
            <w:pPr>
              <w:jc w:val="center"/>
              <w:rPr>
                <w:rFonts w:eastAsia="현대하모니 L" w:cs="Calibri"/>
                <w:sz w:val="16"/>
                <w:szCs w:val="16"/>
              </w:rPr>
            </w:pPr>
          </w:p>
        </w:tc>
        <w:tc>
          <w:tcPr>
            <w:tcW w:w="203" w:type="pct"/>
            <w:shd w:val="clear" w:color="auto" w:fill="auto"/>
            <w:vAlign w:val="center"/>
          </w:tcPr>
          <w:p w14:paraId="5EA30E0D" w14:textId="77777777" w:rsidR="00AD165A" w:rsidRDefault="00AD165A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12</w:t>
            </w:r>
          </w:p>
        </w:tc>
        <w:tc>
          <w:tcPr>
            <w:tcW w:w="1081" w:type="pct"/>
            <w:shd w:val="clear" w:color="auto" w:fill="auto"/>
            <w:vAlign w:val="center"/>
          </w:tcPr>
          <w:p w14:paraId="305F0122" w14:textId="77777777" w:rsidR="00AD165A" w:rsidRPr="00211C19" w:rsidRDefault="00AD165A" w:rsidP="00465BF3">
            <w:pPr>
              <w:rPr>
                <w:rFonts w:eastAsia="현대하모니 L" w:cs="Calibri"/>
                <w:sz w:val="16"/>
              </w:rPr>
            </w:pPr>
            <w:r w:rsidRPr="00211C19">
              <w:rPr>
                <w:rFonts w:eastAsia="현대하모니 L" w:cs="Calibri"/>
                <w:color w:val="000000" w:themeColor="text1"/>
                <w:sz w:val="16"/>
                <w:szCs w:val="16"/>
              </w:rPr>
              <w:t>Par_OvrCurrSetTime</w:t>
            </w:r>
          </w:p>
        </w:tc>
        <w:tc>
          <w:tcPr>
            <w:tcW w:w="2433" w:type="pct"/>
            <w:vAlign w:val="center"/>
          </w:tcPr>
          <w:p w14:paraId="47BB4B38" w14:textId="77777777" w:rsidR="00AD165A" w:rsidRPr="00211C19" w:rsidRDefault="00AD165A" w:rsidP="00465BF3">
            <w:pPr>
              <w:rPr>
                <w:rFonts w:eastAsia="현대하모니 L" w:cs="Calibri"/>
                <w:sz w:val="16"/>
              </w:rPr>
            </w:pPr>
            <w:r w:rsidRPr="00211C19">
              <w:rPr>
                <w:rFonts w:eastAsia="현대하모니 L" w:cs="Calibri"/>
                <w:color w:val="000000" w:themeColor="text1"/>
                <w:sz w:val="16"/>
                <w:szCs w:val="16"/>
              </w:rPr>
              <w:t>과전류</w:t>
            </w:r>
            <w:r w:rsidRPr="00211C19">
              <w:rPr>
                <w:rFonts w:eastAsia="현대하모니 L" w:cs="Calibri"/>
                <w:color w:val="000000" w:themeColor="text1"/>
                <w:sz w:val="16"/>
                <w:szCs w:val="16"/>
              </w:rPr>
              <w:t xml:space="preserve"> </w:t>
            </w:r>
            <w:r w:rsidRPr="00211C19">
              <w:rPr>
                <w:rFonts w:eastAsia="현대하모니 L" w:cs="Calibri"/>
                <w:color w:val="000000" w:themeColor="text1"/>
                <w:sz w:val="16"/>
                <w:szCs w:val="16"/>
              </w:rPr>
              <w:t>상태</w:t>
            </w:r>
            <w:r w:rsidRPr="00211C19">
              <w:rPr>
                <w:rFonts w:eastAsia="현대하모니 L" w:cs="Calibri"/>
                <w:color w:val="000000" w:themeColor="text1"/>
                <w:sz w:val="16"/>
                <w:szCs w:val="16"/>
              </w:rPr>
              <w:t xml:space="preserve"> </w:t>
            </w:r>
            <w:r w:rsidRPr="00211C19">
              <w:rPr>
                <w:rFonts w:eastAsia="현대하모니 L" w:cs="Calibri"/>
                <w:color w:val="000000" w:themeColor="text1"/>
                <w:sz w:val="16"/>
                <w:szCs w:val="16"/>
              </w:rPr>
              <w:t>검출</w:t>
            </w:r>
            <w:r w:rsidRPr="00211C19">
              <w:rPr>
                <w:rFonts w:eastAsia="현대하모니 L" w:cs="Calibri"/>
                <w:color w:val="000000" w:themeColor="text1"/>
                <w:sz w:val="16"/>
                <w:szCs w:val="16"/>
              </w:rPr>
              <w:t xml:space="preserve"> </w:t>
            </w:r>
            <w:r w:rsidRPr="00211C19">
              <w:rPr>
                <w:rFonts w:eastAsia="현대하모니 L" w:cs="Calibri"/>
                <w:color w:val="000000" w:themeColor="text1"/>
                <w:sz w:val="16"/>
                <w:szCs w:val="16"/>
              </w:rPr>
              <w:t>시간</w:t>
            </w:r>
          </w:p>
        </w:tc>
        <w:tc>
          <w:tcPr>
            <w:tcW w:w="607" w:type="pct"/>
            <w:shd w:val="clear" w:color="auto" w:fill="auto"/>
            <w:noWrap/>
            <w:vAlign w:val="center"/>
          </w:tcPr>
          <w:p w14:paraId="77418353" w14:textId="77777777" w:rsidR="00AD165A" w:rsidRPr="00211C19" w:rsidRDefault="00AD165A" w:rsidP="00465BF3">
            <w:pPr>
              <w:rPr>
                <w:rFonts w:eastAsia="현대하모니 L" w:cs="Calibri"/>
                <w:sz w:val="16"/>
              </w:rPr>
            </w:pPr>
            <w:r w:rsidRPr="00211C19">
              <w:rPr>
                <w:rFonts w:eastAsia="현대하모니 L" w:cs="Calibri"/>
                <w:color w:val="000000" w:themeColor="text1"/>
                <w:sz w:val="16"/>
                <w:szCs w:val="16"/>
              </w:rPr>
              <w:t xml:space="preserve">150ms </w:t>
            </w:r>
          </w:p>
        </w:tc>
      </w:tr>
      <w:tr w:rsidR="00AD165A" w:rsidRPr="00211C19" w14:paraId="080EF75D" w14:textId="77777777" w:rsidTr="00465BF3">
        <w:trPr>
          <w:trHeight w:val="170"/>
        </w:trPr>
        <w:tc>
          <w:tcPr>
            <w:tcW w:w="676" w:type="pct"/>
            <w:vMerge/>
            <w:vAlign w:val="center"/>
          </w:tcPr>
          <w:p w14:paraId="754A74CF" w14:textId="77777777" w:rsidR="00AD165A" w:rsidRPr="00211C19" w:rsidRDefault="00AD165A" w:rsidP="00465BF3">
            <w:pPr>
              <w:jc w:val="center"/>
              <w:rPr>
                <w:rFonts w:eastAsia="현대하모니 L" w:cs="Calibri"/>
                <w:sz w:val="16"/>
                <w:szCs w:val="16"/>
              </w:rPr>
            </w:pPr>
          </w:p>
        </w:tc>
        <w:tc>
          <w:tcPr>
            <w:tcW w:w="203" w:type="pct"/>
            <w:shd w:val="clear" w:color="auto" w:fill="auto"/>
            <w:vAlign w:val="center"/>
          </w:tcPr>
          <w:p w14:paraId="44701625" w14:textId="77777777" w:rsidR="00AD165A" w:rsidRDefault="00AD165A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13</w:t>
            </w:r>
          </w:p>
        </w:tc>
        <w:tc>
          <w:tcPr>
            <w:tcW w:w="1081" w:type="pct"/>
            <w:shd w:val="clear" w:color="auto" w:fill="auto"/>
            <w:vAlign w:val="center"/>
          </w:tcPr>
          <w:p w14:paraId="1B0E677B" w14:textId="77777777" w:rsidR="00AD165A" w:rsidRPr="00211C19" w:rsidRDefault="00AD165A" w:rsidP="00465BF3">
            <w:pPr>
              <w:rPr>
                <w:rFonts w:eastAsia="현대하모니 L" w:cs="Calibri"/>
                <w:sz w:val="16"/>
              </w:rPr>
            </w:pPr>
            <w:r w:rsidRPr="00211C19">
              <w:rPr>
                <w:rFonts w:eastAsia="현대하모니 L" w:cs="Calibri"/>
                <w:color w:val="000000" w:themeColor="text1"/>
                <w:sz w:val="16"/>
                <w:szCs w:val="16"/>
              </w:rPr>
              <w:t>Par_OvrCurrCnt</w:t>
            </w:r>
          </w:p>
        </w:tc>
        <w:tc>
          <w:tcPr>
            <w:tcW w:w="2433" w:type="pct"/>
            <w:vAlign w:val="center"/>
          </w:tcPr>
          <w:p w14:paraId="12A48B97" w14:textId="77777777" w:rsidR="00AD165A" w:rsidRPr="00211C19" w:rsidRDefault="00AD165A" w:rsidP="00465BF3">
            <w:pPr>
              <w:rPr>
                <w:rFonts w:eastAsia="현대하모니 L" w:cs="Calibri"/>
                <w:sz w:val="16"/>
              </w:rPr>
            </w:pPr>
            <w:r w:rsidRPr="00211C19">
              <w:rPr>
                <w:rFonts w:eastAsia="현대하모니 L" w:cs="Calibri"/>
                <w:color w:val="000000" w:themeColor="text1"/>
                <w:sz w:val="16"/>
                <w:szCs w:val="16"/>
              </w:rPr>
              <w:t>과전류</w:t>
            </w:r>
            <w:r w:rsidRPr="00211C19">
              <w:rPr>
                <w:rFonts w:eastAsia="현대하모니 L" w:cs="Calibri"/>
                <w:color w:val="000000" w:themeColor="text1"/>
                <w:sz w:val="16"/>
                <w:szCs w:val="16"/>
              </w:rPr>
              <w:t xml:space="preserve"> </w:t>
            </w:r>
            <w:r w:rsidRPr="00211C19">
              <w:rPr>
                <w:rFonts w:eastAsia="현대하모니 L" w:cs="Calibri"/>
                <w:color w:val="000000" w:themeColor="text1"/>
                <w:sz w:val="16"/>
                <w:szCs w:val="16"/>
              </w:rPr>
              <w:t>상태</w:t>
            </w:r>
            <w:r w:rsidRPr="00211C19">
              <w:rPr>
                <w:rFonts w:eastAsia="현대하모니 L" w:cs="Calibri"/>
                <w:color w:val="000000" w:themeColor="text1"/>
                <w:sz w:val="16"/>
                <w:szCs w:val="16"/>
              </w:rPr>
              <w:t xml:space="preserve"> </w:t>
            </w:r>
            <w:r w:rsidRPr="00211C19">
              <w:rPr>
                <w:rFonts w:eastAsia="현대하모니 L" w:cs="Calibri"/>
                <w:color w:val="000000" w:themeColor="text1"/>
                <w:sz w:val="16"/>
                <w:szCs w:val="16"/>
              </w:rPr>
              <w:t>검출</w:t>
            </w:r>
            <w:r w:rsidRPr="00211C19">
              <w:rPr>
                <w:rFonts w:eastAsia="현대하모니 L" w:cs="Calibri"/>
                <w:color w:val="000000" w:themeColor="text1"/>
                <w:sz w:val="16"/>
                <w:szCs w:val="16"/>
              </w:rPr>
              <w:t xml:space="preserve"> </w:t>
            </w:r>
            <w:r w:rsidRPr="00211C19">
              <w:rPr>
                <w:rFonts w:eastAsia="현대하모니 L" w:cs="Calibri"/>
                <w:color w:val="000000" w:themeColor="text1"/>
                <w:sz w:val="16"/>
                <w:szCs w:val="16"/>
              </w:rPr>
              <w:t>횟수</w:t>
            </w:r>
          </w:p>
        </w:tc>
        <w:tc>
          <w:tcPr>
            <w:tcW w:w="607" w:type="pct"/>
            <w:shd w:val="clear" w:color="auto" w:fill="auto"/>
            <w:noWrap/>
            <w:vAlign w:val="center"/>
          </w:tcPr>
          <w:p w14:paraId="4D8BD248" w14:textId="77777777" w:rsidR="00AD165A" w:rsidRPr="00211C19" w:rsidRDefault="00AD165A" w:rsidP="00465BF3">
            <w:pPr>
              <w:rPr>
                <w:rFonts w:eastAsia="현대하모니 L" w:cs="Calibri"/>
                <w:sz w:val="16"/>
              </w:rPr>
            </w:pPr>
            <w:r w:rsidRPr="00211C19">
              <w:rPr>
                <w:rFonts w:eastAsia="현대하모니 L" w:cs="Calibri"/>
                <w:color w:val="000000" w:themeColor="text1"/>
                <w:sz w:val="16"/>
                <w:szCs w:val="16"/>
              </w:rPr>
              <w:t>10</w:t>
            </w:r>
            <w:r>
              <w:rPr>
                <w:rFonts w:eastAsia="현대하모니 L" w:cs="Calibri" w:hint="eastAsia"/>
                <w:color w:val="000000" w:themeColor="text1"/>
                <w:sz w:val="16"/>
                <w:szCs w:val="16"/>
              </w:rPr>
              <w:t xml:space="preserve"> </w:t>
            </w:r>
            <w:r w:rsidRPr="00211C19">
              <w:rPr>
                <w:rFonts w:eastAsia="현대하모니 L" w:cs="Calibri"/>
                <w:color w:val="000000" w:themeColor="text1"/>
                <w:sz w:val="16"/>
                <w:szCs w:val="16"/>
              </w:rPr>
              <w:t>times</w:t>
            </w:r>
          </w:p>
        </w:tc>
      </w:tr>
      <w:tr w:rsidR="00AD165A" w:rsidRPr="00211C19" w14:paraId="09444975" w14:textId="77777777" w:rsidTr="00465BF3">
        <w:trPr>
          <w:trHeight w:val="170"/>
        </w:trPr>
        <w:tc>
          <w:tcPr>
            <w:tcW w:w="676" w:type="pct"/>
            <w:vMerge/>
            <w:vAlign w:val="center"/>
          </w:tcPr>
          <w:p w14:paraId="41347125" w14:textId="77777777" w:rsidR="00AD165A" w:rsidRPr="00211C19" w:rsidRDefault="00AD165A" w:rsidP="00465BF3">
            <w:pPr>
              <w:jc w:val="center"/>
              <w:rPr>
                <w:rFonts w:eastAsia="현대하모니 L" w:cs="Calibri"/>
                <w:sz w:val="16"/>
                <w:szCs w:val="16"/>
              </w:rPr>
            </w:pPr>
          </w:p>
        </w:tc>
        <w:tc>
          <w:tcPr>
            <w:tcW w:w="203" w:type="pct"/>
            <w:shd w:val="clear" w:color="auto" w:fill="auto"/>
            <w:vAlign w:val="center"/>
          </w:tcPr>
          <w:p w14:paraId="13E5616D" w14:textId="77777777" w:rsidR="00AD165A" w:rsidRDefault="00AD165A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14</w:t>
            </w:r>
          </w:p>
        </w:tc>
        <w:tc>
          <w:tcPr>
            <w:tcW w:w="1081" w:type="pct"/>
            <w:shd w:val="clear" w:color="auto" w:fill="auto"/>
            <w:vAlign w:val="center"/>
          </w:tcPr>
          <w:p w14:paraId="61D742ED" w14:textId="77777777" w:rsidR="00AD165A" w:rsidRPr="00211C19" w:rsidRDefault="00AD165A" w:rsidP="00465BF3">
            <w:pPr>
              <w:rPr>
                <w:rFonts w:eastAsia="현대하모니 L" w:cs="Calibri"/>
                <w:sz w:val="16"/>
              </w:rPr>
            </w:pPr>
            <w:r w:rsidRPr="00211C19">
              <w:rPr>
                <w:rFonts w:eastAsia="현대하모니 L" w:cs="Calibri"/>
                <w:color w:val="000000" w:themeColor="text1"/>
                <w:sz w:val="16"/>
                <w:szCs w:val="16"/>
              </w:rPr>
              <w:t>Par_ReOvrCurrSetTime</w:t>
            </w:r>
          </w:p>
        </w:tc>
        <w:tc>
          <w:tcPr>
            <w:tcW w:w="2433" w:type="pct"/>
            <w:vAlign w:val="center"/>
          </w:tcPr>
          <w:p w14:paraId="1A2F5E02" w14:textId="77777777" w:rsidR="00AD165A" w:rsidRPr="00211C19" w:rsidRDefault="00AD165A" w:rsidP="00465BF3">
            <w:pPr>
              <w:rPr>
                <w:rFonts w:eastAsia="현대하모니 L" w:cs="Calibri"/>
                <w:sz w:val="16"/>
              </w:rPr>
            </w:pPr>
            <w:r w:rsidRPr="00211C19">
              <w:rPr>
                <w:rFonts w:eastAsia="현대하모니 L" w:cs="Calibri"/>
                <w:color w:val="000000" w:themeColor="text1"/>
                <w:sz w:val="16"/>
                <w:szCs w:val="16"/>
              </w:rPr>
              <w:t>재차</w:t>
            </w:r>
            <w:r w:rsidRPr="00211C19">
              <w:rPr>
                <w:rFonts w:eastAsia="현대하모니 L" w:cs="Calibri"/>
                <w:color w:val="000000" w:themeColor="text1"/>
                <w:sz w:val="16"/>
                <w:szCs w:val="16"/>
              </w:rPr>
              <w:t xml:space="preserve"> </w:t>
            </w:r>
            <w:r w:rsidRPr="00211C19">
              <w:rPr>
                <w:rFonts w:eastAsia="현대하모니 L" w:cs="Calibri"/>
                <w:color w:val="000000" w:themeColor="text1"/>
                <w:sz w:val="16"/>
                <w:szCs w:val="16"/>
              </w:rPr>
              <w:t>과전류</w:t>
            </w:r>
            <w:r w:rsidRPr="00211C19">
              <w:rPr>
                <w:rFonts w:eastAsia="현대하모니 L" w:cs="Calibri"/>
                <w:color w:val="000000" w:themeColor="text1"/>
                <w:sz w:val="16"/>
                <w:szCs w:val="16"/>
              </w:rPr>
              <w:t xml:space="preserve"> </w:t>
            </w:r>
            <w:r w:rsidRPr="00211C19">
              <w:rPr>
                <w:rFonts w:eastAsia="현대하모니 L" w:cs="Calibri"/>
                <w:color w:val="000000" w:themeColor="text1"/>
                <w:sz w:val="16"/>
                <w:szCs w:val="16"/>
              </w:rPr>
              <w:t>모니터링까지의</w:t>
            </w:r>
            <w:r w:rsidRPr="00211C19">
              <w:rPr>
                <w:rFonts w:eastAsia="현대하모니 L" w:cs="Calibri"/>
                <w:color w:val="000000" w:themeColor="text1"/>
                <w:sz w:val="16"/>
                <w:szCs w:val="16"/>
              </w:rPr>
              <w:t xml:space="preserve"> </w:t>
            </w:r>
            <w:r w:rsidRPr="00211C19">
              <w:rPr>
                <w:rFonts w:eastAsia="현대하모니 L" w:cs="Calibri"/>
                <w:color w:val="000000" w:themeColor="text1"/>
                <w:sz w:val="16"/>
                <w:szCs w:val="16"/>
              </w:rPr>
              <w:t>시간</w:t>
            </w:r>
          </w:p>
        </w:tc>
        <w:tc>
          <w:tcPr>
            <w:tcW w:w="607" w:type="pct"/>
            <w:shd w:val="clear" w:color="auto" w:fill="auto"/>
            <w:noWrap/>
            <w:vAlign w:val="center"/>
          </w:tcPr>
          <w:p w14:paraId="26363963" w14:textId="77777777" w:rsidR="00AD165A" w:rsidRPr="00211C19" w:rsidRDefault="00AD165A" w:rsidP="00465BF3">
            <w:pPr>
              <w:rPr>
                <w:rFonts w:eastAsia="현대하모니 L" w:cs="Calibri"/>
                <w:sz w:val="16"/>
              </w:rPr>
            </w:pPr>
            <w:r>
              <w:rPr>
                <w:rFonts w:eastAsia="현대하모니 L" w:cs="Calibri"/>
                <w:color w:val="000000" w:themeColor="text1"/>
                <w:sz w:val="16"/>
                <w:szCs w:val="16"/>
              </w:rPr>
              <w:t>5</w:t>
            </w:r>
            <w:r w:rsidRPr="00211C19">
              <w:rPr>
                <w:rFonts w:eastAsia="현대하모니 L" w:cs="Calibri"/>
                <w:color w:val="000000" w:themeColor="text1"/>
                <w:sz w:val="16"/>
                <w:szCs w:val="16"/>
              </w:rPr>
              <w:t>sec</w:t>
            </w:r>
          </w:p>
        </w:tc>
      </w:tr>
      <w:tr w:rsidR="00AD165A" w:rsidRPr="00211C19" w14:paraId="2FDE07BB" w14:textId="77777777" w:rsidTr="00465BF3">
        <w:trPr>
          <w:trHeight w:val="170"/>
        </w:trPr>
        <w:tc>
          <w:tcPr>
            <w:tcW w:w="676" w:type="pct"/>
            <w:vAlign w:val="center"/>
          </w:tcPr>
          <w:p w14:paraId="1BC2D3B7" w14:textId="77777777" w:rsidR="00AD165A" w:rsidRPr="00211C19" w:rsidRDefault="00AD165A" w:rsidP="00465BF3">
            <w:pPr>
              <w:spacing w:line="276" w:lineRule="auto"/>
              <w:jc w:val="center"/>
              <w:rPr>
                <w:rFonts w:eastAsia="현대하모니 L" w:cs="Calibri"/>
                <w:kern w:val="2"/>
                <w:sz w:val="16"/>
                <w:szCs w:val="16"/>
              </w:rPr>
            </w:pPr>
            <w:r w:rsidRPr="00211C19">
              <w:rPr>
                <w:rFonts w:eastAsia="현대하모니 L" w:cs="Calibri"/>
                <w:kern w:val="2"/>
                <w:sz w:val="16"/>
                <w:szCs w:val="16"/>
              </w:rPr>
              <w:t>Temperature Sensor Error Detecting</w:t>
            </w:r>
          </w:p>
        </w:tc>
        <w:tc>
          <w:tcPr>
            <w:tcW w:w="203" w:type="pct"/>
            <w:shd w:val="clear" w:color="auto" w:fill="auto"/>
            <w:vAlign w:val="center"/>
          </w:tcPr>
          <w:p w14:paraId="1C40CE87" w14:textId="77777777" w:rsidR="00AD165A" w:rsidRDefault="00AD165A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15</w:t>
            </w:r>
          </w:p>
        </w:tc>
        <w:tc>
          <w:tcPr>
            <w:tcW w:w="1081" w:type="pct"/>
            <w:shd w:val="clear" w:color="auto" w:fill="auto"/>
            <w:vAlign w:val="center"/>
          </w:tcPr>
          <w:p w14:paraId="7D3FC99C" w14:textId="77777777" w:rsidR="00AD165A" w:rsidRPr="00211C19" w:rsidRDefault="00AD165A" w:rsidP="00465BF3">
            <w:pPr>
              <w:rPr>
                <w:rFonts w:eastAsia="현대하모니 L" w:cs="Calibri"/>
                <w:sz w:val="16"/>
              </w:rPr>
            </w:pPr>
            <w:r w:rsidRPr="00211C19">
              <w:rPr>
                <w:rFonts w:eastAsia="현대하모니 L" w:cs="Calibri"/>
                <w:color w:val="000000" w:themeColor="text1"/>
                <w:sz w:val="16"/>
                <w:szCs w:val="16"/>
              </w:rPr>
              <w:t>Par_SensorFaultSetTime</w:t>
            </w:r>
          </w:p>
        </w:tc>
        <w:tc>
          <w:tcPr>
            <w:tcW w:w="2433" w:type="pct"/>
            <w:vAlign w:val="center"/>
          </w:tcPr>
          <w:p w14:paraId="13266B32" w14:textId="77777777" w:rsidR="00AD165A" w:rsidRPr="00211C19" w:rsidRDefault="00AD165A" w:rsidP="00465BF3">
            <w:pPr>
              <w:rPr>
                <w:rFonts w:eastAsia="현대하모니 L" w:cs="Calibri"/>
                <w:sz w:val="16"/>
              </w:rPr>
            </w:pPr>
            <w:r w:rsidRPr="00211C19">
              <w:rPr>
                <w:rFonts w:eastAsia="현대하모니 L" w:cs="Calibri"/>
                <w:color w:val="000000" w:themeColor="text1"/>
                <w:sz w:val="16"/>
                <w:szCs w:val="16"/>
              </w:rPr>
              <w:t>온도센서</w:t>
            </w:r>
            <w:r w:rsidRPr="00211C19">
              <w:rPr>
                <w:rFonts w:eastAsia="현대하모니 L" w:cs="Calibri"/>
                <w:color w:val="000000" w:themeColor="text1"/>
                <w:sz w:val="16"/>
                <w:szCs w:val="16"/>
              </w:rPr>
              <w:t xml:space="preserve"> </w:t>
            </w:r>
            <w:r w:rsidRPr="00211C19">
              <w:rPr>
                <w:rFonts w:eastAsia="현대하모니 L" w:cs="Calibri"/>
                <w:color w:val="000000" w:themeColor="text1"/>
                <w:sz w:val="16"/>
                <w:szCs w:val="16"/>
              </w:rPr>
              <w:t>에러상태</w:t>
            </w:r>
            <w:r w:rsidRPr="00211C19">
              <w:rPr>
                <w:rFonts w:eastAsia="현대하모니 L" w:cs="Calibri"/>
                <w:color w:val="000000" w:themeColor="text1"/>
                <w:sz w:val="16"/>
                <w:szCs w:val="16"/>
              </w:rPr>
              <w:t xml:space="preserve"> </w:t>
            </w:r>
            <w:r w:rsidRPr="00211C19">
              <w:rPr>
                <w:rFonts w:eastAsia="현대하모니 L" w:cs="Calibri"/>
                <w:color w:val="000000" w:themeColor="text1"/>
                <w:sz w:val="16"/>
                <w:szCs w:val="16"/>
              </w:rPr>
              <w:t>검출</w:t>
            </w:r>
            <w:r w:rsidRPr="00211C19">
              <w:rPr>
                <w:rFonts w:eastAsia="현대하모니 L" w:cs="Calibri"/>
                <w:color w:val="000000" w:themeColor="text1"/>
                <w:sz w:val="16"/>
                <w:szCs w:val="16"/>
              </w:rPr>
              <w:t xml:space="preserve"> </w:t>
            </w:r>
            <w:r w:rsidRPr="00211C19">
              <w:rPr>
                <w:rFonts w:eastAsia="현대하모니 L" w:cs="Calibri"/>
                <w:color w:val="000000" w:themeColor="text1"/>
                <w:sz w:val="16"/>
                <w:szCs w:val="16"/>
              </w:rPr>
              <w:t>시간</w:t>
            </w:r>
          </w:p>
        </w:tc>
        <w:tc>
          <w:tcPr>
            <w:tcW w:w="607" w:type="pct"/>
            <w:shd w:val="clear" w:color="auto" w:fill="auto"/>
            <w:noWrap/>
            <w:vAlign w:val="center"/>
          </w:tcPr>
          <w:p w14:paraId="43EB2B04" w14:textId="77777777" w:rsidR="00AD165A" w:rsidRPr="00211C19" w:rsidRDefault="00AD165A" w:rsidP="00465BF3">
            <w:pPr>
              <w:rPr>
                <w:rFonts w:eastAsia="현대하모니 L" w:cs="Calibri"/>
                <w:sz w:val="16"/>
              </w:rPr>
            </w:pPr>
            <w:r>
              <w:rPr>
                <w:rFonts w:eastAsia="현대하모니 L" w:cs="Calibri"/>
                <w:color w:val="000000" w:themeColor="text1"/>
                <w:sz w:val="16"/>
                <w:szCs w:val="16"/>
              </w:rPr>
              <w:t>2000</w:t>
            </w:r>
            <w:r w:rsidRPr="00211C19">
              <w:rPr>
                <w:rFonts w:eastAsia="현대하모니 L" w:cs="Calibri"/>
                <w:color w:val="000000" w:themeColor="text1"/>
                <w:sz w:val="16"/>
                <w:szCs w:val="16"/>
              </w:rPr>
              <w:t>ms</w:t>
            </w:r>
          </w:p>
        </w:tc>
      </w:tr>
      <w:tr w:rsidR="00AD165A" w:rsidRPr="00211C19" w14:paraId="41E8EBCB" w14:textId="77777777" w:rsidTr="00465BF3">
        <w:trPr>
          <w:trHeight w:val="170"/>
        </w:trPr>
        <w:tc>
          <w:tcPr>
            <w:tcW w:w="676" w:type="pct"/>
            <w:vMerge w:val="restart"/>
            <w:vAlign w:val="center"/>
          </w:tcPr>
          <w:p w14:paraId="73DB4B26" w14:textId="77777777" w:rsidR="00AD165A" w:rsidRPr="00211C19" w:rsidRDefault="00AD165A" w:rsidP="00465BF3">
            <w:pPr>
              <w:spacing w:line="276" w:lineRule="auto"/>
              <w:jc w:val="center"/>
              <w:rPr>
                <w:rFonts w:eastAsia="현대하모니 L" w:cs="Calibri"/>
                <w:kern w:val="2"/>
                <w:sz w:val="16"/>
                <w:szCs w:val="16"/>
              </w:rPr>
            </w:pPr>
            <w:r w:rsidRPr="00211C19">
              <w:rPr>
                <w:rFonts w:eastAsia="현대하모니 L" w:cs="Calibri"/>
                <w:kern w:val="2"/>
                <w:sz w:val="16"/>
                <w:szCs w:val="16"/>
              </w:rPr>
              <w:t>Over Temperature Detecting</w:t>
            </w:r>
          </w:p>
        </w:tc>
        <w:tc>
          <w:tcPr>
            <w:tcW w:w="203" w:type="pct"/>
            <w:shd w:val="clear" w:color="auto" w:fill="auto"/>
            <w:vAlign w:val="center"/>
          </w:tcPr>
          <w:p w14:paraId="3EDEF62D" w14:textId="77777777" w:rsidR="00AD165A" w:rsidRDefault="00AD165A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16</w:t>
            </w:r>
          </w:p>
        </w:tc>
        <w:tc>
          <w:tcPr>
            <w:tcW w:w="1081" w:type="pct"/>
            <w:shd w:val="clear" w:color="auto" w:fill="auto"/>
            <w:vAlign w:val="center"/>
          </w:tcPr>
          <w:p w14:paraId="0A97027A" w14:textId="77777777" w:rsidR="00AD165A" w:rsidRPr="00211C19" w:rsidRDefault="00AD165A" w:rsidP="00465BF3">
            <w:pPr>
              <w:rPr>
                <w:rFonts w:eastAsia="현대하모니 L" w:cs="Calibri"/>
                <w:sz w:val="16"/>
                <w:szCs w:val="16"/>
              </w:rPr>
            </w:pPr>
            <w:r w:rsidRPr="00211C19">
              <w:rPr>
                <w:rFonts w:eastAsia="현대하모니 L" w:cs="Calibri"/>
                <w:color w:val="000000" w:themeColor="dark1"/>
                <w:sz w:val="16"/>
                <w:szCs w:val="16"/>
                <w:lang w:val="en-GB"/>
              </w:rPr>
              <w:t>Par_OverTempSetVal</w:t>
            </w:r>
          </w:p>
        </w:tc>
        <w:tc>
          <w:tcPr>
            <w:tcW w:w="2433" w:type="pct"/>
            <w:vAlign w:val="center"/>
          </w:tcPr>
          <w:p w14:paraId="5E46CBE6" w14:textId="77777777" w:rsidR="00AD165A" w:rsidRPr="00211C19" w:rsidRDefault="00AD165A" w:rsidP="00465BF3">
            <w:pPr>
              <w:rPr>
                <w:rFonts w:eastAsia="현대하모니 L" w:cs="Calibri"/>
                <w:sz w:val="16"/>
                <w:szCs w:val="16"/>
              </w:rPr>
            </w:pPr>
            <w:r w:rsidRPr="00211C19">
              <w:rPr>
                <w:rFonts w:eastAsia="현대하모니 L" w:cs="Calibri"/>
                <w:color w:val="000000" w:themeColor="dark1"/>
                <w:kern w:val="24"/>
                <w:sz w:val="16"/>
                <w:szCs w:val="16"/>
              </w:rPr>
              <w:t xml:space="preserve">Over Temperature Detecting Value </w:t>
            </w:r>
          </w:p>
        </w:tc>
        <w:tc>
          <w:tcPr>
            <w:tcW w:w="607" w:type="pct"/>
            <w:shd w:val="clear" w:color="auto" w:fill="auto"/>
            <w:noWrap/>
            <w:vAlign w:val="center"/>
          </w:tcPr>
          <w:p w14:paraId="5D091EA1" w14:textId="77777777" w:rsidR="00AD165A" w:rsidRPr="00211C19" w:rsidRDefault="00AD165A" w:rsidP="00465BF3">
            <w:pPr>
              <w:rPr>
                <w:rFonts w:eastAsia="현대하모니 L" w:cs="Calibri"/>
                <w:sz w:val="16"/>
                <w:szCs w:val="16"/>
              </w:rPr>
            </w:pPr>
            <w:r w:rsidRPr="00211C19">
              <w:rPr>
                <w:rFonts w:eastAsia="현대하모니 L" w:cs="Calibri"/>
                <w:color w:val="000000" w:themeColor="dark1"/>
                <w:kern w:val="24"/>
                <w:sz w:val="16"/>
                <w:szCs w:val="16"/>
              </w:rPr>
              <w:t xml:space="preserve">70 </w:t>
            </w:r>
            <w:r w:rsidRPr="00211C19">
              <w:rPr>
                <w:rFonts w:ascii="굴림" w:eastAsia="굴림" w:hAnsi="굴림" w:cs="굴림" w:hint="eastAsia"/>
                <w:color w:val="000000" w:themeColor="dark1"/>
                <w:kern w:val="24"/>
                <w:sz w:val="16"/>
                <w:szCs w:val="16"/>
              </w:rPr>
              <w:t>℃</w:t>
            </w:r>
          </w:p>
        </w:tc>
      </w:tr>
      <w:tr w:rsidR="00AD165A" w:rsidRPr="00211C19" w14:paraId="4B2671F9" w14:textId="77777777" w:rsidTr="00465BF3">
        <w:trPr>
          <w:trHeight w:val="170"/>
        </w:trPr>
        <w:tc>
          <w:tcPr>
            <w:tcW w:w="676" w:type="pct"/>
            <w:vMerge/>
            <w:vAlign w:val="center"/>
          </w:tcPr>
          <w:p w14:paraId="1FAA9467" w14:textId="77777777" w:rsidR="00AD165A" w:rsidRPr="00211C19" w:rsidRDefault="00AD165A" w:rsidP="00465BF3">
            <w:pPr>
              <w:spacing w:line="276" w:lineRule="auto"/>
              <w:jc w:val="center"/>
              <w:rPr>
                <w:rFonts w:eastAsia="현대하모니 L" w:cs="Calibri"/>
                <w:kern w:val="2"/>
                <w:sz w:val="16"/>
                <w:szCs w:val="16"/>
              </w:rPr>
            </w:pPr>
          </w:p>
        </w:tc>
        <w:tc>
          <w:tcPr>
            <w:tcW w:w="203" w:type="pct"/>
            <w:shd w:val="clear" w:color="auto" w:fill="auto"/>
            <w:vAlign w:val="center"/>
          </w:tcPr>
          <w:p w14:paraId="6E0BFC19" w14:textId="77777777" w:rsidR="00AD165A" w:rsidRDefault="00AD165A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17</w:t>
            </w:r>
          </w:p>
        </w:tc>
        <w:tc>
          <w:tcPr>
            <w:tcW w:w="1081" w:type="pct"/>
            <w:shd w:val="clear" w:color="auto" w:fill="auto"/>
            <w:vAlign w:val="center"/>
          </w:tcPr>
          <w:p w14:paraId="5CD32C43" w14:textId="77777777" w:rsidR="00AD165A" w:rsidRPr="00211C19" w:rsidRDefault="00AD165A" w:rsidP="00465BF3">
            <w:pPr>
              <w:rPr>
                <w:rFonts w:eastAsia="현대하모니 L" w:cs="Calibri"/>
                <w:sz w:val="16"/>
                <w:szCs w:val="16"/>
              </w:rPr>
            </w:pPr>
            <w:r w:rsidRPr="00211C19">
              <w:rPr>
                <w:rFonts w:eastAsia="현대하모니 L" w:cs="Calibri"/>
                <w:color w:val="000000" w:themeColor="dark1"/>
                <w:sz w:val="16"/>
                <w:szCs w:val="16"/>
                <w:lang w:val="en-GB"/>
              </w:rPr>
              <w:t>Par_OverTempRstVal</w:t>
            </w:r>
          </w:p>
        </w:tc>
        <w:tc>
          <w:tcPr>
            <w:tcW w:w="2433" w:type="pct"/>
            <w:vAlign w:val="center"/>
          </w:tcPr>
          <w:p w14:paraId="2C55F6CF" w14:textId="77777777" w:rsidR="00AD165A" w:rsidRPr="00211C19" w:rsidRDefault="00AD165A" w:rsidP="00465BF3">
            <w:pPr>
              <w:rPr>
                <w:rFonts w:eastAsia="현대하모니 L" w:cs="Calibri"/>
                <w:sz w:val="16"/>
                <w:szCs w:val="16"/>
              </w:rPr>
            </w:pPr>
            <w:r w:rsidRPr="00211C19">
              <w:rPr>
                <w:rFonts w:eastAsia="현대하모니 L" w:cs="Calibri"/>
                <w:color w:val="000000" w:themeColor="dark1"/>
                <w:kern w:val="24"/>
                <w:sz w:val="16"/>
                <w:szCs w:val="16"/>
              </w:rPr>
              <w:t>Over Temperature Fault Cancellation Value</w:t>
            </w:r>
          </w:p>
        </w:tc>
        <w:tc>
          <w:tcPr>
            <w:tcW w:w="607" w:type="pct"/>
            <w:shd w:val="clear" w:color="auto" w:fill="auto"/>
            <w:noWrap/>
            <w:vAlign w:val="center"/>
          </w:tcPr>
          <w:p w14:paraId="78EA2F53" w14:textId="77777777" w:rsidR="00AD165A" w:rsidRPr="00211C19" w:rsidRDefault="00AD165A" w:rsidP="00465BF3">
            <w:pPr>
              <w:rPr>
                <w:rFonts w:eastAsia="현대하모니 L" w:cs="Calibri"/>
                <w:sz w:val="16"/>
                <w:szCs w:val="16"/>
              </w:rPr>
            </w:pPr>
            <w:r w:rsidRPr="00211C19">
              <w:rPr>
                <w:rFonts w:eastAsia="현대하모니 L" w:cs="Calibri"/>
                <w:color w:val="000000" w:themeColor="dark1"/>
                <w:kern w:val="24"/>
                <w:sz w:val="16"/>
                <w:szCs w:val="16"/>
              </w:rPr>
              <w:t xml:space="preserve">65 </w:t>
            </w:r>
            <w:r w:rsidRPr="00211C19">
              <w:rPr>
                <w:rFonts w:ascii="굴림" w:eastAsia="굴림" w:hAnsi="굴림" w:cs="굴림" w:hint="eastAsia"/>
                <w:color w:val="000000" w:themeColor="dark1"/>
                <w:kern w:val="24"/>
                <w:sz w:val="16"/>
                <w:szCs w:val="16"/>
              </w:rPr>
              <w:t>℃</w:t>
            </w:r>
          </w:p>
        </w:tc>
      </w:tr>
      <w:tr w:rsidR="00AD165A" w:rsidRPr="00211C19" w14:paraId="4D2EEB34" w14:textId="77777777" w:rsidTr="00465BF3">
        <w:trPr>
          <w:trHeight w:val="170"/>
        </w:trPr>
        <w:tc>
          <w:tcPr>
            <w:tcW w:w="676" w:type="pct"/>
            <w:vMerge/>
            <w:vAlign w:val="center"/>
          </w:tcPr>
          <w:p w14:paraId="1CEF29D0" w14:textId="77777777" w:rsidR="00AD165A" w:rsidRPr="00211C19" w:rsidRDefault="00AD165A" w:rsidP="00465BF3">
            <w:pPr>
              <w:spacing w:line="276" w:lineRule="auto"/>
              <w:jc w:val="center"/>
              <w:rPr>
                <w:rFonts w:eastAsia="현대하모니 L" w:cs="Calibri"/>
                <w:kern w:val="2"/>
                <w:sz w:val="16"/>
                <w:szCs w:val="16"/>
              </w:rPr>
            </w:pPr>
          </w:p>
        </w:tc>
        <w:tc>
          <w:tcPr>
            <w:tcW w:w="203" w:type="pct"/>
            <w:shd w:val="clear" w:color="auto" w:fill="auto"/>
            <w:vAlign w:val="center"/>
          </w:tcPr>
          <w:p w14:paraId="1E23C790" w14:textId="77777777" w:rsidR="00AD165A" w:rsidRDefault="00AD165A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18</w:t>
            </w:r>
          </w:p>
        </w:tc>
        <w:tc>
          <w:tcPr>
            <w:tcW w:w="1081" w:type="pct"/>
            <w:shd w:val="clear" w:color="auto" w:fill="auto"/>
            <w:vAlign w:val="center"/>
          </w:tcPr>
          <w:p w14:paraId="5DAB9F3A" w14:textId="77777777" w:rsidR="00AD165A" w:rsidRPr="00211C19" w:rsidRDefault="00AD165A" w:rsidP="00465BF3">
            <w:pPr>
              <w:rPr>
                <w:rFonts w:eastAsia="현대하모니 L" w:cs="Calibri"/>
                <w:sz w:val="16"/>
                <w:szCs w:val="16"/>
              </w:rPr>
            </w:pPr>
            <w:r w:rsidRPr="00211C19">
              <w:rPr>
                <w:rFonts w:eastAsia="현대하모니 L" w:cs="Calibri"/>
                <w:color w:val="000000" w:themeColor="dark1"/>
                <w:sz w:val="16"/>
                <w:szCs w:val="16"/>
                <w:lang w:val="en-GB"/>
              </w:rPr>
              <w:t>Par_OverTempSetTime</w:t>
            </w:r>
          </w:p>
        </w:tc>
        <w:tc>
          <w:tcPr>
            <w:tcW w:w="2433" w:type="pct"/>
            <w:vAlign w:val="center"/>
          </w:tcPr>
          <w:p w14:paraId="1C084B97" w14:textId="77777777" w:rsidR="00AD165A" w:rsidRPr="00211C19" w:rsidRDefault="00AD165A" w:rsidP="00465BF3">
            <w:pPr>
              <w:rPr>
                <w:rFonts w:eastAsia="현대하모니 L" w:cs="Calibri"/>
                <w:sz w:val="16"/>
                <w:szCs w:val="16"/>
              </w:rPr>
            </w:pPr>
            <w:r w:rsidRPr="00211C19">
              <w:rPr>
                <w:rFonts w:eastAsia="현대하모니 L" w:cs="Calibri"/>
                <w:color w:val="000000" w:themeColor="dark1"/>
                <w:kern w:val="24"/>
                <w:sz w:val="16"/>
                <w:szCs w:val="16"/>
              </w:rPr>
              <w:t>Over Temperature Detecting Time</w:t>
            </w:r>
          </w:p>
        </w:tc>
        <w:tc>
          <w:tcPr>
            <w:tcW w:w="607" w:type="pct"/>
            <w:shd w:val="clear" w:color="auto" w:fill="auto"/>
            <w:noWrap/>
            <w:vAlign w:val="center"/>
          </w:tcPr>
          <w:p w14:paraId="05489954" w14:textId="77777777" w:rsidR="00AD165A" w:rsidRPr="00211C19" w:rsidRDefault="00AD165A" w:rsidP="00465BF3">
            <w:pPr>
              <w:rPr>
                <w:rFonts w:eastAsia="현대하모니 L" w:cs="Calibri"/>
                <w:sz w:val="16"/>
                <w:szCs w:val="16"/>
              </w:rPr>
            </w:pPr>
            <w:r>
              <w:rPr>
                <w:rFonts w:eastAsia="현대하모니 L" w:cs="Calibri"/>
                <w:color w:val="000000" w:themeColor="dark1"/>
                <w:kern w:val="24"/>
                <w:sz w:val="16"/>
                <w:szCs w:val="16"/>
              </w:rPr>
              <w:t>5000</w:t>
            </w:r>
            <w:r w:rsidRPr="00211C19">
              <w:rPr>
                <w:rFonts w:eastAsia="현대하모니 L" w:cs="Calibri"/>
                <w:color w:val="000000" w:themeColor="dark1"/>
                <w:kern w:val="24"/>
                <w:sz w:val="16"/>
                <w:szCs w:val="16"/>
              </w:rPr>
              <w:t>ms</w:t>
            </w:r>
          </w:p>
        </w:tc>
      </w:tr>
      <w:tr w:rsidR="00AD165A" w:rsidRPr="00211C19" w14:paraId="6AC18839" w14:textId="77777777" w:rsidTr="00465BF3">
        <w:trPr>
          <w:trHeight w:val="170"/>
        </w:trPr>
        <w:tc>
          <w:tcPr>
            <w:tcW w:w="676" w:type="pct"/>
            <w:vMerge/>
            <w:vAlign w:val="center"/>
          </w:tcPr>
          <w:p w14:paraId="1C0212DE" w14:textId="77777777" w:rsidR="00AD165A" w:rsidRPr="00211C19" w:rsidRDefault="00AD165A" w:rsidP="00465BF3">
            <w:pPr>
              <w:spacing w:line="276" w:lineRule="auto"/>
              <w:jc w:val="center"/>
              <w:rPr>
                <w:rFonts w:eastAsia="현대하모니 L" w:cs="Calibri"/>
                <w:kern w:val="2"/>
                <w:sz w:val="16"/>
                <w:szCs w:val="16"/>
              </w:rPr>
            </w:pPr>
          </w:p>
        </w:tc>
        <w:tc>
          <w:tcPr>
            <w:tcW w:w="203" w:type="pct"/>
            <w:shd w:val="clear" w:color="auto" w:fill="auto"/>
            <w:vAlign w:val="center"/>
          </w:tcPr>
          <w:p w14:paraId="169A947C" w14:textId="77777777" w:rsidR="00AD165A" w:rsidRDefault="00AD165A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19</w:t>
            </w:r>
          </w:p>
        </w:tc>
        <w:tc>
          <w:tcPr>
            <w:tcW w:w="1081" w:type="pct"/>
            <w:shd w:val="clear" w:color="auto" w:fill="auto"/>
            <w:vAlign w:val="center"/>
          </w:tcPr>
          <w:p w14:paraId="433F179D" w14:textId="77777777" w:rsidR="00AD165A" w:rsidRPr="00211C19" w:rsidRDefault="00AD165A" w:rsidP="00465BF3">
            <w:pPr>
              <w:rPr>
                <w:rFonts w:eastAsia="현대하모니 L" w:cs="Calibri"/>
                <w:sz w:val="16"/>
                <w:szCs w:val="16"/>
              </w:rPr>
            </w:pPr>
            <w:r w:rsidRPr="00211C19">
              <w:rPr>
                <w:rFonts w:eastAsia="현대하모니 L" w:cs="Calibri"/>
                <w:color w:val="000000" w:themeColor="dark1"/>
                <w:sz w:val="16"/>
                <w:szCs w:val="16"/>
                <w:lang w:val="en-GB"/>
              </w:rPr>
              <w:t>Par_OverTempRstTime</w:t>
            </w:r>
          </w:p>
        </w:tc>
        <w:tc>
          <w:tcPr>
            <w:tcW w:w="2433" w:type="pct"/>
            <w:vAlign w:val="center"/>
          </w:tcPr>
          <w:p w14:paraId="6679AF36" w14:textId="77777777" w:rsidR="00AD165A" w:rsidRPr="00211C19" w:rsidRDefault="00AD165A" w:rsidP="00465BF3">
            <w:pPr>
              <w:keepNext/>
              <w:rPr>
                <w:rFonts w:eastAsia="현대하모니 L" w:cs="Calibri"/>
                <w:sz w:val="16"/>
                <w:szCs w:val="16"/>
              </w:rPr>
            </w:pPr>
            <w:r w:rsidRPr="00211C19">
              <w:rPr>
                <w:rFonts w:eastAsia="현대하모니 L" w:cs="Calibri"/>
                <w:color w:val="000000" w:themeColor="dark1"/>
                <w:kern w:val="24"/>
                <w:sz w:val="16"/>
                <w:szCs w:val="16"/>
              </w:rPr>
              <w:t>Over Temperature Fault Cancellation Time</w:t>
            </w:r>
          </w:p>
        </w:tc>
        <w:tc>
          <w:tcPr>
            <w:tcW w:w="607" w:type="pct"/>
            <w:shd w:val="clear" w:color="auto" w:fill="auto"/>
            <w:noWrap/>
            <w:vAlign w:val="center"/>
          </w:tcPr>
          <w:p w14:paraId="654387E7" w14:textId="77777777" w:rsidR="00AD165A" w:rsidRPr="00211C19" w:rsidRDefault="00AD165A" w:rsidP="00465BF3">
            <w:pPr>
              <w:rPr>
                <w:rFonts w:eastAsia="현대하모니 L" w:cs="Calibri"/>
                <w:sz w:val="16"/>
                <w:szCs w:val="16"/>
              </w:rPr>
            </w:pPr>
            <w:r>
              <w:rPr>
                <w:rFonts w:eastAsia="현대하모니 L" w:cs="Calibri"/>
                <w:color w:val="000000" w:themeColor="dark1"/>
                <w:kern w:val="24"/>
                <w:sz w:val="16"/>
                <w:szCs w:val="16"/>
              </w:rPr>
              <w:t>5000</w:t>
            </w:r>
            <w:r w:rsidRPr="00211C19">
              <w:rPr>
                <w:rFonts w:eastAsia="현대하모니 L" w:cs="Calibri"/>
                <w:color w:val="000000" w:themeColor="dark1"/>
                <w:kern w:val="24"/>
                <w:sz w:val="16"/>
                <w:szCs w:val="16"/>
              </w:rPr>
              <w:t>ms</w:t>
            </w:r>
          </w:p>
        </w:tc>
      </w:tr>
    </w:tbl>
    <w:p w14:paraId="05D50A8F" w14:textId="4C263F08" w:rsidR="007D783D" w:rsidRDefault="00307CE2" w:rsidP="00307CE2">
      <w:pPr>
        <w:pStyle w:val="affc"/>
        <w:rPr>
          <w:rFonts w:eastAsia="현대하모니 L" w:cs="Calibri"/>
        </w:rPr>
      </w:pPr>
      <w:bookmarkStart w:id="32" w:name="_Toc533085671"/>
      <w:r w:rsidRPr="00307CE2">
        <w:rPr>
          <w:rFonts w:ascii="현대하모니 L" w:eastAsia="현대하모니 L" w:hAnsi="현대하모니 L"/>
          <w:sz w:val="16"/>
          <w:szCs w:val="16"/>
        </w:rPr>
        <w:t xml:space="preserve"> </w:t>
      </w:r>
      <w:bookmarkStart w:id="33" w:name="_Toc96604488"/>
      <w:r w:rsidR="00AC67C0" w:rsidRPr="00211C19">
        <w:rPr>
          <w:rFonts w:eastAsia="현대하모니 L" w:cs="Calibri"/>
        </w:rPr>
        <w:t xml:space="preserve">Table </w:t>
      </w:r>
      <w:r w:rsidR="00AC67C0" w:rsidRPr="00211C19">
        <w:rPr>
          <w:rFonts w:eastAsia="현대하모니 L" w:cs="Calibri"/>
        </w:rPr>
        <w:fldChar w:fldCharType="begin"/>
      </w:r>
      <w:r w:rsidR="00AC67C0" w:rsidRPr="00211C19">
        <w:rPr>
          <w:rFonts w:eastAsia="현대하모니 L" w:cs="Calibri"/>
        </w:rPr>
        <w:instrText xml:space="preserve"> SEQ Table \* ARABIC </w:instrText>
      </w:r>
      <w:r w:rsidR="00AC67C0" w:rsidRPr="00211C19">
        <w:rPr>
          <w:rFonts w:eastAsia="현대하모니 L" w:cs="Calibri"/>
        </w:rPr>
        <w:fldChar w:fldCharType="separate"/>
      </w:r>
      <w:r w:rsidR="006F533A">
        <w:rPr>
          <w:rFonts w:eastAsia="현대하모니 L" w:cs="Calibri"/>
          <w:noProof/>
        </w:rPr>
        <w:t>8</w:t>
      </w:r>
      <w:r w:rsidR="00AC67C0" w:rsidRPr="00211C19">
        <w:rPr>
          <w:rFonts w:eastAsia="현대하모니 L" w:cs="Calibri"/>
        </w:rPr>
        <w:fldChar w:fldCharType="end"/>
      </w:r>
      <w:r w:rsidR="00AC67C0" w:rsidRPr="00211C19">
        <w:rPr>
          <w:rFonts w:eastAsia="현대하모니 L" w:cs="Calibri"/>
        </w:rPr>
        <w:t xml:space="preserve">.WPC Control </w:t>
      </w:r>
      <w:r w:rsidR="00A44088">
        <w:rPr>
          <w:rFonts w:eastAsia="현대하모니 L" w:cs="Calibri"/>
        </w:rPr>
        <w:t>Type3 (</w:t>
      </w:r>
      <w:r w:rsidR="001003EC">
        <w:rPr>
          <w:rFonts w:eastAsia="현대하모니 L" w:cs="Calibri" w:hint="eastAsia"/>
        </w:rPr>
        <w:t>2</w:t>
      </w:r>
      <w:r w:rsidR="00A44088">
        <w:rPr>
          <w:rFonts w:eastAsia="현대하모니 L" w:cs="Calibri"/>
        </w:rPr>
        <w:t>.</w:t>
      </w:r>
      <w:r w:rsidR="00FE586A">
        <w:rPr>
          <w:rFonts w:eastAsia="현대하모니 L" w:cs="Calibri"/>
        </w:rPr>
        <w:t>7</w:t>
      </w:r>
      <w:r w:rsidR="00A44088">
        <w:rPr>
          <w:rFonts w:eastAsia="현대하모니 L" w:cs="Calibri"/>
        </w:rPr>
        <w:t>)</w:t>
      </w:r>
      <w:r w:rsidR="00AC67C0" w:rsidRPr="00211C19">
        <w:rPr>
          <w:rFonts w:eastAsia="현대하모니 L" w:cs="Calibri"/>
        </w:rPr>
        <w:t xml:space="preserve"> </w:t>
      </w:r>
      <w:r w:rsidR="00AC67C0">
        <w:rPr>
          <w:rFonts w:eastAsia="현대하모니 L" w:cs="Calibri" w:hint="eastAsia"/>
        </w:rPr>
        <w:t>S/W Parameter</w:t>
      </w:r>
      <w:bookmarkEnd w:id="32"/>
      <w:bookmarkEnd w:id="33"/>
    </w:p>
    <w:p w14:paraId="5902C3F3" w14:textId="77777777" w:rsidR="007D783D" w:rsidRDefault="007D783D">
      <w:pPr>
        <w:rPr>
          <w:rFonts w:eastAsia="현대하모니 L" w:cs="Calibri"/>
          <w:b/>
          <w:bCs/>
          <w:sz w:val="20"/>
          <w:szCs w:val="20"/>
        </w:rPr>
      </w:pPr>
      <w:r>
        <w:rPr>
          <w:rFonts w:eastAsia="현대하모니 L" w:cs="Calibri"/>
        </w:rPr>
        <w:br w:type="page"/>
      </w:r>
    </w:p>
    <w:p w14:paraId="5A241D5D" w14:textId="77777777" w:rsidR="007D783D" w:rsidRDefault="007D783D" w:rsidP="00475D6D">
      <w:pPr>
        <w:pStyle w:val="32"/>
      </w:pPr>
      <w:bookmarkStart w:id="34" w:name="_Toc96604357"/>
      <w:r w:rsidRPr="00211C19">
        <w:lastRenderedPageBreak/>
        <w:t xml:space="preserve">WPC </w:t>
      </w:r>
      <w:r>
        <w:rPr>
          <w:rFonts w:hint="eastAsia"/>
        </w:rPr>
        <w:t>IND Con</w:t>
      </w:r>
      <w:r w:rsidRPr="00211C19">
        <w:t>trol</w:t>
      </w:r>
      <w:bookmarkEnd w:id="34"/>
    </w:p>
    <w:p w14:paraId="36875BB1" w14:textId="77777777" w:rsidR="007D783D" w:rsidRPr="007D783D" w:rsidRDefault="007D783D" w:rsidP="00475D6D">
      <w:pPr>
        <w:pStyle w:val="41"/>
      </w:pPr>
      <w:bookmarkStart w:id="35" w:name="_Toc96604358"/>
      <w:r w:rsidRPr="00211C19">
        <w:t xml:space="preserve">WPC </w:t>
      </w:r>
      <w:r>
        <w:rPr>
          <w:rFonts w:hint="eastAsia"/>
        </w:rPr>
        <w:t xml:space="preserve">IND </w:t>
      </w:r>
      <w:r w:rsidRPr="00211C19">
        <w:t xml:space="preserve">Control </w:t>
      </w:r>
      <w:r w:rsidR="00136B9A">
        <w:rPr>
          <w:rFonts w:hint="eastAsia"/>
        </w:rPr>
        <w:t>Type Classification</w:t>
      </w:r>
      <w:bookmarkEnd w:id="35"/>
    </w:p>
    <w:p w14:paraId="01D56627" w14:textId="77777777" w:rsidR="007D783D" w:rsidRPr="00211C19" w:rsidRDefault="007D783D" w:rsidP="007D783D">
      <w:pPr>
        <w:pStyle w:val="51"/>
      </w:pPr>
      <w:r w:rsidRPr="00211C19">
        <w:t xml:space="preserve">WPC </w:t>
      </w:r>
      <w:r>
        <w:rPr>
          <w:rFonts w:hint="eastAsia"/>
        </w:rPr>
        <w:t xml:space="preserve">IND </w:t>
      </w:r>
      <w:r w:rsidRPr="00211C19">
        <w:t xml:space="preserve">Control </w:t>
      </w:r>
      <w:r>
        <w:rPr>
          <w:rFonts w:hint="eastAsia"/>
        </w:rPr>
        <w:t>Type Classification</w:t>
      </w:r>
    </w:p>
    <w:p w14:paraId="72BC9944" w14:textId="77777777" w:rsidR="007D783D" w:rsidRPr="00211C19" w:rsidRDefault="007D783D" w:rsidP="007D783D">
      <w:pPr>
        <w:pStyle w:val="6"/>
        <w:rPr>
          <w:i w:val="0"/>
        </w:rPr>
      </w:pPr>
      <w:r w:rsidRPr="00211C19">
        <w:t xml:space="preserve">WPC </w:t>
      </w:r>
      <w:r>
        <w:rPr>
          <w:rFonts w:hint="eastAsia"/>
        </w:rPr>
        <w:t xml:space="preserve">IND </w:t>
      </w:r>
      <w:r w:rsidRPr="00211C19">
        <w:t>Control Type Classification</w:t>
      </w:r>
    </w:p>
    <w:tbl>
      <w:tblPr>
        <w:tblW w:w="4950" w:type="pct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731"/>
        <w:gridCol w:w="9510"/>
      </w:tblGrid>
      <w:tr w:rsidR="007D783D" w:rsidRPr="00211C19" w14:paraId="3DD90B1B" w14:textId="77777777" w:rsidTr="00C2040A">
        <w:trPr>
          <w:trHeight w:val="340"/>
        </w:trPr>
        <w:tc>
          <w:tcPr>
            <w:tcW w:w="3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50C143" w14:textId="77777777" w:rsidR="007D783D" w:rsidRPr="00211C19" w:rsidRDefault="007D783D" w:rsidP="00C2040A">
            <w:pPr>
              <w:rPr>
                <w:rFonts w:eastAsia="현대하모니 L" w:cs="Calibri"/>
                <w:b/>
                <w:sz w:val="16"/>
              </w:rPr>
            </w:pPr>
          </w:p>
        </w:tc>
        <w:tc>
          <w:tcPr>
            <w:tcW w:w="46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1305F9" w14:textId="77777777" w:rsidR="007D783D" w:rsidRPr="00211C19" w:rsidRDefault="007D783D" w:rsidP="00C2040A">
            <w:pPr>
              <w:jc w:val="both"/>
              <w:rPr>
                <w:rFonts w:eastAsia="현대하모니 L" w:cs="Calibri"/>
                <w:b/>
                <w:sz w:val="16"/>
              </w:rPr>
            </w:pPr>
            <w:r w:rsidRPr="00211C19">
              <w:rPr>
                <w:rFonts w:eastAsia="현대하모니 L" w:cs="Calibri"/>
                <w:b/>
                <w:sz w:val="16"/>
              </w:rPr>
              <w:t>Description</w:t>
            </w:r>
          </w:p>
        </w:tc>
      </w:tr>
      <w:tr w:rsidR="007D783D" w:rsidRPr="00211C19" w14:paraId="77479EDD" w14:textId="77777777" w:rsidTr="00C2040A">
        <w:trPr>
          <w:trHeight w:val="283"/>
        </w:trPr>
        <w:tc>
          <w:tcPr>
            <w:tcW w:w="3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8BE8FE" w14:textId="77777777" w:rsidR="007D783D" w:rsidRPr="00211C19" w:rsidRDefault="007D783D" w:rsidP="00C2040A">
            <w:pPr>
              <w:jc w:val="center"/>
              <w:rPr>
                <w:rFonts w:eastAsia="현대하모니 L" w:cs="Calibri"/>
                <w:b/>
                <w:sz w:val="16"/>
              </w:rPr>
            </w:pPr>
            <w:r>
              <w:rPr>
                <w:rFonts w:eastAsia="현대하모니 L" w:cs="Calibri" w:hint="eastAsia"/>
                <w:b/>
                <w:sz w:val="16"/>
              </w:rPr>
              <w:t>Type1</w:t>
            </w:r>
          </w:p>
        </w:tc>
        <w:tc>
          <w:tcPr>
            <w:tcW w:w="46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763E79" w14:textId="77777777" w:rsidR="007D783D" w:rsidRPr="00211C19" w:rsidRDefault="00FA27D7" w:rsidP="00C2040A">
            <w:pPr>
              <w:keepNext/>
              <w:rPr>
                <w:rFonts w:eastAsia="현대하모니 L" w:cs="Calibri"/>
                <w:sz w:val="16"/>
              </w:rPr>
            </w:pPr>
            <w:r w:rsidRPr="00FA27D7">
              <w:rPr>
                <w:rFonts w:eastAsia="현대하모니 L" w:cs="Calibri" w:hint="eastAsia"/>
                <w:sz w:val="16"/>
              </w:rPr>
              <w:t xml:space="preserve">Rheostat </w:t>
            </w:r>
            <w:r w:rsidRPr="00FA27D7">
              <w:rPr>
                <w:rFonts w:eastAsia="현대하모니 L" w:cs="Calibri" w:hint="eastAsia"/>
                <w:sz w:val="16"/>
              </w:rPr>
              <w:t>연동</w:t>
            </w:r>
            <w:r w:rsidRPr="00FA27D7">
              <w:rPr>
                <w:rFonts w:eastAsia="현대하모니 L" w:cs="Calibri" w:hint="eastAsia"/>
                <w:sz w:val="16"/>
              </w:rPr>
              <w:t xml:space="preserve"> IND </w:t>
            </w:r>
            <w:r w:rsidRPr="00FA27D7">
              <w:rPr>
                <w:rFonts w:eastAsia="현대하모니 L" w:cs="Calibri" w:hint="eastAsia"/>
                <w:sz w:val="16"/>
              </w:rPr>
              <w:t>제어</w:t>
            </w:r>
            <w:r w:rsidRPr="00FA27D7">
              <w:rPr>
                <w:rFonts w:eastAsia="현대하모니 L" w:cs="Calibri" w:hint="eastAsia"/>
                <w:sz w:val="16"/>
              </w:rPr>
              <w:t xml:space="preserve"> </w:t>
            </w:r>
            <w:r w:rsidRPr="00FA27D7">
              <w:rPr>
                <w:rFonts w:eastAsia="현대하모니 L" w:cs="Calibri" w:hint="eastAsia"/>
                <w:sz w:val="16"/>
              </w:rPr>
              <w:t>사양</w:t>
            </w:r>
            <w:r>
              <w:rPr>
                <w:rFonts w:eastAsia="현대하모니 L" w:cs="Calibri" w:hint="eastAsia"/>
                <w:sz w:val="16"/>
              </w:rPr>
              <w:t xml:space="preserve"> + Detent </w:t>
            </w:r>
            <w:r>
              <w:rPr>
                <w:rFonts w:eastAsia="현대하모니 L" w:cs="Calibri" w:hint="eastAsia"/>
                <w:sz w:val="16"/>
              </w:rPr>
              <w:t>적용</w:t>
            </w:r>
          </w:p>
        </w:tc>
      </w:tr>
      <w:tr w:rsidR="007D783D" w:rsidRPr="00211C19" w14:paraId="0110FD06" w14:textId="77777777" w:rsidTr="00C2040A">
        <w:trPr>
          <w:trHeight w:val="283"/>
        </w:trPr>
        <w:tc>
          <w:tcPr>
            <w:tcW w:w="3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A68EAE" w14:textId="77777777" w:rsidR="007D783D" w:rsidRPr="00211C19" w:rsidRDefault="007D783D" w:rsidP="00C2040A">
            <w:pPr>
              <w:jc w:val="center"/>
              <w:rPr>
                <w:rFonts w:eastAsia="현대하모니 L" w:cs="Calibri"/>
                <w:b/>
                <w:sz w:val="16"/>
              </w:rPr>
            </w:pPr>
            <w:r>
              <w:rPr>
                <w:rFonts w:eastAsia="현대하모니 L" w:cs="Calibri" w:hint="eastAsia"/>
                <w:b/>
                <w:sz w:val="16"/>
              </w:rPr>
              <w:t>Type2</w:t>
            </w:r>
          </w:p>
        </w:tc>
        <w:tc>
          <w:tcPr>
            <w:tcW w:w="46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BC6F92" w14:textId="77777777" w:rsidR="007D783D" w:rsidRPr="00211C19" w:rsidRDefault="00FA27D7" w:rsidP="00C2040A">
            <w:pPr>
              <w:keepNext/>
              <w:rPr>
                <w:rFonts w:eastAsia="현대하모니 L" w:cs="Calibri"/>
                <w:sz w:val="16"/>
              </w:rPr>
            </w:pPr>
            <w:r w:rsidRPr="00FA27D7">
              <w:rPr>
                <w:rFonts w:eastAsia="현대하모니 L" w:cs="Calibri" w:hint="eastAsia"/>
                <w:sz w:val="16"/>
              </w:rPr>
              <w:t xml:space="preserve">Rheostat </w:t>
            </w:r>
            <w:r w:rsidRPr="00FA27D7">
              <w:rPr>
                <w:rFonts w:eastAsia="현대하모니 L" w:cs="Calibri" w:hint="eastAsia"/>
                <w:sz w:val="16"/>
              </w:rPr>
              <w:t>연동</w:t>
            </w:r>
            <w:r w:rsidRPr="00FA27D7">
              <w:rPr>
                <w:rFonts w:eastAsia="현대하모니 L" w:cs="Calibri" w:hint="eastAsia"/>
                <w:sz w:val="16"/>
              </w:rPr>
              <w:t xml:space="preserve"> IND </w:t>
            </w:r>
            <w:r w:rsidRPr="00FA27D7">
              <w:rPr>
                <w:rFonts w:eastAsia="현대하모니 L" w:cs="Calibri" w:hint="eastAsia"/>
                <w:sz w:val="16"/>
              </w:rPr>
              <w:t>제어</w:t>
            </w:r>
            <w:r w:rsidRPr="00FA27D7">
              <w:rPr>
                <w:rFonts w:eastAsia="현대하모니 L" w:cs="Calibri" w:hint="eastAsia"/>
                <w:sz w:val="16"/>
              </w:rPr>
              <w:t xml:space="preserve"> </w:t>
            </w:r>
            <w:r w:rsidRPr="00FA27D7">
              <w:rPr>
                <w:rFonts w:eastAsia="현대하모니 L" w:cs="Calibri" w:hint="eastAsia"/>
                <w:sz w:val="16"/>
              </w:rPr>
              <w:t>사양</w:t>
            </w:r>
            <w:r>
              <w:rPr>
                <w:rFonts w:eastAsia="현대하모니 L" w:cs="Calibri" w:hint="eastAsia"/>
                <w:sz w:val="16"/>
              </w:rPr>
              <w:t xml:space="preserve"> + Detent </w:t>
            </w:r>
            <w:r>
              <w:rPr>
                <w:rFonts w:eastAsia="현대하모니 L" w:cs="Calibri" w:hint="eastAsia"/>
                <w:sz w:val="16"/>
              </w:rPr>
              <w:t>미적용</w:t>
            </w:r>
          </w:p>
        </w:tc>
      </w:tr>
      <w:tr w:rsidR="00D60413" w:rsidRPr="00211C19" w14:paraId="1A339074" w14:textId="77777777" w:rsidTr="00C2040A">
        <w:trPr>
          <w:trHeight w:val="283"/>
        </w:trPr>
        <w:tc>
          <w:tcPr>
            <w:tcW w:w="3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929AC9" w14:textId="57A9E535" w:rsidR="00D60413" w:rsidRDefault="00D60413" w:rsidP="00D60413">
            <w:pPr>
              <w:jc w:val="center"/>
              <w:rPr>
                <w:rFonts w:eastAsia="현대하모니 L" w:cs="Calibri"/>
                <w:b/>
                <w:sz w:val="16"/>
              </w:rPr>
            </w:pPr>
            <w:r>
              <w:rPr>
                <w:rFonts w:eastAsia="현대하모니 L" w:cs="Calibri" w:hint="eastAsia"/>
                <w:b/>
                <w:sz w:val="16"/>
              </w:rPr>
              <w:t>Type3</w:t>
            </w:r>
          </w:p>
        </w:tc>
        <w:tc>
          <w:tcPr>
            <w:tcW w:w="46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48D582" w14:textId="4A22211C" w:rsidR="00D60413" w:rsidRPr="00FA27D7" w:rsidRDefault="00D60413" w:rsidP="00D60413">
            <w:pPr>
              <w:keepNext/>
              <w:rPr>
                <w:rFonts w:eastAsia="현대하모니 L" w:cs="Calibri"/>
                <w:sz w:val="16"/>
              </w:rPr>
            </w:pPr>
            <w:r w:rsidRPr="00D60413">
              <w:rPr>
                <w:rFonts w:eastAsia="현대하모니 L" w:cs="Calibri" w:hint="eastAsia"/>
                <w:sz w:val="16"/>
              </w:rPr>
              <w:t xml:space="preserve">Auto Bright </w:t>
            </w:r>
            <w:r w:rsidRPr="00D60413">
              <w:rPr>
                <w:rFonts w:eastAsia="현대하모니 L" w:cs="Calibri" w:hint="eastAsia"/>
                <w:sz w:val="16"/>
              </w:rPr>
              <w:t>연동</w:t>
            </w:r>
            <w:r w:rsidRPr="00D60413">
              <w:rPr>
                <w:rFonts w:eastAsia="현대하모니 L" w:cs="Calibri" w:hint="eastAsia"/>
                <w:sz w:val="16"/>
              </w:rPr>
              <w:t xml:space="preserve"> IND </w:t>
            </w:r>
            <w:r w:rsidRPr="00D60413">
              <w:rPr>
                <w:rFonts w:eastAsia="현대하모니 L" w:cs="Calibri" w:hint="eastAsia"/>
                <w:sz w:val="16"/>
              </w:rPr>
              <w:t>제어</w:t>
            </w:r>
            <w:r w:rsidRPr="00D60413">
              <w:rPr>
                <w:rFonts w:eastAsia="현대하모니 L" w:cs="Calibri" w:hint="eastAsia"/>
                <w:sz w:val="16"/>
              </w:rPr>
              <w:t xml:space="preserve"> </w:t>
            </w:r>
            <w:r w:rsidRPr="00D60413">
              <w:rPr>
                <w:rFonts w:eastAsia="현대하모니 L" w:cs="Calibri" w:hint="eastAsia"/>
                <w:sz w:val="16"/>
              </w:rPr>
              <w:t>사양</w:t>
            </w:r>
          </w:p>
        </w:tc>
      </w:tr>
    </w:tbl>
    <w:p w14:paraId="03C77F83" w14:textId="52F912BC" w:rsidR="007D783D" w:rsidRPr="007D783D" w:rsidRDefault="007D783D" w:rsidP="007D783D">
      <w:pPr>
        <w:pStyle w:val="affc"/>
        <w:rPr>
          <w:rFonts w:eastAsia="현대하모니 L" w:cs="Calibri"/>
        </w:rPr>
      </w:pPr>
      <w:bookmarkStart w:id="36" w:name="_Toc96604489"/>
      <w:r w:rsidRPr="00211C19">
        <w:rPr>
          <w:rFonts w:eastAsia="현대하모니 L" w:cs="Calibri"/>
        </w:rPr>
        <w:t xml:space="preserve">Table </w:t>
      </w:r>
      <w:r w:rsidRPr="00211C19">
        <w:rPr>
          <w:rFonts w:eastAsia="현대하모니 L" w:cs="Calibri"/>
        </w:rPr>
        <w:fldChar w:fldCharType="begin"/>
      </w:r>
      <w:r w:rsidRPr="00211C19">
        <w:rPr>
          <w:rFonts w:eastAsia="현대하모니 L" w:cs="Calibri"/>
        </w:rPr>
        <w:instrText xml:space="preserve"> SEQ Table \* ARABIC </w:instrText>
      </w:r>
      <w:r w:rsidRPr="00211C19">
        <w:rPr>
          <w:rFonts w:eastAsia="현대하모니 L" w:cs="Calibri"/>
        </w:rPr>
        <w:fldChar w:fldCharType="separate"/>
      </w:r>
      <w:r w:rsidR="006F533A">
        <w:rPr>
          <w:rFonts w:eastAsia="현대하모니 L" w:cs="Calibri"/>
          <w:noProof/>
        </w:rPr>
        <w:t>9</w:t>
      </w:r>
      <w:r w:rsidRPr="00211C19">
        <w:rPr>
          <w:rFonts w:eastAsia="현대하모니 L" w:cs="Calibri"/>
          <w:noProof/>
        </w:rPr>
        <w:fldChar w:fldCharType="end"/>
      </w:r>
      <w:r w:rsidRPr="00211C19">
        <w:rPr>
          <w:rFonts w:eastAsia="현대하모니 L" w:cs="Calibri"/>
          <w:noProof/>
        </w:rPr>
        <w:t>.</w:t>
      </w:r>
      <w:r w:rsidRPr="00211C19">
        <w:rPr>
          <w:rFonts w:eastAsia="현대하모니 L" w:cs="Calibri" w:hint="eastAsia"/>
          <w:noProof/>
        </w:rPr>
        <w:t xml:space="preserve"> </w:t>
      </w:r>
      <w:r w:rsidRPr="00211C19">
        <w:rPr>
          <w:rFonts w:eastAsia="현대하모니 L" w:cs="Calibri"/>
        </w:rPr>
        <w:t xml:space="preserve">WPC </w:t>
      </w:r>
      <w:r>
        <w:rPr>
          <w:rFonts w:eastAsia="현대하모니 L" w:cs="Calibri" w:hint="eastAsia"/>
        </w:rPr>
        <w:t xml:space="preserve">IND </w:t>
      </w:r>
      <w:r w:rsidR="00277B99">
        <w:rPr>
          <w:rFonts w:eastAsia="현대하모니 L" w:cs="Calibri"/>
        </w:rPr>
        <w:t>Control</w:t>
      </w:r>
      <w:r w:rsidRPr="00211C19">
        <w:rPr>
          <w:rFonts w:eastAsia="현대하모니 L" w:cs="Calibri"/>
        </w:rPr>
        <w:t xml:space="preserve"> Type Classification</w:t>
      </w:r>
      <w:bookmarkEnd w:id="36"/>
    </w:p>
    <w:p w14:paraId="17737E24" w14:textId="77777777" w:rsidR="007D783D" w:rsidRPr="00211C19" w:rsidRDefault="007D783D" w:rsidP="00475D6D">
      <w:pPr>
        <w:pStyle w:val="41"/>
      </w:pPr>
      <w:bookmarkStart w:id="37" w:name="_Toc96604359"/>
      <w:r w:rsidRPr="00211C19">
        <w:rPr>
          <w:rFonts w:hint="eastAsia"/>
        </w:rPr>
        <w:t xml:space="preserve">WPC </w:t>
      </w:r>
      <w:r>
        <w:rPr>
          <w:rFonts w:hint="eastAsia"/>
        </w:rPr>
        <w:t xml:space="preserve">IND </w:t>
      </w:r>
      <w:r w:rsidRPr="00211C19">
        <w:rPr>
          <w:rFonts w:hint="eastAsia"/>
        </w:rPr>
        <w:t xml:space="preserve">Control </w:t>
      </w:r>
      <w:r w:rsidRPr="00211C19">
        <w:t>Data Flow Diagram</w:t>
      </w:r>
      <w:bookmarkEnd w:id="37"/>
    </w:p>
    <w:p w14:paraId="44BAD6DE" w14:textId="77777777" w:rsidR="007D783D" w:rsidRPr="007D783D" w:rsidRDefault="007D783D" w:rsidP="007D783D">
      <w:pPr>
        <w:pStyle w:val="affc"/>
        <w:rPr>
          <w:rFonts w:eastAsia="현대하모니 L" w:cs="Calibri"/>
        </w:rPr>
      </w:pPr>
    </w:p>
    <w:p w14:paraId="4ED1EE87" w14:textId="77777777" w:rsidR="007D783D" w:rsidRDefault="00383460" w:rsidP="007D783D">
      <w:pPr>
        <w:pStyle w:val="51"/>
      </w:pPr>
      <w:r>
        <w:rPr>
          <w:rFonts w:hint="eastAsia"/>
        </w:rPr>
        <w:t>Type1 (1.1)</w:t>
      </w:r>
    </w:p>
    <w:p w14:paraId="66B881F7" w14:textId="77777777" w:rsidR="007D783D" w:rsidRDefault="00B94048" w:rsidP="007D783D">
      <w:pPr>
        <w:jc w:val="center"/>
        <w:rPr>
          <w:rFonts w:eastAsia="현대하모니 L" w:cs="Calibri"/>
        </w:rPr>
      </w:pPr>
      <w:r w:rsidRPr="00211C19">
        <w:rPr>
          <w:rFonts w:eastAsia="현대하모니 L" w:cs="Calibri"/>
        </w:rPr>
        <w:object w:dxaOrig="14077" w:dyaOrig="4014" w14:anchorId="2826AD36">
          <v:shape id="_x0000_i1028" type="#_x0000_t75" style="width:366.1pt;height:98.5pt" o:ole="">
            <v:imagedata r:id="rId16" o:title=""/>
          </v:shape>
          <o:OLEObject Type="Embed" ProgID="VisioViewer.Viewer.1" ShapeID="_x0000_i1028" DrawAspect="Content" ObjectID="_1707217168" r:id="rId17"/>
        </w:object>
      </w:r>
    </w:p>
    <w:p w14:paraId="4F5EC12A" w14:textId="5E3A6C6E" w:rsidR="007D783D" w:rsidRDefault="007D783D" w:rsidP="007D783D">
      <w:pPr>
        <w:pStyle w:val="affc"/>
        <w:rPr>
          <w:rFonts w:eastAsia="현대하모니 L" w:cs="Calibri"/>
        </w:rPr>
      </w:pPr>
      <w:bookmarkStart w:id="38" w:name="_Toc96604415"/>
      <w:r w:rsidRPr="00211C19">
        <w:rPr>
          <w:rFonts w:eastAsia="현대하모니 L" w:cs="Calibri"/>
        </w:rPr>
        <w:t xml:space="preserve">Figure </w:t>
      </w:r>
      <w:r w:rsidRPr="00211C19">
        <w:rPr>
          <w:rFonts w:eastAsia="현대하모니 L" w:cs="Calibri"/>
        </w:rPr>
        <w:fldChar w:fldCharType="begin"/>
      </w:r>
      <w:r w:rsidRPr="00211C19">
        <w:rPr>
          <w:rFonts w:eastAsia="현대하모니 L" w:cs="Calibri"/>
        </w:rPr>
        <w:instrText xml:space="preserve"> SEQ Figure \* ARABIC </w:instrText>
      </w:r>
      <w:r w:rsidRPr="00211C19">
        <w:rPr>
          <w:rFonts w:eastAsia="현대하모니 L" w:cs="Calibri"/>
        </w:rPr>
        <w:fldChar w:fldCharType="separate"/>
      </w:r>
      <w:r w:rsidR="006F533A">
        <w:rPr>
          <w:rFonts w:eastAsia="현대하모니 L" w:cs="Calibri"/>
          <w:noProof/>
        </w:rPr>
        <w:t>4</w:t>
      </w:r>
      <w:r w:rsidRPr="00211C19">
        <w:rPr>
          <w:rFonts w:eastAsia="현대하모니 L" w:cs="Calibri"/>
          <w:noProof/>
        </w:rPr>
        <w:fldChar w:fldCharType="end"/>
      </w:r>
      <w:r w:rsidRPr="00211C19">
        <w:rPr>
          <w:rFonts w:eastAsia="현대하모니 L" w:cs="Calibri"/>
        </w:rPr>
        <w:t xml:space="preserve">.WPC </w:t>
      </w:r>
      <w:r>
        <w:rPr>
          <w:rFonts w:eastAsia="현대하모니 L" w:cs="Calibri" w:hint="eastAsia"/>
        </w:rPr>
        <w:t xml:space="preserve">IND </w:t>
      </w:r>
      <w:r w:rsidRPr="00211C19">
        <w:rPr>
          <w:rFonts w:eastAsia="현대하모니 L" w:cs="Calibri"/>
        </w:rPr>
        <w:t xml:space="preserve">Control </w:t>
      </w:r>
      <w:r w:rsidR="00383460">
        <w:rPr>
          <w:rFonts w:eastAsia="현대하모니 L" w:cs="Calibri"/>
        </w:rPr>
        <w:t>Type1 (1.1)</w:t>
      </w:r>
      <w:r w:rsidRPr="00211C19">
        <w:rPr>
          <w:rFonts w:eastAsia="현대하모니 L" w:cs="Calibri"/>
        </w:rPr>
        <w:t xml:space="preserve"> Data Flow Diagram</w:t>
      </w:r>
      <w:bookmarkEnd w:id="38"/>
    </w:p>
    <w:p w14:paraId="01253956" w14:textId="77777777" w:rsidR="007D783D" w:rsidRPr="007D783D" w:rsidRDefault="007D783D" w:rsidP="007D783D"/>
    <w:p w14:paraId="0C1539E3" w14:textId="77777777" w:rsidR="007D783D" w:rsidRDefault="00383460" w:rsidP="007D783D">
      <w:pPr>
        <w:pStyle w:val="51"/>
      </w:pPr>
      <w:r>
        <w:rPr>
          <w:rFonts w:hint="eastAsia"/>
        </w:rPr>
        <w:t>Type2 (1.1)</w:t>
      </w:r>
    </w:p>
    <w:p w14:paraId="255A824C" w14:textId="77777777" w:rsidR="007D783D" w:rsidRDefault="00B94048" w:rsidP="007D783D">
      <w:pPr>
        <w:jc w:val="center"/>
        <w:rPr>
          <w:rFonts w:eastAsia="현대하모니 L" w:cs="Calibri"/>
        </w:rPr>
      </w:pPr>
      <w:r w:rsidRPr="00211C19">
        <w:rPr>
          <w:rFonts w:eastAsia="현대하모니 L" w:cs="Calibri"/>
        </w:rPr>
        <w:object w:dxaOrig="14049" w:dyaOrig="4014" w14:anchorId="6ECFA85C">
          <v:shape id="_x0000_i1029" type="#_x0000_t75" style="width:365.45pt;height:98.5pt" o:ole="">
            <v:imagedata r:id="rId18" o:title=""/>
          </v:shape>
          <o:OLEObject Type="Embed" ProgID="VisioViewer.Viewer.1" ShapeID="_x0000_i1029" DrawAspect="Content" ObjectID="_1707217169" r:id="rId19"/>
        </w:object>
      </w:r>
    </w:p>
    <w:p w14:paraId="1C4571DE" w14:textId="0FA6A30C" w:rsidR="004A5B62" w:rsidRDefault="007D783D" w:rsidP="007D783D">
      <w:pPr>
        <w:pStyle w:val="affc"/>
        <w:rPr>
          <w:rFonts w:eastAsia="현대하모니 L" w:cs="Calibri"/>
        </w:rPr>
      </w:pPr>
      <w:bookmarkStart w:id="39" w:name="_Toc96604416"/>
      <w:r w:rsidRPr="00211C19">
        <w:rPr>
          <w:rFonts w:eastAsia="현대하모니 L" w:cs="Calibri"/>
        </w:rPr>
        <w:t xml:space="preserve">Figure </w:t>
      </w:r>
      <w:r w:rsidRPr="00211C19">
        <w:rPr>
          <w:rFonts w:eastAsia="현대하모니 L" w:cs="Calibri"/>
        </w:rPr>
        <w:fldChar w:fldCharType="begin"/>
      </w:r>
      <w:r w:rsidRPr="00211C19">
        <w:rPr>
          <w:rFonts w:eastAsia="현대하모니 L" w:cs="Calibri"/>
        </w:rPr>
        <w:instrText xml:space="preserve"> SEQ Figure \* ARABIC </w:instrText>
      </w:r>
      <w:r w:rsidRPr="00211C19">
        <w:rPr>
          <w:rFonts w:eastAsia="현대하모니 L" w:cs="Calibri"/>
        </w:rPr>
        <w:fldChar w:fldCharType="separate"/>
      </w:r>
      <w:r w:rsidR="006F533A">
        <w:rPr>
          <w:rFonts w:eastAsia="현대하모니 L" w:cs="Calibri"/>
          <w:noProof/>
        </w:rPr>
        <w:t>5</w:t>
      </w:r>
      <w:r w:rsidRPr="00211C19">
        <w:rPr>
          <w:rFonts w:eastAsia="현대하모니 L" w:cs="Calibri"/>
          <w:noProof/>
        </w:rPr>
        <w:fldChar w:fldCharType="end"/>
      </w:r>
      <w:r w:rsidRPr="00211C19">
        <w:rPr>
          <w:rFonts w:eastAsia="현대하모니 L" w:cs="Calibri"/>
        </w:rPr>
        <w:t xml:space="preserve">.WPC </w:t>
      </w:r>
      <w:r>
        <w:rPr>
          <w:rFonts w:eastAsia="현대하모니 L" w:cs="Calibri" w:hint="eastAsia"/>
        </w:rPr>
        <w:t xml:space="preserve">IND </w:t>
      </w:r>
      <w:r w:rsidRPr="00211C19">
        <w:rPr>
          <w:rFonts w:eastAsia="현대하모니 L" w:cs="Calibri"/>
        </w:rPr>
        <w:t xml:space="preserve">Control </w:t>
      </w:r>
      <w:r w:rsidR="00383460">
        <w:rPr>
          <w:rFonts w:eastAsia="현대하모니 L" w:cs="Calibri"/>
        </w:rPr>
        <w:t>Type2 (1.1)</w:t>
      </w:r>
      <w:r w:rsidRPr="00211C19">
        <w:rPr>
          <w:rFonts w:eastAsia="현대하모니 L" w:cs="Calibri"/>
        </w:rPr>
        <w:t xml:space="preserve"> Data Flow Diagram</w:t>
      </w:r>
      <w:bookmarkEnd w:id="39"/>
    </w:p>
    <w:p w14:paraId="2F2E2216" w14:textId="2CEB8EE8" w:rsidR="007D783D" w:rsidRDefault="007D783D" w:rsidP="004A5B62">
      <w:pPr>
        <w:rPr>
          <w:rFonts w:eastAsia="현대하모니 L" w:cs="Calibri"/>
        </w:rPr>
      </w:pPr>
    </w:p>
    <w:p w14:paraId="25B12AAA" w14:textId="3C839F7C" w:rsidR="00D60413" w:rsidRDefault="00D60413" w:rsidP="00D60413">
      <w:pPr>
        <w:pStyle w:val="51"/>
      </w:pPr>
      <w:r>
        <w:rPr>
          <w:rFonts w:hint="eastAsia"/>
        </w:rPr>
        <w:t>Type</w:t>
      </w:r>
      <w:r>
        <w:t>3</w:t>
      </w:r>
      <w:r>
        <w:rPr>
          <w:rFonts w:hint="eastAsia"/>
        </w:rPr>
        <w:t xml:space="preserve"> (1.0)</w:t>
      </w:r>
    </w:p>
    <w:p w14:paraId="18BE93E0" w14:textId="6CBBD78B" w:rsidR="00D60413" w:rsidRDefault="00D60413" w:rsidP="00D60413">
      <w:pPr>
        <w:jc w:val="center"/>
        <w:rPr>
          <w:rFonts w:eastAsia="현대하모니 L" w:cs="Calibri"/>
        </w:rPr>
      </w:pPr>
      <w:r>
        <w:rPr>
          <w:rFonts w:eastAsia="현대하모니 L" w:cs="Calibri"/>
        </w:rPr>
        <w:t xml:space="preserve">     </w:t>
      </w:r>
      <w:r w:rsidR="008C0A15" w:rsidRPr="00D60413">
        <w:rPr>
          <w:rFonts w:eastAsia="현대하모니 L" w:cs="Calibri"/>
        </w:rPr>
        <w:object w:dxaOrig="13935" w:dyaOrig="4014" w14:anchorId="1B066A49">
          <v:shape id="_x0000_i1030" type="#_x0000_t75" style="width:362.7pt;height:98.5pt" o:ole="">
            <v:imagedata r:id="rId20" o:title=""/>
          </v:shape>
          <o:OLEObject Type="Embed" ProgID="VisioViewer.Viewer.1" ShapeID="_x0000_i1030" DrawAspect="Content" ObjectID="_1707217170" r:id="rId21"/>
        </w:object>
      </w:r>
    </w:p>
    <w:p w14:paraId="623BC33A" w14:textId="74FC2B9D" w:rsidR="00D60413" w:rsidRDefault="00D60413" w:rsidP="00D60413">
      <w:pPr>
        <w:pStyle w:val="affc"/>
        <w:rPr>
          <w:rFonts w:eastAsia="현대하모니 L" w:cs="Calibri"/>
        </w:rPr>
      </w:pPr>
      <w:bookmarkStart w:id="40" w:name="_Toc96604417"/>
      <w:r w:rsidRPr="00211C19">
        <w:rPr>
          <w:rFonts w:eastAsia="현대하모니 L" w:cs="Calibri"/>
        </w:rPr>
        <w:t xml:space="preserve">Figure </w:t>
      </w:r>
      <w:r w:rsidRPr="00211C19">
        <w:rPr>
          <w:rFonts w:eastAsia="현대하모니 L" w:cs="Calibri"/>
        </w:rPr>
        <w:fldChar w:fldCharType="begin"/>
      </w:r>
      <w:r w:rsidRPr="00211C19">
        <w:rPr>
          <w:rFonts w:eastAsia="현대하모니 L" w:cs="Calibri"/>
        </w:rPr>
        <w:instrText xml:space="preserve"> SEQ Figure \* ARABIC </w:instrText>
      </w:r>
      <w:r w:rsidRPr="00211C19">
        <w:rPr>
          <w:rFonts w:eastAsia="현대하모니 L" w:cs="Calibri"/>
        </w:rPr>
        <w:fldChar w:fldCharType="separate"/>
      </w:r>
      <w:r w:rsidR="006F533A">
        <w:rPr>
          <w:rFonts w:eastAsia="현대하모니 L" w:cs="Calibri"/>
          <w:noProof/>
        </w:rPr>
        <w:t>6</w:t>
      </w:r>
      <w:r w:rsidRPr="00211C19">
        <w:rPr>
          <w:rFonts w:eastAsia="현대하모니 L" w:cs="Calibri"/>
          <w:noProof/>
        </w:rPr>
        <w:fldChar w:fldCharType="end"/>
      </w:r>
      <w:r w:rsidRPr="00211C19">
        <w:rPr>
          <w:rFonts w:eastAsia="현대하모니 L" w:cs="Calibri"/>
        </w:rPr>
        <w:t xml:space="preserve">.WPC </w:t>
      </w:r>
      <w:r>
        <w:rPr>
          <w:rFonts w:eastAsia="현대하모니 L" w:cs="Calibri" w:hint="eastAsia"/>
        </w:rPr>
        <w:t xml:space="preserve">IND </w:t>
      </w:r>
      <w:r w:rsidRPr="00211C19">
        <w:rPr>
          <w:rFonts w:eastAsia="현대하모니 L" w:cs="Calibri"/>
        </w:rPr>
        <w:t xml:space="preserve">Control </w:t>
      </w:r>
      <w:r>
        <w:rPr>
          <w:rFonts w:eastAsia="현대하모니 L" w:cs="Calibri"/>
        </w:rPr>
        <w:t>Type3 (1.0)</w:t>
      </w:r>
      <w:r w:rsidRPr="00211C19">
        <w:rPr>
          <w:rFonts w:eastAsia="현대하모니 L" w:cs="Calibri"/>
        </w:rPr>
        <w:t xml:space="preserve"> Data Flow Diagram</w:t>
      </w:r>
      <w:bookmarkEnd w:id="40"/>
    </w:p>
    <w:p w14:paraId="63D6359E" w14:textId="5AD69E78" w:rsidR="00D60413" w:rsidRPr="00D60413" w:rsidRDefault="00D60413" w:rsidP="004A5B62">
      <w:pPr>
        <w:rPr>
          <w:rFonts w:eastAsia="현대하모니 L" w:cs="Calibri"/>
          <w:b/>
          <w:bCs/>
          <w:sz w:val="20"/>
          <w:szCs w:val="20"/>
        </w:rPr>
      </w:pPr>
      <w:r>
        <w:rPr>
          <w:rFonts w:eastAsia="현대하모니 L" w:cs="Calibri"/>
        </w:rPr>
        <w:br w:type="page"/>
      </w:r>
    </w:p>
    <w:p w14:paraId="17DE6C51" w14:textId="77777777" w:rsidR="007D783D" w:rsidRPr="00211C19" w:rsidRDefault="007D783D" w:rsidP="00475D6D">
      <w:pPr>
        <w:pStyle w:val="41"/>
      </w:pPr>
      <w:bookmarkStart w:id="41" w:name="_Toc96604360"/>
      <w:r w:rsidRPr="00211C19">
        <w:rPr>
          <w:rFonts w:hint="eastAsia"/>
        </w:rPr>
        <w:lastRenderedPageBreak/>
        <w:t xml:space="preserve">WPC </w:t>
      </w:r>
      <w:r>
        <w:rPr>
          <w:rFonts w:hint="eastAsia"/>
        </w:rPr>
        <w:t xml:space="preserve">IND </w:t>
      </w:r>
      <w:r w:rsidRPr="00211C19">
        <w:rPr>
          <w:rFonts w:hint="eastAsia"/>
        </w:rPr>
        <w:t xml:space="preserve">Control </w:t>
      </w:r>
      <w:r w:rsidRPr="00211C19">
        <w:t>In/Out List</w:t>
      </w:r>
      <w:bookmarkEnd w:id="41"/>
    </w:p>
    <w:p w14:paraId="4AEE11BD" w14:textId="77777777" w:rsidR="007D783D" w:rsidRDefault="00383460" w:rsidP="007D783D">
      <w:pPr>
        <w:pStyle w:val="51"/>
      </w:pPr>
      <w:r>
        <w:rPr>
          <w:rFonts w:hint="eastAsia"/>
        </w:rPr>
        <w:t>Type1 (1.1)</w:t>
      </w:r>
    </w:p>
    <w:tbl>
      <w:tblPr>
        <w:tblpPr w:leftFromText="142" w:rightFromText="142" w:vertAnchor="text" w:horzAnchor="margin" w:tblpY="137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57" w:type="dxa"/>
          <w:right w:w="0" w:type="dxa"/>
        </w:tblCellMar>
        <w:tblLook w:val="0000" w:firstRow="0" w:lastRow="0" w:firstColumn="0" w:lastColumn="0" w:noHBand="0" w:noVBand="0"/>
      </w:tblPr>
      <w:tblGrid>
        <w:gridCol w:w="817"/>
        <w:gridCol w:w="2313"/>
        <w:gridCol w:w="7214"/>
      </w:tblGrid>
      <w:tr w:rsidR="00B94048" w:rsidRPr="00211C19" w14:paraId="5F12D903" w14:textId="77777777" w:rsidTr="00B94048">
        <w:trPr>
          <w:trHeight w:val="340"/>
        </w:trPr>
        <w:tc>
          <w:tcPr>
            <w:tcW w:w="395" w:type="pct"/>
            <w:shd w:val="clear" w:color="auto" w:fill="E0E0E0"/>
            <w:noWrap/>
            <w:vAlign w:val="center"/>
          </w:tcPr>
          <w:p w14:paraId="2A2B6B99" w14:textId="77777777" w:rsidR="00B94048" w:rsidRPr="00211C19" w:rsidRDefault="00B94048" w:rsidP="00C2040A">
            <w:pPr>
              <w:jc w:val="center"/>
              <w:rPr>
                <w:rFonts w:eastAsia="현대하모니 L" w:cs="Calibri"/>
                <w:b/>
                <w:sz w:val="16"/>
              </w:rPr>
            </w:pPr>
            <w:r w:rsidRPr="00211C19">
              <w:rPr>
                <w:rFonts w:eastAsia="현대하모니 L" w:cs="Calibri"/>
                <w:b/>
                <w:bCs/>
                <w:sz w:val="16"/>
              </w:rPr>
              <w:t>Function</w:t>
            </w:r>
          </w:p>
        </w:tc>
        <w:tc>
          <w:tcPr>
            <w:tcW w:w="1118" w:type="pct"/>
            <w:shd w:val="clear" w:color="auto" w:fill="E0E0E0"/>
            <w:vAlign w:val="center"/>
          </w:tcPr>
          <w:p w14:paraId="5ECB85FA" w14:textId="77777777" w:rsidR="00B94048" w:rsidRPr="00211C19" w:rsidRDefault="00B94048" w:rsidP="00C2040A">
            <w:pPr>
              <w:jc w:val="center"/>
              <w:rPr>
                <w:rFonts w:eastAsia="현대하모니 L" w:cs="Calibri"/>
                <w:b/>
                <w:sz w:val="16"/>
              </w:rPr>
            </w:pPr>
            <w:r w:rsidRPr="00211C19">
              <w:rPr>
                <w:rFonts w:eastAsia="현대하모니 L" w:cs="Calibri"/>
                <w:b/>
                <w:bCs/>
                <w:sz w:val="16"/>
              </w:rPr>
              <w:t>Signal Name</w:t>
            </w:r>
          </w:p>
        </w:tc>
        <w:tc>
          <w:tcPr>
            <w:tcW w:w="3487" w:type="pct"/>
            <w:shd w:val="clear" w:color="auto" w:fill="E0E0E0"/>
            <w:vAlign w:val="center"/>
          </w:tcPr>
          <w:p w14:paraId="40DFA6E8" w14:textId="77777777" w:rsidR="00B94048" w:rsidRPr="00211C19" w:rsidRDefault="00B94048" w:rsidP="00C2040A">
            <w:pPr>
              <w:jc w:val="center"/>
              <w:rPr>
                <w:rFonts w:eastAsia="현대하모니 L" w:cs="Calibri"/>
                <w:b/>
                <w:sz w:val="16"/>
              </w:rPr>
            </w:pPr>
            <w:r w:rsidRPr="00211C19">
              <w:rPr>
                <w:rFonts w:eastAsia="현대하모니 L" w:cs="Calibri"/>
                <w:b/>
                <w:sz w:val="16"/>
              </w:rPr>
              <w:t>Description</w:t>
            </w:r>
          </w:p>
        </w:tc>
      </w:tr>
      <w:tr w:rsidR="00B94048" w:rsidRPr="00211C19" w14:paraId="62098057" w14:textId="77777777" w:rsidTr="00B94048">
        <w:trPr>
          <w:trHeight w:val="170"/>
        </w:trPr>
        <w:tc>
          <w:tcPr>
            <w:tcW w:w="395" w:type="pct"/>
            <w:vMerge w:val="restart"/>
            <w:shd w:val="clear" w:color="auto" w:fill="auto"/>
            <w:vAlign w:val="center"/>
          </w:tcPr>
          <w:p w14:paraId="711C33E9" w14:textId="77777777" w:rsidR="00B94048" w:rsidRPr="00211C19" w:rsidRDefault="00B94048" w:rsidP="004A5B62">
            <w:pPr>
              <w:jc w:val="center"/>
              <w:rPr>
                <w:rFonts w:eastAsia="현대하모니 L" w:cs="Calibri"/>
                <w:sz w:val="16"/>
              </w:rPr>
            </w:pPr>
            <w:r>
              <w:rPr>
                <w:rFonts w:eastAsia="현대하모니 L" w:cs="Calibri" w:hint="eastAsia"/>
                <w:sz w:val="16"/>
              </w:rPr>
              <w:t>Input</w:t>
            </w:r>
          </w:p>
        </w:tc>
        <w:tc>
          <w:tcPr>
            <w:tcW w:w="1118" w:type="pct"/>
            <w:vAlign w:val="center"/>
          </w:tcPr>
          <w:p w14:paraId="62005A18" w14:textId="77777777" w:rsidR="00B94048" w:rsidRPr="00211C19" w:rsidRDefault="00B94048" w:rsidP="00C2040A">
            <w:pPr>
              <w:rPr>
                <w:rFonts w:eastAsia="현대하모니 M" w:cs="Calibri"/>
                <w:color w:val="000000" w:themeColor="dark1"/>
                <w:sz w:val="16"/>
                <w:szCs w:val="16"/>
              </w:rPr>
            </w:pPr>
            <w:r w:rsidRPr="00BD4FA6">
              <w:rPr>
                <w:rFonts w:eastAsia="현대하모니 M" w:cs="Calibri"/>
                <w:color w:val="000000" w:themeColor="dark1"/>
                <w:sz w:val="16"/>
                <w:szCs w:val="16"/>
              </w:rPr>
              <w:t>Input_RheoStatLevel</w:t>
            </w:r>
          </w:p>
        </w:tc>
        <w:tc>
          <w:tcPr>
            <w:tcW w:w="3487" w:type="pct"/>
            <w:vAlign w:val="center"/>
          </w:tcPr>
          <w:p w14:paraId="428D2CA6" w14:textId="77777777" w:rsidR="00B94048" w:rsidRPr="00211C19" w:rsidRDefault="00B94048" w:rsidP="00C2040A">
            <w:pPr>
              <w:pStyle w:val="aff7"/>
              <w:rPr>
                <w:rFonts w:ascii="Calibri" w:eastAsia="현대하모니 M" w:hAnsi="Calibri" w:cs="Calibri"/>
                <w:color w:val="000000" w:themeColor="dark1"/>
                <w:sz w:val="16"/>
                <w:szCs w:val="16"/>
              </w:rPr>
            </w:pPr>
            <w:r w:rsidRPr="00211C19">
              <w:rPr>
                <w:rFonts w:ascii="Calibri" w:eastAsia="현대하모니 M" w:hAnsi="Calibri" w:cs="Calibri"/>
                <w:color w:val="000000" w:themeColor="dark1"/>
                <w:sz w:val="16"/>
                <w:szCs w:val="16"/>
              </w:rPr>
              <w:t>Rheostat Bright Level (Unit: Step)(From ICU)</w:t>
            </w:r>
          </w:p>
          <w:p w14:paraId="3CF6C5A8" w14:textId="77777777" w:rsidR="00B94048" w:rsidRPr="00211C19" w:rsidRDefault="00B94048" w:rsidP="00C2040A">
            <w:pPr>
              <w:rPr>
                <w:rFonts w:eastAsia="현대하모니 M" w:cs="Calibri"/>
                <w:color w:val="000000" w:themeColor="dark1"/>
                <w:sz w:val="16"/>
                <w:szCs w:val="16"/>
              </w:rPr>
            </w:pPr>
            <w:r w:rsidRPr="00211C19">
              <w:rPr>
                <w:rFonts w:eastAsia="현대하모니 M" w:cs="Calibri"/>
                <w:color w:val="000000" w:themeColor="dark1"/>
                <w:sz w:val="16"/>
                <w:szCs w:val="16"/>
              </w:rPr>
              <w:t>0x00:Reserved/0x01:Step 1/0x02:Step 2/0x03:Step 3/0x04:Step 4/0x05:Step 5/0x06:Step 6/0x07:Step 7/0x08:Step 8/0x09:Step 9/0x0A:Step 10/0x0B:Step 11/0x0C:Step 12/0x0D:Step 13/0x0E:Step 14/0x0F:Step 15/0x10:Step 16/0x11:Step 17/0x12:Step 18/0x13:Step 19/0x14:Step 20/0x15:Step 21 (Detent)</w:t>
            </w:r>
          </w:p>
        </w:tc>
      </w:tr>
      <w:tr w:rsidR="00B94048" w:rsidRPr="00211C19" w14:paraId="36E941D5" w14:textId="77777777" w:rsidTr="00B94048">
        <w:trPr>
          <w:trHeight w:val="170"/>
        </w:trPr>
        <w:tc>
          <w:tcPr>
            <w:tcW w:w="395" w:type="pct"/>
            <w:vMerge/>
            <w:shd w:val="clear" w:color="auto" w:fill="auto"/>
            <w:vAlign w:val="center"/>
          </w:tcPr>
          <w:p w14:paraId="218D804B" w14:textId="77777777" w:rsidR="00B94048" w:rsidRPr="00211C19" w:rsidRDefault="00B94048" w:rsidP="00C2040A">
            <w:pPr>
              <w:jc w:val="center"/>
              <w:rPr>
                <w:rFonts w:eastAsia="현대하모니 L" w:cs="Calibri"/>
                <w:sz w:val="16"/>
              </w:rPr>
            </w:pPr>
          </w:p>
        </w:tc>
        <w:tc>
          <w:tcPr>
            <w:tcW w:w="1118" w:type="pct"/>
            <w:vAlign w:val="center"/>
          </w:tcPr>
          <w:p w14:paraId="4C7F8C4C" w14:textId="77777777" w:rsidR="00B94048" w:rsidRPr="00211C19" w:rsidRDefault="00B94048" w:rsidP="00C2040A">
            <w:pPr>
              <w:rPr>
                <w:rFonts w:eastAsia="현대하모니 M" w:cs="Calibri"/>
                <w:color w:val="000000" w:themeColor="dark1"/>
                <w:sz w:val="16"/>
                <w:szCs w:val="16"/>
              </w:rPr>
            </w:pPr>
            <w:r w:rsidRPr="00BD4FA6">
              <w:rPr>
                <w:rFonts w:eastAsia="현대하모니 M" w:cs="Calibri"/>
                <w:color w:val="000000" w:themeColor="dark1"/>
                <w:sz w:val="16"/>
                <w:szCs w:val="16"/>
              </w:rPr>
              <w:t>Input_b_IntTailOn</w:t>
            </w:r>
          </w:p>
        </w:tc>
        <w:tc>
          <w:tcPr>
            <w:tcW w:w="3487" w:type="pct"/>
            <w:vAlign w:val="center"/>
          </w:tcPr>
          <w:p w14:paraId="54360B49" w14:textId="77777777" w:rsidR="00B94048" w:rsidRPr="00211C19" w:rsidRDefault="00B94048" w:rsidP="00C2040A">
            <w:pPr>
              <w:pStyle w:val="aff7"/>
              <w:rPr>
                <w:rFonts w:ascii="Calibri" w:eastAsia="현대하모니 M" w:hAnsi="Calibri" w:cs="Calibri"/>
                <w:color w:val="000000" w:themeColor="dark1"/>
                <w:sz w:val="16"/>
                <w:szCs w:val="16"/>
              </w:rPr>
            </w:pPr>
            <w:r w:rsidRPr="00211C19">
              <w:rPr>
                <w:rFonts w:ascii="Calibri" w:eastAsia="현대하모니 M" w:hAnsi="Calibri" w:cs="Calibri"/>
                <w:color w:val="000000" w:themeColor="dark1"/>
                <w:sz w:val="16"/>
                <w:szCs w:val="16"/>
              </w:rPr>
              <w:t>Internal tail command</w:t>
            </w:r>
          </w:p>
          <w:p w14:paraId="385BDAE4" w14:textId="77777777" w:rsidR="00B94048" w:rsidRPr="00211C19" w:rsidRDefault="00B94048" w:rsidP="00C2040A">
            <w:pPr>
              <w:pStyle w:val="aff7"/>
              <w:rPr>
                <w:rFonts w:ascii="Calibri" w:eastAsia="현대하모니 M" w:hAnsi="Calibri" w:cs="Calibri"/>
                <w:color w:val="000000" w:themeColor="dark1"/>
                <w:sz w:val="16"/>
                <w:szCs w:val="16"/>
              </w:rPr>
            </w:pPr>
            <w:r w:rsidRPr="00211C19">
              <w:rPr>
                <w:rFonts w:ascii="Calibri" w:eastAsia="현대하모니 M" w:hAnsi="Calibri" w:cs="Calibri"/>
                <w:color w:val="000000" w:themeColor="dark1"/>
                <w:sz w:val="16"/>
                <w:szCs w:val="16"/>
              </w:rPr>
              <w:t>0x0:Off/0x1:On</w:t>
            </w:r>
          </w:p>
        </w:tc>
      </w:tr>
      <w:tr w:rsidR="00B94048" w:rsidRPr="00211C19" w14:paraId="2E2AF63F" w14:textId="77777777" w:rsidTr="00B94048">
        <w:trPr>
          <w:trHeight w:val="170"/>
        </w:trPr>
        <w:tc>
          <w:tcPr>
            <w:tcW w:w="395" w:type="pct"/>
            <w:vMerge/>
            <w:shd w:val="clear" w:color="auto" w:fill="auto"/>
            <w:vAlign w:val="center"/>
          </w:tcPr>
          <w:p w14:paraId="2D8F5C86" w14:textId="77777777" w:rsidR="00B94048" w:rsidRPr="00211C19" w:rsidRDefault="00B94048" w:rsidP="00C2040A">
            <w:pPr>
              <w:jc w:val="center"/>
              <w:rPr>
                <w:rFonts w:eastAsia="현대하모니 L" w:cs="Calibri"/>
                <w:sz w:val="16"/>
              </w:rPr>
            </w:pPr>
          </w:p>
        </w:tc>
        <w:tc>
          <w:tcPr>
            <w:tcW w:w="1118" w:type="pct"/>
            <w:vAlign w:val="center"/>
          </w:tcPr>
          <w:p w14:paraId="6FDD59D7" w14:textId="77777777" w:rsidR="00B94048" w:rsidRPr="005568AB" w:rsidRDefault="00B94048" w:rsidP="00F960E9">
            <w:pPr>
              <w:jc w:val="both"/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 w:rsidRPr="005568AB">
              <w:rPr>
                <w:rFonts w:eastAsia="현대하모니 L" w:cs="Calibri" w:hint="eastAsia"/>
                <w:color w:val="000000" w:themeColor="dark1"/>
                <w:sz w:val="16"/>
                <w:szCs w:val="16"/>
              </w:rPr>
              <w:t>Input_DetentOut</w:t>
            </w:r>
          </w:p>
        </w:tc>
        <w:tc>
          <w:tcPr>
            <w:tcW w:w="3487" w:type="pct"/>
            <w:vAlign w:val="center"/>
          </w:tcPr>
          <w:p w14:paraId="19CC9328" w14:textId="77777777" w:rsidR="00B94048" w:rsidRPr="00F960E9" w:rsidRDefault="00B94048" w:rsidP="00F960E9">
            <w:pPr>
              <w:pStyle w:val="aff7"/>
              <w:rPr>
                <w:rFonts w:ascii="Calibri" w:eastAsia="현대하모니 L" w:hAnsi="Calibri" w:cs="Calibri"/>
                <w:color w:val="000000" w:themeColor="dark1"/>
                <w:sz w:val="16"/>
                <w:szCs w:val="16"/>
              </w:rPr>
            </w:pPr>
            <w:r w:rsidRPr="00F960E9">
              <w:rPr>
                <w:rFonts w:ascii="Calibri" w:eastAsia="현대하모니 L" w:hAnsi="Calibri" w:cs="Calibri"/>
                <w:color w:val="000000" w:themeColor="dark1"/>
                <w:sz w:val="16"/>
                <w:szCs w:val="16"/>
              </w:rPr>
              <w:t>Tail Detent Interior Signal</w:t>
            </w:r>
          </w:p>
          <w:p w14:paraId="5836175B" w14:textId="77777777" w:rsidR="00B94048" w:rsidRPr="00211C19" w:rsidRDefault="00B94048" w:rsidP="00F960E9">
            <w:pPr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 w:rsidRPr="00F960E9">
              <w:rPr>
                <w:rFonts w:eastAsia="현대하모니 L" w:cs="Calibri"/>
                <w:color w:val="000000" w:themeColor="dark1"/>
                <w:sz w:val="16"/>
                <w:szCs w:val="16"/>
              </w:rPr>
              <w:t>0x0:Off (Night Time Max)/0x1:On (Day time Max)</w:t>
            </w:r>
          </w:p>
        </w:tc>
      </w:tr>
      <w:tr w:rsidR="00B94048" w:rsidRPr="00211C19" w14:paraId="27BEFC43" w14:textId="77777777" w:rsidTr="00B94048">
        <w:trPr>
          <w:trHeight w:val="170"/>
        </w:trPr>
        <w:tc>
          <w:tcPr>
            <w:tcW w:w="395" w:type="pct"/>
            <w:vMerge/>
            <w:shd w:val="clear" w:color="auto" w:fill="auto"/>
            <w:vAlign w:val="center"/>
          </w:tcPr>
          <w:p w14:paraId="41358FDA" w14:textId="77777777" w:rsidR="00B94048" w:rsidRPr="00211C19" w:rsidRDefault="00B94048" w:rsidP="00202DBA">
            <w:pPr>
              <w:jc w:val="center"/>
              <w:rPr>
                <w:rFonts w:eastAsia="현대하모니 L" w:cs="Calibri"/>
                <w:sz w:val="16"/>
              </w:rPr>
            </w:pPr>
          </w:p>
        </w:tc>
        <w:tc>
          <w:tcPr>
            <w:tcW w:w="1118" w:type="pct"/>
            <w:vAlign w:val="center"/>
          </w:tcPr>
          <w:p w14:paraId="3EDC642E" w14:textId="77777777" w:rsidR="00B94048" w:rsidRPr="00211C19" w:rsidRDefault="00B94048" w:rsidP="00202DBA">
            <w:pPr>
              <w:rPr>
                <w:rFonts w:eastAsia="현대하모니 M" w:cs="Calibri"/>
                <w:color w:val="000000" w:themeColor="dark1"/>
                <w:sz w:val="16"/>
                <w:szCs w:val="16"/>
              </w:rPr>
            </w:pPr>
            <w:r w:rsidRPr="00BD4FA6">
              <w:rPr>
                <w:rFonts w:eastAsia="현대하모니 M" w:cs="Calibri"/>
                <w:color w:val="000000" w:themeColor="dark1"/>
                <w:sz w:val="16"/>
                <w:szCs w:val="16"/>
              </w:rPr>
              <w:t>Input</w:t>
            </w:r>
            <w:r>
              <w:rPr>
                <w:rFonts w:eastAsia="현대하모니 M" w:cs="Calibri"/>
                <w:color w:val="000000" w:themeColor="dark1"/>
                <w:sz w:val="16"/>
                <w:szCs w:val="16"/>
              </w:rPr>
              <w:t>_OPT_</w:t>
            </w:r>
            <w:r w:rsidRPr="00BD4FA6">
              <w:rPr>
                <w:rFonts w:eastAsia="현대하모니 M" w:cs="Calibri"/>
                <w:color w:val="000000" w:themeColor="dark1"/>
                <w:sz w:val="16"/>
                <w:szCs w:val="16"/>
              </w:rPr>
              <w:t>b_GreenINDCmd</w:t>
            </w:r>
          </w:p>
        </w:tc>
        <w:tc>
          <w:tcPr>
            <w:tcW w:w="3487" w:type="pct"/>
            <w:vAlign w:val="center"/>
          </w:tcPr>
          <w:p w14:paraId="27FC0537" w14:textId="77777777" w:rsidR="00B94048" w:rsidRPr="00211C19" w:rsidRDefault="00B94048" w:rsidP="00202DBA">
            <w:pPr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 w:rsidRPr="00211C19">
              <w:rPr>
                <w:rFonts w:eastAsia="현대하모니 L" w:cs="Calibri"/>
                <w:color w:val="000000" w:themeColor="dark1"/>
                <w:sz w:val="16"/>
                <w:szCs w:val="16"/>
              </w:rPr>
              <w:t xml:space="preserve">Green </w:t>
            </w:r>
            <w:r>
              <w:rPr>
                <w:rFonts w:eastAsia="현대하모니 L" w:cs="Calibri" w:hint="eastAsia"/>
                <w:color w:val="000000" w:themeColor="dark1"/>
                <w:sz w:val="16"/>
                <w:szCs w:val="16"/>
              </w:rPr>
              <w:t>LED Input</w:t>
            </w:r>
            <w:r w:rsidRPr="00211C19">
              <w:rPr>
                <w:rFonts w:eastAsia="현대하모니 L" w:cs="Calibri"/>
                <w:color w:val="000000" w:themeColor="dark1"/>
                <w:sz w:val="16"/>
                <w:szCs w:val="16"/>
              </w:rPr>
              <w:t xml:space="preserve"> Command</w:t>
            </w:r>
          </w:p>
          <w:p w14:paraId="0A60D3EB" w14:textId="77777777" w:rsidR="00B94048" w:rsidRDefault="00B94048" w:rsidP="00202DBA">
            <w:pPr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>
              <w:rPr>
                <w:rFonts w:eastAsia="현대하모니 L" w:cs="Calibri" w:hint="eastAsia"/>
                <w:color w:val="000000" w:themeColor="dark1"/>
                <w:sz w:val="16"/>
                <w:szCs w:val="16"/>
              </w:rPr>
              <w:t>-</w:t>
            </w:r>
            <w:r>
              <w:rPr>
                <w:rFonts w:eastAsia="현대하모니 L" w:cs="Calibri"/>
                <w:color w:val="000000" w:themeColor="dark1"/>
                <w:sz w:val="16"/>
                <w:szCs w:val="16"/>
              </w:rPr>
              <w:t>Off</w:t>
            </w:r>
            <w:r>
              <w:rPr>
                <w:rFonts w:eastAsia="현대하모니 L" w:cs="Calibri" w:hint="eastAsia"/>
                <w:color w:val="000000" w:themeColor="dark1"/>
                <w:sz w:val="16"/>
                <w:szCs w:val="16"/>
              </w:rPr>
              <w:t xml:space="preserve"> : Green LED Off</w:t>
            </w:r>
          </w:p>
          <w:p w14:paraId="3FAE960B" w14:textId="77777777" w:rsidR="00B94048" w:rsidRPr="00173CDB" w:rsidRDefault="00B94048" w:rsidP="00202DBA">
            <w:pPr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>
              <w:rPr>
                <w:rFonts w:eastAsia="현대하모니 L" w:cs="Calibri" w:hint="eastAsia"/>
                <w:color w:val="000000" w:themeColor="dark1"/>
                <w:sz w:val="16"/>
                <w:szCs w:val="16"/>
              </w:rPr>
              <w:t>-</w:t>
            </w:r>
            <w:r w:rsidRPr="00173CDB">
              <w:rPr>
                <w:rFonts w:eastAsia="현대하모니 L" w:cs="Calibri"/>
                <w:color w:val="000000" w:themeColor="dark1"/>
                <w:sz w:val="16"/>
                <w:szCs w:val="16"/>
              </w:rPr>
              <w:t>On</w:t>
            </w:r>
            <w:r>
              <w:rPr>
                <w:rFonts w:eastAsia="현대하모니 L" w:cs="Calibri" w:hint="eastAsia"/>
                <w:color w:val="000000" w:themeColor="dark1"/>
                <w:sz w:val="16"/>
                <w:szCs w:val="16"/>
              </w:rPr>
              <w:t xml:space="preserve"> : Green LED On</w:t>
            </w:r>
          </w:p>
        </w:tc>
      </w:tr>
      <w:tr w:rsidR="00B94048" w:rsidRPr="00211C19" w14:paraId="0B31EEE7" w14:textId="77777777" w:rsidTr="00B94048">
        <w:trPr>
          <w:trHeight w:val="170"/>
        </w:trPr>
        <w:tc>
          <w:tcPr>
            <w:tcW w:w="395" w:type="pct"/>
            <w:vMerge/>
            <w:shd w:val="clear" w:color="auto" w:fill="auto"/>
            <w:vAlign w:val="center"/>
          </w:tcPr>
          <w:p w14:paraId="64E06F21" w14:textId="77777777" w:rsidR="00B94048" w:rsidRPr="00211C19" w:rsidRDefault="00B94048" w:rsidP="00202DBA">
            <w:pPr>
              <w:jc w:val="center"/>
              <w:rPr>
                <w:rFonts w:eastAsia="현대하모니 L" w:cs="Calibri"/>
                <w:sz w:val="16"/>
              </w:rPr>
            </w:pPr>
          </w:p>
        </w:tc>
        <w:tc>
          <w:tcPr>
            <w:tcW w:w="1118" w:type="pct"/>
            <w:vAlign w:val="center"/>
          </w:tcPr>
          <w:p w14:paraId="11142832" w14:textId="77777777" w:rsidR="00B94048" w:rsidRPr="00211C19" w:rsidRDefault="00B94048" w:rsidP="00202DBA">
            <w:pPr>
              <w:rPr>
                <w:rFonts w:eastAsia="현대하모니 L" w:cs="Calibri"/>
                <w:color w:val="000000" w:themeColor="dark1"/>
                <w:kern w:val="24"/>
                <w:sz w:val="16"/>
                <w:szCs w:val="16"/>
              </w:rPr>
            </w:pPr>
            <w:r w:rsidRPr="00BD4FA6">
              <w:rPr>
                <w:rFonts w:eastAsia="현대하모니 L" w:cs="Calibri"/>
                <w:color w:val="000000" w:themeColor="dark1"/>
                <w:kern w:val="24"/>
                <w:sz w:val="16"/>
                <w:szCs w:val="16"/>
              </w:rPr>
              <w:t>Input</w:t>
            </w:r>
            <w:r>
              <w:rPr>
                <w:rFonts w:eastAsia="현대하모니 L" w:cs="Calibri"/>
                <w:color w:val="000000" w:themeColor="dark1"/>
                <w:kern w:val="24"/>
                <w:sz w:val="16"/>
                <w:szCs w:val="16"/>
              </w:rPr>
              <w:t>_OPT_</w:t>
            </w:r>
            <w:r w:rsidRPr="00BD4FA6">
              <w:rPr>
                <w:rFonts w:eastAsia="현대하모니 L" w:cs="Calibri"/>
                <w:color w:val="000000" w:themeColor="dark1"/>
                <w:kern w:val="24"/>
                <w:sz w:val="16"/>
                <w:szCs w:val="16"/>
              </w:rPr>
              <w:t>b_AmberINDCmd</w:t>
            </w:r>
          </w:p>
        </w:tc>
        <w:tc>
          <w:tcPr>
            <w:tcW w:w="3487" w:type="pct"/>
            <w:vAlign w:val="center"/>
          </w:tcPr>
          <w:p w14:paraId="4D56CC85" w14:textId="77777777" w:rsidR="00B94048" w:rsidRPr="00211C19" w:rsidRDefault="00B94048" w:rsidP="00202DBA">
            <w:pPr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 w:rsidRPr="00211C19">
              <w:rPr>
                <w:rFonts w:eastAsia="현대하모니 L" w:cs="Calibri"/>
                <w:color w:val="000000" w:themeColor="dark1"/>
                <w:sz w:val="16"/>
                <w:szCs w:val="16"/>
              </w:rPr>
              <w:t xml:space="preserve">Amber </w:t>
            </w:r>
            <w:r>
              <w:rPr>
                <w:rFonts w:eastAsia="현대하모니 L" w:cs="Calibri" w:hint="eastAsia"/>
                <w:color w:val="000000" w:themeColor="dark1"/>
                <w:sz w:val="16"/>
                <w:szCs w:val="16"/>
              </w:rPr>
              <w:t>LED</w:t>
            </w:r>
            <w:r>
              <w:rPr>
                <w:rFonts w:eastAsia="현대하모니 L" w:cs="Calibri"/>
                <w:color w:val="000000" w:themeColor="dark1"/>
                <w:sz w:val="16"/>
                <w:szCs w:val="16"/>
              </w:rPr>
              <w:t xml:space="preserve"> </w:t>
            </w:r>
            <w:r>
              <w:rPr>
                <w:rFonts w:eastAsia="현대하모니 L" w:cs="Calibri" w:hint="eastAsia"/>
                <w:color w:val="000000" w:themeColor="dark1"/>
                <w:sz w:val="16"/>
                <w:szCs w:val="16"/>
              </w:rPr>
              <w:t>Input</w:t>
            </w:r>
            <w:r w:rsidRPr="00211C19">
              <w:rPr>
                <w:rFonts w:eastAsia="현대하모니 L" w:cs="Calibri"/>
                <w:color w:val="000000" w:themeColor="dark1"/>
                <w:sz w:val="16"/>
                <w:szCs w:val="16"/>
              </w:rPr>
              <w:t xml:space="preserve"> Command</w:t>
            </w:r>
          </w:p>
          <w:p w14:paraId="15F0F9AA" w14:textId="77777777" w:rsidR="00B94048" w:rsidRDefault="00B94048" w:rsidP="00202DBA">
            <w:pPr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>
              <w:rPr>
                <w:rFonts w:eastAsia="현대하모니 L" w:cs="Calibri" w:hint="eastAsia"/>
                <w:color w:val="000000" w:themeColor="dark1"/>
                <w:sz w:val="16"/>
                <w:szCs w:val="16"/>
              </w:rPr>
              <w:t>-</w:t>
            </w:r>
            <w:r>
              <w:rPr>
                <w:rFonts w:eastAsia="현대하모니 L" w:cs="Calibri"/>
                <w:color w:val="000000" w:themeColor="dark1"/>
                <w:sz w:val="16"/>
                <w:szCs w:val="16"/>
              </w:rPr>
              <w:t>Off</w:t>
            </w:r>
            <w:r>
              <w:rPr>
                <w:rFonts w:eastAsia="현대하모니 L" w:cs="Calibri" w:hint="eastAsia"/>
                <w:color w:val="000000" w:themeColor="dark1"/>
                <w:sz w:val="16"/>
                <w:szCs w:val="16"/>
              </w:rPr>
              <w:t xml:space="preserve"> : Amber LED Off</w:t>
            </w:r>
          </w:p>
          <w:p w14:paraId="58A69F16" w14:textId="77777777" w:rsidR="00B94048" w:rsidRPr="00211C19" w:rsidRDefault="00B94048" w:rsidP="00202DBA">
            <w:pPr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>
              <w:rPr>
                <w:rFonts w:eastAsia="현대하모니 L" w:cs="Calibri" w:hint="eastAsia"/>
                <w:color w:val="000000" w:themeColor="dark1"/>
                <w:sz w:val="16"/>
                <w:szCs w:val="16"/>
              </w:rPr>
              <w:t>-</w:t>
            </w:r>
            <w:r w:rsidRPr="00173CDB">
              <w:rPr>
                <w:rFonts w:eastAsia="현대하모니 L" w:cs="Calibri"/>
                <w:color w:val="000000" w:themeColor="dark1"/>
                <w:sz w:val="16"/>
                <w:szCs w:val="16"/>
              </w:rPr>
              <w:t>On</w:t>
            </w:r>
            <w:r>
              <w:rPr>
                <w:rFonts w:eastAsia="현대하모니 L" w:cs="Calibri" w:hint="eastAsia"/>
                <w:color w:val="000000" w:themeColor="dark1"/>
                <w:sz w:val="16"/>
                <w:szCs w:val="16"/>
              </w:rPr>
              <w:t xml:space="preserve"> : Amber LED On</w:t>
            </w:r>
          </w:p>
        </w:tc>
      </w:tr>
      <w:tr w:rsidR="00B94048" w:rsidRPr="00211C19" w14:paraId="6EC53C7A" w14:textId="77777777" w:rsidTr="00B94048">
        <w:trPr>
          <w:trHeight w:val="170"/>
        </w:trPr>
        <w:tc>
          <w:tcPr>
            <w:tcW w:w="395" w:type="pct"/>
            <w:vMerge w:val="restart"/>
            <w:shd w:val="clear" w:color="auto" w:fill="auto"/>
            <w:vAlign w:val="center"/>
          </w:tcPr>
          <w:p w14:paraId="15A6DA94" w14:textId="77777777" w:rsidR="00B94048" w:rsidRPr="00211C19" w:rsidRDefault="00B94048" w:rsidP="00202DBA">
            <w:pPr>
              <w:jc w:val="center"/>
              <w:rPr>
                <w:rFonts w:eastAsia="현대하모니 L" w:cs="Calibri"/>
                <w:sz w:val="16"/>
              </w:rPr>
            </w:pPr>
            <w:r w:rsidRPr="00211C19">
              <w:rPr>
                <w:rFonts w:eastAsia="현대하모니 L" w:cs="Calibri"/>
                <w:sz w:val="16"/>
              </w:rPr>
              <w:t>Output</w:t>
            </w:r>
          </w:p>
        </w:tc>
        <w:tc>
          <w:tcPr>
            <w:tcW w:w="1118" w:type="pct"/>
          </w:tcPr>
          <w:p w14:paraId="3D1C1E42" w14:textId="77777777" w:rsidR="00B94048" w:rsidRPr="00211C19" w:rsidRDefault="00B94048" w:rsidP="00202DBA">
            <w:pPr>
              <w:rPr>
                <w:rFonts w:eastAsia="현대하모니 M" w:cs="Calibri"/>
                <w:color w:val="000000" w:themeColor="dark1"/>
                <w:sz w:val="16"/>
                <w:szCs w:val="16"/>
              </w:rPr>
            </w:pPr>
            <w:r w:rsidRPr="00BD4FA6">
              <w:rPr>
                <w:rFonts w:eastAsia="현대하모니 M" w:cs="Calibri"/>
                <w:color w:val="000000" w:themeColor="dark1"/>
                <w:sz w:val="16"/>
                <w:szCs w:val="16"/>
              </w:rPr>
              <w:t>Output_GreenIND_OUT</w:t>
            </w:r>
          </w:p>
        </w:tc>
        <w:tc>
          <w:tcPr>
            <w:tcW w:w="3487" w:type="pct"/>
            <w:vAlign w:val="center"/>
          </w:tcPr>
          <w:p w14:paraId="7AC1902E" w14:textId="77777777" w:rsidR="00B94048" w:rsidRPr="00211C19" w:rsidRDefault="00B94048" w:rsidP="00202DBA">
            <w:pPr>
              <w:rPr>
                <w:rFonts w:eastAsia="현대하모니 M" w:cs="Calibri"/>
                <w:color w:val="000000" w:themeColor="dark1"/>
                <w:sz w:val="16"/>
                <w:szCs w:val="16"/>
              </w:rPr>
            </w:pPr>
            <w:r w:rsidRPr="00211C19">
              <w:rPr>
                <w:rFonts w:eastAsia="현대하모니 M" w:cs="Calibri"/>
                <w:color w:val="000000" w:themeColor="dark1"/>
                <w:sz w:val="16"/>
                <w:szCs w:val="16"/>
              </w:rPr>
              <w:t>Green LED PWM Output</w:t>
            </w:r>
          </w:p>
        </w:tc>
      </w:tr>
      <w:tr w:rsidR="00B94048" w:rsidRPr="00211C19" w14:paraId="759A0A0B" w14:textId="77777777" w:rsidTr="00B94048">
        <w:trPr>
          <w:trHeight w:val="170"/>
        </w:trPr>
        <w:tc>
          <w:tcPr>
            <w:tcW w:w="395" w:type="pct"/>
            <w:vMerge/>
            <w:shd w:val="clear" w:color="auto" w:fill="auto"/>
            <w:vAlign w:val="center"/>
          </w:tcPr>
          <w:p w14:paraId="1FAE199F" w14:textId="77777777" w:rsidR="00B94048" w:rsidRPr="00211C19" w:rsidRDefault="00B94048" w:rsidP="00202DBA">
            <w:pPr>
              <w:jc w:val="center"/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</w:p>
        </w:tc>
        <w:tc>
          <w:tcPr>
            <w:tcW w:w="1118" w:type="pct"/>
          </w:tcPr>
          <w:p w14:paraId="7519A1A1" w14:textId="77777777" w:rsidR="00B94048" w:rsidRPr="00211C19" w:rsidRDefault="00B94048" w:rsidP="00202DBA">
            <w:pPr>
              <w:rPr>
                <w:rFonts w:eastAsia="현대하모니 M" w:cs="Calibri"/>
                <w:color w:val="000000" w:themeColor="dark1"/>
                <w:sz w:val="16"/>
                <w:szCs w:val="16"/>
              </w:rPr>
            </w:pPr>
            <w:r w:rsidRPr="00BD4FA6">
              <w:rPr>
                <w:rFonts w:eastAsia="현대하모니 M" w:cs="Calibri"/>
                <w:color w:val="000000" w:themeColor="dark1"/>
                <w:sz w:val="16"/>
                <w:szCs w:val="16"/>
              </w:rPr>
              <w:t>Output_AmberIND_OUT</w:t>
            </w:r>
          </w:p>
        </w:tc>
        <w:tc>
          <w:tcPr>
            <w:tcW w:w="3487" w:type="pct"/>
            <w:vAlign w:val="center"/>
          </w:tcPr>
          <w:p w14:paraId="735A9885" w14:textId="77777777" w:rsidR="00B94048" w:rsidRPr="00211C19" w:rsidRDefault="00B94048" w:rsidP="00202DBA">
            <w:pPr>
              <w:keepNext/>
              <w:rPr>
                <w:rFonts w:eastAsia="현대하모니 M" w:cs="Calibri"/>
                <w:color w:val="000000" w:themeColor="dark1"/>
                <w:sz w:val="16"/>
                <w:szCs w:val="16"/>
              </w:rPr>
            </w:pPr>
            <w:r w:rsidRPr="00211C19">
              <w:rPr>
                <w:rFonts w:eastAsia="현대하모니 M" w:cs="Calibri"/>
                <w:color w:val="000000" w:themeColor="dark1"/>
                <w:sz w:val="16"/>
                <w:szCs w:val="16"/>
              </w:rPr>
              <w:t>Amber LED PWM Output</w:t>
            </w:r>
          </w:p>
        </w:tc>
      </w:tr>
    </w:tbl>
    <w:p w14:paraId="31803F35" w14:textId="1713AD08" w:rsidR="007D783D" w:rsidRDefault="007D783D" w:rsidP="007D783D">
      <w:pPr>
        <w:pStyle w:val="affc"/>
        <w:rPr>
          <w:rFonts w:eastAsia="현대하모니 L" w:cs="Calibri"/>
        </w:rPr>
      </w:pPr>
      <w:bookmarkStart w:id="42" w:name="_Toc96604490"/>
      <w:r w:rsidRPr="00211C19">
        <w:rPr>
          <w:rFonts w:eastAsia="현대하모니 L" w:cs="Calibri"/>
        </w:rPr>
        <w:t xml:space="preserve">Table </w:t>
      </w:r>
      <w:r w:rsidRPr="00211C19">
        <w:rPr>
          <w:rFonts w:eastAsia="현대하모니 L" w:cs="Calibri"/>
        </w:rPr>
        <w:fldChar w:fldCharType="begin"/>
      </w:r>
      <w:r w:rsidRPr="00211C19">
        <w:rPr>
          <w:rFonts w:eastAsia="현대하모니 L" w:cs="Calibri"/>
        </w:rPr>
        <w:instrText xml:space="preserve"> SEQ Table \* ARABIC </w:instrText>
      </w:r>
      <w:r w:rsidRPr="00211C19">
        <w:rPr>
          <w:rFonts w:eastAsia="현대하모니 L" w:cs="Calibri"/>
        </w:rPr>
        <w:fldChar w:fldCharType="separate"/>
      </w:r>
      <w:r w:rsidR="006F533A">
        <w:rPr>
          <w:rFonts w:eastAsia="현대하모니 L" w:cs="Calibri"/>
          <w:noProof/>
        </w:rPr>
        <w:t>10</w:t>
      </w:r>
      <w:r w:rsidRPr="00211C19">
        <w:rPr>
          <w:rFonts w:eastAsia="현대하모니 L" w:cs="Calibri"/>
        </w:rPr>
        <w:fldChar w:fldCharType="end"/>
      </w:r>
      <w:r w:rsidRPr="00211C19">
        <w:rPr>
          <w:rFonts w:eastAsia="현대하모니 L" w:cs="Calibri"/>
        </w:rPr>
        <w:t xml:space="preserve">.WPC </w:t>
      </w:r>
      <w:r>
        <w:rPr>
          <w:rFonts w:eastAsia="현대하모니 L" w:cs="Calibri" w:hint="eastAsia"/>
        </w:rPr>
        <w:t xml:space="preserve">IND </w:t>
      </w:r>
      <w:r w:rsidRPr="00211C19">
        <w:rPr>
          <w:rFonts w:eastAsia="현대하모니 L" w:cs="Calibri"/>
        </w:rPr>
        <w:t xml:space="preserve">Control </w:t>
      </w:r>
      <w:r w:rsidR="00383460">
        <w:rPr>
          <w:rFonts w:eastAsia="현대하모니 L" w:cs="Calibri"/>
        </w:rPr>
        <w:t>Type1 (1.1)</w:t>
      </w:r>
      <w:r w:rsidRPr="00211C19">
        <w:rPr>
          <w:rFonts w:eastAsia="현대하모니 L" w:cs="Calibri"/>
        </w:rPr>
        <w:t xml:space="preserve"> In/Out List</w:t>
      </w:r>
      <w:bookmarkEnd w:id="42"/>
    </w:p>
    <w:p w14:paraId="2005ADCC" w14:textId="77777777" w:rsidR="004A5B62" w:rsidRPr="004A5B62" w:rsidRDefault="004A5B62" w:rsidP="004A5B62"/>
    <w:p w14:paraId="14E920E9" w14:textId="77777777" w:rsidR="007D783D" w:rsidRDefault="00383460" w:rsidP="007D783D">
      <w:pPr>
        <w:pStyle w:val="51"/>
      </w:pPr>
      <w:r>
        <w:rPr>
          <w:rFonts w:hint="eastAsia"/>
        </w:rPr>
        <w:t>Type2 (1.1)</w:t>
      </w:r>
    </w:p>
    <w:tbl>
      <w:tblPr>
        <w:tblpPr w:leftFromText="142" w:rightFromText="142" w:vertAnchor="text" w:horzAnchor="margin" w:tblpY="137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57" w:type="dxa"/>
          <w:right w:w="0" w:type="dxa"/>
        </w:tblCellMar>
        <w:tblLook w:val="0000" w:firstRow="0" w:lastRow="0" w:firstColumn="0" w:lastColumn="0" w:noHBand="0" w:noVBand="0"/>
      </w:tblPr>
      <w:tblGrid>
        <w:gridCol w:w="817"/>
        <w:gridCol w:w="2313"/>
        <w:gridCol w:w="7214"/>
      </w:tblGrid>
      <w:tr w:rsidR="00B94048" w:rsidRPr="00211C19" w14:paraId="792EB5AB" w14:textId="77777777" w:rsidTr="00B94048">
        <w:trPr>
          <w:trHeight w:val="340"/>
        </w:trPr>
        <w:tc>
          <w:tcPr>
            <w:tcW w:w="395" w:type="pct"/>
            <w:shd w:val="clear" w:color="auto" w:fill="E0E0E0"/>
            <w:noWrap/>
            <w:vAlign w:val="center"/>
          </w:tcPr>
          <w:p w14:paraId="4EA04E28" w14:textId="77777777" w:rsidR="00B94048" w:rsidRPr="00211C19" w:rsidRDefault="00B94048" w:rsidP="00C2040A">
            <w:pPr>
              <w:jc w:val="center"/>
              <w:rPr>
                <w:rFonts w:eastAsia="현대하모니 L" w:cs="Calibri"/>
                <w:b/>
                <w:sz w:val="16"/>
              </w:rPr>
            </w:pPr>
            <w:r w:rsidRPr="00211C19">
              <w:rPr>
                <w:rFonts w:eastAsia="현대하모니 L" w:cs="Calibri"/>
                <w:b/>
                <w:bCs/>
                <w:sz w:val="16"/>
              </w:rPr>
              <w:t>Function</w:t>
            </w:r>
          </w:p>
        </w:tc>
        <w:tc>
          <w:tcPr>
            <w:tcW w:w="1118" w:type="pct"/>
            <w:shd w:val="clear" w:color="auto" w:fill="E0E0E0"/>
            <w:vAlign w:val="center"/>
          </w:tcPr>
          <w:p w14:paraId="76E32141" w14:textId="77777777" w:rsidR="00B94048" w:rsidRPr="00211C19" w:rsidRDefault="00B94048" w:rsidP="00C2040A">
            <w:pPr>
              <w:jc w:val="center"/>
              <w:rPr>
                <w:rFonts w:eastAsia="현대하모니 L" w:cs="Calibri"/>
                <w:b/>
                <w:sz w:val="16"/>
              </w:rPr>
            </w:pPr>
            <w:r w:rsidRPr="00211C19">
              <w:rPr>
                <w:rFonts w:eastAsia="현대하모니 L" w:cs="Calibri"/>
                <w:b/>
                <w:bCs/>
                <w:sz w:val="16"/>
              </w:rPr>
              <w:t>Signal Name</w:t>
            </w:r>
          </w:p>
        </w:tc>
        <w:tc>
          <w:tcPr>
            <w:tcW w:w="3487" w:type="pct"/>
            <w:shd w:val="clear" w:color="auto" w:fill="E0E0E0"/>
            <w:vAlign w:val="center"/>
          </w:tcPr>
          <w:p w14:paraId="027FBAD2" w14:textId="77777777" w:rsidR="00B94048" w:rsidRPr="00211C19" w:rsidRDefault="00B94048" w:rsidP="00C2040A">
            <w:pPr>
              <w:jc w:val="center"/>
              <w:rPr>
                <w:rFonts w:eastAsia="현대하모니 L" w:cs="Calibri"/>
                <w:b/>
                <w:sz w:val="16"/>
              </w:rPr>
            </w:pPr>
            <w:r w:rsidRPr="00211C19">
              <w:rPr>
                <w:rFonts w:eastAsia="현대하모니 L" w:cs="Calibri"/>
                <w:b/>
                <w:sz w:val="16"/>
              </w:rPr>
              <w:t>Description</w:t>
            </w:r>
          </w:p>
        </w:tc>
      </w:tr>
      <w:tr w:rsidR="00B94048" w:rsidRPr="00211C19" w14:paraId="0CE1D818" w14:textId="77777777" w:rsidTr="00B94048">
        <w:trPr>
          <w:trHeight w:val="170"/>
        </w:trPr>
        <w:tc>
          <w:tcPr>
            <w:tcW w:w="395" w:type="pct"/>
            <w:vMerge w:val="restart"/>
            <w:shd w:val="clear" w:color="auto" w:fill="auto"/>
            <w:vAlign w:val="center"/>
          </w:tcPr>
          <w:p w14:paraId="0FFC67D9" w14:textId="77777777" w:rsidR="00B94048" w:rsidRPr="00211C19" w:rsidRDefault="00B94048" w:rsidP="00C2040A">
            <w:pPr>
              <w:jc w:val="center"/>
              <w:rPr>
                <w:rFonts w:eastAsia="현대하모니 L" w:cs="Calibri"/>
                <w:sz w:val="16"/>
              </w:rPr>
            </w:pPr>
            <w:r>
              <w:rPr>
                <w:rFonts w:eastAsia="현대하모니 L" w:cs="Calibri" w:hint="eastAsia"/>
                <w:sz w:val="16"/>
              </w:rPr>
              <w:t>Input</w:t>
            </w:r>
          </w:p>
        </w:tc>
        <w:tc>
          <w:tcPr>
            <w:tcW w:w="1118" w:type="pct"/>
            <w:vAlign w:val="center"/>
          </w:tcPr>
          <w:p w14:paraId="6128AAA6" w14:textId="77777777" w:rsidR="00B94048" w:rsidRPr="00211C19" w:rsidRDefault="00B94048" w:rsidP="00C2040A">
            <w:pPr>
              <w:rPr>
                <w:rFonts w:eastAsia="현대하모니 M" w:cs="Calibri"/>
                <w:color w:val="000000" w:themeColor="dark1"/>
                <w:sz w:val="16"/>
                <w:szCs w:val="16"/>
              </w:rPr>
            </w:pPr>
            <w:r w:rsidRPr="00BD4FA6">
              <w:rPr>
                <w:rFonts w:eastAsia="현대하모니 M" w:cs="Calibri"/>
                <w:color w:val="000000" w:themeColor="dark1"/>
                <w:sz w:val="16"/>
                <w:szCs w:val="16"/>
              </w:rPr>
              <w:t>Input_RheoStatLevel</w:t>
            </w:r>
          </w:p>
        </w:tc>
        <w:tc>
          <w:tcPr>
            <w:tcW w:w="3487" w:type="pct"/>
            <w:vAlign w:val="center"/>
          </w:tcPr>
          <w:p w14:paraId="702792B2" w14:textId="77777777" w:rsidR="00B94048" w:rsidRPr="00211C19" w:rsidRDefault="00B94048" w:rsidP="00C2040A">
            <w:pPr>
              <w:pStyle w:val="aff7"/>
              <w:rPr>
                <w:rFonts w:ascii="Calibri" w:eastAsia="현대하모니 M" w:hAnsi="Calibri" w:cs="Calibri"/>
                <w:color w:val="000000" w:themeColor="dark1"/>
                <w:sz w:val="16"/>
                <w:szCs w:val="16"/>
              </w:rPr>
            </w:pPr>
            <w:r w:rsidRPr="00211C19">
              <w:rPr>
                <w:rFonts w:ascii="Calibri" w:eastAsia="현대하모니 M" w:hAnsi="Calibri" w:cs="Calibri"/>
                <w:color w:val="000000" w:themeColor="dark1"/>
                <w:sz w:val="16"/>
                <w:szCs w:val="16"/>
              </w:rPr>
              <w:t>Rheostat Bright Level (Unit: Step)(From ICU)</w:t>
            </w:r>
          </w:p>
          <w:p w14:paraId="3933A230" w14:textId="77777777" w:rsidR="00B94048" w:rsidRPr="00211C19" w:rsidRDefault="00B94048" w:rsidP="00C2040A">
            <w:pPr>
              <w:rPr>
                <w:rFonts w:eastAsia="현대하모니 M" w:cs="Calibri"/>
                <w:color w:val="000000" w:themeColor="dark1"/>
                <w:sz w:val="16"/>
                <w:szCs w:val="16"/>
              </w:rPr>
            </w:pPr>
            <w:r w:rsidRPr="00211C19">
              <w:rPr>
                <w:rFonts w:eastAsia="현대하모니 M" w:cs="Calibri"/>
                <w:color w:val="000000" w:themeColor="dark1"/>
                <w:sz w:val="16"/>
                <w:szCs w:val="16"/>
              </w:rPr>
              <w:t>0x00:Reserved/0x01:Step 1/0x02:Step 2/0x03:Step 3/0x04:Step 4/0x05:Step 5/0x06:Step 6/0x07:Step 7/0x08:Step 8/0x09:Step 9/0x0A:Step 10/0x0B:Step 11/0x0C:Step 12/0x0D:Step 13/0x0E:Step 14/0x0F:Step 15/0x10:Step 16/0x11:Step 17/0x12:Step 18/0x13:Step 19/0x</w:t>
            </w:r>
            <w:r>
              <w:rPr>
                <w:rFonts w:eastAsia="현대하모니 M" w:cs="Calibri"/>
                <w:color w:val="000000" w:themeColor="dark1"/>
                <w:sz w:val="16"/>
                <w:szCs w:val="16"/>
              </w:rPr>
              <w:t>14:Step 20/0x15:Step 21</w:t>
            </w:r>
          </w:p>
        </w:tc>
      </w:tr>
      <w:tr w:rsidR="00B94048" w:rsidRPr="00211C19" w14:paraId="45D15C34" w14:textId="77777777" w:rsidTr="00B94048">
        <w:trPr>
          <w:trHeight w:val="170"/>
        </w:trPr>
        <w:tc>
          <w:tcPr>
            <w:tcW w:w="395" w:type="pct"/>
            <w:vMerge/>
            <w:shd w:val="clear" w:color="auto" w:fill="auto"/>
            <w:vAlign w:val="center"/>
          </w:tcPr>
          <w:p w14:paraId="4F2BBD3A" w14:textId="77777777" w:rsidR="00B94048" w:rsidRPr="00211C19" w:rsidRDefault="00B94048" w:rsidP="00C2040A">
            <w:pPr>
              <w:jc w:val="center"/>
              <w:rPr>
                <w:rFonts w:eastAsia="현대하모니 L" w:cs="Calibri"/>
                <w:sz w:val="16"/>
              </w:rPr>
            </w:pPr>
          </w:p>
        </w:tc>
        <w:tc>
          <w:tcPr>
            <w:tcW w:w="1118" w:type="pct"/>
            <w:vAlign w:val="center"/>
          </w:tcPr>
          <w:p w14:paraId="5C072FDD" w14:textId="77777777" w:rsidR="00B94048" w:rsidRPr="00211C19" w:rsidRDefault="00B94048" w:rsidP="00C2040A">
            <w:pPr>
              <w:rPr>
                <w:rFonts w:eastAsia="현대하모니 M" w:cs="Calibri"/>
                <w:color w:val="000000" w:themeColor="dark1"/>
                <w:sz w:val="16"/>
                <w:szCs w:val="16"/>
              </w:rPr>
            </w:pPr>
            <w:r w:rsidRPr="00BD4FA6">
              <w:rPr>
                <w:rFonts w:eastAsia="현대하모니 M" w:cs="Calibri"/>
                <w:color w:val="000000" w:themeColor="dark1"/>
                <w:sz w:val="16"/>
                <w:szCs w:val="16"/>
              </w:rPr>
              <w:t>Input_b_IntTailOn</w:t>
            </w:r>
          </w:p>
        </w:tc>
        <w:tc>
          <w:tcPr>
            <w:tcW w:w="3487" w:type="pct"/>
            <w:vAlign w:val="center"/>
          </w:tcPr>
          <w:p w14:paraId="1AC40A4D" w14:textId="77777777" w:rsidR="00B94048" w:rsidRPr="00211C19" w:rsidRDefault="00B94048" w:rsidP="00C2040A">
            <w:pPr>
              <w:pStyle w:val="aff7"/>
              <w:rPr>
                <w:rFonts w:ascii="Calibri" w:eastAsia="현대하모니 M" w:hAnsi="Calibri" w:cs="Calibri"/>
                <w:color w:val="000000" w:themeColor="dark1"/>
                <w:sz w:val="16"/>
                <w:szCs w:val="16"/>
              </w:rPr>
            </w:pPr>
            <w:r w:rsidRPr="00211C19">
              <w:rPr>
                <w:rFonts w:ascii="Calibri" w:eastAsia="현대하모니 M" w:hAnsi="Calibri" w:cs="Calibri"/>
                <w:color w:val="000000" w:themeColor="dark1"/>
                <w:sz w:val="16"/>
                <w:szCs w:val="16"/>
              </w:rPr>
              <w:t>Internal tail command</w:t>
            </w:r>
          </w:p>
          <w:p w14:paraId="6DCBFDB8" w14:textId="77777777" w:rsidR="00B94048" w:rsidRPr="00211C19" w:rsidRDefault="00B94048" w:rsidP="00C2040A">
            <w:pPr>
              <w:pStyle w:val="aff7"/>
              <w:rPr>
                <w:rFonts w:ascii="Calibri" w:eastAsia="현대하모니 M" w:hAnsi="Calibri" w:cs="Calibri"/>
                <w:color w:val="000000" w:themeColor="dark1"/>
                <w:sz w:val="16"/>
                <w:szCs w:val="16"/>
              </w:rPr>
            </w:pPr>
            <w:r w:rsidRPr="00211C19">
              <w:rPr>
                <w:rFonts w:ascii="Calibri" w:eastAsia="현대하모니 M" w:hAnsi="Calibri" w:cs="Calibri"/>
                <w:color w:val="000000" w:themeColor="dark1"/>
                <w:sz w:val="16"/>
                <w:szCs w:val="16"/>
              </w:rPr>
              <w:t>0x0:Off/0x1:On</w:t>
            </w:r>
          </w:p>
        </w:tc>
      </w:tr>
      <w:tr w:rsidR="00B94048" w:rsidRPr="00211C19" w14:paraId="6FA76995" w14:textId="77777777" w:rsidTr="00B94048">
        <w:trPr>
          <w:trHeight w:val="170"/>
        </w:trPr>
        <w:tc>
          <w:tcPr>
            <w:tcW w:w="395" w:type="pct"/>
            <w:vMerge/>
            <w:shd w:val="clear" w:color="auto" w:fill="auto"/>
            <w:vAlign w:val="center"/>
          </w:tcPr>
          <w:p w14:paraId="0BCB0126" w14:textId="77777777" w:rsidR="00B94048" w:rsidRPr="00211C19" w:rsidRDefault="00B94048" w:rsidP="00246A1B">
            <w:pPr>
              <w:jc w:val="center"/>
              <w:rPr>
                <w:rFonts w:eastAsia="현대하모니 L" w:cs="Calibri"/>
                <w:sz w:val="16"/>
              </w:rPr>
            </w:pPr>
          </w:p>
        </w:tc>
        <w:tc>
          <w:tcPr>
            <w:tcW w:w="1118" w:type="pct"/>
            <w:vAlign w:val="center"/>
          </w:tcPr>
          <w:p w14:paraId="05F7C282" w14:textId="77777777" w:rsidR="00B94048" w:rsidRPr="00211C19" w:rsidRDefault="00B94048" w:rsidP="00246A1B">
            <w:pPr>
              <w:rPr>
                <w:rFonts w:eastAsia="현대하모니 M" w:cs="Calibri"/>
                <w:color w:val="000000" w:themeColor="dark1"/>
                <w:sz w:val="16"/>
                <w:szCs w:val="16"/>
              </w:rPr>
            </w:pPr>
            <w:r w:rsidRPr="00BD4FA6">
              <w:rPr>
                <w:rFonts w:eastAsia="현대하모니 M" w:cs="Calibri"/>
                <w:color w:val="000000" w:themeColor="dark1"/>
                <w:sz w:val="16"/>
                <w:szCs w:val="16"/>
              </w:rPr>
              <w:t>Input</w:t>
            </w:r>
            <w:r>
              <w:rPr>
                <w:rFonts w:eastAsia="현대하모니 M" w:cs="Calibri"/>
                <w:color w:val="000000" w:themeColor="dark1"/>
                <w:sz w:val="16"/>
                <w:szCs w:val="16"/>
              </w:rPr>
              <w:t>_OPT_</w:t>
            </w:r>
            <w:r w:rsidRPr="00BD4FA6">
              <w:rPr>
                <w:rFonts w:eastAsia="현대하모니 M" w:cs="Calibri"/>
                <w:color w:val="000000" w:themeColor="dark1"/>
                <w:sz w:val="16"/>
                <w:szCs w:val="16"/>
              </w:rPr>
              <w:t>b_GreenINDCmd</w:t>
            </w:r>
          </w:p>
        </w:tc>
        <w:tc>
          <w:tcPr>
            <w:tcW w:w="3487" w:type="pct"/>
            <w:vAlign w:val="center"/>
          </w:tcPr>
          <w:p w14:paraId="0CEDB572" w14:textId="77777777" w:rsidR="00B94048" w:rsidRPr="00211C19" w:rsidRDefault="00B94048" w:rsidP="00246A1B">
            <w:pPr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 w:rsidRPr="00211C19">
              <w:rPr>
                <w:rFonts w:eastAsia="현대하모니 L" w:cs="Calibri"/>
                <w:color w:val="000000" w:themeColor="dark1"/>
                <w:sz w:val="16"/>
                <w:szCs w:val="16"/>
              </w:rPr>
              <w:t xml:space="preserve">Green </w:t>
            </w:r>
            <w:r>
              <w:rPr>
                <w:rFonts w:eastAsia="현대하모니 L" w:cs="Calibri" w:hint="eastAsia"/>
                <w:color w:val="000000" w:themeColor="dark1"/>
                <w:sz w:val="16"/>
                <w:szCs w:val="16"/>
              </w:rPr>
              <w:t>LED Input</w:t>
            </w:r>
            <w:r w:rsidRPr="00211C19">
              <w:rPr>
                <w:rFonts w:eastAsia="현대하모니 L" w:cs="Calibri"/>
                <w:color w:val="000000" w:themeColor="dark1"/>
                <w:sz w:val="16"/>
                <w:szCs w:val="16"/>
              </w:rPr>
              <w:t xml:space="preserve"> Command</w:t>
            </w:r>
          </w:p>
          <w:p w14:paraId="16567D14" w14:textId="77777777" w:rsidR="00B94048" w:rsidRDefault="00B94048" w:rsidP="00246A1B">
            <w:pPr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>
              <w:rPr>
                <w:rFonts w:eastAsia="현대하모니 L" w:cs="Calibri" w:hint="eastAsia"/>
                <w:color w:val="000000" w:themeColor="dark1"/>
                <w:sz w:val="16"/>
                <w:szCs w:val="16"/>
              </w:rPr>
              <w:t>-</w:t>
            </w:r>
            <w:r>
              <w:rPr>
                <w:rFonts w:eastAsia="현대하모니 L" w:cs="Calibri"/>
                <w:color w:val="000000" w:themeColor="dark1"/>
                <w:sz w:val="16"/>
                <w:szCs w:val="16"/>
              </w:rPr>
              <w:t>Off</w:t>
            </w:r>
            <w:r>
              <w:rPr>
                <w:rFonts w:eastAsia="현대하모니 L" w:cs="Calibri" w:hint="eastAsia"/>
                <w:color w:val="000000" w:themeColor="dark1"/>
                <w:sz w:val="16"/>
                <w:szCs w:val="16"/>
              </w:rPr>
              <w:t xml:space="preserve"> : Green LED Off</w:t>
            </w:r>
          </w:p>
          <w:p w14:paraId="0F09379E" w14:textId="77777777" w:rsidR="00B94048" w:rsidRPr="00173CDB" w:rsidRDefault="00B94048" w:rsidP="00246A1B">
            <w:pPr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>
              <w:rPr>
                <w:rFonts w:eastAsia="현대하모니 L" w:cs="Calibri" w:hint="eastAsia"/>
                <w:color w:val="000000" w:themeColor="dark1"/>
                <w:sz w:val="16"/>
                <w:szCs w:val="16"/>
              </w:rPr>
              <w:t>-</w:t>
            </w:r>
            <w:r w:rsidRPr="00173CDB">
              <w:rPr>
                <w:rFonts w:eastAsia="현대하모니 L" w:cs="Calibri"/>
                <w:color w:val="000000" w:themeColor="dark1"/>
                <w:sz w:val="16"/>
                <w:szCs w:val="16"/>
              </w:rPr>
              <w:t>On</w:t>
            </w:r>
            <w:r>
              <w:rPr>
                <w:rFonts w:eastAsia="현대하모니 L" w:cs="Calibri" w:hint="eastAsia"/>
                <w:color w:val="000000" w:themeColor="dark1"/>
                <w:sz w:val="16"/>
                <w:szCs w:val="16"/>
              </w:rPr>
              <w:t xml:space="preserve"> : Green LED On</w:t>
            </w:r>
          </w:p>
        </w:tc>
      </w:tr>
      <w:tr w:rsidR="00B94048" w:rsidRPr="00211C19" w14:paraId="4BA734C1" w14:textId="77777777" w:rsidTr="00B94048">
        <w:trPr>
          <w:trHeight w:val="170"/>
        </w:trPr>
        <w:tc>
          <w:tcPr>
            <w:tcW w:w="395" w:type="pct"/>
            <w:vMerge/>
            <w:shd w:val="clear" w:color="auto" w:fill="auto"/>
            <w:vAlign w:val="center"/>
          </w:tcPr>
          <w:p w14:paraId="048A7A62" w14:textId="77777777" w:rsidR="00B94048" w:rsidRPr="00211C19" w:rsidRDefault="00B94048" w:rsidP="00246A1B">
            <w:pPr>
              <w:jc w:val="center"/>
              <w:rPr>
                <w:rFonts w:eastAsia="현대하모니 L" w:cs="Calibri"/>
                <w:sz w:val="16"/>
              </w:rPr>
            </w:pPr>
          </w:p>
        </w:tc>
        <w:tc>
          <w:tcPr>
            <w:tcW w:w="1118" w:type="pct"/>
            <w:vAlign w:val="center"/>
          </w:tcPr>
          <w:p w14:paraId="4F85C1D1" w14:textId="77777777" w:rsidR="00B94048" w:rsidRPr="00211C19" w:rsidRDefault="00B94048" w:rsidP="00246A1B">
            <w:pPr>
              <w:rPr>
                <w:rFonts w:eastAsia="현대하모니 L" w:cs="Calibri"/>
                <w:color w:val="000000" w:themeColor="dark1"/>
                <w:kern w:val="24"/>
                <w:sz w:val="16"/>
                <w:szCs w:val="16"/>
              </w:rPr>
            </w:pPr>
            <w:r w:rsidRPr="00BD4FA6">
              <w:rPr>
                <w:rFonts w:eastAsia="현대하모니 L" w:cs="Calibri"/>
                <w:color w:val="000000" w:themeColor="dark1"/>
                <w:kern w:val="24"/>
                <w:sz w:val="16"/>
                <w:szCs w:val="16"/>
              </w:rPr>
              <w:t>Input</w:t>
            </w:r>
            <w:r>
              <w:rPr>
                <w:rFonts w:eastAsia="현대하모니 L" w:cs="Calibri"/>
                <w:color w:val="000000" w:themeColor="dark1"/>
                <w:kern w:val="24"/>
                <w:sz w:val="16"/>
                <w:szCs w:val="16"/>
              </w:rPr>
              <w:t>_OPT_</w:t>
            </w:r>
            <w:r w:rsidRPr="00BD4FA6">
              <w:rPr>
                <w:rFonts w:eastAsia="현대하모니 L" w:cs="Calibri"/>
                <w:color w:val="000000" w:themeColor="dark1"/>
                <w:kern w:val="24"/>
                <w:sz w:val="16"/>
                <w:szCs w:val="16"/>
              </w:rPr>
              <w:t>b_AmberINDCmd</w:t>
            </w:r>
          </w:p>
        </w:tc>
        <w:tc>
          <w:tcPr>
            <w:tcW w:w="3487" w:type="pct"/>
            <w:vAlign w:val="center"/>
          </w:tcPr>
          <w:p w14:paraId="59693BF3" w14:textId="77777777" w:rsidR="00B94048" w:rsidRPr="00211C19" w:rsidRDefault="00B94048" w:rsidP="00246A1B">
            <w:pPr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 w:rsidRPr="00211C19">
              <w:rPr>
                <w:rFonts w:eastAsia="현대하모니 L" w:cs="Calibri"/>
                <w:color w:val="000000" w:themeColor="dark1"/>
                <w:sz w:val="16"/>
                <w:szCs w:val="16"/>
              </w:rPr>
              <w:t xml:space="preserve">Amber </w:t>
            </w:r>
            <w:r>
              <w:rPr>
                <w:rFonts w:eastAsia="현대하모니 L" w:cs="Calibri" w:hint="eastAsia"/>
                <w:color w:val="000000" w:themeColor="dark1"/>
                <w:sz w:val="16"/>
                <w:szCs w:val="16"/>
              </w:rPr>
              <w:t>LED</w:t>
            </w:r>
            <w:r>
              <w:rPr>
                <w:rFonts w:eastAsia="현대하모니 L" w:cs="Calibri"/>
                <w:color w:val="000000" w:themeColor="dark1"/>
                <w:sz w:val="16"/>
                <w:szCs w:val="16"/>
              </w:rPr>
              <w:t xml:space="preserve"> </w:t>
            </w:r>
            <w:r>
              <w:rPr>
                <w:rFonts w:eastAsia="현대하모니 L" w:cs="Calibri" w:hint="eastAsia"/>
                <w:color w:val="000000" w:themeColor="dark1"/>
                <w:sz w:val="16"/>
                <w:szCs w:val="16"/>
              </w:rPr>
              <w:t>Input</w:t>
            </w:r>
            <w:r w:rsidRPr="00211C19">
              <w:rPr>
                <w:rFonts w:eastAsia="현대하모니 L" w:cs="Calibri"/>
                <w:color w:val="000000" w:themeColor="dark1"/>
                <w:sz w:val="16"/>
                <w:szCs w:val="16"/>
              </w:rPr>
              <w:t xml:space="preserve"> Command</w:t>
            </w:r>
          </w:p>
          <w:p w14:paraId="352DCEFE" w14:textId="77777777" w:rsidR="00B94048" w:rsidRDefault="00B94048" w:rsidP="00246A1B">
            <w:pPr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>
              <w:rPr>
                <w:rFonts w:eastAsia="현대하모니 L" w:cs="Calibri" w:hint="eastAsia"/>
                <w:color w:val="000000" w:themeColor="dark1"/>
                <w:sz w:val="16"/>
                <w:szCs w:val="16"/>
              </w:rPr>
              <w:t>-</w:t>
            </w:r>
            <w:r>
              <w:rPr>
                <w:rFonts w:eastAsia="현대하모니 L" w:cs="Calibri"/>
                <w:color w:val="000000" w:themeColor="dark1"/>
                <w:sz w:val="16"/>
                <w:szCs w:val="16"/>
              </w:rPr>
              <w:t>Off</w:t>
            </w:r>
            <w:r>
              <w:rPr>
                <w:rFonts w:eastAsia="현대하모니 L" w:cs="Calibri" w:hint="eastAsia"/>
                <w:color w:val="000000" w:themeColor="dark1"/>
                <w:sz w:val="16"/>
                <w:szCs w:val="16"/>
              </w:rPr>
              <w:t xml:space="preserve"> : Amber LED Off</w:t>
            </w:r>
          </w:p>
          <w:p w14:paraId="396AA776" w14:textId="77777777" w:rsidR="00B94048" w:rsidRPr="00211C19" w:rsidRDefault="00B94048" w:rsidP="00246A1B">
            <w:pPr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>
              <w:rPr>
                <w:rFonts w:eastAsia="현대하모니 L" w:cs="Calibri" w:hint="eastAsia"/>
                <w:color w:val="000000" w:themeColor="dark1"/>
                <w:sz w:val="16"/>
                <w:szCs w:val="16"/>
              </w:rPr>
              <w:t>-</w:t>
            </w:r>
            <w:r w:rsidRPr="00173CDB">
              <w:rPr>
                <w:rFonts w:eastAsia="현대하모니 L" w:cs="Calibri"/>
                <w:color w:val="000000" w:themeColor="dark1"/>
                <w:sz w:val="16"/>
                <w:szCs w:val="16"/>
              </w:rPr>
              <w:t>On</w:t>
            </w:r>
            <w:r>
              <w:rPr>
                <w:rFonts w:eastAsia="현대하모니 L" w:cs="Calibri" w:hint="eastAsia"/>
                <w:color w:val="000000" w:themeColor="dark1"/>
                <w:sz w:val="16"/>
                <w:szCs w:val="16"/>
              </w:rPr>
              <w:t xml:space="preserve"> : Amber LED On</w:t>
            </w:r>
          </w:p>
        </w:tc>
      </w:tr>
      <w:tr w:rsidR="00B94048" w:rsidRPr="00211C19" w14:paraId="4F8F1FA2" w14:textId="77777777" w:rsidTr="00B94048">
        <w:trPr>
          <w:trHeight w:val="170"/>
        </w:trPr>
        <w:tc>
          <w:tcPr>
            <w:tcW w:w="395" w:type="pct"/>
            <w:vMerge w:val="restart"/>
            <w:shd w:val="clear" w:color="auto" w:fill="auto"/>
            <w:vAlign w:val="center"/>
          </w:tcPr>
          <w:p w14:paraId="689FB69D" w14:textId="77777777" w:rsidR="00B94048" w:rsidRPr="00211C19" w:rsidRDefault="00B94048" w:rsidP="00C2040A">
            <w:pPr>
              <w:jc w:val="center"/>
              <w:rPr>
                <w:rFonts w:eastAsia="현대하모니 L" w:cs="Calibri"/>
                <w:sz w:val="16"/>
              </w:rPr>
            </w:pPr>
            <w:r w:rsidRPr="00211C19">
              <w:rPr>
                <w:rFonts w:eastAsia="현대하모니 L" w:cs="Calibri"/>
                <w:sz w:val="16"/>
              </w:rPr>
              <w:t>Output</w:t>
            </w:r>
          </w:p>
        </w:tc>
        <w:tc>
          <w:tcPr>
            <w:tcW w:w="1118" w:type="pct"/>
          </w:tcPr>
          <w:p w14:paraId="522D9175" w14:textId="77777777" w:rsidR="00B94048" w:rsidRPr="00211C19" w:rsidRDefault="00B94048" w:rsidP="00C2040A">
            <w:pPr>
              <w:rPr>
                <w:rFonts w:eastAsia="현대하모니 M" w:cs="Calibri"/>
                <w:color w:val="000000" w:themeColor="dark1"/>
                <w:sz w:val="16"/>
                <w:szCs w:val="16"/>
              </w:rPr>
            </w:pPr>
            <w:r w:rsidRPr="00BD4FA6">
              <w:rPr>
                <w:rFonts w:eastAsia="현대하모니 M" w:cs="Calibri"/>
                <w:color w:val="000000" w:themeColor="dark1"/>
                <w:sz w:val="16"/>
                <w:szCs w:val="16"/>
              </w:rPr>
              <w:t>Output_GreenIND_OUT</w:t>
            </w:r>
          </w:p>
        </w:tc>
        <w:tc>
          <w:tcPr>
            <w:tcW w:w="3487" w:type="pct"/>
            <w:vAlign w:val="center"/>
          </w:tcPr>
          <w:p w14:paraId="393208FA" w14:textId="77777777" w:rsidR="00B94048" w:rsidRPr="00211C19" w:rsidRDefault="00B94048" w:rsidP="00C2040A">
            <w:pPr>
              <w:rPr>
                <w:rFonts w:eastAsia="현대하모니 M" w:cs="Calibri"/>
                <w:color w:val="000000" w:themeColor="dark1"/>
                <w:sz w:val="16"/>
                <w:szCs w:val="16"/>
              </w:rPr>
            </w:pPr>
            <w:r w:rsidRPr="00211C19">
              <w:rPr>
                <w:rFonts w:eastAsia="현대하모니 M" w:cs="Calibri"/>
                <w:color w:val="000000" w:themeColor="dark1"/>
                <w:sz w:val="16"/>
                <w:szCs w:val="16"/>
              </w:rPr>
              <w:t>Green LED PWM Output</w:t>
            </w:r>
          </w:p>
        </w:tc>
      </w:tr>
      <w:tr w:rsidR="00B94048" w:rsidRPr="00211C19" w14:paraId="4FD4926D" w14:textId="77777777" w:rsidTr="00B94048">
        <w:trPr>
          <w:trHeight w:val="170"/>
        </w:trPr>
        <w:tc>
          <w:tcPr>
            <w:tcW w:w="395" w:type="pct"/>
            <w:vMerge/>
            <w:shd w:val="clear" w:color="auto" w:fill="auto"/>
            <w:vAlign w:val="center"/>
          </w:tcPr>
          <w:p w14:paraId="40BD6843" w14:textId="77777777" w:rsidR="00B94048" w:rsidRPr="00211C19" w:rsidRDefault="00B94048" w:rsidP="00C2040A">
            <w:pPr>
              <w:jc w:val="center"/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</w:p>
        </w:tc>
        <w:tc>
          <w:tcPr>
            <w:tcW w:w="1118" w:type="pct"/>
          </w:tcPr>
          <w:p w14:paraId="3D55A716" w14:textId="77777777" w:rsidR="00B94048" w:rsidRPr="00211C19" w:rsidRDefault="00B94048" w:rsidP="00C2040A">
            <w:pPr>
              <w:rPr>
                <w:rFonts w:eastAsia="현대하모니 M" w:cs="Calibri"/>
                <w:color w:val="000000" w:themeColor="dark1"/>
                <w:sz w:val="16"/>
                <w:szCs w:val="16"/>
              </w:rPr>
            </w:pPr>
            <w:r w:rsidRPr="00BD4FA6">
              <w:rPr>
                <w:rFonts w:eastAsia="현대하모니 M" w:cs="Calibri"/>
                <w:color w:val="000000" w:themeColor="dark1"/>
                <w:sz w:val="16"/>
                <w:szCs w:val="16"/>
              </w:rPr>
              <w:t>Output_AmberIND_OUT</w:t>
            </w:r>
          </w:p>
        </w:tc>
        <w:tc>
          <w:tcPr>
            <w:tcW w:w="3487" w:type="pct"/>
            <w:vAlign w:val="center"/>
          </w:tcPr>
          <w:p w14:paraId="19F7BB2E" w14:textId="77777777" w:rsidR="00B94048" w:rsidRPr="00211C19" w:rsidRDefault="00B94048" w:rsidP="00C2040A">
            <w:pPr>
              <w:keepNext/>
              <w:rPr>
                <w:rFonts w:eastAsia="현대하모니 M" w:cs="Calibri"/>
                <w:color w:val="000000" w:themeColor="dark1"/>
                <w:sz w:val="16"/>
                <w:szCs w:val="16"/>
              </w:rPr>
            </w:pPr>
            <w:r w:rsidRPr="00211C19">
              <w:rPr>
                <w:rFonts w:eastAsia="현대하모니 M" w:cs="Calibri"/>
                <w:color w:val="000000" w:themeColor="dark1"/>
                <w:sz w:val="16"/>
                <w:szCs w:val="16"/>
              </w:rPr>
              <w:t>Amber LED PWM Output</w:t>
            </w:r>
          </w:p>
        </w:tc>
      </w:tr>
    </w:tbl>
    <w:p w14:paraId="29023AB6" w14:textId="123DC6FD" w:rsidR="004A5B62" w:rsidRDefault="007D783D" w:rsidP="007D783D">
      <w:pPr>
        <w:pStyle w:val="affc"/>
        <w:rPr>
          <w:rFonts w:eastAsia="현대하모니 L" w:cs="Calibri"/>
        </w:rPr>
      </w:pPr>
      <w:bookmarkStart w:id="43" w:name="_Toc96604491"/>
      <w:r w:rsidRPr="00211C19">
        <w:rPr>
          <w:rFonts w:eastAsia="현대하모니 L" w:cs="Calibri"/>
        </w:rPr>
        <w:t xml:space="preserve">Table </w:t>
      </w:r>
      <w:r w:rsidRPr="00211C19">
        <w:rPr>
          <w:rFonts w:eastAsia="현대하모니 L" w:cs="Calibri"/>
        </w:rPr>
        <w:fldChar w:fldCharType="begin"/>
      </w:r>
      <w:r w:rsidRPr="00211C19">
        <w:rPr>
          <w:rFonts w:eastAsia="현대하모니 L" w:cs="Calibri"/>
        </w:rPr>
        <w:instrText xml:space="preserve"> SEQ Table \* ARABIC </w:instrText>
      </w:r>
      <w:r w:rsidRPr="00211C19">
        <w:rPr>
          <w:rFonts w:eastAsia="현대하모니 L" w:cs="Calibri"/>
        </w:rPr>
        <w:fldChar w:fldCharType="separate"/>
      </w:r>
      <w:r w:rsidR="006F533A">
        <w:rPr>
          <w:rFonts w:eastAsia="현대하모니 L" w:cs="Calibri"/>
          <w:noProof/>
        </w:rPr>
        <w:t>11</w:t>
      </w:r>
      <w:r w:rsidRPr="00211C19">
        <w:rPr>
          <w:rFonts w:eastAsia="현대하모니 L" w:cs="Calibri"/>
        </w:rPr>
        <w:fldChar w:fldCharType="end"/>
      </w:r>
      <w:r w:rsidRPr="00211C19">
        <w:rPr>
          <w:rFonts w:eastAsia="현대하모니 L" w:cs="Calibri"/>
        </w:rPr>
        <w:t xml:space="preserve">.WPC </w:t>
      </w:r>
      <w:r>
        <w:rPr>
          <w:rFonts w:eastAsia="현대하모니 L" w:cs="Calibri" w:hint="eastAsia"/>
        </w:rPr>
        <w:t xml:space="preserve">IND </w:t>
      </w:r>
      <w:r w:rsidRPr="00211C19">
        <w:rPr>
          <w:rFonts w:eastAsia="현대하모니 L" w:cs="Calibri"/>
        </w:rPr>
        <w:t xml:space="preserve">Control </w:t>
      </w:r>
      <w:r w:rsidR="00383460">
        <w:rPr>
          <w:rFonts w:eastAsia="현대하모니 L" w:cs="Calibri"/>
        </w:rPr>
        <w:t>Type2 (1.1)</w:t>
      </w:r>
      <w:r w:rsidRPr="00211C19">
        <w:rPr>
          <w:rFonts w:eastAsia="현대하모니 L" w:cs="Calibri"/>
        </w:rPr>
        <w:t xml:space="preserve"> In/Out List</w:t>
      </w:r>
      <w:bookmarkEnd w:id="43"/>
    </w:p>
    <w:p w14:paraId="5ABF6FAB" w14:textId="77777777" w:rsidR="00D60413" w:rsidRPr="004A5B62" w:rsidRDefault="00D60413" w:rsidP="00D60413"/>
    <w:p w14:paraId="7D2BE456" w14:textId="5D567781" w:rsidR="00D60413" w:rsidRDefault="00D60413" w:rsidP="00D60413">
      <w:pPr>
        <w:pStyle w:val="51"/>
      </w:pPr>
      <w:r>
        <w:rPr>
          <w:rFonts w:hint="eastAsia"/>
        </w:rPr>
        <w:t>Type3 (1.</w:t>
      </w:r>
      <w:r>
        <w:t>0</w:t>
      </w:r>
      <w:r>
        <w:rPr>
          <w:rFonts w:hint="eastAsia"/>
        </w:rPr>
        <w:t>)</w:t>
      </w:r>
    </w:p>
    <w:tbl>
      <w:tblPr>
        <w:tblpPr w:leftFromText="142" w:rightFromText="142" w:vertAnchor="text" w:horzAnchor="margin" w:tblpY="137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57" w:type="dxa"/>
          <w:right w:w="0" w:type="dxa"/>
        </w:tblCellMar>
        <w:tblLook w:val="0000" w:firstRow="0" w:lastRow="0" w:firstColumn="0" w:lastColumn="0" w:noHBand="0" w:noVBand="0"/>
      </w:tblPr>
      <w:tblGrid>
        <w:gridCol w:w="817"/>
        <w:gridCol w:w="2313"/>
        <w:gridCol w:w="7214"/>
      </w:tblGrid>
      <w:tr w:rsidR="00D60413" w:rsidRPr="00211C19" w14:paraId="0AE0EC72" w14:textId="77777777" w:rsidTr="00D60413">
        <w:trPr>
          <w:trHeight w:val="340"/>
        </w:trPr>
        <w:tc>
          <w:tcPr>
            <w:tcW w:w="395" w:type="pct"/>
            <w:shd w:val="clear" w:color="auto" w:fill="E0E0E0"/>
            <w:noWrap/>
            <w:vAlign w:val="center"/>
          </w:tcPr>
          <w:p w14:paraId="17E3A2B1" w14:textId="77777777" w:rsidR="00D60413" w:rsidRPr="00211C19" w:rsidRDefault="00D60413" w:rsidP="00D60413">
            <w:pPr>
              <w:jc w:val="center"/>
              <w:rPr>
                <w:rFonts w:eastAsia="현대하모니 L" w:cs="Calibri"/>
                <w:b/>
                <w:sz w:val="16"/>
              </w:rPr>
            </w:pPr>
            <w:r w:rsidRPr="00211C19">
              <w:rPr>
                <w:rFonts w:eastAsia="현대하모니 L" w:cs="Calibri"/>
                <w:b/>
                <w:bCs/>
                <w:sz w:val="16"/>
              </w:rPr>
              <w:t>Function</w:t>
            </w:r>
          </w:p>
        </w:tc>
        <w:tc>
          <w:tcPr>
            <w:tcW w:w="1118" w:type="pct"/>
            <w:shd w:val="clear" w:color="auto" w:fill="E0E0E0"/>
            <w:vAlign w:val="center"/>
          </w:tcPr>
          <w:p w14:paraId="12E52610" w14:textId="77777777" w:rsidR="00D60413" w:rsidRPr="00211C19" w:rsidRDefault="00D60413" w:rsidP="00D60413">
            <w:pPr>
              <w:jc w:val="center"/>
              <w:rPr>
                <w:rFonts w:eastAsia="현대하모니 L" w:cs="Calibri"/>
                <w:b/>
                <w:sz w:val="16"/>
              </w:rPr>
            </w:pPr>
            <w:r w:rsidRPr="00211C19">
              <w:rPr>
                <w:rFonts w:eastAsia="현대하모니 L" w:cs="Calibri"/>
                <w:b/>
                <w:bCs/>
                <w:sz w:val="16"/>
              </w:rPr>
              <w:t>Signal Name</w:t>
            </w:r>
          </w:p>
        </w:tc>
        <w:tc>
          <w:tcPr>
            <w:tcW w:w="3487" w:type="pct"/>
            <w:shd w:val="clear" w:color="auto" w:fill="E0E0E0"/>
            <w:vAlign w:val="center"/>
          </w:tcPr>
          <w:p w14:paraId="7BF1EB68" w14:textId="77777777" w:rsidR="00D60413" w:rsidRPr="00211C19" w:rsidRDefault="00D60413" w:rsidP="00D60413">
            <w:pPr>
              <w:jc w:val="center"/>
              <w:rPr>
                <w:rFonts w:eastAsia="현대하모니 L" w:cs="Calibri"/>
                <w:b/>
                <w:sz w:val="16"/>
              </w:rPr>
            </w:pPr>
            <w:r w:rsidRPr="00211C19">
              <w:rPr>
                <w:rFonts w:eastAsia="현대하모니 L" w:cs="Calibri"/>
                <w:b/>
                <w:sz w:val="16"/>
              </w:rPr>
              <w:t>Description</w:t>
            </w:r>
          </w:p>
        </w:tc>
      </w:tr>
      <w:tr w:rsidR="00D60413" w:rsidRPr="00211C19" w14:paraId="6BE6DE7C" w14:textId="77777777" w:rsidTr="00D60413">
        <w:trPr>
          <w:trHeight w:val="170"/>
        </w:trPr>
        <w:tc>
          <w:tcPr>
            <w:tcW w:w="395" w:type="pct"/>
            <w:vMerge w:val="restart"/>
            <w:shd w:val="clear" w:color="auto" w:fill="auto"/>
            <w:vAlign w:val="center"/>
          </w:tcPr>
          <w:p w14:paraId="71DB8809" w14:textId="77777777" w:rsidR="00D60413" w:rsidRPr="00211C19" w:rsidRDefault="00D60413" w:rsidP="00D60413">
            <w:pPr>
              <w:jc w:val="center"/>
              <w:rPr>
                <w:rFonts w:eastAsia="현대하모니 L" w:cs="Calibri"/>
                <w:sz w:val="16"/>
              </w:rPr>
            </w:pPr>
            <w:r>
              <w:rPr>
                <w:rFonts w:eastAsia="현대하모니 L" w:cs="Calibri" w:hint="eastAsia"/>
                <w:sz w:val="16"/>
              </w:rPr>
              <w:t>Input</w:t>
            </w:r>
          </w:p>
        </w:tc>
        <w:tc>
          <w:tcPr>
            <w:tcW w:w="1118" w:type="pct"/>
            <w:vAlign w:val="center"/>
          </w:tcPr>
          <w:p w14:paraId="0DFEAB12" w14:textId="32F499BB" w:rsidR="00D60413" w:rsidRPr="00D60413" w:rsidRDefault="00D60413" w:rsidP="00D60413">
            <w:pPr>
              <w:rPr>
                <w:rFonts w:eastAsia="현대하모니 L" w:cs="Calibri"/>
                <w:sz w:val="16"/>
              </w:rPr>
            </w:pPr>
            <w:r w:rsidRPr="00D60413">
              <w:rPr>
                <w:rFonts w:eastAsia="현대하모니 L" w:cs="Calibri"/>
                <w:sz w:val="16"/>
              </w:rPr>
              <w:t>Input_AutoBrightLevel</w:t>
            </w:r>
          </w:p>
        </w:tc>
        <w:tc>
          <w:tcPr>
            <w:tcW w:w="3487" w:type="pct"/>
            <w:vAlign w:val="center"/>
          </w:tcPr>
          <w:p w14:paraId="456700E6" w14:textId="77777777" w:rsidR="00D60413" w:rsidRPr="00D60413" w:rsidRDefault="00D60413" w:rsidP="00D60413">
            <w:pPr>
              <w:pStyle w:val="aff7"/>
              <w:wordWrap w:val="0"/>
              <w:jc w:val="both"/>
              <w:rPr>
                <w:rFonts w:ascii="Calibri" w:eastAsia="현대하모니 L" w:hAnsi="Calibri" w:cs="Calibri"/>
                <w:sz w:val="16"/>
                <w:szCs w:val="22"/>
              </w:rPr>
            </w:pPr>
            <w:r w:rsidRPr="00D60413">
              <w:rPr>
                <w:rFonts w:ascii="Calibri" w:eastAsia="현대하모니 L" w:hAnsi="Calibri" w:cs="Calibri"/>
                <w:sz w:val="16"/>
                <w:szCs w:val="22"/>
              </w:rPr>
              <w:t>Auto Bright Level (Unit: Step)</w:t>
            </w:r>
          </w:p>
          <w:p w14:paraId="1B9A50CC" w14:textId="77777777" w:rsidR="00D60413" w:rsidRPr="00D60413" w:rsidRDefault="00D60413" w:rsidP="00D60413">
            <w:pPr>
              <w:pStyle w:val="aff7"/>
              <w:wordWrap w:val="0"/>
              <w:jc w:val="both"/>
              <w:rPr>
                <w:rFonts w:ascii="Calibri" w:eastAsia="현대하모니 L" w:hAnsi="Calibri" w:cs="Calibri"/>
                <w:sz w:val="16"/>
                <w:szCs w:val="22"/>
              </w:rPr>
            </w:pPr>
            <w:r w:rsidRPr="00D60413">
              <w:rPr>
                <w:rFonts w:ascii="Calibri" w:eastAsia="현대하모니 L" w:hAnsi="Calibri" w:cs="Calibri"/>
                <w:sz w:val="16"/>
                <w:szCs w:val="22"/>
              </w:rPr>
              <w:t>0x00: Reserved (Not Used)</w:t>
            </w:r>
          </w:p>
          <w:p w14:paraId="0A1A6267" w14:textId="77777777" w:rsidR="00D60413" w:rsidRPr="00D60413" w:rsidRDefault="00D60413" w:rsidP="00D60413">
            <w:pPr>
              <w:pStyle w:val="aff7"/>
              <w:wordWrap w:val="0"/>
              <w:jc w:val="both"/>
              <w:rPr>
                <w:rFonts w:ascii="Calibri" w:eastAsia="현대하모니 L" w:hAnsi="Calibri" w:cs="Calibri"/>
                <w:sz w:val="16"/>
                <w:szCs w:val="22"/>
              </w:rPr>
            </w:pPr>
            <w:r w:rsidRPr="00D60413">
              <w:rPr>
                <w:rFonts w:ascii="Calibri" w:eastAsia="현대하모니 L" w:hAnsi="Calibri" w:cs="Calibri"/>
                <w:sz w:val="16"/>
                <w:szCs w:val="22"/>
              </w:rPr>
              <w:t>0x01~0xC8: Bright state</w:t>
            </w:r>
          </w:p>
          <w:p w14:paraId="51BA1C92" w14:textId="313DB70D" w:rsidR="00D60413" w:rsidRPr="00D60413" w:rsidRDefault="00D60413" w:rsidP="00D60413">
            <w:pPr>
              <w:jc w:val="both"/>
              <w:rPr>
                <w:rFonts w:eastAsia="현대하모니 L" w:cs="Calibri"/>
                <w:sz w:val="16"/>
              </w:rPr>
            </w:pPr>
            <w:r w:rsidRPr="00D60413">
              <w:rPr>
                <w:rFonts w:eastAsia="현대하모니 L" w:cs="Calibri" w:hint="eastAsia"/>
                <w:sz w:val="16"/>
              </w:rPr>
              <w:t>※</w:t>
            </w:r>
            <w:r w:rsidRPr="00D60413">
              <w:rPr>
                <w:rFonts w:eastAsia="현대하모니 L" w:cs="Calibri"/>
                <w:sz w:val="16"/>
              </w:rPr>
              <w:t xml:space="preserve"> 0x01~0xC8 : Step1~200 </w:t>
            </w:r>
            <w:r w:rsidRPr="00D60413">
              <w:rPr>
                <w:rFonts w:eastAsia="현대하모니 L" w:cs="Calibri" w:hint="eastAsia"/>
                <w:sz w:val="16"/>
              </w:rPr>
              <w:t>단계</w:t>
            </w:r>
          </w:p>
        </w:tc>
      </w:tr>
      <w:tr w:rsidR="00D60413" w:rsidRPr="00211C19" w14:paraId="3B7C09EE" w14:textId="77777777" w:rsidTr="00D60413">
        <w:trPr>
          <w:trHeight w:val="170"/>
        </w:trPr>
        <w:tc>
          <w:tcPr>
            <w:tcW w:w="395" w:type="pct"/>
            <w:vMerge/>
            <w:shd w:val="clear" w:color="auto" w:fill="auto"/>
            <w:vAlign w:val="center"/>
          </w:tcPr>
          <w:p w14:paraId="12F225E6" w14:textId="77777777" w:rsidR="00D60413" w:rsidRPr="00211C19" w:rsidRDefault="00D60413" w:rsidP="00D60413">
            <w:pPr>
              <w:jc w:val="center"/>
              <w:rPr>
                <w:rFonts w:eastAsia="현대하모니 L" w:cs="Calibri"/>
                <w:sz w:val="16"/>
              </w:rPr>
            </w:pPr>
          </w:p>
        </w:tc>
        <w:tc>
          <w:tcPr>
            <w:tcW w:w="1118" w:type="pct"/>
            <w:vAlign w:val="center"/>
          </w:tcPr>
          <w:p w14:paraId="6EA49CED" w14:textId="6229AA33" w:rsidR="00D60413" w:rsidRPr="00D60413" w:rsidRDefault="00D60413" w:rsidP="00D60413">
            <w:pPr>
              <w:rPr>
                <w:rFonts w:eastAsia="현대하모니 L" w:cs="Calibri"/>
                <w:sz w:val="16"/>
              </w:rPr>
            </w:pPr>
            <w:r w:rsidRPr="00D60413">
              <w:rPr>
                <w:rFonts w:eastAsia="현대하모니 L" w:cs="Calibri"/>
                <w:sz w:val="16"/>
              </w:rPr>
              <w:t>Input_OPT_b_GreenINDCmd</w:t>
            </w:r>
          </w:p>
        </w:tc>
        <w:tc>
          <w:tcPr>
            <w:tcW w:w="3487" w:type="pct"/>
            <w:vAlign w:val="center"/>
          </w:tcPr>
          <w:p w14:paraId="2CDA09E0" w14:textId="77777777" w:rsidR="00D60413" w:rsidRPr="00D60413" w:rsidRDefault="00D60413" w:rsidP="00D60413">
            <w:pPr>
              <w:pStyle w:val="aff7"/>
              <w:wordWrap w:val="0"/>
              <w:jc w:val="both"/>
              <w:rPr>
                <w:rFonts w:ascii="Calibri" w:eastAsia="현대하모니 L" w:hAnsi="Calibri" w:cs="Calibri"/>
                <w:sz w:val="16"/>
                <w:szCs w:val="22"/>
              </w:rPr>
            </w:pPr>
            <w:r w:rsidRPr="00D60413">
              <w:rPr>
                <w:rFonts w:ascii="Calibri" w:eastAsia="현대하모니 L" w:hAnsi="Calibri" w:cs="Calibri"/>
                <w:sz w:val="16"/>
                <w:szCs w:val="22"/>
              </w:rPr>
              <w:t>Green LED Input Command</w:t>
            </w:r>
          </w:p>
          <w:p w14:paraId="43B99E62" w14:textId="77777777" w:rsidR="00D60413" w:rsidRPr="00D60413" w:rsidRDefault="00D60413" w:rsidP="00D60413">
            <w:pPr>
              <w:pStyle w:val="aff7"/>
              <w:wordWrap w:val="0"/>
              <w:jc w:val="both"/>
              <w:rPr>
                <w:rFonts w:ascii="Calibri" w:eastAsia="현대하모니 L" w:hAnsi="Calibri" w:cs="Calibri"/>
                <w:sz w:val="16"/>
                <w:szCs w:val="22"/>
              </w:rPr>
            </w:pPr>
            <w:r w:rsidRPr="00D60413">
              <w:rPr>
                <w:rFonts w:ascii="Calibri" w:eastAsia="현대하모니 L" w:hAnsi="Calibri" w:cs="Calibri"/>
                <w:sz w:val="16"/>
                <w:szCs w:val="22"/>
              </w:rPr>
              <w:t>-Off : Green LED Off</w:t>
            </w:r>
          </w:p>
          <w:p w14:paraId="7989EDFD" w14:textId="42FDDE6F" w:rsidR="00D60413" w:rsidRPr="00D60413" w:rsidRDefault="00D60413" w:rsidP="00D60413">
            <w:pPr>
              <w:pStyle w:val="aff7"/>
              <w:jc w:val="both"/>
              <w:rPr>
                <w:rFonts w:ascii="Calibri" w:eastAsia="현대하모니 L" w:hAnsi="Calibri" w:cs="Calibri"/>
                <w:sz w:val="16"/>
                <w:szCs w:val="22"/>
              </w:rPr>
            </w:pPr>
            <w:r w:rsidRPr="00D60413">
              <w:rPr>
                <w:rFonts w:ascii="Calibri" w:eastAsia="현대하모니 L" w:hAnsi="Calibri" w:cs="Calibri"/>
                <w:sz w:val="16"/>
                <w:szCs w:val="22"/>
              </w:rPr>
              <w:t>-On : Green LED On</w:t>
            </w:r>
          </w:p>
        </w:tc>
      </w:tr>
      <w:tr w:rsidR="00D60413" w:rsidRPr="00211C19" w14:paraId="48B4B9F2" w14:textId="77777777" w:rsidTr="00D60413">
        <w:trPr>
          <w:trHeight w:val="170"/>
        </w:trPr>
        <w:tc>
          <w:tcPr>
            <w:tcW w:w="395" w:type="pct"/>
            <w:vMerge/>
            <w:shd w:val="clear" w:color="auto" w:fill="auto"/>
            <w:vAlign w:val="center"/>
          </w:tcPr>
          <w:p w14:paraId="2095D597" w14:textId="77777777" w:rsidR="00D60413" w:rsidRPr="00211C19" w:rsidRDefault="00D60413" w:rsidP="00D60413">
            <w:pPr>
              <w:jc w:val="center"/>
              <w:rPr>
                <w:rFonts w:eastAsia="현대하모니 L" w:cs="Calibri"/>
                <w:sz w:val="16"/>
              </w:rPr>
            </w:pPr>
          </w:p>
        </w:tc>
        <w:tc>
          <w:tcPr>
            <w:tcW w:w="1118" w:type="pct"/>
            <w:vAlign w:val="center"/>
          </w:tcPr>
          <w:p w14:paraId="2F2FCB70" w14:textId="7ADB146A" w:rsidR="00D60413" w:rsidRPr="00D60413" w:rsidRDefault="00D60413" w:rsidP="00D60413">
            <w:pPr>
              <w:rPr>
                <w:rFonts w:eastAsia="현대하모니 L" w:cs="Calibri"/>
                <w:sz w:val="16"/>
              </w:rPr>
            </w:pPr>
            <w:r w:rsidRPr="00D60413">
              <w:rPr>
                <w:rFonts w:eastAsia="현대하모니 L" w:cs="Calibri"/>
                <w:sz w:val="16"/>
              </w:rPr>
              <w:t>Input_OPT_b_AmberINDCmd</w:t>
            </w:r>
          </w:p>
        </w:tc>
        <w:tc>
          <w:tcPr>
            <w:tcW w:w="3487" w:type="pct"/>
            <w:vAlign w:val="center"/>
          </w:tcPr>
          <w:p w14:paraId="5AFC4843" w14:textId="77777777" w:rsidR="00D60413" w:rsidRPr="00D60413" w:rsidRDefault="00D60413" w:rsidP="00D60413">
            <w:pPr>
              <w:pStyle w:val="aff7"/>
              <w:wordWrap w:val="0"/>
              <w:jc w:val="both"/>
              <w:rPr>
                <w:rFonts w:ascii="Calibri" w:eastAsia="현대하모니 L" w:hAnsi="Calibri" w:cs="Calibri"/>
                <w:sz w:val="16"/>
                <w:szCs w:val="22"/>
              </w:rPr>
            </w:pPr>
            <w:r w:rsidRPr="00D60413">
              <w:rPr>
                <w:rFonts w:ascii="Calibri" w:eastAsia="현대하모니 L" w:hAnsi="Calibri" w:cs="Calibri"/>
                <w:sz w:val="16"/>
                <w:szCs w:val="22"/>
              </w:rPr>
              <w:t>Amber LED Input Command</w:t>
            </w:r>
          </w:p>
          <w:p w14:paraId="1B6D28BB" w14:textId="77777777" w:rsidR="00D60413" w:rsidRPr="00D60413" w:rsidRDefault="00D60413" w:rsidP="00D60413">
            <w:pPr>
              <w:pStyle w:val="aff7"/>
              <w:wordWrap w:val="0"/>
              <w:jc w:val="both"/>
              <w:rPr>
                <w:rFonts w:ascii="Calibri" w:eastAsia="현대하모니 L" w:hAnsi="Calibri" w:cs="Calibri"/>
                <w:sz w:val="16"/>
                <w:szCs w:val="22"/>
              </w:rPr>
            </w:pPr>
            <w:r w:rsidRPr="00D60413">
              <w:rPr>
                <w:rFonts w:ascii="Calibri" w:eastAsia="현대하모니 L" w:hAnsi="Calibri" w:cs="Calibri"/>
                <w:sz w:val="16"/>
                <w:szCs w:val="22"/>
              </w:rPr>
              <w:t>-Off : Amber LED Off</w:t>
            </w:r>
          </w:p>
          <w:p w14:paraId="45C59A14" w14:textId="45C0411C" w:rsidR="00D60413" w:rsidRPr="00D60413" w:rsidRDefault="00D60413" w:rsidP="00D60413">
            <w:pPr>
              <w:jc w:val="both"/>
              <w:rPr>
                <w:rFonts w:eastAsia="현대하모니 L" w:cs="Calibri"/>
                <w:sz w:val="16"/>
              </w:rPr>
            </w:pPr>
            <w:r w:rsidRPr="00D60413">
              <w:rPr>
                <w:rFonts w:eastAsia="현대하모니 L" w:cs="Calibri"/>
                <w:sz w:val="16"/>
              </w:rPr>
              <w:t>-On : Amber LED On</w:t>
            </w:r>
          </w:p>
        </w:tc>
      </w:tr>
      <w:tr w:rsidR="00D60413" w:rsidRPr="00211C19" w14:paraId="1FAE9B82" w14:textId="77777777" w:rsidTr="00D60413">
        <w:trPr>
          <w:trHeight w:val="170"/>
        </w:trPr>
        <w:tc>
          <w:tcPr>
            <w:tcW w:w="395" w:type="pct"/>
            <w:vMerge w:val="restart"/>
            <w:shd w:val="clear" w:color="auto" w:fill="auto"/>
            <w:vAlign w:val="center"/>
          </w:tcPr>
          <w:p w14:paraId="56EC7C3B" w14:textId="77777777" w:rsidR="00D60413" w:rsidRPr="00211C19" w:rsidRDefault="00D60413" w:rsidP="00D60413">
            <w:pPr>
              <w:jc w:val="center"/>
              <w:rPr>
                <w:rFonts w:eastAsia="현대하모니 L" w:cs="Calibri"/>
                <w:sz w:val="16"/>
              </w:rPr>
            </w:pPr>
            <w:r w:rsidRPr="00211C19">
              <w:rPr>
                <w:rFonts w:eastAsia="현대하모니 L" w:cs="Calibri"/>
                <w:sz w:val="16"/>
              </w:rPr>
              <w:t>Output</w:t>
            </w:r>
          </w:p>
        </w:tc>
        <w:tc>
          <w:tcPr>
            <w:tcW w:w="1118" w:type="pct"/>
          </w:tcPr>
          <w:p w14:paraId="4966B8B4" w14:textId="77777777" w:rsidR="00D60413" w:rsidRPr="00D60413" w:rsidRDefault="00D60413" w:rsidP="00D60413">
            <w:pPr>
              <w:rPr>
                <w:rFonts w:eastAsia="현대하모니 L" w:cs="Calibri"/>
                <w:sz w:val="16"/>
              </w:rPr>
            </w:pPr>
            <w:r w:rsidRPr="00D60413">
              <w:rPr>
                <w:rFonts w:eastAsia="현대하모니 L" w:cs="Calibri"/>
                <w:sz w:val="16"/>
              </w:rPr>
              <w:t>Output_GreenIND_OUT</w:t>
            </w:r>
          </w:p>
        </w:tc>
        <w:tc>
          <w:tcPr>
            <w:tcW w:w="3487" w:type="pct"/>
            <w:vAlign w:val="center"/>
          </w:tcPr>
          <w:p w14:paraId="04C89FFF" w14:textId="77777777" w:rsidR="00D60413" w:rsidRPr="00D60413" w:rsidRDefault="00D60413" w:rsidP="00D60413">
            <w:pPr>
              <w:jc w:val="both"/>
              <w:rPr>
                <w:rFonts w:eastAsia="현대하모니 L" w:cs="Calibri"/>
                <w:sz w:val="16"/>
              </w:rPr>
            </w:pPr>
            <w:r w:rsidRPr="00D60413">
              <w:rPr>
                <w:rFonts w:eastAsia="현대하모니 L" w:cs="Calibri"/>
                <w:sz w:val="16"/>
              </w:rPr>
              <w:t>Green LED PWM Output</w:t>
            </w:r>
          </w:p>
        </w:tc>
      </w:tr>
      <w:tr w:rsidR="00D60413" w:rsidRPr="00211C19" w14:paraId="1A109AAA" w14:textId="77777777" w:rsidTr="00D60413">
        <w:trPr>
          <w:trHeight w:val="170"/>
        </w:trPr>
        <w:tc>
          <w:tcPr>
            <w:tcW w:w="395" w:type="pct"/>
            <w:vMerge/>
            <w:shd w:val="clear" w:color="auto" w:fill="auto"/>
            <w:vAlign w:val="center"/>
          </w:tcPr>
          <w:p w14:paraId="0890819A" w14:textId="77777777" w:rsidR="00D60413" w:rsidRPr="00D60413" w:rsidRDefault="00D60413" w:rsidP="00D60413">
            <w:pPr>
              <w:jc w:val="center"/>
              <w:rPr>
                <w:rFonts w:eastAsia="현대하모니 L" w:cs="Calibri"/>
                <w:sz w:val="16"/>
              </w:rPr>
            </w:pPr>
          </w:p>
        </w:tc>
        <w:tc>
          <w:tcPr>
            <w:tcW w:w="1118" w:type="pct"/>
          </w:tcPr>
          <w:p w14:paraId="2AC8AD57" w14:textId="77777777" w:rsidR="00D60413" w:rsidRPr="00D60413" w:rsidRDefault="00D60413" w:rsidP="00D60413">
            <w:pPr>
              <w:rPr>
                <w:rFonts w:eastAsia="현대하모니 L" w:cs="Calibri"/>
                <w:sz w:val="16"/>
              </w:rPr>
            </w:pPr>
            <w:r w:rsidRPr="00D60413">
              <w:rPr>
                <w:rFonts w:eastAsia="현대하모니 L" w:cs="Calibri"/>
                <w:sz w:val="16"/>
              </w:rPr>
              <w:t>Output_AmberIND_OUT</w:t>
            </w:r>
          </w:p>
        </w:tc>
        <w:tc>
          <w:tcPr>
            <w:tcW w:w="3487" w:type="pct"/>
            <w:vAlign w:val="center"/>
          </w:tcPr>
          <w:p w14:paraId="6FAEA584" w14:textId="77777777" w:rsidR="00D60413" w:rsidRPr="00D60413" w:rsidRDefault="00D60413" w:rsidP="00D60413">
            <w:pPr>
              <w:keepNext/>
              <w:jc w:val="both"/>
              <w:rPr>
                <w:rFonts w:eastAsia="현대하모니 L" w:cs="Calibri"/>
                <w:sz w:val="16"/>
              </w:rPr>
            </w:pPr>
            <w:r w:rsidRPr="00D60413">
              <w:rPr>
                <w:rFonts w:eastAsia="현대하모니 L" w:cs="Calibri"/>
                <w:sz w:val="16"/>
              </w:rPr>
              <w:t>Amber LED PWM Output</w:t>
            </w:r>
          </w:p>
        </w:tc>
      </w:tr>
    </w:tbl>
    <w:p w14:paraId="0A0A19D8" w14:textId="7A3687AF" w:rsidR="00D60413" w:rsidRDefault="00D60413" w:rsidP="00D60413">
      <w:pPr>
        <w:pStyle w:val="affc"/>
        <w:rPr>
          <w:rFonts w:eastAsia="현대하모니 L" w:cs="Calibri"/>
        </w:rPr>
      </w:pPr>
      <w:bookmarkStart w:id="44" w:name="_Toc96604492"/>
      <w:r w:rsidRPr="00211C19">
        <w:rPr>
          <w:rFonts w:eastAsia="현대하모니 L" w:cs="Calibri"/>
        </w:rPr>
        <w:t xml:space="preserve">Table </w:t>
      </w:r>
      <w:r w:rsidRPr="00211C19">
        <w:rPr>
          <w:rFonts w:eastAsia="현대하모니 L" w:cs="Calibri"/>
        </w:rPr>
        <w:fldChar w:fldCharType="begin"/>
      </w:r>
      <w:r w:rsidRPr="00211C19">
        <w:rPr>
          <w:rFonts w:eastAsia="현대하모니 L" w:cs="Calibri"/>
        </w:rPr>
        <w:instrText xml:space="preserve"> SEQ Table \* ARABIC </w:instrText>
      </w:r>
      <w:r w:rsidRPr="00211C19">
        <w:rPr>
          <w:rFonts w:eastAsia="현대하모니 L" w:cs="Calibri"/>
        </w:rPr>
        <w:fldChar w:fldCharType="separate"/>
      </w:r>
      <w:r w:rsidR="006F533A">
        <w:rPr>
          <w:rFonts w:eastAsia="현대하모니 L" w:cs="Calibri"/>
          <w:noProof/>
        </w:rPr>
        <w:t>12</w:t>
      </w:r>
      <w:r w:rsidRPr="00211C19">
        <w:rPr>
          <w:rFonts w:eastAsia="현대하모니 L" w:cs="Calibri"/>
        </w:rPr>
        <w:fldChar w:fldCharType="end"/>
      </w:r>
      <w:r w:rsidRPr="00211C19">
        <w:rPr>
          <w:rFonts w:eastAsia="현대하모니 L" w:cs="Calibri"/>
        </w:rPr>
        <w:t xml:space="preserve">.WPC </w:t>
      </w:r>
      <w:r>
        <w:rPr>
          <w:rFonts w:eastAsia="현대하모니 L" w:cs="Calibri" w:hint="eastAsia"/>
        </w:rPr>
        <w:t xml:space="preserve">IND </w:t>
      </w:r>
      <w:r w:rsidRPr="00211C19">
        <w:rPr>
          <w:rFonts w:eastAsia="현대하모니 L" w:cs="Calibri"/>
        </w:rPr>
        <w:t xml:space="preserve">Control </w:t>
      </w:r>
      <w:r>
        <w:rPr>
          <w:rFonts w:eastAsia="현대하모니 L" w:cs="Calibri"/>
        </w:rPr>
        <w:t>Type3 (1.0)</w:t>
      </w:r>
      <w:r w:rsidRPr="00211C19">
        <w:rPr>
          <w:rFonts w:eastAsia="현대하모니 L" w:cs="Calibri"/>
        </w:rPr>
        <w:t xml:space="preserve"> In/Out List</w:t>
      </w:r>
      <w:bookmarkEnd w:id="44"/>
    </w:p>
    <w:p w14:paraId="55932D29" w14:textId="77777777" w:rsidR="007D783D" w:rsidRPr="004A5B62" w:rsidRDefault="004A5B62" w:rsidP="004A5B62">
      <w:pPr>
        <w:rPr>
          <w:rFonts w:eastAsia="현대하모니 L" w:cs="Calibri"/>
          <w:b/>
          <w:bCs/>
          <w:sz w:val="20"/>
          <w:szCs w:val="20"/>
        </w:rPr>
      </w:pPr>
      <w:r>
        <w:rPr>
          <w:rFonts w:eastAsia="현대하모니 L" w:cs="Calibri"/>
        </w:rPr>
        <w:br w:type="page"/>
      </w:r>
    </w:p>
    <w:p w14:paraId="0A385DF5" w14:textId="77777777" w:rsidR="007D783D" w:rsidRPr="00211C19" w:rsidRDefault="007D783D" w:rsidP="00475D6D">
      <w:pPr>
        <w:pStyle w:val="41"/>
      </w:pPr>
      <w:bookmarkStart w:id="45" w:name="_Toc96604361"/>
      <w:r w:rsidRPr="00211C19">
        <w:rPr>
          <w:rFonts w:hint="eastAsia"/>
        </w:rPr>
        <w:lastRenderedPageBreak/>
        <w:t xml:space="preserve">WPC </w:t>
      </w:r>
      <w:r>
        <w:rPr>
          <w:rFonts w:hint="eastAsia"/>
        </w:rPr>
        <w:t xml:space="preserve">IND </w:t>
      </w:r>
      <w:r w:rsidRPr="00211C19">
        <w:rPr>
          <w:rFonts w:hint="eastAsia"/>
        </w:rPr>
        <w:t xml:space="preserve">Control </w:t>
      </w:r>
      <w:r w:rsidRPr="00211C19">
        <w:t>S/W Parameter</w:t>
      </w:r>
      <w:bookmarkEnd w:id="45"/>
    </w:p>
    <w:p w14:paraId="2F792E3C" w14:textId="77777777" w:rsidR="007D783D" w:rsidRDefault="00383460" w:rsidP="007D783D">
      <w:pPr>
        <w:pStyle w:val="51"/>
      </w:pPr>
      <w:r>
        <w:rPr>
          <w:rFonts w:hint="eastAsia"/>
        </w:rPr>
        <w:t>Type1 (1.1)</w:t>
      </w:r>
    </w:p>
    <w:tbl>
      <w:tblPr>
        <w:tblW w:w="5036" w:type="pct"/>
        <w:tblInd w:w="-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57" w:type="dxa"/>
          <w:right w:w="0" w:type="dxa"/>
        </w:tblCellMar>
        <w:tblLook w:val="0000" w:firstRow="0" w:lastRow="0" w:firstColumn="0" w:lastColumn="0" w:noHBand="0" w:noVBand="0"/>
      </w:tblPr>
      <w:tblGrid>
        <w:gridCol w:w="1409"/>
        <w:gridCol w:w="423"/>
        <w:gridCol w:w="2252"/>
        <w:gridCol w:w="5069"/>
        <w:gridCol w:w="1265"/>
      </w:tblGrid>
      <w:tr w:rsidR="007D783D" w:rsidRPr="00211C19" w14:paraId="63B77472" w14:textId="77777777" w:rsidTr="00C2040A">
        <w:trPr>
          <w:trHeight w:val="225"/>
        </w:trPr>
        <w:tc>
          <w:tcPr>
            <w:tcW w:w="676" w:type="pct"/>
            <w:vMerge w:val="restart"/>
            <w:shd w:val="clear" w:color="auto" w:fill="E0E0E0"/>
            <w:vAlign w:val="center"/>
          </w:tcPr>
          <w:p w14:paraId="56EF9068" w14:textId="77777777" w:rsidR="007D783D" w:rsidRPr="00211C19" w:rsidRDefault="007D783D" w:rsidP="00C2040A">
            <w:pPr>
              <w:spacing w:line="276" w:lineRule="auto"/>
              <w:jc w:val="center"/>
              <w:rPr>
                <w:rFonts w:eastAsia="현대하모니 L" w:cs="Calibri"/>
                <w:b/>
                <w:kern w:val="2"/>
                <w:sz w:val="16"/>
                <w:szCs w:val="16"/>
              </w:rPr>
            </w:pPr>
            <w:r w:rsidRPr="00211C19">
              <w:rPr>
                <w:rFonts w:eastAsia="현대하모니 L" w:cs="Calibri"/>
                <w:b/>
                <w:kern w:val="2"/>
                <w:sz w:val="16"/>
                <w:szCs w:val="16"/>
              </w:rPr>
              <w:t>Category</w:t>
            </w:r>
          </w:p>
        </w:tc>
        <w:tc>
          <w:tcPr>
            <w:tcW w:w="203" w:type="pct"/>
            <w:vMerge w:val="restart"/>
            <w:shd w:val="clear" w:color="auto" w:fill="E0E0E0"/>
            <w:noWrap/>
            <w:vAlign w:val="center"/>
          </w:tcPr>
          <w:p w14:paraId="3F83D31A" w14:textId="77777777" w:rsidR="007D783D" w:rsidRPr="00211C19" w:rsidRDefault="007D783D" w:rsidP="00C2040A">
            <w:pPr>
              <w:spacing w:line="276" w:lineRule="auto"/>
              <w:jc w:val="center"/>
              <w:rPr>
                <w:rFonts w:eastAsia="현대하모니 L" w:cs="Calibri"/>
                <w:b/>
                <w:kern w:val="2"/>
                <w:sz w:val="16"/>
                <w:szCs w:val="16"/>
              </w:rPr>
            </w:pPr>
            <w:r w:rsidRPr="00211C19">
              <w:rPr>
                <w:rFonts w:eastAsia="현대하모니 L" w:cs="Calibri"/>
                <w:b/>
                <w:kern w:val="2"/>
                <w:sz w:val="16"/>
                <w:szCs w:val="16"/>
              </w:rPr>
              <w:t>No</w:t>
            </w:r>
          </w:p>
        </w:tc>
        <w:tc>
          <w:tcPr>
            <w:tcW w:w="1081" w:type="pct"/>
            <w:vMerge w:val="restart"/>
            <w:shd w:val="clear" w:color="auto" w:fill="E0E0E0"/>
            <w:vAlign w:val="center"/>
          </w:tcPr>
          <w:p w14:paraId="3F4666CF" w14:textId="77777777" w:rsidR="007D783D" w:rsidRPr="00211C19" w:rsidRDefault="007D783D" w:rsidP="00C2040A">
            <w:pPr>
              <w:spacing w:line="276" w:lineRule="auto"/>
              <w:jc w:val="center"/>
              <w:rPr>
                <w:rFonts w:eastAsia="현대하모니 L" w:cs="Calibri"/>
                <w:b/>
                <w:color w:val="FF0000"/>
                <w:kern w:val="2"/>
                <w:sz w:val="16"/>
                <w:szCs w:val="16"/>
              </w:rPr>
            </w:pPr>
            <w:r w:rsidRPr="00211C19">
              <w:rPr>
                <w:rFonts w:eastAsia="현대하모니 L" w:cs="Calibri"/>
                <w:b/>
                <w:kern w:val="2"/>
                <w:sz w:val="16"/>
                <w:szCs w:val="16"/>
              </w:rPr>
              <w:t>Name</w:t>
            </w:r>
          </w:p>
        </w:tc>
        <w:tc>
          <w:tcPr>
            <w:tcW w:w="2433" w:type="pct"/>
            <w:vMerge w:val="restart"/>
            <w:shd w:val="clear" w:color="auto" w:fill="E0E0E0"/>
            <w:vAlign w:val="center"/>
          </w:tcPr>
          <w:p w14:paraId="0AE2EF4A" w14:textId="77777777" w:rsidR="007D783D" w:rsidRPr="00211C19" w:rsidRDefault="007D783D" w:rsidP="00C2040A">
            <w:pPr>
              <w:spacing w:line="276" w:lineRule="auto"/>
              <w:jc w:val="center"/>
              <w:rPr>
                <w:rFonts w:eastAsia="현대하모니 L" w:cs="Calibri"/>
                <w:b/>
                <w:kern w:val="2"/>
                <w:sz w:val="16"/>
                <w:szCs w:val="16"/>
              </w:rPr>
            </w:pPr>
            <w:r w:rsidRPr="00211C19">
              <w:rPr>
                <w:rFonts w:eastAsia="현대하모니 L" w:cs="Calibri"/>
                <w:b/>
                <w:kern w:val="2"/>
                <w:sz w:val="16"/>
                <w:szCs w:val="16"/>
              </w:rPr>
              <w:t>Description</w:t>
            </w:r>
          </w:p>
        </w:tc>
        <w:tc>
          <w:tcPr>
            <w:tcW w:w="607" w:type="pct"/>
            <w:vMerge w:val="restart"/>
            <w:shd w:val="clear" w:color="auto" w:fill="E0E0E0"/>
            <w:vAlign w:val="center"/>
          </w:tcPr>
          <w:p w14:paraId="3F02A66D" w14:textId="77777777" w:rsidR="007D783D" w:rsidRPr="00211C19" w:rsidRDefault="007D783D" w:rsidP="00C2040A">
            <w:pPr>
              <w:spacing w:line="276" w:lineRule="auto"/>
              <w:jc w:val="center"/>
              <w:rPr>
                <w:rFonts w:eastAsia="현대하모니 L" w:cs="Calibri"/>
                <w:kern w:val="2"/>
                <w:sz w:val="16"/>
                <w:szCs w:val="16"/>
              </w:rPr>
            </w:pPr>
            <w:r w:rsidRPr="00211C19">
              <w:rPr>
                <w:rFonts w:eastAsia="현대하모니 L" w:cs="Calibri"/>
                <w:b/>
                <w:kern w:val="2"/>
                <w:sz w:val="16"/>
                <w:szCs w:val="16"/>
              </w:rPr>
              <w:t>Value</w:t>
            </w:r>
          </w:p>
        </w:tc>
      </w:tr>
      <w:tr w:rsidR="007D783D" w:rsidRPr="00211C19" w14:paraId="381F35A6" w14:textId="77777777" w:rsidTr="00C2040A">
        <w:trPr>
          <w:trHeight w:val="225"/>
        </w:trPr>
        <w:tc>
          <w:tcPr>
            <w:tcW w:w="676" w:type="pct"/>
            <w:vMerge/>
            <w:shd w:val="clear" w:color="auto" w:fill="E0E0E0"/>
            <w:vAlign w:val="center"/>
          </w:tcPr>
          <w:p w14:paraId="0FFB12E2" w14:textId="77777777" w:rsidR="007D783D" w:rsidRPr="00211C19" w:rsidRDefault="007D783D" w:rsidP="00C2040A">
            <w:pPr>
              <w:spacing w:line="276" w:lineRule="auto"/>
              <w:jc w:val="center"/>
              <w:rPr>
                <w:rFonts w:eastAsia="현대하모니 L" w:cs="Calibri"/>
                <w:kern w:val="2"/>
                <w:sz w:val="16"/>
                <w:szCs w:val="16"/>
              </w:rPr>
            </w:pPr>
          </w:p>
        </w:tc>
        <w:tc>
          <w:tcPr>
            <w:tcW w:w="203" w:type="pct"/>
            <w:vMerge/>
            <w:shd w:val="clear" w:color="auto" w:fill="E0E0E0"/>
            <w:noWrap/>
            <w:vAlign w:val="center"/>
          </w:tcPr>
          <w:p w14:paraId="2E1016EF" w14:textId="77777777" w:rsidR="007D783D" w:rsidRPr="00211C19" w:rsidRDefault="007D783D" w:rsidP="00C2040A">
            <w:pPr>
              <w:spacing w:line="276" w:lineRule="auto"/>
              <w:jc w:val="center"/>
              <w:rPr>
                <w:rFonts w:eastAsia="현대하모니 L" w:cs="Calibri"/>
                <w:kern w:val="2"/>
                <w:sz w:val="16"/>
                <w:szCs w:val="16"/>
              </w:rPr>
            </w:pPr>
          </w:p>
        </w:tc>
        <w:tc>
          <w:tcPr>
            <w:tcW w:w="1081" w:type="pct"/>
            <w:vMerge/>
            <w:shd w:val="clear" w:color="auto" w:fill="E0E0E0"/>
            <w:vAlign w:val="center"/>
          </w:tcPr>
          <w:p w14:paraId="3A4C9675" w14:textId="77777777" w:rsidR="007D783D" w:rsidRPr="00211C19" w:rsidRDefault="007D783D" w:rsidP="00C2040A">
            <w:pPr>
              <w:spacing w:line="276" w:lineRule="auto"/>
              <w:jc w:val="center"/>
              <w:rPr>
                <w:rFonts w:eastAsia="현대하모니 L" w:cs="Calibri"/>
                <w:kern w:val="2"/>
                <w:sz w:val="16"/>
                <w:szCs w:val="16"/>
              </w:rPr>
            </w:pPr>
          </w:p>
        </w:tc>
        <w:tc>
          <w:tcPr>
            <w:tcW w:w="2433" w:type="pct"/>
            <w:vMerge/>
            <w:shd w:val="clear" w:color="auto" w:fill="E0E0E0"/>
            <w:vAlign w:val="center"/>
          </w:tcPr>
          <w:p w14:paraId="2734D2DC" w14:textId="77777777" w:rsidR="007D783D" w:rsidRPr="00211C19" w:rsidRDefault="007D783D" w:rsidP="00C2040A">
            <w:pPr>
              <w:spacing w:line="276" w:lineRule="auto"/>
              <w:jc w:val="center"/>
              <w:rPr>
                <w:rFonts w:eastAsia="현대하모니 L" w:cs="Calibri"/>
                <w:kern w:val="2"/>
                <w:sz w:val="16"/>
                <w:szCs w:val="16"/>
              </w:rPr>
            </w:pPr>
          </w:p>
        </w:tc>
        <w:tc>
          <w:tcPr>
            <w:tcW w:w="607" w:type="pct"/>
            <w:vMerge/>
            <w:shd w:val="clear" w:color="auto" w:fill="E0E0E0"/>
            <w:vAlign w:val="center"/>
          </w:tcPr>
          <w:p w14:paraId="3089F8EC" w14:textId="77777777" w:rsidR="007D783D" w:rsidRPr="00211C19" w:rsidRDefault="007D783D" w:rsidP="00C2040A">
            <w:pPr>
              <w:spacing w:line="276" w:lineRule="auto"/>
              <w:jc w:val="center"/>
              <w:rPr>
                <w:rFonts w:eastAsia="현대하모니 L" w:cs="Calibri"/>
                <w:kern w:val="2"/>
                <w:sz w:val="16"/>
                <w:szCs w:val="16"/>
              </w:rPr>
            </w:pPr>
          </w:p>
        </w:tc>
      </w:tr>
      <w:tr w:rsidR="007D783D" w:rsidRPr="00211C19" w14:paraId="38DC8829" w14:textId="77777777" w:rsidTr="00C2040A">
        <w:trPr>
          <w:trHeight w:val="170"/>
        </w:trPr>
        <w:tc>
          <w:tcPr>
            <w:tcW w:w="676" w:type="pct"/>
            <w:vMerge w:val="restart"/>
            <w:vAlign w:val="center"/>
          </w:tcPr>
          <w:p w14:paraId="2059F8D3" w14:textId="77777777" w:rsidR="007D783D" w:rsidRPr="00211C19" w:rsidRDefault="00C55F46" w:rsidP="004A5B62">
            <w:pPr>
              <w:spacing w:line="276" w:lineRule="auto"/>
              <w:jc w:val="center"/>
              <w:rPr>
                <w:rFonts w:eastAsia="현대하모니 L" w:cs="Calibri"/>
                <w:kern w:val="2"/>
                <w:sz w:val="16"/>
                <w:szCs w:val="16"/>
              </w:rPr>
            </w:pPr>
            <w:r>
              <w:rPr>
                <w:rFonts w:eastAsia="현대하모니 L" w:cs="Calibri" w:hint="eastAsia"/>
                <w:kern w:val="2"/>
                <w:sz w:val="16"/>
                <w:szCs w:val="16"/>
              </w:rPr>
              <w:t>IND Output with Detent Control Function</w:t>
            </w:r>
          </w:p>
        </w:tc>
        <w:tc>
          <w:tcPr>
            <w:tcW w:w="203" w:type="pct"/>
            <w:shd w:val="clear" w:color="auto" w:fill="auto"/>
            <w:vAlign w:val="center"/>
          </w:tcPr>
          <w:p w14:paraId="36AB7020" w14:textId="77777777" w:rsidR="007D783D" w:rsidRPr="00211C19" w:rsidRDefault="007D783D" w:rsidP="00C2040A">
            <w:pPr>
              <w:spacing w:line="276" w:lineRule="auto"/>
              <w:jc w:val="center"/>
              <w:rPr>
                <w:rFonts w:eastAsia="현대하모니 L" w:cs="Calibri"/>
                <w:kern w:val="2"/>
                <w:sz w:val="16"/>
                <w:szCs w:val="16"/>
              </w:rPr>
            </w:pPr>
            <w:r>
              <w:rPr>
                <w:rFonts w:eastAsia="현대하모니 L" w:cs="Calibri" w:hint="eastAsia"/>
                <w:kern w:val="2"/>
                <w:sz w:val="16"/>
                <w:szCs w:val="16"/>
              </w:rPr>
              <w:t>1</w:t>
            </w:r>
          </w:p>
        </w:tc>
        <w:tc>
          <w:tcPr>
            <w:tcW w:w="1081" w:type="pct"/>
            <w:shd w:val="clear" w:color="auto" w:fill="auto"/>
            <w:vAlign w:val="center"/>
          </w:tcPr>
          <w:p w14:paraId="69F93B50" w14:textId="77777777" w:rsidR="007D783D" w:rsidRPr="00211C19" w:rsidRDefault="007D783D" w:rsidP="00C2040A">
            <w:pPr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 w:rsidRPr="00211C19">
              <w:rPr>
                <w:rFonts w:eastAsia="현대하모니 L" w:cs="Calibri"/>
                <w:color w:val="000000" w:themeColor="dark1"/>
                <w:sz w:val="16"/>
                <w:szCs w:val="16"/>
              </w:rPr>
              <w:t>Par_RheostatBrightLevel01</w:t>
            </w:r>
          </w:p>
        </w:tc>
        <w:tc>
          <w:tcPr>
            <w:tcW w:w="2433" w:type="pct"/>
            <w:vAlign w:val="center"/>
          </w:tcPr>
          <w:p w14:paraId="1965550A" w14:textId="77777777" w:rsidR="007D783D" w:rsidRPr="00211C19" w:rsidRDefault="007D783D" w:rsidP="00C2040A">
            <w:pPr>
              <w:tabs>
                <w:tab w:val="left" w:pos="2268"/>
                <w:tab w:val="left" w:pos="2835"/>
              </w:tabs>
              <w:spacing w:line="276" w:lineRule="auto"/>
              <w:jc w:val="both"/>
              <w:rPr>
                <w:rFonts w:eastAsia="현대하모니 L" w:cs="Calibri"/>
                <w:kern w:val="2"/>
                <w:sz w:val="16"/>
                <w:szCs w:val="16"/>
              </w:rPr>
            </w:pPr>
            <w:r w:rsidRPr="00211C19">
              <w:rPr>
                <w:rFonts w:eastAsia="현대하모니 L" w:cs="Calibri"/>
                <w:color w:val="000000" w:themeColor="dark1"/>
                <w:sz w:val="16"/>
                <w:szCs w:val="16"/>
              </w:rPr>
              <w:t>Rheostat Bright Step 1</w:t>
            </w:r>
          </w:p>
        </w:tc>
        <w:tc>
          <w:tcPr>
            <w:tcW w:w="607" w:type="pct"/>
            <w:shd w:val="clear" w:color="auto" w:fill="auto"/>
            <w:noWrap/>
            <w:vAlign w:val="center"/>
          </w:tcPr>
          <w:p w14:paraId="5F7C2677" w14:textId="77777777" w:rsidR="007D783D" w:rsidRPr="00211C19" w:rsidRDefault="007D783D" w:rsidP="00C2040A">
            <w:pPr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 w:rsidRPr="00211C19">
              <w:rPr>
                <w:rFonts w:eastAsia="현대하모니 L" w:cs="Calibri"/>
                <w:color w:val="000000" w:themeColor="dark1"/>
                <w:sz w:val="16"/>
                <w:szCs w:val="16"/>
              </w:rPr>
              <w:t>3 %</w:t>
            </w:r>
          </w:p>
        </w:tc>
      </w:tr>
      <w:tr w:rsidR="007D783D" w:rsidRPr="00211C19" w14:paraId="5C9F4624" w14:textId="77777777" w:rsidTr="00C2040A">
        <w:trPr>
          <w:trHeight w:val="170"/>
        </w:trPr>
        <w:tc>
          <w:tcPr>
            <w:tcW w:w="676" w:type="pct"/>
            <w:vMerge/>
            <w:vAlign w:val="center"/>
          </w:tcPr>
          <w:p w14:paraId="7F605A11" w14:textId="77777777" w:rsidR="007D783D" w:rsidRPr="00211C19" w:rsidRDefault="007D783D" w:rsidP="00C2040A">
            <w:pPr>
              <w:jc w:val="center"/>
              <w:rPr>
                <w:rFonts w:eastAsia="현대하모니 L" w:cs="Calibri"/>
                <w:sz w:val="16"/>
                <w:szCs w:val="16"/>
              </w:rPr>
            </w:pPr>
          </w:p>
        </w:tc>
        <w:tc>
          <w:tcPr>
            <w:tcW w:w="203" w:type="pct"/>
            <w:shd w:val="clear" w:color="auto" w:fill="auto"/>
            <w:vAlign w:val="center"/>
          </w:tcPr>
          <w:p w14:paraId="2E6C41D4" w14:textId="77777777" w:rsidR="007D783D" w:rsidRPr="00211C19" w:rsidRDefault="007D783D" w:rsidP="00C2040A">
            <w:pPr>
              <w:spacing w:line="276" w:lineRule="auto"/>
              <w:jc w:val="center"/>
              <w:rPr>
                <w:rFonts w:eastAsia="현대하모니 L" w:cs="Calibri"/>
                <w:kern w:val="2"/>
                <w:sz w:val="16"/>
                <w:szCs w:val="16"/>
              </w:rPr>
            </w:pPr>
            <w:r w:rsidRPr="00211C19">
              <w:rPr>
                <w:rFonts w:eastAsia="현대하모니 L" w:cs="Calibri"/>
                <w:kern w:val="2"/>
                <w:sz w:val="16"/>
                <w:szCs w:val="16"/>
              </w:rPr>
              <w:t>2</w:t>
            </w:r>
          </w:p>
        </w:tc>
        <w:tc>
          <w:tcPr>
            <w:tcW w:w="1081" w:type="pct"/>
            <w:shd w:val="clear" w:color="auto" w:fill="auto"/>
            <w:vAlign w:val="center"/>
          </w:tcPr>
          <w:p w14:paraId="0A261B0A" w14:textId="77777777" w:rsidR="007D783D" w:rsidRPr="00211C19" w:rsidRDefault="007D783D" w:rsidP="00C2040A">
            <w:pPr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 w:rsidRPr="00211C19">
              <w:rPr>
                <w:rFonts w:eastAsia="현대하모니 L" w:cs="Calibri"/>
                <w:color w:val="000000" w:themeColor="dark1"/>
                <w:sz w:val="16"/>
                <w:szCs w:val="16"/>
              </w:rPr>
              <w:t>Par_RheostatBrightLevel02</w:t>
            </w:r>
          </w:p>
        </w:tc>
        <w:tc>
          <w:tcPr>
            <w:tcW w:w="2433" w:type="pct"/>
            <w:vAlign w:val="center"/>
          </w:tcPr>
          <w:p w14:paraId="72E80ADF" w14:textId="77777777" w:rsidR="007D783D" w:rsidRPr="00211C19" w:rsidRDefault="007D783D" w:rsidP="00C2040A">
            <w:pPr>
              <w:tabs>
                <w:tab w:val="left" w:pos="2268"/>
                <w:tab w:val="left" w:pos="2835"/>
              </w:tabs>
              <w:rPr>
                <w:rFonts w:eastAsia="현대하모니 L" w:cs="Calibri"/>
                <w:sz w:val="16"/>
                <w:szCs w:val="16"/>
              </w:rPr>
            </w:pPr>
            <w:r w:rsidRPr="00211C19">
              <w:rPr>
                <w:rFonts w:eastAsia="현대하모니 L" w:cs="Calibri"/>
                <w:color w:val="000000" w:themeColor="dark1"/>
                <w:sz w:val="16"/>
                <w:szCs w:val="16"/>
              </w:rPr>
              <w:t>Rheostat Bright Step 2</w:t>
            </w:r>
          </w:p>
        </w:tc>
        <w:tc>
          <w:tcPr>
            <w:tcW w:w="607" w:type="pct"/>
            <w:shd w:val="clear" w:color="auto" w:fill="auto"/>
            <w:noWrap/>
            <w:vAlign w:val="center"/>
          </w:tcPr>
          <w:p w14:paraId="4AF60EB6" w14:textId="77777777" w:rsidR="007D783D" w:rsidRPr="00211C19" w:rsidRDefault="007D783D" w:rsidP="00C2040A">
            <w:pPr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 w:rsidRPr="00211C19">
              <w:rPr>
                <w:rFonts w:eastAsia="현대하모니 L" w:cs="Calibri"/>
                <w:color w:val="000000" w:themeColor="dark1"/>
                <w:sz w:val="16"/>
                <w:szCs w:val="16"/>
              </w:rPr>
              <w:t>5 %</w:t>
            </w:r>
          </w:p>
        </w:tc>
      </w:tr>
      <w:tr w:rsidR="007D783D" w:rsidRPr="00211C19" w14:paraId="31017E89" w14:textId="77777777" w:rsidTr="00C2040A">
        <w:trPr>
          <w:trHeight w:val="170"/>
        </w:trPr>
        <w:tc>
          <w:tcPr>
            <w:tcW w:w="676" w:type="pct"/>
            <w:vMerge/>
            <w:vAlign w:val="center"/>
          </w:tcPr>
          <w:p w14:paraId="6552ADBD" w14:textId="77777777" w:rsidR="007D783D" w:rsidRPr="00211C19" w:rsidRDefault="007D783D" w:rsidP="00C2040A">
            <w:pPr>
              <w:jc w:val="center"/>
              <w:rPr>
                <w:rFonts w:eastAsia="현대하모니 L" w:cs="Calibri"/>
                <w:sz w:val="16"/>
                <w:szCs w:val="16"/>
              </w:rPr>
            </w:pPr>
          </w:p>
        </w:tc>
        <w:tc>
          <w:tcPr>
            <w:tcW w:w="203" w:type="pct"/>
            <w:shd w:val="clear" w:color="auto" w:fill="auto"/>
            <w:vAlign w:val="center"/>
          </w:tcPr>
          <w:p w14:paraId="2FE0239F" w14:textId="77777777" w:rsidR="007D783D" w:rsidRPr="00211C19" w:rsidRDefault="007D783D" w:rsidP="00C2040A">
            <w:pPr>
              <w:jc w:val="center"/>
              <w:rPr>
                <w:rFonts w:eastAsia="현대하모니 L" w:cs="Calibri"/>
                <w:sz w:val="16"/>
                <w:szCs w:val="16"/>
              </w:rPr>
            </w:pPr>
            <w:r w:rsidRPr="00211C19">
              <w:rPr>
                <w:rFonts w:eastAsia="현대하모니 L" w:cs="Calibri"/>
                <w:sz w:val="16"/>
                <w:szCs w:val="16"/>
              </w:rPr>
              <w:t>3</w:t>
            </w:r>
          </w:p>
        </w:tc>
        <w:tc>
          <w:tcPr>
            <w:tcW w:w="1081" w:type="pct"/>
            <w:shd w:val="clear" w:color="auto" w:fill="auto"/>
            <w:vAlign w:val="center"/>
          </w:tcPr>
          <w:p w14:paraId="44C35D2F" w14:textId="77777777" w:rsidR="007D783D" w:rsidRPr="00211C19" w:rsidRDefault="007D783D" w:rsidP="00C2040A">
            <w:pPr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 w:rsidRPr="00211C19">
              <w:rPr>
                <w:rFonts w:eastAsia="현대하모니 L" w:cs="Calibri"/>
                <w:color w:val="000000" w:themeColor="dark1"/>
                <w:sz w:val="16"/>
                <w:szCs w:val="16"/>
              </w:rPr>
              <w:t>Par_RheostatBrightLevel03</w:t>
            </w:r>
          </w:p>
        </w:tc>
        <w:tc>
          <w:tcPr>
            <w:tcW w:w="2433" w:type="pct"/>
            <w:vAlign w:val="center"/>
          </w:tcPr>
          <w:p w14:paraId="15DAA66C" w14:textId="77777777" w:rsidR="007D783D" w:rsidRPr="00211C19" w:rsidRDefault="007D783D" w:rsidP="00C2040A">
            <w:pPr>
              <w:tabs>
                <w:tab w:val="left" w:pos="2268"/>
                <w:tab w:val="left" w:pos="2835"/>
              </w:tabs>
              <w:rPr>
                <w:rFonts w:eastAsia="현대하모니 L" w:cs="Calibri"/>
                <w:sz w:val="16"/>
                <w:szCs w:val="16"/>
              </w:rPr>
            </w:pPr>
            <w:r w:rsidRPr="00211C19">
              <w:rPr>
                <w:rFonts w:eastAsia="현대하모니 L" w:cs="Calibri"/>
                <w:color w:val="000000" w:themeColor="dark1"/>
                <w:sz w:val="16"/>
                <w:szCs w:val="16"/>
              </w:rPr>
              <w:t>Rheostat Bright Step 3</w:t>
            </w:r>
          </w:p>
        </w:tc>
        <w:tc>
          <w:tcPr>
            <w:tcW w:w="607" w:type="pct"/>
            <w:shd w:val="clear" w:color="auto" w:fill="auto"/>
            <w:noWrap/>
            <w:vAlign w:val="center"/>
          </w:tcPr>
          <w:p w14:paraId="002F489E" w14:textId="77777777" w:rsidR="007D783D" w:rsidRPr="00211C19" w:rsidRDefault="007D783D" w:rsidP="00C2040A">
            <w:pPr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 w:rsidRPr="00211C19">
              <w:rPr>
                <w:rFonts w:eastAsia="현대하모니 L" w:cs="Calibri"/>
                <w:color w:val="000000" w:themeColor="dark1"/>
                <w:sz w:val="16"/>
                <w:szCs w:val="16"/>
              </w:rPr>
              <w:t>7.5 %</w:t>
            </w:r>
          </w:p>
        </w:tc>
      </w:tr>
      <w:tr w:rsidR="007D783D" w:rsidRPr="00211C19" w14:paraId="4C8E2B95" w14:textId="77777777" w:rsidTr="00C2040A">
        <w:trPr>
          <w:trHeight w:val="170"/>
        </w:trPr>
        <w:tc>
          <w:tcPr>
            <w:tcW w:w="676" w:type="pct"/>
            <w:vMerge/>
            <w:vAlign w:val="center"/>
          </w:tcPr>
          <w:p w14:paraId="21601CE6" w14:textId="77777777" w:rsidR="007D783D" w:rsidRPr="00211C19" w:rsidRDefault="007D783D" w:rsidP="00C2040A">
            <w:pPr>
              <w:jc w:val="center"/>
              <w:rPr>
                <w:rFonts w:eastAsia="현대하모니 L" w:cs="Calibri"/>
                <w:sz w:val="16"/>
                <w:szCs w:val="16"/>
              </w:rPr>
            </w:pPr>
          </w:p>
        </w:tc>
        <w:tc>
          <w:tcPr>
            <w:tcW w:w="203" w:type="pct"/>
            <w:shd w:val="clear" w:color="auto" w:fill="auto"/>
            <w:vAlign w:val="center"/>
          </w:tcPr>
          <w:p w14:paraId="7F415E38" w14:textId="77777777" w:rsidR="007D783D" w:rsidRPr="00211C19" w:rsidRDefault="007D783D" w:rsidP="00C2040A">
            <w:pPr>
              <w:jc w:val="center"/>
              <w:rPr>
                <w:rFonts w:eastAsia="현대하모니 L" w:cs="Calibri"/>
                <w:sz w:val="16"/>
                <w:szCs w:val="16"/>
              </w:rPr>
            </w:pPr>
            <w:r w:rsidRPr="00211C19">
              <w:rPr>
                <w:rFonts w:eastAsia="현대하모니 L" w:cs="Calibri"/>
                <w:sz w:val="16"/>
                <w:szCs w:val="16"/>
              </w:rPr>
              <w:t>4</w:t>
            </w:r>
          </w:p>
        </w:tc>
        <w:tc>
          <w:tcPr>
            <w:tcW w:w="1081" w:type="pct"/>
            <w:shd w:val="clear" w:color="auto" w:fill="auto"/>
            <w:vAlign w:val="center"/>
          </w:tcPr>
          <w:p w14:paraId="09C8932B" w14:textId="77777777" w:rsidR="007D783D" w:rsidRPr="00211C19" w:rsidRDefault="007D783D" w:rsidP="00C2040A">
            <w:pPr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 w:rsidRPr="00211C19">
              <w:rPr>
                <w:rFonts w:eastAsia="현대하모니 L" w:cs="Calibri"/>
                <w:color w:val="000000" w:themeColor="dark1"/>
                <w:sz w:val="16"/>
                <w:szCs w:val="16"/>
              </w:rPr>
              <w:t>Par_RheostatBrightLevel04</w:t>
            </w:r>
          </w:p>
        </w:tc>
        <w:tc>
          <w:tcPr>
            <w:tcW w:w="2433" w:type="pct"/>
            <w:vAlign w:val="center"/>
          </w:tcPr>
          <w:p w14:paraId="6EC27FCE" w14:textId="77777777" w:rsidR="007D783D" w:rsidRPr="00211C19" w:rsidRDefault="007D783D" w:rsidP="00C2040A">
            <w:pPr>
              <w:tabs>
                <w:tab w:val="left" w:pos="2268"/>
                <w:tab w:val="left" w:pos="2835"/>
              </w:tabs>
              <w:rPr>
                <w:rFonts w:eastAsia="현대하모니 L" w:cs="Calibri"/>
                <w:sz w:val="16"/>
                <w:szCs w:val="16"/>
              </w:rPr>
            </w:pPr>
            <w:r w:rsidRPr="00211C19">
              <w:rPr>
                <w:rFonts w:eastAsia="현대하모니 L" w:cs="Calibri"/>
                <w:color w:val="000000" w:themeColor="dark1"/>
                <w:sz w:val="16"/>
                <w:szCs w:val="16"/>
              </w:rPr>
              <w:t>Rheostat Bright Step 4</w:t>
            </w:r>
          </w:p>
        </w:tc>
        <w:tc>
          <w:tcPr>
            <w:tcW w:w="607" w:type="pct"/>
            <w:shd w:val="clear" w:color="auto" w:fill="auto"/>
            <w:noWrap/>
            <w:vAlign w:val="center"/>
          </w:tcPr>
          <w:p w14:paraId="36AE01F7" w14:textId="77777777" w:rsidR="007D783D" w:rsidRPr="00211C19" w:rsidRDefault="007D783D" w:rsidP="00C2040A">
            <w:pPr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 w:rsidRPr="00211C19">
              <w:rPr>
                <w:rFonts w:eastAsia="현대하모니 L" w:cs="Calibri"/>
                <w:color w:val="000000" w:themeColor="dark1"/>
                <w:sz w:val="16"/>
                <w:szCs w:val="16"/>
              </w:rPr>
              <w:t>10 %</w:t>
            </w:r>
          </w:p>
        </w:tc>
      </w:tr>
      <w:tr w:rsidR="007D783D" w:rsidRPr="00211C19" w14:paraId="52F4218F" w14:textId="77777777" w:rsidTr="00C2040A">
        <w:trPr>
          <w:trHeight w:val="170"/>
        </w:trPr>
        <w:tc>
          <w:tcPr>
            <w:tcW w:w="676" w:type="pct"/>
            <w:vMerge/>
            <w:vAlign w:val="center"/>
          </w:tcPr>
          <w:p w14:paraId="052ADE94" w14:textId="77777777" w:rsidR="007D783D" w:rsidRPr="00211C19" w:rsidRDefault="007D783D" w:rsidP="00C2040A">
            <w:pPr>
              <w:jc w:val="center"/>
              <w:rPr>
                <w:rFonts w:eastAsia="현대하모니 L" w:cs="Calibri"/>
                <w:sz w:val="16"/>
                <w:szCs w:val="16"/>
              </w:rPr>
            </w:pPr>
          </w:p>
        </w:tc>
        <w:tc>
          <w:tcPr>
            <w:tcW w:w="203" w:type="pct"/>
            <w:shd w:val="clear" w:color="auto" w:fill="auto"/>
            <w:vAlign w:val="center"/>
          </w:tcPr>
          <w:p w14:paraId="58A9995F" w14:textId="77777777" w:rsidR="007D783D" w:rsidRPr="00211C19" w:rsidRDefault="007D783D" w:rsidP="00C2040A">
            <w:pPr>
              <w:jc w:val="center"/>
              <w:rPr>
                <w:rFonts w:eastAsia="현대하모니 L" w:cs="Calibri"/>
                <w:kern w:val="2"/>
                <w:sz w:val="16"/>
                <w:szCs w:val="16"/>
              </w:rPr>
            </w:pPr>
            <w:r w:rsidRPr="00211C19">
              <w:rPr>
                <w:rFonts w:eastAsia="현대하모니 L" w:cs="Calibri"/>
                <w:kern w:val="2"/>
                <w:sz w:val="16"/>
                <w:szCs w:val="16"/>
              </w:rPr>
              <w:t>5</w:t>
            </w:r>
          </w:p>
        </w:tc>
        <w:tc>
          <w:tcPr>
            <w:tcW w:w="1081" w:type="pct"/>
            <w:shd w:val="clear" w:color="auto" w:fill="auto"/>
            <w:vAlign w:val="center"/>
          </w:tcPr>
          <w:p w14:paraId="7D6DC7E5" w14:textId="77777777" w:rsidR="007D783D" w:rsidRPr="00211C19" w:rsidRDefault="007D783D" w:rsidP="00C2040A">
            <w:pPr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 w:rsidRPr="00211C19">
              <w:rPr>
                <w:rFonts w:eastAsia="현대하모니 L" w:cs="Calibri"/>
                <w:color w:val="000000" w:themeColor="dark1"/>
                <w:sz w:val="16"/>
                <w:szCs w:val="16"/>
              </w:rPr>
              <w:t>Par_RheostatBrightLevel05</w:t>
            </w:r>
          </w:p>
        </w:tc>
        <w:tc>
          <w:tcPr>
            <w:tcW w:w="2433" w:type="pct"/>
          </w:tcPr>
          <w:p w14:paraId="779A9C17" w14:textId="77777777" w:rsidR="007D783D" w:rsidRPr="00211C19" w:rsidRDefault="007D783D" w:rsidP="00C2040A">
            <w:pPr>
              <w:rPr>
                <w:rFonts w:eastAsia="현대하모니 L" w:cs="Calibri"/>
              </w:rPr>
            </w:pPr>
            <w:r w:rsidRPr="00211C19">
              <w:rPr>
                <w:rFonts w:eastAsia="현대하모니 L" w:cs="Calibri"/>
                <w:color w:val="000000" w:themeColor="dark1"/>
                <w:sz w:val="16"/>
                <w:szCs w:val="16"/>
              </w:rPr>
              <w:t>Rheostat Bright Step 5</w:t>
            </w:r>
          </w:p>
        </w:tc>
        <w:tc>
          <w:tcPr>
            <w:tcW w:w="607" w:type="pct"/>
            <w:shd w:val="clear" w:color="auto" w:fill="auto"/>
            <w:noWrap/>
            <w:vAlign w:val="center"/>
          </w:tcPr>
          <w:p w14:paraId="016320F6" w14:textId="77777777" w:rsidR="007D783D" w:rsidRPr="00211C19" w:rsidRDefault="007D783D" w:rsidP="00C2040A">
            <w:pPr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 w:rsidRPr="00211C19">
              <w:rPr>
                <w:rFonts w:eastAsia="현대하모니 L" w:cs="Calibri"/>
                <w:color w:val="000000" w:themeColor="dark1"/>
                <w:sz w:val="16"/>
                <w:szCs w:val="16"/>
              </w:rPr>
              <w:t>12.5 %</w:t>
            </w:r>
          </w:p>
        </w:tc>
      </w:tr>
      <w:tr w:rsidR="007D783D" w:rsidRPr="00211C19" w14:paraId="15C94570" w14:textId="77777777" w:rsidTr="00C2040A">
        <w:trPr>
          <w:trHeight w:val="170"/>
        </w:trPr>
        <w:tc>
          <w:tcPr>
            <w:tcW w:w="676" w:type="pct"/>
            <w:vMerge/>
            <w:vAlign w:val="center"/>
          </w:tcPr>
          <w:p w14:paraId="7AB83A85" w14:textId="77777777" w:rsidR="007D783D" w:rsidRPr="00211C19" w:rsidRDefault="007D783D" w:rsidP="00C2040A">
            <w:pPr>
              <w:jc w:val="center"/>
              <w:rPr>
                <w:rFonts w:eastAsia="현대하모니 L" w:cs="Calibri"/>
                <w:sz w:val="16"/>
                <w:szCs w:val="16"/>
              </w:rPr>
            </w:pPr>
          </w:p>
        </w:tc>
        <w:tc>
          <w:tcPr>
            <w:tcW w:w="203" w:type="pct"/>
            <w:shd w:val="clear" w:color="auto" w:fill="auto"/>
            <w:vAlign w:val="center"/>
          </w:tcPr>
          <w:p w14:paraId="08AA083D" w14:textId="77777777" w:rsidR="007D783D" w:rsidRPr="00211C19" w:rsidRDefault="007D783D" w:rsidP="00C2040A">
            <w:pPr>
              <w:jc w:val="center"/>
              <w:rPr>
                <w:rFonts w:eastAsia="현대하모니 L" w:cs="Calibri"/>
                <w:kern w:val="2"/>
                <w:sz w:val="16"/>
                <w:szCs w:val="16"/>
              </w:rPr>
            </w:pPr>
            <w:r w:rsidRPr="00211C19">
              <w:rPr>
                <w:rFonts w:eastAsia="현대하모니 L" w:cs="Calibri"/>
                <w:kern w:val="2"/>
                <w:sz w:val="16"/>
                <w:szCs w:val="16"/>
              </w:rPr>
              <w:t>6</w:t>
            </w:r>
          </w:p>
        </w:tc>
        <w:tc>
          <w:tcPr>
            <w:tcW w:w="1081" w:type="pct"/>
            <w:shd w:val="clear" w:color="auto" w:fill="auto"/>
            <w:vAlign w:val="center"/>
          </w:tcPr>
          <w:p w14:paraId="7E0AD2D0" w14:textId="77777777" w:rsidR="007D783D" w:rsidRPr="00211C19" w:rsidRDefault="007D783D" w:rsidP="00C2040A">
            <w:pPr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 w:rsidRPr="00211C19">
              <w:rPr>
                <w:rFonts w:eastAsia="현대하모니 L" w:cs="Calibri"/>
                <w:color w:val="000000" w:themeColor="dark1"/>
                <w:sz w:val="16"/>
                <w:szCs w:val="16"/>
              </w:rPr>
              <w:t>Par_RheostatBrightLevel06</w:t>
            </w:r>
          </w:p>
        </w:tc>
        <w:tc>
          <w:tcPr>
            <w:tcW w:w="2433" w:type="pct"/>
          </w:tcPr>
          <w:p w14:paraId="004680C9" w14:textId="77777777" w:rsidR="007D783D" w:rsidRPr="00211C19" w:rsidRDefault="007D783D" w:rsidP="00C2040A">
            <w:pPr>
              <w:rPr>
                <w:rFonts w:eastAsia="현대하모니 L" w:cs="Calibri"/>
              </w:rPr>
            </w:pPr>
            <w:r w:rsidRPr="00211C19">
              <w:rPr>
                <w:rFonts w:eastAsia="현대하모니 L" w:cs="Calibri"/>
                <w:color w:val="000000" w:themeColor="dark1"/>
                <w:sz w:val="16"/>
                <w:szCs w:val="16"/>
              </w:rPr>
              <w:t>Rheostat Bright Step 6</w:t>
            </w:r>
          </w:p>
        </w:tc>
        <w:tc>
          <w:tcPr>
            <w:tcW w:w="607" w:type="pct"/>
            <w:shd w:val="clear" w:color="auto" w:fill="auto"/>
            <w:noWrap/>
            <w:vAlign w:val="center"/>
          </w:tcPr>
          <w:p w14:paraId="2BC73F04" w14:textId="77777777" w:rsidR="007D783D" w:rsidRPr="00211C19" w:rsidRDefault="007D783D" w:rsidP="00C2040A">
            <w:pPr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 w:rsidRPr="00211C19">
              <w:rPr>
                <w:rFonts w:eastAsia="현대하모니 L" w:cs="Calibri"/>
                <w:color w:val="000000" w:themeColor="dark1"/>
                <w:sz w:val="16"/>
                <w:szCs w:val="16"/>
              </w:rPr>
              <w:t>15 %</w:t>
            </w:r>
          </w:p>
        </w:tc>
      </w:tr>
      <w:tr w:rsidR="007D783D" w:rsidRPr="00211C19" w14:paraId="1B05BC5C" w14:textId="77777777" w:rsidTr="00C2040A">
        <w:trPr>
          <w:trHeight w:val="170"/>
        </w:trPr>
        <w:tc>
          <w:tcPr>
            <w:tcW w:w="676" w:type="pct"/>
            <w:vMerge/>
            <w:vAlign w:val="center"/>
          </w:tcPr>
          <w:p w14:paraId="65799867" w14:textId="77777777" w:rsidR="007D783D" w:rsidRPr="00211C19" w:rsidRDefault="007D783D" w:rsidP="00C2040A">
            <w:pPr>
              <w:jc w:val="center"/>
              <w:rPr>
                <w:rFonts w:eastAsia="현대하모니 L" w:cs="Calibri"/>
                <w:sz w:val="16"/>
                <w:szCs w:val="16"/>
              </w:rPr>
            </w:pPr>
          </w:p>
        </w:tc>
        <w:tc>
          <w:tcPr>
            <w:tcW w:w="203" w:type="pct"/>
            <w:shd w:val="clear" w:color="auto" w:fill="auto"/>
            <w:vAlign w:val="center"/>
          </w:tcPr>
          <w:p w14:paraId="04D88289" w14:textId="77777777" w:rsidR="007D783D" w:rsidRPr="00211C19" w:rsidRDefault="007D783D" w:rsidP="00C2040A">
            <w:pPr>
              <w:jc w:val="center"/>
              <w:rPr>
                <w:rFonts w:eastAsia="현대하모니 L" w:cs="Calibri"/>
                <w:kern w:val="2"/>
                <w:sz w:val="16"/>
                <w:szCs w:val="16"/>
              </w:rPr>
            </w:pPr>
            <w:r w:rsidRPr="00211C19">
              <w:rPr>
                <w:rFonts w:eastAsia="현대하모니 L" w:cs="Calibri"/>
                <w:kern w:val="2"/>
                <w:sz w:val="16"/>
                <w:szCs w:val="16"/>
              </w:rPr>
              <w:t>7</w:t>
            </w:r>
          </w:p>
        </w:tc>
        <w:tc>
          <w:tcPr>
            <w:tcW w:w="1081" w:type="pct"/>
            <w:shd w:val="clear" w:color="auto" w:fill="auto"/>
            <w:vAlign w:val="center"/>
          </w:tcPr>
          <w:p w14:paraId="01147074" w14:textId="77777777" w:rsidR="007D783D" w:rsidRPr="00211C19" w:rsidRDefault="007D783D" w:rsidP="00C2040A">
            <w:pPr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 w:rsidRPr="00211C19">
              <w:rPr>
                <w:rFonts w:eastAsia="현대하모니 L" w:cs="Calibri"/>
                <w:color w:val="000000" w:themeColor="dark1"/>
                <w:sz w:val="16"/>
                <w:szCs w:val="16"/>
              </w:rPr>
              <w:t>Par_RheostatBrightLevel07</w:t>
            </w:r>
          </w:p>
        </w:tc>
        <w:tc>
          <w:tcPr>
            <w:tcW w:w="2433" w:type="pct"/>
          </w:tcPr>
          <w:p w14:paraId="082ACBD7" w14:textId="77777777" w:rsidR="007D783D" w:rsidRPr="00211C19" w:rsidRDefault="007D783D" w:rsidP="00C2040A">
            <w:pPr>
              <w:rPr>
                <w:rFonts w:eastAsia="현대하모니 L" w:cs="Calibri"/>
              </w:rPr>
            </w:pPr>
            <w:r w:rsidRPr="00211C19">
              <w:rPr>
                <w:rFonts w:eastAsia="현대하모니 L" w:cs="Calibri"/>
                <w:color w:val="000000" w:themeColor="dark1"/>
                <w:sz w:val="16"/>
                <w:szCs w:val="16"/>
              </w:rPr>
              <w:t>Rheostat Bright Step 7</w:t>
            </w:r>
          </w:p>
        </w:tc>
        <w:tc>
          <w:tcPr>
            <w:tcW w:w="607" w:type="pct"/>
            <w:shd w:val="clear" w:color="auto" w:fill="auto"/>
            <w:noWrap/>
            <w:vAlign w:val="center"/>
          </w:tcPr>
          <w:p w14:paraId="6CDAA556" w14:textId="77777777" w:rsidR="007D783D" w:rsidRPr="00211C19" w:rsidRDefault="007D783D" w:rsidP="00C2040A">
            <w:pPr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 w:rsidRPr="00211C19">
              <w:rPr>
                <w:rFonts w:eastAsia="현대하모니 L" w:cs="Calibri"/>
                <w:color w:val="000000" w:themeColor="dark1"/>
                <w:sz w:val="16"/>
                <w:szCs w:val="16"/>
              </w:rPr>
              <w:t>17.5 %</w:t>
            </w:r>
          </w:p>
        </w:tc>
      </w:tr>
      <w:tr w:rsidR="007D783D" w:rsidRPr="00211C19" w14:paraId="54DF373F" w14:textId="77777777" w:rsidTr="00C2040A">
        <w:trPr>
          <w:trHeight w:val="170"/>
        </w:trPr>
        <w:tc>
          <w:tcPr>
            <w:tcW w:w="676" w:type="pct"/>
            <w:vMerge/>
            <w:vAlign w:val="center"/>
          </w:tcPr>
          <w:p w14:paraId="4617C4B4" w14:textId="77777777" w:rsidR="007D783D" w:rsidRPr="00211C19" w:rsidRDefault="007D783D" w:rsidP="00C2040A">
            <w:pPr>
              <w:jc w:val="center"/>
              <w:rPr>
                <w:rFonts w:eastAsia="현대하모니 L" w:cs="Calibri"/>
                <w:sz w:val="16"/>
                <w:szCs w:val="16"/>
              </w:rPr>
            </w:pPr>
          </w:p>
        </w:tc>
        <w:tc>
          <w:tcPr>
            <w:tcW w:w="203" w:type="pct"/>
            <w:shd w:val="clear" w:color="auto" w:fill="auto"/>
            <w:vAlign w:val="center"/>
          </w:tcPr>
          <w:p w14:paraId="18E1F879" w14:textId="77777777" w:rsidR="007D783D" w:rsidRPr="00211C19" w:rsidRDefault="007D783D" w:rsidP="00C2040A">
            <w:pPr>
              <w:jc w:val="center"/>
              <w:rPr>
                <w:rFonts w:eastAsia="현대하모니 L" w:cs="Calibri"/>
                <w:kern w:val="2"/>
                <w:sz w:val="16"/>
                <w:szCs w:val="16"/>
              </w:rPr>
            </w:pPr>
            <w:r w:rsidRPr="00211C19">
              <w:rPr>
                <w:rFonts w:eastAsia="현대하모니 L" w:cs="Calibri"/>
                <w:kern w:val="2"/>
                <w:sz w:val="16"/>
                <w:szCs w:val="16"/>
              </w:rPr>
              <w:t>8</w:t>
            </w:r>
          </w:p>
        </w:tc>
        <w:tc>
          <w:tcPr>
            <w:tcW w:w="1081" w:type="pct"/>
            <w:shd w:val="clear" w:color="auto" w:fill="auto"/>
            <w:vAlign w:val="center"/>
          </w:tcPr>
          <w:p w14:paraId="3005ED95" w14:textId="77777777" w:rsidR="007D783D" w:rsidRPr="00211C19" w:rsidRDefault="007D783D" w:rsidP="00C2040A">
            <w:pPr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 w:rsidRPr="00211C19">
              <w:rPr>
                <w:rFonts w:eastAsia="현대하모니 L" w:cs="Calibri"/>
                <w:color w:val="000000" w:themeColor="dark1"/>
                <w:sz w:val="16"/>
                <w:szCs w:val="16"/>
              </w:rPr>
              <w:t>Par_RheostatBrightLevel08</w:t>
            </w:r>
          </w:p>
        </w:tc>
        <w:tc>
          <w:tcPr>
            <w:tcW w:w="2433" w:type="pct"/>
          </w:tcPr>
          <w:p w14:paraId="6E784CBC" w14:textId="77777777" w:rsidR="007D783D" w:rsidRPr="00211C19" w:rsidRDefault="007D783D" w:rsidP="00C2040A">
            <w:pPr>
              <w:rPr>
                <w:rFonts w:eastAsia="현대하모니 L" w:cs="Calibri"/>
              </w:rPr>
            </w:pPr>
            <w:r w:rsidRPr="00211C19">
              <w:rPr>
                <w:rFonts w:eastAsia="현대하모니 L" w:cs="Calibri"/>
                <w:color w:val="000000" w:themeColor="dark1"/>
                <w:sz w:val="16"/>
                <w:szCs w:val="16"/>
              </w:rPr>
              <w:t>Rheostat Bright Step 8</w:t>
            </w:r>
          </w:p>
        </w:tc>
        <w:tc>
          <w:tcPr>
            <w:tcW w:w="607" w:type="pct"/>
            <w:shd w:val="clear" w:color="auto" w:fill="auto"/>
            <w:noWrap/>
            <w:vAlign w:val="center"/>
          </w:tcPr>
          <w:p w14:paraId="1824BFCF" w14:textId="77777777" w:rsidR="007D783D" w:rsidRPr="00211C19" w:rsidRDefault="007D783D" w:rsidP="00C2040A">
            <w:pPr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 w:rsidRPr="00211C19">
              <w:rPr>
                <w:rFonts w:eastAsia="현대하모니 L" w:cs="Calibri"/>
                <w:color w:val="000000" w:themeColor="dark1"/>
                <w:sz w:val="16"/>
                <w:szCs w:val="16"/>
              </w:rPr>
              <w:t>20 %</w:t>
            </w:r>
          </w:p>
        </w:tc>
      </w:tr>
      <w:tr w:rsidR="007D783D" w:rsidRPr="00211C19" w14:paraId="66D164D9" w14:textId="77777777" w:rsidTr="00C2040A">
        <w:trPr>
          <w:trHeight w:val="170"/>
        </w:trPr>
        <w:tc>
          <w:tcPr>
            <w:tcW w:w="676" w:type="pct"/>
            <w:vMerge/>
            <w:vAlign w:val="center"/>
          </w:tcPr>
          <w:p w14:paraId="12575DEE" w14:textId="77777777" w:rsidR="007D783D" w:rsidRPr="00211C19" w:rsidRDefault="007D783D" w:rsidP="00C2040A">
            <w:pPr>
              <w:jc w:val="center"/>
              <w:rPr>
                <w:rFonts w:eastAsia="현대하모니 L" w:cs="Calibri"/>
                <w:sz w:val="16"/>
                <w:szCs w:val="16"/>
              </w:rPr>
            </w:pPr>
          </w:p>
        </w:tc>
        <w:tc>
          <w:tcPr>
            <w:tcW w:w="203" w:type="pct"/>
            <w:shd w:val="clear" w:color="auto" w:fill="auto"/>
            <w:vAlign w:val="center"/>
          </w:tcPr>
          <w:p w14:paraId="3CBB3878" w14:textId="77777777" w:rsidR="007D783D" w:rsidRPr="00211C19" w:rsidRDefault="007D783D" w:rsidP="00C2040A">
            <w:pPr>
              <w:spacing w:line="276" w:lineRule="auto"/>
              <w:jc w:val="center"/>
              <w:rPr>
                <w:rFonts w:eastAsia="현대하모니 L" w:cs="Calibri"/>
                <w:kern w:val="2"/>
                <w:sz w:val="16"/>
                <w:szCs w:val="16"/>
              </w:rPr>
            </w:pPr>
            <w:r w:rsidRPr="00211C19">
              <w:rPr>
                <w:rFonts w:eastAsia="현대하모니 L" w:cs="Calibri"/>
                <w:kern w:val="2"/>
                <w:sz w:val="16"/>
                <w:szCs w:val="16"/>
              </w:rPr>
              <w:t>9</w:t>
            </w:r>
          </w:p>
        </w:tc>
        <w:tc>
          <w:tcPr>
            <w:tcW w:w="1081" w:type="pct"/>
            <w:shd w:val="clear" w:color="auto" w:fill="auto"/>
            <w:vAlign w:val="center"/>
          </w:tcPr>
          <w:p w14:paraId="75723898" w14:textId="77777777" w:rsidR="007D783D" w:rsidRPr="00211C19" w:rsidRDefault="007D783D" w:rsidP="00C2040A">
            <w:pPr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 w:rsidRPr="00211C19">
              <w:rPr>
                <w:rFonts w:eastAsia="현대하모니 L" w:cs="Calibri"/>
                <w:color w:val="000000" w:themeColor="dark1"/>
                <w:sz w:val="16"/>
                <w:szCs w:val="16"/>
              </w:rPr>
              <w:t>Par_RheostatBrightLevel09</w:t>
            </w:r>
          </w:p>
        </w:tc>
        <w:tc>
          <w:tcPr>
            <w:tcW w:w="2433" w:type="pct"/>
          </w:tcPr>
          <w:p w14:paraId="39F219BA" w14:textId="77777777" w:rsidR="007D783D" w:rsidRPr="00211C19" w:rsidRDefault="007D783D" w:rsidP="00C2040A">
            <w:pPr>
              <w:rPr>
                <w:rFonts w:eastAsia="현대하모니 L" w:cs="Calibri"/>
              </w:rPr>
            </w:pPr>
            <w:r w:rsidRPr="00211C19">
              <w:rPr>
                <w:rFonts w:eastAsia="현대하모니 L" w:cs="Calibri"/>
                <w:color w:val="000000" w:themeColor="dark1"/>
                <w:sz w:val="16"/>
                <w:szCs w:val="16"/>
              </w:rPr>
              <w:t>Rheostat Bright Step 9</w:t>
            </w:r>
          </w:p>
        </w:tc>
        <w:tc>
          <w:tcPr>
            <w:tcW w:w="607" w:type="pct"/>
            <w:shd w:val="clear" w:color="auto" w:fill="auto"/>
            <w:noWrap/>
            <w:vAlign w:val="center"/>
          </w:tcPr>
          <w:p w14:paraId="17D1CDD0" w14:textId="77777777" w:rsidR="007D783D" w:rsidRPr="00211C19" w:rsidRDefault="007D783D" w:rsidP="00C2040A">
            <w:pPr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 w:rsidRPr="00211C19">
              <w:rPr>
                <w:rFonts w:eastAsia="현대하모니 L" w:cs="Calibri"/>
                <w:color w:val="000000" w:themeColor="dark1"/>
                <w:sz w:val="16"/>
                <w:szCs w:val="16"/>
              </w:rPr>
              <w:t>22.5 %</w:t>
            </w:r>
          </w:p>
        </w:tc>
      </w:tr>
      <w:tr w:rsidR="007D783D" w:rsidRPr="00211C19" w14:paraId="39DB1BA3" w14:textId="77777777" w:rsidTr="00C2040A">
        <w:trPr>
          <w:trHeight w:val="170"/>
        </w:trPr>
        <w:tc>
          <w:tcPr>
            <w:tcW w:w="676" w:type="pct"/>
            <w:vMerge/>
            <w:vAlign w:val="center"/>
          </w:tcPr>
          <w:p w14:paraId="0A16D332" w14:textId="77777777" w:rsidR="007D783D" w:rsidRPr="00211C19" w:rsidRDefault="007D783D" w:rsidP="00C2040A">
            <w:pPr>
              <w:jc w:val="center"/>
              <w:rPr>
                <w:rFonts w:eastAsia="현대하모니 L" w:cs="Calibri"/>
                <w:sz w:val="16"/>
                <w:szCs w:val="16"/>
              </w:rPr>
            </w:pPr>
          </w:p>
        </w:tc>
        <w:tc>
          <w:tcPr>
            <w:tcW w:w="203" w:type="pct"/>
            <w:shd w:val="clear" w:color="auto" w:fill="auto"/>
            <w:vAlign w:val="center"/>
          </w:tcPr>
          <w:p w14:paraId="28B0CA08" w14:textId="77777777" w:rsidR="007D783D" w:rsidRPr="00211C19" w:rsidRDefault="007D783D" w:rsidP="00C2040A">
            <w:pPr>
              <w:spacing w:line="276" w:lineRule="auto"/>
              <w:jc w:val="center"/>
              <w:rPr>
                <w:rFonts w:eastAsia="현대하모니 L" w:cs="Calibri"/>
                <w:kern w:val="2"/>
                <w:sz w:val="16"/>
                <w:szCs w:val="16"/>
              </w:rPr>
            </w:pPr>
            <w:r w:rsidRPr="00211C19">
              <w:rPr>
                <w:rFonts w:eastAsia="현대하모니 L" w:cs="Calibri"/>
                <w:kern w:val="2"/>
                <w:sz w:val="16"/>
                <w:szCs w:val="16"/>
              </w:rPr>
              <w:t>10</w:t>
            </w:r>
          </w:p>
        </w:tc>
        <w:tc>
          <w:tcPr>
            <w:tcW w:w="1081" w:type="pct"/>
            <w:shd w:val="clear" w:color="auto" w:fill="auto"/>
            <w:vAlign w:val="center"/>
          </w:tcPr>
          <w:p w14:paraId="21435679" w14:textId="77777777" w:rsidR="007D783D" w:rsidRPr="00211C19" w:rsidRDefault="007D783D" w:rsidP="00C2040A">
            <w:pPr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 w:rsidRPr="00211C19">
              <w:rPr>
                <w:rFonts w:eastAsia="현대하모니 L" w:cs="Calibri"/>
                <w:color w:val="000000" w:themeColor="dark1"/>
                <w:sz w:val="16"/>
                <w:szCs w:val="16"/>
              </w:rPr>
              <w:t>Par_RheostatBrightLevel10</w:t>
            </w:r>
          </w:p>
        </w:tc>
        <w:tc>
          <w:tcPr>
            <w:tcW w:w="2433" w:type="pct"/>
          </w:tcPr>
          <w:p w14:paraId="2F5910F6" w14:textId="77777777" w:rsidR="007D783D" w:rsidRPr="00211C19" w:rsidRDefault="007D783D" w:rsidP="00C2040A">
            <w:pPr>
              <w:rPr>
                <w:rFonts w:eastAsia="현대하모니 L" w:cs="Calibri"/>
              </w:rPr>
            </w:pPr>
            <w:r w:rsidRPr="00211C19">
              <w:rPr>
                <w:rFonts w:eastAsia="현대하모니 L" w:cs="Calibri"/>
                <w:color w:val="000000" w:themeColor="dark1"/>
                <w:sz w:val="16"/>
                <w:szCs w:val="16"/>
              </w:rPr>
              <w:t>Rheostat Bright Step 10</w:t>
            </w:r>
          </w:p>
        </w:tc>
        <w:tc>
          <w:tcPr>
            <w:tcW w:w="607" w:type="pct"/>
            <w:shd w:val="clear" w:color="auto" w:fill="auto"/>
            <w:noWrap/>
            <w:vAlign w:val="center"/>
          </w:tcPr>
          <w:p w14:paraId="06EC7F45" w14:textId="77777777" w:rsidR="007D783D" w:rsidRPr="00211C19" w:rsidRDefault="007D783D" w:rsidP="00C2040A">
            <w:pPr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 w:rsidRPr="00211C19">
              <w:rPr>
                <w:rFonts w:eastAsia="현대하모니 L" w:cs="Calibri"/>
                <w:color w:val="000000" w:themeColor="dark1"/>
                <w:sz w:val="16"/>
                <w:szCs w:val="16"/>
              </w:rPr>
              <w:t>25 %</w:t>
            </w:r>
          </w:p>
        </w:tc>
      </w:tr>
      <w:tr w:rsidR="007D783D" w:rsidRPr="00211C19" w14:paraId="6C1305E7" w14:textId="77777777" w:rsidTr="00C2040A">
        <w:trPr>
          <w:trHeight w:val="170"/>
        </w:trPr>
        <w:tc>
          <w:tcPr>
            <w:tcW w:w="676" w:type="pct"/>
            <w:vMerge/>
            <w:vAlign w:val="center"/>
          </w:tcPr>
          <w:p w14:paraId="25BFFE14" w14:textId="77777777" w:rsidR="007D783D" w:rsidRPr="00211C19" w:rsidRDefault="007D783D" w:rsidP="00C2040A">
            <w:pPr>
              <w:jc w:val="center"/>
              <w:rPr>
                <w:rFonts w:eastAsia="현대하모니 L" w:cs="Calibri"/>
                <w:sz w:val="16"/>
                <w:szCs w:val="16"/>
              </w:rPr>
            </w:pPr>
          </w:p>
        </w:tc>
        <w:tc>
          <w:tcPr>
            <w:tcW w:w="203" w:type="pct"/>
            <w:shd w:val="clear" w:color="auto" w:fill="auto"/>
            <w:vAlign w:val="center"/>
          </w:tcPr>
          <w:p w14:paraId="51831224" w14:textId="77777777" w:rsidR="007D783D" w:rsidRPr="00211C19" w:rsidRDefault="007D783D" w:rsidP="00C2040A">
            <w:pPr>
              <w:jc w:val="center"/>
              <w:rPr>
                <w:rFonts w:eastAsia="현대하모니 L" w:cs="Calibri"/>
                <w:sz w:val="16"/>
                <w:szCs w:val="16"/>
              </w:rPr>
            </w:pPr>
            <w:r w:rsidRPr="00211C19">
              <w:rPr>
                <w:rFonts w:eastAsia="현대하모니 L" w:cs="Calibri"/>
                <w:sz w:val="16"/>
                <w:szCs w:val="16"/>
              </w:rPr>
              <w:t>11</w:t>
            </w:r>
          </w:p>
        </w:tc>
        <w:tc>
          <w:tcPr>
            <w:tcW w:w="1081" w:type="pct"/>
            <w:shd w:val="clear" w:color="auto" w:fill="auto"/>
            <w:vAlign w:val="center"/>
          </w:tcPr>
          <w:p w14:paraId="2C5BD6DB" w14:textId="77777777" w:rsidR="007D783D" w:rsidRPr="00211C19" w:rsidRDefault="007D783D" w:rsidP="00C2040A">
            <w:pPr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 w:rsidRPr="00211C19">
              <w:rPr>
                <w:rFonts w:eastAsia="현대하모니 L" w:cs="Calibri"/>
                <w:color w:val="000000" w:themeColor="dark1"/>
                <w:sz w:val="16"/>
                <w:szCs w:val="16"/>
              </w:rPr>
              <w:t>Par_RheostatBrightLevel11</w:t>
            </w:r>
          </w:p>
        </w:tc>
        <w:tc>
          <w:tcPr>
            <w:tcW w:w="2433" w:type="pct"/>
          </w:tcPr>
          <w:p w14:paraId="5A4E58FD" w14:textId="77777777" w:rsidR="007D783D" w:rsidRPr="00211C19" w:rsidRDefault="007D783D" w:rsidP="00C2040A">
            <w:pPr>
              <w:rPr>
                <w:rFonts w:eastAsia="현대하모니 L" w:cs="Calibri"/>
              </w:rPr>
            </w:pPr>
            <w:r w:rsidRPr="00211C19">
              <w:rPr>
                <w:rFonts w:eastAsia="현대하모니 L" w:cs="Calibri"/>
                <w:color w:val="000000" w:themeColor="dark1"/>
                <w:sz w:val="16"/>
                <w:szCs w:val="16"/>
              </w:rPr>
              <w:t>Rheostat Bright Step 11</w:t>
            </w:r>
          </w:p>
        </w:tc>
        <w:tc>
          <w:tcPr>
            <w:tcW w:w="607" w:type="pct"/>
            <w:shd w:val="clear" w:color="auto" w:fill="auto"/>
            <w:noWrap/>
            <w:vAlign w:val="center"/>
          </w:tcPr>
          <w:p w14:paraId="0AB8BC0D" w14:textId="77777777" w:rsidR="007D783D" w:rsidRPr="00211C19" w:rsidRDefault="007D783D" w:rsidP="00C2040A">
            <w:pPr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 w:rsidRPr="00211C19">
              <w:rPr>
                <w:rFonts w:eastAsia="현대하모니 L" w:cs="Calibri"/>
                <w:color w:val="000000" w:themeColor="dark1"/>
                <w:sz w:val="16"/>
                <w:szCs w:val="16"/>
              </w:rPr>
              <w:t>27.5 %</w:t>
            </w:r>
          </w:p>
        </w:tc>
      </w:tr>
      <w:tr w:rsidR="007D783D" w:rsidRPr="00211C19" w14:paraId="0FE75F38" w14:textId="77777777" w:rsidTr="00C2040A">
        <w:trPr>
          <w:trHeight w:val="170"/>
        </w:trPr>
        <w:tc>
          <w:tcPr>
            <w:tcW w:w="676" w:type="pct"/>
            <w:vMerge/>
            <w:vAlign w:val="center"/>
          </w:tcPr>
          <w:p w14:paraId="30D65E30" w14:textId="77777777" w:rsidR="007D783D" w:rsidRPr="00211C19" w:rsidRDefault="007D783D" w:rsidP="00C2040A">
            <w:pPr>
              <w:jc w:val="center"/>
              <w:rPr>
                <w:rFonts w:eastAsia="현대하모니 L" w:cs="Calibri"/>
                <w:sz w:val="16"/>
                <w:szCs w:val="16"/>
              </w:rPr>
            </w:pPr>
          </w:p>
        </w:tc>
        <w:tc>
          <w:tcPr>
            <w:tcW w:w="203" w:type="pct"/>
            <w:shd w:val="clear" w:color="auto" w:fill="auto"/>
            <w:vAlign w:val="center"/>
          </w:tcPr>
          <w:p w14:paraId="2AE8273D" w14:textId="77777777" w:rsidR="007D783D" w:rsidRPr="00211C19" w:rsidRDefault="007D783D" w:rsidP="00C2040A">
            <w:pPr>
              <w:jc w:val="center"/>
              <w:rPr>
                <w:rFonts w:eastAsia="현대하모니 L" w:cs="Calibri"/>
                <w:sz w:val="16"/>
                <w:szCs w:val="16"/>
              </w:rPr>
            </w:pPr>
            <w:r w:rsidRPr="00211C19">
              <w:rPr>
                <w:rFonts w:eastAsia="현대하모니 L" w:cs="Calibri"/>
                <w:sz w:val="16"/>
                <w:szCs w:val="16"/>
              </w:rPr>
              <w:t>12</w:t>
            </w:r>
          </w:p>
        </w:tc>
        <w:tc>
          <w:tcPr>
            <w:tcW w:w="1081" w:type="pct"/>
            <w:shd w:val="clear" w:color="auto" w:fill="auto"/>
            <w:vAlign w:val="center"/>
          </w:tcPr>
          <w:p w14:paraId="273613CC" w14:textId="77777777" w:rsidR="007D783D" w:rsidRPr="00211C19" w:rsidRDefault="007D783D" w:rsidP="00C2040A">
            <w:pPr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 w:rsidRPr="00211C19">
              <w:rPr>
                <w:rFonts w:eastAsia="현대하모니 L" w:cs="Calibri"/>
                <w:color w:val="000000" w:themeColor="dark1"/>
                <w:sz w:val="16"/>
                <w:szCs w:val="16"/>
              </w:rPr>
              <w:t>Par_RheostatBrightLevel12</w:t>
            </w:r>
          </w:p>
        </w:tc>
        <w:tc>
          <w:tcPr>
            <w:tcW w:w="2433" w:type="pct"/>
          </w:tcPr>
          <w:p w14:paraId="60A23B45" w14:textId="77777777" w:rsidR="007D783D" w:rsidRPr="00211C19" w:rsidRDefault="007D783D" w:rsidP="00C2040A">
            <w:pPr>
              <w:rPr>
                <w:rFonts w:eastAsia="현대하모니 L" w:cs="Calibri"/>
              </w:rPr>
            </w:pPr>
            <w:r w:rsidRPr="00211C19">
              <w:rPr>
                <w:rFonts w:eastAsia="현대하모니 L" w:cs="Calibri"/>
                <w:color w:val="000000" w:themeColor="dark1"/>
                <w:sz w:val="16"/>
                <w:szCs w:val="16"/>
              </w:rPr>
              <w:t>Rheostat Bright Step 12</w:t>
            </w:r>
          </w:p>
        </w:tc>
        <w:tc>
          <w:tcPr>
            <w:tcW w:w="607" w:type="pct"/>
            <w:shd w:val="clear" w:color="auto" w:fill="auto"/>
            <w:noWrap/>
            <w:vAlign w:val="center"/>
          </w:tcPr>
          <w:p w14:paraId="4AC8AED1" w14:textId="77777777" w:rsidR="007D783D" w:rsidRPr="00211C19" w:rsidRDefault="007D783D" w:rsidP="00C2040A">
            <w:pPr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 w:rsidRPr="00211C19">
              <w:rPr>
                <w:rFonts w:eastAsia="현대하모니 L" w:cs="Calibri"/>
                <w:color w:val="000000" w:themeColor="dark1"/>
                <w:sz w:val="16"/>
                <w:szCs w:val="16"/>
              </w:rPr>
              <w:t>30 %</w:t>
            </w:r>
          </w:p>
        </w:tc>
      </w:tr>
      <w:tr w:rsidR="007D783D" w:rsidRPr="00211C19" w14:paraId="5AED4F22" w14:textId="77777777" w:rsidTr="00C2040A">
        <w:trPr>
          <w:trHeight w:val="170"/>
        </w:trPr>
        <w:tc>
          <w:tcPr>
            <w:tcW w:w="676" w:type="pct"/>
            <w:vMerge/>
            <w:vAlign w:val="center"/>
          </w:tcPr>
          <w:p w14:paraId="3A3CB246" w14:textId="77777777" w:rsidR="007D783D" w:rsidRPr="00211C19" w:rsidRDefault="007D783D" w:rsidP="00C2040A">
            <w:pPr>
              <w:jc w:val="center"/>
              <w:rPr>
                <w:rFonts w:eastAsia="현대하모니 L" w:cs="Calibri"/>
                <w:sz w:val="16"/>
                <w:szCs w:val="16"/>
              </w:rPr>
            </w:pPr>
          </w:p>
        </w:tc>
        <w:tc>
          <w:tcPr>
            <w:tcW w:w="203" w:type="pct"/>
            <w:shd w:val="clear" w:color="auto" w:fill="auto"/>
            <w:vAlign w:val="center"/>
          </w:tcPr>
          <w:p w14:paraId="458FF37B" w14:textId="77777777" w:rsidR="007D783D" w:rsidRPr="00211C19" w:rsidRDefault="007D783D" w:rsidP="00C2040A">
            <w:pPr>
              <w:jc w:val="center"/>
              <w:rPr>
                <w:rFonts w:eastAsia="현대하모니 L" w:cs="Calibri"/>
                <w:sz w:val="16"/>
                <w:szCs w:val="16"/>
              </w:rPr>
            </w:pPr>
            <w:r w:rsidRPr="00211C19">
              <w:rPr>
                <w:rFonts w:eastAsia="현대하모니 L" w:cs="Calibri"/>
                <w:sz w:val="16"/>
                <w:szCs w:val="16"/>
              </w:rPr>
              <w:t>13</w:t>
            </w:r>
          </w:p>
        </w:tc>
        <w:tc>
          <w:tcPr>
            <w:tcW w:w="1081" w:type="pct"/>
            <w:shd w:val="clear" w:color="auto" w:fill="auto"/>
            <w:vAlign w:val="center"/>
          </w:tcPr>
          <w:p w14:paraId="3E7C9D89" w14:textId="77777777" w:rsidR="007D783D" w:rsidRPr="00211C19" w:rsidRDefault="007D783D" w:rsidP="00C2040A">
            <w:pPr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 w:rsidRPr="00211C19">
              <w:rPr>
                <w:rFonts w:eastAsia="현대하모니 L" w:cs="Calibri"/>
                <w:color w:val="000000" w:themeColor="dark1"/>
                <w:sz w:val="16"/>
                <w:szCs w:val="16"/>
              </w:rPr>
              <w:t>Par_RheostatBrightLevel13</w:t>
            </w:r>
          </w:p>
        </w:tc>
        <w:tc>
          <w:tcPr>
            <w:tcW w:w="2433" w:type="pct"/>
          </w:tcPr>
          <w:p w14:paraId="4DB4612B" w14:textId="77777777" w:rsidR="007D783D" w:rsidRPr="00211C19" w:rsidRDefault="007D783D" w:rsidP="00C2040A">
            <w:pPr>
              <w:rPr>
                <w:rFonts w:eastAsia="현대하모니 L" w:cs="Calibri"/>
              </w:rPr>
            </w:pPr>
            <w:r w:rsidRPr="00211C19">
              <w:rPr>
                <w:rFonts w:eastAsia="현대하모니 L" w:cs="Calibri"/>
                <w:color w:val="000000" w:themeColor="dark1"/>
                <w:sz w:val="16"/>
                <w:szCs w:val="16"/>
              </w:rPr>
              <w:t>Rheostat Bright Step 13</w:t>
            </w:r>
          </w:p>
        </w:tc>
        <w:tc>
          <w:tcPr>
            <w:tcW w:w="607" w:type="pct"/>
            <w:shd w:val="clear" w:color="auto" w:fill="auto"/>
            <w:noWrap/>
            <w:vAlign w:val="center"/>
          </w:tcPr>
          <w:p w14:paraId="1C0084A4" w14:textId="77777777" w:rsidR="007D783D" w:rsidRPr="00211C19" w:rsidRDefault="007D783D" w:rsidP="00C2040A">
            <w:pPr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 w:rsidRPr="00211C19">
              <w:rPr>
                <w:rFonts w:eastAsia="현대하모니 L" w:cs="Calibri"/>
                <w:color w:val="000000" w:themeColor="dark1"/>
                <w:sz w:val="16"/>
                <w:szCs w:val="16"/>
              </w:rPr>
              <w:t>32.5 %</w:t>
            </w:r>
          </w:p>
        </w:tc>
      </w:tr>
      <w:tr w:rsidR="007D783D" w:rsidRPr="00211C19" w14:paraId="7CF85627" w14:textId="77777777" w:rsidTr="00C2040A">
        <w:trPr>
          <w:trHeight w:val="170"/>
        </w:trPr>
        <w:tc>
          <w:tcPr>
            <w:tcW w:w="676" w:type="pct"/>
            <w:vMerge/>
            <w:vAlign w:val="center"/>
          </w:tcPr>
          <w:p w14:paraId="5D01B719" w14:textId="77777777" w:rsidR="007D783D" w:rsidRPr="00211C19" w:rsidRDefault="007D783D" w:rsidP="00C2040A">
            <w:pPr>
              <w:jc w:val="center"/>
              <w:rPr>
                <w:rFonts w:eastAsia="현대하모니 L" w:cs="Calibri"/>
                <w:sz w:val="16"/>
                <w:szCs w:val="16"/>
              </w:rPr>
            </w:pPr>
          </w:p>
        </w:tc>
        <w:tc>
          <w:tcPr>
            <w:tcW w:w="203" w:type="pct"/>
            <w:shd w:val="clear" w:color="auto" w:fill="auto"/>
            <w:vAlign w:val="center"/>
          </w:tcPr>
          <w:p w14:paraId="25DA1B91" w14:textId="77777777" w:rsidR="007D783D" w:rsidRPr="00211C19" w:rsidRDefault="007D783D" w:rsidP="007D783D">
            <w:pPr>
              <w:spacing w:line="276" w:lineRule="auto"/>
              <w:jc w:val="center"/>
              <w:rPr>
                <w:rFonts w:eastAsia="현대하모니 L" w:cs="Calibri"/>
                <w:kern w:val="2"/>
                <w:sz w:val="16"/>
                <w:szCs w:val="16"/>
              </w:rPr>
            </w:pPr>
            <w:r>
              <w:rPr>
                <w:rFonts w:eastAsia="현대하모니 L" w:cs="Calibri" w:hint="eastAsia"/>
                <w:kern w:val="2"/>
                <w:sz w:val="16"/>
                <w:szCs w:val="16"/>
              </w:rPr>
              <w:t>14</w:t>
            </w:r>
          </w:p>
        </w:tc>
        <w:tc>
          <w:tcPr>
            <w:tcW w:w="1081" w:type="pct"/>
            <w:shd w:val="clear" w:color="auto" w:fill="auto"/>
            <w:vAlign w:val="center"/>
          </w:tcPr>
          <w:p w14:paraId="3B604937" w14:textId="77777777" w:rsidR="007D783D" w:rsidRPr="00211C19" w:rsidRDefault="007D783D" w:rsidP="00C2040A">
            <w:pPr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 w:rsidRPr="00211C19">
              <w:rPr>
                <w:rFonts w:eastAsia="현대하모니 L" w:cs="Calibri"/>
                <w:color w:val="000000" w:themeColor="dark1"/>
                <w:sz w:val="16"/>
                <w:szCs w:val="16"/>
              </w:rPr>
              <w:t>Par_RheostatBrightLevel14</w:t>
            </w:r>
          </w:p>
        </w:tc>
        <w:tc>
          <w:tcPr>
            <w:tcW w:w="2433" w:type="pct"/>
          </w:tcPr>
          <w:p w14:paraId="77E59E04" w14:textId="77777777" w:rsidR="007D783D" w:rsidRPr="00211C19" w:rsidRDefault="007D783D" w:rsidP="00C2040A">
            <w:pPr>
              <w:rPr>
                <w:rFonts w:eastAsia="현대하모니 L" w:cs="Calibri"/>
              </w:rPr>
            </w:pPr>
            <w:r w:rsidRPr="00211C19">
              <w:rPr>
                <w:rFonts w:eastAsia="현대하모니 L" w:cs="Calibri"/>
                <w:color w:val="000000" w:themeColor="dark1"/>
                <w:sz w:val="16"/>
                <w:szCs w:val="16"/>
              </w:rPr>
              <w:t>Rheostat Bright Step 14</w:t>
            </w:r>
          </w:p>
        </w:tc>
        <w:tc>
          <w:tcPr>
            <w:tcW w:w="607" w:type="pct"/>
            <w:shd w:val="clear" w:color="auto" w:fill="auto"/>
            <w:noWrap/>
            <w:vAlign w:val="center"/>
          </w:tcPr>
          <w:p w14:paraId="3EEBF3E4" w14:textId="77777777" w:rsidR="007D783D" w:rsidRPr="00211C19" w:rsidRDefault="007D783D" w:rsidP="00C2040A">
            <w:pPr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 w:rsidRPr="00211C19">
              <w:rPr>
                <w:rFonts w:eastAsia="현대하모니 L" w:cs="Calibri"/>
                <w:color w:val="000000" w:themeColor="dark1"/>
                <w:sz w:val="16"/>
                <w:szCs w:val="16"/>
              </w:rPr>
              <w:t>35 %</w:t>
            </w:r>
          </w:p>
        </w:tc>
      </w:tr>
      <w:tr w:rsidR="007D783D" w:rsidRPr="00211C19" w14:paraId="0E02002E" w14:textId="77777777" w:rsidTr="00C2040A">
        <w:trPr>
          <w:trHeight w:val="170"/>
        </w:trPr>
        <w:tc>
          <w:tcPr>
            <w:tcW w:w="676" w:type="pct"/>
            <w:vMerge/>
            <w:vAlign w:val="center"/>
          </w:tcPr>
          <w:p w14:paraId="5E0E1EB0" w14:textId="77777777" w:rsidR="007D783D" w:rsidRPr="00211C19" w:rsidRDefault="007D783D" w:rsidP="00C2040A">
            <w:pPr>
              <w:jc w:val="center"/>
              <w:rPr>
                <w:rFonts w:eastAsia="현대하모니 L" w:cs="Calibri"/>
                <w:sz w:val="16"/>
                <w:szCs w:val="16"/>
              </w:rPr>
            </w:pPr>
          </w:p>
        </w:tc>
        <w:tc>
          <w:tcPr>
            <w:tcW w:w="203" w:type="pct"/>
            <w:shd w:val="clear" w:color="auto" w:fill="auto"/>
            <w:vAlign w:val="center"/>
          </w:tcPr>
          <w:p w14:paraId="5EBC1DFA" w14:textId="77777777" w:rsidR="007D783D" w:rsidRPr="00211C19" w:rsidRDefault="007D783D" w:rsidP="007D783D">
            <w:pPr>
              <w:spacing w:line="276" w:lineRule="auto"/>
              <w:jc w:val="center"/>
              <w:rPr>
                <w:rFonts w:eastAsia="현대하모니 L" w:cs="Calibri"/>
                <w:kern w:val="2"/>
                <w:sz w:val="16"/>
                <w:szCs w:val="16"/>
              </w:rPr>
            </w:pPr>
            <w:r>
              <w:rPr>
                <w:rFonts w:eastAsia="현대하모니 L" w:cs="Calibri" w:hint="eastAsia"/>
                <w:kern w:val="2"/>
                <w:sz w:val="16"/>
                <w:szCs w:val="16"/>
              </w:rPr>
              <w:t>15</w:t>
            </w:r>
          </w:p>
        </w:tc>
        <w:tc>
          <w:tcPr>
            <w:tcW w:w="1081" w:type="pct"/>
            <w:shd w:val="clear" w:color="auto" w:fill="auto"/>
            <w:vAlign w:val="center"/>
          </w:tcPr>
          <w:p w14:paraId="71D6EA11" w14:textId="77777777" w:rsidR="007D783D" w:rsidRPr="00211C19" w:rsidRDefault="007D783D" w:rsidP="00C2040A">
            <w:pPr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 w:rsidRPr="00211C19">
              <w:rPr>
                <w:rFonts w:eastAsia="현대하모니 L" w:cs="Calibri"/>
                <w:color w:val="000000" w:themeColor="dark1"/>
                <w:sz w:val="16"/>
                <w:szCs w:val="16"/>
              </w:rPr>
              <w:t>Par_RheostatBrightLevel15</w:t>
            </w:r>
          </w:p>
        </w:tc>
        <w:tc>
          <w:tcPr>
            <w:tcW w:w="2433" w:type="pct"/>
          </w:tcPr>
          <w:p w14:paraId="5CDE7DBE" w14:textId="77777777" w:rsidR="007D783D" w:rsidRPr="00211C19" w:rsidRDefault="007D783D" w:rsidP="00C2040A">
            <w:pPr>
              <w:rPr>
                <w:rFonts w:eastAsia="현대하모니 L" w:cs="Calibri"/>
              </w:rPr>
            </w:pPr>
            <w:r w:rsidRPr="00211C19">
              <w:rPr>
                <w:rFonts w:eastAsia="현대하모니 L" w:cs="Calibri"/>
                <w:color w:val="000000" w:themeColor="dark1"/>
                <w:sz w:val="16"/>
                <w:szCs w:val="16"/>
              </w:rPr>
              <w:t>Rheostat Bright Step 15</w:t>
            </w:r>
          </w:p>
        </w:tc>
        <w:tc>
          <w:tcPr>
            <w:tcW w:w="607" w:type="pct"/>
            <w:shd w:val="clear" w:color="auto" w:fill="auto"/>
            <w:noWrap/>
            <w:vAlign w:val="center"/>
          </w:tcPr>
          <w:p w14:paraId="5E8ACDB2" w14:textId="77777777" w:rsidR="007D783D" w:rsidRPr="00211C19" w:rsidRDefault="007D783D" w:rsidP="00C2040A">
            <w:pPr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 w:rsidRPr="00211C19">
              <w:rPr>
                <w:rFonts w:eastAsia="현대하모니 L" w:cs="Calibri"/>
                <w:color w:val="000000" w:themeColor="dark1"/>
                <w:sz w:val="16"/>
                <w:szCs w:val="16"/>
              </w:rPr>
              <w:t>37.5 %</w:t>
            </w:r>
          </w:p>
        </w:tc>
      </w:tr>
      <w:tr w:rsidR="007D783D" w:rsidRPr="00211C19" w14:paraId="0DFBED62" w14:textId="77777777" w:rsidTr="00C2040A">
        <w:trPr>
          <w:trHeight w:val="170"/>
        </w:trPr>
        <w:tc>
          <w:tcPr>
            <w:tcW w:w="676" w:type="pct"/>
            <w:vMerge/>
            <w:vAlign w:val="center"/>
          </w:tcPr>
          <w:p w14:paraId="7DCDA85E" w14:textId="77777777" w:rsidR="007D783D" w:rsidRPr="00211C19" w:rsidRDefault="007D783D" w:rsidP="00C2040A">
            <w:pPr>
              <w:jc w:val="center"/>
              <w:rPr>
                <w:rFonts w:eastAsia="현대하모니 L" w:cs="Calibri"/>
                <w:sz w:val="16"/>
                <w:szCs w:val="16"/>
              </w:rPr>
            </w:pPr>
          </w:p>
        </w:tc>
        <w:tc>
          <w:tcPr>
            <w:tcW w:w="203" w:type="pct"/>
            <w:shd w:val="clear" w:color="auto" w:fill="auto"/>
            <w:vAlign w:val="center"/>
          </w:tcPr>
          <w:p w14:paraId="55C11F2D" w14:textId="77777777" w:rsidR="007D783D" w:rsidRPr="00211C19" w:rsidRDefault="007D783D" w:rsidP="007D783D">
            <w:pPr>
              <w:spacing w:line="276" w:lineRule="auto"/>
              <w:jc w:val="center"/>
              <w:rPr>
                <w:rFonts w:eastAsia="현대하모니 L" w:cs="Calibri"/>
                <w:kern w:val="2"/>
                <w:sz w:val="16"/>
                <w:szCs w:val="16"/>
              </w:rPr>
            </w:pPr>
            <w:r>
              <w:rPr>
                <w:rFonts w:eastAsia="현대하모니 L" w:cs="Calibri" w:hint="eastAsia"/>
                <w:kern w:val="2"/>
                <w:sz w:val="16"/>
                <w:szCs w:val="16"/>
              </w:rPr>
              <w:t>16</w:t>
            </w:r>
          </w:p>
        </w:tc>
        <w:tc>
          <w:tcPr>
            <w:tcW w:w="1081" w:type="pct"/>
            <w:shd w:val="clear" w:color="auto" w:fill="auto"/>
            <w:vAlign w:val="center"/>
          </w:tcPr>
          <w:p w14:paraId="6CD5D318" w14:textId="77777777" w:rsidR="007D783D" w:rsidRPr="00211C19" w:rsidRDefault="007D783D" w:rsidP="00C2040A">
            <w:pPr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 w:rsidRPr="00211C19">
              <w:rPr>
                <w:rFonts w:eastAsia="현대하모니 L" w:cs="Calibri"/>
                <w:color w:val="000000" w:themeColor="dark1"/>
                <w:sz w:val="16"/>
                <w:szCs w:val="16"/>
              </w:rPr>
              <w:t>Par_RheostatBrightLevel16</w:t>
            </w:r>
          </w:p>
        </w:tc>
        <w:tc>
          <w:tcPr>
            <w:tcW w:w="2433" w:type="pct"/>
          </w:tcPr>
          <w:p w14:paraId="62102013" w14:textId="77777777" w:rsidR="007D783D" w:rsidRPr="00211C19" w:rsidRDefault="007D783D" w:rsidP="00C2040A">
            <w:pPr>
              <w:rPr>
                <w:rFonts w:eastAsia="현대하모니 L" w:cs="Calibri"/>
              </w:rPr>
            </w:pPr>
            <w:r w:rsidRPr="00211C19">
              <w:rPr>
                <w:rFonts w:eastAsia="현대하모니 L" w:cs="Calibri"/>
                <w:color w:val="000000" w:themeColor="dark1"/>
                <w:sz w:val="16"/>
                <w:szCs w:val="16"/>
              </w:rPr>
              <w:t>Rheostat Bright Step 16</w:t>
            </w:r>
          </w:p>
        </w:tc>
        <w:tc>
          <w:tcPr>
            <w:tcW w:w="607" w:type="pct"/>
            <w:shd w:val="clear" w:color="auto" w:fill="auto"/>
            <w:noWrap/>
            <w:vAlign w:val="center"/>
          </w:tcPr>
          <w:p w14:paraId="1FAB6986" w14:textId="77777777" w:rsidR="007D783D" w:rsidRPr="00211C19" w:rsidRDefault="007D783D" w:rsidP="00C2040A">
            <w:pPr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 w:rsidRPr="00211C19">
              <w:rPr>
                <w:rFonts w:eastAsia="현대하모니 L" w:cs="Calibri"/>
                <w:color w:val="000000" w:themeColor="dark1"/>
                <w:sz w:val="16"/>
                <w:szCs w:val="16"/>
              </w:rPr>
              <w:t>40 %</w:t>
            </w:r>
          </w:p>
        </w:tc>
      </w:tr>
      <w:tr w:rsidR="007D783D" w:rsidRPr="00211C19" w14:paraId="4123F1B1" w14:textId="77777777" w:rsidTr="00C2040A">
        <w:trPr>
          <w:trHeight w:val="170"/>
        </w:trPr>
        <w:tc>
          <w:tcPr>
            <w:tcW w:w="676" w:type="pct"/>
            <w:vMerge/>
            <w:vAlign w:val="center"/>
          </w:tcPr>
          <w:p w14:paraId="14CE88D1" w14:textId="77777777" w:rsidR="007D783D" w:rsidRPr="00211C19" w:rsidRDefault="007D783D" w:rsidP="00C2040A">
            <w:pPr>
              <w:jc w:val="center"/>
              <w:rPr>
                <w:rFonts w:eastAsia="현대하모니 L" w:cs="Calibri"/>
                <w:sz w:val="16"/>
                <w:szCs w:val="16"/>
              </w:rPr>
            </w:pPr>
          </w:p>
        </w:tc>
        <w:tc>
          <w:tcPr>
            <w:tcW w:w="203" w:type="pct"/>
            <w:shd w:val="clear" w:color="auto" w:fill="auto"/>
            <w:vAlign w:val="center"/>
          </w:tcPr>
          <w:p w14:paraId="526386F4" w14:textId="77777777" w:rsidR="007D783D" w:rsidRPr="00211C19" w:rsidRDefault="007D783D" w:rsidP="00C2040A">
            <w:pPr>
              <w:jc w:val="center"/>
              <w:rPr>
                <w:rFonts w:eastAsia="현대하모니 L" w:cs="Calibri"/>
                <w:kern w:val="2"/>
                <w:sz w:val="16"/>
                <w:szCs w:val="16"/>
              </w:rPr>
            </w:pPr>
            <w:r>
              <w:rPr>
                <w:rFonts w:eastAsia="현대하모니 L" w:cs="Calibri" w:hint="eastAsia"/>
                <w:kern w:val="2"/>
                <w:sz w:val="16"/>
                <w:szCs w:val="16"/>
              </w:rPr>
              <w:t>17</w:t>
            </w:r>
          </w:p>
        </w:tc>
        <w:tc>
          <w:tcPr>
            <w:tcW w:w="1081" w:type="pct"/>
            <w:shd w:val="clear" w:color="auto" w:fill="auto"/>
            <w:vAlign w:val="center"/>
          </w:tcPr>
          <w:p w14:paraId="4F3D0DFD" w14:textId="77777777" w:rsidR="007D783D" w:rsidRPr="00211C19" w:rsidRDefault="007D783D" w:rsidP="00C2040A">
            <w:pPr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 w:rsidRPr="00211C19">
              <w:rPr>
                <w:rFonts w:eastAsia="현대하모니 L" w:cs="Calibri"/>
                <w:color w:val="000000" w:themeColor="dark1"/>
                <w:sz w:val="16"/>
                <w:szCs w:val="16"/>
              </w:rPr>
              <w:t>Par_RheostatBrightLevel17</w:t>
            </w:r>
          </w:p>
        </w:tc>
        <w:tc>
          <w:tcPr>
            <w:tcW w:w="2433" w:type="pct"/>
          </w:tcPr>
          <w:p w14:paraId="744E8A75" w14:textId="77777777" w:rsidR="007D783D" w:rsidRPr="00211C19" w:rsidRDefault="007D783D" w:rsidP="00C2040A">
            <w:pPr>
              <w:rPr>
                <w:rFonts w:eastAsia="현대하모니 L" w:cs="Calibri"/>
              </w:rPr>
            </w:pPr>
            <w:r w:rsidRPr="00211C19">
              <w:rPr>
                <w:rFonts w:eastAsia="현대하모니 L" w:cs="Calibri"/>
                <w:color w:val="000000" w:themeColor="dark1"/>
                <w:sz w:val="16"/>
                <w:szCs w:val="16"/>
              </w:rPr>
              <w:t>Rheostat Bright Step 17</w:t>
            </w:r>
          </w:p>
        </w:tc>
        <w:tc>
          <w:tcPr>
            <w:tcW w:w="607" w:type="pct"/>
            <w:shd w:val="clear" w:color="auto" w:fill="auto"/>
            <w:noWrap/>
            <w:vAlign w:val="center"/>
          </w:tcPr>
          <w:p w14:paraId="0422ABC2" w14:textId="77777777" w:rsidR="007D783D" w:rsidRPr="00211C19" w:rsidRDefault="007D783D" w:rsidP="00C2040A">
            <w:pPr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 w:rsidRPr="00211C19">
              <w:rPr>
                <w:rFonts w:eastAsia="현대하모니 L" w:cs="Calibri"/>
                <w:color w:val="000000" w:themeColor="dark1"/>
                <w:sz w:val="16"/>
                <w:szCs w:val="16"/>
              </w:rPr>
              <w:t>42.5 %</w:t>
            </w:r>
          </w:p>
        </w:tc>
      </w:tr>
      <w:tr w:rsidR="007D783D" w:rsidRPr="00211C19" w14:paraId="50E91E34" w14:textId="77777777" w:rsidTr="00C2040A">
        <w:trPr>
          <w:trHeight w:val="170"/>
        </w:trPr>
        <w:tc>
          <w:tcPr>
            <w:tcW w:w="676" w:type="pct"/>
            <w:vMerge/>
            <w:vAlign w:val="center"/>
          </w:tcPr>
          <w:p w14:paraId="1AFBE054" w14:textId="77777777" w:rsidR="007D783D" w:rsidRPr="00211C19" w:rsidRDefault="007D783D" w:rsidP="00C2040A">
            <w:pPr>
              <w:jc w:val="center"/>
              <w:rPr>
                <w:rFonts w:eastAsia="현대하모니 L" w:cs="Calibri"/>
                <w:sz w:val="16"/>
                <w:szCs w:val="16"/>
              </w:rPr>
            </w:pPr>
          </w:p>
        </w:tc>
        <w:tc>
          <w:tcPr>
            <w:tcW w:w="203" w:type="pct"/>
            <w:shd w:val="clear" w:color="auto" w:fill="auto"/>
            <w:vAlign w:val="center"/>
          </w:tcPr>
          <w:p w14:paraId="4BD9C5DD" w14:textId="77777777" w:rsidR="007D783D" w:rsidRPr="00211C19" w:rsidRDefault="007D783D" w:rsidP="00C2040A">
            <w:pPr>
              <w:jc w:val="center"/>
              <w:rPr>
                <w:rFonts w:eastAsia="현대하모니 L" w:cs="Calibri"/>
                <w:kern w:val="2"/>
                <w:sz w:val="16"/>
                <w:szCs w:val="16"/>
              </w:rPr>
            </w:pPr>
            <w:r>
              <w:rPr>
                <w:rFonts w:eastAsia="현대하모니 L" w:cs="Calibri" w:hint="eastAsia"/>
                <w:kern w:val="2"/>
                <w:sz w:val="16"/>
                <w:szCs w:val="16"/>
              </w:rPr>
              <w:t>18</w:t>
            </w:r>
          </w:p>
        </w:tc>
        <w:tc>
          <w:tcPr>
            <w:tcW w:w="1081" w:type="pct"/>
            <w:shd w:val="clear" w:color="auto" w:fill="auto"/>
            <w:vAlign w:val="center"/>
          </w:tcPr>
          <w:p w14:paraId="7C8896D5" w14:textId="77777777" w:rsidR="007D783D" w:rsidRPr="00211C19" w:rsidRDefault="007D783D" w:rsidP="00C2040A">
            <w:pPr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 w:rsidRPr="00211C19">
              <w:rPr>
                <w:rFonts w:eastAsia="현대하모니 L" w:cs="Calibri"/>
                <w:color w:val="000000" w:themeColor="dark1"/>
                <w:sz w:val="16"/>
                <w:szCs w:val="16"/>
              </w:rPr>
              <w:t>Par_RheostatBrightLevel18</w:t>
            </w:r>
          </w:p>
        </w:tc>
        <w:tc>
          <w:tcPr>
            <w:tcW w:w="2433" w:type="pct"/>
          </w:tcPr>
          <w:p w14:paraId="1F0F6AA2" w14:textId="77777777" w:rsidR="007D783D" w:rsidRPr="00211C19" w:rsidRDefault="007D783D" w:rsidP="00C2040A">
            <w:pPr>
              <w:rPr>
                <w:rFonts w:eastAsia="현대하모니 L" w:cs="Calibri"/>
              </w:rPr>
            </w:pPr>
            <w:r w:rsidRPr="00211C19">
              <w:rPr>
                <w:rFonts w:eastAsia="현대하모니 L" w:cs="Calibri"/>
                <w:color w:val="000000" w:themeColor="dark1"/>
                <w:sz w:val="16"/>
                <w:szCs w:val="16"/>
              </w:rPr>
              <w:t>Rheostat Bright Step 18</w:t>
            </w:r>
          </w:p>
        </w:tc>
        <w:tc>
          <w:tcPr>
            <w:tcW w:w="607" w:type="pct"/>
            <w:shd w:val="clear" w:color="auto" w:fill="auto"/>
            <w:noWrap/>
            <w:vAlign w:val="center"/>
          </w:tcPr>
          <w:p w14:paraId="2D7A8911" w14:textId="77777777" w:rsidR="007D783D" w:rsidRPr="00211C19" w:rsidRDefault="007D783D" w:rsidP="00C2040A">
            <w:pPr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 w:rsidRPr="00211C19">
              <w:rPr>
                <w:rFonts w:eastAsia="현대하모니 L" w:cs="Calibri"/>
                <w:color w:val="000000" w:themeColor="dark1"/>
                <w:sz w:val="16"/>
                <w:szCs w:val="16"/>
              </w:rPr>
              <w:t>45 %</w:t>
            </w:r>
          </w:p>
        </w:tc>
      </w:tr>
      <w:tr w:rsidR="007D783D" w:rsidRPr="00211C19" w14:paraId="57C32139" w14:textId="77777777" w:rsidTr="00C2040A">
        <w:trPr>
          <w:trHeight w:val="170"/>
        </w:trPr>
        <w:tc>
          <w:tcPr>
            <w:tcW w:w="676" w:type="pct"/>
            <w:vMerge/>
            <w:vAlign w:val="center"/>
          </w:tcPr>
          <w:p w14:paraId="1A38803E" w14:textId="77777777" w:rsidR="007D783D" w:rsidRPr="00211C19" w:rsidRDefault="007D783D" w:rsidP="00C2040A">
            <w:pPr>
              <w:jc w:val="center"/>
              <w:rPr>
                <w:rFonts w:eastAsia="현대하모니 L" w:cs="Calibri"/>
                <w:sz w:val="16"/>
                <w:szCs w:val="16"/>
              </w:rPr>
            </w:pPr>
          </w:p>
        </w:tc>
        <w:tc>
          <w:tcPr>
            <w:tcW w:w="203" w:type="pct"/>
            <w:shd w:val="clear" w:color="auto" w:fill="auto"/>
            <w:vAlign w:val="center"/>
          </w:tcPr>
          <w:p w14:paraId="049C8BB7" w14:textId="77777777" w:rsidR="007D783D" w:rsidRPr="00211C19" w:rsidRDefault="007D783D" w:rsidP="00C2040A">
            <w:pPr>
              <w:jc w:val="center"/>
              <w:rPr>
                <w:rFonts w:eastAsia="현대하모니 L" w:cs="Calibri"/>
                <w:kern w:val="2"/>
                <w:sz w:val="16"/>
                <w:szCs w:val="16"/>
              </w:rPr>
            </w:pPr>
            <w:r>
              <w:rPr>
                <w:rFonts w:eastAsia="현대하모니 L" w:cs="Calibri" w:hint="eastAsia"/>
                <w:kern w:val="2"/>
                <w:sz w:val="16"/>
                <w:szCs w:val="16"/>
              </w:rPr>
              <w:t>19</w:t>
            </w:r>
          </w:p>
        </w:tc>
        <w:tc>
          <w:tcPr>
            <w:tcW w:w="1081" w:type="pct"/>
            <w:shd w:val="clear" w:color="auto" w:fill="auto"/>
            <w:vAlign w:val="center"/>
          </w:tcPr>
          <w:p w14:paraId="04A8A002" w14:textId="77777777" w:rsidR="007D783D" w:rsidRPr="00211C19" w:rsidRDefault="007D783D" w:rsidP="00C2040A">
            <w:pPr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 w:rsidRPr="00211C19">
              <w:rPr>
                <w:rFonts w:eastAsia="현대하모니 L" w:cs="Calibri"/>
                <w:color w:val="000000" w:themeColor="dark1"/>
                <w:sz w:val="16"/>
                <w:szCs w:val="16"/>
              </w:rPr>
              <w:t>Par_RheostatBrightLevel19</w:t>
            </w:r>
          </w:p>
        </w:tc>
        <w:tc>
          <w:tcPr>
            <w:tcW w:w="2433" w:type="pct"/>
          </w:tcPr>
          <w:p w14:paraId="540F2CDD" w14:textId="77777777" w:rsidR="007D783D" w:rsidRPr="00211C19" w:rsidRDefault="007D783D" w:rsidP="00C2040A">
            <w:pPr>
              <w:rPr>
                <w:rFonts w:eastAsia="현대하모니 L" w:cs="Calibri"/>
              </w:rPr>
            </w:pPr>
            <w:r w:rsidRPr="00211C19">
              <w:rPr>
                <w:rFonts w:eastAsia="현대하모니 L" w:cs="Calibri"/>
                <w:color w:val="000000" w:themeColor="dark1"/>
                <w:sz w:val="16"/>
                <w:szCs w:val="16"/>
              </w:rPr>
              <w:t>Rheostat Bright Step 19</w:t>
            </w:r>
          </w:p>
        </w:tc>
        <w:tc>
          <w:tcPr>
            <w:tcW w:w="607" w:type="pct"/>
            <w:shd w:val="clear" w:color="auto" w:fill="auto"/>
            <w:noWrap/>
            <w:vAlign w:val="center"/>
          </w:tcPr>
          <w:p w14:paraId="653906B4" w14:textId="77777777" w:rsidR="007D783D" w:rsidRPr="00211C19" w:rsidRDefault="007D783D" w:rsidP="00C2040A">
            <w:pPr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 w:rsidRPr="00211C19">
              <w:rPr>
                <w:rFonts w:eastAsia="현대하모니 L" w:cs="Calibri"/>
                <w:color w:val="000000" w:themeColor="dark1"/>
                <w:sz w:val="16"/>
                <w:szCs w:val="16"/>
              </w:rPr>
              <w:t>47.5 %</w:t>
            </w:r>
          </w:p>
        </w:tc>
      </w:tr>
      <w:tr w:rsidR="007D783D" w:rsidRPr="00211C19" w14:paraId="222198F6" w14:textId="77777777" w:rsidTr="00C2040A">
        <w:trPr>
          <w:trHeight w:val="170"/>
        </w:trPr>
        <w:tc>
          <w:tcPr>
            <w:tcW w:w="676" w:type="pct"/>
            <w:vMerge/>
            <w:vAlign w:val="center"/>
          </w:tcPr>
          <w:p w14:paraId="73DE6EE1" w14:textId="77777777" w:rsidR="007D783D" w:rsidRPr="00211C19" w:rsidRDefault="007D783D" w:rsidP="00C2040A">
            <w:pPr>
              <w:jc w:val="center"/>
              <w:rPr>
                <w:rFonts w:eastAsia="현대하모니 L" w:cs="Calibri"/>
                <w:sz w:val="16"/>
                <w:szCs w:val="16"/>
              </w:rPr>
            </w:pPr>
          </w:p>
        </w:tc>
        <w:tc>
          <w:tcPr>
            <w:tcW w:w="203" w:type="pct"/>
            <w:shd w:val="clear" w:color="auto" w:fill="auto"/>
            <w:vAlign w:val="center"/>
          </w:tcPr>
          <w:p w14:paraId="3750B283" w14:textId="77777777" w:rsidR="007D783D" w:rsidRPr="00211C19" w:rsidRDefault="007D783D" w:rsidP="00C2040A">
            <w:pPr>
              <w:jc w:val="center"/>
              <w:rPr>
                <w:rFonts w:eastAsia="현대하모니 L" w:cs="Calibri"/>
                <w:kern w:val="2"/>
                <w:sz w:val="16"/>
                <w:szCs w:val="16"/>
              </w:rPr>
            </w:pPr>
            <w:r>
              <w:rPr>
                <w:rFonts w:eastAsia="현대하모니 L" w:cs="Calibri" w:hint="eastAsia"/>
                <w:kern w:val="2"/>
                <w:sz w:val="16"/>
                <w:szCs w:val="16"/>
              </w:rPr>
              <w:t>20</w:t>
            </w:r>
          </w:p>
        </w:tc>
        <w:tc>
          <w:tcPr>
            <w:tcW w:w="1081" w:type="pct"/>
            <w:shd w:val="clear" w:color="auto" w:fill="auto"/>
            <w:vAlign w:val="center"/>
          </w:tcPr>
          <w:p w14:paraId="2DDD2056" w14:textId="77777777" w:rsidR="007D783D" w:rsidRPr="00211C19" w:rsidRDefault="007D783D" w:rsidP="00C2040A">
            <w:pPr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 w:rsidRPr="00211C19">
              <w:rPr>
                <w:rFonts w:eastAsia="현대하모니 L" w:cs="Calibri"/>
                <w:color w:val="000000" w:themeColor="dark1"/>
                <w:sz w:val="16"/>
                <w:szCs w:val="16"/>
              </w:rPr>
              <w:t>Par_RheostatBrightLevel20</w:t>
            </w:r>
          </w:p>
        </w:tc>
        <w:tc>
          <w:tcPr>
            <w:tcW w:w="2433" w:type="pct"/>
          </w:tcPr>
          <w:p w14:paraId="172E476E" w14:textId="77777777" w:rsidR="007D783D" w:rsidRPr="00211C19" w:rsidRDefault="007D783D" w:rsidP="00C2040A">
            <w:pPr>
              <w:rPr>
                <w:rFonts w:eastAsia="현대하모니 L" w:cs="Calibri"/>
              </w:rPr>
            </w:pPr>
            <w:r w:rsidRPr="00211C19">
              <w:rPr>
                <w:rFonts w:eastAsia="현대하모니 L" w:cs="Calibri"/>
                <w:color w:val="000000" w:themeColor="dark1"/>
                <w:sz w:val="16"/>
                <w:szCs w:val="16"/>
              </w:rPr>
              <w:t>Rheostat Bright Step 20</w:t>
            </w:r>
          </w:p>
        </w:tc>
        <w:tc>
          <w:tcPr>
            <w:tcW w:w="607" w:type="pct"/>
            <w:shd w:val="clear" w:color="auto" w:fill="auto"/>
            <w:noWrap/>
            <w:vAlign w:val="center"/>
          </w:tcPr>
          <w:p w14:paraId="657705AD" w14:textId="77777777" w:rsidR="007D783D" w:rsidRPr="00211C19" w:rsidRDefault="007D783D" w:rsidP="00C2040A">
            <w:pPr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 w:rsidRPr="00211C19">
              <w:rPr>
                <w:rFonts w:eastAsia="현대하모니 L" w:cs="Calibri"/>
                <w:color w:val="000000" w:themeColor="dark1"/>
                <w:sz w:val="16"/>
                <w:szCs w:val="16"/>
              </w:rPr>
              <w:t>50 %</w:t>
            </w:r>
          </w:p>
        </w:tc>
      </w:tr>
      <w:tr w:rsidR="007D783D" w:rsidRPr="00211C19" w14:paraId="0DC33B78" w14:textId="77777777" w:rsidTr="00C2040A">
        <w:trPr>
          <w:trHeight w:val="170"/>
        </w:trPr>
        <w:tc>
          <w:tcPr>
            <w:tcW w:w="676" w:type="pct"/>
            <w:vMerge/>
            <w:vAlign w:val="center"/>
          </w:tcPr>
          <w:p w14:paraId="7DF5EA68" w14:textId="77777777" w:rsidR="007D783D" w:rsidRPr="00211C19" w:rsidRDefault="007D783D" w:rsidP="00C2040A">
            <w:pPr>
              <w:jc w:val="center"/>
              <w:rPr>
                <w:rFonts w:eastAsia="현대하모니 L" w:cs="Calibri"/>
                <w:sz w:val="16"/>
                <w:szCs w:val="16"/>
              </w:rPr>
            </w:pPr>
          </w:p>
        </w:tc>
        <w:tc>
          <w:tcPr>
            <w:tcW w:w="203" w:type="pct"/>
            <w:shd w:val="clear" w:color="auto" w:fill="auto"/>
            <w:vAlign w:val="center"/>
          </w:tcPr>
          <w:p w14:paraId="5E2E9E33" w14:textId="77777777" w:rsidR="007D783D" w:rsidRPr="00211C19" w:rsidRDefault="007D783D" w:rsidP="00C2040A">
            <w:pPr>
              <w:jc w:val="center"/>
              <w:rPr>
                <w:rFonts w:eastAsia="현대하모니 L" w:cs="Calibri"/>
                <w:kern w:val="2"/>
                <w:sz w:val="16"/>
                <w:szCs w:val="16"/>
              </w:rPr>
            </w:pPr>
            <w:r>
              <w:rPr>
                <w:rFonts w:eastAsia="현대하모니 L" w:cs="Calibri" w:hint="eastAsia"/>
                <w:kern w:val="2"/>
                <w:sz w:val="16"/>
                <w:szCs w:val="16"/>
              </w:rPr>
              <w:t>21</w:t>
            </w:r>
          </w:p>
        </w:tc>
        <w:tc>
          <w:tcPr>
            <w:tcW w:w="1081" w:type="pct"/>
            <w:shd w:val="clear" w:color="auto" w:fill="auto"/>
            <w:vAlign w:val="center"/>
          </w:tcPr>
          <w:p w14:paraId="3D7805A3" w14:textId="77777777" w:rsidR="007D783D" w:rsidRPr="00211C19" w:rsidRDefault="007D783D" w:rsidP="00C2040A">
            <w:pPr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 w:rsidRPr="00211C19">
              <w:rPr>
                <w:rFonts w:eastAsia="현대하모니 L" w:cs="Calibri"/>
                <w:color w:val="000000" w:themeColor="dark1"/>
                <w:sz w:val="16"/>
                <w:szCs w:val="16"/>
              </w:rPr>
              <w:t>Par_RheostatBrightLevel21</w:t>
            </w:r>
          </w:p>
        </w:tc>
        <w:tc>
          <w:tcPr>
            <w:tcW w:w="2433" w:type="pct"/>
          </w:tcPr>
          <w:p w14:paraId="407D0266" w14:textId="77777777" w:rsidR="007D783D" w:rsidRPr="00211C19" w:rsidRDefault="007D783D" w:rsidP="00C2040A">
            <w:pPr>
              <w:rPr>
                <w:rFonts w:eastAsia="현대하모니 L" w:cs="Calibri"/>
              </w:rPr>
            </w:pPr>
            <w:r w:rsidRPr="00211C19">
              <w:rPr>
                <w:rFonts w:eastAsia="현대하모니 L" w:cs="Calibri"/>
                <w:color w:val="000000" w:themeColor="dark1"/>
                <w:sz w:val="16"/>
                <w:szCs w:val="16"/>
              </w:rPr>
              <w:t>Rheostat Bright Step 21</w:t>
            </w:r>
          </w:p>
        </w:tc>
        <w:tc>
          <w:tcPr>
            <w:tcW w:w="607" w:type="pct"/>
            <w:shd w:val="clear" w:color="auto" w:fill="auto"/>
            <w:noWrap/>
            <w:vAlign w:val="center"/>
          </w:tcPr>
          <w:p w14:paraId="16D1E823" w14:textId="77777777" w:rsidR="007D783D" w:rsidRPr="00211C19" w:rsidRDefault="007D783D" w:rsidP="00C2040A">
            <w:pPr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 w:rsidRPr="00211C19">
              <w:rPr>
                <w:rFonts w:eastAsia="현대하모니 L" w:cs="Calibri"/>
                <w:color w:val="000000" w:themeColor="dark1"/>
                <w:sz w:val="16"/>
                <w:szCs w:val="16"/>
              </w:rPr>
              <w:t>100 %</w:t>
            </w:r>
          </w:p>
        </w:tc>
      </w:tr>
    </w:tbl>
    <w:p w14:paraId="15CD1947" w14:textId="40030A64" w:rsidR="007D783D" w:rsidRDefault="007D783D" w:rsidP="007D783D">
      <w:pPr>
        <w:pStyle w:val="affc"/>
        <w:rPr>
          <w:rFonts w:eastAsia="현대하모니 L" w:cs="Calibri"/>
        </w:rPr>
      </w:pPr>
      <w:bookmarkStart w:id="46" w:name="_Toc96604493"/>
      <w:r w:rsidRPr="00211C19">
        <w:rPr>
          <w:rFonts w:eastAsia="현대하모니 L" w:cs="Calibri"/>
        </w:rPr>
        <w:t xml:space="preserve">Table </w:t>
      </w:r>
      <w:r w:rsidRPr="00211C19">
        <w:rPr>
          <w:rFonts w:eastAsia="현대하모니 L" w:cs="Calibri"/>
        </w:rPr>
        <w:fldChar w:fldCharType="begin"/>
      </w:r>
      <w:r w:rsidRPr="00211C19">
        <w:rPr>
          <w:rFonts w:eastAsia="현대하모니 L" w:cs="Calibri"/>
        </w:rPr>
        <w:instrText xml:space="preserve"> SEQ Table \* ARABIC </w:instrText>
      </w:r>
      <w:r w:rsidRPr="00211C19">
        <w:rPr>
          <w:rFonts w:eastAsia="현대하모니 L" w:cs="Calibri"/>
        </w:rPr>
        <w:fldChar w:fldCharType="separate"/>
      </w:r>
      <w:r w:rsidR="006F533A">
        <w:rPr>
          <w:rFonts w:eastAsia="현대하모니 L" w:cs="Calibri"/>
          <w:noProof/>
        </w:rPr>
        <w:t>13</w:t>
      </w:r>
      <w:r w:rsidRPr="00211C19">
        <w:rPr>
          <w:rFonts w:eastAsia="현대하모니 L" w:cs="Calibri"/>
        </w:rPr>
        <w:fldChar w:fldCharType="end"/>
      </w:r>
      <w:r w:rsidRPr="00211C19">
        <w:rPr>
          <w:rFonts w:eastAsia="현대하모니 L" w:cs="Calibri"/>
        </w:rPr>
        <w:t xml:space="preserve">.WPC </w:t>
      </w:r>
      <w:r>
        <w:rPr>
          <w:rFonts w:eastAsia="현대하모니 L" w:cs="Calibri" w:hint="eastAsia"/>
        </w:rPr>
        <w:t xml:space="preserve">IND </w:t>
      </w:r>
      <w:r w:rsidRPr="00211C19">
        <w:rPr>
          <w:rFonts w:eastAsia="현대하모니 L" w:cs="Calibri"/>
        </w:rPr>
        <w:t xml:space="preserve">Control </w:t>
      </w:r>
      <w:r w:rsidR="00383460">
        <w:rPr>
          <w:rFonts w:eastAsia="현대하모니 L" w:cs="Calibri"/>
        </w:rPr>
        <w:t>Type1 (1.1)</w:t>
      </w:r>
      <w:r w:rsidRPr="00211C19">
        <w:rPr>
          <w:rFonts w:eastAsia="현대하모니 L" w:cs="Calibri"/>
        </w:rPr>
        <w:t xml:space="preserve"> </w:t>
      </w:r>
      <w:r>
        <w:rPr>
          <w:rFonts w:eastAsia="현대하모니 L" w:cs="Calibri" w:hint="eastAsia"/>
        </w:rPr>
        <w:t>S/W Parameter</w:t>
      </w:r>
      <w:bookmarkEnd w:id="46"/>
    </w:p>
    <w:p w14:paraId="784F727C" w14:textId="77777777" w:rsidR="004A5B62" w:rsidRPr="004A5B62" w:rsidRDefault="004A5B62" w:rsidP="004A5B62"/>
    <w:p w14:paraId="1AE7FA02" w14:textId="77777777" w:rsidR="007D783D" w:rsidRDefault="00383460" w:rsidP="007D783D">
      <w:pPr>
        <w:pStyle w:val="51"/>
      </w:pPr>
      <w:r>
        <w:rPr>
          <w:rFonts w:hint="eastAsia"/>
        </w:rPr>
        <w:t>Type2 (1.1)</w:t>
      </w:r>
    </w:p>
    <w:tbl>
      <w:tblPr>
        <w:tblW w:w="5036" w:type="pct"/>
        <w:tblInd w:w="-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57" w:type="dxa"/>
          <w:right w:w="0" w:type="dxa"/>
        </w:tblCellMar>
        <w:tblLook w:val="0000" w:firstRow="0" w:lastRow="0" w:firstColumn="0" w:lastColumn="0" w:noHBand="0" w:noVBand="0"/>
      </w:tblPr>
      <w:tblGrid>
        <w:gridCol w:w="1409"/>
        <w:gridCol w:w="423"/>
        <w:gridCol w:w="2252"/>
        <w:gridCol w:w="5069"/>
        <w:gridCol w:w="1265"/>
      </w:tblGrid>
      <w:tr w:rsidR="007D783D" w:rsidRPr="00211C19" w14:paraId="08D8AD98" w14:textId="77777777" w:rsidTr="00C2040A">
        <w:trPr>
          <w:trHeight w:val="225"/>
        </w:trPr>
        <w:tc>
          <w:tcPr>
            <w:tcW w:w="676" w:type="pct"/>
            <w:vMerge w:val="restart"/>
            <w:shd w:val="clear" w:color="auto" w:fill="E0E0E0"/>
            <w:vAlign w:val="center"/>
          </w:tcPr>
          <w:p w14:paraId="506ED50D" w14:textId="77777777" w:rsidR="007D783D" w:rsidRPr="00211C19" w:rsidRDefault="007D783D" w:rsidP="00C2040A">
            <w:pPr>
              <w:spacing w:line="276" w:lineRule="auto"/>
              <w:jc w:val="center"/>
              <w:rPr>
                <w:rFonts w:eastAsia="현대하모니 L" w:cs="Calibri"/>
                <w:b/>
                <w:kern w:val="2"/>
                <w:sz w:val="16"/>
                <w:szCs w:val="16"/>
              </w:rPr>
            </w:pPr>
            <w:r w:rsidRPr="00211C19">
              <w:rPr>
                <w:rFonts w:eastAsia="현대하모니 L" w:cs="Calibri"/>
                <w:b/>
                <w:kern w:val="2"/>
                <w:sz w:val="16"/>
                <w:szCs w:val="16"/>
              </w:rPr>
              <w:t>Category</w:t>
            </w:r>
          </w:p>
        </w:tc>
        <w:tc>
          <w:tcPr>
            <w:tcW w:w="203" w:type="pct"/>
            <w:vMerge w:val="restart"/>
            <w:shd w:val="clear" w:color="auto" w:fill="E0E0E0"/>
            <w:noWrap/>
            <w:vAlign w:val="center"/>
          </w:tcPr>
          <w:p w14:paraId="46F021A6" w14:textId="77777777" w:rsidR="007D783D" w:rsidRPr="00211C19" w:rsidRDefault="007D783D" w:rsidP="00C2040A">
            <w:pPr>
              <w:spacing w:line="276" w:lineRule="auto"/>
              <w:jc w:val="center"/>
              <w:rPr>
                <w:rFonts w:eastAsia="현대하모니 L" w:cs="Calibri"/>
                <w:b/>
                <w:kern w:val="2"/>
                <w:sz w:val="16"/>
                <w:szCs w:val="16"/>
              </w:rPr>
            </w:pPr>
            <w:r w:rsidRPr="00211C19">
              <w:rPr>
                <w:rFonts w:eastAsia="현대하모니 L" w:cs="Calibri"/>
                <w:b/>
                <w:kern w:val="2"/>
                <w:sz w:val="16"/>
                <w:szCs w:val="16"/>
              </w:rPr>
              <w:t>No</w:t>
            </w:r>
          </w:p>
        </w:tc>
        <w:tc>
          <w:tcPr>
            <w:tcW w:w="1081" w:type="pct"/>
            <w:vMerge w:val="restart"/>
            <w:shd w:val="clear" w:color="auto" w:fill="E0E0E0"/>
            <w:vAlign w:val="center"/>
          </w:tcPr>
          <w:p w14:paraId="0547B38D" w14:textId="77777777" w:rsidR="007D783D" w:rsidRPr="00211C19" w:rsidRDefault="007D783D" w:rsidP="00C2040A">
            <w:pPr>
              <w:spacing w:line="276" w:lineRule="auto"/>
              <w:jc w:val="center"/>
              <w:rPr>
                <w:rFonts w:eastAsia="현대하모니 L" w:cs="Calibri"/>
                <w:b/>
                <w:color w:val="FF0000"/>
                <w:kern w:val="2"/>
                <w:sz w:val="16"/>
                <w:szCs w:val="16"/>
              </w:rPr>
            </w:pPr>
            <w:r w:rsidRPr="00211C19">
              <w:rPr>
                <w:rFonts w:eastAsia="현대하모니 L" w:cs="Calibri"/>
                <w:b/>
                <w:kern w:val="2"/>
                <w:sz w:val="16"/>
                <w:szCs w:val="16"/>
              </w:rPr>
              <w:t>Name</w:t>
            </w:r>
          </w:p>
        </w:tc>
        <w:tc>
          <w:tcPr>
            <w:tcW w:w="2433" w:type="pct"/>
            <w:vMerge w:val="restart"/>
            <w:shd w:val="clear" w:color="auto" w:fill="E0E0E0"/>
            <w:vAlign w:val="center"/>
          </w:tcPr>
          <w:p w14:paraId="2ABFDE53" w14:textId="77777777" w:rsidR="007D783D" w:rsidRPr="00211C19" w:rsidRDefault="007D783D" w:rsidP="00C2040A">
            <w:pPr>
              <w:spacing w:line="276" w:lineRule="auto"/>
              <w:jc w:val="center"/>
              <w:rPr>
                <w:rFonts w:eastAsia="현대하모니 L" w:cs="Calibri"/>
                <w:b/>
                <w:kern w:val="2"/>
                <w:sz w:val="16"/>
                <w:szCs w:val="16"/>
              </w:rPr>
            </w:pPr>
            <w:r w:rsidRPr="00211C19">
              <w:rPr>
                <w:rFonts w:eastAsia="현대하모니 L" w:cs="Calibri"/>
                <w:b/>
                <w:kern w:val="2"/>
                <w:sz w:val="16"/>
                <w:szCs w:val="16"/>
              </w:rPr>
              <w:t>Description</w:t>
            </w:r>
          </w:p>
        </w:tc>
        <w:tc>
          <w:tcPr>
            <w:tcW w:w="607" w:type="pct"/>
            <w:vMerge w:val="restart"/>
            <w:shd w:val="clear" w:color="auto" w:fill="E0E0E0"/>
            <w:vAlign w:val="center"/>
          </w:tcPr>
          <w:p w14:paraId="1DC0CF2D" w14:textId="77777777" w:rsidR="007D783D" w:rsidRPr="00211C19" w:rsidRDefault="007D783D" w:rsidP="00C2040A">
            <w:pPr>
              <w:spacing w:line="276" w:lineRule="auto"/>
              <w:jc w:val="center"/>
              <w:rPr>
                <w:rFonts w:eastAsia="현대하모니 L" w:cs="Calibri"/>
                <w:kern w:val="2"/>
                <w:sz w:val="16"/>
                <w:szCs w:val="16"/>
              </w:rPr>
            </w:pPr>
            <w:r w:rsidRPr="00211C19">
              <w:rPr>
                <w:rFonts w:eastAsia="현대하모니 L" w:cs="Calibri"/>
                <w:b/>
                <w:kern w:val="2"/>
                <w:sz w:val="16"/>
                <w:szCs w:val="16"/>
              </w:rPr>
              <w:t>Value</w:t>
            </w:r>
          </w:p>
        </w:tc>
      </w:tr>
      <w:tr w:rsidR="007D783D" w:rsidRPr="00211C19" w14:paraId="1B9A1A55" w14:textId="77777777" w:rsidTr="00C2040A">
        <w:trPr>
          <w:trHeight w:val="225"/>
        </w:trPr>
        <w:tc>
          <w:tcPr>
            <w:tcW w:w="676" w:type="pct"/>
            <w:vMerge/>
            <w:shd w:val="clear" w:color="auto" w:fill="E0E0E0"/>
            <w:vAlign w:val="center"/>
          </w:tcPr>
          <w:p w14:paraId="7B885531" w14:textId="77777777" w:rsidR="007D783D" w:rsidRPr="00211C19" w:rsidRDefault="007D783D" w:rsidP="00C2040A">
            <w:pPr>
              <w:spacing w:line="276" w:lineRule="auto"/>
              <w:jc w:val="center"/>
              <w:rPr>
                <w:rFonts w:eastAsia="현대하모니 L" w:cs="Calibri"/>
                <w:kern w:val="2"/>
                <w:sz w:val="16"/>
                <w:szCs w:val="16"/>
              </w:rPr>
            </w:pPr>
          </w:p>
        </w:tc>
        <w:tc>
          <w:tcPr>
            <w:tcW w:w="203" w:type="pct"/>
            <w:vMerge/>
            <w:shd w:val="clear" w:color="auto" w:fill="E0E0E0"/>
            <w:noWrap/>
            <w:vAlign w:val="center"/>
          </w:tcPr>
          <w:p w14:paraId="383922C0" w14:textId="77777777" w:rsidR="007D783D" w:rsidRPr="00211C19" w:rsidRDefault="007D783D" w:rsidP="00C2040A">
            <w:pPr>
              <w:spacing w:line="276" w:lineRule="auto"/>
              <w:jc w:val="center"/>
              <w:rPr>
                <w:rFonts w:eastAsia="현대하모니 L" w:cs="Calibri"/>
                <w:kern w:val="2"/>
                <w:sz w:val="16"/>
                <w:szCs w:val="16"/>
              </w:rPr>
            </w:pPr>
          </w:p>
        </w:tc>
        <w:tc>
          <w:tcPr>
            <w:tcW w:w="1081" w:type="pct"/>
            <w:vMerge/>
            <w:shd w:val="clear" w:color="auto" w:fill="E0E0E0"/>
            <w:vAlign w:val="center"/>
          </w:tcPr>
          <w:p w14:paraId="02F6F399" w14:textId="77777777" w:rsidR="007D783D" w:rsidRPr="00211C19" w:rsidRDefault="007D783D" w:rsidP="00C2040A">
            <w:pPr>
              <w:spacing w:line="276" w:lineRule="auto"/>
              <w:jc w:val="center"/>
              <w:rPr>
                <w:rFonts w:eastAsia="현대하모니 L" w:cs="Calibri"/>
                <w:kern w:val="2"/>
                <w:sz w:val="16"/>
                <w:szCs w:val="16"/>
              </w:rPr>
            </w:pPr>
          </w:p>
        </w:tc>
        <w:tc>
          <w:tcPr>
            <w:tcW w:w="2433" w:type="pct"/>
            <w:vMerge/>
            <w:shd w:val="clear" w:color="auto" w:fill="E0E0E0"/>
            <w:vAlign w:val="center"/>
          </w:tcPr>
          <w:p w14:paraId="56EBF1DF" w14:textId="77777777" w:rsidR="007D783D" w:rsidRPr="00211C19" w:rsidRDefault="007D783D" w:rsidP="00C2040A">
            <w:pPr>
              <w:spacing w:line="276" w:lineRule="auto"/>
              <w:jc w:val="center"/>
              <w:rPr>
                <w:rFonts w:eastAsia="현대하모니 L" w:cs="Calibri"/>
                <w:kern w:val="2"/>
                <w:sz w:val="16"/>
                <w:szCs w:val="16"/>
              </w:rPr>
            </w:pPr>
          </w:p>
        </w:tc>
        <w:tc>
          <w:tcPr>
            <w:tcW w:w="607" w:type="pct"/>
            <w:vMerge/>
            <w:shd w:val="clear" w:color="auto" w:fill="E0E0E0"/>
            <w:vAlign w:val="center"/>
          </w:tcPr>
          <w:p w14:paraId="34AAE82F" w14:textId="77777777" w:rsidR="007D783D" w:rsidRPr="00211C19" w:rsidRDefault="007D783D" w:rsidP="00C2040A">
            <w:pPr>
              <w:spacing w:line="276" w:lineRule="auto"/>
              <w:jc w:val="center"/>
              <w:rPr>
                <w:rFonts w:eastAsia="현대하모니 L" w:cs="Calibri"/>
                <w:kern w:val="2"/>
                <w:sz w:val="16"/>
                <w:szCs w:val="16"/>
              </w:rPr>
            </w:pPr>
          </w:p>
        </w:tc>
      </w:tr>
      <w:tr w:rsidR="004A5B62" w:rsidRPr="00211C19" w14:paraId="72486139" w14:textId="77777777" w:rsidTr="00C2040A">
        <w:trPr>
          <w:trHeight w:val="170"/>
        </w:trPr>
        <w:tc>
          <w:tcPr>
            <w:tcW w:w="676" w:type="pct"/>
            <w:vMerge w:val="restart"/>
            <w:vAlign w:val="center"/>
          </w:tcPr>
          <w:p w14:paraId="01F0FEC2" w14:textId="77777777" w:rsidR="004A5B62" w:rsidRPr="00211C19" w:rsidRDefault="00C55F46" w:rsidP="00E26AAB">
            <w:pPr>
              <w:spacing w:line="276" w:lineRule="auto"/>
              <w:jc w:val="center"/>
              <w:rPr>
                <w:rFonts w:eastAsia="현대하모니 L" w:cs="Calibri"/>
                <w:kern w:val="2"/>
                <w:sz w:val="16"/>
                <w:szCs w:val="16"/>
              </w:rPr>
            </w:pPr>
            <w:r>
              <w:rPr>
                <w:rFonts w:eastAsia="현대하모니 L" w:cs="Calibri" w:hint="eastAsia"/>
                <w:kern w:val="2"/>
                <w:sz w:val="16"/>
                <w:szCs w:val="16"/>
              </w:rPr>
              <w:t>IND Output without Detent Control Function</w:t>
            </w:r>
          </w:p>
        </w:tc>
        <w:tc>
          <w:tcPr>
            <w:tcW w:w="203" w:type="pct"/>
            <w:shd w:val="clear" w:color="auto" w:fill="auto"/>
            <w:vAlign w:val="center"/>
          </w:tcPr>
          <w:p w14:paraId="1569FDB8" w14:textId="77777777" w:rsidR="004A5B62" w:rsidRPr="00211C19" w:rsidRDefault="004A5B62" w:rsidP="00C2040A">
            <w:pPr>
              <w:spacing w:line="276" w:lineRule="auto"/>
              <w:jc w:val="center"/>
              <w:rPr>
                <w:rFonts w:eastAsia="현대하모니 L" w:cs="Calibri"/>
                <w:kern w:val="2"/>
                <w:sz w:val="16"/>
                <w:szCs w:val="16"/>
              </w:rPr>
            </w:pPr>
            <w:r>
              <w:rPr>
                <w:rFonts w:eastAsia="현대하모니 L" w:cs="Calibri" w:hint="eastAsia"/>
                <w:kern w:val="2"/>
                <w:sz w:val="16"/>
                <w:szCs w:val="16"/>
              </w:rPr>
              <w:t>1</w:t>
            </w:r>
          </w:p>
        </w:tc>
        <w:tc>
          <w:tcPr>
            <w:tcW w:w="1081" w:type="pct"/>
            <w:shd w:val="clear" w:color="auto" w:fill="auto"/>
            <w:vAlign w:val="center"/>
          </w:tcPr>
          <w:p w14:paraId="1E3739E4" w14:textId="77777777" w:rsidR="004A5B62" w:rsidRPr="00211C19" w:rsidRDefault="004A5B62" w:rsidP="00C2040A">
            <w:pPr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 w:rsidRPr="00211C19">
              <w:rPr>
                <w:rFonts w:eastAsia="현대하모니 L" w:cs="Calibri"/>
                <w:color w:val="000000" w:themeColor="dark1"/>
                <w:sz w:val="16"/>
                <w:szCs w:val="16"/>
              </w:rPr>
              <w:t>Par_RheostatBrightLevel01</w:t>
            </w:r>
          </w:p>
        </w:tc>
        <w:tc>
          <w:tcPr>
            <w:tcW w:w="2433" w:type="pct"/>
            <w:vAlign w:val="center"/>
          </w:tcPr>
          <w:p w14:paraId="47B4933B" w14:textId="77777777" w:rsidR="004A5B62" w:rsidRPr="00211C19" w:rsidRDefault="004A5B62" w:rsidP="00C2040A">
            <w:pPr>
              <w:tabs>
                <w:tab w:val="left" w:pos="2268"/>
                <w:tab w:val="left" w:pos="2835"/>
              </w:tabs>
              <w:spacing w:line="276" w:lineRule="auto"/>
              <w:jc w:val="both"/>
              <w:rPr>
                <w:rFonts w:eastAsia="현대하모니 L" w:cs="Calibri"/>
                <w:kern w:val="2"/>
                <w:sz w:val="16"/>
                <w:szCs w:val="16"/>
              </w:rPr>
            </w:pPr>
            <w:r w:rsidRPr="00211C19">
              <w:rPr>
                <w:rFonts w:eastAsia="현대하모니 L" w:cs="Calibri"/>
                <w:color w:val="000000" w:themeColor="dark1"/>
                <w:sz w:val="16"/>
                <w:szCs w:val="16"/>
              </w:rPr>
              <w:t>Rheostat Bright Step 1</w:t>
            </w:r>
          </w:p>
        </w:tc>
        <w:tc>
          <w:tcPr>
            <w:tcW w:w="607" w:type="pct"/>
            <w:shd w:val="clear" w:color="auto" w:fill="auto"/>
            <w:noWrap/>
            <w:vAlign w:val="center"/>
          </w:tcPr>
          <w:p w14:paraId="75810922" w14:textId="77777777" w:rsidR="004A5B62" w:rsidRPr="00211C19" w:rsidRDefault="004A5B62" w:rsidP="00C2040A">
            <w:pPr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 w:rsidRPr="00211C19">
              <w:rPr>
                <w:rFonts w:eastAsia="현대하모니 L" w:cs="Calibri"/>
                <w:color w:val="000000" w:themeColor="dark1"/>
                <w:sz w:val="16"/>
                <w:szCs w:val="16"/>
              </w:rPr>
              <w:t>3 %</w:t>
            </w:r>
          </w:p>
        </w:tc>
      </w:tr>
      <w:tr w:rsidR="007D783D" w:rsidRPr="00211C19" w14:paraId="7947386D" w14:textId="77777777" w:rsidTr="00C2040A">
        <w:trPr>
          <w:trHeight w:val="170"/>
        </w:trPr>
        <w:tc>
          <w:tcPr>
            <w:tcW w:w="676" w:type="pct"/>
            <w:vMerge/>
            <w:vAlign w:val="center"/>
          </w:tcPr>
          <w:p w14:paraId="5DC6BBEB" w14:textId="77777777" w:rsidR="007D783D" w:rsidRPr="00211C19" w:rsidRDefault="007D783D" w:rsidP="00C2040A">
            <w:pPr>
              <w:jc w:val="center"/>
              <w:rPr>
                <w:rFonts w:eastAsia="현대하모니 L" w:cs="Calibri"/>
                <w:sz w:val="16"/>
                <w:szCs w:val="16"/>
              </w:rPr>
            </w:pPr>
          </w:p>
        </w:tc>
        <w:tc>
          <w:tcPr>
            <w:tcW w:w="203" w:type="pct"/>
            <w:shd w:val="clear" w:color="auto" w:fill="auto"/>
            <w:vAlign w:val="center"/>
          </w:tcPr>
          <w:p w14:paraId="2C241C16" w14:textId="77777777" w:rsidR="007D783D" w:rsidRPr="00211C19" w:rsidRDefault="007D783D" w:rsidP="00C2040A">
            <w:pPr>
              <w:spacing w:line="276" w:lineRule="auto"/>
              <w:jc w:val="center"/>
              <w:rPr>
                <w:rFonts w:eastAsia="현대하모니 L" w:cs="Calibri"/>
                <w:kern w:val="2"/>
                <w:sz w:val="16"/>
                <w:szCs w:val="16"/>
              </w:rPr>
            </w:pPr>
            <w:r w:rsidRPr="00211C19">
              <w:rPr>
                <w:rFonts w:eastAsia="현대하모니 L" w:cs="Calibri"/>
                <w:kern w:val="2"/>
                <w:sz w:val="16"/>
                <w:szCs w:val="16"/>
              </w:rPr>
              <w:t>2</w:t>
            </w:r>
          </w:p>
        </w:tc>
        <w:tc>
          <w:tcPr>
            <w:tcW w:w="1081" w:type="pct"/>
            <w:shd w:val="clear" w:color="auto" w:fill="auto"/>
            <w:vAlign w:val="center"/>
          </w:tcPr>
          <w:p w14:paraId="0056392F" w14:textId="77777777" w:rsidR="007D783D" w:rsidRPr="00211C19" w:rsidRDefault="007D783D" w:rsidP="00C2040A">
            <w:pPr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 w:rsidRPr="00211C19">
              <w:rPr>
                <w:rFonts w:eastAsia="현대하모니 L" w:cs="Calibri"/>
                <w:color w:val="000000" w:themeColor="dark1"/>
                <w:sz w:val="16"/>
                <w:szCs w:val="16"/>
              </w:rPr>
              <w:t>Par_RheostatBrightLevel02</w:t>
            </w:r>
          </w:p>
        </w:tc>
        <w:tc>
          <w:tcPr>
            <w:tcW w:w="2433" w:type="pct"/>
            <w:vAlign w:val="center"/>
          </w:tcPr>
          <w:p w14:paraId="06DC749A" w14:textId="77777777" w:rsidR="007D783D" w:rsidRPr="00211C19" w:rsidRDefault="007D783D" w:rsidP="00C2040A">
            <w:pPr>
              <w:tabs>
                <w:tab w:val="left" w:pos="2268"/>
                <w:tab w:val="left" w:pos="2835"/>
              </w:tabs>
              <w:rPr>
                <w:rFonts w:eastAsia="현대하모니 L" w:cs="Calibri"/>
                <w:sz w:val="16"/>
                <w:szCs w:val="16"/>
              </w:rPr>
            </w:pPr>
            <w:r w:rsidRPr="00211C19">
              <w:rPr>
                <w:rFonts w:eastAsia="현대하모니 L" w:cs="Calibri"/>
                <w:color w:val="000000" w:themeColor="dark1"/>
                <w:sz w:val="16"/>
                <w:szCs w:val="16"/>
              </w:rPr>
              <w:t>Rheostat Bright Step 2</w:t>
            </w:r>
          </w:p>
        </w:tc>
        <w:tc>
          <w:tcPr>
            <w:tcW w:w="607" w:type="pct"/>
            <w:shd w:val="clear" w:color="auto" w:fill="auto"/>
            <w:noWrap/>
            <w:vAlign w:val="center"/>
          </w:tcPr>
          <w:p w14:paraId="5271F816" w14:textId="77777777" w:rsidR="007D783D" w:rsidRPr="00211C19" w:rsidRDefault="007D783D" w:rsidP="00C2040A">
            <w:pPr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 w:rsidRPr="00211C19">
              <w:rPr>
                <w:rFonts w:eastAsia="현대하모니 L" w:cs="Calibri"/>
                <w:color w:val="000000" w:themeColor="dark1"/>
                <w:sz w:val="16"/>
                <w:szCs w:val="16"/>
              </w:rPr>
              <w:t>5 %</w:t>
            </w:r>
          </w:p>
        </w:tc>
      </w:tr>
      <w:tr w:rsidR="007D783D" w:rsidRPr="00211C19" w14:paraId="6690D48D" w14:textId="77777777" w:rsidTr="00C2040A">
        <w:trPr>
          <w:trHeight w:val="170"/>
        </w:trPr>
        <w:tc>
          <w:tcPr>
            <w:tcW w:w="676" w:type="pct"/>
            <w:vMerge/>
            <w:vAlign w:val="center"/>
          </w:tcPr>
          <w:p w14:paraId="3C4C935A" w14:textId="77777777" w:rsidR="007D783D" w:rsidRPr="00211C19" w:rsidRDefault="007D783D" w:rsidP="00C2040A">
            <w:pPr>
              <w:jc w:val="center"/>
              <w:rPr>
                <w:rFonts w:eastAsia="현대하모니 L" w:cs="Calibri"/>
                <w:sz w:val="16"/>
                <w:szCs w:val="16"/>
              </w:rPr>
            </w:pPr>
          </w:p>
        </w:tc>
        <w:tc>
          <w:tcPr>
            <w:tcW w:w="203" w:type="pct"/>
            <w:shd w:val="clear" w:color="auto" w:fill="auto"/>
            <w:vAlign w:val="center"/>
          </w:tcPr>
          <w:p w14:paraId="60BDB0F2" w14:textId="77777777" w:rsidR="007D783D" w:rsidRPr="00211C19" w:rsidRDefault="007D783D" w:rsidP="00C2040A">
            <w:pPr>
              <w:jc w:val="center"/>
              <w:rPr>
                <w:rFonts w:eastAsia="현대하모니 L" w:cs="Calibri"/>
                <w:sz w:val="16"/>
                <w:szCs w:val="16"/>
              </w:rPr>
            </w:pPr>
            <w:r w:rsidRPr="00211C19">
              <w:rPr>
                <w:rFonts w:eastAsia="현대하모니 L" w:cs="Calibri"/>
                <w:sz w:val="16"/>
                <w:szCs w:val="16"/>
              </w:rPr>
              <w:t>3</w:t>
            </w:r>
          </w:p>
        </w:tc>
        <w:tc>
          <w:tcPr>
            <w:tcW w:w="1081" w:type="pct"/>
            <w:shd w:val="clear" w:color="auto" w:fill="auto"/>
            <w:vAlign w:val="center"/>
          </w:tcPr>
          <w:p w14:paraId="683A182A" w14:textId="77777777" w:rsidR="007D783D" w:rsidRPr="00211C19" w:rsidRDefault="007D783D" w:rsidP="00C2040A">
            <w:pPr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 w:rsidRPr="00211C19">
              <w:rPr>
                <w:rFonts w:eastAsia="현대하모니 L" w:cs="Calibri"/>
                <w:color w:val="000000" w:themeColor="dark1"/>
                <w:sz w:val="16"/>
                <w:szCs w:val="16"/>
              </w:rPr>
              <w:t>Par_RheostatBrightLevel03</w:t>
            </w:r>
          </w:p>
        </w:tc>
        <w:tc>
          <w:tcPr>
            <w:tcW w:w="2433" w:type="pct"/>
            <w:vAlign w:val="center"/>
          </w:tcPr>
          <w:p w14:paraId="17BE04D0" w14:textId="77777777" w:rsidR="007D783D" w:rsidRPr="00211C19" w:rsidRDefault="007D783D" w:rsidP="00C2040A">
            <w:pPr>
              <w:tabs>
                <w:tab w:val="left" w:pos="2268"/>
                <w:tab w:val="left" w:pos="2835"/>
              </w:tabs>
              <w:rPr>
                <w:rFonts w:eastAsia="현대하모니 L" w:cs="Calibri"/>
                <w:sz w:val="16"/>
                <w:szCs w:val="16"/>
              </w:rPr>
            </w:pPr>
            <w:r w:rsidRPr="00211C19">
              <w:rPr>
                <w:rFonts w:eastAsia="현대하모니 L" w:cs="Calibri"/>
                <w:color w:val="000000" w:themeColor="dark1"/>
                <w:sz w:val="16"/>
                <w:szCs w:val="16"/>
              </w:rPr>
              <w:t>Rheostat Bright Step 3</w:t>
            </w:r>
          </w:p>
        </w:tc>
        <w:tc>
          <w:tcPr>
            <w:tcW w:w="607" w:type="pct"/>
            <w:shd w:val="clear" w:color="auto" w:fill="auto"/>
            <w:noWrap/>
            <w:vAlign w:val="center"/>
          </w:tcPr>
          <w:p w14:paraId="6FCB5535" w14:textId="77777777" w:rsidR="007D783D" w:rsidRPr="00211C19" w:rsidRDefault="007D783D" w:rsidP="00C2040A">
            <w:pPr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 w:rsidRPr="00211C19">
              <w:rPr>
                <w:rFonts w:eastAsia="현대하모니 L" w:cs="Calibri"/>
                <w:color w:val="000000" w:themeColor="dark1"/>
                <w:sz w:val="16"/>
                <w:szCs w:val="16"/>
              </w:rPr>
              <w:t>7.5 %</w:t>
            </w:r>
          </w:p>
        </w:tc>
      </w:tr>
      <w:tr w:rsidR="007D783D" w:rsidRPr="00211C19" w14:paraId="2C6AECE7" w14:textId="77777777" w:rsidTr="00C2040A">
        <w:trPr>
          <w:trHeight w:val="170"/>
        </w:trPr>
        <w:tc>
          <w:tcPr>
            <w:tcW w:w="676" w:type="pct"/>
            <w:vMerge/>
            <w:vAlign w:val="center"/>
          </w:tcPr>
          <w:p w14:paraId="5D3720A1" w14:textId="77777777" w:rsidR="007D783D" w:rsidRPr="00211C19" w:rsidRDefault="007D783D" w:rsidP="00C2040A">
            <w:pPr>
              <w:jc w:val="center"/>
              <w:rPr>
                <w:rFonts w:eastAsia="현대하모니 L" w:cs="Calibri"/>
                <w:sz w:val="16"/>
                <w:szCs w:val="16"/>
              </w:rPr>
            </w:pPr>
          </w:p>
        </w:tc>
        <w:tc>
          <w:tcPr>
            <w:tcW w:w="203" w:type="pct"/>
            <w:shd w:val="clear" w:color="auto" w:fill="auto"/>
            <w:vAlign w:val="center"/>
          </w:tcPr>
          <w:p w14:paraId="26EBA08C" w14:textId="77777777" w:rsidR="007D783D" w:rsidRPr="00211C19" w:rsidRDefault="007D783D" w:rsidP="00C2040A">
            <w:pPr>
              <w:jc w:val="center"/>
              <w:rPr>
                <w:rFonts w:eastAsia="현대하모니 L" w:cs="Calibri"/>
                <w:sz w:val="16"/>
                <w:szCs w:val="16"/>
              </w:rPr>
            </w:pPr>
            <w:r w:rsidRPr="00211C19">
              <w:rPr>
                <w:rFonts w:eastAsia="현대하모니 L" w:cs="Calibri"/>
                <w:sz w:val="16"/>
                <w:szCs w:val="16"/>
              </w:rPr>
              <w:t>4</w:t>
            </w:r>
          </w:p>
        </w:tc>
        <w:tc>
          <w:tcPr>
            <w:tcW w:w="1081" w:type="pct"/>
            <w:shd w:val="clear" w:color="auto" w:fill="auto"/>
            <w:vAlign w:val="center"/>
          </w:tcPr>
          <w:p w14:paraId="387AEF74" w14:textId="77777777" w:rsidR="007D783D" w:rsidRPr="00211C19" w:rsidRDefault="007D783D" w:rsidP="00C2040A">
            <w:pPr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 w:rsidRPr="00211C19">
              <w:rPr>
                <w:rFonts w:eastAsia="현대하모니 L" w:cs="Calibri"/>
                <w:color w:val="000000" w:themeColor="dark1"/>
                <w:sz w:val="16"/>
                <w:szCs w:val="16"/>
              </w:rPr>
              <w:t>Par_RheostatBrightLevel04</w:t>
            </w:r>
          </w:p>
        </w:tc>
        <w:tc>
          <w:tcPr>
            <w:tcW w:w="2433" w:type="pct"/>
            <w:vAlign w:val="center"/>
          </w:tcPr>
          <w:p w14:paraId="5F4111C0" w14:textId="77777777" w:rsidR="007D783D" w:rsidRPr="00211C19" w:rsidRDefault="007D783D" w:rsidP="00C2040A">
            <w:pPr>
              <w:tabs>
                <w:tab w:val="left" w:pos="2268"/>
                <w:tab w:val="left" w:pos="2835"/>
              </w:tabs>
              <w:rPr>
                <w:rFonts w:eastAsia="현대하모니 L" w:cs="Calibri"/>
                <w:sz w:val="16"/>
                <w:szCs w:val="16"/>
              </w:rPr>
            </w:pPr>
            <w:r w:rsidRPr="00211C19">
              <w:rPr>
                <w:rFonts w:eastAsia="현대하모니 L" w:cs="Calibri"/>
                <w:color w:val="000000" w:themeColor="dark1"/>
                <w:sz w:val="16"/>
                <w:szCs w:val="16"/>
              </w:rPr>
              <w:t>Rheostat Bright Step 4</w:t>
            </w:r>
          </w:p>
        </w:tc>
        <w:tc>
          <w:tcPr>
            <w:tcW w:w="607" w:type="pct"/>
            <w:shd w:val="clear" w:color="auto" w:fill="auto"/>
            <w:noWrap/>
            <w:vAlign w:val="center"/>
          </w:tcPr>
          <w:p w14:paraId="5E52E012" w14:textId="77777777" w:rsidR="007D783D" w:rsidRPr="00211C19" w:rsidRDefault="007D783D" w:rsidP="00C2040A">
            <w:pPr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 w:rsidRPr="00211C19">
              <w:rPr>
                <w:rFonts w:eastAsia="현대하모니 L" w:cs="Calibri"/>
                <w:color w:val="000000" w:themeColor="dark1"/>
                <w:sz w:val="16"/>
                <w:szCs w:val="16"/>
              </w:rPr>
              <w:t>10 %</w:t>
            </w:r>
          </w:p>
        </w:tc>
      </w:tr>
      <w:tr w:rsidR="007D783D" w:rsidRPr="00211C19" w14:paraId="488F98D7" w14:textId="77777777" w:rsidTr="00C2040A">
        <w:trPr>
          <w:trHeight w:val="170"/>
        </w:trPr>
        <w:tc>
          <w:tcPr>
            <w:tcW w:w="676" w:type="pct"/>
            <w:vMerge/>
            <w:vAlign w:val="center"/>
          </w:tcPr>
          <w:p w14:paraId="1D0F3602" w14:textId="77777777" w:rsidR="007D783D" w:rsidRPr="00211C19" w:rsidRDefault="007D783D" w:rsidP="00C2040A">
            <w:pPr>
              <w:jc w:val="center"/>
              <w:rPr>
                <w:rFonts w:eastAsia="현대하모니 L" w:cs="Calibri"/>
                <w:sz w:val="16"/>
                <w:szCs w:val="16"/>
              </w:rPr>
            </w:pPr>
          </w:p>
        </w:tc>
        <w:tc>
          <w:tcPr>
            <w:tcW w:w="203" w:type="pct"/>
            <w:shd w:val="clear" w:color="auto" w:fill="auto"/>
            <w:vAlign w:val="center"/>
          </w:tcPr>
          <w:p w14:paraId="6B97A744" w14:textId="77777777" w:rsidR="007D783D" w:rsidRPr="00211C19" w:rsidRDefault="007D783D" w:rsidP="00C2040A">
            <w:pPr>
              <w:jc w:val="center"/>
              <w:rPr>
                <w:rFonts w:eastAsia="현대하모니 L" w:cs="Calibri"/>
                <w:kern w:val="2"/>
                <w:sz w:val="16"/>
                <w:szCs w:val="16"/>
              </w:rPr>
            </w:pPr>
            <w:r w:rsidRPr="00211C19">
              <w:rPr>
                <w:rFonts w:eastAsia="현대하모니 L" w:cs="Calibri"/>
                <w:kern w:val="2"/>
                <w:sz w:val="16"/>
                <w:szCs w:val="16"/>
              </w:rPr>
              <w:t>5</w:t>
            </w:r>
          </w:p>
        </w:tc>
        <w:tc>
          <w:tcPr>
            <w:tcW w:w="1081" w:type="pct"/>
            <w:shd w:val="clear" w:color="auto" w:fill="auto"/>
            <w:vAlign w:val="center"/>
          </w:tcPr>
          <w:p w14:paraId="33F8D2EA" w14:textId="77777777" w:rsidR="007D783D" w:rsidRPr="00211C19" w:rsidRDefault="007D783D" w:rsidP="00C2040A">
            <w:pPr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 w:rsidRPr="00211C19">
              <w:rPr>
                <w:rFonts w:eastAsia="현대하모니 L" w:cs="Calibri"/>
                <w:color w:val="000000" w:themeColor="dark1"/>
                <w:sz w:val="16"/>
                <w:szCs w:val="16"/>
              </w:rPr>
              <w:t>Par_RheostatBrightLevel05</w:t>
            </w:r>
          </w:p>
        </w:tc>
        <w:tc>
          <w:tcPr>
            <w:tcW w:w="2433" w:type="pct"/>
          </w:tcPr>
          <w:p w14:paraId="6BC0348B" w14:textId="77777777" w:rsidR="007D783D" w:rsidRPr="00211C19" w:rsidRDefault="007D783D" w:rsidP="00C2040A">
            <w:pPr>
              <w:rPr>
                <w:rFonts w:eastAsia="현대하모니 L" w:cs="Calibri"/>
              </w:rPr>
            </w:pPr>
            <w:r w:rsidRPr="00211C19">
              <w:rPr>
                <w:rFonts w:eastAsia="현대하모니 L" w:cs="Calibri"/>
                <w:color w:val="000000" w:themeColor="dark1"/>
                <w:sz w:val="16"/>
                <w:szCs w:val="16"/>
              </w:rPr>
              <w:t>Rheostat Bright Step 5</w:t>
            </w:r>
          </w:p>
        </w:tc>
        <w:tc>
          <w:tcPr>
            <w:tcW w:w="607" w:type="pct"/>
            <w:shd w:val="clear" w:color="auto" w:fill="auto"/>
            <w:noWrap/>
            <w:vAlign w:val="center"/>
          </w:tcPr>
          <w:p w14:paraId="47ACBB05" w14:textId="77777777" w:rsidR="007D783D" w:rsidRPr="00211C19" w:rsidRDefault="007D783D" w:rsidP="00C2040A">
            <w:pPr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 w:rsidRPr="00211C19">
              <w:rPr>
                <w:rFonts w:eastAsia="현대하모니 L" w:cs="Calibri"/>
                <w:color w:val="000000" w:themeColor="dark1"/>
                <w:sz w:val="16"/>
                <w:szCs w:val="16"/>
              </w:rPr>
              <w:t>12.5 %</w:t>
            </w:r>
          </w:p>
        </w:tc>
      </w:tr>
      <w:tr w:rsidR="007D783D" w:rsidRPr="00211C19" w14:paraId="19AA0204" w14:textId="77777777" w:rsidTr="00C2040A">
        <w:trPr>
          <w:trHeight w:val="170"/>
        </w:trPr>
        <w:tc>
          <w:tcPr>
            <w:tcW w:w="676" w:type="pct"/>
            <w:vMerge/>
            <w:vAlign w:val="center"/>
          </w:tcPr>
          <w:p w14:paraId="47E74AC5" w14:textId="77777777" w:rsidR="007D783D" w:rsidRPr="00211C19" w:rsidRDefault="007D783D" w:rsidP="00C2040A">
            <w:pPr>
              <w:jc w:val="center"/>
              <w:rPr>
                <w:rFonts w:eastAsia="현대하모니 L" w:cs="Calibri"/>
                <w:sz w:val="16"/>
                <w:szCs w:val="16"/>
              </w:rPr>
            </w:pPr>
          </w:p>
        </w:tc>
        <w:tc>
          <w:tcPr>
            <w:tcW w:w="203" w:type="pct"/>
            <w:shd w:val="clear" w:color="auto" w:fill="auto"/>
            <w:vAlign w:val="center"/>
          </w:tcPr>
          <w:p w14:paraId="0F2C392B" w14:textId="77777777" w:rsidR="007D783D" w:rsidRPr="00211C19" w:rsidRDefault="007D783D" w:rsidP="00C2040A">
            <w:pPr>
              <w:jc w:val="center"/>
              <w:rPr>
                <w:rFonts w:eastAsia="현대하모니 L" w:cs="Calibri"/>
                <w:kern w:val="2"/>
                <w:sz w:val="16"/>
                <w:szCs w:val="16"/>
              </w:rPr>
            </w:pPr>
            <w:r w:rsidRPr="00211C19">
              <w:rPr>
                <w:rFonts w:eastAsia="현대하모니 L" w:cs="Calibri"/>
                <w:kern w:val="2"/>
                <w:sz w:val="16"/>
                <w:szCs w:val="16"/>
              </w:rPr>
              <w:t>6</w:t>
            </w:r>
          </w:p>
        </w:tc>
        <w:tc>
          <w:tcPr>
            <w:tcW w:w="1081" w:type="pct"/>
            <w:shd w:val="clear" w:color="auto" w:fill="auto"/>
            <w:vAlign w:val="center"/>
          </w:tcPr>
          <w:p w14:paraId="2E99D2AE" w14:textId="77777777" w:rsidR="007D783D" w:rsidRPr="00211C19" w:rsidRDefault="007D783D" w:rsidP="00C2040A">
            <w:pPr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 w:rsidRPr="00211C19">
              <w:rPr>
                <w:rFonts w:eastAsia="현대하모니 L" w:cs="Calibri"/>
                <w:color w:val="000000" w:themeColor="dark1"/>
                <w:sz w:val="16"/>
                <w:szCs w:val="16"/>
              </w:rPr>
              <w:t>Par_RheostatBrightLevel06</w:t>
            </w:r>
          </w:p>
        </w:tc>
        <w:tc>
          <w:tcPr>
            <w:tcW w:w="2433" w:type="pct"/>
          </w:tcPr>
          <w:p w14:paraId="5E342F8E" w14:textId="77777777" w:rsidR="007D783D" w:rsidRPr="00211C19" w:rsidRDefault="007D783D" w:rsidP="00C2040A">
            <w:pPr>
              <w:rPr>
                <w:rFonts w:eastAsia="현대하모니 L" w:cs="Calibri"/>
              </w:rPr>
            </w:pPr>
            <w:r w:rsidRPr="00211C19">
              <w:rPr>
                <w:rFonts w:eastAsia="현대하모니 L" w:cs="Calibri"/>
                <w:color w:val="000000" w:themeColor="dark1"/>
                <w:sz w:val="16"/>
                <w:szCs w:val="16"/>
              </w:rPr>
              <w:t>Rheostat Bright Step 6</w:t>
            </w:r>
          </w:p>
        </w:tc>
        <w:tc>
          <w:tcPr>
            <w:tcW w:w="607" w:type="pct"/>
            <w:shd w:val="clear" w:color="auto" w:fill="auto"/>
            <w:noWrap/>
            <w:vAlign w:val="center"/>
          </w:tcPr>
          <w:p w14:paraId="13114C55" w14:textId="77777777" w:rsidR="007D783D" w:rsidRPr="00211C19" w:rsidRDefault="007D783D" w:rsidP="00C2040A">
            <w:pPr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 w:rsidRPr="00211C19">
              <w:rPr>
                <w:rFonts w:eastAsia="현대하모니 L" w:cs="Calibri"/>
                <w:color w:val="000000" w:themeColor="dark1"/>
                <w:sz w:val="16"/>
                <w:szCs w:val="16"/>
              </w:rPr>
              <w:t>15 %</w:t>
            </w:r>
          </w:p>
        </w:tc>
      </w:tr>
      <w:tr w:rsidR="007D783D" w:rsidRPr="00211C19" w14:paraId="6D8F97D1" w14:textId="77777777" w:rsidTr="00C2040A">
        <w:trPr>
          <w:trHeight w:val="170"/>
        </w:trPr>
        <w:tc>
          <w:tcPr>
            <w:tcW w:w="676" w:type="pct"/>
            <w:vMerge/>
            <w:vAlign w:val="center"/>
          </w:tcPr>
          <w:p w14:paraId="2A1C2294" w14:textId="77777777" w:rsidR="007D783D" w:rsidRPr="00211C19" w:rsidRDefault="007D783D" w:rsidP="00C2040A">
            <w:pPr>
              <w:jc w:val="center"/>
              <w:rPr>
                <w:rFonts w:eastAsia="현대하모니 L" w:cs="Calibri"/>
                <w:sz w:val="16"/>
                <w:szCs w:val="16"/>
              </w:rPr>
            </w:pPr>
          </w:p>
        </w:tc>
        <w:tc>
          <w:tcPr>
            <w:tcW w:w="203" w:type="pct"/>
            <w:shd w:val="clear" w:color="auto" w:fill="auto"/>
            <w:vAlign w:val="center"/>
          </w:tcPr>
          <w:p w14:paraId="14675A6A" w14:textId="77777777" w:rsidR="007D783D" w:rsidRPr="00211C19" w:rsidRDefault="007D783D" w:rsidP="00C2040A">
            <w:pPr>
              <w:jc w:val="center"/>
              <w:rPr>
                <w:rFonts w:eastAsia="현대하모니 L" w:cs="Calibri"/>
                <w:kern w:val="2"/>
                <w:sz w:val="16"/>
                <w:szCs w:val="16"/>
              </w:rPr>
            </w:pPr>
            <w:r w:rsidRPr="00211C19">
              <w:rPr>
                <w:rFonts w:eastAsia="현대하모니 L" w:cs="Calibri"/>
                <w:kern w:val="2"/>
                <w:sz w:val="16"/>
                <w:szCs w:val="16"/>
              </w:rPr>
              <w:t>7</w:t>
            </w:r>
          </w:p>
        </w:tc>
        <w:tc>
          <w:tcPr>
            <w:tcW w:w="1081" w:type="pct"/>
            <w:shd w:val="clear" w:color="auto" w:fill="auto"/>
            <w:vAlign w:val="center"/>
          </w:tcPr>
          <w:p w14:paraId="5C045565" w14:textId="77777777" w:rsidR="007D783D" w:rsidRPr="00211C19" w:rsidRDefault="007D783D" w:rsidP="00C2040A">
            <w:pPr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 w:rsidRPr="00211C19">
              <w:rPr>
                <w:rFonts w:eastAsia="현대하모니 L" w:cs="Calibri"/>
                <w:color w:val="000000" w:themeColor="dark1"/>
                <w:sz w:val="16"/>
                <w:szCs w:val="16"/>
              </w:rPr>
              <w:t>Par_RheostatBrightLevel07</w:t>
            </w:r>
          </w:p>
        </w:tc>
        <w:tc>
          <w:tcPr>
            <w:tcW w:w="2433" w:type="pct"/>
          </w:tcPr>
          <w:p w14:paraId="2D4CE912" w14:textId="77777777" w:rsidR="007D783D" w:rsidRPr="00211C19" w:rsidRDefault="007D783D" w:rsidP="00C2040A">
            <w:pPr>
              <w:rPr>
                <w:rFonts w:eastAsia="현대하모니 L" w:cs="Calibri"/>
              </w:rPr>
            </w:pPr>
            <w:r w:rsidRPr="00211C19">
              <w:rPr>
                <w:rFonts w:eastAsia="현대하모니 L" w:cs="Calibri"/>
                <w:color w:val="000000" w:themeColor="dark1"/>
                <w:sz w:val="16"/>
                <w:szCs w:val="16"/>
              </w:rPr>
              <w:t>Rheostat Bright Step 7</w:t>
            </w:r>
          </w:p>
        </w:tc>
        <w:tc>
          <w:tcPr>
            <w:tcW w:w="607" w:type="pct"/>
            <w:shd w:val="clear" w:color="auto" w:fill="auto"/>
            <w:noWrap/>
            <w:vAlign w:val="center"/>
          </w:tcPr>
          <w:p w14:paraId="7A962829" w14:textId="77777777" w:rsidR="007D783D" w:rsidRPr="00211C19" w:rsidRDefault="007D783D" w:rsidP="00C2040A">
            <w:pPr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 w:rsidRPr="00211C19">
              <w:rPr>
                <w:rFonts w:eastAsia="현대하모니 L" w:cs="Calibri"/>
                <w:color w:val="000000" w:themeColor="dark1"/>
                <w:sz w:val="16"/>
                <w:szCs w:val="16"/>
              </w:rPr>
              <w:t>17.5 %</w:t>
            </w:r>
          </w:p>
        </w:tc>
      </w:tr>
      <w:tr w:rsidR="007D783D" w:rsidRPr="00211C19" w14:paraId="397E2E19" w14:textId="77777777" w:rsidTr="00C2040A">
        <w:trPr>
          <w:trHeight w:val="170"/>
        </w:trPr>
        <w:tc>
          <w:tcPr>
            <w:tcW w:w="676" w:type="pct"/>
            <w:vMerge/>
            <w:vAlign w:val="center"/>
          </w:tcPr>
          <w:p w14:paraId="38C00E8F" w14:textId="77777777" w:rsidR="007D783D" w:rsidRPr="00211C19" w:rsidRDefault="007D783D" w:rsidP="00C2040A">
            <w:pPr>
              <w:jc w:val="center"/>
              <w:rPr>
                <w:rFonts w:eastAsia="현대하모니 L" w:cs="Calibri"/>
                <w:sz w:val="16"/>
                <w:szCs w:val="16"/>
              </w:rPr>
            </w:pPr>
          </w:p>
        </w:tc>
        <w:tc>
          <w:tcPr>
            <w:tcW w:w="203" w:type="pct"/>
            <w:shd w:val="clear" w:color="auto" w:fill="auto"/>
            <w:vAlign w:val="center"/>
          </w:tcPr>
          <w:p w14:paraId="3AFB5180" w14:textId="77777777" w:rsidR="007D783D" w:rsidRPr="00211C19" w:rsidRDefault="007D783D" w:rsidP="00C2040A">
            <w:pPr>
              <w:jc w:val="center"/>
              <w:rPr>
                <w:rFonts w:eastAsia="현대하모니 L" w:cs="Calibri"/>
                <w:kern w:val="2"/>
                <w:sz w:val="16"/>
                <w:szCs w:val="16"/>
              </w:rPr>
            </w:pPr>
            <w:r w:rsidRPr="00211C19">
              <w:rPr>
                <w:rFonts w:eastAsia="현대하모니 L" w:cs="Calibri"/>
                <w:kern w:val="2"/>
                <w:sz w:val="16"/>
                <w:szCs w:val="16"/>
              </w:rPr>
              <w:t>8</w:t>
            </w:r>
          </w:p>
        </w:tc>
        <w:tc>
          <w:tcPr>
            <w:tcW w:w="1081" w:type="pct"/>
            <w:shd w:val="clear" w:color="auto" w:fill="auto"/>
            <w:vAlign w:val="center"/>
          </w:tcPr>
          <w:p w14:paraId="56727543" w14:textId="77777777" w:rsidR="007D783D" w:rsidRPr="00211C19" w:rsidRDefault="007D783D" w:rsidP="00C2040A">
            <w:pPr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 w:rsidRPr="00211C19">
              <w:rPr>
                <w:rFonts w:eastAsia="현대하모니 L" w:cs="Calibri"/>
                <w:color w:val="000000" w:themeColor="dark1"/>
                <w:sz w:val="16"/>
                <w:szCs w:val="16"/>
              </w:rPr>
              <w:t>Par_RheostatBrightLevel08</w:t>
            </w:r>
          </w:p>
        </w:tc>
        <w:tc>
          <w:tcPr>
            <w:tcW w:w="2433" w:type="pct"/>
          </w:tcPr>
          <w:p w14:paraId="00097C69" w14:textId="77777777" w:rsidR="007D783D" w:rsidRPr="00211C19" w:rsidRDefault="007D783D" w:rsidP="00C2040A">
            <w:pPr>
              <w:rPr>
                <w:rFonts w:eastAsia="현대하모니 L" w:cs="Calibri"/>
              </w:rPr>
            </w:pPr>
            <w:r w:rsidRPr="00211C19">
              <w:rPr>
                <w:rFonts w:eastAsia="현대하모니 L" w:cs="Calibri"/>
                <w:color w:val="000000" w:themeColor="dark1"/>
                <w:sz w:val="16"/>
                <w:szCs w:val="16"/>
              </w:rPr>
              <w:t>Rheostat Bright Step 8</w:t>
            </w:r>
          </w:p>
        </w:tc>
        <w:tc>
          <w:tcPr>
            <w:tcW w:w="607" w:type="pct"/>
            <w:shd w:val="clear" w:color="auto" w:fill="auto"/>
            <w:noWrap/>
            <w:vAlign w:val="center"/>
          </w:tcPr>
          <w:p w14:paraId="06F67F4C" w14:textId="77777777" w:rsidR="007D783D" w:rsidRPr="00211C19" w:rsidRDefault="007D783D" w:rsidP="00C2040A">
            <w:pPr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 w:rsidRPr="00211C19">
              <w:rPr>
                <w:rFonts w:eastAsia="현대하모니 L" w:cs="Calibri"/>
                <w:color w:val="000000" w:themeColor="dark1"/>
                <w:sz w:val="16"/>
                <w:szCs w:val="16"/>
              </w:rPr>
              <w:t>20 %</w:t>
            </w:r>
          </w:p>
        </w:tc>
      </w:tr>
      <w:tr w:rsidR="007D783D" w:rsidRPr="00211C19" w14:paraId="29F3679D" w14:textId="77777777" w:rsidTr="00C2040A">
        <w:trPr>
          <w:trHeight w:val="170"/>
        </w:trPr>
        <w:tc>
          <w:tcPr>
            <w:tcW w:w="676" w:type="pct"/>
            <w:vMerge/>
            <w:vAlign w:val="center"/>
          </w:tcPr>
          <w:p w14:paraId="38BB5203" w14:textId="77777777" w:rsidR="007D783D" w:rsidRPr="00211C19" w:rsidRDefault="007D783D" w:rsidP="00C2040A">
            <w:pPr>
              <w:jc w:val="center"/>
              <w:rPr>
                <w:rFonts w:eastAsia="현대하모니 L" w:cs="Calibri"/>
                <w:sz w:val="16"/>
                <w:szCs w:val="16"/>
              </w:rPr>
            </w:pPr>
          </w:p>
        </w:tc>
        <w:tc>
          <w:tcPr>
            <w:tcW w:w="203" w:type="pct"/>
            <w:shd w:val="clear" w:color="auto" w:fill="auto"/>
            <w:vAlign w:val="center"/>
          </w:tcPr>
          <w:p w14:paraId="0546180F" w14:textId="77777777" w:rsidR="007D783D" w:rsidRPr="00211C19" w:rsidRDefault="007D783D" w:rsidP="00C2040A">
            <w:pPr>
              <w:spacing w:line="276" w:lineRule="auto"/>
              <w:jc w:val="center"/>
              <w:rPr>
                <w:rFonts w:eastAsia="현대하모니 L" w:cs="Calibri"/>
                <w:kern w:val="2"/>
                <w:sz w:val="16"/>
                <w:szCs w:val="16"/>
              </w:rPr>
            </w:pPr>
            <w:r w:rsidRPr="00211C19">
              <w:rPr>
                <w:rFonts w:eastAsia="현대하모니 L" w:cs="Calibri"/>
                <w:kern w:val="2"/>
                <w:sz w:val="16"/>
                <w:szCs w:val="16"/>
              </w:rPr>
              <w:t>9</w:t>
            </w:r>
          </w:p>
        </w:tc>
        <w:tc>
          <w:tcPr>
            <w:tcW w:w="1081" w:type="pct"/>
            <w:shd w:val="clear" w:color="auto" w:fill="auto"/>
            <w:vAlign w:val="center"/>
          </w:tcPr>
          <w:p w14:paraId="6D159831" w14:textId="77777777" w:rsidR="007D783D" w:rsidRPr="00211C19" w:rsidRDefault="007D783D" w:rsidP="00C2040A">
            <w:pPr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 w:rsidRPr="00211C19">
              <w:rPr>
                <w:rFonts w:eastAsia="현대하모니 L" w:cs="Calibri"/>
                <w:color w:val="000000" w:themeColor="dark1"/>
                <w:sz w:val="16"/>
                <w:szCs w:val="16"/>
              </w:rPr>
              <w:t>Par_RheostatBrightLevel09</w:t>
            </w:r>
          </w:p>
        </w:tc>
        <w:tc>
          <w:tcPr>
            <w:tcW w:w="2433" w:type="pct"/>
          </w:tcPr>
          <w:p w14:paraId="707C7819" w14:textId="77777777" w:rsidR="007D783D" w:rsidRPr="00211C19" w:rsidRDefault="007D783D" w:rsidP="00C2040A">
            <w:pPr>
              <w:rPr>
                <w:rFonts w:eastAsia="현대하모니 L" w:cs="Calibri"/>
              </w:rPr>
            </w:pPr>
            <w:r w:rsidRPr="00211C19">
              <w:rPr>
                <w:rFonts w:eastAsia="현대하모니 L" w:cs="Calibri"/>
                <w:color w:val="000000" w:themeColor="dark1"/>
                <w:sz w:val="16"/>
                <w:szCs w:val="16"/>
              </w:rPr>
              <w:t>Rheostat Bright Step 9</w:t>
            </w:r>
          </w:p>
        </w:tc>
        <w:tc>
          <w:tcPr>
            <w:tcW w:w="607" w:type="pct"/>
            <w:shd w:val="clear" w:color="auto" w:fill="auto"/>
            <w:noWrap/>
            <w:vAlign w:val="center"/>
          </w:tcPr>
          <w:p w14:paraId="7218514A" w14:textId="77777777" w:rsidR="007D783D" w:rsidRPr="00211C19" w:rsidRDefault="007D783D" w:rsidP="00C2040A">
            <w:pPr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 w:rsidRPr="00211C19">
              <w:rPr>
                <w:rFonts w:eastAsia="현대하모니 L" w:cs="Calibri"/>
                <w:color w:val="000000" w:themeColor="dark1"/>
                <w:sz w:val="16"/>
                <w:szCs w:val="16"/>
              </w:rPr>
              <w:t>22.5 %</w:t>
            </w:r>
          </w:p>
        </w:tc>
      </w:tr>
      <w:tr w:rsidR="007D783D" w:rsidRPr="00211C19" w14:paraId="638C7703" w14:textId="77777777" w:rsidTr="00C2040A">
        <w:trPr>
          <w:trHeight w:val="170"/>
        </w:trPr>
        <w:tc>
          <w:tcPr>
            <w:tcW w:w="676" w:type="pct"/>
            <w:vMerge/>
            <w:vAlign w:val="center"/>
          </w:tcPr>
          <w:p w14:paraId="79DAC2E1" w14:textId="77777777" w:rsidR="007D783D" w:rsidRPr="00211C19" w:rsidRDefault="007D783D" w:rsidP="00C2040A">
            <w:pPr>
              <w:jc w:val="center"/>
              <w:rPr>
                <w:rFonts w:eastAsia="현대하모니 L" w:cs="Calibri"/>
                <w:sz w:val="16"/>
                <w:szCs w:val="16"/>
              </w:rPr>
            </w:pPr>
          </w:p>
        </w:tc>
        <w:tc>
          <w:tcPr>
            <w:tcW w:w="203" w:type="pct"/>
            <w:shd w:val="clear" w:color="auto" w:fill="auto"/>
            <w:vAlign w:val="center"/>
          </w:tcPr>
          <w:p w14:paraId="58733191" w14:textId="77777777" w:rsidR="007D783D" w:rsidRPr="00211C19" w:rsidRDefault="007D783D" w:rsidP="00C2040A">
            <w:pPr>
              <w:spacing w:line="276" w:lineRule="auto"/>
              <w:jc w:val="center"/>
              <w:rPr>
                <w:rFonts w:eastAsia="현대하모니 L" w:cs="Calibri"/>
                <w:kern w:val="2"/>
                <w:sz w:val="16"/>
                <w:szCs w:val="16"/>
              </w:rPr>
            </w:pPr>
            <w:r w:rsidRPr="00211C19">
              <w:rPr>
                <w:rFonts w:eastAsia="현대하모니 L" w:cs="Calibri"/>
                <w:kern w:val="2"/>
                <w:sz w:val="16"/>
                <w:szCs w:val="16"/>
              </w:rPr>
              <w:t>10</w:t>
            </w:r>
          </w:p>
        </w:tc>
        <w:tc>
          <w:tcPr>
            <w:tcW w:w="1081" w:type="pct"/>
            <w:shd w:val="clear" w:color="auto" w:fill="auto"/>
            <w:vAlign w:val="center"/>
          </w:tcPr>
          <w:p w14:paraId="56415D05" w14:textId="77777777" w:rsidR="007D783D" w:rsidRPr="00211C19" w:rsidRDefault="007D783D" w:rsidP="00C2040A">
            <w:pPr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 w:rsidRPr="00211C19">
              <w:rPr>
                <w:rFonts w:eastAsia="현대하모니 L" w:cs="Calibri"/>
                <w:color w:val="000000" w:themeColor="dark1"/>
                <w:sz w:val="16"/>
                <w:szCs w:val="16"/>
              </w:rPr>
              <w:t>Par_RheostatBrightLevel10</w:t>
            </w:r>
          </w:p>
        </w:tc>
        <w:tc>
          <w:tcPr>
            <w:tcW w:w="2433" w:type="pct"/>
          </w:tcPr>
          <w:p w14:paraId="249A5E63" w14:textId="77777777" w:rsidR="007D783D" w:rsidRPr="00211C19" w:rsidRDefault="007D783D" w:rsidP="00C2040A">
            <w:pPr>
              <w:rPr>
                <w:rFonts w:eastAsia="현대하모니 L" w:cs="Calibri"/>
              </w:rPr>
            </w:pPr>
            <w:r w:rsidRPr="00211C19">
              <w:rPr>
                <w:rFonts w:eastAsia="현대하모니 L" w:cs="Calibri"/>
                <w:color w:val="000000" w:themeColor="dark1"/>
                <w:sz w:val="16"/>
                <w:szCs w:val="16"/>
              </w:rPr>
              <w:t>Rheostat Bright Step 10</w:t>
            </w:r>
          </w:p>
        </w:tc>
        <w:tc>
          <w:tcPr>
            <w:tcW w:w="607" w:type="pct"/>
            <w:shd w:val="clear" w:color="auto" w:fill="auto"/>
            <w:noWrap/>
            <w:vAlign w:val="center"/>
          </w:tcPr>
          <w:p w14:paraId="5123C013" w14:textId="77777777" w:rsidR="007D783D" w:rsidRPr="00211C19" w:rsidRDefault="007D783D" w:rsidP="00C2040A">
            <w:pPr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 w:rsidRPr="00211C19">
              <w:rPr>
                <w:rFonts w:eastAsia="현대하모니 L" w:cs="Calibri"/>
                <w:color w:val="000000" w:themeColor="dark1"/>
                <w:sz w:val="16"/>
                <w:szCs w:val="16"/>
              </w:rPr>
              <w:t>25 %</w:t>
            </w:r>
          </w:p>
        </w:tc>
      </w:tr>
      <w:tr w:rsidR="007D783D" w:rsidRPr="00211C19" w14:paraId="6E19659A" w14:textId="77777777" w:rsidTr="00C2040A">
        <w:trPr>
          <w:trHeight w:val="170"/>
        </w:trPr>
        <w:tc>
          <w:tcPr>
            <w:tcW w:w="676" w:type="pct"/>
            <w:vMerge/>
            <w:vAlign w:val="center"/>
          </w:tcPr>
          <w:p w14:paraId="1EBE8D53" w14:textId="77777777" w:rsidR="007D783D" w:rsidRPr="00211C19" w:rsidRDefault="007D783D" w:rsidP="00C2040A">
            <w:pPr>
              <w:jc w:val="center"/>
              <w:rPr>
                <w:rFonts w:eastAsia="현대하모니 L" w:cs="Calibri"/>
                <w:sz w:val="16"/>
                <w:szCs w:val="16"/>
              </w:rPr>
            </w:pPr>
          </w:p>
        </w:tc>
        <w:tc>
          <w:tcPr>
            <w:tcW w:w="203" w:type="pct"/>
            <w:shd w:val="clear" w:color="auto" w:fill="auto"/>
            <w:vAlign w:val="center"/>
          </w:tcPr>
          <w:p w14:paraId="0F407DD3" w14:textId="77777777" w:rsidR="007D783D" w:rsidRPr="00211C19" w:rsidRDefault="007D783D" w:rsidP="00C2040A">
            <w:pPr>
              <w:jc w:val="center"/>
              <w:rPr>
                <w:rFonts w:eastAsia="현대하모니 L" w:cs="Calibri"/>
                <w:sz w:val="16"/>
                <w:szCs w:val="16"/>
              </w:rPr>
            </w:pPr>
            <w:r w:rsidRPr="00211C19">
              <w:rPr>
                <w:rFonts w:eastAsia="현대하모니 L" w:cs="Calibri"/>
                <w:sz w:val="16"/>
                <w:szCs w:val="16"/>
              </w:rPr>
              <w:t>11</w:t>
            </w:r>
          </w:p>
        </w:tc>
        <w:tc>
          <w:tcPr>
            <w:tcW w:w="1081" w:type="pct"/>
            <w:shd w:val="clear" w:color="auto" w:fill="auto"/>
            <w:vAlign w:val="center"/>
          </w:tcPr>
          <w:p w14:paraId="3827C4DF" w14:textId="77777777" w:rsidR="007D783D" w:rsidRPr="00211C19" w:rsidRDefault="007D783D" w:rsidP="00C2040A">
            <w:pPr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 w:rsidRPr="00211C19">
              <w:rPr>
                <w:rFonts w:eastAsia="현대하모니 L" w:cs="Calibri"/>
                <w:color w:val="000000" w:themeColor="dark1"/>
                <w:sz w:val="16"/>
                <w:szCs w:val="16"/>
              </w:rPr>
              <w:t>Par_RheostatBrightLevel11</w:t>
            </w:r>
          </w:p>
        </w:tc>
        <w:tc>
          <w:tcPr>
            <w:tcW w:w="2433" w:type="pct"/>
          </w:tcPr>
          <w:p w14:paraId="68B861D8" w14:textId="77777777" w:rsidR="007D783D" w:rsidRPr="00211C19" w:rsidRDefault="007D783D" w:rsidP="00C2040A">
            <w:pPr>
              <w:rPr>
                <w:rFonts w:eastAsia="현대하모니 L" w:cs="Calibri"/>
              </w:rPr>
            </w:pPr>
            <w:r w:rsidRPr="00211C19">
              <w:rPr>
                <w:rFonts w:eastAsia="현대하모니 L" w:cs="Calibri"/>
                <w:color w:val="000000" w:themeColor="dark1"/>
                <w:sz w:val="16"/>
                <w:szCs w:val="16"/>
              </w:rPr>
              <w:t>Rheostat Bright Step 11</w:t>
            </w:r>
          </w:p>
        </w:tc>
        <w:tc>
          <w:tcPr>
            <w:tcW w:w="607" w:type="pct"/>
            <w:shd w:val="clear" w:color="auto" w:fill="auto"/>
            <w:noWrap/>
            <w:vAlign w:val="center"/>
          </w:tcPr>
          <w:p w14:paraId="048E9C93" w14:textId="77777777" w:rsidR="007D783D" w:rsidRPr="00211C19" w:rsidRDefault="007D783D" w:rsidP="00C2040A">
            <w:pPr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 w:rsidRPr="00211C19">
              <w:rPr>
                <w:rFonts w:eastAsia="현대하모니 L" w:cs="Calibri"/>
                <w:color w:val="000000" w:themeColor="dark1"/>
                <w:sz w:val="16"/>
                <w:szCs w:val="16"/>
              </w:rPr>
              <w:t>27.5 %</w:t>
            </w:r>
          </w:p>
        </w:tc>
      </w:tr>
      <w:tr w:rsidR="007D783D" w:rsidRPr="00211C19" w14:paraId="290CD8D5" w14:textId="77777777" w:rsidTr="00C2040A">
        <w:trPr>
          <w:trHeight w:val="170"/>
        </w:trPr>
        <w:tc>
          <w:tcPr>
            <w:tcW w:w="676" w:type="pct"/>
            <w:vMerge/>
            <w:vAlign w:val="center"/>
          </w:tcPr>
          <w:p w14:paraId="5F5BB99B" w14:textId="77777777" w:rsidR="007D783D" w:rsidRPr="00211C19" w:rsidRDefault="007D783D" w:rsidP="00C2040A">
            <w:pPr>
              <w:jc w:val="center"/>
              <w:rPr>
                <w:rFonts w:eastAsia="현대하모니 L" w:cs="Calibri"/>
                <w:sz w:val="16"/>
                <w:szCs w:val="16"/>
              </w:rPr>
            </w:pPr>
          </w:p>
        </w:tc>
        <w:tc>
          <w:tcPr>
            <w:tcW w:w="203" w:type="pct"/>
            <w:shd w:val="clear" w:color="auto" w:fill="auto"/>
            <w:vAlign w:val="center"/>
          </w:tcPr>
          <w:p w14:paraId="5CEC6877" w14:textId="77777777" w:rsidR="007D783D" w:rsidRPr="00211C19" w:rsidRDefault="007D783D" w:rsidP="00C2040A">
            <w:pPr>
              <w:jc w:val="center"/>
              <w:rPr>
                <w:rFonts w:eastAsia="현대하모니 L" w:cs="Calibri"/>
                <w:sz w:val="16"/>
                <w:szCs w:val="16"/>
              </w:rPr>
            </w:pPr>
            <w:r w:rsidRPr="00211C19">
              <w:rPr>
                <w:rFonts w:eastAsia="현대하모니 L" w:cs="Calibri"/>
                <w:sz w:val="16"/>
                <w:szCs w:val="16"/>
              </w:rPr>
              <w:t>12</w:t>
            </w:r>
          </w:p>
        </w:tc>
        <w:tc>
          <w:tcPr>
            <w:tcW w:w="1081" w:type="pct"/>
            <w:shd w:val="clear" w:color="auto" w:fill="auto"/>
            <w:vAlign w:val="center"/>
          </w:tcPr>
          <w:p w14:paraId="7470926A" w14:textId="77777777" w:rsidR="007D783D" w:rsidRPr="00211C19" w:rsidRDefault="007D783D" w:rsidP="00C2040A">
            <w:pPr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 w:rsidRPr="00211C19">
              <w:rPr>
                <w:rFonts w:eastAsia="현대하모니 L" w:cs="Calibri"/>
                <w:color w:val="000000" w:themeColor="dark1"/>
                <w:sz w:val="16"/>
                <w:szCs w:val="16"/>
              </w:rPr>
              <w:t>Par_RheostatBrightLevel12</w:t>
            </w:r>
          </w:p>
        </w:tc>
        <w:tc>
          <w:tcPr>
            <w:tcW w:w="2433" w:type="pct"/>
          </w:tcPr>
          <w:p w14:paraId="1DADF002" w14:textId="77777777" w:rsidR="007D783D" w:rsidRPr="00211C19" w:rsidRDefault="007D783D" w:rsidP="00C2040A">
            <w:pPr>
              <w:rPr>
                <w:rFonts w:eastAsia="현대하모니 L" w:cs="Calibri"/>
              </w:rPr>
            </w:pPr>
            <w:r w:rsidRPr="00211C19">
              <w:rPr>
                <w:rFonts w:eastAsia="현대하모니 L" w:cs="Calibri"/>
                <w:color w:val="000000" w:themeColor="dark1"/>
                <w:sz w:val="16"/>
                <w:szCs w:val="16"/>
              </w:rPr>
              <w:t>Rheostat Bright Step 12</w:t>
            </w:r>
          </w:p>
        </w:tc>
        <w:tc>
          <w:tcPr>
            <w:tcW w:w="607" w:type="pct"/>
            <w:shd w:val="clear" w:color="auto" w:fill="auto"/>
            <w:noWrap/>
            <w:vAlign w:val="center"/>
          </w:tcPr>
          <w:p w14:paraId="34DD4E2D" w14:textId="77777777" w:rsidR="007D783D" w:rsidRPr="00211C19" w:rsidRDefault="007D783D" w:rsidP="00C2040A">
            <w:pPr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 w:rsidRPr="00211C19">
              <w:rPr>
                <w:rFonts w:eastAsia="현대하모니 L" w:cs="Calibri"/>
                <w:color w:val="000000" w:themeColor="dark1"/>
                <w:sz w:val="16"/>
                <w:szCs w:val="16"/>
              </w:rPr>
              <w:t>30 %</w:t>
            </w:r>
          </w:p>
        </w:tc>
      </w:tr>
      <w:tr w:rsidR="007D783D" w:rsidRPr="00211C19" w14:paraId="16B9C8CE" w14:textId="77777777" w:rsidTr="00C2040A">
        <w:trPr>
          <w:trHeight w:val="170"/>
        </w:trPr>
        <w:tc>
          <w:tcPr>
            <w:tcW w:w="676" w:type="pct"/>
            <w:vMerge/>
            <w:vAlign w:val="center"/>
          </w:tcPr>
          <w:p w14:paraId="6CE73DF7" w14:textId="77777777" w:rsidR="007D783D" w:rsidRPr="00211C19" w:rsidRDefault="007D783D" w:rsidP="00C2040A">
            <w:pPr>
              <w:jc w:val="center"/>
              <w:rPr>
                <w:rFonts w:eastAsia="현대하모니 L" w:cs="Calibri"/>
                <w:sz w:val="16"/>
                <w:szCs w:val="16"/>
              </w:rPr>
            </w:pPr>
          </w:p>
        </w:tc>
        <w:tc>
          <w:tcPr>
            <w:tcW w:w="203" w:type="pct"/>
            <w:shd w:val="clear" w:color="auto" w:fill="auto"/>
            <w:vAlign w:val="center"/>
          </w:tcPr>
          <w:p w14:paraId="7E411DB8" w14:textId="77777777" w:rsidR="007D783D" w:rsidRPr="00211C19" w:rsidRDefault="007D783D" w:rsidP="00C2040A">
            <w:pPr>
              <w:jc w:val="center"/>
              <w:rPr>
                <w:rFonts w:eastAsia="현대하모니 L" w:cs="Calibri"/>
                <w:sz w:val="16"/>
                <w:szCs w:val="16"/>
              </w:rPr>
            </w:pPr>
            <w:r w:rsidRPr="00211C19">
              <w:rPr>
                <w:rFonts w:eastAsia="현대하모니 L" w:cs="Calibri"/>
                <w:sz w:val="16"/>
                <w:szCs w:val="16"/>
              </w:rPr>
              <w:t>13</w:t>
            </w:r>
          </w:p>
        </w:tc>
        <w:tc>
          <w:tcPr>
            <w:tcW w:w="1081" w:type="pct"/>
            <w:shd w:val="clear" w:color="auto" w:fill="auto"/>
            <w:vAlign w:val="center"/>
          </w:tcPr>
          <w:p w14:paraId="231E18C0" w14:textId="77777777" w:rsidR="007D783D" w:rsidRPr="00211C19" w:rsidRDefault="007D783D" w:rsidP="00C2040A">
            <w:pPr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 w:rsidRPr="00211C19">
              <w:rPr>
                <w:rFonts w:eastAsia="현대하모니 L" w:cs="Calibri"/>
                <w:color w:val="000000" w:themeColor="dark1"/>
                <w:sz w:val="16"/>
                <w:szCs w:val="16"/>
              </w:rPr>
              <w:t>Par_RheostatBrightLevel13</w:t>
            </w:r>
          </w:p>
        </w:tc>
        <w:tc>
          <w:tcPr>
            <w:tcW w:w="2433" w:type="pct"/>
          </w:tcPr>
          <w:p w14:paraId="54A84FCC" w14:textId="77777777" w:rsidR="007D783D" w:rsidRPr="00211C19" w:rsidRDefault="007D783D" w:rsidP="00C2040A">
            <w:pPr>
              <w:rPr>
                <w:rFonts w:eastAsia="현대하모니 L" w:cs="Calibri"/>
              </w:rPr>
            </w:pPr>
            <w:r w:rsidRPr="00211C19">
              <w:rPr>
                <w:rFonts w:eastAsia="현대하모니 L" w:cs="Calibri"/>
                <w:color w:val="000000" w:themeColor="dark1"/>
                <w:sz w:val="16"/>
                <w:szCs w:val="16"/>
              </w:rPr>
              <w:t>Rheostat Bright Step 13</w:t>
            </w:r>
          </w:p>
        </w:tc>
        <w:tc>
          <w:tcPr>
            <w:tcW w:w="607" w:type="pct"/>
            <w:shd w:val="clear" w:color="auto" w:fill="auto"/>
            <w:noWrap/>
            <w:vAlign w:val="center"/>
          </w:tcPr>
          <w:p w14:paraId="580A1AFA" w14:textId="77777777" w:rsidR="007D783D" w:rsidRPr="00211C19" w:rsidRDefault="007D783D" w:rsidP="00C2040A">
            <w:pPr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 w:rsidRPr="00211C19">
              <w:rPr>
                <w:rFonts w:eastAsia="현대하모니 L" w:cs="Calibri"/>
                <w:color w:val="000000" w:themeColor="dark1"/>
                <w:sz w:val="16"/>
                <w:szCs w:val="16"/>
              </w:rPr>
              <w:t>32.5 %</w:t>
            </w:r>
          </w:p>
        </w:tc>
      </w:tr>
      <w:tr w:rsidR="007D783D" w:rsidRPr="00211C19" w14:paraId="0FDF379F" w14:textId="77777777" w:rsidTr="00C2040A">
        <w:trPr>
          <w:trHeight w:val="170"/>
        </w:trPr>
        <w:tc>
          <w:tcPr>
            <w:tcW w:w="676" w:type="pct"/>
            <w:vMerge/>
            <w:vAlign w:val="center"/>
          </w:tcPr>
          <w:p w14:paraId="70595476" w14:textId="77777777" w:rsidR="007D783D" w:rsidRPr="00211C19" w:rsidRDefault="007D783D" w:rsidP="00C2040A">
            <w:pPr>
              <w:jc w:val="center"/>
              <w:rPr>
                <w:rFonts w:eastAsia="현대하모니 L" w:cs="Calibri"/>
                <w:sz w:val="16"/>
                <w:szCs w:val="16"/>
              </w:rPr>
            </w:pPr>
          </w:p>
        </w:tc>
        <w:tc>
          <w:tcPr>
            <w:tcW w:w="203" w:type="pct"/>
            <w:shd w:val="clear" w:color="auto" w:fill="auto"/>
            <w:vAlign w:val="center"/>
          </w:tcPr>
          <w:p w14:paraId="2E0A139A" w14:textId="77777777" w:rsidR="007D783D" w:rsidRPr="00211C19" w:rsidRDefault="007D783D" w:rsidP="00C2040A">
            <w:pPr>
              <w:spacing w:line="276" w:lineRule="auto"/>
              <w:jc w:val="center"/>
              <w:rPr>
                <w:rFonts w:eastAsia="현대하모니 L" w:cs="Calibri"/>
                <w:kern w:val="2"/>
                <w:sz w:val="16"/>
                <w:szCs w:val="16"/>
              </w:rPr>
            </w:pPr>
            <w:r>
              <w:rPr>
                <w:rFonts w:eastAsia="현대하모니 L" w:cs="Calibri" w:hint="eastAsia"/>
                <w:kern w:val="2"/>
                <w:sz w:val="16"/>
                <w:szCs w:val="16"/>
              </w:rPr>
              <w:t>14</w:t>
            </w:r>
          </w:p>
        </w:tc>
        <w:tc>
          <w:tcPr>
            <w:tcW w:w="1081" w:type="pct"/>
            <w:shd w:val="clear" w:color="auto" w:fill="auto"/>
            <w:vAlign w:val="center"/>
          </w:tcPr>
          <w:p w14:paraId="539EC19A" w14:textId="77777777" w:rsidR="007D783D" w:rsidRPr="00211C19" w:rsidRDefault="007D783D" w:rsidP="00C2040A">
            <w:pPr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 w:rsidRPr="00211C19">
              <w:rPr>
                <w:rFonts w:eastAsia="현대하모니 L" w:cs="Calibri"/>
                <w:color w:val="000000" w:themeColor="dark1"/>
                <w:sz w:val="16"/>
                <w:szCs w:val="16"/>
              </w:rPr>
              <w:t>Par_RheostatBrightLevel14</w:t>
            </w:r>
          </w:p>
        </w:tc>
        <w:tc>
          <w:tcPr>
            <w:tcW w:w="2433" w:type="pct"/>
          </w:tcPr>
          <w:p w14:paraId="0C7615CD" w14:textId="77777777" w:rsidR="007D783D" w:rsidRPr="00211C19" w:rsidRDefault="007D783D" w:rsidP="00C2040A">
            <w:pPr>
              <w:rPr>
                <w:rFonts w:eastAsia="현대하모니 L" w:cs="Calibri"/>
              </w:rPr>
            </w:pPr>
            <w:r w:rsidRPr="00211C19">
              <w:rPr>
                <w:rFonts w:eastAsia="현대하모니 L" w:cs="Calibri"/>
                <w:color w:val="000000" w:themeColor="dark1"/>
                <w:sz w:val="16"/>
                <w:szCs w:val="16"/>
              </w:rPr>
              <w:t>Rheostat Bright Step 14</w:t>
            </w:r>
          </w:p>
        </w:tc>
        <w:tc>
          <w:tcPr>
            <w:tcW w:w="607" w:type="pct"/>
            <w:shd w:val="clear" w:color="auto" w:fill="auto"/>
            <w:noWrap/>
            <w:vAlign w:val="center"/>
          </w:tcPr>
          <w:p w14:paraId="292F1FAF" w14:textId="77777777" w:rsidR="007D783D" w:rsidRPr="00211C19" w:rsidRDefault="007D783D" w:rsidP="00C2040A">
            <w:pPr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 w:rsidRPr="00211C19">
              <w:rPr>
                <w:rFonts w:eastAsia="현대하모니 L" w:cs="Calibri"/>
                <w:color w:val="000000" w:themeColor="dark1"/>
                <w:sz w:val="16"/>
                <w:szCs w:val="16"/>
              </w:rPr>
              <w:t>35 %</w:t>
            </w:r>
          </w:p>
        </w:tc>
      </w:tr>
      <w:tr w:rsidR="007D783D" w:rsidRPr="00211C19" w14:paraId="10D2975F" w14:textId="77777777" w:rsidTr="00C2040A">
        <w:trPr>
          <w:trHeight w:val="170"/>
        </w:trPr>
        <w:tc>
          <w:tcPr>
            <w:tcW w:w="676" w:type="pct"/>
            <w:vMerge/>
            <w:vAlign w:val="center"/>
          </w:tcPr>
          <w:p w14:paraId="01658756" w14:textId="77777777" w:rsidR="007D783D" w:rsidRPr="00211C19" w:rsidRDefault="007D783D" w:rsidP="00C2040A">
            <w:pPr>
              <w:jc w:val="center"/>
              <w:rPr>
                <w:rFonts w:eastAsia="현대하모니 L" w:cs="Calibri"/>
                <w:sz w:val="16"/>
                <w:szCs w:val="16"/>
              </w:rPr>
            </w:pPr>
          </w:p>
        </w:tc>
        <w:tc>
          <w:tcPr>
            <w:tcW w:w="203" w:type="pct"/>
            <w:shd w:val="clear" w:color="auto" w:fill="auto"/>
            <w:vAlign w:val="center"/>
          </w:tcPr>
          <w:p w14:paraId="2F05A70A" w14:textId="77777777" w:rsidR="007D783D" w:rsidRPr="00211C19" w:rsidRDefault="007D783D" w:rsidP="00C2040A">
            <w:pPr>
              <w:spacing w:line="276" w:lineRule="auto"/>
              <w:jc w:val="center"/>
              <w:rPr>
                <w:rFonts w:eastAsia="현대하모니 L" w:cs="Calibri"/>
                <w:kern w:val="2"/>
                <w:sz w:val="16"/>
                <w:szCs w:val="16"/>
              </w:rPr>
            </w:pPr>
            <w:r>
              <w:rPr>
                <w:rFonts w:eastAsia="현대하모니 L" w:cs="Calibri" w:hint="eastAsia"/>
                <w:kern w:val="2"/>
                <w:sz w:val="16"/>
                <w:szCs w:val="16"/>
              </w:rPr>
              <w:t>15</w:t>
            </w:r>
          </w:p>
        </w:tc>
        <w:tc>
          <w:tcPr>
            <w:tcW w:w="1081" w:type="pct"/>
            <w:shd w:val="clear" w:color="auto" w:fill="auto"/>
            <w:vAlign w:val="center"/>
          </w:tcPr>
          <w:p w14:paraId="06E5F857" w14:textId="77777777" w:rsidR="007D783D" w:rsidRPr="00211C19" w:rsidRDefault="007D783D" w:rsidP="00C2040A">
            <w:pPr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 w:rsidRPr="00211C19">
              <w:rPr>
                <w:rFonts w:eastAsia="현대하모니 L" w:cs="Calibri"/>
                <w:color w:val="000000" w:themeColor="dark1"/>
                <w:sz w:val="16"/>
                <w:szCs w:val="16"/>
              </w:rPr>
              <w:t>Par_RheostatBrightLevel15</w:t>
            </w:r>
          </w:p>
        </w:tc>
        <w:tc>
          <w:tcPr>
            <w:tcW w:w="2433" w:type="pct"/>
          </w:tcPr>
          <w:p w14:paraId="3F74C815" w14:textId="77777777" w:rsidR="007D783D" w:rsidRPr="00211C19" w:rsidRDefault="007D783D" w:rsidP="00C2040A">
            <w:pPr>
              <w:rPr>
                <w:rFonts w:eastAsia="현대하모니 L" w:cs="Calibri"/>
              </w:rPr>
            </w:pPr>
            <w:r w:rsidRPr="00211C19">
              <w:rPr>
                <w:rFonts w:eastAsia="현대하모니 L" w:cs="Calibri"/>
                <w:color w:val="000000" w:themeColor="dark1"/>
                <w:sz w:val="16"/>
                <w:szCs w:val="16"/>
              </w:rPr>
              <w:t>Rheostat Bright Step 15</w:t>
            </w:r>
          </w:p>
        </w:tc>
        <w:tc>
          <w:tcPr>
            <w:tcW w:w="607" w:type="pct"/>
            <w:shd w:val="clear" w:color="auto" w:fill="auto"/>
            <w:noWrap/>
            <w:vAlign w:val="center"/>
          </w:tcPr>
          <w:p w14:paraId="7E2C9EBC" w14:textId="77777777" w:rsidR="007D783D" w:rsidRPr="00211C19" w:rsidRDefault="007D783D" w:rsidP="00C2040A">
            <w:pPr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 w:rsidRPr="00211C19">
              <w:rPr>
                <w:rFonts w:eastAsia="현대하모니 L" w:cs="Calibri"/>
                <w:color w:val="000000" w:themeColor="dark1"/>
                <w:sz w:val="16"/>
                <w:szCs w:val="16"/>
              </w:rPr>
              <w:t>37.5 %</w:t>
            </w:r>
          </w:p>
        </w:tc>
      </w:tr>
      <w:tr w:rsidR="007D783D" w:rsidRPr="00211C19" w14:paraId="4AC8C131" w14:textId="77777777" w:rsidTr="00C2040A">
        <w:trPr>
          <w:trHeight w:val="170"/>
        </w:trPr>
        <w:tc>
          <w:tcPr>
            <w:tcW w:w="676" w:type="pct"/>
            <w:vMerge/>
            <w:vAlign w:val="center"/>
          </w:tcPr>
          <w:p w14:paraId="7A05E1C3" w14:textId="77777777" w:rsidR="007D783D" w:rsidRPr="00211C19" w:rsidRDefault="007D783D" w:rsidP="00C2040A">
            <w:pPr>
              <w:jc w:val="center"/>
              <w:rPr>
                <w:rFonts w:eastAsia="현대하모니 L" w:cs="Calibri"/>
                <w:sz w:val="16"/>
                <w:szCs w:val="16"/>
              </w:rPr>
            </w:pPr>
          </w:p>
        </w:tc>
        <w:tc>
          <w:tcPr>
            <w:tcW w:w="203" w:type="pct"/>
            <w:shd w:val="clear" w:color="auto" w:fill="auto"/>
            <w:vAlign w:val="center"/>
          </w:tcPr>
          <w:p w14:paraId="4EB2F644" w14:textId="77777777" w:rsidR="007D783D" w:rsidRPr="00211C19" w:rsidRDefault="007D783D" w:rsidP="00C2040A">
            <w:pPr>
              <w:spacing w:line="276" w:lineRule="auto"/>
              <w:jc w:val="center"/>
              <w:rPr>
                <w:rFonts w:eastAsia="현대하모니 L" w:cs="Calibri"/>
                <w:kern w:val="2"/>
                <w:sz w:val="16"/>
                <w:szCs w:val="16"/>
              </w:rPr>
            </w:pPr>
            <w:r>
              <w:rPr>
                <w:rFonts w:eastAsia="현대하모니 L" w:cs="Calibri" w:hint="eastAsia"/>
                <w:kern w:val="2"/>
                <w:sz w:val="16"/>
                <w:szCs w:val="16"/>
              </w:rPr>
              <w:t>16</w:t>
            </w:r>
          </w:p>
        </w:tc>
        <w:tc>
          <w:tcPr>
            <w:tcW w:w="1081" w:type="pct"/>
            <w:shd w:val="clear" w:color="auto" w:fill="auto"/>
            <w:vAlign w:val="center"/>
          </w:tcPr>
          <w:p w14:paraId="429E756E" w14:textId="77777777" w:rsidR="007D783D" w:rsidRPr="00211C19" w:rsidRDefault="007D783D" w:rsidP="00C2040A">
            <w:pPr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 w:rsidRPr="00211C19">
              <w:rPr>
                <w:rFonts w:eastAsia="현대하모니 L" w:cs="Calibri"/>
                <w:color w:val="000000" w:themeColor="dark1"/>
                <w:sz w:val="16"/>
                <w:szCs w:val="16"/>
              </w:rPr>
              <w:t>Par_RheostatBrightLevel16</w:t>
            </w:r>
          </w:p>
        </w:tc>
        <w:tc>
          <w:tcPr>
            <w:tcW w:w="2433" w:type="pct"/>
          </w:tcPr>
          <w:p w14:paraId="540BD7EC" w14:textId="77777777" w:rsidR="007D783D" w:rsidRPr="00211C19" w:rsidRDefault="007D783D" w:rsidP="00C2040A">
            <w:pPr>
              <w:rPr>
                <w:rFonts w:eastAsia="현대하모니 L" w:cs="Calibri"/>
              </w:rPr>
            </w:pPr>
            <w:r w:rsidRPr="00211C19">
              <w:rPr>
                <w:rFonts w:eastAsia="현대하모니 L" w:cs="Calibri"/>
                <w:color w:val="000000" w:themeColor="dark1"/>
                <w:sz w:val="16"/>
                <w:szCs w:val="16"/>
              </w:rPr>
              <w:t>Rheostat Bright Step 16</w:t>
            </w:r>
          </w:p>
        </w:tc>
        <w:tc>
          <w:tcPr>
            <w:tcW w:w="607" w:type="pct"/>
            <w:shd w:val="clear" w:color="auto" w:fill="auto"/>
            <w:noWrap/>
            <w:vAlign w:val="center"/>
          </w:tcPr>
          <w:p w14:paraId="65676634" w14:textId="77777777" w:rsidR="007D783D" w:rsidRPr="00211C19" w:rsidRDefault="007D783D" w:rsidP="00C2040A">
            <w:pPr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 w:rsidRPr="00211C19">
              <w:rPr>
                <w:rFonts w:eastAsia="현대하모니 L" w:cs="Calibri"/>
                <w:color w:val="000000" w:themeColor="dark1"/>
                <w:sz w:val="16"/>
                <w:szCs w:val="16"/>
              </w:rPr>
              <w:t>40 %</w:t>
            </w:r>
          </w:p>
        </w:tc>
      </w:tr>
      <w:tr w:rsidR="007D783D" w:rsidRPr="00211C19" w14:paraId="34704A52" w14:textId="77777777" w:rsidTr="00C2040A">
        <w:trPr>
          <w:trHeight w:val="170"/>
        </w:trPr>
        <w:tc>
          <w:tcPr>
            <w:tcW w:w="676" w:type="pct"/>
            <w:vMerge/>
            <w:vAlign w:val="center"/>
          </w:tcPr>
          <w:p w14:paraId="12A848A6" w14:textId="77777777" w:rsidR="007D783D" w:rsidRPr="00211C19" w:rsidRDefault="007D783D" w:rsidP="00C2040A">
            <w:pPr>
              <w:jc w:val="center"/>
              <w:rPr>
                <w:rFonts w:eastAsia="현대하모니 L" w:cs="Calibri"/>
                <w:sz w:val="16"/>
                <w:szCs w:val="16"/>
              </w:rPr>
            </w:pPr>
          </w:p>
        </w:tc>
        <w:tc>
          <w:tcPr>
            <w:tcW w:w="203" w:type="pct"/>
            <w:shd w:val="clear" w:color="auto" w:fill="auto"/>
            <w:vAlign w:val="center"/>
          </w:tcPr>
          <w:p w14:paraId="5CF7C598" w14:textId="77777777" w:rsidR="007D783D" w:rsidRPr="00211C19" w:rsidRDefault="007D783D" w:rsidP="00C2040A">
            <w:pPr>
              <w:jc w:val="center"/>
              <w:rPr>
                <w:rFonts w:eastAsia="현대하모니 L" w:cs="Calibri"/>
                <w:kern w:val="2"/>
                <w:sz w:val="16"/>
                <w:szCs w:val="16"/>
              </w:rPr>
            </w:pPr>
            <w:r>
              <w:rPr>
                <w:rFonts w:eastAsia="현대하모니 L" w:cs="Calibri" w:hint="eastAsia"/>
                <w:kern w:val="2"/>
                <w:sz w:val="16"/>
                <w:szCs w:val="16"/>
              </w:rPr>
              <w:t>17</w:t>
            </w:r>
          </w:p>
        </w:tc>
        <w:tc>
          <w:tcPr>
            <w:tcW w:w="1081" w:type="pct"/>
            <w:shd w:val="clear" w:color="auto" w:fill="auto"/>
            <w:vAlign w:val="center"/>
          </w:tcPr>
          <w:p w14:paraId="28644863" w14:textId="77777777" w:rsidR="007D783D" w:rsidRPr="00211C19" w:rsidRDefault="007D783D" w:rsidP="00C2040A">
            <w:pPr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 w:rsidRPr="00211C19">
              <w:rPr>
                <w:rFonts w:eastAsia="현대하모니 L" w:cs="Calibri"/>
                <w:color w:val="000000" w:themeColor="dark1"/>
                <w:sz w:val="16"/>
                <w:szCs w:val="16"/>
              </w:rPr>
              <w:t>Par_RheostatBrightLevel17</w:t>
            </w:r>
          </w:p>
        </w:tc>
        <w:tc>
          <w:tcPr>
            <w:tcW w:w="2433" w:type="pct"/>
          </w:tcPr>
          <w:p w14:paraId="2A39D495" w14:textId="77777777" w:rsidR="007D783D" w:rsidRPr="00211C19" w:rsidRDefault="007D783D" w:rsidP="00C2040A">
            <w:pPr>
              <w:rPr>
                <w:rFonts w:eastAsia="현대하모니 L" w:cs="Calibri"/>
              </w:rPr>
            </w:pPr>
            <w:r w:rsidRPr="00211C19">
              <w:rPr>
                <w:rFonts w:eastAsia="현대하모니 L" w:cs="Calibri"/>
                <w:color w:val="000000" w:themeColor="dark1"/>
                <w:sz w:val="16"/>
                <w:szCs w:val="16"/>
              </w:rPr>
              <w:t>Rheostat Bright Step 17</w:t>
            </w:r>
          </w:p>
        </w:tc>
        <w:tc>
          <w:tcPr>
            <w:tcW w:w="607" w:type="pct"/>
            <w:shd w:val="clear" w:color="auto" w:fill="auto"/>
            <w:noWrap/>
            <w:vAlign w:val="center"/>
          </w:tcPr>
          <w:p w14:paraId="079D3113" w14:textId="77777777" w:rsidR="007D783D" w:rsidRPr="00211C19" w:rsidRDefault="007D783D" w:rsidP="00C2040A">
            <w:pPr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 w:rsidRPr="00211C19">
              <w:rPr>
                <w:rFonts w:eastAsia="현대하모니 L" w:cs="Calibri"/>
                <w:color w:val="000000" w:themeColor="dark1"/>
                <w:sz w:val="16"/>
                <w:szCs w:val="16"/>
              </w:rPr>
              <w:t>42.5 %</w:t>
            </w:r>
          </w:p>
        </w:tc>
      </w:tr>
      <w:tr w:rsidR="007D783D" w:rsidRPr="00211C19" w14:paraId="19CB1D91" w14:textId="77777777" w:rsidTr="00C2040A">
        <w:trPr>
          <w:trHeight w:val="170"/>
        </w:trPr>
        <w:tc>
          <w:tcPr>
            <w:tcW w:w="676" w:type="pct"/>
            <w:vMerge/>
            <w:vAlign w:val="center"/>
          </w:tcPr>
          <w:p w14:paraId="52DFE9E7" w14:textId="77777777" w:rsidR="007D783D" w:rsidRPr="00211C19" w:rsidRDefault="007D783D" w:rsidP="00C2040A">
            <w:pPr>
              <w:jc w:val="center"/>
              <w:rPr>
                <w:rFonts w:eastAsia="현대하모니 L" w:cs="Calibri"/>
                <w:sz w:val="16"/>
                <w:szCs w:val="16"/>
              </w:rPr>
            </w:pPr>
          </w:p>
        </w:tc>
        <w:tc>
          <w:tcPr>
            <w:tcW w:w="203" w:type="pct"/>
            <w:shd w:val="clear" w:color="auto" w:fill="auto"/>
            <w:vAlign w:val="center"/>
          </w:tcPr>
          <w:p w14:paraId="731D3302" w14:textId="77777777" w:rsidR="007D783D" w:rsidRPr="00211C19" w:rsidRDefault="007D783D" w:rsidP="00C2040A">
            <w:pPr>
              <w:jc w:val="center"/>
              <w:rPr>
                <w:rFonts w:eastAsia="현대하모니 L" w:cs="Calibri"/>
                <w:kern w:val="2"/>
                <w:sz w:val="16"/>
                <w:szCs w:val="16"/>
              </w:rPr>
            </w:pPr>
            <w:r>
              <w:rPr>
                <w:rFonts w:eastAsia="현대하모니 L" w:cs="Calibri" w:hint="eastAsia"/>
                <w:kern w:val="2"/>
                <w:sz w:val="16"/>
                <w:szCs w:val="16"/>
              </w:rPr>
              <w:t>18</w:t>
            </w:r>
          </w:p>
        </w:tc>
        <w:tc>
          <w:tcPr>
            <w:tcW w:w="1081" w:type="pct"/>
            <w:shd w:val="clear" w:color="auto" w:fill="auto"/>
            <w:vAlign w:val="center"/>
          </w:tcPr>
          <w:p w14:paraId="423AC9BD" w14:textId="77777777" w:rsidR="007D783D" w:rsidRPr="00211C19" w:rsidRDefault="007D783D" w:rsidP="00C2040A">
            <w:pPr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 w:rsidRPr="00211C19">
              <w:rPr>
                <w:rFonts w:eastAsia="현대하모니 L" w:cs="Calibri"/>
                <w:color w:val="000000" w:themeColor="dark1"/>
                <w:sz w:val="16"/>
                <w:szCs w:val="16"/>
              </w:rPr>
              <w:t>Par_RheostatBrightLevel18</w:t>
            </w:r>
          </w:p>
        </w:tc>
        <w:tc>
          <w:tcPr>
            <w:tcW w:w="2433" w:type="pct"/>
          </w:tcPr>
          <w:p w14:paraId="645A34CB" w14:textId="77777777" w:rsidR="007D783D" w:rsidRPr="00211C19" w:rsidRDefault="007D783D" w:rsidP="00C2040A">
            <w:pPr>
              <w:rPr>
                <w:rFonts w:eastAsia="현대하모니 L" w:cs="Calibri"/>
              </w:rPr>
            </w:pPr>
            <w:r w:rsidRPr="00211C19">
              <w:rPr>
                <w:rFonts w:eastAsia="현대하모니 L" w:cs="Calibri"/>
                <w:color w:val="000000" w:themeColor="dark1"/>
                <w:sz w:val="16"/>
                <w:szCs w:val="16"/>
              </w:rPr>
              <w:t>Rheostat Bright Step 18</w:t>
            </w:r>
          </w:p>
        </w:tc>
        <w:tc>
          <w:tcPr>
            <w:tcW w:w="607" w:type="pct"/>
            <w:shd w:val="clear" w:color="auto" w:fill="auto"/>
            <w:noWrap/>
            <w:vAlign w:val="center"/>
          </w:tcPr>
          <w:p w14:paraId="73A8477B" w14:textId="77777777" w:rsidR="007D783D" w:rsidRPr="00211C19" w:rsidRDefault="007D783D" w:rsidP="00C2040A">
            <w:pPr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 w:rsidRPr="00211C19">
              <w:rPr>
                <w:rFonts w:eastAsia="현대하모니 L" w:cs="Calibri"/>
                <w:color w:val="000000" w:themeColor="dark1"/>
                <w:sz w:val="16"/>
                <w:szCs w:val="16"/>
              </w:rPr>
              <w:t>45 %</w:t>
            </w:r>
          </w:p>
        </w:tc>
      </w:tr>
      <w:tr w:rsidR="007D783D" w:rsidRPr="00211C19" w14:paraId="40AC11D3" w14:textId="77777777" w:rsidTr="00C2040A">
        <w:trPr>
          <w:trHeight w:val="170"/>
        </w:trPr>
        <w:tc>
          <w:tcPr>
            <w:tcW w:w="676" w:type="pct"/>
            <w:vMerge/>
            <w:vAlign w:val="center"/>
          </w:tcPr>
          <w:p w14:paraId="2039FC19" w14:textId="77777777" w:rsidR="007D783D" w:rsidRPr="00211C19" w:rsidRDefault="007D783D" w:rsidP="00C2040A">
            <w:pPr>
              <w:jc w:val="center"/>
              <w:rPr>
                <w:rFonts w:eastAsia="현대하모니 L" w:cs="Calibri"/>
                <w:sz w:val="16"/>
                <w:szCs w:val="16"/>
              </w:rPr>
            </w:pPr>
          </w:p>
        </w:tc>
        <w:tc>
          <w:tcPr>
            <w:tcW w:w="203" w:type="pct"/>
            <w:shd w:val="clear" w:color="auto" w:fill="auto"/>
            <w:vAlign w:val="center"/>
          </w:tcPr>
          <w:p w14:paraId="6B891C4D" w14:textId="77777777" w:rsidR="007D783D" w:rsidRPr="00211C19" w:rsidRDefault="007D783D" w:rsidP="00C2040A">
            <w:pPr>
              <w:jc w:val="center"/>
              <w:rPr>
                <w:rFonts w:eastAsia="현대하모니 L" w:cs="Calibri"/>
                <w:kern w:val="2"/>
                <w:sz w:val="16"/>
                <w:szCs w:val="16"/>
              </w:rPr>
            </w:pPr>
            <w:r>
              <w:rPr>
                <w:rFonts w:eastAsia="현대하모니 L" w:cs="Calibri" w:hint="eastAsia"/>
                <w:kern w:val="2"/>
                <w:sz w:val="16"/>
                <w:szCs w:val="16"/>
              </w:rPr>
              <w:t>19</w:t>
            </w:r>
          </w:p>
        </w:tc>
        <w:tc>
          <w:tcPr>
            <w:tcW w:w="1081" w:type="pct"/>
            <w:shd w:val="clear" w:color="auto" w:fill="auto"/>
            <w:vAlign w:val="center"/>
          </w:tcPr>
          <w:p w14:paraId="060FB248" w14:textId="77777777" w:rsidR="007D783D" w:rsidRPr="00211C19" w:rsidRDefault="007D783D" w:rsidP="00C2040A">
            <w:pPr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 w:rsidRPr="00211C19">
              <w:rPr>
                <w:rFonts w:eastAsia="현대하모니 L" w:cs="Calibri"/>
                <w:color w:val="000000" w:themeColor="dark1"/>
                <w:sz w:val="16"/>
                <w:szCs w:val="16"/>
              </w:rPr>
              <w:t>Par_RheostatBrightLevel19</w:t>
            </w:r>
          </w:p>
        </w:tc>
        <w:tc>
          <w:tcPr>
            <w:tcW w:w="2433" w:type="pct"/>
          </w:tcPr>
          <w:p w14:paraId="233734D2" w14:textId="77777777" w:rsidR="007D783D" w:rsidRPr="00211C19" w:rsidRDefault="007D783D" w:rsidP="00C2040A">
            <w:pPr>
              <w:rPr>
                <w:rFonts w:eastAsia="현대하모니 L" w:cs="Calibri"/>
              </w:rPr>
            </w:pPr>
            <w:r w:rsidRPr="00211C19">
              <w:rPr>
                <w:rFonts w:eastAsia="현대하모니 L" w:cs="Calibri"/>
                <w:color w:val="000000" w:themeColor="dark1"/>
                <w:sz w:val="16"/>
                <w:szCs w:val="16"/>
              </w:rPr>
              <w:t>Rheostat Bright Step 19</w:t>
            </w:r>
          </w:p>
        </w:tc>
        <w:tc>
          <w:tcPr>
            <w:tcW w:w="607" w:type="pct"/>
            <w:shd w:val="clear" w:color="auto" w:fill="auto"/>
            <w:noWrap/>
            <w:vAlign w:val="center"/>
          </w:tcPr>
          <w:p w14:paraId="17F22CC4" w14:textId="77777777" w:rsidR="007D783D" w:rsidRPr="00211C19" w:rsidRDefault="007D783D" w:rsidP="00C2040A">
            <w:pPr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 w:rsidRPr="00211C19">
              <w:rPr>
                <w:rFonts w:eastAsia="현대하모니 L" w:cs="Calibri"/>
                <w:color w:val="000000" w:themeColor="dark1"/>
                <w:sz w:val="16"/>
                <w:szCs w:val="16"/>
              </w:rPr>
              <w:t>47.5 %</w:t>
            </w:r>
          </w:p>
        </w:tc>
      </w:tr>
      <w:tr w:rsidR="007D783D" w:rsidRPr="00211C19" w14:paraId="425B5DBA" w14:textId="77777777" w:rsidTr="00C2040A">
        <w:trPr>
          <w:trHeight w:val="170"/>
        </w:trPr>
        <w:tc>
          <w:tcPr>
            <w:tcW w:w="676" w:type="pct"/>
            <w:vMerge/>
            <w:vAlign w:val="center"/>
          </w:tcPr>
          <w:p w14:paraId="2434B574" w14:textId="77777777" w:rsidR="007D783D" w:rsidRPr="00211C19" w:rsidRDefault="007D783D" w:rsidP="00C2040A">
            <w:pPr>
              <w:jc w:val="center"/>
              <w:rPr>
                <w:rFonts w:eastAsia="현대하모니 L" w:cs="Calibri"/>
                <w:sz w:val="16"/>
                <w:szCs w:val="16"/>
              </w:rPr>
            </w:pPr>
          </w:p>
        </w:tc>
        <w:tc>
          <w:tcPr>
            <w:tcW w:w="203" w:type="pct"/>
            <w:shd w:val="clear" w:color="auto" w:fill="auto"/>
            <w:vAlign w:val="center"/>
          </w:tcPr>
          <w:p w14:paraId="1521E8E7" w14:textId="77777777" w:rsidR="007D783D" w:rsidRPr="00211C19" w:rsidRDefault="007D783D" w:rsidP="00C2040A">
            <w:pPr>
              <w:jc w:val="center"/>
              <w:rPr>
                <w:rFonts w:eastAsia="현대하모니 L" w:cs="Calibri"/>
                <w:kern w:val="2"/>
                <w:sz w:val="16"/>
                <w:szCs w:val="16"/>
              </w:rPr>
            </w:pPr>
            <w:r>
              <w:rPr>
                <w:rFonts w:eastAsia="현대하모니 L" w:cs="Calibri" w:hint="eastAsia"/>
                <w:kern w:val="2"/>
                <w:sz w:val="16"/>
                <w:szCs w:val="16"/>
              </w:rPr>
              <w:t>20</w:t>
            </w:r>
          </w:p>
        </w:tc>
        <w:tc>
          <w:tcPr>
            <w:tcW w:w="1081" w:type="pct"/>
            <w:shd w:val="clear" w:color="auto" w:fill="auto"/>
            <w:vAlign w:val="center"/>
          </w:tcPr>
          <w:p w14:paraId="50F09D84" w14:textId="77777777" w:rsidR="007D783D" w:rsidRPr="00211C19" w:rsidRDefault="007D783D" w:rsidP="00C2040A">
            <w:pPr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 w:rsidRPr="00211C19">
              <w:rPr>
                <w:rFonts w:eastAsia="현대하모니 L" w:cs="Calibri"/>
                <w:color w:val="000000" w:themeColor="dark1"/>
                <w:sz w:val="16"/>
                <w:szCs w:val="16"/>
              </w:rPr>
              <w:t>Par_RheostatBrightLevel20</w:t>
            </w:r>
          </w:p>
        </w:tc>
        <w:tc>
          <w:tcPr>
            <w:tcW w:w="2433" w:type="pct"/>
          </w:tcPr>
          <w:p w14:paraId="39D7A240" w14:textId="77777777" w:rsidR="007D783D" w:rsidRPr="00211C19" w:rsidRDefault="007D783D" w:rsidP="00C2040A">
            <w:pPr>
              <w:rPr>
                <w:rFonts w:eastAsia="현대하모니 L" w:cs="Calibri"/>
              </w:rPr>
            </w:pPr>
            <w:r w:rsidRPr="00211C19">
              <w:rPr>
                <w:rFonts w:eastAsia="현대하모니 L" w:cs="Calibri"/>
                <w:color w:val="000000" w:themeColor="dark1"/>
                <w:sz w:val="16"/>
                <w:szCs w:val="16"/>
              </w:rPr>
              <w:t>Rheostat Bright Step 20</w:t>
            </w:r>
          </w:p>
        </w:tc>
        <w:tc>
          <w:tcPr>
            <w:tcW w:w="607" w:type="pct"/>
            <w:shd w:val="clear" w:color="auto" w:fill="auto"/>
            <w:noWrap/>
            <w:vAlign w:val="center"/>
          </w:tcPr>
          <w:p w14:paraId="20784E2A" w14:textId="77777777" w:rsidR="007D783D" w:rsidRPr="00211C19" w:rsidRDefault="007D783D" w:rsidP="00C2040A">
            <w:pPr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 w:rsidRPr="00211C19">
              <w:rPr>
                <w:rFonts w:eastAsia="현대하모니 L" w:cs="Calibri"/>
                <w:color w:val="000000" w:themeColor="dark1"/>
                <w:sz w:val="16"/>
                <w:szCs w:val="16"/>
              </w:rPr>
              <w:t>50 %</w:t>
            </w:r>
          </w:p>
        </w:tc>
      </w:tr>
      <w:tr w:rsidR="007D783D" w:rsidRPr="00211C19" w14:paraId="62FD2123" w14:textId="77777777" w:rsidTr="00C2040A">
        <w:trPr>
          <w:trHeight w:val="170"/>
        </w:trPr>
        <w:tc>
          <w:tcPr>
            <w:tcW w:w="676" w:type="pct"/>
            <w:vMerge/>
            <w:vAlign w:val="center"/>
          </w:tcPr>
          <w:p w14:paraId="46277273" w14:textId="77777777" w:rsidR="007D783D" w:rsidRPr="00211C19" w:rsidRDefault="007D783D" w:rsidP="00C2040A">
            <w:pPr>
              <w:jc w:val="center"/>
              <w:rPr>
                <w:rFonts w:eastAsia="현대하모니 L" w:cs="Calibri"/>
                <w:sz w:val="16"/>
                <w:szCs w:val="16"/>
              </w:rPr>
            </w:pPr>
          </w:p>
        </w:tc>
        <w:tc>
          <w:tcPr>
            <w:tcW w:w="203" w:type="pct"/>
            <w:shd w:val="clear" w:color="auto" w:fill="auto"/>
            <w:vAlign w:val="center"/>
          </w:tcPr>
          <w:p w14:paraId="725E835C" w14:textId="77777777" w:rsidR="007D783D" w:rsidRPr="00211C19" w:rsidRDefault="007D783D" w:rsidP="00C2040A">
            <w:pPr>
              <w:jc w:val="center"/>
              <w:rPr>
                <w:rFonts w:eastAsia="현대하모니 L" w:cs="Calibri"/>
                <w:kern w:val="2"/>
                <w:sz w:val="16"/>
                <w:szCs w:val="16"/>
              </w:rPr>
            </w:pPr>
            <w:r>
              <w:rPr>
                <w:rFonts w:eastAsia="현대하모니 L" w:cs="Calibri" w:hint="eastAsia"/>
                <w:kern w:val="2"/>
                <w:sz w:val="16"/>
                <w:szCs w:val="16"/>
              </w:rPr>
              <w:t>21</w:t>
            </w:r>
          </w:p>
        </w:tc>
        <w:tc>
          <w:tcPr>
            <w:tcW w:w="1081" w:type="pct"/>
            <w:shd w:val="clear" w:color="auto" w:fill="auto"/>
            <w:vAlign w:val="center"/>
          </w:tcPr>
          <w:p w14:paraId="2EE25B9B" w14:textId="77777777" w:rsidR="007D783D" w:rsidRPr="00211C19" w:rsidRDefault="007D783D" w:rsidP="00C2040A">
            <w:pPr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 w:rsidRPr="00211C19">
              <w:rPr>
                <w:rFonts w:eastAsia="현대하모니 L" w:cs="Calibri"/>
                <w:color w:val="000000" w:themeColor="dark1"/>
                <w:sz w:val="16"/>
                <w:szCs w:val="16"/>
              </w:rPr>
              <w:t>Par_RheostatBrightLevel21</w:t>
            </w:r>
          </w:p>
        </w:tc>
        <w:tc>
          <w:tcPr>
            <w:tcW w:w="2433" w:type="pct"/>
          </w:tcPr>
          <w:p w14:paraId="3CE11476" w14:textId="77777777" w:rsidR="007D783D" w:rsidRPr="00211C19" w:rsidRDefault="007D783D" w:rsidP="00C2040A">
            <w:pPr>
              <w:rPr>
                <w:rFonts w:eastAsia="현대하모니 L" w:cs="Calibri"/>
              </w:rPr>
            </w:pPr>
            <w:r w:rsidRPr="00211C19">
              <w:rPr>
                <w:rFonts w:eastAsia="현대하모니 L" w:cs="Calibri"/>
                <w:color w:val="000000" w:themeColor="dark1"/>
                <w:sz w:val="16"/>
                <w:szCs w:val="16"/>
              </w:rPr>
              <w:t>Rheostat Bright Step 21</w:t>
            </w:r>
          </w:p>
        </w:tc>
        <w:tc>
          <w:tcPr>
            <w:tcW w:w="607" w:type="pct"/>
            <w:shd w:val="clear" w:color="auto" w:fill="auto"/>
            <w:noWrap/>
            <w:vAlign w:val="center"/>
          </w:tcPr>
          <w:p w14:paraId="21DAD3D4" w14:textId="77777777" w:rsidR="007D783D" w:rsidRPr="00211C19" w:rsidRDefault="007D783D" w:rsidP="00C2040A">
            <w:pPr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 w:rsidRPr="00211C19">
              <w:rPr>
                <w:rFonts w:eastAsia="현대하모니 L" w:cs="Calibri"/>
                <w:color w:val="000000" w:themeColor="dark1"/>
                <w:sz w:val="16"/>
                <w:szCs w:val="16"/>
              </w:rPr>
              <w:t>100 %</w:t>
            </w:r>
          </w:p>
        </w:tc>
      </w:tr>
    </w:tbl>
    <w:p w14:paraId="23ED339A" w14:textId="10C8C731" w:rsidR="007D783D" w:rsidRDefault="007D783D" w:rsidP="007D783D">
      <w:pPr>
        <w:pStyle w:val="affc"/>
        <w:rPr>
          <w:rFonts w:eastAsia="현대하모니 L" w:cs="Calibri"/>
        </w:rPr>
      </w:pPr>
      <w:bookmarkStart w:id="47" w:name="_Toc96604494"/>
      <w:r w:rsidRPr="00211C19">
        <w:rPr>
          <w:rFonts w:eastAsia="현대하모니 L" w:cs="Calibri"/>
        </w:rPr>
        <w:t xml:space="preserve">Table </w:t>
      </w:r>
      <w:r w:rsidRPr="00211C19">
        <w:rPr>
          <w:rFonts w:eastAsia="현대하모니 L" w:cs="Calibri"/>
        </w:rPr>
        <w:fldChar w:fldCharType="begin"/>
      </w:r>
      <w:r w:rsidRPr="00211C19">
        <w:rPr>
          <w:rFonts w:eastAsia="현대하모니 L" w:cs="Calibri"/>
        </w:rPr>
        <w:instrText xml:space="preserve"> SEQ Table \* ARABIC </w:instrText>
      </w:r>
      <w:r w:rsidRPr="00211C19">
        <w:rPr>
          <w:rFonts w:eastAsia="현대하모니 L" w:cs="Calibri"/>
        </w:rPr>
        <w:fldChar w:fldCharType="separate"/>
      </w:r>
      <w:r w:rsidR="006F533A">
        <w:rPr>
          <w:rFonts w:eastAsia="현대하모니 L" w:cs="Calibri"/>
          <w:noProof/>
        </w:rPr>
        <w:t>14</w:t>
      </w:r>
      <w:r w:rsidRPr="00211C19">
        <w:rPr>
          <w:rFonts w:eastAsia="현대하모니 L" w:cs="Calibri"/>
        </w:rPr>
        <w:fldChar w:fldCharType="end"/>
      </w:r>
      <w:r w:rsidRPr="00211C19">
        <w:rPr>
          <w:rFonts w:eastAsia="현대하모니 L" w:cs="Calibri"/>
        </w:rPr>
        <w:t xml:space="preserve">.WPC </w:t>
      </w:r>
      <w:r>
        <w:rPr>
          <w:rFonts w:eastAsia="현대하모니 L" w:cs="Calibri" w:hint="eastAsia"/>
        </w:rPr>
        <w:t xml:space="preserve">IND </w:t>
      </w:r>
      <w:r w:rsidRPr="00211C19">
        <w:rPr>
          <w:rFonts w:eastAsia="현대하모니 L" w:cs="Calibri"/>
        </w:rPr>
        <w:t xml:space="preserve">Control </w:t>
      </w:r>
      <w:r w:rsidR="00383460">
        <w:rPr>
          <w:rFonts w:eastAsia="현대하모니 L" w:cs="Calibri"/>
        </w:rPr>
        <w:t>Type2 (1.1)</w:t>
      </w:r>
      <w:r w:rsidRPr="00211C19">
        <w:rPr>
          <w:rFonts w:eastAsia="현대하모니 L" w:cs="Calibri"/>
        </w:rPr>
        <w:t xml:space="preserve"> </w:t>
      </w:r>
      <w:r>
        <w:rPr>
          <w:rFonts w:eastAsia="현대하모니 L" w:cs="Calibri" w:hint="eastAsia"/>
        </w:rPr>
        <w:t>S/W Parameter</w:t>
      </w:r>
      <w:bookmarkEnd w:id="47"/>
    </w:p>
    <w:p w14:paraId="5DE16666" w14:textId="77777777" w:rsidR="007D783D" w:rsidRPr="007D783D" w:rsidRDefault="007D783D" w:rsidP="007D783D">
      <w:pPr>
        <w:rPr>
          <w:rFonts w:eastAsia="현대하모니 L" w:cs="Calibri"/>
          <w:b/>
          <w:bCs/>
          <w:sz w:val="20"/>
          <w:szCs w:val="20"/>
        </w:rPr>
      </w:pPr>
    </w:p>
    <w:p w14:paraId="224CD602" w14:textId="6C521E53" w:rsidR="00D60413" w:rsidRDefault="00D60413" w:rsidP="00D60413">
      <w:pPr>
        <w:pStyle w:val="51"/>
      </w:pPr>
      <w:r>
        <w:rPr>
          <w:rFonts w:hint="eastAsia"/>
        </w:rPr>
        <w:t>Type3 (1.0)</w:t>
      </w:r>
    </w:p>
    <w:tbl>
      <w:tblPr>
        <w:tblW w:w="5036" w:type="pct"/>
        <w:tblInd w:w="-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57" w:type="dxa"/>
          <w:right w:w="0" w:type="dxa"/>
        </w:tblCellMar>
        <w:tblLook w:val="0000" w:firstRow="0" w:lastRow="0" w:firstColumn="0" w:lastColumn="0" w:noHBand="0" w:noVBand="0"/>
      </w:tblPr>
      <w:tblGrid>
        <w:gridCol w:w="1409"/>
        <w:gridCol w:w="423"/>
        <w:gridCol w:w="2252"/>
        <w:gridCol w:w="5069"/>
        <w:gridCol w:w="1265"/>
      </w:tblGrid>
      <w:tr w:rsidR="00D60413" w:rsidRPr="00211C19" w14:paraId="1E3B7E50" w14:textId="77777777" w:rsidTr="00D60413">
        <w:trPr>
          <w:trHeight w:val="225"/>
        </w:trPr>
        <w:tc>
          <w:tcPr>
            <w:tcW w:w="676" w:type="pct"/>
            <w:vMerge w:val="restart"/>
            <w:shd w:val="clear" w:color="auto" w:fill="E0E0E0"/>
            <w:vAlign w:val="center"/>
          </w:tcPr>
          <w:p w14:paraId="78BAC265" w14:textId="77777777" w:rsidR="00D60413" w:rsidRPr="00211C19" w:rsidRDefault="00D60413" w:rsidP="00D60413">
            <w:pPr>
              <w:spacing w:line="276" w:lineRule="auto"/>
              <w:jc w:val="center"/>
              <w:rPr>
                <w:rFonts w:eastAsia="현대하모니 L" w:cs="Calibri"/>
                <w:b/>
                <w:kern w:val="2"/>
                <w:sz w:val="16"/>
                <w:szCs w:val="16"/>
              </w:rPr>
            </w:pPr>
            <w:r w:rsidRPr="00211C19">
              <w:rPr>
                <w:rFonts w:eastAsia="현대하모니 L" w:cs="Calibri"/>
                <w:b/>
                <w:kern w:val="2"/>
                <w:sz w:val="16"/>
                <w:szCs w:val="16"/>
              </w:rPr>
              <w:t>Category</w:t>
            </w:r>
          </w:p>
        </w:tc>
        <w:tc>
          <w:tcPr>
            <w:tcW w:w="203" w:type="pct"/>
            <w:vMerge w:val="restart"/>
            <w:shd w:val="clear" w:color="auto" w:fill="E0E0E0"/>
            <w:noWrap/>
            <w:vAlign w:val="center"/>
          </w:tcPr>
          <w:p w14:paraId="2FC09B52" w14:textId="77777777" w:rsidR="00D60413" w:rsidRPr="00211C19" w:rsidRDefault="00D60413" w:rsidP="00D60413">
            <w:pPr>
              <w:spacing w:line="276" w:lineRule="auto"/>
              <w:jc w:val="center"/>
              <w:rPr>
                <w:rFonts w:eastAsia="현대하모니 L" w:cs="Calibri"/>
                <w:b/>
                <w:kern w:val="2"/>
                <w:sz w:val="16"/>
                <w:szCs w:val="16"/>
              </w:rPr>
            </w:pPr>
            <w:r w:rsidRPr="00211C19">
              <w:rPr>
                <w:rFonts w:eastAsia="현대하모니 L" w:cs="Calibri"/>
                <w:b/>
                <w:kern w:val="2"/>
                <w:sz w:val="16"/>
                <w:szCs w:val="16"/>
              </w:rPr>
              <w:t>No</w:t>
            </w:r>
          </w:p>
        </w:tc>
        <w:tc>
          <w:tcPr>
            <w:tcW w:w="1081" w:type="pct"/>
            <w:vMerge w:val="restart"/>
            <w:shd w:val="clear" w:color="auto" w:fill="E0E0E0"/>
            <w:vAlign w:val="center"/>
          </w:tcPr>
          <w:p w14:paraId="0B1371BC" w14:textId="77777777" w:rsidR="00D60413" w:rsidRPr="00211C19" w:rsidRDefault="00D60413" w:rsidP="00D60413">
            <w:pPr>
              <w:spacing w:line="276" w:lineRule="auto"/>
              <w:jc w:val="center"/>
              <w:rPr>
                <w:rFonts w:eastAsia="현대하모니 L" w:cs="Calibri"/>
                <w:b/>
                <w:color w:val="FF0000"/>
                <w:kern w:val="2"/>
                <w:sz w:val="16"/>
                <w:szCs w:val="16"/>
              </w:rPr>
            </w:pPr>
            <w:r w:rsidRPr="00211C19">
              <w:rPr>
                <w:rFonts w:eastAsia="현대하모니 L" w:cs="Calibri"/>
                <w:b/>
                <w:kern w:val="2"/>
                <w:sz w:val="16"/>
                <w:szCs w:val="16"/>
              </w:rPr>
              <w:t>Name</w:t>
            </w:r>
          </w:p>
        </w:tc>
        <w:tc>
          <w:tcPr>
            <w:tcW w:w="2433" w:type="pct"/>
            <w:vMerge w:val="restart"/>
            <w:shd w:val="clear" w:color="auto" w:fill="E0E0E0"/>
            <w:vAlign w:val="center"/>
          </w:tcPr>
          <w:p w14:paraId="03FEDDB7" w14:textId="77777777" w:rsidR="00D60413" w:rsidRPr="00211C19" w:rsidRDefault="00D60413" w:rsidP="00D60413">
            <w:pPr>
              <w:spacing w:line="276" w:lineRule="auto"/>
              <w:jc w:val="center"/>
              <w:rPr>
                <w:rFonts w:eastAsia="현대하모니 L" w:cs="Calibri"/>
                <w:b/>
                <w:kern w:val="2"/>
                <w:sz w:val="16"/>
                <w:szCs w:val="16"/>
              </w:rPr>
            </w:pPr>
            <w:r w:rsidRPr="00211C19">
              <w:rPr>
                <w:rFonts w:eastAsia="현대하모니 L" w:cs="Calibri"/>
                <w:b/>
                <w:kern w:val="2"/>
                <w:sz w:val="16"/>
                <w:szCs w:val="16"/>
              </w:rPr>
              <w:t>Description</w:t>
            </w:r>
          </w:p>
        </w:tc>
        <w:tc>
          <w:tcPr>
            <w:tcW w:w="607" w:type="pct"/>
            <w:vMerge w:val="restart"/>
            <w:shd w:val="clear" w:color="auto" w:fill="E0E0E0"/>
            <w:vAlign w:val="center"/>
          </w:tcPr>
          <w:p w14:paraId="638C7398" w14:textId="77777777" w:rsidR="00D60413" w:rsidRPr="00211C19" w:rsidRDefault="00D60413" w:rsidP="00D60413">
            <w:pPr>
              <w:spacing w:line="276" w:lineRule="auto"/>
              <w:jc w:val="center"/>
              <w:rPr>
                <w:rFonts w:eastAsia="현대하모니 L" w:cs="Calibri"/>
                <w:kern w:val="2"/>
                <w:sz w:val="16"/>
                <w:szCs w:val="16"/>
              </w:rPr>
            </w:pPr>
            <w:r w:rsidRPr="00211C19">
              <w:rPr>
                <w:rFonts w:eastAsia="현대하모니 L" w:cs="Calibri"/>
                <w:b/>
                <w:kern w:val="2"/>
                <w:sz w:val="16"/>
                <w:szCs w:val="16"/>
              </w:rPr>
              <w:t>Value</w:t>
            </w:r>
          </w:p>
        </w:tc>
      </w:tr>
      <w:tr w:rsidR="00D60413" w:rsidRPr="00211C19" w14:paraId="39A2EFFE" w14:textId="77777777" w:rsidTr="00D60413">
        <w:trPr>
          <w:trHeight w:val="225"/>
        </w:trPr>
        <w:tc>
          <w:tcPr>
            <w:tcW w:w="676" w:type="pct"/>
            <w:vMerge/>
            <w:shd w:val="clear" w:color="auto" w:fill="E0E0E0"/>
            <w:vAlign w:val="center"/>
          </w:tcPr>
          <w:p w14:paraId="6B6992B5" w14:textId="77777777" w:rsidR="00D60413" w:rsidRPr="00211C19" w:rsidRDefault="00D60413" w:rsidP="00D60413">
            <w:pPr>
              <w:spacing w:line="276" w:lineRule="auto"/>
              <w:jc w:val="center"/>
              <w:rPr>
                <w:rFonts w:eastAsia="현대하모니 L" w:cs="Calibri"/>
                <w:kern w:val="2"/>
                <w:sz w:val="16"/>
                <w:szCs w:val="16"/>
              </w:rPr>
            </w:pPr>
          </w:p>
        </w:tc>
        <w:tc>
          <w:tcPr>
            <w:tcW w:w="203" w:type="pct"/>
            <w:vMerge/>
            <w:shd w:val="clear" w:color="auto" w:fill="E0E0E0"/>
            <w:noWrap/>
            <w:vAlign w:val="center"/>
          </w:tcPr>
          <w:p w14:paraId="4C2E2D2D" w14:textId="77777777" w:rsidR="00D60413" w:rsidRPr="00211C19" w:rsidRDefault="00D60413" w:rsidP="00D60413">
            <w:pPr>
              <w:spacing w:line="276" w:lineRule="auto"/>
              <w:jc w:val="center"/>
              <w:rPr>
                <w:rFonts w:eastAsia="현대하모니 L" w:cs="Calibri"/>
                <w:kern w:val="2"/>
                <w:sz w:val="16"/>
                <w:szCs w:val="16"/>
              </w:rPr>
            </w:pPr>
          </w:p>
        </w:tc>
        <w:tc>
          <w:tcPr>
            <w:tcW w:w="1081" w:type="pct"/>
            <w:vMerge/>
            <w:shd w:val="clear" w:color="auto" w:fill="E0E0E0"/>
            <w:vAlign w:val="center"/>
          </w:tcPr>
          <w:p w14:paraId="22880844" w14:textId="77777777" w:rsidR="00D60413" w:rsidRPr="00211C19" w:rsidRDefault="00D60413" w:rsidP="00D60413">
            <w:pPr>
              <w:spacing w:line="276" w:lineRule="auto"/>
              <w:jc w:val="center"/>
              <w:rPr>
                <w:rFonts w:eastAsia="현대하모니 L" w:cs="Calibri"/>
                <w:kern w:val="2"/>
                <w:sz w:val="16"/>
                <w:szCs w:val="16"/>
              </w:rPr>
            </w:pPr>
          </w:p>
        </w:tc>
        <w:tc>
          <w:tcPr>
            <w:tcW w:w="2433" w:type="pct"/>
            <w:vMerge/>
            <w:shd w:val="clear" w:color="auto" w:fill="E0E0E0"/>
            <w:vAlign w:val="center"/>
          </w:tcPr>
          <w:p w14:paraId="57B1E847" w14:textId="77777777" w:rsidR="00D60413" w:rsidRPr="00211C19" w:rsidRDefault="00D60413" w:rsidP="00D60413">
            <w:pPr>
              <w:spacing w:line="276" w:lineRule="auto"/>
              <w:jc w:val="center"/>
              <w:rPr>
                <w:rFonts w:eastAsia="현대하모니 L" w:cs="Calibri"/>
                <w:kern w:val="2"/>
                <w:sz w:val="16"/>
                <w:szCs w:val="16"/>
              </w:rPr>
            </w:pPr>
          </w:p>
        </w:tc>
        <w:tc>
          <w:tcPr>
            <w:tcW w:w="607" w:type="pct"/>
            <w:vMerge/>
            <w:shd w:val="clear" w:color="auto" w:fill="E0E0E0"/>
            <w:vAlign w:val="center"/>
          </w:tcPr>
          <w:p w14:paraId="5F28C1E2" w14:textId="77777777" w:rsidR="00D60413" w:rsidRPr="00211C19" w:rsidRDefault="00D60413" w:rsidP="00D60413">
            <w:pPr>
              <w:spacing w:line="276" w:lineRule="auto"/>
              <w:jc w:val="center"/>
              <w:rPr>
                <w:rFonts w:eastAsia="현대하모니 L" w:cs="Calibri"/>
                <w:kern w:val="2"/>
                <w:sz w:val="16"/>
                <w:szCs w:val="16"/>
              </w:rPr>
            </w:pPr>
          </w:p>
        </w:tc>
      </w:tr>
      <w:tr w:rsidR="00B665B7" w:rsidRPr="00211C19" w14:paraId="57359B8A" w14:textId="77777777" w:rsidTr="00D60413">
        <w:trPr>
          <w:trHeight w:val="170"/>
        </w:trPr>
        <w:tc>
          <w:tcPr>
            <w:tcW w:w="676" w:type="pct"/>
            <w:vMerge w:val="restart"/>
            <w:vAlign w:val="center"/>
          </w:tcPr>
          <w:p w14:paraId="3ADDA489" w14:textId="7D419877" w:rsidR="00B665B7" w:rsidRPr="00211C19" w:rsidRDefault="00B665B7" w:rsidP="00C07674">
            <w:pPr>
              <w:spacing w:line="276" w:lineRule="auto"/>
              <w:jc w:val="center"/>
              <w:rPr>
                <w:rFonts w:eastAsia="현대하모니 L" w:cs="Calibri"/>
                <w:kern w:val="2"/>
                <w:sz w:val="16"/>
                <w:szCs w:val="16"/>
              </w:rPr>
            </w:pPr>
            <w:r w:rsidRPr="00D60413">
              <w:rPr>
                <w:rFonts w:eastAsia="현대하모니 L" w:cs="Calibri" w:hint="eastAsia"/>
                <w:kern w:val="2"/>
                <w:sz w:val="16"/>
                <w:szCs w:val="16"/>
              </w:rPr>
              <w:t xml:space="preserve">IND Output </w:t>
            </w:r>
            <w:r w:rsidR="00C07674">
              <w:rPr>
                <w:rFonts w:eastAsia="현대하모니 L" w:cs="Calibri" w:hint="eastAsia"/>
                <w:kern w:val="2"/>
                <w:sz w:val="16"/>
                <w:szCs w:val="16"/>
              </w:rPr>
              <w:t>W</w:t>
            </w:r>
            <w:r w:rsidRPr="00D60413">
              <w:rPr>
                <w:rFonts w:eastAsia="현대하모니 L" w:cs="Calibri" w:hint="eastAsia"/>
                <w:kern w:val="2"/>
                <w:sz w:val="16"/>
                <w:szCs w:val="16"/>
              </w:rPr>
              <w:t>ith Auto Bright</w:t>
            </w:r>
            <w:r>
              <w:rPr>
                <w:rFonts w:eastAsia="현대하모니 L" w:cs="Calibri"/>
                <w:kern w:val="2"/>
                <w:sz w:val="16"/>
                <w:szCs w:val="16"/>
              </w:rPr>
              <w:t xml:space="preserve"> </w:t>
            </w:r>
            <w:r>
              <w:rPr>
                <w:rFonts w:eastAsia="현대하모니 L" w:cs="Calibri" w:hint="eastAsia"/>
                <w:kern w:val="2"/>
                <w:sz w:val="16"/>
                <w:szCs w:val="16"/>
              </w:rPr>
              <w:t>Control Function</w:t>
            </w:r>
          </w:p>
        </w:tc>
        <w:tc>
          <w:tcPr>
            <w:tcW w:w="203" w:type="pct"/>
            <w:shd w:val="clear" w:color="auto" w:fill="auto"/>
            <w:vAlign w:val="center"/>
          </w:tcPr>
          <w:p w14:paraId="63FDFDA0" w14:textId="2A03D710" w:rsidR="00B665B7" w:rsidRPr="00B665B7" w:rsidRDefault="00B665B7" w:rsidP="00B665B7">
            <w:pPr>
              <w:spacing w:line="276" w:lineRule="auto"/>
              <w:jc w:val="center"/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 w:rsidRPr="00B665B7">
              <w:rPr>
                <w:rFonts w:eastAsia="현대하모니 L" w:cs="Calibri" w:hint="eastAsia"/>
                <w:color w:val="000000" w:themeColor="dark1"/>
                <w:sz w:val="16"/>
                <w:szCs w:val="16"/>
              </w:rPr>
              <w:t>1</w:t>
            </w:r>
          </w:p>
        </w:tc>
        <w:tc>
          <w:tcPr>
            <w:tcW w:w="1081" w:type="pct"/>
            <w:shd w:val="clear" w:color="auto" w:fill="auto"/>
            <w:vAlign w:val="center"/>
          </w:tcPr>
          <w:p w14:paraId="21F7C582" w14:textId="73345383" w:rsidR="00B665B7" w:rsidRPr="00211C19" w:rsidRDefault="00B665B7" w:rsidP="00B665B7">
            <w:pPr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>
              <w:rPr>
                <w:rFonts w:cs="Calibri"/>
                <w:color w:val="000000"/>
                <w:kern w:val="24"/>
                <w:sz w:val="16"/>
                <w:szCs w:val="16"/>
              </w:rPr>
              <w:t>Par_AutoBrightLevel001</w:t>
            </w:r>
          </w:p>
        </w:tc>
        <w:tc>
          <w:tcPr>
            <w:tcW w:w="2433" w:type="pct"/>
            <w:vAlign w:val="center"/>
          </w:tcPr>
          <w:p w14:paraId="3960D2A9" w14:textId="7B30D4D4" w:rsidR="00B665B7" w:rsidRPr="00211C19" w:rsidRDefault="00B665B7" w:rsidP="00B665B7">
            <w:pPr>
              <w:tabs>
                <w:tab w:val="left" w:pos="2268"/>
                <w:tab w:val="left" w:pos="2835"/>
              </w:tabs>
              <w:spacing w:line="276" w:lineRule="auto"/>
              <w:jc w:val="both"/>
              <w:rPr>
                <w:rFonts w:eastAsia="현대하모니 L" w:cs="Calibri"/>
                <w:kern w:val="2"/>
                <w:sz w:val="16"/>
                <w:szCs w:val="16"/>
              </w:rPr>
            </w:pPr>
            <w:r>
              <w:rPr>
                <w:rFonts w:cs="Calibri"/>
                <w:color w:val="000000"/>
                <w:kern w:val="24"/>
                <w:sz w:val="16"/>
                <w:szCs w:val="16"/>
              </w:rPr>
              <w:t>Auto Bright Level 1</w:t>
            </w:r>
          </w:p>
        </w:tc>
        <w:tc>
          <w:tcPr>
            <w:tcW w:w="607" w:type="pct"/>
            <w:shd w:val="clear" w:color="auto" w:fill="auto"/>
            <w:noWrap/>
            <w:vAlign w:val="center"/>
          </w:tcPr>
          <w:p w14:paraId="527E6D58" w14:textId="17F4D282" w:rsidR="00B665B7" w:rsidRPr="00211C19" w:rsidRDefault="00B665B7" w:rsidP="00B665B7">
            <w:pPr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>
              <w:rPr>
                <w:rFonts w:cstheme="minorBidi"/>
                <w:color w:val="000000"/>
                <w:kern w:val="24"/>
                <w:sz w:val="16"/>
                <w:szCs w:val="16"/>
              </w:rPr>
              <w:t>1.00%</w:t>
            </w:r>
          </w:p>
        </w:tc>
      </w:tr>
      <w:tr w:rsidR="00B665B7" w:rsidRPr="00211C19" w14:paraId="2B064F7B" w14:textId="77777777" w:rsidTr="00D60413">
        <w:trPr>
          <w:trHeight w:val="170"/>
        </w:trPr>
        <w:tc>
          <w:tcPr>
            <w:tcW w:w="676" w:type="pct"/>
            <w:vMerge/>
            <w:vAlign w:val="center"/>
          </w:tcPr>
          <w:p w14:paraId="3E9CDD6B" w14:textId="77777777" w:rsidR="00B665B7" w:rsidRPr="00211C19" w:rsidRDefault="00B665B7" w:rsidP="00B665B7">
            <w:pPr>
              <w:jc w:val="center"/>
              <w:rPr>
                <w:rFonts w:eastAsia="현대하모니 L" w:cs="Calibri"/>
                <w:sz w:val="16"/>
                <w:szCs w:val="16"/>
              </w:rPr>
            </w:pPr>
          </w:p>
        </w:tc>
        <w:tc>
          <w:tcPr>
            <w:tcW w:w="203" w:type="pct"/>
            <w:shd w:val="clear" w:color="auto" w:fill="auto"/>
            <w:vAlign w:val="center"/>
          </w:tcPr>
          <w:p w14:paraId="22E71502" w14:textId="6A227FE1" w:rsidR="00B665B7" w:rsidRPr="00B665B7" w:rsidRDefault="00B665B7" w:rsidP="00B665B7">
            <w:pPr>
              <w:spacing w:line="276" w:lineRule="auto"/>
              <w:jc w:val="center"/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 w:rsidRPr="00B665B7">
              <w:rPr>
                <w:rFonts w:eastAsia="현대하모니 L" w:cs="Calibri" w:hint="eastAsia"/>
                <w:color w:val="000000" w:themeColor="dark1"/>
                <w:sz w:val="16"/>
                <w:szCs w:val="16"/>
              </w:rPr>
              <w:t>2</w:t>
            </w:r>
          </w:p>
        </w:tc>
        <w:tc>
          <w:tcPr>
            <w:tcW w:w="1081" w:type="pct"/>
            <w:shd w:val="clear" w:color="auto" w:fill="auto"/>
            <w:vAlign w:val="center"/>
          </w:tcPr>
          <w:p w14:paraId="161DBDFA" w14:textId="4FC3AB71" w:rsidR="00B665B7" w:rsidRPr="00211C19" w:rsidRDefault="00B665B7" w:rsidP="00B665B7">
            <w:pPr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>
              <w:rPr>
                <w:rFonts w:cs="Calibri"/>
                <w:color w:val="000000"/>
                <w:kern w:val="24"/>
                <w:sz w:val="16"/>
                <w:szCs w:val="16"/>
              </w:rPr>
              <w:t>Par_AutoBrightLevel002</w:t>
            </w:r>
          </w:p>
        </w:tc>
        <w:tc>
          <w:tcPr>
            <w:tcW w:w="2433" w:type="pct"/>
            <w:vAlign w:val="center"/>
          </w:tcPr>
          <w:p w14:paraId="0E0DE7E8" w14:textId="103DA8DB" w:rsidR="00B665B7" w:rsidRPr="00211C19" w:rsidRDefault="00B665B7" w:rsidP="00B665B7">
            <w:pPr>
              <w:tabs>
                <w:tab w:val="left" w:pos="2268"/>
                <w:tab w:val="left" w:pos="2835"/>
              </w:tabs>
              <w:rPr>
                <w:rFonts w:eastAsia="현대하모니 L" w:cs="Calibri"/>
                <w:sz w:val="16"/>
                <w:szCs w:val="16"/>
              </w:rPr>
            </w:pPr>
            <w:r>
              <w:rPr>
                <w:rFonts w:cs="Calibri"/>
                <w:color w:val="000000"/>
                <w:kern w:val="24"/>
                <w:sz w:val="16"/>
                <w:szCs w:val="16"/>
              </w:rPr>
              <w:t>Auto Bright Level 2</w:t>
            </w:r>
          </w:p>
        </w:tc>
        <w:tc>
          <w:tcPr>
            <w:tcW w:w="607" w:type="pct"/>
            <w:shd w:val="clear" w:color="auto" w:fill="auto"/>
            <w:noWrap/>
            <w:vAlign w:val="center"/>
          </w:tcPr>
          <w:p w14:paraId="468658B7" w14:textId="77B8F107" w:rsidR="00B665B7" w:rsidRPr="00211C19" w:rsidRDefault="00B665B7" w:rsidP="00B665B7">
            <w:pPr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>
              <w:rPr>
                <w:rFonts w:cstheme="minorBidi"/>
                <w:color w:val="000000"/>
                <w:kern w:val="24"/>
                <w:sz w:val="16"/>
                <w:szCs w:val="16"/>
              </w:rPr>
              <w:t>3.00%</w:t>
            </w:r>
          </w:p>
        </w:tc>
      </w:tr>
      <w:tr w:rsidR="00B665B7" w:rsidRPr="00211C19" w14:paraId="32820B84" w14:textId="77777777" w:rsidTr="00D60413">
        <w:trPr>
          <w:trHeight w:val="170"/>
        </w:trPr>
        <w:tc>
          <w:tcPr>
            <w:tcW w:w="676" w:type="pct"/>
            <w:vMerge/>
            <w:vAlign w:val="center"/>
          </w:tcPr>
          <w:p w14:paraId="2C23E3D9" w14:textId="77777777" w:rsidR="00B665B7" w:rsidRPr="00211C19" w:rsidRDefault="00B665B7" w:rsidP="00B665B7">
            <w:pPr>
              <w:jc w:val="center"/>
              <w:rPr>
                <w:rFonts w:eastAsia="현대하모니 L" w:cs="Calibri"/>
                <w:sz w:val="16"/>
                <w:szCs w:val="16"/>
              </w:rPr>
            </w:pPr>
          </w:p>
        </w:tc>
        <w:tc>
          <w:tcPr>
            <w:tcW w:w="203" w:type="pct"/>
            <w:shd w:val="clear" w:color="auto" w:fill="auto"/>
            <w:vAlign w:val="center"/>
          </w:tcPr>
          <w:p w14:paraId="77E8BE37" w14:textId="7512C4EA" w:rsidR="00B665B7" w:rsidRPr="00B665B7" w:rsidRDefault="00B665B7" w:rsidP="00B665B7">
            <w:pPr>
              <w:jc w:val="center"/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 w:rsidRPr="00B665B7">
              <w:rPr>
                <w:rFonts w:eastAsia="현대하모니 L" w:cs="Calibri" w:hint="eastAsia"/>
                <w:color w:val="000000" w:themeColor="dark1"/>
                <w:sz w:val="16"/>
                <w:szCs w:val="16"/>
              </w:rPr>
              <w:t>3</w:t>
            </w:r>
          </w:p>
        </w:tc>
        <w:tc>
          <w:tcPr>
            <w:tcW w:w="1081" w:type="pct"/>
            <w:shd w:val="clear" w:color="auto" w:fill="auto"/>
            <w:vAlign w:val="center"/>
          </w:tcPr>
          <w:p w14:paraId="36D641A3" w14:textId="0C34C022" w:rsidR="00B665B7" w:rsidRPr="00211C19" w:rsidRDefault="00B665B7" w:rsidP="00B665B7">
            <w:pPr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>
              <w:rPr>
                <w:rFonts w:cs="Calibri"/>
                <w:color w:val="000000"/>
                <w:kern w:val="24"/>
                <w:sz w:val="16"/>
                <w:szCs w:val="16"/>
              </w:rPr>
              <w:t>Par_AutoBrightLevel003</w:t>
            </w:r>
          </w:p>
        </w:tc>
        <w:tc>
          <w:tcPr>
            <w:tcW w:w="2433" w:type="pct"/>
            <w:vAlign w:val="center"/>
          </w:tcPr>
          <w:p w14:paraId="54A0D538" w14:textId="5C8C63FF" w:rsidR="00B665B7" w:rsidRPr="00211C19" w:rsidRDefault="00B665B7" w:rsidP="00B665B7">
            <w:pPr>
              <w:tabs>
                <w:tab w:val="left" w:pos="2268"/>
                <w:tab w:val="left" w:pos="2835"/>
              </w:tabs>
              <w:rPr>
                <w:rFonts w:eastAsia="현대하모니 L" w:cs="Calibri"/>
                <w:sz w:val="16"/>
                <w:szCs w:val="16"/>
              </w:rPr>
            </w:pPr>
            <w:r>
              <w:rPr>
                <w:rFonts w:cs="Calibri"/>
                <w:color w:val="000000"/>
                <w:kern w:val="24"/>
                <w:sz w:val="16"/>
                <w:szCs w:val="16"/>
              </w:rPr>
              <w:t>Auto Bright Level 3</w:t>
            </w:r>
          </w:p>
        </w:tc>
        <w:tc>
          <w:tcPr>
            <w:tcW w:w="607" w:type="pct"/>
            <w:shd w:val="clear" w:color="auto" w:fill="auto"/>
            <w:noWrap/>
            <w:vAlign w:val="center"/>
          </w:tcPr>
          <w:p w14:paraId="3920985D" w14:textId="5BD2614A" w:rsidR="00B665B7" w:rsidRPr="00211C19" w:rsidRDefault="00B665B7" w:rsidP="00B665B7">
            <w:pPr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>
              <w:rPr>
                <w:rFonts w:cstheme="minorBidi"/>
                <w:color w:val="000000"/>
                <w:kern w:val="24"/>
                <w:sz w:val="16"/>
                <w:szCs w:val="16"/>
              </w:rPr>
              <w:t>3.62%</w:t>
            </w:r>
          </w:p>
        </w:tc>
      </w:tr>
      <w:tr w:rsidR="00B665B7" w:rsidRPr="00211C19" w14:paraId="0AAD2522" w14:textId="77777777" w:rsidTr="00D60413">
        <w:trPr>
          <w:trHeight w:val="170"/>
        </w:trPr>
        <w:tc>
          <w:tcPr>
            <w:tcW w:w="676" w:type="pct"/>
            <w:vMerge/>
            <w:vAlign w:val="center"/>
          </w:tcPr>
          <w:p w14:paraId="420097BA" w14:textId="77777777" w:rsidR="00B665B7" w:rsidRPr="00211C19" w:rsidRDefault="00B665B7" w:rsidP="00B665B7">
            <w:pPr>
              <w:jc w:val="center"/>
              <w:rPr>
                <w:rFonts w:eastAsia="현대하모니 L" w:cs="Calibri"/>
                <w:sz w:val="16"/>
                <w:szCs w:val="16"/>
              </w:rPr>
            </w:pPr>
          </w:p>
        </w:tc>
        <w:tc>
          <w:tcPr>
            <w:tcW w:w="203" w:type="pct"/>
            <w:shd w:val="clear" w:color="auto" w:fill="auto"/>
            <w:vAlign w:val="center"/>
          </w:tcPr>
          <w:p w14:paraId="2BC98D11" w14:textId="1E6A526C" w:rsidR="00B665B7" w:rsidRPr="00B665B7" w:rsidRDefault="00B665B7" w:rsidP="00B665B7">
            <w:pPr>
              <w:jc w:val="center"/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 w:rsidRPr="00B665B7">
              <w:rPr>
                <w:rFonts w:eastAsia="현대하모니 L" w:cs="Calibri" w:hint="eastAsia"/>
                <w:color w:val="000000" w:themeColor="dark1"/>
                <w:sz w:val="16"/>
                <w:szCs w:val="16"/>
              </w:rPr>
              <w:t>4</w:t>
            </w:r>
          </w:p>
        </w:tc>
        <w:tc>
          <w:tcPr>
            <w:tcW w:w="1081" w:type="pct"/>
            <w:shd w:val="clear" w:color="auto" w:fill="auto"/>
            <w:vAlign w:val="center"/>
          </w:tcPr>
          <w:p w14:paraId="6E359E7D" w14:textId="5B29BE9C" w:rsidR="00B665B7" w:rsidRPr="00211C19" w:rsidRDefault="00B665B7" w:rsidP="00B665B7">
            <w:pPr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>
              <w:rPr>
                <w:rFonts w:cs="Calibri"/>
                <w:color w:val="000000"/>
                <w:kern w:val="24"/>
                <w:sz w:val="16"/>
                <w:szCs w:val="16"/>
              </w:rPr>
              <w:t>Par_AutoBrightLevel004</w:t>
            </w:r>
          </w:p>
        </w:tc>
        <w:tc>
          <w:tcPr>
            <w:tcW w:w="2433" w:type="pct"/>
            <w:vAlign w:val="center"/>
          </w:tcPr>
          <w:p w14:paraId="1A0E0F08" w14:textId="3FFA66DC" w:rsidR="00B665B7" w:rsidRPr="00211C19" w:rsidRDefault="00B665B7" w:rsidP="00B665B7">
            <w:pPr>
              <w:tabs>
                <w:tab w:val="left" w:pos="2268"/>
                <w:tab w:val="left" w:pos="2835"/>
              </w:tabs>
              <w:rPr>
                <w:rFonts w:eastAsia="현대하모니 L" w:cs="Calibri"/>
                <w:sz w:val="16"/>
                <w:szCs w:val="16"/>
              </w:rPr>
            </w:pPr>
            <w:r>
              <w:rPr>
                <w:rFonts w:cs="Calibri"/>
                <w:color w:val="000000"/>
                <w:kern w:val="24"/>
                <w:sz w:val="16"/>
                <w:szCs w:val="16"/>
              </w:rPr>
              <w:t>Auto Bright Level 4</w:t>
            </w:r>
          </w:p>
        </w:tc>
        <w:tc>
          <w:tcPr>
            <w:tcW w:w="607" w:type="pct"/>
            <w:shd w:val="clear" w:color="auto" w:fill="auto"/>
            <w:noWrap/>
            <w:vAlign w:val="center"/>
          </w:tcPr>
          <w:p w14:paraId="286375DB" w14:textId="4D7613A4" w:rsidR="00B665B7" w:rsidRPr="00211C19" w:rsidRDefault="00B665B7" w:rsidP="00B665B7">
            <w:pPr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>
              <w:rPr>
                <w:rFonts w:cstheme="minorBidi"/>
                <w:color w:val="000000"/>
                <w:kern w:val="24"/>
                <w:sz w:val="16"/>
                <w:szCs w:val="16"/>
              </w:rPr>
              <w:t>4.24%</w:t>
            </w:r>
          </w:p>
        </w:tc>
      </w:tr>
      <w:tr w:rsidR="00B665B7" w:rsidRPr="00211C19" w14:paraId="20F62EF8" w14:textId="77777777" w:rsidTr="00B665B7">
        <w:trPr>
          <w:trHeight w:val="170"/>
        </w:trPr>
        <w:tc>
          <w:tcPr>
            <w:tcW w:w="676" w:type="pct"/>
            <w:vMerge/>
            <w:vAlign w:val="center"/>
          </w:tcPr>
          <w:p w14:paraId="2F764346" w14:textId="77777777" w:rsidR="00B665B7" w:rsidRPr="00211C19" w:rsidRDefault="00B665B7" w:rsidP="00B665B7">
            <w:pPr>
              <w:jc w:val="center"/>
              <w:rPr>
                <w:rFonts w:eastAsia="현대하모니 L" w:cs="Calibri"/>
                <w:sz w:val="16"/>
                <w:szCs w:val="16"/>
              </w:rPr>
            </w:pPr>
          </w:p>
        </w:tc>
        <w:tc>
          <w:tcPr>
            <w:tcW w:w="203" w:type="pct"/>
            <w:shd w:val="clear" w:color="auto" w:fill="auto"/>
            <w:vAlign w:val="center"/>
          </w:tcPr>
          <w:p w14:paraId="66FF9790" w14:textId="4D16C9B3" w:rsidR="00B665B7" w:rsidRPr="00B665B7" w:rsidRDefault="00B665B7" w:rsidP="00B665B7">
            <w:pPr>
              <w:jc w:val="center"/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 w:rsidRPr="00B665B7">
              <w:rPr>
                <w:rFonts w:eastAsia="현대하모니 L" w:cs="Calibri" w:hint="eastAsia"/>
                <w:color w:val="000000" w:themeColor="dark1"/>
                <w:sz w:val="16"/>
                <w:szCs w:val="16"/>
              </w:rPr>
              <w:t>5</w:t>
            </w:r>
          </w:p>
        </w:tc>
        <w:tc>
          <w:tcPr>
            <w:tcW w:w="1081" w:type="pct"/>
            <w:shd w:val="clear" w:color="auto" w:fill="auto"/>
            <w:vAlign w:val="center"/>
          </w:tcPr>
          <w:p w14:paraId="766665EC" w14:textId="013EF8C1" w:rsidR="00B665B7" w:rsidRPr="00211C19" w:rsidRDefault="00B665B7" w:rsidP="00B665B7">
            <w:pPr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>
              <w:rPr>
                <w:rFonts w:cs="Calibri"/>
                <w:color w:val="000000"/>
                <w:kern w:val="24"/>
                <w:sz w:val="16"/>
                <w:szCs w:val="16"/>
              </w:rPr>
              <w:t>Par_AutoBrightLevel005</w:t>
            </w:r>
          </w:p>
        </w:tc>
        <w:tc>
          <w:tcPr>
            <w:tcW w:w="2433" w:type="pct"/>
            <w:vAlign w:val="center"/>
          </w:tcPr>
          <w:p w14:paraId="5160FD2E" w14:textId="7A80B039" w:rsidR="00B665B7" w:rsidRPr="00211C19" w:rsidRDefault="00B665B7" w:rsidP="00B665B7">
            <w:pPr>
              <w:rPr>
                <w:rFonts w:eastAsia="현대하모니 L" w:cs="Calibri"/>
              </w:rPr>
            </w:pPr>
            <w:r>
              <w:rPr>
                <w:rFonts w:cs="Calibri"/>
                <w:color w:val="000000"/>
                <w:kern w:val="24"/>
                <w:sz w:val="16"/>
                <w:szCs w:val="16"/>
              </w:rPr>
              <w:t>Auto Bright Level 5</w:t>
            </w:r>
          </w:p>
        </w:tc>
        <w:tc>
          <w:tcPr>
            <w:tcW w:w="607" w:type="pct"/>
            <w:shd w:val="clear" w:color="auto" w:fill="auto"/>
            <w:noWrap/>
            <w:vAlign w:val="center"/>
          </w:tcPr>
          <w:p w14:paraId="10DD9DAA" w14:textId="302983D9" w:rsidR="00B665B7" w:rsidRPr="00211C19" w:rsidRDefault="00B665B7" w:rsidP="00B665B7">
            <w:pPr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>
              <w:rPr>
                <w:rFonts w:cstheme="minorBidi"/>
                <w:color w:val="000000"/>
                <w:kern w:val="24"/>
                <w:sz w:val="16"/>
                <w:szCs w:val="16"/>
              </w:rPr>
              <w:t>4.86%</w:t>
            </w:r>
          </w:p>
        </w:tc>
      </w:tr>
      <w:tr w:rsidR="00B665B7" w:rsidRPr="00211C19" w14:paraId="4A3E451F" w14:textId="77777777" w:rsidTr="00B665B7">
        <w:trPr>
          <w:trHeight w:val="170"/>
        </w:trPr>
        <w:tc>
          <w:tcPr>
            <w:tcW w:w="676" w:type="pct"/>
            <w:vMerge/>
            <w:vAlign w:val="center"/>
          </w:tcPr>
          <w:p w14:paraId="1F749A04" w14:textId="77777777" w:rsidR="00B665B7" w:rsidRPr="00211C19" w:rsidRDefault="00B665B7" w:rsidP="00B665B7">
            <w:pPr>
              <w:jc w:val="center"/>
              <w:rPr>
                <w:rFonts w:eastAsia="현대하모니 L" w:cs="Calibri"/>
                <w:sz w:val="16"/>
                <w:szCs w:val="16"/>
              </w:rPr>
            </w:pPr>
          </w:p>
        </w:tc>
        <w:tc>
          <w:tcPr>
            <w:tcW w:w="203" w:type="pct"/>
            <w:shd w:val="clear" w:color="auto" w:fill="auto"/>
            <w:vAlign w:val="center"/>
          </w:tcPr>
          <w:p w14:paraId="57454E96" w14:textId="2FE93AF9" w:rsidR="00B665B7" w:rsidRPr="00B665B7" w:rsidRDefault="00B665B7" w:rsidP="00B665B7">
            <w:pPr>
              <w:jc w:val="center"/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 w:rsidRPr="00B665B7">
              <w:rPr>
                <w:rFonts w:eastAsia="현대하모니 L" w:cs="Calibri" w:hint="eastAsia"/>
                <w:color w:val="000000" w:themeColor="dark1"/>
                <w:sz w:val="16"/>
                <w:szCs w:val="16"/>
              </w:rPr>
              <w:t>6</w:t>
            </w:r>
          </w:p>
        </w:tc>
        <w:tc>
          <w:tcPr>
            <w:tcW w:w="1081" w:type="pct"/>
            <w:shd w:val="clear" w:color="auto" w:fill="auto"/>
            <w:vAlign w:val="center"/>
          </w:tcPr>
          <w:p w14:paraId="18E4C71B" w14:textId="2636EF99" w:rsidR="00B665B7" w:rsidRPr="00211C19" w:rsidRDefault="00B665B7" w:rsidP="00B665B7">
            <w:pPr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>
              <w:rPr>
                <w:rFonts w:cs="Calibri"/>
                <w:color w:val="000000"/>
                <w:kern w:val="24"/>
                <w:sz w:val="16"/>
                <w:szCs w:val="16"/>
              </w:rPr>
              <w:t>Par_AutoBrightLevel006</w:t>
            </w:r>
          </w:p>
        </w:tc>
        <w:tc>
          <w:tcPr>
            <w:tcW w:w="2433" w:type="pct"/>
            <w:vAlign w:val="center"/>
          </w:tcPr>
          <w:p w14:paraId="1BB71EE4" w14:textId="26E05E27" w:rsidR="00B665B7" w:rsidRPr="00211C19" w:rsidRDefault="00B665B7" w:rsidP="00B665B7">
            <w:pPr>
              <w:rPr>
                <w:rFonts w:eastAsia="현대하모니 L" w:cs="Calibri"/>
              </w:rPr>
            </w:pPr>
            <w:r>
              <w:rPr>
                <w:rFonts w:cs="Calibri"/>
                <w:color w:val="000000"/>
                <w:kern w:val="24"/>
                <w:sz w:val="16"/>
                <w:szCs w:val="16"/>
              </w:rPr>
              <w:t>Auto Bright Level 6</w:t>
            </w:r>
          </w:p>
        </w:tc>
        <w:tc>
          <w:tcPr>
            <w:tcW w:w="607" w:type="pct"/>
            <w:shd w:val="clear" w:color="auto" w:fill="auto"/>
            <w:noWrap/>
            <w:vAlign w:val="center"/>
          </w:tcPr>
          <w:p w14:paraId="5B28E0A0" w14:textId="6666A160" w:rsidR="00B665B7" w:rsidRPr="00211C19" w:rsidRDefault="00B665B7" w:rsidP="00B665B7">
            <w:pPr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>
              <w:rPr>
                <w:rFonts w:cstheme="minorBidi"/>
                <w:color w:val="000000"/>
                <w:kern w:val="24"/>
                <w:sz w:val="16"/>
                <w:szCs w:val="16"/>
              </w:rPr>
              <w:t>5.49%</w:t>
            </w:r>
          </w:p>
        </w:tc>
      </w:tr>
      <w:tr w:rsidR="00B665B7" w:rsidRPr="00211C19" w14:paraId="6301AEBC" w14:textId="77777777" w:rsidTr="00B665B7">
        <w:trPr>
          <w:trHeight w:val="170"/>
        </w:trPr>
        <w:tc>
          <w:tcPr>
            <w:tcW w:w="676" w:type="pct"/>
            <w:vMerge/>
            <w:vAlign w:val="center"/>
          </w:tcPr>
          <w:p w14:paraId="51EE9EC9" w14:textId="77777777" w:rsidR="00B665B7" w:rsidRPr="00211C19" w:rsidRDefault="00B665B7" w:rsidP="00B665B7">
            <w:pPr>
              <w:jc w:val="center"/>
              <w:rPr>
                <w:rFonts w:eastAsia="현대하모니 L" w:cs="Calibri"/>
                <w:sz w:val="16"/>
                <w:szCs w:val="16"/>
              </w:rPr>
            </w:pPr>
          </w:p>
        </w:tc>
        <w:tc>
          <w:tcPr>
            <w:tcW w:w="203" w:type="pct"/>
            <w:shd w:val="clear" w:color="auto" w:fill="auto"/>
            <w:vAlign w:val="center"/>
          </w:tcPr>
          <w:p w14:paraId="4A4E6DC5" w14:textId="7F7BA3F0" w:rsidR="00B665B7" w:rsidRPr="00B665B7" w:rsidRDefault="00B665B7" w:rsidP="00B665B7">
            <w:pPr>
              <w:jc w:val="center"/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 w:rsidRPr="00B665B7">
              <w:rPr>
                <w:rFonts w:eastAsia="현대하모니 L" w:cs="Calibri" w:hint="eastAsia"/>
                <w:color w:val="000000" w:themeColor="dark1"/>
                <w:sz w:val="16"/>
                <w:szCs w:val="16"/>
              </w:rPr>
              <w:t>7</w:t>
            </w:r>
          </w:p>
        </w:tc>
        <w:tc>
          <w:tcPr>
            <w:tcW w:w="1081" w:type="pct"/>
            <w:shd w:val="clear" w:color="auto" w:fill="auto"/>
            <w:vAlign w:val="center"/>
          </w:tcPr>
          <w:p w14:paraId="3DD5F5DC" w14:textId="27439285" w:rsidR="00B665B7" w:rsidRPr="00211C19" w:rsidRDefault="00B665B7" w:rsidP="00B665B7">
            <w:pPr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>
              <w:rPr>
                <w:rFonts w:cs="Calibri"/>
                <w:color w:val="000000"/>
                <w:kern w:val="24"/>
                <w:sz w:val="16"/>
                <w:szCs w:val="16"/>
              </w:rPr>
              <w:t>Par_AutoBrightLevel007</w:t>
            </w:r>
          </w:p>
        </w:tc>
        <w:tc>
          <w:tcPr>
            <w:tcW w:w="2433" w:type="pct"/>
            <w:vAlign w:val="center"/>
          </w:tcPr>
          <w:p w14:paraId="5445C3D9" w14:textId="024CD380" w:rsidR="00B665B7" w:rsidRPr="00211C19" w:rsidRDefault="00B665B7" w:rsidP="00B665B7">
            <w:pPr>
              <w:rPr>
                <w:rFonts w:eastAsia="현대하모니 L" w:cs="Calibri"/>
              </w:rPr>
            </w:pPr>
            <w:r>
              <w:rPr>
                <w:rFonts w:cs="Calibri"/>
                <w:color w:val="000000"/>
                <w:kern w:val="24"/>
                <w:sz w:val="16"/>
                <w:szCs w:val="16"/>
              </w:rPr>
              <w:t>Auto Bright Level 7</w:t>
            </w:r>
          </w:p>
        </w:tc>
        <w:tc>
          <w:tcPr>
            <w:tcW w:w="607" w:type="pct"/>
            <w:shd w:val="clear" w:color="auto" w:fill="auto"/>
            <w:noWrap/>
            <w:vAlign w:val="center"/>
          </w:tcPr>
          <w:p w14:paraId="13774E40" w14:textId="4BADF8E6" w:rsidR="00B665B7" w:rsidRPr="00211C19" w:rsidRDefault="00B665B7" w:rsidP="00B665B7">
            <w:pPr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>
              <w:rPr>
                <w:rFonts w:cstheme="minorBidi"/>
                <w:color w:val="000000"/>
                <w:kern w:val="24"/>
                <w:sz w:val="16"/>
                <w:szCs w:val="16"/>
              </w:rPr>
              <w:t>6.11%</w:t>
            </w:r>
          </w:p>
        </w:tc>
      </w:tr>
      <w:tr w:rsidR="00B665B7" w:rsidRPr="00211C19" w14:paraId="4A5D374B" w14:textId="77777777" w:rsidTr="00B665B7">
        <w:trPr>
          <w:trHeight w:val="170"/>
        </w:trPr>
        <w:tc>
          <w:tcPr>
            <w:tcW w:w="676" w:type="pct"/>
            <w:vMerge/>
            <w:vAlign w:val="center"/>
          </w:tcPr>
          <w:p w14:paraId="5299590F" w14:textId="77777777" w:rsidR="00B665B7" w:rsidRPr="00211C19" w:rsidRDefault="00B665B7" w:rsidP="00B665B7">
            <w:pPr>
              <w:jc w:val="center"/>
              <w:rPr>
                <w:rFonts w:eastAsia="현대하모니 L" w:cs="Calibri"/>
                <w:sz w:val="16"/>
                <w:szCs w:val="16"/>
              </w:rPr>
            </w:pPr>
          </w:p>
        </w:tc>
        <w:tc>
          <w:tcPr>
            <w:tcW w:w="203" w:type="pct"/>
            <w:shd w:val="clear" w:color="auto" w:fill="auto"/>
            <w:vAlign w:val="center"/>
          </w:tcPr>
          <w:p w14:paraId="5FFA6A77" w14:textId="3BB1D2D2" w:rsidR="00B665B7" w:rsidRPr="00B665B7" w:rsidRDefault="00B665B7" w:rsidP="00B665B7">
            <w:pPr>
              <w:jc w:val="center"/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 w:rsidRPr="00B665B7">
              <w:rPr>
                <w:rFonts w:eastAsia="현대하모니 L" w:cs="Calibri" w:hint="eastAsia"/>
                <w:color w:val="000000" w:themeColor="dark1"/>
                <w:sz w:val="16"/>
                <w:szCs w:val="16"/>
              </w:rPr>
              <w:t>8</w:t>
            </w:r>
          </w:p>
        </w:tc>
        <w:tc>
          <w:tcPr>
            <w:tcW w:w="1081" w:type="pct"/>
            <w:shd w:val="clear" w:color="auto" w:fill="auto"/>
            <w:vAlign w:val="center"/>
          </w:tcPr>
          <w:p w14:paraId="24D34527" w14:textId="76979051" w:rsidR="00B665B7" w:rsidRPr="00211C19" w:rsidRDefault="00B665B7" w:rsidP="00B665B7">
            <w:pPr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>
              <w:rPr>
                <w:rFonts w:cs="Calibri"/>
                <w:color w:val="000000"/>
                <w:kern w:val="24"/>
                <w:sz w:val="16"/>
                <w:szCs w:val="16"/>
              </w:rPr>
              <w:t>Par_AutoBrightLevel008</w:t>
            </w:r>
          </w:p>
        </w:tc>
        <w:tc>
          <w:tcPr>
            <w:tcW w:w="2433" w:type="pct"/>
            <w:vAlign w:val="center"/>
          </w:tcPr>
          <w:p w14:paraId="5810AE8D" w14:textId="252E8605" w:rsidR="00B665B7" w:rsidRPr="00211C19" w:rsidRDefault="00B665B7" w:rsidP="00B665B7">
            <w:pPr>
              <w:rPr>
                <w:rFonts w:eastAsia="현대하모니 L" w:cs="Calibri"/>
              </w:rPr>
            </w:pPr>
            <w:r>
              <w:rPr>
                <w:rFonts w:cs="Calibri"/>
                <w:color w:val="000000"/>
                <w:kern w:val="24"/>
                <w:sz w:val="16"/>
                <w:szCs w:val="16"/>
              </w:rPr>
              <w:t>Auto Bright Level 8</w:t>
            </w:r>
          </w:p>
        </w:tc>
        <w:tc>
          <w:tcPr>
            <w:tcW w:w="607" w:type="pct"/>
            <w:shd w:val="clear" w:color="auto" w:fill="auto"/>
            <w:noWrap/>
            <w:vAlign w:val="center"/>
          </w:tcPr>
          <w:p w14:paraId="130538B5" w14:textId="660D6D55" w:rsidR="00B665B7" w:rsidRPr="00211C19" w:rsidRDefault="00B665B7" w:rsidP="00B665B7">
            <w:pPr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>
              <w:rPr>
                <w:rFonts w:cstheme="minorBidi"/>
                <w:color w:val="000000"/>
                <w:kern w:val="24"/>
                <w:sz w:val="16"/>
                <w:szCs w:val="16"/>
              </w:rPr>
              <w:t>6.73%</w:t>
            </w:r>
          </w:p>
        </w:tc>
      </w:tr>
      <w:tr w:rsidR="00B665B7" w:rsidRPr="00211C19" w14:paraId="0A58AA49" w14:textId="77777777" w:rsidTr="00B665B7">
        <w:trPr>
          <w:trHeight w:val="170"/>
        </w:trPr>
        <w:tc>
          <w:tcPr>
            <w:tcW w:w="676" w:type="pct"/>
            <w:vMerge/>
            <w:vAlign w:val="center"/>
          </w:tcPr>
          <w:p w14:paraId="751F1348" w14:textId="77777777" w:rsidR="00B665B7" w:rsidRPr="00211C19" w:rsidRDefault="00B665B7" w:rsidP="00B665B7">
            <w:pPr>
              <w:jc w:val="center"/>
              <w:rPr>
                <w:rFonts w:eastAsia="현대하모니 L" w:cs="Calibri"/>
                <w:sz w:val="16"/>
                <w:szCs w:val="16"/>
              </w:rPr>
            </w:pPr>
          </w:p>
        </w:tc>
        <w:tc>
          <w:tcPr>
            <w:tcW w:w="203" w:type="pct"/>
            <w:shd w:val="clear" w:color="auto" w:fill="auto"/>
            <w:vAlign w:val="center"/>
          </w:tcPr>
          <w:p w14:paraId="4433A598" w14:textId="5FA3F654" w:rsidR="00B665B7" w:rsidRPr="00B665B7" w:rsidRDefault="00B665B7" w:rsidP="00B665B7">
            <w:pPr>
              <w:spacing w:line="276" w:lineRule="auto"/>
              <w:jc w:val="center"/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 w:rsidRPr="00B665B7">
              <w:rPr>
                <w:rFonts w:eastAsia="현대하모니 L" w:cs="Calibri" w:hint="eastAsia"/>
                <w:color w:val="000000" w:themeColor="dark1"/>
                <w:sz w:val="16"/>
                <w:szCs w:val="16"/>
              </w:rPr>
              <w:t>9</w:t>
            </w:r>
          </w:p>
        </w:tc>
        <w:tc>
          <w:tcPr>
            <w:tcW w:w="1081" w:type="pct"/>
            <w:shd w:val="clear" w:color="auto" w:fill="auto"/>
            <w:vAlign w:val="center"/>
          </w:tcPr>
          <w:p w14:paraId="0C649C8D" w14:textId="1D1703DC" w:rsidR="00B665B7" w:rsidRPr="00211C19" w:rsidRDefault="00B665B7" w:rsidP="00B665B7">
            <w:pPr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>
              <w:rPr>
                <w:rFonts w:cs="Calibri"/>
                <w:color w:val="000000"/>
                <w:kern w:val="24"/>
                <w:sz w:val="16"/>
                <w:szCs w:val="16"/>
              </w:rPr>
              <w:t>Par_AutoBrightLevel009</w:t>
            </w:r>
          </w:p>
        </w:tc>
        <w:tc>
          <w:tcPr>
            <w:tcW w:w="2433" w:type="pct"/>
            <w:vAlign w:val="center"/>
          </w:tcPr>
          <w:p w14:paraId="0AD68905" w14:textId="779B1133" w:rsidR="00B665B7" w:rsidRPr="00211C19" w:rsidRDefault="00B665B7" w:rsidP="00B665B7">
            <w:pPr>
              <w:rPr>
                <w:rFonts w:eastAsia="현대하모니 L" w:cs="Calibri"/>
              </w:rPr>
            </w:pPr>
            <w:r>
              <w:rPr>
                <w:rFonts w:cs="Calibri"/>
                <w:color w:val="000000"/>
                <w:kern w:val="24"/>
                <w:sz w:val="16"/>
                <w:szCs w:val="16"/>
              </w:rPr>
              <w:t>Auto Bright Level 9</w:t>
            </w:r>
          </w:p>
        </w:tc>
        <w:tc>
          <w:tcPr>
            <w:tcW w:w="607" w:type="pct"/>
            <w:shd w:val="clear" w:color="auto" w:fill="auto"/>
            <w:noWrap/>
            <w:vAlign w:val="center"/>
          </w:tcPr>
          <w:p w14:paraId="63533658" w14:textId="227B354E" w:rsidR="00B665B7" w:rsidRPr="00211C19" w:rsidRDefault="00B665B7" w:rsidP="00B665B7">
            <w:pPr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>
              <w:rPr>
                <w:rFonts w:cstheme="minorBidi"/>
                <w:color w:val="000000"/>
                <w:kern w:val="24"/>
                <w:sz w:val="16"/>
                <w:szCs w:val="16"/>
              </w:rPr>
              <w:t>7.35%</w:t>
            </w:r>
          </w:p>
        </w:tc>
      </w:tr>
      <w:tr w:rsidR="00B665B7" w:rsidRPr="00211C19" w14:paraId="370B608F" w14:textId="77777777" w:rsidTr="00B665B7">
        <w:trPr>
          <w:trHeight w:val="170"/>
        </w:trPr>
        <w:tc>
          <w:tcPr>
            <w:tcW w:w="676" w:type="pct"/>
            <w:vMerge/>
            <w:vAlign w:val="center"/>
          </w:tcPr>
          <w:p w14:paraId="06895D9B" w14:textId="77777777" w:rsidR="00B665B7" w:rsidRPr="00211C19" w:rsidRDefault="00B665B7" w:rsidP="00B665B7">
            <w:pPr>
              <w:jc w:val="center"/>
              <w:rPr>
                <w:rFonts w:eastAsia="현대하모니 L" w:cs="Calibri"/>
                <w:sz w:val="16"/>
                <w:szCs w:val="16"/>
              </w:rPr>
            </w:pPr>
          </w:p>
        </w:tc>
        <w:tc>
          <w:tcPr>
            <w:tcW w:w="203" w:type="pct"/>
            <w:shd w:val="clear" w:color="auto" w:fill="auto"/>
            <w:vAlign w:val="center"/>
          </w:tcPr>
          <w:p w14:paraId="5ED8C7CB" w14:textId="68F0639E" w:rsidR="00B665B7" w:rsidRPr="00B665B7" w:rsidRDefault="00B665B7" w:rsidP="00B665B7">
            <w:pPr>
              <w:spacing w:line="276" w:lineRule="auto"/>
              <w:jc w:val="center"/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 w:rsidRPr="00B665B7">
              <w:rPr>
                <w:rFonts w:eastAsia="현대하모니 L" w:cs="Calibri" w:hint="eastAsia"/>
                <w:color w:val="000000" w:themeColor="dark1"/>
                <w:sz w:val="16"/>
                <w:szCs w:val="16"/>
              </w:rPr>
              <w:t>10</w:t>
            </w:r>
          </w:p>
        </w:tc>
        <w:tc>
          <w:tcPr>
            <w:tcW w:w="1081" w:type="pct"/>
            <w:shd w:val="clear" w:color="auto" w:fill="auto"/>
            <w:vAlign w:val="center"/>
          </w:tcPr>
          <w:p w14:paraId="3D759156" w14:textId="575A06D1" w:rsidR="00B665B7" w:rsidRPr="00211C19" w:rsidRDefault="00B665B7" w:rsidP="00B665B7">
            <w:pPr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>
              <w:rPr>
                <w:rFonts w:cs="Calibri"/>
                <w:color w:val="000000"/>
                <w:kern w:val="24"/>
                <w:sz w:val="16"/>
                <w:szCs w:val="16"/>
              </w:rPr>
              <w:t>Par_AutoBrightLevel010</w:t>
            </w:r>
          </w:p>
        </w:tc>
        <w:tc>
          <w:tcPr>
            <w:tcW w:w="2433" w:type="pct"/>
            <w:vAlign w:val="center"/>
          </w:tcPr>
          <w:p w14:paraId="62555ADE" w14:textId="168FB633" w:rsidR="00B665B7" w:rsidRPr="00211C19" w:rsidRDefault="00B665B7" w:rsidP="00B665B7">
            <w:pPr>
              <w:rPr>
                <w:rFonts w:eastAsia="현대하모니 L" w:cs="Calibri"/>
              </w:rPr>
            </w:pPr>
            <w:r>
              <w:rPr>
                <w:rFonts w:cs="Calibri"/>
                <w:color w:val="000000"/>
                <w:kern w:val="24"/>
                <w:sz w:val="16"/>
                <w:szCs w:val="16"/>
              </w:rPr>
              <w:t>Auto Bright Level 10</w:t>
            </w:r>
          </w:p>
        </w:tc>
        <w:tc>
          <w:tcPr>
            <w:tcW w:w="607" w:type="pct"/>
            <w:shd w:val="clear" w:color="auto" w:fill="auto"/>
            <w:noWrap/>
            <w:vAlign w:val="center"/>
          </w:tcPr>
          <w:p w14:paraId="7F8BF38D" w14:textId="25865203" w:rsidR="00B665B7" w:rsidRPr="00211C19" w:rsidRDefault="00B665B7" w:rsidP="00B665B7">
            <w:pPr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>
              <w:rPr>
                <w:rFonts w:cstheme="minorBidi"/>
                <w:color w:val="000000"/>
                <w:kern w:val="24"/>
                <w:sz w:val="16"/>
                <w:szCs w:val="16"/>
              </w:rPr>
              <w:t>7.97%</w:t>
            </w:r>
          </w:p>
        </w:tc>
      </w:tr>
      <w:tr w:rsidR="00B665B7" w:rsidRPr="00211C19" w14:paraId="02B3977E" w14:textId="77777777" w:rsidTr="00B665B7">
        <w:trPr>
          <w:trHeight w:val="170"/>
        </w:trPr>
        <w:tc>
          <w:tcPr>
            <w:tcW w:w="676" w:type="pct"/>
            <w:vMerge/>
            <w:vAlign w:val="center"/>
          </w:tcPr>
          <w:p w14:paraId="4A841D00" w14:textId="77777777" w:rsidR="00B665B7" w:rsidRPr="00211C19" w:rsidRDefault="00B665B7" w:rsidP="00B665B7">
            <w:pPr>
              <w:jc w:val="center"/>
              <w:rPr>
                <w:rFonts w:eastAsia="현대하모니 L" w:cs="Calibri"/>
                <w:sz w:val="16"/>
                <w:szCs w:val="16"/>
              </w:rPr>
            </w:pPr>
          </w:p>
        </w:tc>
        <w:tc>
          <w:tcPr>
            <w:tcW w:w="203" w:type="pct"/>
            <w:shd w:val="clear" w:color="auto" w:fill="auto"/>
            <w:vAlign w:val="center"/>
          </w:tcPr>
          <w:p w14:paraId="495954AD" w14:textId="1EAF9688" w:rsidR="00B665B7" w:rsidRPr="00B665B7" w:rsidRDefault="00B665B7" w:rsidP="00B665B7">
            <w:pPr>
              <w:jc w:val="center"/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 w:rsidRPr="00B665B7">
              <w:rPr>
                <w:rFonts w:eastAsia="현대하모니 L" w:cs="Calibri" w:hint="eastAsia"/>
                <w:color w:val="000000" w:themeColor="dark1"/>
                <w:sz w:val="16"/>
                <w:szCs w:val="16"/>
              </w:rPr>
              <w:t>11</w:t>
            </w:r>
          </w:p>
        </w:tc>
        <w:tc>
          <w:tcPr>
            <w:tcW w:w="1081" w:type="pct"/>
            <w:shd w:val="clear" w:color="auto" w:fill="auto"/>
            <w:vAlign w:val="center"/>
          </w:tcPr>
          <w:p w14:paraId="03125C39" w14:textId="0DDCEF94" w:rsidR="00B665B7" w:rsidRPr="00211C19" w:rsidRDefault="00B665B7" w:rsidP="00B665B7">
            <w:pPr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>
              <w:rPr>
                <w:rFonts w:cs="Calibri"/>
                <w:color w:val="000000"/>
                <w:kern w:val="24"/>
                <w:sz w:val="16"/>
                <w:szCs w:val="16"/>
              </w:rPr>
              <w:t>Par_AutoBrightLevel011</w:t>
            </w:r>
          </w:p>
        </w:tc>
        <w:tc>
          <w:tcPr>
            <w:tcW w:w="2433" w:type="pct"/>
            <w:vAlign w:val="center"/>
          </w:tcPr>
          <w:p w14:paraId="7268B558" w14:textId="1180ECDB" w:rsidR="00B665B7" w:rsidRPr="00211C19" w:rsidRDefault="00B665B7" w:rsidP="00B665B7">
            <w:pPr>
              <w:rPr>
                <w:rFonts w:eastAsia="현대하모니 L" w:cs="Calibri"/>
              </w:rPr>
            </w:pPr>
            <w:r>
              <w:rPr>
                <w:rFonts w:cs="Calibri"/>
                <w:color w:val="000000"/>
                <w:kern w:val="24"/>
                <w:sz w:val="16"/>
                <w:szCs w:val="16"/>
              </w:rPr>
              <w:t>Auto Bright Level 11</w:t>
            </w:r>
          </w:p>
        </w:tc>
        <w:tc>
          <w:tcPr>
            <w:tcW w:w="607" w:type="pct"/>
            <w:shd w:val="clear" w:color="auto" w:fill="auto"/>
            <w:noWrap/>
            <w:vAlign w:val="center"/>
          </w:tcPr>
          <w:p w14:paraId="3601EB7B" w14:textId="35311272" w:rsidR="00B665B7" w:rsidRPr="00211C19" w:rsidRDefault="00B665B7" w:rsidP="00B665B7">
            <w:pPr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>
              <w:rPr>
                <w:rFonts w:cstheme="minorBidi"/>
                <w:color w:val="000000"/>
                <w:kern w:val="24"/>
                <w:sz w:val="16"/>
                <w:szCs w:val="16"/>
              </w:rPr>
              <w:t>8.59%</w:t>
            </w:r>
          </w:p>
        </w:tc>
      </w:tr>
      <w:tr w:rsidR="00B665B7" w:rsidRPr="00211C19" w14:paraId="4944D187" w14:textId="77777777" w:rsidTr="00B665B7">
        <w:trPr>
          <w:trHeight w:val="170"/>
        </w:trPr>
        <w:tc>
          <w:tcPr>
            <w:tcW w:w="676" w:type="pct"/>
            <w:vMerge/>
            <w:vAlign w:val="center"/>
          </w:tcPr>
          <w:p w14:paraId="3EC76D07" w14:textId="77777777" w:rsidR="00B665B7" w:rsidRPr="00211C19" w:rsidRDefault="00B665B7" w:rsidP="00B665B7">
            <w:pPr>
              <w:jc w:val="center"/>
              <w:rPr>
                <w:rFonts w:eastAsia="현대하모니 L" w:cs="Calibri"/>
                <w:sz w:val="16"/>
                <w:szCs w:val="16"/>
              </w:rPr>
            </w:pPr>
          </w:p>
        </w:tc>
        <w:tc>
          <w:tcPr>
            <w:tcW w:w="203" w:type="pct"/>
            <w:shd w:val="clear" w:color="auto" w:fill="auto"/>
            <w:vAlign w:val="center"/>
          </w:tcPr>
          <w:p w14:paraId="03AE7E7D" w14:textId="0621331C" w:rsidR="00B665B7" w:rsidRPr="00B665B7" w:rsidRDefault="00B665B7" w:rsidP="00B665B7">
            <w:pPr>
              <w:jc w:val="center"/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 w:rsidRPr="00B665B7">
              <w:rPr>
                <w:rFonts w:eastAsia="현대하모니 L" w:cs="Calibri" w:hint="eastAsia"/>
                <w:color w:val="000000" w:themeColor="dark1"/>
                <w:sz w:val="16"/>
                <w:szCs w:val="16"/>
              </w:rPr>
              <w:t>12</w:t>
            </w:r>
          </w:p>
        </w:tc>
        <w:tc>
          <w:tcPr>
            <w:tcW w:w="1081" w:type="pct"/>
            <w:shd w:val="clear" w:color="auto" w:fill="auto"/>
            <w:vAlign w:val="center"/>
          </w:tcPr>
          <w:p w14:paraId="58373CD4" w14:textId="74549D38" w:rsidR="00B665B7" w:rsidRPr="00211C19" w:rsidRDefault="00B665B7" w:rsidP="00B665B7">
            <w:pPr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>
              <w:rPr>
                <w:rFonts w:cs="Calibri"/>
                <w:color w:val="000000"/>
                <w:kern w:val="24"/>
                <w:sz w:val="16"/>
                <w:szCs w:val="16"/>
              </w:rPr>
              <w:t>Par_AutoBrightLevel012</w:t>
            </w:r>
          </w:p>
        </w:tc>
        <w:tc>
          <w:tcPr>
            <w:tcW w:w="2433" w:type="pct"/>
            <w:vAlign w:val="center"/>
          </w:tcPr>
          <w:p w14:paraId="5A256C6D" w14:textId="3EDE9004" w:rsidR="00B665B7" w:rsidRPr="00211C19" w:rsidRDefault="00B665B7" w:rsidP="00B665B7">
            <w:pPr>
              <w:rPr>
                <w:rFonts w:eastAsia="현대하모니 L" w:cs="Calibri"/>
              </w:rPr>
            </w:pPr>
            <w:r>
              <w:rPr>
                <w:rFonts w:cs="Calibri"/>
                <w:color w:val="000000"/>
                <w:kern w:val="24"/>
                <w:sz w:val="16"/>
                <w:szCs w:val="16"/>
              </w:rPr>
              <w:t>Auto Bright Level 12</w:t>
            </w:r>
          </w:p>
        </w:tc>
        <w:tc>
          <w:tcPr>
            <w:tcW w:w="607" w:type="pct"/>
            <w:shd w:val="clear" w:color="auto" w:fill="auto"/>
            <w:noWrap/>
            <w:vAlign w:val="center"/>
          </w:tcPr>
          <w:p w14:paraId="68BD8283" w14:textId="534FB821" w:rsidR="00B665B7" w:rsidRPr="00211C19" w:rsidRDefault="00B665B7" w:rsidP="00B665B7">
            <w:pPr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>
              <w:rPr>
                <w:rFonts w:cstheme="minorBidi"/>
                <w:color w:val="000000"/>
                <w:kern w:val="24"/>
                <w:sz w:val="16"/>
                <w:szCs w:val="16"/>
              </w:rPr>
              <w:t>9.21%</w:t>
            </w:r>
          </w:p>
        </w:tc>
      </w:tr>
      <w:tr w:rsidR="00B665B7" w:rsidRPr="00211C19" w14:paraId="5C8359A6" w14:textId="77777777" w:rsidTr="00B665B7">
        <w:trPr>
          <w:trHeight w:val="170"/>
        </w:trPr>
        <w:tc>
          <w:tcPr>
            <w:tcW w:w="676" w:type="pct"/>
            <w:vMerge/>
            <w:vAlign w:val="center"/>
          </w:tcPr>
          <w:p w14:paraId="7026FE22" w14:textId="77777777" w:rsidR="00B665B7" w:rsidRPr="00211C19" w:rsidRDefault="00B665B7" w:rsidP="00B665B7">
            <w:pPr>
              <w:jc w:val="center"/>
              <w:rPr>
                <w:rFonts w:eastAsia="현대하모니 L" w:cs="Calibri"/>
                <w:sz w:val="16"/>
                <w:szCs w:val="16"/>
              </w:rPr>
            </w:pPr>
          </w:p>
        </w:tc>
        <w:tc>
          <w:tcPr>
            <w:tcW w:w="203" w:type="pct"/>
            <w:shd w:val="clear" w:color="auto" w:fill="auto"/>
            <w:vAlign w:val="center"/>
          </w:tcPr>
          <w:p w14:paraId="22F0533E" w14:textId="513E56A4" w:rsidR="00B665B7" w:rsidRPr="00B665B7" w:rsidRDefault="00B665B7" w:rsidP="00B665B7">
            <w:pPr>
              <w:jc w:val="center"/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 w:rsidRPr="00B665B7">
              <w:rPr>
                <w:rFonts w:eastAsia="현대하모니 L" w:cs="Calibri" w:hint="eastAsia"/>
                <w:color w:val="000000" w:themeColor="dark1"/>
                <w:sz w:val="16"/>
                <w:szCs w:val="16"/>
              </w:rPr>
              <w:t>13</w:t>
            </w:r>
          </w:p>
        </w:tc>
        <w:tc>
          <w:tcPr>
            <w:tcW w:w="1081" w:type="pct"/>
            <w:shd w:val="clear" w:color="auto" w:fill="auto"/>
            <w:vAlign w:val="center"/>
          </w:tcPr>
          <w:p w14:paraId="78B632C8" w14:textId="0D54456C" w:rsidR="00B665B7" w:rsidRPr="00211C19" w:rsidRDefault="00B665B7" w:rsidP="00B665B7">
            <w:pPr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>
              <w:rPr>
                <w:rFonts w:cs="Calibri"/>
                <w:color w:val="000000"/>
                <w:kern w:val="24"/>
                <w:sz w:val="16"/>
                <w:szCs w:val="16"/>
              </w:rPr>
              <w:t>Par_AutoBrightLevel013</w:t>
            </w:r>
          </w:p>
        </w:tc>
        <w:tc>
          <w:tcPr>
            <w:tcW w:w="2433" w:type="pct"/>
            <w:vAlign w:val="center"/>
          </w:tcPr>
          <w:p w14:paraId="00C72AE1" w14:textId="0BC57E4B" w:rsidR="00B665B7" w:rsidRPr="00211C19" w:rsidRDefault="00B665B7" w:rsidP="00B665B7">
            <w:pPr>
              <w:rPr>
                <w:rFonts w:eastAsia="현대하모니 L" w:cs="Calibri"/>
              </w:rPr>
            </w:pPr>
            <w:r>
              <w:rPr>
                <w:rFonts w:cs="Calibri"/>
                <w:color w:val="000000"/>
                <w:kern w:val="24"/>
                <w:sz w:val="16"/>
                <w:szCs w:val="16"/>
              </w:rPr>
              <w:t>Auto Bright Level 13</w:t>
            </w:r>
          </w:p>
        </w:tc>
        <w:tc>
          <w:tcPr>
            <w:tcW w:w="607" w:type="pct"/>
            <w:shd w:val="clear" w:color="auto" w:fill="auto"/>
            <w:noWrap/>
            <w:vAlign w:val="center"/>
          </w:tcPr>
          <w:p w14:paraId="73C4B5E7" w14:textId="2093D4EF" w:rsidR="00B665B7" w:rsidRPr="00211C19" w:rsidRDefault="00B665B7" w:rsidP="00B665B7">
            <w:pPr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>
              <w:rPr>
                <w:rFonts w:cstheme="minorBidi"/>
                <w:color w:val="000000"/>
                <w:kern w:val="24"/>
                <w:sz w:val="16"/>
                <w:szCs w:val="16"/>
              </w:rPr>
              <w:t>9.84%</w:t>
            </w:r>
          </w:p>
        </w:tc>
      </w:tr>
      <w:tr w:rsidR="00B665B7" w:rsidRPr="00211C19" w14:paraId="05A4F6AB" w14:textId="77777777" w:rsidTr="00B665B7">
        <w:trPr>
          <w:trHeight w:val="170"/>
        </w:trPr>
        <w:tc>
          <w:tcPr>
            <w:tcW w:w="676" w:type="pct"/>
            <w:vMerge/>
            <w:vAlign w:val="center"/>
          </w:tcPr>
          <w:p w14:paraId="36132EEA" w14:textId="77777777" w:rsidR="00B665B7" w:rsidRPr="00211C19" w:rsidRDefault="00B665B7" w:rsidP="00B665B7">
            <w:pPr>
              <w:jc w:val="center"/>
              <w:rPr>
                <w:rFonts w:eastAsia="현대하모니 L" w:cs="Calibri"/>
                <w:sz w:val="16"/>
                <w:szCs w:val="16"/>
              </w:rPr>
            </w:pPr>
          </w:p>
        </w:tc>
        <w:tc>
          <w:tcPr>
            <w:tcW w:w="203" w:type="pct"/>
            <w:shd w:val="clear" w:color="auto" w:fill="auto"/>
            <w:vAlign w:val="center"/>
          </w:tcPr>
          <w:p w14:paraId="18FB9948" w14:textId="00640D43" w:rsidR="00B665B7" w:rsidRPr="00B665B7" w:rsidRDefault="00B665B7" w:rsidP="00B665B7">
            <w:pPr>
              <w:spacing w:line="276" w:lineRule="auto"/>
              <w:jc w:val="center"/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 w:rsidRPr="00B665B7">
              <w:rPr>
                <w:rFonts w:eastAsia="현대하모니 L" w:cs="Calibri" w:hint="eastAsia"/>
                <w:color w:val="000000" w:themeColor="dark1"/>
                <w:sz w:val="16"/>
                <w:szCs w:val="16"/>
              </w:rPr>
              <w:t>14</w:t>
            </w:r>
          </w:p>
        </w:tc>
        <w:tc>
          <w:tcPr>
            <w:tcW w:w="1081" w:type="pct"/>
            <w:shd w:val="clear" w:color="auto" w:fill="auto"/>
            <w:vAlign w:val="center"/>
          </w:tcPr>
          <w:p w14:paraId="07342392" w14:textId="6ABCF737" w:rsidR="00B665B7" w:rsidRPr="00211C19" w:rsidRDefault="00B665B7" w:rsidP="00B665B7">
            <w:pPr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>
              <w:rPr>
                <w:rFonts w:cs="Calibri"/>
                <w:color w:val="000000"/>
                <w:kern w:val="24"/>
                <w:sz w:val="16"/>
                <w:szCs w:val="16"/>
              </w:rPr>
              <w:t>Par_AutoBrightLevel014</w:t>
            </w:r>
          </w:p>
        </w:tc>
        <w:tc>
          <w:tcPr>
            <w:tcW w:w="2433" w:type="pct"/>
            <w:vAlign w:val="center"/>
          </w:tcPr>
          <w:p w14:paraId="7645454B" w14:textId="0C90FFE7" w:rsidR="00B665B7" w:rsidRPr="00211C19" w:rsidRDefault="00B665B7" w:rsidP="00B665B7">
            <w:pPr>
              <w:rPr>
                <w:rFonts w:eastAsia="현대하모니 L" w:cs="Calibri"/>
              </w:rPr>
            </w:pPr>
            <w:r>
              <w:rPr>
                <w:rFonts w:cs="Calibri"/>
                <w:color w:val="000000"/>
                <w:kern w:val="24"/>
                <w:sz w:val="16"/>
                <w:szCs w:val="16"/>
              </w:rPr>
              <w:t>Auto Bright Level 14</w:t>
            </w:r>
          </w:p>
        </w:tc>
        <w:tc>
          <w:tcPr>
            <w:tcW w:w="607" w:type="pct"/>
            <w:shd w:val="clear" w:color="auto" w:fill="auto"/>
            <w:noWrap/>
            <w:vAlign w:val="center"/>
          </w:tcPr>
          <w:p w14:paraId="5A80435C" w14:textId="12EB8364" w:rsidR="00B665B7" w:rsidRPr="00211C19" w:rsidRDefault="00B665B7" w:rsidP="00B665B7">
            <w:pPr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>
              <w:rPr>
                <w:rFonts w:cstheme="minorBidi"/>
                <w:color w:val="000000"/>
                <w:kern w:val="24"/>
                <w:sz w:val="16"/>
                <w:szCs w:val="16"/>
              </w:rPr>
              <w:t>10.46%</w:t>
            </w:r>
          </w:p>
        </w:tc>
      </w:tr>
      <w:tr w:rsidR="00B665B7" w:rsidRPr="00211C19" w14:paraId="1930E161" w14:textId="77777777" w:rsidTr="00B665B7">
        <w:trPr>
          <w:trHeight w:val="170"/>
        </w:trPr>
        <w:tc>
          <w:tcPr>
            <w:tcW w:w="676" w:type="pct"/>
            <w:vMerge/>
            <w:vAlign w:val="center"/>
          </w:tcPr>
          <w:p w14:paraId="2497B439" w14:textId="77777777" w:rsidR="00B665B7" w:rsidRPr="00211C19" w:rsidRDefault="00B665B7" w:rsidP="00B665B7">
            <w:pPr>
              <w:jc w:val="center"/>
              <w:rPr>
                <w:rFonts w:eastAsia="현대하모니 L" w:cs="Calibri"/>
                <w:sz w:val="16"/>
                <w:szCs w:val="16"/>
              </w:rPr>
            </w:pPr>
          </w:p>
        </w:tc>
        <w:tc>
          <w:tcPr>
            <w:tcW w:w="203" w:type="pct"/>
            <w:shd w:val="clear" w:color="auto" w:fill="auto"/>
            <w:vAlign w:val="center"/>
          </w:tcPr>
          <w:p w14:paraId="6AE9A7BA" w14:textId="3064EFF5" w:rsidR="00B665B7" w:rsidRPr="00B665B7" w:rsidRDefault="00B665B7" w:rsidP="00B665B7">
            <w:pPr>
              <w:spacing w:line="276" w:lineRule="auto"/>
              <w:jc w:val="center"/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 w:rsidRPr="00B665B7">
              <w:rPr>
                <w:rFonts w:eastAsia="현대하모니 L" w:cs="Calibri" w:hint="eastAsia"/>
                <w:color w:val="000000" w:themeColor="dark1"/>
                <w:sz w:val="16"/>
                <w:szCs w:val="16"/>
              </w:rPr>
              <w:t>15</w:t>
            </w:r>
          </w:p>
        </w:tc>
        <w:tc>
          <w:tcPr>
            <w:tcW w:w="1081" w:type="pct"/>
            <w:shd w:val="clear" w:color="auto" w:fill="auto"/>
            <w:vAlign w:val="center"/>
          </w:tcPr>
          <w:p w14:paraId="20D46D2E" w14:textId="2DA50C34" w:rsidR="00B665B7" w:rsidRPr="00211C19" w:rsidRDefault="00B665B7" w:rsidP="00B665B7">
            <w:pPr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>
              <w:rPr>
                <w:rFonts w:cs="Calibri"/>
                <w:color w:val="000000"/>
                <w:kern w:val="24"/>
                <w:sz w:val="16"/>
                <w:szCs w:val="16"/>
              </w:rPr>
              <w:t>Par_AutoBrightLevel015</w:t>
            </w:r>
          </w:p>
        </w:tc>
        <w:tc>
          <w:tcPr>
            <w:tcW w:w="2433" w:type="pct"/>
            <w:vAlign w:val="center"/>
          </w:tcPr>
          <w:p w14:paraId="106D32B0" w14:textId="2D0E911F" w:rsidR="00B665B7" w:rsidRPr="00211C19" w:rsidRDefault="00B665B7" w:rsidP="00B665B7">
            <w:pPr>
              <w:rPr>
                <w:rFonts w:eastAsia="현대하모니 L" w:cs="Calibri"/>
              </w:rPr>
            </w:pPr>
            <w:r>
              <w:rPr>
                <w:rFonts w:cs="Calibri"/>
                <w:color w:val="000000"/>
                <w:kern w:val="24"/>
                <w:sz w:val="16"/>
                <w:szCs w:val="16"/>
              </w:rPr>
              <w:t>Auto Bright Level 15</w:t>
            </w:r>
          </w:p>
        </w:tc>
        <w:tc>
          <w:tcPr>
            <w:tcW w:w="607" w:type="pct"/>
            <w:shd w:val="clear" w:color="auto" w:fill="auto"/>
            <w:noWrap/>
            <w:vAlign w:val="center"/>
          </w:tcPr>
          <w:p w14:paraId="483E4D86" w14:textId="0687AD83" w:rsidR="00B665B7" w:rsidRPr="00211C19" w:rsidRDefault="00B665B7" w:rsidP="00B665B7">
            <w:pPr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>
              <w:rPr>
                <w:rFonts w:cstheme="minorBidi"/>
                <w:color w:val="000000"/>
                <w:kern w:val="24"/>
                <w:sz w:val="16"/>
                <w:szCs w:val="16"/>
              </w:rPr>
              <w:t>11.08%</w:t>
            </w:r>
          </w:p>
        </w:tc>
      </w:tr>
      <w:tr w:rsidR="00B665B7" w:rsidRPr="00211C19" w14:paraId="739A2400" w14:textId="77777777" w:rsidTr="00B665B7">
        <w:trPr>
          <w:trHeight w:val="170"/>
        </w:trPr>
        <w:tc>
          <w:tcPr>
            <w:tcW w:w="676" w:type="pct"/>
            <w:vMerge/>
            <w:vAlign w:val="center"/>
          </w:tcPr>
          <w:p w14:paraId="0342F599" w14:textId="77777777" w:rsidR="00B665B7" w:rsidRPr="00211C19" w:rsidRDefault="00B665B7" w:rsidP="00B665B7">
            <w:pPr>
              <w:jc w:val="center"/>
              <w:rPr>
                <w:rFonts w:eastAsia="현대하모니 L" w:cs="Calibri"/>
                <w:sz w:val="16"/>
                <w:szCs w:val="16"/>
              </w:rPr>
            </w:pPr>
          </w:p>
        </w:tc>
        <w:tc>
          <w:tcPr>
            <w:tcW w:w="203" w:type="pct"/>
            <w:shd w:val="clear" w:color="auto" w:fill="auto"/>
            <w:vAlign w:val="center"/>
          </w:tcPr>
          <w:p w14:paraId="3AD49A44" w14:textId="28273E66" w:rsidR="00B665B7" w:rsidRPr="00B665B7" w:rsidRDefault="00B665B7" w:rsidP="00B665B7">
            <w:pPr>
              <w:spacing w:line="276" w:lineRule="auto"/>
              <w:jc w:val="center"/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 w:rsidRPr="00B665B7">
              <w:rPr>
                <w:rFonts w:eastAsia="현대하모니 L" w:cs="Calibri" w:hint="eastAsia"/>
                <w:color w:val="000000" w:themeColor="dark1"/>
                <w:sz w:val="16"/>
                <w:szCs w:val="16"/>
              </w:rPr>
              <w:t>16</w:t>
            </w:r>
          </w:p>
        </w:tc>
        <w:tc>
          <w:tcPr>
            <w:tcW w:w="1081" w:type="pct"/>
            <w:shd w:val="clear" w:color="auto" w:fill="auto"/>
            <w:vAlign w:val="center"/>
          </w:tcPr>
          <w:p w14:paraId="092EF894" w14:textId="23D7F59C" w:rsidR="00B665B7" w:rsidRPr="00211C19" w:rsidRDefault="00B665B7" w:rsidP="00B665B7">
            <w:pPr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>
              <w:rPr>
                <w:rFonts w:cs="Calibri"/>
                <w:color w:val="000000"/>
                <w:kern w:val="24"/>
                <w:sz w:val="16"/>
                <w:szCs w:val="16"/>
              </w:rPr>
              <w:t>Par_AutoBrightLevel016</w:t>
            </w:r>
          </w:p>
        </w:tc>
        <w:tc>
          <w:tcPr>
            <w:tcW w:w="2433" w:type="pct"/>
            <w:vAlign w:val="center"/>
          </w:tcPr>
          <w:p w14:paraId="6A02F006" w14:textId="599A74ED" w:rsidR="00B665B7" w:rsidRPr="00211C19" w:rsidRDefault="00B665B7" w:rsidP="00B665B7">
            <w:pPr>
              <w:rPr>
                <w:rFonts w:eastAsia="현대하모니 L" w:cs="Calibri"/>
              </w:rPr>
            </w:pPr>
            <w:r>
              <w:rPr>
                <w:rFonts w:cs="Calibri"/>
                <w:color w:val="000000"/>
                <w:kern w:val="24"/>
                <w:sz w:val="16"/>
                <w:szCs w:val="16"/>
              </w:rPr>
              <w:t>Auto Bright Level 16</w:t>
            </w:r>
          </w:p>
        </w:tc>
        <w:tc>
          <w:tcPr>
            <w:tcW w:w="607" w:type="pct"/>
            <w:shd w:val="clear" w:color="auto" w:fill="auto"/>
            <w:noWrap/>
            <w:vAlign w:val="center"/>
          </w:tcPr>
          <w:p w14:paraId="0DBF011B" w14:textId="2346F5D9" w:rsidR="00B665B7" w:rsidRPr="00211C19" w:rsidRDefault="00B665B7" w:rsidP="00B665B7">
            <w:pPr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>
              <w:rPr>
                <w:rFonts w:cstheme="minorBidi"/>
                <w:color w:val="000000"/>
                <w:kern w:val="24"/>
                <w:sz w:val="16"/>
                <w:szCs w:val="16"/>
              </w:rPr>
              <w:t>11.70%</w:t>
            </w:r>
          </w:p>
        </w:tc>
      </w:tr>
      <w:tr w:rsidR="00B665B7" w:rsidRPr="00211C19" w14:paraId="1A0E92DC" w14:textId="77777777" w:rsidTr="00B665B7">
        <w:trPr>
          <w:trHeight w:val="170"/>
        </w:trPr>
        <w:tc>
          <w:tcPr>
            <w:tcW w:w="676" w:type="pct"/>
            <w:vMerge/>
            <w:vAlign w:val="center"/>
          </w:tcPr>
          <w:p w14:paraId="7B6400DE" w14:textId="77777777" w:rsidR="00B665B7" w:rsidRPr="00211C19" w:rsidRDefault="00B665B7" w:rsidP="00B665B7">
            <w:pPr>
              <w:jc w:val="center"/>
              <w:rPr>
                <w:rFonts w:eastAsia="현대하모니 L" w:cs="Calibri"/>
                <w:sz w:val="16"/>
                <w:szCs w:val="16"/>
              </w:rPr>
            </w:pPr>
          </w:p>
        </w:tc>
        <w:tc>
          <w:tcPr>
            <w:tcW w:w="203" w:type="pct"/>
            <w:shd w:val="clear" w:color="auto" w:fill="auto"/>
            <w:vAlign w:val="center"/>
          </w:tcPr>
          <w:p w14:paraId="46824201" w14:textId="5ED61B3B" w:rsidR="00B665B7" w:rsidRPr="00B665B7" w:rsidRDefault="00B665B7" w:rsidP="00B665B7">
            <w:pPr>
              <w:jc w:val="center"/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 w:rsidRPr="00B665B7">
              <w:rPr>
                <w:rFonts w:eastAsia="현대하모니 L" w:cs="Calibri" w:hint="eastAsia"/>
                <w:color w:val="000000" w:themeColor="dark1"/>
                <w:sz w:val="16"/>
                <w:szCs w:val="16"/>
              </w:rPr>
              <w:t>17</w:t>
            </w:r>
          </w:p>
        </w:tc>
        <w:tc>
          <w:tcPr>
            <w:tcW w:w="1081" w:type="pct"/>
            <w:shd w:val="clear" w:color="auto" w:fill="auto"/>
            <w:vAlign w:val="center"/>
          </w:tcPr>
          <w:p w14:paraId="0E2AF5DC" w14:textId="36D1A836" w:rsidR="00B665B7" w:rsidRPr="00211C19" w:rsidRDefault="00B665B7" w:rsidP="00B665B7">
            <w:pPr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>
              <w:rPr>
                <w:rFonts w:cs="Calibri"/>
                <w:color w:val="000000"/>
                <w:kern w:val="24"/>
                <w:sz w:val="16"/>
                <w:szCs w:val="16"/>
              </w:rPr>
              <w:t>Par_AutoBrightLevel017</w:t>
            </w:r>
          </w:p>
        </w:tc>
        <w:tc>
          <w:tcPr>
            <w:tcW w:w="2433" w:type="pct"/>
            <w:vAlign w:val="center"/>
          </w:tcPr>
          <w:p w14:paraId="2126B611" w14:textId="1A4E0546" w:rsidR="00B665B7" w:rsidRPr="00211C19" w:rsidRDefault="00B665B7" w:rsidP="00B665B7">
            <w:pPr>
              <w:rPr>
                <w:rFonts w:eastAsia="현대하모니 L" w:cs="Calibri"/>
              </w:rPr>
            </w:pPr>
            <w:r>
              <w:rPr>
                <w:rFonts w:cs="Calibri"/>
                <w:color w:val="000000"/>
                <w:kern w:val="24"/>
                <w:sz w:val="16"/>
                <w:szCs w:val="16"/>
              </w:rPr>
              <w:t>Auto Bright Level 17</w:t>
            </w:r>
          </w:p>
        </w:tc>
        <w:tc>
          <w:tcPr>
            <w:tcW w:w="607" w:type="pct"/>
            <w:shd w:val="clear" w:color="auto" w:fill="auto"/>
            <w:noWrap/>
            <w:vAlign w:val="center"/>
          </w:tcPr>
          <w:p w14:paraId="6523660B" w14:textId="11CF18FA" w:rsidR="00B665B7" w:rsidRPr="00211C19" w:rsidRDefault="00B665B7" w:rsidP="00B665B7">
            <w:pPr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>
              <w:rPr>
                <w:rFonts w:cstheme="minorBidi"/>
                <w:color w:val="000000"/>
                <w:kern w:val="24"/>
                <w:sz w:val="16"/>
                <w:szCs w:val="16"/>
              </w:rPr>
              <w:t>12.32%</w:t>
            </w:r>
          </w:p>
        </w:tc>
      </w:tr>
      <w:tr w:rsidR="00B665B7" w:rsidRPr="00211C19" w14:paraId="79190C7D" w14:textId="77777777" w:rsidTr="00B665B7">
        <w:trPr>
          <w:trHeight w:val="170"/>
        </w:trPr>
        <w:tc>
          <w:tcPr>
            <w:tcW w:w="676" w:type="pct"/>
            <w:vMerge/>
            <w:vAlign w:val="center"/>
          </w:tcPr>
          <w:p w14:paraId="3C24B3C0" w14:textId="77777777" w:rsidR="00B665B7" w:rsidRPr="00211C19" w:rsidRDefault="00B665B7" w:rsidP="00B665B7">
            <w:pPr>
              <w:jc w:val="center"/>
              <w:rPr>
                <w:rFonts w:eastAsia="현대하모니 L" w:cs="Calibri"/>
                <w:sz w:val="16"/>
                <w:szCs w:val="16"/>
              </w:rPr>
            </w:pPr>
          </w:p>
        </w:tc>
        <w:tc>
          <w:tcPr>
            <w:tcW w:w="203" w:type="pct"/>
            <w:shd w:val="clear" w:color="auto" w:fill="auto"/>
            <w:vAlign w:val="center"/>
          </w:tcPr>
          <w:p w14:paraId="67109E92" w14:textId="583A443D" w:rsidR="00B665B7" w:rsidRPr="00B665B7" w:rsidRDefault="00B665B7" w:rsidP="00B665B7">
            <w:pPr>
              <w:jc w:val="center"/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 w:rsidRPr="00B665B7">
              <w:rPr>
                <w:rFonts w:eastAsia="현대하모니 L" w:cs="Calibri" w:hint="eastAsia"/>
                <w:color w:val="000000" w:themeColor="dark1"/>
                <w:sz w:val="16"/>
                <w:szCs w:val="16"/>
              </w:rPr>
              <w:t>18</w:t>
            </w:r>
          </w:p>
        </w:tc>
        <w:tc>
          <w:tcPr>
            <w:tcW w:w="1081" w:type="pct"/>
            <w:shd w:val="clear" w:color="auto" w:fill="auto"/>
            <w:vAlign w:val="center"/>
          </w:tcPr>
          <w:p w14:paraId="03A02E5F" w14:textId="38BD53D5" w:rsidR="00B665B7" w:rsidRPr="00211C19" w:rsidRDefault="00B665B7" w:rsidP="00B665B7">
            <w:pPr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>
              <w:rPr>
                <w:rFonts w:cs="Calibri"/>
                <w:color w:val="000000"/>
                <w:kern w:val="24"/>
                <w:sz w:val="16"/>
                <w:szCs w:val="16"/>
              </w:rPr>
              <w:t>Par_AutoBrightLevel018</w:t>
            </w:r>
          </w:p>
        </w:tc>
        <w:tc>
          <w:tcPr>
            <w:tcW w:w="2433" w:type="pct"/>
            <w:vAlign w:val="center"/>
          </w:tcPr>
          <w:p w14:paraId="331F9222" w14:textId="5F363862" w:rsidR="00B665B7" w:rsidRPr="00211C19" w:rsidRDefault="00B665B7" w:rsidP="00B665B7">
            <w:pPr>
              <w:rPr>
                <w:rFonts w:eastAsia="현대하모니 L" w:cs="Calibri"/>
              </w:rPr>
            </w:pPr>
            <w:r>
              <w:rPr>
                <w:rFonts w:cs="Calibri"/>
                <w:color w:val="000000"/>
                <w:kern w:val="24"/>
                <w:sz w:val="16"/>
                <w:szCs w:val="16"/>
              </w:rPr>
              <w:t>Auto Bright Level 18</w:t>
            </w:r>
          </w:p>
        </w:tc>
        <w:tc>
          <w:tcPr>
            <w:tcW w:w="607" w:type="pct"/>
            <w:shd w:val="clear" w:color="auto" w:fill="auto"/>
            <w:noWrap/>
            <w:vAlign w:val="center"/>
          </w:tcPr>
          <w:p w14:paraId="5D35EEDA" w14:textId="38CDB90A" w:rsidR="00B665B7" w:rsidRPr="00211C19" w:rsidRDefault="00B665B7" w:rsidP="00B665B7">
            <w:pPr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>
              <w:rPr>
                <w:rFonts w:cstheme="minorBidi"/>
                <w:color w:val="000000"/>
                <w:kern w:val="24"/>
                <w:sz w:val="16"/>
                <w:szCs w:val="16"/>
              </w:rPr>
              <w:t>12.94%</w:t>
            </w:r>
          </w:p>
        </w:tc>
      </w:tr>
      <w:tr w:rsidR="00B665B7" w:rsidRPr="00211C19" w14:paraId="6F6B977B" w14:textId="77777777" w:rsidTr="00B665B7">
        <w:trPr>
          <w:trHeight w:val="170"/>
        </w:trPr>
        <w:tc>
          <w:tcPr>
            <w:tcW w:w="676" w:type="pct"/>
            <w:vMerge/>
            <w:vAlign w:val="center"/>
          </w:tcPr>
          <w:p w14:paraId="51011BCF" w14:textId="77777777" w:rsidR="00B665B7" w:rsidRPr="00211C19" w:rsidRDefault="00B665B7" w:rsidP="00B665B7">
            <w:pPr>
              <w:jc w:val="center"/>
              <w:rPr>
                <w:rFonts w:eastAsia="현대하모니 L" w:cs="Calibri"/>
                <w:sz w:val="16"/>
                <w:szCs w:val="16"/>
              </w:rPr>
            </w:pPr>
          </w:p>
        </w:tc>
        <w:tc>
          <w:tcPr>
            <w:tcW w:w="203" w:type="pct"/>
            <w:shd w:val="clear" w:color="auto" w:fill="auto"/>
            <w:vAlign w:val="center"/>
          </w:tcPr>
          <w:p w14:paraId="3294AC8A" w14:textId="3B7DBE00" w:rsidR="00B665B7" w:rsidRPr="00B665B7" w:rsidRDefault="00B665B7" w:rsidP="00B665B7">
            <w:pPr>
              <w:jc w:val="center"/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 w:rsidRPr="00B665B7">
              <w:rPr>
                <w:rFonts w:eastAsia="현대하모니 L" w:cs="Calibri" w:hint="eastAsia"/>
                <w:color w:val="000000" w:themeColor="dark1"/>
                <w:sz w:val="16"/>
                <w:szCs w:val="16"/>
              </w:rPr>
              <w:t>19</w:t>
            </w:r>
          </w:p>
        </w:tc>
        <w:tc>
          <w:tcPr>
            <w:tcW w:w="1081" w:type="pct"/>
            <w:shd w:val="clear" w:color="auto" w:fill="auto"/>
            <w:vAlign w:val="center"/>
          </w:tcPr>
          <w:p w14:paraId="0CAC09E5" w14:textId="5EAF3B96" w:rsidR="00B665B7" w:rsidRPr="00211C19" w:rsidRDefault="00B665B7" w:rsidP="00B665B7">
            <w:pPr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>
              <w:rPr>
                <w:rFonts w:cs="Calibri"/>
                <w:color w:val="000000"/>
                <w:kern w:val="24"/>
                <w:sz w:val="16"/>
                <w:szCs w:val="16"/>
              </w:rPr>
              <w:t>Par_AutoBrightLevel019</w:t>
            </w:r>
          </w:p>
        </w:tc>
        <w:tc>
          <w:tcPr>
            <w:tcW w:w="2433" w:type="pct"/>
            <w:vAlign w:val="center"/>
          </w:tcPr>
          <w:p w14:paraId="3F044EEA" w14:textId="1E3E5C9E" w:rsidR="00B665B7" w:rsidRPr="00211C19" w:rsidRDefault="00B665B7" w:rsidP="00B665B7">
            <w:pPr>
              <w:rPr>
                <w:rFonts w:eastAsia="현대하모니 L" w:cs="Calibri"/>
              </w:rPr>
            </w:pPr>
            <w:r>
              <w:rPr>
                <w:rFonts w:cs="Calibri"/>
                <w:color w:val="000000"/>
                <w:kern w:val="24"/>
                <w:sz w:val="16"/>
                <w:szCs w:val="16"/>
              </w:rPr>
              <w:t>Auto Bright Level 19</w:t>
            </w:r>
          </w:p>
        </w:tc>
        <w:tc>
          <w:tcPr>
            <w:tcW w:w="607" w:type="pct"/>
            <w:shd w:val="clear" w:color="auto" w:fill="auto"/>
            <w:noWrap/>
            <w:vAlign w:val="center"/>
          </w:tcPr>
          <w:p w14:paraId="23542DBE" w14:textId="0FD7E9F7" w:rsidR="00B665B7" w:rsidRPr="00211C19" w:rsidRDefault="00B665B7" w:rsidP="00B665B7">
            <w:pPr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>
              <w:rPr>
                <w:rFonts w:cstheme="minorBidi"/>
                <w:color w:val="000000"/>
                <w:kern w:val="24"/>
                <w:sz w:val="16"/>
                <w:szCs w:val="16"/>
              </w:rPr>
              <w:t>13.56%</w:t>
            </w:r>
          </w:p>
        </w:tc>
      </w:tr>
      <w:tr w:rsidR="00B665B7" w:rsidRPr="00211C19" w14:paraId="3600E58E" w14:textId="77777777" w:rsidTr="00B665B7">
        <w:trPr>
          <w:trHeight w:val="170"/>
        </w:trPr>
        <w:tc>
          <w:tcPr>
            <w:tcW w:w="676" w:type="pct"/>
            <w:vMerge/>
            <w:vAlign w:val="center"/>
          </w:tcPr>
          <w:p w14:paraId="0D9F3223" w14:textId="77777777" w:rsidR="00B665B7" w:rsidRPr="00211C19" w:rsidRDefault="00B665B7" w:rsidP="00B665B7">
            <w:pPr>
              <w:jc w:val="center"/>
              <w:rPr>
                <w:rFonts w:eastAsia="현대하모니 L" w:cs="Calibri"/>
                <w:sz w:val="16"/>
                <w:szCs w:val="16"/>
              </w:rPr>
            </w:pPr>
          </w:p>
        </w:tc>
        <w:tc>
          <w:tcPr>
            <w:tcW w:w="203" w:type="pct"/>
            <w:shd w:val="clear" w:color="auto" w:fill="auto"/>
            <w:vAlign w:val="center"/>
          </w:tcPr>
          <w:p w14:paraId="2F532449" w14:textId="239B11F4" w:rsidR="00B665B7" w:rsidRPr="00B665B7" w:rsidRDefault="00B665B7" w:rsidP="00B665B7">
            <w:pPr>
              <w:jc w:val="center"/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 w:rsidRPr="00B665B7">
              <w:rPr>
                <w:rFonts w:eastAsia="현대하모니 L" w:cs="Calibri" w:hint="eastAsia"/>
                <w:color w:val="000000" w:themeColor="dark1"/>
                <w:sz w:val="16"/>
                <w:szCs w:val="16"/>
              </w:rPr>
              <w:t>20</w:t>
            </w:r>
          </w:p>
        </w:tc>
        <w:tc>
          <w:tcPr>
            <w:tcW w:w="1081" w:type="pct"/>
            <w:shd w:val="clear" w:color="auto" w:fill="auto"/>
            <w:vAlign w:val="center"/>
          </w:tcPr>
          <w:p w14:paraId="23A3C782" w14:textId="702F69B0" w:rsidR="00B665B7" w:rsidRPr="00211C19" w:rsidRDefault="00B665B7" w:rsidP="00B665B7">
            <w:pPr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>
              <w:rPr>
                <w:rFonts w:cs="Calibri"/>
                <w:color w:val="000000"/>
                <w:kern w:val="24"/>
                <w:sz w:val="16"/>
                <w:szCs w:val="16"/>
              </w:rPr>
              <w:t>Par_AutoBrightLevel020</w:t>
            </w:r>
          </w:p>
        </w:tc>
        <w:tc>
          <w:tcPr>
            <w:tcW w:w="2433" w:type="pct"/>
            <w:vAlign w:val="center"/>
          </w:tcPr>
          <w:p w14:paraId="5D298889" w14:textId="4D561EB7" w:rsidR="00B665B7" w:rsidRPr="00211C19" w:rsidRDefault="00B665B7" w:rsidP="00B665B7">
            <w:pPr>
              <w:rPr>
                <w:rFonts w:eastAsia="현대하모니 L" w:cs="Calibri"/>
              </w:rPr>
            </w:pPr>
            <w:r>
              <w:rPr>
                <w:rFonts w:cs="Calibri"/>
                <w:color w:val="000000"/>
                <w:kern w:val="24"/>
                <w:sz w:val="16"/>
                <w:szCs w:val="16"/>
              </w:rPr>
              <w:t>Auto Bright Level 20</w:t>
            </w:r>
          </w:p>
        </w:tc>
        <w:tc>
          <w:tcPr>
            <w:tcW w:w="607" w:type="pct"/>
            <w:shd w:val="clear" w:color="auto" w:fill="auto"/>
            <w:noWrap/>
            <w:vAlign w:val="center"/>
          </w:tcPr>
          <w:p w14:paraId="1D67E675" w14:textId="0AF33946" w:rsidR="00B665B7" w:rsidRPr="00211C19" w:rsidRDefault="00B665B7" w:rsidP="00B665B7">
            <w:pPr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>
              <w:rPr>
                <w:rFonts w:cstheme="minorBidi"/>
                <w:color w:val="000000"/>
                <w:kern w:val="24"/>
                <w:sz w:val="16"/>
                <w:szCs w:val="16"/>
              </w:rPr>
              <w:t>14.18%</w:t>
            </w:r>
          </w:p>
        </w:tc>
      </w:tr>
      <w:tr w:rsidR="00B665B7" w:rsidRPr="00211C19" w14:paraId="7740CA77" w14:textId="77777777" w:rsidTr="00B665B7">
        <w:trPr>
          <w:trHeight w:val="170"/>
        </w:trPr>
        <w:tc>
          <w:tcPr>
            <w:tcW w:w="676" w:type="pct"/>
            <w:vMerge/>
            <w:vAlign w:val="center"/>
          </w:tcPr>
          <w:p w14:paraId="5B734443" w14:textId="77777777" w:rsidR="00B665B7" w:rsidRPr="00211C19" w:rsidRDefault="00B665B7" w:rsidP="00B665B7">
            <w:pPr>
              <w:jc w:val="center"/>
              <w:rPr>
                <w:rFonts w:eastAsia="현대하모니 L" w:cs="Calibri"/>
                <w:sz w:val="16"/>
                <w:szCs w:val="16"/>
              </w:rPr>
            </w:pPr>
          </w:p>
        </w:tc>
        <w:tc>
          <w:tcPr>
            <w:tcW w:w="203" w:type="pct"/>
            <w:shd w:val="clear" w:color="auto" w:fill="auto"/>
            <w:vAlign w:val="center"/>
          </w:tcPr>
          <w:p w14:paraId="700EA9B6" w14:textId="6D000AB0" w:rsidR="00B665B7" w:rsidRPr="00B665B7" w:rsidRDefault="00B665B7" w:rsidP="00B665B7">
            <w:pPr>
              <w:jc w:val="center"/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 w:rsidRPr="00B665B7">
              <w:rPr>
                <w:rFonts w:eastAsia="현대하모니 L" w:cs="Calibri" w:hint="eastAsia"/>
                <w:color w:val="000000" w:themeColor="dark1"/>
                <w:sz w:val="16"/>
                <w:szCs w:val="16"/>
              </w:rPr>
              <w:t>21</w:t>
            </w:r>
          </w:p>
        </w:tc>
        <w:tc>
          <w:tcPr>
            <w:tcW w:w="1081" w:type="pct"/>
            <w:shd w:val="clear" w:color="auto" w:fill="auto"/>
            <w:vAlign w:val="center"/>
          </w:tcPr>
          <w:p w14:paraId="7D91901E" w14:textId="3A116DD9" w:rsidR="00B665B7" w:rsidRPr="00211C19" w:rsidRDefault="00B665B7" w:rsidP="00B665B7">
            <w:pPr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>
              <w:rPr>
                <w:rFonts w:cs="Calibri"/>
                <w:color w:val="000000"/>
                <w:kern w:val="24"/>
                <w:sz w:val="16"/>
                <w:szCs w:val="16"/>
              </w:rPr>
              <w:t>Par_AutoBrightLevel021</w:t>
            </w:r>
          </w:p>
        </w:tc>
        <w:tc>
          <w:tcPr>
            <w:tcW w:w="2433" w:type="pct"/>
            <w:vAlign w:val="center"/>
          </w:tcPr>
          <w:p w14:paraId="5452C968" w14:textId="22A58EAB" w:rsidR="00B665B7" w:rsidRPr="00211C19" w:rsidRDefault="00B665B7" w:rsidP="00B665B7">
            <w:pPr>
              <w:rPr>
                <w:rFonts w:eastAsia="현대하모니 L" w:cs="Calibri"/>
              </w:rPr>
            </w:pPr>
            <w:r>
              <w:rPr>
                <w:rFonts w:cs="Calibri"/>
                <w:color w:val="000000"/>
                <w:kern w:val="24"/>
                <w:sz w:val="16"/>
                <w:szCs w:val="16"/>
              </w:rPr>
              <w:t>Auto Bright Level 21</w:t>
            </w:r>
          </w:p>
        </w:tc>
        <w:tc>
          <w:tcPr>
            <w:tcW w:w="607" w:type="pct"/>
            <w:shd w:val="clear" w:color="auto" w:fill="auto"/>
            <w:noWrap/>
            <w:vAlign w:val="center"/>
          </w:tcPr>
          <w:p w14:paraId="07057406" w14:textId="1821606B" w:rsidR="00B665B7" w:rsidRPr="00211C19" w:rsidRDefault="00B665B7" w:rsidP="00B665B7">
            <w:pPr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>
              <w:rPr>
                <w:rFonts w:cstheme="minorBidi"/>
                <w:color w:val="000000"/>
                <w:kern w:val="24"/>
                <w:sz w:val="16"/>
                <w:szCs w:val="16"/>
              </w:rPr>
              <w:t>14.81%</w:t>
            </w:r>
          </w:p>
        </w:tc>
      </w:tr>
      <w:tr w:rsidR="00B665B7" w:rsidRPr="00211C19" w14:paraId="02D4F0E9" w14:textId="77777777" w:rsidTr="00B665B7">
        <w:trPr>
          <w:trHeight w:val="170"/>
        </w:trPr>
        <w:tc>
          <w:tcPr>
            <w:tcW w:w="676" w:type="pct"/>
            <w:vMerge/>
            <w:vAlign w:val="center"/>
          </w:tcPr>
          <w:p w14:paraId="2880ECBE" w14:textId="77777777" w:rsidR="00B665B7" w:rsidRPr="00211C19" w:rsidRDefault="00B665B7" w:rsidP="00B665B7">
            <w:pPr>
              <w:jc w:val="center"/>
              <w:rPr>
                <w:rFonts w:eastAsia="현대하모니 L" w:cs="Calibri"/>
                <w:sz w:val="16"/>
                <w:szCs w:val="16"/>
              </w:rPr>
            </w:pPr>
          </w:p>
        </w:tc>
        <w:tc>
          <w:tcPr>
            <w:tcW w:w="203" w:type="pct"/>
            <w:shd w:val="clear" w:color="auto" w:fill="auto"/>
            <w:vAlign w:val="center"/>
          </w:tcPr>
          <w:p w14:paraId="7506EC51" w14:textId="35A6E777" w:rsidR="00B665B7" w:rsidRPr="00B665B7" w:rsidRDefault="00B665B7" w:rsidP="00B665B7">
            <w:pPr>
              <w:jc w:val="center"/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 w:rsidRPr="00B665B7">
              <w:rPr>
                <w:rFonts w:eastAsia="현대하모니 L" w:cs="Calibri" w:hint="eastAsia"/>
                <w:color w:val="000000" w:themeColor="dark1"/>
                <w:sz w:val="16"/>
                <w:szCs w:val="16"/>
              </w:rPr>
              <w:t>22</w:t>
            </w:r>
          </w:p>
        </w:tc>
        <w:tc>
          <w:tcPr>
            <w:tcW w:w="1081" w:type="pct"/>
            <w:shd w:val="clear" w:color="auto" w:fill="auto"/>
            <w:vAlign w:val="center"/>
          </w:tcPr>
          <w:p w14:paraId="25A4E194" w14:textId="49AFEE28" w:rsidR="00B665B7" w:rsidRPr="00211C19" w:rsidRDefault="00B665B7" w:rsidP="00B665B7">
            <w:pPr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>
              <w:rPr>
                <w:rFonts w:cs="Calibri"/>
                <w:color w:val="000000"/>
                <w:kern w:val="24"/>
                <w:sz w:val="16"/>
                <w:szCs w:val="16"/>
              </w:rPr>
              <w:t>Par_AutoBrightLevel022</w:t>
            </w:r>
          </w:p>
        </w:tc>
        <w:tc>
          <w:tcPr>
            <w:tcW w:w="2433" w:type="pct"/>
            <w:vAlign w:val="center"/>
          </w:tcPr>
          <w:p w14:paraId="416EB1DF" w14:textId="445F03F9" w:rsidR="00B665B7" w:rsidRPr="00211C19" w:rsidRDefault="00B665B7" w:rsidP="00B665B7">
            <w:pPr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>
              <w:rPr>
                <w:rFonts w:cs="Calibri"/>
                <w:color w:val="000000"/>
                <w:kern w:val="24"/>
                <w:sz w:val="16"/>
                <w:szCs w:val="16"/>
              </w:rPr>
              <w:t>Auto Bright Level 22</w:t>
            </w:r>
          </w:p>
        </w:tc>
        <w:tc>
          <w:tcPr>
            <w:tcW w:w="607" w:type="pct"/>
            <w:shd w:val="clear" w:color="auto" w:fill="auto"/>
            <w:noWrap/>
            <w:vAlign w:val="center"/>
          </w:tcPr>
          <w:p w14:paraId="4EAAA050" w14:textId="537C9B72" w:rsidR="00B665B7" w:rsidRPr="00211C19" w:rsidRDefault="00B665B7" w:rsidP="00B665B7">
            <w:pPr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>
              <w:rPr>
                <w:rFonts w:cstheme="minorBidi"/>
                <w:color w:val="000000"/>
                <w:kern w:val="24"/>
                <w:sz w:val="16"/>
                <w:szCs w:val="16"/>
              </w:rPr>
              <w:t>15.43%</w:t>
            </w:r>
          </w:p>
        </w:tc>
      </w:tr>
      <w:tr w:rsidR="00B665B7" w:rsidRPr="00211C19" w14:paraId="5345F6B2" w14:textId="77777777" w:rsidTr="00B665B7">
        <w:trPr>
          <w:trHeight w:val="170"/>
        </w:trPr>
        <w:tc>
          <w:tcPr>
            <w:tcW w:w="676" w:type="pct"/>
            <w:vMerge/>
            <w:vAlign w:val="center"/>
          </w:tcPr>
          <w:p w14:paraId="3E2AD7F0" w14:textId="77777777" w:rsidR="00B665B7" w:rsidRPr="00211C19" w:rsidRDefault="00B665B7" w:rsidP="00B665B7">
            <w:pPr>
              <w:jc w:val="center"/>
              <w:rPr>
                <w:rFonts w:eastAsia="현대하모니 L" w:cs="Calibri"/>
                <w:sz w:val="16"/>
                <w:szCs w:val="16"/>
              </w:rPr>
            </w:pPr>
          </w:p>
        </w:tc>
        <w:tc>
          <w:tcPr>
            <w:tcW w:w="203" w:type="pct"/>
            <w:shd w:val="clear" w:color="auto" w:fill="auto"/>
            <w:vAlign w:val="center"/>
          </w:tcPr>
          <w:p w14:paraId="0CAADBFF" w14:textId="5F0A9EDD" w:rsidR="00B665B7" w:rsidRPr="00B665B7" w:rsidRDefault="00B665B7" w:rsidP="00B665B7">
            <w:pPr>
              <w:jc w:val="center"/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 w:rsidRPr="00B665B7">
              <w:rPr>
                <w:rFonts w:eastAsia="현대하모니 L" w:cs="Calibri" w:hint="eastAsia"/>
                <w:color w:val="000000" w:themeColor="dark1"/>
                <w:sz w:val="16"/>
                <w:szCs w:val="16"/>
              </w:rPr>
              <w:t>23</w:t>
            </w:r>
          </w:p>
        </w:tc>
        <w:tc>
          <w:tcPr>
            <w:tcW w:w="1081" w:type="pct"/>
            <w:shd w:val="clear" w:color="auto" w:fill="auto"/>
            <w:vAlign w:val="center"/>
          </w:tcPr>
          <w:p w14:paraId="11C68CE6" w14:textId="7D504394" w:rsidR="00B665B7" w:rsidRPr="00211C19" w:rsidRDefault="00B665B7" w:rsidP="00B665B7">
            <w:pPr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>
              <w:rPr>
                <w:rFonts w:cs="Calibri"/>
                <w:color w:val="000000"/>
                <w:kern w:val="24"/>
                <w:sz w:val="16"/>
                <w:szCs w:val="16"/>
              </w:rPr>
              <w:t>Par_AutoBrightLevel023</w:t>
            </w:r>
          </w:p>
        </w:tc>
        <w:tc>
          <w:tcPr>
            <w:tcW w:w="2433" w:type="pct"/>
            <w:vAlign w:val="center"/>
          </w:tcPr>
          <w:p w14:paraId="0917FD12" w14:textId="0C2836BC" w:rsidR="00B665B7" w:rsidRPr="00211C19" w:rsidRDefault="00B665B7" w:rsidP="00B665B7">
            <w:pPr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>
              <w:rPr>
                <w:rFonts w:cs="Calibri"/>
                <w:color w:val="000000"/>
                <w:kern w:val="24"/>
                <w:sz w:val="16"/>
                <w:szCs w:val="16"/>
              </w:rPr>
              <w:t>Auto Bright Level 23</w:t>
            </w:r>
          </w:p>
        </w:tc>
        <w:tc>
          <w:tcPr>
            <w:tcW w:w="607" w:type="pct"/>
            <w:shd w:val="clear" w:color="auto" w:fill="auto"/>
            <w:noWrap/>
            <w:vAlign w:val="center"/>
          </w:tcPr>
          <w:p w14:paraId="785440C6" w14:textId="6E64558E" w:rsidR="00B665B7" w:rsidRPr="00211C19" w:rsidRDefault="00B665B7" w:rsidP="00B665B7">
            <w:pPr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>
              <w:rPr>
                <w:rFonts w:cstheme="minorBidi"/>
                <w:color w:val="000000"/>
                <w:kern w:val="24"/>
                <w:sz w:val="16"/>
                <w:szCs w:val="16"/>
              </w:rPr>
              <w:t>16.05%</w:t>
            </w:r>
          </w:p>
        </w:tc>
      </w:tr>
      <w:tr w:rsidR="00B665B7" w:rsidRPr="00211C19" w14:paraId="1BE0F73D" w14:textId="77777777" w:rsidTr="00B665B7">
        <w:trPr>
          <w:trHeight w:val="170"/>
        </w:trPr>
        <w:tc>
          <w:tcPr>
            <w:tcW w:w="676" w:type="pct"/>
            <w:vMerge/>
            <w:vAlign w:val="center"/>
          </w:tcPr>
          <w:p w14:paraId="3E15F3CA" w14:textId="77777777" w:rsidR="00B665B7" w:rsidRPr="00211C19" w:rsidRDefault="00B665B7" w:rsidP="00B665B7">
            <w:pPr>
              <w:jc w:val="center"/>
              <w:rPr>
                <w:rFonts w:eastAsia="현대하모니 L" w:cs="Calibri"/>
                <w:sz w:val="16"/>
                <w:szCs w:val="16"/>
              </w:rPr>
            </w:pPr>
          </w:p>
        </w:tc>
        <w:tc>
          <w:tcPr>
            <w:tcW w:w="203" w:type="pct"/>
            <w:shd w:val="clear" w:color="auto" w:fill="auto"/>
            <w:vAlign w:val="center"/>
          </w:tcPr>
          <w:p w14:paraId="6B366026" w14:textId="357D6DEF" w:rsidR="00B665B7" w:rsidRPr="00B665B7" w:rsidRDefault="00B665B7" w:rsidP="00B665B7">
            <w:pPr>
              <w:jc w:val="center"/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 w:rsidRPr="00B665B7">
              <w:rPr>
                <w:rFonts w:eastAsia="현대하모니 L" w:cs="Calibri" w:hint="eastAsia"/>
                <w:color w:val="000000" w:themeColor="dark1"/>
                <w:sz w:val="16"/>
                <w:szCs w:val="16"/>
              </w:rPr>
              <w:t>24</w:t>
            </w:r>
          </w:p>
        </w:tc>
        <w:tc>
          <w:tcPr>
            <w:tcW w:w="1081" w:type="pct"/>
            <w:shd w:val="clear" w:color="auto" w:fill="auto"/>
            <w:vAlign w:val="center"/>
          </w:tcPr>
          <w:p w14:paraId="201394DB" w14:textId="0B3D76CF" w:rsidR="00B665B7" w:rsidRPr="00211C19" w:rsidRDefault="00B665B7" w:rsidP="00B665B7">
            <w:pPr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>
              <w:rPr>
                <w:rFonts w:cs="Calibri"/>
                <w:color w:val="000000"/>
                <w:kern w:val="24"/>
                <w:sz w:val="16"/>
                <w:szCs w:val="16"/>
              </w:rPr>
              <w:t>Par_AutoBrightLevel024</w:t>
            </w:r>
          </w:p>
        </w:tc>
        <w:tc>
          <w:tcPr>
            <w:tcW w:w="2433" w:type="pct"/>
            <w:vAlign w:val="center"/>
          </w:tcPr>
          <w:p w14:paraId="2A426390" w14:textId="7DC88483" w:rsidR="00B665B7" w:rsidRPr="00211C19" w:rsidRDefault="00B665B7" w:rsidP="00B665B7">
            <w:pPr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>
              <w:rPr>
                <w:rFonts w:cs="Calibri"/>
                <w:color w:val="000000"/>
                <w:kern w:val="24"/>
                <w:sz w:val="16"/>
                <w:szCs w:val="16"/>
              </w:rPr>
              <w:t>Auto Bright Level 24</w:t>
            </w:r>
          </w:p>
        </w:tc>
        <w:tc>
          <w:tcPr>
            <w:tcW w:w="607" w:type="pct"/>
            <w:shd w:val="clear" w:color="auto" w:fill="auto"/>
            <w:noWrap/>
            <w:vAlign w:val="center"/>
          </w:tcPr>
          <w:p w14:paraId="4FF24229" w14:textId="1A330D11" w:rsidR="00B665B7" w:rsidRPr="00211C19" w:rsidRDefault="00B665B7" w:rsidP="00B665B7">
            <w:pPr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>
              <w:rPr>
                <w:rFonts w:cstheme="minorBidi"/>
                <w:color w:val="000000"/>
                <w:kern w:val="24"/>
                <w:sz w:val="16"/>
                <w:szCs w:val="16"/>
              </w:rPr>
              <w:t>16.67%</w:t>
            </w:r>
          </w:p>
        </w:tc>
      </w:tr>
      <w:tr w:rsidR="00B665B7" w:rsidRPr="00211C19" w14:paraId="1AF10FAB" w14:textId="77777777" w:rsidTr="00B665B7">
        <w:trPr>
          <w:trHeight w:val="170"/>
        </w:trPr>
        <w:tc>
          <w:tcPr>
            <w:tcW w:w="676" w:type="pct"/>
            <w:vMerge/>
            <w:vAlign w:val="center"/>
          </w:tcPr>
          <w:p w14:paraId="2079988F" w14:textId="77777777" w:rsidR="00B665B7" w:rsidRPr="00211C19" w:rsidRDefault="00B665B7" w:rsidP="00B665B7">
            <w:pPr>
              <w:jc w:val="center"/>
              <w:rPr>
                <w:rFonts w:eastAsia="현대하모니 L" w:cs="Calibri"/>
                <w:sz w:val="16"/>
                <w:szCs w:val="16"/>
              </w:rPr>
            </w:pPr>
          </w:p>
        </w:tc>
        <w:tc>
          <w:tcPr>
            <w:tcW w:w="203" w:type="pct"/>
            <w:shd w:val="clear" w:color="auto" w:fill="auto"/>
            <w:vAlign w:val="center"/>
          </w:tcPr>
          <w:p w14:paraId="73DE5EAB" w14:textId="27EF4803" w:rsidR="00B665B7" w:rsidRPr="00B665B7" w:rsidRDefault="00B665B7" w:rsidP="00B665B7">
            <w:pPr>
              <w:jc w:val="center"/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 w:rsidRPr="00B665B7">
              <w:rPr>
                <w:rFonts w:eastAsia="현대하모니 L" w:cs="Calibri" w:hint="eastAsia"/>
                <w:color w:val="000000" w:themeColor="dark1"/>
                <w:sz w:val="16"/>
                <w:szCs w:val="16"/>
              </w:rPr>
              <w:t>25</w:t>
            </w:r>
          </w:p>
        </w:tc>
        <w:tc>
          <w:tcPr>
            <w:tcW w:w="1081" w:type="pct"/>
            <w:shd w:val="clear" w:color="auto" w:fill="auto"/>
            <w:vAlign w:val="center"/>
          </w:tcPr>
          <w:p w14:paraId="34E2B338" w14:textId="5003A85B" w:rsidR="00B665B7" w:rsidRPr="00211C19" w:rsidRDefault="00B665B7" w:rsidP="00B665B7">
            <w:pPr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>
              <w:rPr>
                <w:rFonts w:cs="Calibri"/>
                <w:color w:val="000000"/>
                <w:kern w:val="24"/>
                <w:sz w:val="16"/>
                <w:szCs w:val="16"/>
              </w:rPr>
              <w:t>Par_AutoBrightLevel025</w:t>
            </w:r>
          </w:p>
        </w:tc>
        <w:tc>
          <w:tcPr>
            <w:tcW w:w="2433" w:type="pct"/>
            <w:vAlign w:val="center"/>
          </w:tcPr>
          <w:p w14:paraId="780230CD" w14:textId="10909AF7" w:rsidR="00B665B7" w:rsidRPr="00211C19" w:rsidRDefault="00B665B7" w:rsidP="00B665B7">
            <w:pPr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>
              <w:rPr>
                <w:rFonts w:cs="Calibri"/>
                <w:color w:val="000000"/>
                <w:kern w:val="24"/>
                <w:sz w:val="16"/>
                <w:szCs w:val="16"/>
              </w:rPr>
              <w:t>Auto Bright Level 25</w:t>
            </w:r>
          </w:p>
        </w:tc>
        <w:tc>
          <w:tcPr>
            <w:tcW w:w="607" w:type="pct"/>
            <w:shd w:val="clear" w:color="auto" w:fill="auto"/>
            <w:noWrap/>
            <w:vAlign w:val="center"/>
          </w:tcPr>
          <w:p w14:paraId="071710ED" w14:textId="33890EFB" w:rsidR="00B665B7" w:rsidRPr="00211C19" w:rsidRDefault="00B665B7" w:rsidP="00B665B7">
            <w:pPr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>
              <w:rPr>
                <w:rFonts w:cstheme="minorBidi"/>
                <w:color w:val="000000"/>
                <w:kern w:val="24"/>
                <w:sz w:val="16"/>
                <w:szCs w:val="16"/>
              </w:rPr>
              <w:t>17.93%</w:t>
            </w:r>
          </w:p>
        </w:tc>
      </w:tr>
      <w:tr w:rsidR="00B665B7" w:rsidRPr="00211C19" w14:paraId="23A44649" w14:textId="77777777" w:rsidTr="00B665B7">
        <w:trPr>
          <w:trHeight w:val="170"/>
        </w:trPr>
        <w:tc>
          <w:tcPr>
            <w:tcW w:w="676" w:type="pct"/>
            <w:vMerge/>
            <w:vAlign w:val="center"/>
          </w:tcPr>
          <w:p w14:paraId="2CF2D61C" w14:textId="77777777" w:rsidR="00B665B7" w:rsidRPr="00211C19" w:rsidRDefault="00B665B7" w:rsidP="00B665B7">
            <w:pPr>
              <w:jc w:val="center"/>
              <w:rPr>
                <w:rFonts w:eastAsia="현대하모니 L" w:cs="Calibri"/>
                <w:sz w:val="16"/>
                <w:szCs w:val="16"/>
              </w:rPr>
            </w:pPr>
          </w:p>
        </w:tc>
        <w:tc>
          <w:tcPr>
            <w:tcW w:w="203" w:type="pct"/>
            <w:shd w:val="clear" w:color="auto" w:fill="auto"/>
            <w:vAlign w:val="center"/>
          </w:tcPr>
          <w:p w14:paraId="7B0CB27B" w14:textId="21AA5AEE" w:rsidR="00B665B7" w:rsidRPr="00B665B7" w:rsidRDefault="00B665B7" w:rsidP="00B665B7">
            <w:pPr>
              <w:jc w:val="center"/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 w:rsidRPr="00B665B7">
              <w:rPr>
                <w:rFonts w:eastAsia="현대하모니 L" w:cs="Calibri" w:hint="eastAsia"/>
                <w:color w:val="000000" w:themeColor="dark1"/>
                <w:sz w:val="16"/>
                <w:szCs w:val="16"/>
              </w:rPr>
              <w:t>26</w:t>
            </w:r>
          </w:p>
        </w:tc>
        <w:tc>
          <w:tcPr>
            <w:tcW w:w="1081" w:type="pct"/>
            <w:shd w:val="clear" w:color="auto" w:fill="auto"/>
            <w:vAlign w:val="center"/>
          </w:tcPr>
          <w:p w14:paraId="31280F5F" w14:textId="375E9E00" w:rsidR="00B665B7" w:rsidRPr="00211C19" w:rsidRDefault="00B665B7" w:rsidP="00B665B7">
            <w:pPr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>
              <w:rPr>
                <w:rFonts w:cs="Calibri"/>
                <w:color w:val="000000"/>
                <w:kern w:val="24"/>
                <w:sz w:val="16"/>
                <w:szCs w:val="16"/>
              </w:rPr>
              <w:t>Par_AutoBrightLevel026</w:t>
            </w:r>
          </w:p>
        </w:tc>
        <w:tc>
          <w:tcPr>
            <w:tcW w:w="2433" w:type="pct"/>
            <w:vAlign w:val="center"/>
          </w:tcPr>
          <w:p w14:paraId="68E27E8F" w14:textId="1695B57F" w:rsidR="00B665B7" w:rsidRPr="00211C19" w:rsidRDefault="00B665B7" w:rsidP="00B665B7">
            <w:pPr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>
              <w:rPr>
                <w:rFonts w:cs="Calibri"/>
                <w:color w:val="000000"/>
                <w:kern w:val="24"/>
                <w:sz w:val="16"/>
                <w:szCs w:val="16"/>
              </w:rPr>
              <w:t>Auto Bright Level 26</w:t>
            </w:r>
          </w:p>
        </w:tc>
        <w:tc>
          <w:tcPr>
            <w:tcW w:w="607" w:type="pct"/>
            <w:shd w:val="clear" w:color="auto" w:fill="auto"/>
            <w:noWrap/>
            <w:vAlign w:val="center"/>
          </w:tcPr>
          <w:p w14:paraId="541E25FD" w14:textId="2C1089CD" w:rsidR="00B665B7" w:rsidRPr="00211C19" w:rsidRDefault="00B665B7" w:rsidP="00B665B7">
            <w:pPr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>
              <w:rPr>
                <w:rFonts w:cstheme="minorBidi"/>
                <w:color w:val="000000"/>
                <w:kern w:val="24"/>
                <w:sz w:val="16"/>
                <w:szCs w:val="16"/>
              </w:rPr>
              <w:t>19.20%</w:t>
            </w:r>
          </w:p>
        </w:tc>
      </w:tr>
      <w:tr w:rsidR="00B665B7" w:rsidRPr="00211C19" w14:paraId="6C028D3B" w14:textId="77777777" w:rsidTr="00B665B7">
        <w:trPr>
          <w:trHeight w:val="170"/>
        </w:trPr>
        <w:tc>
          <w:tcPr>
            <w:tcW w:w="676" w:type="pct"/>
            <w:vMerge/>
            <w:vAlign w:val="center"/>
          </w:tcPr>
          <w:p w14:paraId="70291D28" w14:textId="77777777" w:rsidR="00B665B7" w:rsidRPr="00211C19" w:rsidRDefault="00B665B7" w:rsidP="00B665B7">
            <w:pPr>
              <w:jc w:val="center"/>
              <w:rPr>
                <w:rFonts w:eastAsia="현대하모니 L" w:cs="Calibri"/>
                <w:sz w:val="16"/>
                <w:szCs w:val="16"/>
              </w:rPr>
            </w:pPr>
          </w:p>
        </w:tc>
        <w:tc>
          <w:tcPr>
            <w:tcW w:w="203" w:type="pct"/>
            <w:shd w:val="clear" w:color="auto" w:fill="auto"/>
            <w:vAlign w:val="center"/>
          </w:tcPr>
          <w:p w14:paraId="74508209" w14:textId="1F6F2D03" w:rsidR="00B665B7" w:rsidRPr="00B665B7" w:rsidRDefault="00B665B7" w:rsidP="00B665B7">
            <w:pPr>
              <w:jc w:val="center"/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 w:rsidRPr="00B665B7">
              <w:rPr>
                <w:rFonts w:eastAsia="현대하모니 L" w:cs="Calibri" w:hint="eastAsia"/>
                <w:color w:val="000000" w:themeColor="dark1"/>
                <w:sz w:val="16"/>
                <w:szCs w:val="16"/>
              </w:rPr>
              <w:t>27</w:t>
            </w:r>
          </w:p>
        </w:tc>
        <w:tc>
          <w:tcPr>
            <w:tcW w:w="1081" w:type="pct"/>
            <w:shd w:val="clear" w:color="auto" w:fill="auto"/>
            <w:vAlign w:val="center"/>
          </w:tcPr>
          <w:p w14:paraId="4F9992DF" w14:textId="43E031E7" w:rsidR="00B665B7" w:rsidRPr="00211C19" w:rsidRDefault="00B665B7" w:rsidP="00B665B7">
            <w:pPr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>
              <w:rPr>
                <w:rFonts w:cs="Calibri"/>
                <w:color w:val="000000"/>
                <w:kern w:val="24"/>
                <w:sz w:val="16"/>
                <w:szCs w:val="16"/>
              </w:rPr>
              <w:t>Par_AutoBrightLevel027</w:t>
            </w:r>
          </w:p>
        </w:tc>
        <w:tc>
          <w:tcPr>
            <w:tcW w:w="2433" w:type="pct"/>
            <w:vAlign w:val="center"/>
          </w:tcPr>
          <w:p w14:paraId="51A45BBD" w14:textId="086092B8" w:rsidR="00B665B7" w:rsidRPr="00211C19" w:rsidRDefault="00B665B7" w:rsidP="00B665B7">
            <w:pPr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>
              <w:rPr>
                <w:rFonts w:cs="Calibri"/>
                <w:color w:val="000000"/>
                <w:kern w:val="24"/>
                <w:sz w:val="16"/>
                <w:szCs w:val="16"/>
              </w:rPr>
              <w:t>Auto Bright Level 27</w:t>
            </w:r>
          </w:p>
        </w:tc>
        <w:tc>
          <w:tcPr>
            <w:tcW w:w="607" w:type="pct"/>
            <w:shd w:val="clear" w:color="auto" w:fill="auto"/>
            <w:noWrap/>
            <w:vAlign w:val="center"/>
          </w:tcPr>
          <w:p w14:paraId="29603CA0" w14:textId="1183566A" w:rsidR="00B665B7" w:rsidRPr="00211C19" w:rsidRDefault="00B665B7" w:rsidP="00B665B7">
            <w:pPr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>
              <w:rPr>
                <w:rFonts w:cstheme="minorBidi"/>
                <w:color w:val="000000"/>
                <w:kern w:val="24"/>
                <w:sz w:val="16"/>
                <w:szCs w:val="16"/>
              </w:rPr>
              <w:t>20.46%</w:t>
            </w:r>
          </w:p>
        </w:tc>
      </w:tr>
      <w:tr w:rsidR="00B665B7" w:rsidRPr="00211C19" w14:paraId="171CB0C1" w14:textId="77777777" w:rsidTr="00B665B7">
        <w:trPr>
          <w:trHeight w:val="170"/>
        </w:trPr>
        <w:tc>
          <w:tcPr>
            <w:tcW w:w="676" w:type="pct"/>
            <w:vMerge/>
            <w:vAlign w:val="center"/>
          </w:tcPr>
          <w:p w14:paraId="38F0F8BC" w14:textId="77777777" w:rsidR="00B665B7" w:rsidRPr="00211C19" w:rsidRDefault="00B665B7" w:rsidP="00B665B7">
            <w:pPr>
              <w:jc w:val="center"/>
              <w:rPr>
                <w:rFonts w:eastAsia="현대하모니 L" w:cs="Calibri"/>
                <w:sz w:val="16"/>
                <w:szCs w:val="16"/>
              </w:rPr>
            </w:pPr>
          </w:p>
        </w:tc>
        <w:tc>
          <w:tcPr>
            <w:tcW w:w="203" w:type="pct"/>
            <w:shd w:val="clear" w:color="auto" w:fill="auto"/>
            <w:vAlign w:val="center"/>
          </w:tcPr>
          <w:p w14:paraId="0F831825" w14:textId="071E89AF" w:rsidR="00B665B7" w:rsidRPr="00B665B7" w:rsidRDefault="00B665B7" w:rsidP="00B665B7">
            <w:pPr>
              <w:jc w:val="center"/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 w:rsidRPr="00B665B7">
              <w:rPr>
                <w:rFonts w:eastAsia="현대하모니 L" w:cs="Calibri" w:hint="eastAsia"/>
                <w:color w:val="000000" w:themeColor="dark1"/>
                <w:sz w:val="16"/>
                <w:szCs w:val="16"/>
              </w:rPr>
              <w:t>28</w:t>
            </w:r>
          </w:p>
        </w:tc>
        <w:tc>
          <w:tcPr>
            <w:tcW w:w="1081" w:type="pct"/>
            <w:shd w:val="clear" w:color="auto" w:fill="auto"/>
            <w:vAlign w:val="center"/>
          </w:tcPr>
          <w:p w14:paraId="334200BC" w14:textId="0AE744D6" w:rsidR="00B665B7" w:rsidRPr="00211C19" w:rsidRDefault="00B665B7" w:rsidP="00B665B7">
            <w:pPr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>
              <w:rPr>
                <w:rFonts w:cs="Calibri"/>
                <w:color w:val="000000"/>
                <w:kern w:val="24"/>
                <w:sz w:val="16"/>
                <w:szCs w:val="16"/>
              </w:rPr>
              <w:t>Par_AutoBrightLevel028</w:t>
            </w:r>
          </w:p>
        </w:tc>
        <w:tc>
          <w:tcPr>
            <w:tcW w:w="2433" w:type="pct"/>
            <w:vAlign w:val="center"/>
          </w:tcPr>
          <w:p w14:paraId="0622F61B" w14:textId="7BE95E8D" w:rsidR="00B665B7" w:rsidRPr="00211C19" w:rsidRDefault="00B665B7" w:rsidP="00B665B7">
            <w:pPr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>
              <w:rPr>
                <w:rFonts w:cs="Calibri"/>
                <w:color w:val="000000"/>
                <w:kern w:val="24"/>
                <w:sz w:val="16"/>
                <w:szCs w:val="16"/>
              </w:rPr>
              <w:t>Auto Bright Level 28</w:t>
            </w:r>
          </w:p>
        </w:tc>
        <w:tc>
          <w:tcPr>
            <w:tcW w:w="607" w:type="pct"/>
            <w:shd w:val="clear" w:color="auto" w:fill="auto"/>
            <w:noWrap/>
            <w:vAlign w:val="center"/>
          </w:tcPr>
          <w:p w14:paraId="06481A11" w14:textId="7696EB49" w:rsidR="00B665B7" w:rsidRPr="00211C19" w:rsidRDefault="00B665B7" w:rsidP="00B665B7">
            <w:pPr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>
              <w:rPr>
                <w:rFonts w:cstheme="minorBidi"/>
                <w:color w:val="000000"/>
                <w:kern w:val="24"/>
                <w:sz w:val="16"/>
                <w:szCs w:val="16"/>
              </w:rPr>
              <w:t>21.72%</w:t>
            </w:r>
          </w:p>
        </w:tc>
      </w:tr>
      <w:tr w:rsidR="00B665B7" w:rsidRPr="00211C19" w14:paraId="58C20FD9" w14:textId="77777777" w:rsidTr="00B665B7">
        <w:trPr>
          <w:trHeight w:val="170"/>
        </w:trPr>
        <w:tc>
          <w:tcPr>
            <w:tcW w:w="676" w:type="pct"/>
            <w:vMerge/>
            <w:vAlign w:val="center"/>
          </w:tcPr>
          <w:p w14:paraId="42B5A6E4" w14:textId="77777777" w:rsidR="00B665B7" w:rsidRPr="00211C19" w:rsidRDefault="00B665B7" w:rsidP="00B665B7">
            <w:pPr>
              <w:jc w:val="center"/>
              <w:rPr>
                <w:rFonts w:eastAsia="현대하모니 L" w:cs="Calibri"/>
                <w:sz w:val="16"/>
                <w:szCs w:val="16"/>
              </w:rPr>
            </w:pPr>
          </w:p>
        </w:tc>
        <w:tc>
          <w:tcPr>
            <w:tcW w:w="203" w:type="pct"/>
            <w:shd w:val="clear" w:color="auto" w:fill="auto"/>
            <w:vAlign w:val="center"/>
          </w:tcPr>
          <w:p w14:paraId="4DD05D4E" w14:textId="3994BDE4" w:rsidR="00B665B7" w:rsidRPr="00B665B7" w:rsidRDefault="00B665B7" w:rsidP="00B665B7">
            <w:pPr>
              <w:jc w:val="center"/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 w:rsidRPr="00B665B7">
              <w:rPr>
                <w:rFonts w:eastAsia="현대하모니 L" w:cs="Calibri" w:hint="eastAsia"/>
                <w:color w:val="000000" w:themeColor="dark1"/>
                <w:sz w:val="16"/>
                <w:szCs w:val="16"/>
              </w:rPr>
              <w:t>29</w:t>
            </w:r>
          </w:p>
        </w:tc>
        <w:tc>
          <w:tcPr>
            <w:tcW w:w="1081" w:type="pct"/>
            <w:shd w:val="clear" w:color="auto" w:fill="auto"/>
            <w:vAlign w:val="center"/>
          </w:tcPr>
          <w:p w14:paraId="4D98696E" w14:textId="65487804" w:rsidR="00B665B7" w:rsidRPr="00211C19" w:rsidRDefault="00B665B7" w:rsidP="00B665B7">
            <w:pPr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>
              <w:rPr>
                <w:rFonts w:cs="Calibri"/>
                <w:color w:val="000000"/>
                <w:kern w:val="24"/>
                <w:sz w:val="16"/>
                <w:szCs w:val="16"/>
              </w:rPr>
              <w:t>Par_AutoBrightLevel029</w:t>
            </w:r>
          </w:p>
        </w:tc>
        <w:tc>
          <w:tcPr>
            <w:tcW w:w="2433" w:type="pct"/>
            <w:vAlign w:val="center"/>
          </w:tcPr>
          <w:p w14:paraId="6B11709B" w14:textId="42DD52E4" w:rsidR="00B665B7" w:rsidRPr="00211C19" w:rsidRDefault="00B665B7" w:rsidP="00B665B7">
            <w:pPr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>
              <w:rPr>
                <w:rFonts w:cs="Calibri"/>
                <w:color w:val="000000"/>
                <w:kern w:val="24"/>
                <w:sz w:val="16"/>
                <w:szCs w:val="16"/>
              </w:rPr>
              <w:t>Auto Bright Level 29</w:t>
            </w:r>
          </w:p>
        </w:tc>
        <w:tc>
          <w:tcPr>
            <w:tcW w:w="607" w:type="pct"/>
            <w:shd w:val="clear" w:color="auto" w:fill="auto"/>
            <w:noWrap/>
            <w:vAlign w:val="center"/>
          </w:tcPr>
          <w:p w14:paraId="1719EDBC" w14:textId="16CD3400" w:rsidR="00B665B7" w:rsidRPr="00211C19" w:rsidRDefault="00B665B7" w:rsidP="00B665B7">
            <w:pPr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>
              <w:rPr>
                <w:rFonts w:cstheme="minorBidi"/>
                <w:color w:val="000000"/>
                <w:kern w:val="24"/>
                <w:sz w:val="16"/>
                <w:szCs w:val="16"/>
              </w:rPr>
              <w:t>22.98%</w:t>
            </w:r>
          </w:p>
        </w:tc>
      </w:tr>
      <w:tr w:rsidR="00B665B7" w:rsidRPr="00211C19" w14:paraId="0CBA6328" w14:textId="77777777" w:rsidTr="00B665B7">
        <w:trPr>
          <w:trHeight w:val="170"/>
        </w:trPr>
        <w:tc>
          <w:tcPr>
            <w:tcW w:w="676" w:type="pct"/>
            <w:vMerge/>
            <w:vAlign w:val="center"/>
          </w:tcPr>
          <w:p w14:paraId="27E6EDC5" w14:textId="77777777" w:rsidR="00B665B7" w:rsidRPr="00211C19" w:rsidRDefault="00B665B7" w:rsidP="00B665B7">
            <w:pPr>
              <w:jc w:val="center"/>
              <w:rPr>
                <w:rFonts w:eastAsia="현대하모니 L" w:cs="Calibri"/>
                <w:sz w:val="16"/>
                <w:szCs w:val="16"/>
              </w:rPr>
            </w:pPr>
          </w:p>
        </w:tc>
        <w:tc>
          <w:tcPr>
            <w:tcW w:w="203" w:type="pct"/>
            <w:shd w:val="clear" w:color="auto" w:fill="auto"/>
            <w:vAlign w:val="center"/>
          </w:tcPr>
          <w:p w14:paraId="613C74A8" w14:textId="1A4599F7" w:rsidR="00B665B7" w:rsidRPr="00B665B7" w:rsidRDefault="00B665B7" w:rsidP="00B665B7">
            <w:pPr>
              <w:jc w:val="center"/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 w:rsidRPr="00B665B7">
              <w:rPr>
                <w:rFonts w:eastAsia="현대하모니 L" w:cs="Calibri" w:hint="eastAsia"/>
                <w:color w:val="000000" w:themeColor="dark1"/>
                <w:sz w:val="16"/>
                <w:szCs w:val="16"/>
              </w:rPr>
              <w:t>30</w:t>
            </w:r>
          </w:p>
        </w:tc>
        <w:tc>
          <w:tcPr>
            <w:tcW w:w="1081" w:type="pct"/>
            <w:shd w:val="clear" w:color="auto" w:fill="auto"/>
            <w:vAlign w:val="center"/>
          </w:tcPr>
          <w:p w14:paraId="675445EB" w14:textId="28312D16" w:rsidR="00B665B7" w:rsidRPr="00211C19" w:rsidRDefault="00B665B7" w:rsidP="00B665B7">
            <w:pPr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>
              <w:rPr>
                <w:rFonts w:cs="Calibri"/>
                <w:color w:val="000000"/>
                <w:kern w:val="24"/>
                <w:sz w:val="16"/>
                <w:szCs w:val="16"/>
              </w:rPr>
              <w:t>Par_AutoBrightLevel030</w:t>
            </w:r>
          </w:p>
        </w:tc>
        <w:tc>
          <w:tcPr>
            <w:tcW w:w="2433" w:type="pct"/>
            <w:vAlign w:val="center"/>
          </w:tcPr>
          <w:p w14:paraId="270B3000" w14:textId="3FC1BE7C" w:rsidR="00B665B7" w:rsidRPr="00211C19" w:rsidRDefault="00B665B7" w:rsidP="00B665B7">
            <w:pPr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>
              <w:rPr>
                <w:rFonts w:cs="Calibri"/>
                <w:color w:val="000000"/>
                <w:kern w:val="24"/>
                <w:sz w:val="16"/>
                <w:szCs w:val="16"/>
              </w:rPr>
              <w:t>Auto Bright Level 30</w:t>
            </w:r>
          </w:p>
        </w:tc>
        <w:tc>
          <w:tcPr>
            <w:tcW w:w="607" w:type="pct"/>
            <w:shd w:val="clear" w:color="auto" w:fill="auto"/>
            <w:noWrap/>
            <w:vAlign w:val="center"/>
          </w:tcPr>
          <w:p w14:paraId="733D2B7E" w14:textId="5950ADCE" w:rsidR="00B665B7" w:rsidRPr="00211C19" w:rsidRDefault="00B665B7" w:rsidP="00B665B7">
            <w:pPr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>
              <w:rPr>
                <w:rFonts w:cstheme="minorBidi"/>
                <w:color w:val="000000"/>
                <w:kern w:val="24"/>
                <w:sz w:val="16"/>
                <w:szCs w:val="16"/>
              </w:rPr>
              <w:t>24.25%</w:t>
            </w:r>
          </w:p>
        </w:tc>
      </w:tr>
      <w:tr w:rsidR="00B665B7" w:rsidRPr="00211C19" w14:paraId="1ADA4618" w14:textId="77777777" w:rsidTr="00B665B7">
        <w:trPr>
          <w:trHeight w:val="170"/>
        </w:trPr>
        <w:tc>
          <w:tcPr>
            <w:tcW w:w="676" w:type="pct"/>
            <w:vMerge/>
            <w:vAlign w:val="center"/>
          </w:tcPr>
          <w:p w14:paraId="657ABC09" w14:textId="77777777" w:rsidR="00B665B7" w:rsidRPr="00211C19" w:rsidRDefault="00B665B7" w:rsidP="00B665B7">
            <w:pPr>
              <w:jc w:val="center"/>
              <w:rPr>
                <w:rFonts w:eastAsia="현대하모니 L" w:cs="Calibri"/>
                <w:sz w:val="16"/>
                <w:szCs w:val="16"/>
              </w:rPr>
            </w:pPr>
          </w:p>
        </w:tc>
        <w:tc>
          <w:tcPr>
            <w:tcW w:w="203" w:type="pct"/>
            <w:shd w:val="clear" w:color="auto" w:fill="auto"/>
            <w:vAlign w:val="center"/>
          </w:tcPr>
          <w:p w14:paraId="308CA28D" w14:textId="7B304CCD" w:rsidR="00B665B7" w:rsidRPr="00B665B7" w:rsidRDefault="00B665B7" w:rsidP="00B665B7">
            <w:pPr>
              <w:jc w:val="center"/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 w:rsidRPr="00B665B7">
              <w:rPr>
                <w:rFonts w:eastAsia="현대하모니 L" w:cs="Calibri" w:hint="eastAsia"/>
                <w:color w:val="000000" w:themeColor="dark1"/>
                <w:sz w:val="16"/>
                <w:szCs w:val="16"/>
              </w:rPr>
              <w:t>31</w:t>
            </w:r>
          </w:p>
        </w:tc>
        <w:tc>
          <w:tcPr>
            <w:tcW w:w="1081" w:type="pct"/>
            <w:shd w:val="clear" w:color="auto" w:fill="auto"/>
            <w:vAlign w:val="center"/>
          </w:tcPr>
          <w:p w14:paraId="1E44C9AD" w14:textId="019B7399" w:rsidR="00B665B7" w:rsidRPr="00211C19" w:rsidRDefault="00B665B7" w:rsidP="00B665B7">
            <w:pPr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>
              <w:rPr>
                <w:rFonts w:cs="Calibri"/>
                <w:color w:val="000000"/>
                <w:kern w:val="24"/>
                <w:sz w:val="16"/>
                <w:szCs w:val="16"/>
              </w:rPr>
              <w:t>Par_AutoBrightLevel031</w:t>
            </w:r>
          </w:p>
        </w:tc>
        <w:tc>
          <w:tcPr>
            <w:tcW w:w="2433" w:type="pct"/>
            <w:vAlign w:val="center"/>
          </w:tcPr>
          <w:p w14:paraId="4FF9AC24" w14:textId="06B563BB" w:rsidR="00B665B7" w:rsidRPr="00211C19" w:rsidRDefault="00B665B7" w:rsidP="00B665B7">
            <w:pPr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 w:rsidRPr="002A5A9A">
              <w:rPr>
                <w:rFonts w:cs="Calibri"/>
                <w:color w:val="000000"/>
                <w:kern w:val="24"/>
                <w:sz w:val="16"/>
                <w:szCs w:val="16"/>
              </w:rPr>
              <w:t>Auto Bright Level 31</w:t>
            </w:r>
          </w:p>
        </w:tc>
        <w:tc>
          <w:tcPr>
            <w:tcW w:w="607" w:type="pct"/>
            <w:shd w:val="clear" w:color="auto" w:fill="auto"/>
            <w:noWrap/>
            <w:vAlign w:val="center"/>
          </w:tcPr>
          <w:p w14:paraId="384DC70E" w14:textId="07288E75" w:rsidR="00B665B7" w:rsidRPr="00211C19" w:rsidRDefault="00B665B7" w:rsidP="00B665B7">
            <w:pPr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>
              <w:rPr>
                <w:rFonts w:cstheme="minorBidi"/>
                <w:color w:val="000000"/>
                <w:kern w:val="24"/>
                <w:sz w:val="16"/>
                <w:szCs w:val="16"/>
              </w:rPr>
              <w:t>25.51%</w:t>
            </w:r>
          </w:p>
        </w:tc>
      </w:tr>
      <w:tr w:rsidR="00B665B7" w:rsidRPr="00211C19" w14:paraId="0D6A753B" w14:textId="77777777" w:rsidTr="00B665B7">
        <w:trPr>
          <w:trHeight w:val="170"/>
        </w:trPr>
        <w:tc>
          <w:tcPr>
            <w:tcW w:w="676" w:type="pct"/>
            <w:vMerge/>
            <w:vAlign w:val="center"/>
          </w:tcPr>
          <w:p w14:paraId="42BFD0AC" w14:textId="77777777" w:rsidR="00B665B7" w:rsidRPr="00211C19" w:rsidRDefault="00B665B7" w:rsidP="00B665B7">
            <w:pPr>
              <w:jc w:val="center"/>
              <w:rPr>
                <w:rFonts w:eastAsia="현대하모니 L" w:cs="Calibri"/>
                <w:sz w:val="16"/>
                <w:szCs w:val="16"/>
              </w:rPr>
            </w:pPr>
          </w:p>
        </w:tc>
        <w:tc>
          <w:tcPr>
            <w:tcW w:w="203" w:type="pct"/>
            <w:shd w:val="clear" w:color="auto" w:fill="auto"/>
            <w:vAlign w:val="center"/>
          </w:tcPr>
          <w:p w14:paraId="53B53B0A" w14:textId="06FF5DE5" w:rsidR="00B665B7" w:rsidRPr="00B665B7" w:rsidRDefault="00B665B7" w:rsidP="00B665B7">
            <w:pPr>
              <w:jc w:val="center"/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 w:rsidRPr="00B665B7">
              <w:rPr>
                <w:rFonts w:eastAsia="현대하모니 L" w:cs="Calibri" w:hint="eastAsia"/>
                <w:color w:val="000000" w:themeColor="dark1"/>
                <w:sz w:val="16"/>
                <w:szCs w:val="16"/>
              </w:rPr>
              <w:t>32</w:t>
            </w:r>
          </w:p>
        </w:tc>
        <w:tc>
          <w:tcPr>
            <w:tcW w:w="1081" w:type="pct"/>
            <w:shd w:val="clear" w:color="auto" w:fill="auto"/>
            <w:vAlign w:val="center"/>
          </w:tcPr>
          <w:p w14:paraId="6AA6BF54" w14:textId="43AE5673" w:rsidR="00B665B7" w:rsidRPr="00211C19" w:rsidRDefault="00B665B7" w:rsidP="00B665B7">
            <w:pPr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>
              <w:rPr>
                <w:rFonts w:cs="Calibri"/>
                <w:color w:val="000000"/>
                <w:kern w:val="24"/>
                <w:sz w:val="16"/>
                <w:szCs w:val="16"/>
              </w:rPr>
              <w:t>Par_AutoBrightLevel032</w:t>
            </w:r>
          </w:p>
        </w:tc>
        <w:tc>
          <w:tcPr>
            <w:tcW w:w="2433" w:type="pct"/>
            <w:vAlign w:val="center"/>
          </w:tcPr>
          <w:p w14:paraId="1A06EB69" w14:textId="77BFB7C0" w:rsidR="00B665B7" w:rsidRPr="00211C19" w:rsidRDefault="00B665B7" w:rsidP="00B665B7">
            <w:pPr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 w:rsidRPr="002A5A9A">
              <w:rPr>
                <w:rFonts w:cs="Calibri"/>
                <w:color w:val="000000"/>
                <w:kern w:val="24"/>
                <w:sz w:val="16"/>
                <w:szCs w:val="16"/>
              </w:rPr>
              <w:t>Auto Bright Level 32</w:t>
            </w:r>
          </w:p>
        </w:tc>
        <w:tc>
          <w:tcPr>
            <w:tcW w:w="607" w:type="pct"/>
            <w:shd w:val="clear" w:color="auto" w:fill="auto"/>
            <w:noWrap/>
            <w:vAlign w:val="center"/>
          </w:tcPr>
          <w:p w14:paraId="1681D238" w14:textId="39EDD115" w:rsidR="00B665B7" w:rsidRPr="00211C19" w:rsidRDefault="00B665B7" w:rsidP="00B665B7">
            <w:pPr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>
              <w:rPr>
                <w:rFonts w:cstheme="minorBidi"/>
                <w:color w:val="000000"/>
                <w:kern w:val="24"/>
                <w:sz w:val="16"/>
                <w:szCs w:val="16"/>
              </w:rPr>
              <w:t>26.77%</w:t>
            </w:r>
          </w:p>
        </w:tc>
      </w:tr>
      <w:tr w:rsidR="00B665B7" w:rsidRPr="00211C19" w14:paraId="1AC99DC3" w14:textId="77777777" w:rsidTr="00B665B7">
        <w:trPr>
          <w:trHeight w:val="170"/>
        </w:trPr>
        <w:tc>
          <w:tcPr>
            <w:tcW w:w="676" w:type="pct"/>
            <w:vMerge/>
            <w:vAlign w:val="center"/>
          </w:tcPr>
          <w:p w14:paraId="48200577" w14:textId="77777777" w:rsidR="00B665B7" w:rsidRPr="00211C19" w:rsidRDefault="00B665B7" w:rsidP="00B665B7">
            <w:pPr>
              <w:jc w:val="center"/>
              <w:rPr>
                <w:rFonts w:eastAsia="현대하모니 L" w:cs="Calibri"/>
                <w:sz w:val="16"/>
                <w:szCs w:val="16"/>
              </w:rPr>
            </w:pPr>
          </w:p>
        </w:tc>
        <w:tc>
          <w:tcPr>
            <w:tcW w:w="203" w:type="pct"/>
            <w:shd w:val="clear" w:color="auto" w:fill="auto"/>
            <w:vAlign w:val="center"/>
          </w:tcPr>
          <w:p w14:paraId="0F7E8671" w14:textId="0DC1D2C4" w:rsidR="00B665B7" w:rsidRPr="00B665B7" w:rsidRDefault="00B665B7" w:rsidP="00B665B7">
            <w:pPr>
              <w:jc w:val="center"/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 w:rsidRPr="00B665B7">
              <w:rPr>
                <w:rFonts w:eastAsia="현대하모니 L" w:cs="Calibri" w:hint="eastAsia"/>
                <w:color w:val="000000" w:themeColor="dark1"/>
                <w:sz w:val="16"/>
                <w:szCs w:val="16"/>
              </w:rPr>
              <w:t>33</w:t>
            </w:r>
          </w:p>
        </w:tc>
        <w:tc>
          <w:tcPr>
            <w:tcW w:w="1081" w:type="pct"/>
            <w:shd w:val="clear" w:color="auto" w:fill="auto"/>
            <w:vAlign w:val="center"/>
          </w:tcPr>
          <w:p w14:paraId="03F85939" w14:textId="12375784" w:rsidR="00B665B7" w:rsidRPr="00211C19" w:rsidRDefault="00B665B7" w:rsidP="00B665B7">
            <w:pPr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>
              <w:rPr>
                <w:rFonts w:cs="Calibri"/>
                <w:color w:val="000000"/>
                <w:kern w:val="24"/>
                <w:sz w:val="16"/>
                <w:szCs w:val="16"/>
              </w:rPr>
              <w:t>Par_AutoBrightLevel033</w:t>
            </w:r>
          </w:p>
        </w:tc>
        <w:tc>
          <w:tcPr>
            <w:tcW w:w="2433" w:type="pct"/>
            <w:vAlign w:val="center"/>
          </w:tcPr>
          <w:p w14:paraId="69838DB6" w14:textId="10F93125" w:rsidR="00B665B7" w:rsidRPr="00211C19" w:rsidRDefault="00B665B7" w:rsidP="00B665B7">
            <w:pPr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 w:rsidRPr="002A5A9A">
              <w:rPr>
                <w:rFonts w:cs="Calibri"/>
                <w:color w:val="000000"/>
                <w:kern w:val="24"/>
                <w:sz w:val="16"/>
                <w:szCs w:val="16"/>
              </w:rPr>
              <w:t>Auto Bright Level 33</w:t>
            </w:r>
          </w:p>
        </w:tc>
        <w:tc>
          <w:tcPr>
            <w:tcW w:w="607" w:type="pct"/>
            <w:shd w:val="clear" w:color="auto" w:fill="auto"/>
            <w:noWrap/>
            <w:vAlign w:val="center"/>
          </w:tcPr>
          <w:p w14:paraId="76E06D2F" w14:textId="737ADD68" w:rsidR="00B665B7" w:rsidRPr="00211C19" w:rsidRDefault="00B665B7" w:rsidP="00B665B7">
            <w:pPr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>
              <w:rPr>
                <w:rFonts w:cstheme="minorBidi"/>
                <w:color w:val="000000"/>
                <w:kern w:val="24"/>
                <w:sz w:val="16"/>
                <w:szCs w:val="16"/>
              </w:rPr>
              <w:t>28.03%</w:t>
            </w:r>
          </w:p>
        </w:tc>
      </w:tr>
      <w:tr w:rsidR="00B665B7" w:rsidRPr="00211C19" w14:paraId="37D38361" w14:textId="77777777" w:rsidTr="00B665B7">
        <w:trPr>
          <w:trHeight w:val="170"/>
        </w:trPr>
        <w:tc>
          <w:tcPr>
            <w:tcW w:w="676" w:type="pct"/>
            <w:vMerge/>
            <w:vAlign w:val="center"/>
          </w:tcPr>
          <w:p w14:paraId="43B5F4B7" w14:textId="77777777" w:rsidR="00B665B7" w:rsidRPr="00211C19" w:rsidRDefault="00B665B7" w:rsidP="00B665B7">
            <w:pPr>
              <w:jc w:val="center"/>
              <w:rPr>
                <w:rFonts w:eastAsia="현대하모니 L" w:cs="Calibri"/>
                <w:sz w:val="16"/>
                <w:szCs w:val="16"/>
              </w:rPr>
            </w:pPr>
          </w:p>
        </w:tc>
        <w:tc>
          <w:tcPr>
            <w:tcW w:w="203" w:type="pct"/>
            <w:shd w:val="clear" w:color="auto" w:fill="auto"/>
            <w:vAlign w:val="center"/>
          </w:tcPr>
          <w:p w14:paraId="3679F722" w14:textId="5FBF61FF" w:rsidR="00B665B7" w:rsidRPr="00B665B7" w:rsidRDefault="00B665B7" w:rsidP="00B665B7">
            <w:pPr>
              <w:jc w:val="center"/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 w:rsidRPr="00B665B7">
              <w:rPr>
                <w:rFonts w:eastAsia="현대하모니 L" w:cs="Calibri" w:hint="eastAsia"/>
                <w:color w:val="000000" w:themeColor="dark1"/>
                <w:sz w:val="16"/>
                <w:szCs w:val="16"/>
              </w:rPr>
              <w:t>34</w:t>
            </w:r>
          </w:p>
        </w:tc>
        <w:tc>
          <w:tcPr>
            <w:tcW w:w="1081" w:type="pct"/>
            <w:shd w:val="clear" w:color="auto" w:fill="auto"/>
            <w:vAlign w:val="center"/>
          </w:tcPr>
          <w:p w14:paraId="000AA75A" w14:textId="70252ACF" w:rsidR="00B665B7" w:rsidRPr="00211C19" w:rsidRDefault="00B665B7" w:rsidP="00B665B7">
            <w:pPr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>
              <w:rPr>
                <w:rFonts w:cs="Calibri"/>
                <w:color w:val="000000"/>
                <w:kern w:val="24"/>
                <w:sz w:val="16"/>
                <w:szCs w:val="16"/>
              </w:rPr>
              <w:t>Par_AutoBrightLevel034</w:t>
            </w:r>
          </w:p>
        </w:tc>
        <w:tc>
          <w:tcPr>
            <w:tcW w:w="2433" w:type="pct"/>
            <w:vAlign w:val="center"/>
          </w:tcPr>
          <w:p w14:paraId="33C2CC90" w14:textId="42DF1D9A" w:rsidR="00B665B7" w:rsidRPr="00211C19" w:rsidRDefault="00B665B7" w:rsidP="00B665B7">
            <w:pPr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 w:rsidRPr="002A5A9A">
              <w:rPr>
                <w:rFonts w:cs="Calibri"/>
                <w:color w:val="000000"/>
                <w:kern w:val="24"/>
                <w:sz w:val="16"/>
                <w:szCs w:val="16"/>
              </w:rPr>
              <w:t>Auto Bright Level 34</w:t>
            </w:r>
          </w:p>
        </w:tc>
        <w:tc>
          <w:tcPr>
            <w:tcW w:w="607" w:type="pct"/>
            <w:shd w:val="clear" w:color="auto" w:fill="auto"/>
            <w:noWrap/>
            <w:vAlign w:val="center"/>
          </w:tcPr>
          <w:p w14:paraId="532E71E0" w14:textId="4B8CC342" w:rsidR="00B665B7" w:rsidRPr="00211C19" w:rsidRDefault="00B665B7" w:rsidP="00B665B7">
            <w:pPr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>
              <w:rPr>
                <w:rFonts w:cstheme="minorBidi"/>
                <w:color w:val="000000"/>
                <w:kern w:val="24"/>
                <w:sz w:val="16"/>
                <w:szCs w:val="16"/>
              </w:rPr>
              <w:t>29.30%</w:t>
            </w:r>
          </w:p>
        </w:tc>
      </w:tr>
      <w:tr w:rsidR="00B665B7" w:rsidRPr="00211C19" w14:paraId="5CCD4CB4" w14:textId="77777777" w:rsidTr="00B665B7">
        <w:trPr>
          <w:trHeight w:val="170"/>
        </w:trPr>
        <w:tc>
          <w:tcPr>
            <w:tcW w:w="676" w:type="pct"/>
            <w:vMerge/>
            <w:vAlign w:val="center"/>
          </w:tcPr>
          <w:p w14:paraId="4863F462" w14:textId="77777777" w:rsidR="00B665B7" w:rsidRPr="00211C19" w:rsidRDefault="00B665B7" w:rsidP="00B665B7">
            <w:pPr>
              <w:jc w:val="center"/>
              <w:rPr>
                <w:rFonts w:eastAsia="현대하모니 L" w:cs="Calibri"/>
                <w:sz w:val="16"/>
                <w:szCs w:val="16"/>
              </w:rPr>
            </w:pPr>
          </w:p>
        </w:tc>
        <w:tc>
          <w:tcPr>
            <w:tcW w:w="203" w:type="pct"/>
            <w:shd w:val="clear" w:color="auto" w:fill="auto"/>
            <w:vAlign w:val="center"/>
          </w:tcPr>
          <w:p w14:paraId="3DA32CC4" w14:textId="4C1F67B3" w:rsidR="00B665B7" w:rsidRPr="00B665B7" w:rsidRDefault="00B665B7" w:rsidP="00B665B7">
            <w:pPr>
              <w:jc w:val="center"/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 w:rsidRPr="00B665B7">
              <w:rPr>
                <w:rFonts w:eastAsia="현대하모니 L" w:cs="Calibri" w:hint="eastAsia"/>
                <w:color w:val="000000" w:themeColor="dark1"/>
                <w:sz w:val="16"/>
                <w:szCs w:val="16"/>
              </w:rPr>
              <w:t>35</w:t>
            </w:r>
          </w:p>
        </w:tc>
        <w:tc>
          <w:tcPr>
            <w:tcW w:w="1081" w:type="pct"/>
            <w:shd w:val="clear" w:color="auto" w:fill="auto"/>
            <w:vAlign w:val="center"/>
          </w:tcPr>
          <w:p w14:paraId="37F93AE3" w14:textId="5CE82874" w:rsidR="00B665B7" w:rsidRPr="00211C19" w:rsidRDefault="00B665B7" w:rsidP="00B665B7">
            <w:pPr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>
              <w:rPr>
                <w:rFonts w:cs="Calibri"/>
                <w:color w:val="000000"/>
                <w:kern w:val="24"/>
                <w:sz w:val="16"/>
                <w:szCs w:val="16"/>
              </w:rPr>
              <w:t>Par_AutoBrightLevel035</w:t>
            </w:r>
          </w:p>
        </w:tc>
        <w:tc>
          <w:tcPr>
            <w:tcW w:w="2433" w:type="pct"/>
            <w:vAlign w:val="center"/>
          </w:tcPr>
          <w:p w14:paraId="6F54EE94" w14:textId="047F6987" w:rsidR="00B665B7" w:rsidRPr="00211C19" w:rsidRDefault="00B665B7" w:rsidP="00B665B7">
            <w:pPr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 w:rsidRPr="002A5A9A">
              <w:rPr>
                <w:rFonts w:cs="Calibri"/>
                <w:color w:val="000000"/>
                <w:kern w:val="24"/>
                <w:sz w:val="16"/>
                <w:szCs w:val="16"/>
              </w:rPr>
              <w:t>Auto Bright Level 35</w:t>
            </w:r>
          </w:p>
        </w:tc>
        <w:tc>
          <w:tcPr>
            <w:tcW w:w="607" w:type="pct"/>
            <w:shd w:val="clear" w:color="auto" w:fill="auto"/>
            <w:noWrap/>
            <w:vAlign w:val="center"/>
          </w:tcPr>
          <w:p w14:paraId="285194FC" w14:textId="722BAB24" w:rsidR="00B665B7" w:rsidRPr="00211C19" w:rsidRDefault="00B665B7" w:rsidP="00B665B7">
            <w:pPr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>
              <w:rPr>
                <w:rFonts w:cstheme="minorBidi"/>
                <w:color w:val="000000"/>
                <w:kern w:val="24"/>
                <w:sz w:val="16"/>
                <w:szCs w:val="16"/>
              </w:rPr>
              <w:t>30.56%</w:t>
            </w:r>
          </w:p>
        </w:tc>
      </w:tr>
      <w:tr w:rsidR="00B665B7" w:rsidRPr="00211C19" w14:paraId="6514B027" w14:textId="77777777" w:rsidTr="00B665B7">
        <w:trPr>
          <w:trHeight w:val="170"/>
        </w:trPr>
        <w:tc>
          <w:tcPr>
            <w:tcW w:w="676" w:type="pct"/>
            <w:vMerge/>
            <w:vAlign w:val="center"/>
          </w:tcPr>
          <w:p w14:paraId="4B048855" w14:textId="77777777" w:rsidR="00B665B7" w:rsidRPr="00211C19" w:rsidRDefault="00B665B7" w:rsidP="00B665B7">
            <w:pPr>
              <w:jc w:val="center"/>
              <w:rPr>
                <w:rFonts w:eastAsia="현대하모니 L" w:cs="Calibri"/>
                <w:sz w:val="16"/>
                <w:szCs w:val="16"/>
              </w:rPr>
            </w:pPr>
          </w:p>
        </w:tc>
        <w:tc>
          <w:tcPr>
            <w:tcW w:w="203" w:type="pct"/>
            <w:shd w:val="clear" w:color="auto" w:fill="auto"/>
            <w:vAlign w:val="center"/>
          </w:tcPr>
          <w:p w14:paraId="07EEF0C9" w14:textId="6BDA25BA" w:rsidR="00B665B7" w:rsidRPr="00B665B7" w:rsidRDefault="00B665B7" w:rsidP="00B665B7">
            <w:pPr>
              <w:jc w:val="center"/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 w:rsidRPr="00B665B7">
              <w:rPr>
                <w:rFonts w:eastAsia="현대하모니 L" w:cs="Calibri" w:hint="eastAsia"/>
                <w:color w:val="000000" w:themeColor="dark1"/>
                <w:sz w:val="16"/>
                <w:szCs w:val="16"/>
              </w:rPr>
              <w:t>36</w:t>
            </w:r>
          </w:p>
        </w:tc>
        <w:tc>
          <w:tcPr>
            <w:tcW w:w="1081" w:type="pct"/>
            <w:shd w:val="clear" w:color="auto" w:fill="auto"/>
            <w:vAlign w:val="center"/>
          </w:tcPr>
          <w:p w14:paraId="74980291" w14:textId="5164E1A7" w:rsidR="00B665B7" w:rsidRPr="00211C19" w:rsidRDefault="00B665B7" w:rsidP="00B665B7">
            <w:pPr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>
              <w:rPr>
                <w:rFonts w:cs="Calibri"/>
                <w:color w:val="000000"/>
                <w:kern w:val="24"/>
                <w:sz w:val="16"/>
                <w:szCs w:val="16"/>
              </w:rPr>
              <w:t>Par_AutoBrightLevel036</w:t>
            </w:r>
          </w:p>
        </w:tc>
        <w:tc>
          <w:tcPr>
            <w:tcW w:w="2433" w:type="pct"/>
            <w:vAlign w:val="center"/>
          </w:tcPr>
          <w:p w14:paraId="06A773AF" w14:textId="27000595" w:rsidR="00B665B7" w:rsidRPr="00211C19" w:rsidRDefault="00B665B7" w:rsidP="00B665B7">
            <w:pPr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 w:rsidRPr="002A5A9A">
              <w:rPr>
                <w:rFonts w:cs="Calibri"/>
                <w:color w:val="000000"/>
                <w:kern w:val="24"/>
                <w:sz w:val="16"/>
                <w:szCs w:val="16"/>
              </w:rPr>
              <w:t>Auto Bright Level 36</w:t>
            </w:r>
          </w:p>
        </w:tc>
        <w:tc>
          <w:tcPr>
            <w:tcW w:w="607" w:type="pct"/>
            <w:shd w:val="clear" w:color="auto" w:fill="auto"/>
            <w:noWrap/>
            <w:vAlign w:val="center"/>
          </w:tcPr>
          <w:p w14:paraId="610DAF8D" w14:textId="10518110" w:rsidR="00B665B7" w:rsidRPr="00211C19" w:rsidRDefault="00B665B7" w:rsidP="00B665B7">
            <w:pPr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>
              <w:rPr>
                <w:rFonts w:cstheme="minorBidi"/>
                <w:color w:val="000000"/>
                <w:kern w:val="24"/>
                <w:sz w:val="16"/>
                <w:szCs w:val="16"/>
              </w:rPr>
              <w:t>31.82%</w:t>
            </w:r>
          </w:p>
        </w:tc>
      </w:tr>
      <w:tr w:rsidR="00B665B7" w:rsidRPr="00211C19" w14:paraId="0E736E2A" w14:textId="77777777" w:rsidTr="00B665B7">
        <w:trPr>
          <w:trHeight w:val="170"/>
        </w:trPr>
        <w:tc>
          <w:tcPr>
            <w:tcW w:w="676" w:type="pct"/>
            <w:vMerge/>
            <w:vAlign w:val="center"/>
          </w:tcPr>
          <w:p w14:paraId="65B6B2A4" w14:textId="77777777" w:rsidR="00B665B7" w:rsidRPr="00211C19" w:rsidRDefault="00B665B7" w:rsidP="00B665B7">
            <w:pPr>
              <w:jc w:val="center"/>
              <w:rPr>
                <w:rFonts w:eastAsia="현대하모니 L" w:cs="Calibri"/>
                <w:sz w:val="16"/>
                <w:szCs w:val="16"/>
              </w:rPr>
            </w:pPr>
          </w:p>
        </w:tc>
        <w:tc>
          <w:tcPr>
            <w:tcW w:w="203" w:type="pct"/>
            <w:shd w:val="clear" w:color="auto" w:fill="auto"/>
            <w:vAlign w:val="center"/>
          </w:tcPr>
          <w:p w14:paraId="2CF01BB1" w14:textId="2AE63966" w:rsidR="00B665B7" w:rsidRPr="00B665B7" w:rsidRDefault="00B665B7" w:rsidP="00B665B7">
            <w:pPr>
              <w:jc w:val="center"/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 w:rsidRPr="00B665B7">
              <w:rPr>
                <w:rFonts w:eastAsia="현대하모니 L" w:cs="Calibri" w:hint="eastAsia"/>
                <w:color w:val="000000" w:themeColor="dark1"/>
                <w:sz w:val="16"/>
                <w:szCs w:val="16"/>
              </w:rPr>
              <w:t>37</w:t>
            </w:r>
          </w:p>
        </w:tc>
        <w:tc>
          <w:tcPr>
            <w:tcW w:w="1081" w:type="pct"/>
            <w:shd w:val="clear" w:color="auto" w:fill="auto"/>
            <w:vAlign w:val="center"/>
          </w:tcPr>
          <w:p w14:paraId="12630E2D" w14:textId="263192A5" w:rsidR="00B665B7" w:rsidRPr="00211C19" w:rsidRDefault="00B665B7" w:rsidP="00B665B7">
            <w:pPr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>
              <w:rPr>
                <w:rFonts w:cs="Calibri"/>
                <w:color w:val="000000"/>
                <w:kern w:val="24"/>
                <w:sz w:val="16"/>
                <w:szCs w:val="16"/>
              </w:rPr>
              <w:t>Par_AutoBrightLevel037</w:t>
            </w:r>
          </w:p>
        </w:tc>
        <w:tc>
          <w:tcPr>
            <w:tcW w:w="2433" w:type="pct"/>
            <w:vAlign w:val="center"/>
          </w:tcPr>
          <w:p w14:paraId="7D2382A6" w14:textId="46E2FF0B" w:rsidR="00B665B7" w:rsidRPr="00211C19" w:rsidRDefault="00B665B7" w:rsidP="00B665B7">
            <w:pPr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 w:rsidRPr="002A5A9A">
              <w:rPr>
                <w:rFonts w:cs="Calibri"/>
                <w:color w:val="000000"/>
                <w:kern w:val="24"/>
                <w:sz w:val="16"/>
                <w:szCs w:val="16"/>
              </w:rPr>
              <w:t>Auto Bright Level 37</w:t>
            </w:r>
          </w:p>
        </w:tc>
        <w:tc>
          <w:tcPr>
            <w:tcW w:w="607" w:type="pct"/>
            <w:shd w:val="clear" w:color="auto" w:fill="auto"/>
            <w:noWrap/>
            <w:vAlign w:val="center"/>
          </w:tcPr>
          <w:p w14:paraId="5658243F" w14:textId="21D0F564" w:rsidR="00B665B7" w:rsidRPr="00211C19" w:rsidRDefault="00B665B7" w:rsidP="00B665B7">
            <w:pPr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>
              <w:rPr>
                <w:rFonts w:cstheme="minorBidi"/>
                <w:color w:val="000000"/>
                <w:kern w:val="24"/>
                <w:sz w:val="16"/>
                <w:szCs w:val="16"/>
              </w:rPr>
              <w:t>33.08%</w:t>
            </w:r>
          </w:p>
        </w:tc>
      </w:tr>
      <w:tr w:rsidR="00B665B7" w:rsidRPr="00211C19" w14:paraId="4EAF586E" w14:textId="77777777" w:rsidTr="00B665B7">
        <w:trPr>
          <w:trHeight w:val="170"/>
        </w:trPr>
        <w:tc>
          <w:tcPr>
            <w:tcW w:w="676" w:type="pct"/>
            <w:vMerge/>
            <w:vAlign w:val="center"/>
          </w:tcPr>
          <w:p w14:paraId="7D55FC99" w14:textId="77777777" w:rsidR="00B665B7" w:rsidRPr="00211C19" w:rsidRDefault="00B665B7" w:rsidP="00B665B7">
            <w:pPr>
              <w:jc w:val="center"/>
              <w:rPr>
                <w:rFonts w:eastAsia="현대하모니 L" w:cs="Calibri"/>
                <w:sz w:val="16"/>
                <w:szCs w:val="16"/>
              </w:rPr>
            </w:pPr>
          </w:p>
        </w:tc>
        <w:tc>
          <w:tcPr>
            <w:tcW w:w="203" w:type="pct"/>
            <w:shd w:val="clear" w:color="auto" w:fill="auto"/>
            <w:vAlign w:val="center"/>
          </w:tcPr>
          <w:p w14:paraId="66C87463" w14:textId="5D34B606" w:rsidR="00B665B7" w:rsidRPr="00B665B7" w:rsidRDefault="00B665B7" w:rsidP="00B665B7">
            <w:pPr>
              <w:jc w:val="center"/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 w:rsidRPr="00B665B7">
              <w:rPr>
                <w:rFonts w:eastAsia="현대하모니 L" w:cs="Calibri" w:hint="eastAsia"/>
                <w:color w:val="000000" w:themeColor="dark1"/>
                <w:sz w:val="16"/>
                <w:szCs w:val="16"/>
              </w:rPr>
              <w:t>38</w:t>
            </w:r>
          </w:p>
        </w:tc>
        <w:tc>
          <w:tcPr>
            <w:tcW w:w="1081" w:type="pct"/>
            <w:shd w:val="clear" w:color="auto" w:fill="auto"/>
            <w:vAlign w:val="center"/>
          </w:tcPr>
          <w:p w14:paraId="3325EF14" w14:textId="56D388A6" w:rsidR="00B665B7" w:rsidRPr="00211C19" w:rsidRDefault="00B665B7" w:rsidP="00B665B7">
            <w:pPr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>
              <w:rPr>
                <w:rFonts w:cs="Calibri"/>
                <w:color w:val="000000"/>
                <w:kern w:val="24"/>
                <w:sz w:val="16"/>
                <w:szCs w:val="16"/>
              </w:rPr>
              <w:t>Par_AutoBrightLevel038</w:t>
            </w:r>
          </w:p>
        </w:tc>
        <w:tc>
          <w:tcPr>
            <w:tcW w:w="2433" w:type="pct"/>
            <w:vAlign w:val="center"/>
          </w:tcPr>
          <w:p w14:paraId="5151A86F" w14:textId="0D5F21A4" w:rsidR="00B665B7" w:rsidRPr="00211C19" w:rsidRDefault="00B665B7" w:rsidP="00B665B7">
            <w:pPr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 w:rsidRPr="002A5A9A">
              <w:rPr>
                <w:rFonts w:cs="Calibri"/>
                <w:color w:val="000000"/>
                <w:kern w:val="24"/>
                <w:sz w:val="16"/>
                <w:szCs w:val="16"/>
              </w:rPr>
              <w:t>Auto Bright Level 38</w:t>
            </w:r>
          </w:p>
        </w:tc>
        <w:tc>
          <w:tcPr>
            <w:tcW w:w="607" w:type="pct"/>
            <w:shd w:val="clear" w:color="auto" w:fill="auto"/>
            <w:noWrap/>
            <w:vAlign w:val="center"/>
          </w:tcPr>
          <w:p w14:paraId="44B77FD1" w14:textId="6862C81B" w:rsidR="00B665B7" w:rsidRPr="00211C19" w:rsidRDefault="00B665B7" w:rsidP="00B665B7">
            <w:pPr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>
              <w:rPr>
                <w:rFonts w:cstheme="minorBidi"/>
                <w:color w:val="000000"/>
                <w:kern w:val="24"/>
                <w:sz w:val="16"/>
                <w:szCs w:val="16"/>
              </w:rPr>
              <w:t>34.35%</w:t>
            </w:r>
          </w:p>
        </w:tc>
      </w:tr>
      <w:tr w:rsidR="00B665B7" w:rsidRPr="00211C19" w14:paraId="6C39CD4F" w14:textId="77777777" w:rsidTr="00B665B7">
        <w:trPr>
          <w:trHeight w:val="170"/>
        </w:trPr>
        <w:tc>
          <w:tcPr>
            <w:tcW w:w="676" w:type="pct"/>
            <w:vMerge/>
            <w:vAlign w:val="center"/>
          </w:tcPr>
          <w:p w14:paraId="37E05631" w14:textId="77777777" w:rsidR="00B665B7" w:rsidRPr="00211C19" w:rsidRDefault="00B665B7" w:rsidP="00B665B7">
            <w:pPr>
              <w:jc w:val="center"/>
              <w:rPr>
                <w:rFonts w:eastAsia="현대하모니 L" w:cs="Calibri"/>
                <w:sz w:val="16"/>
                <w:szCs w:val="16"/>
              </w:rPr>
            </w:pPr>
          </w:p>
        </w:tc>
        <w:tc>
          <w:tcPr>
            <w:tcW w:w="203" w:type="pct"/>
            <w:shd w:val="clear" w:color="auto" w:fill="auto"/>
            <w:vAlign w:val="center"/>
          </w:tcPr>
          <w:p w14:paraId="345774A9" w14:textId="4A37F851" w:rsidR="00B665B7" w:rsidRPr="00B665B7" w:rsidRDefault="00B665B7" w:rsidP="00B665B7">
            <w:pPr>
              <w:jc w:val="center"/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 w:rsidRPr="00B665B7">
              <w:rPr>
                <w:rFonts w:eastAsia="현대하모니 L" w:cs="Calibri" w:hint="eastAsia"/>
                <w:color w:val="000000" w:themeColor="dark1"/>
                <w:sz w:val="16"/>
                <w:szCs w:val="16"/>
              </w:rPr>
              <w:t>39</w:t>
            </w:r>
          </w:p>
        </w:tc>
        <w:tc>
          <w:tcPr>
            <w:tcW w:w="1081" w:type="pct"/>
            <w:shd w:val="clear" w:color="auto" w:fill="auto"/>
            <w:vAlign w:val="center"/>
          </w:tcPr>
          <w:p w14:paraId="1A234F96" w14:textId="0C2E37CD" w:rsidR="00B665B7" w:rsidRPr="00211C19" w:rsidRDefault="00B665B7" w:rsidP="00B665B7">
            <w:pPr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>
              <w:rPr>
                <w:rFonts w:cs="Calibri"/>
                <w:color w:val="000000"/>
                <w:kern w:val="24"/>
                <w:sz w:val="16"/>
                <w:szCs w:val="16"/>
              </w:rPr>
              <w:t>Par_AutoBrightLevel039</w:t>
            </w:r>
          </w:p>
        </w:tc>
        <w:tc>
          <w:tcPr>
            <w:tcW w:w="2433" w:type="pct"/>
            <w:vAlign w:val="center"/>
          </w:tcPr>
          <w:p w14:paraId="57B0FF50" w14:textId="159A3F7C" w:rsidR="00B665B7" w:rsidRPr="00211C19" w:rsidRDefault="00B665B7" w:rsidP="00B665B7">
            <w:pPr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 w:rsidRPr="002A5A9A">
              <w:rPr>
                <w:rFonts w:cs="Calibri"/>
                <w:color w:val="000000"/>
                <w:kern w:val="24"/>
                <w:sz w:val="16"/>
                <w:szCs w:val="16"/>
              </w:rPr>
              <w:t>Auto Bright Level 39</w:t>
            </w:r>
          </w:p>
        </w:tc>
        <w:tc>
          <w:tcPr>
            <w:tcW w:w="607" w:type="pct"/>
            <w:shd w:val="clear" w:color="auto" w:fill="auto"/>
            <w:noWrap/>
            <w:vAlign w:val="center"/>
          </w:tcPr>
          <w:p w14:paraId="3C3F8764" w14:textId="30A3984A" w:rsidR="00B665B7" w:rsidRPr="00211C19" w:rsidRDefault="00B665B7" w:rsidP="00B665B7">
            <w:pPr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>
              <w:rPr>
                <w:rFonts w:cstheme="minorBidi"/>
                <w:color w:val="000000"/>
                <w:kern w:val="24"/>
                <w:sz w:val="16"/>
                <w:szCs w:val="16"/>
              </w:rPr>
              <w:t>35.61%</w:t>
            </w:r>
          </w:p>
        </w:tc>
      </w:tr>
      <w:tr w:rsidR="00B665B7" w:rsidRPr="00211C19" w14:paraId="09FF2D28" w14:textId="77777777" w:rsidTr="00B665B7">
        <w:trPr>
          <w:trHeight w:val="170"/>
        </w:trPr>
        <w:tc>
          <w:tcPr>
            <w:tcW w:w="676" w:type="pct"/>
            <w:vMerge/>
            <w:vAlign w:val="center"/>
          </w:tcPr>
          <w:p w14:paraId="00864292" w14:textId="77777777" w:rsidR="00B665B7" w:rsidRPr="00211C19" w:rsidRDefault="00B665B7" w:rsidP="00B665B7">
            <w:pPr>
              <w:jc w:val="center"/>
              <w:rPr>
                <w:rFonts w:eastAsia="현대하모니 L" w:cs="Calibri"/>
                <w:sz w:val="16"/>
                <w:szCs w:val="16"/>
              </w:rPr>
            </w:pPr>
          </w:p>
        </w:tc>
        <w:tc>
          <w:tcPr>
            <w:tcW w:w="203" w:type="pct"/>
            <w:shd w:val="clear" w:color="auto" w:fill="auto"/>
            <w:vAlign w:val="center"/>
          </w:tcPr>
          <w:p w14:paraId="39B479AF" w14:textId="603E2A18" w:rsidR="00B665B7" w:rsidRPr="00B665B7" w:rsidRDefault="00B665B7" w:rsidP="00B665B7">
            <w:pPr>
              <w:jc w:val="center"/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 w:rsidRPr="00B665B7">
              <w:rPr>
                <w:rFonts w:eastAsia="현대하모니 L" w:cs="Calibri" w:hint="eastAsia"/>
                <w:color w:val="000000" w:themeColor="dark1"/>
                <w:sz w:val="16"/>
                <w:szCs w:val="16"/>
              </w:rPr>
              <w:t>40</w:t>
            </w:r>
          </w:p>
        </w:tc>
        <w:tc>
          <w:tcPr>
            <w:tcW w:w="1081" w:type="pct"/>
            <w:shd w:val="clear" w:color="auto" w:fill="auto"/>
            <w:vAlign w:val="center"/>
          </w:tcPr>
          <w:p w14:paraId="5BAD1394" w14:textId="641F71BC" w:rsidR="00B665B7" w:rsidRPr="00211C19" w:rsidRDefault="00B665B7" w:rsidP="00B665B7">
            <w:pPr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>
              <w:rPr>
                <w:rFonts w:cs="Calibri"/>
                <w:color w:val="000000"/>
                <w:kern w:val="24"/>
                <w:sz w:val="16"/>
                <w:szCs w:val="16"/>
              </w:rPr>
              <w:t>Par_AutoBrightLevel040</w:t>
            </w:r>
          </w:p>
        </w:tc>
        <w:tc>
          <w:tcPr>
            <w:tcW w:w="2433" w:type="pct"/>
            <w:vAlign w:val="center"/>
          </w:tcPr>
          <w:p w14:paraId="19D4F460" w14:textId="598246A5" w:rsidR="00B665B7" w:rsidRPr="00211C19" w:rsidRDefault="00B665B7" w:rsidP="00B665B7">
            <w:pPr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 w:rsidRPr="002A5A9A">
              <w:rPr>
                <w:rFonts w:cs="Calibri"/>
                <w:color w:val="000000"/>
                <w:kern w:val="24"/>
                <w:sz w:val="16"/>
                <w:szCs w:val="16"/>
              </w:rPr>
              <w:t>Auto Bright Level 40</w:t>
            </w:r>
          </w:p>
        </w:tc>
        <w:tc>
          <w:tcPr>
            <w:tcW w:w="607" w:type="pct"/>
            <w:shd w:val="clear" w:color="auto" w:fill="auto"/>
            <w:noWrap/>
            <w:vAlign w:val="center"/>
          </w:tcPr>
          <w:p w14:paraId="19AFD806" w14:textId="0F16189E" w:rsidR="00B665B7" w:rsidRPr="00211C19" w:rsidRDefault="00B665B7" w:rsidP="00B665B7">
            <w:pPr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>
              <w:rPr>
                <w:rFonts w:cstheme="minorBidi"/>
                <w:color w:val="000000"/>
                <w:kern w:val="24"/>
                <w:sz w:val="16"/>
                <w:szCs w:val="16"/>
              </w:rPr>
              <w:t>36.87%</w:t>
            </w:r>
          </w:p>
        </w:tc>
      </w:tr>
      <w:tr w:rsidR="00B665B7" w:rsidRPr="00211C19" w14:paraId="63217A14" w14:textId="77777777" w:rsidTr="00B665B7">
        <w:trPr>
          <w:trHeight w:val="170"/>
        </w:trPr>
        <w:tc>
          <w:tcPr>
            <w:tcW w:w="676" w:type="pct"/>
            <w:vMerge/>
            <w:vAlign w:val="center"/>
          </w:tcPr>
          <w:p w14:paraId="1D741C3E" w14:textId="77777777" w:rsidR="00B665B7" w:rsidRPr="00211C19" w:rsidRDefault="00B665B7" w:rsidP="00B665B7">
            <w:pPr>
              <w:jc w:val="center"/>
              <w:rPr>
                <w:rFonts w:eastAsia="현대하모니 L" w:cs="Calibri"/>
                <w:sz w:val="16"/>
                <w:szCs w:val="16"/>
              </w:rPr>
            </w:pPr>
          </w:p>
        </w:tc>
        <w:tc>
          <w:tcPr>
            <w:tcW w:w="203" w:type="pct"/>
            <w:shd w:val="clear" w:color="auto" w:fill="auto"/>
            <w:vAlign w:val="center"/>
          </w:tcPr>
          <w:p w14:paraId="0A6C3FA8" w14:textId="4BE1BF6C" w:rsidR="00B665B7" w:rsidRPr="00B665B7" w:rsidRDefault="00B665B7" w:rsidP="00B665B7">
            <w:pPr>
              <w:jc w:val="center"/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 w:rsidRPr="00B665B7">
              <w:rPr>
                <w:rFonts w:eastAsia="현대하모니 L" w:cs="Calibri" w:hint="eastAsia"/>
                <w:color w:val="000000" w:themeColor="dark1"/>
                <w:sz w:val="16"/>
                <w:szCs w:val="16"/>
              </w:rPr>
              <w:t>41</w:t>
            </w:r>
          </w:p>
        </w:tc>
        <w:tc>
          <w:tcPr>
            <w:tcW w:w="1081" w:type="pct"/>
            <w:shd w:val="clear" w:color="auto" w:fill="auto"/>
            <w:vAlign w:val="center"/>
          </w:tcPr>
          <w:p w14:paraId="75D2CE4B" w14:textId="255B3754" w:rsidR="00B665B7" w:rsidRPr="00211C19" w:rsidRDefault="00B665B7" w:rsidP="00B665B7">
            <w:pPr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>
              <w:rPr>
                <w:rFonts w:cs="Calibri"/>
                <w:color w:val="000000"/>
                <w:kern w:val="24"/>
                <w:sz w:val="16"/>
                <w:szCs w:val="16"/>
              </w:rPr>
              <w:t>Par_AutoBrightLevel041</w:t>
            </w:r>
          </w:p>
        </w:tc>
        <w:tc>
          <w:tcPr>
            <w:tcW w:w="2433" w:type="pct"/>
            <w:vAlign w:val="center"/>
          </w:tcPr>
          <w:p w14:paraId="33411147" w14:textId="75DD1688" w:rsidR="00B665B7" w:rsidRPr="00211C19" w:rsidRDefault="00B665B7" w:rsidP="00B665B7">
            <w:pPr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 w:rsidRPr="002A5A9A">
              <w:rPr>
                <w:rFonts w:cs="Calibri"/>
                <w:color w:val="000000"/>
                <w:kern w:val="24"/>
                <w:sz w:val="16"/>
                <w:szCs w:val="16"/>
              </w:rPr>
              <w:t>Auto Bright Level 41</w:t>
            </w:r>
          </w:p>
        </w:tc>
        <w:tc>
          <w:tcPr>
            <w:tcW w:w="607" w:type="pct"/>
            <w:shd w:val="clear" w:color="auto" w:fill="auto"/>
            <w:noWrap/>
            <w:vAlign w:val="center"/>
          </w:tcPr>
          <w:p w14:paraId="62409859" w14:textId="5DBB0EAF" w:rsidR="00B665B7" w:rsidRPr="00211C19" w:rsidRDefault="00B665B7" w:rsidP="00B665B7">
            <w:pPr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>
              <w:rPr>
                <w:rFonts w:cstheme="minorBidi"/>
                <w:color w:val="000000"/>
                <w:kern w:val="24"/>
                <w:sz w:val="16"/>
                <w:szCs w:val="16"/>
              </w:rPr>
              <w:t>38.13%</w:t>
            </w:r>
          </w:p>
        </w:tc>
      </w:tr>
      <w:tr w:rsidR="00B665B7" w:rsidRPr="00211C19" w14:paraId="15F55989" w14:textId="77777777" w:rsidTr="00B665B7">
        <w:trPr>
          <w:trHeight w:val="170"/>
        </w:trPr>
        <w:tc>
          <w:tcPr>
            <w:tcW w:w="676" w:type="pct"/>
            <w:vMerge/>
            <w:vAlign w:val="center"/>
          </w:tcPr>
          <w:p w14:paraId="165532C0" w14:textId="77777777" w:rsidR="00B665B7" w:rsidRPr="00211C19" w:rsidRDefault="00B665B7" w:rsidP="00B665B7">
            <w:pPr>
              <w:jc w:val="center"/>
              <w:rPr>
                <w:rFonts w:eastAsia="현대하모니 L" w:cs="Calibri"/>
                <w:sz w:val="16"/>
                <w:szCs w:val="16"/>
              </w:rPr>
            </w:pPr>
          </w:p>
        </w:tc>
        <w:tc>
          <w:tcPr>
            <w:tcW w:w="203" w:type="pct"/>
            <w:shd w:val="clear" w:color="auto" w:fill="auto"/>
            <w:vAlign w:val="center"/>
          </w:tcPr>
          <w:p w14:paraId="5D88AF4A" w14:textId="2E7970DF" w:rsidR="00B665B7" w:rsidRPr="00B665B7" w:rsidRDefault="00B665B7" w:rsidP="00B665B7">
            <w:pPr>
              <w:jc w:val="center"/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 w:rsidRPr="00B665B7">
              <w:rPr>
                <w:rFonts w:eastAsia="현대하모니 L" w:cs="Calibri" w:hint="eastAsia"/>
                <w:color w:val="000000" w:themeColor="dark1"/>
                <w:sz w:val="16"/>
                <w:szCs w:val="16"/>
              </w:rPr>
              <w:t>42</w:t>
            </w:r>
          </w:p>
        </w:tc>
        <w:tc>
          <w:tcPr>
            <w:tcW w:w="1081" w:type="pct"/>
            <w:shd w:val="clear" w:color="auto" w:fill="auto"/>
            <w:vAlign w:val="center"/>
          </w:tcPr>
          <w:p w14:paraId="5FB984EB" w14:textId="376658EC" w:rsidR="00B665B7" w:rsidRPr="00211C19" w:rsidRDefault="00B665B7" w:rsidP="00B665B7">
            <w:pPr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>
              <w:rPr>
                <w:rFonts w:cs="Calibri"/>
                <w:color w:val="000000"/>
                <w:kern w:val="24"/>
                <w:sz w:val="16"/>
                <w:szCs w:val="16"/>
              </w:rPr>
              <w:t>Par_AutoBrightLevel042</w:t>
            </w:r>
          </w:p>
        </w:tc>
        <w:tc>
          <w:tcPr>
            <w:tcW w:w="2433" w:type="pct"/>
            <w:vAlign w:val="center"/>
          </w:tcPr>
          <w:p w14:paraId="6B2D1FCF" w14:textId="3DB66381" w:rsidR="00B665B7" w:rsidRPr="00211C19" w:rsidRDefault="00B665B7" w:rsidP="00B665B7">
            <w:pPr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 w:rsidRPr="002A5A9A">
              <w:rPr>
                <w:rFonts w:cs="Calibri"/>
                <w:color w:val="000000"/>
                <w:kern w:val="24"/>
                <w:sz w:val="16"/>
                <w:szCs w:val="16"/>
              </w:rPr>
              <w:t>Auto Bright Level 42</w:t>
            </w:r>
          </w:p>
        </w:tc>
        <w:tc>
          <w:tcPr>
            <w:tcW w:w="607" w:type="pct"/>
            <w:shd w:val="clear" w:color="auto" w:fill="auto"/>
            <w:noWrap/>
            <w:vAlign w:val="center"/>
          </w:tcPr>
          <w:p w14:paraId="3D2A2C61" w14:textId="6C2F2CA2" w:rsidR="00B665B7" w:rsidRPr="00211C19" w:rsidRDefault="00B665B7" w:rsidP="00B665B7">
            <w:pPr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>
              <w:rPr>
                <w:rFonts w:cstheme="minorBidi"/>
                <w:color w:val="000000"/>
                <w:kern w:val="24"/>
                <w:sz w:val="16"/>
                <w:szCs w:val="16"/>
              </w:rPr>
              <w:t>39.40%</w:t>
            </w:r>
          </w:p>
        </w:tc>
      </w:tr>
      <w:tr w:rsidR="00B665B7" w:rsidRPr="00211C19" w14:paraId="4B461C02" w14:textId="77777777" w:rsidTr="00B665B7">
        <w:trPr>
          <w:trHeight w:val="170"/>
        </w:trPr>
        <w:tc>
          <w:tcPr>
            <w:tcW w:w="676" w:type="pct"/>
            <w:vMerge/>
            <w:vAlign w:val="center"/>
          </w:tcPr>
          <w:p w14:paraId="551699C6" w14:textId="77777777" w:rsidR="00B665B7" w:rsidRPr="00211C19" w:rsidRDefault="00B665B7" w:rsidP="00B665B7">
            <w:pPr>
              <w:jc w:val="center"/>
              <w:rPr>
                <w:rFonts w:eastAsia="현대하모니 L" w:cs="Calibri"/>
                <w:sz w:val="16"/>
                <w:szCs w:val="16"/>
              </w:rPr>
            </w:pPr>
          </w:p>
        </w:tc>
        <w:tc>
          <w:tcPr>
            <w:tcW w:w="203" w:type="pct"/>
            <w:shd w:val="clear" w:color="auto" w:fill="auto"/>
            <w:vAlign w:val="center"/>
          </w:tcPr>
          <w:p w14:paraId="5F162914" w14:textId="03EBDE4D" w:rsidR="00B665B7" w:rsidRPr="00B665B7" w:rsidRDefault="00B665B7" w:rsidP="00B665B7">
            <w:pPr>
              <w:jc w:val="center"/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 w:rsidRPr="00B665B7">
              <w:rPr>
                <w:rFonts w:eastAsia="현대하모니 L" w:cs="Calibri" w:hint="eastAsia"/>
                <w:color w:val="000000" w:themeColor="dark1"/>
                <w:sz w:val="16"/>
                <w:szCs w:val="16"/>
              </w:rPr>
              <w:t>43</w:t>
            </w:r>
          </w:p>
        </w:tc>
        <w:tc>
          <w:tcPr>
            <w:tcW w:w="1081" w:type="pct"/>
            <w:shd w:val="clear" w:color="auto" w:fill="auto"/>
            <w:vAlign w:val="center"/>
          </w:tcPr>
          <w:p w14:paraId="7032D089" w14:textId="6C6E338B" w:rsidR="00B665B7" w:rsidRPr="00211C19" w:rsidRDefault="00B665B7" w:rsidP="00B665B7">
            <w:pPr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>
              <w:rPr>
                <w:rFonts w:cs="Calibri"/>
                <w:color w:val="000000"/>
                <w:kern w:val="24"/>
                <w:sz w:val="16"/>
                <w:szCs w:val="16"/>
              </w:rPr>
              <w:t>Par_AutoBrightLevel043</w:t>
            </w:r>
          </w:p>
        </w:tc>
        <w:tc>
          <w:tcPr>
            <w:tcW w:w="2433" w:type="pct"/>
            <w:vAlign w:val="center"/>
          </w:tcPr>
          <w:p w14:paraId="687703AA" w14:textId="19142EB2" w:rsidR="00B665B7" w:rsidRPr="00211C19" w:rsidRDefault="00B665B7" w:rsidP="00B665B7">
            <w:pPr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 w:rsidRPr="002A5A9A">
              <w:rPr>
                <w:rFonts w:cs="Calibri"/>
                <w:color w:val="000000"/>
                <w:kern w:val="24"/>
                <w:sz w:val="16"/>
                <w:szCs w:val="16"/>
              </w:rPr>
              <w:t>Auto Bright Level 43</w:t>
            </w:r>
          </w:p>
        </w:tc>
        <w:tc>
          <w:tcPr>
            <w:tcW w:w="607" w:type="pct"/>
            <w:shd w:val="clear" w:color="auto" w:fill="auto"/>
            <w:noWrap/>
            <w:vAlign w:val="center"/>
          </w:tcPr>
          <w:p w14:paraId="38D4802D" w14:textId="68D0339E" w:rsidR="00B665B7" w:rsidRPr="00211C19" w:rsidRDefault="00B665B7" w:rsidP="00B665B7">
            <w:pPr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>
              <w:rPr>
                <w:rFonts w:cstheme="minorBidi"/>
                <w:color w:val="000000"/>
                <w:kern w:val="24"/>
                <w:sz w:val="16"/>
                <w:szCs w:val="16"/>
              </w:rPr>
              <w:t>40.66%</w:t>
            </w:r>
          </w:p>
        </w:tc>
      </w:tr>
      <w:tr w:rsidR="00B665B7" w:rsidRPr="00211C19" w14:paraId="4F64ACCF" w14:textId="77777777" w:rsidTr="00B665B7">
        <w:trPr>
          <w:trHeight w:val="170"/>
        </w:trPr>
        <w:tc>
          <w:tcPr>
            <w:tcW w:w="676" w:type="pct"/>
            <w:vMerge/>
            <w:vAlign w:val="center"/>
          </w:tcPr>
          <w:p w14:paraId="5BAD5483" w14:textId="77777777" w:rsidR="00B665B7" w:rsidRPr="00211C19" w:rsidRDefault="00B665B7" w:rsidP="00B665B7">
            <w:pPr>
              <w:jc w:val="center"/>
              <w:rPr>
                <w:rFonts w:eastAsia="현대하모니 L" w:cs="Calibri"/>
                <w:sz w:val="16"/>
                <w:szCs w:val="16"/>
              </w:rPr>
            </w:pPr>
          </w:p>
        </w:tc>
        <w:tc>
          <w:tcPr>
            <w:tcW w:w="203" w:type="pct"/>
            <w:shd w:val="clear" w:color="auto" w:fill="auto"/>
            <w:vAlign w:val="center"/>
          </w:tcPr>
          <w:p w14:paraId="239012FD" w14:textId="0ABBE7CC" w:rsidR="00B665B7" w:rsidRPr="00B665B7" w:rsidRDefault="00B665B7" w:rsidP="00B665B7">
            <w:pPr>
              <w:jc w:val="center"/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 w:rsidRPr="00B665B7">
              <w:rPr>
                <w:rFonts w:eastAsia="현대하모니 L" w:cs="Calibri" w:hint="eastAsia"/>
                <w:color w:val="000000" w:themeColor="dark1"/>
                <w:sz w:val="16"/>
                <w:szCs w:val="16"/>
              </w:rPr>
              <w:t>44</w:t>
            </w:r>
          </w:p>
        </w:tc>
        <w:tc>
          <w:tcPr>
            <w:tcW w:w="1081" w:type="pct"/>
            <w:shd w:val="clear" w:color="auto" w:fill="auto"/>
            <w:vAlign w:val="center"/>
          </w:tcPr>
          <w:p w14:paraId="69352EE0" w14:textId="5ABC4538" w:rsidR="00B665B7" w:rsidRPr="00211C19" w:rsidRDefault="00B665B7" w:rsidP="00B665B7">
            <w:pPr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>
              <w:rPr>
                <w:rFonts w:cs="Calibri"/>
                <w:color w:val="000000"/>
                <w:kern w:val="24"/>
                <w:sz w:val="16"/>
                <w:szCs w:val="16"/>
              </w:rPr>
              <w:t>Par_AutoBrightLevel044</w:t>
            </w:r>
          </w:p>
        </w:tc>
        <w:tc>
          <w:tcPr>
            <w:tcW w:w="2433" w:type="pct"/>
            <w:vAlign w:val="center"/>
          </w:tcPr>
          <w:p w14:paraId="385445B4" w14:textId="36502C8B" w:rsidR="00B665B7" w:rsidRPr="00211C19" w:rsidRDefault="00B665B7" w:rsidP="00B665B7">
            <w:pPr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 w:rsidRPr="002A5A9A">
              <w:rPr>
                <w:rFonts w:cs="Calibri"/>
                <w:color w:val="000000"/>
                <w:kern w:val="24"/>
                <w:sz w:val="16"/>
                <w:szCs w:val="16"/>
              </w:rPr>
              <w:t>Auto Bright Level 44</w:t>
            </w:r>
          </w:p>
        </w:tc>
        <w:tc>
          <w:tcPr>
            <w:tcW w:w="607" w:type="pct"/>
            <w:shd w:val="clear" w:color="auto" w:fill="auto"/>
            <w:noWrap/>
            <w:vAlign w:val="center"/>
          </w:tcPr>
          <w:p w14:paraId="1402EDAC" w14:textId="16591C7A" w:rsidR="00B665B7" w:rsidRPr="00211C19" w:rsidRDefault="00B665B7" w:rsidP="00B665B7">
            <w:pPr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>
              <w:rPr>
                <w:rFonts w:cstheme="minorBidi"/>
                <w:color w:val="000000"/>
                <w:kern w:val="24"/>
                <w:sz w:val="16"/>
                <w:szCs w:val="16"/>
              </w:rPr>
              <w:t>41.92%</w:t>
            </w:r>
          </w:p>
        </w:tc>
      </w:tr>
      <w:tr w:rsidR="00B665B7" w:rsidRPr="00211C19" w14:paraId="5318A172" w14:textId="77777777" w:rsidTr="00B665B7">
        <w:trPr>
          <w:trHeight w:val="170"/>
        </w:trPr>
        <w:tc>
          <w:tcPr>
            <w:tcW w:w="676" w:type="pct"/>
            <w:vMerge/>
            <w:vAlign w:val="center"/>
          </w:tcPr>
          <w:p w14:paraId="64466C6B" w14:textId="77777777" w:rsidR="00B665B7" w:rsidRPr="00211C19" w:rsidRDefault="00B665B7" w:rsidP="00B665B7">
            <w:pPr>
              <w:jc w:val="center"/>
              <w:rPr>
                <w:rFonts w:eastAsia="현대하모니 L" w:cs="Calibri"/>
                <w:sz w:val="16"/>
                <w:szCs w:val="16"/>
              </w:rPr>
            </w:pPr>
          </w:p>
        </w:tc>
        <w:tc>
          <w:tcPr>
            <w:tcW w:w="203" w:type="pct"/>
            <w:shd w:val="clear" w:color="auto" w:fill="auto"/>
            <w:vAlign w:val="center"/>
          </w:tcPr>
          <w:p w14:paraId="7CBA424C" w14:textId="65B83CF2" w:rsidR="00B665B7" w:rsidRPr="00B665B7" w:rsidRDefault="00B665B7" w:rsidP="00B665B7">
            <w:pPr>
              <w:jc w:val="center"/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 w:rsidRPr="00B665B7">
              <w:rPr>
                <w:rFonts w:eastAsia="현대하모니 L" w:cs="Calibri" w:hint="eastAsia"/>
                <w:color w:val="000000" w:themeColor="dark1"/>
                <w:sz w:val="16"/>
                <w:szCs w:val="16"/>
              </w:rPr>
              <w:t>45</w:t>
            </w:r>
          </w:p>
        </w:tc>
        <w:tc>
          <w:tcPr>
            <w:tcW w:w="1081" w:type="pct"/>
            <w:shd w:val="clear" w:color="auto" w:fill="auto"/>
            <w:vAlign w:val="center"/>
          </w:tcPr>
          <w:p w14:paraId="108E605D" w14:textId="03B85A93" w:rsidR="00B665B7" w:rsidRPr="00211C19" w:rsidRDefault="00B665B7" w:rsidP="00B665B7">
            <w:pPr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>
              <w:rPr>
                <w:rFonts w:cs="Calibri"/>
                <w:color w:val="000000"/>
                <w:kern w:val="24"/>
                <w:sz w:val="16"/>
                <w:szCs w:val="16"/>
              </w:rPr>
              <w:t>Par_AutoBrightLevel045</w:t>
            </w:r>
          </w:p>
        </w:tc>
        <w:tc>
          <w:tcPr>
            <w:tcW w:w="2433" w:type="pct"/>
            <w:vAlign w:val="center"/>
          </w:tcPr>
          <w:p w14:paraId="411381EA" w14:textId="3CC9AE15" w:rsidR="00B665B7" w:rsidRPr="00211C19" w:rsidRDefault="00B665B7" w:rsidP="00B665B7">
            <w:pPr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 w:rsidRPr="002A5A9A">
              <w:rPr>
                <w:rFonts w:cs="Calibri"/>
                <w:color w:val="000000"/>
                <w:kern w:val="24"/>
                <w:sz w:val="16"/>
                <w:szCs w:val="16"/>
              </w:rPr>
              <w:t>Auto Bright Level 45</w:t>
            </w:r>
          </w:p>
        </w:tc>
        <w:tc>
          <w:tcPr>
            <w:tcW w:w="607" w:type="pct"/>
            <w:shd w:val="clear" w:color="auto" w:fill="auto"/>
            <w:noWrap/>
            <w:vAlign w:val="center"/>
          </w:tcPr>
          <w:p w14:paraId="246BB557" w14:textId="73A63342" w:rsidR="00B665B7" w:rsidRPr="00211C19" w:rsidRDefault="00B665B7" w:rsidP="00B665B7">
            <w:pPr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>
              <w:rPr>
                <w:rFonts w:cstheme="minorBidi"/>
                <w:color w:val="000000"/>
                <w:kern w:val="24"/>
                <w:sz w:val="16"/>
                <w:szCs w:val="16"/>
              </w:rPr>
              <w:t>43.18%</w:t>
            </w:r>
          </w:p>
        </w:tc>
      </w:tr>
      <w:tr w:rsidR="00B665B7" w:rsidRPr="00211C19" w14:paraId="4C666B4B" w14:textId="77777777" w:rsidTr="00B665B7">
        <w:trPr>
          <w:trHeight w:val="170"/>
        </w:trPr>
        <w:tc>
          <w:tcPr>
            <w:tcW w:w="676" w:type="pct"/>
            <w:vMerge/>
            <w:vAlign w:val="center"/>
          </w:tcPr>
          <w:p w14:paraId="72F68042" w14:textId="77777777" w:rsidR="00B665B7" w:rsidRPr="00211C19" w:rsidRDefault="00B665B7" w:rsidP="00B665B7">
            <w:pPr>
              <w:jc w:val="center"/>
              <w:rPr>
                <w:rFonts w:eastAsia="현대하모니 L" w:cs="Calibri"/>
                <w:sz w:val="16"/>
                <w:szCs w:val="16"/>
              </w:rPr>
            </w:pPr>
          </w:p>
        </w:tc>
        <w:tc>
          <w:tcPr>
            <w:tcW w:w="203" w:type="pct"/>
            <w:shd w:val="clear" w:color="auto" w:fill="auto"/>
            <w:vAlign w:val="center"/>
          </w:tcPr>
          <w:p w14:paraId="75A348C1" w14:textId="680706D3" w:rsidR="00B665B7" w:rsidRPr="00B665B7" w:rsidRDefault="00B665B7" w:rsidP="00B665B7">
            <w:pPr>
              <w:jc w:val="center"/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 w:rsidRPr="00B665B7">
              <w:rPr>
                <w:rFonts w:eastAsia="현대하모니 L" w:cs="Calibri" w:hint="eastAsia"/>
                <w:color w:val="000000" w:themeColor="dark1"/>
                <w:sz w:val="16"/>
                <w:szCs w:val="16"/>
              </w:rPr>
              <w:t>46</w:t>
            </w:r>
          </w:p>
        </w:tc>
        <w:tc>
          <w:tcPr>
            <w:tcW w:w="1081" w:type="pct"/>
            <w:shd w:val="clear" w:color="auto" w:fill="auto"/>
            <w:vAlign w:val="center"/>
          </w:tcPr>
          <w:p w14:paraId="142AF9CB" w14:textId="52777C16" w:rsidR="00B665B7" w:rsidRPr="00211C19" w:rsidRDefault="00B665B7" w:rsidP="00B665B7">
            <w:pPr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>
              <w:rPr>
                <w:rFonts w:cs="Calibri"/>
                <w:color w:val="000000"/>
                <w:kern w:val="24"/>
                <w:sz w:val="16"/>
                <w:szCs w:val="16"/>
              </w:rPr>
              <w:t>Par_AutoBrightLevel046</w:t>
            </w:r>
          </w:p>
        </w:tc>
        <w:tc>
          <w:tcPr>
            <w:tcW w:w="2433" w:type="pct"/>
            <w:vAlign w:val="center"/>
          </w:tcPr>
          <w:p w14:paraId="4FBDA6F4" w14:textId="20283073" w:rsidR="00B665B7" w:rsidRPr="00211C19" w:rsidRDefault="00B665B7" w:rsidP="00B665B7">
            <w:pPr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 w:rsidRPr="002A5A9A">
              <w:rPr>
                <w:rFonts w:cs="Calibri"/>
                <w:color w:val="000000"/>
                <w:kern w:val="24"/>
                <w:sz w:val="16"/>
                <w:szCs w:val="16"/>
              </w:rPr>
              <w:t>Auto Bright Level 46</w:t>
            </w:r>
          </w:p>
        </w:tc>
        <w:tc>
          <w:tcPr>
            <w:tcW w:w="607" w:type="pct"/>
            <w:shd w:val="clear" w:color="auto" w:fill="auto"/>
            <w:noWrap/>
            <w:vAlign w:val="center"/>
          </w:tcPr>
          <w:p w14:paraId="39BAC00C" w14:textId="4A095AFE" w:rsidR="00B665B7" w:rsidRPr="00211C19" w:rsidRDefault="00B665B7" w:rsidP="00B665B7">
            <w:pPr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>
              <w:rPr>
                <w:rFonts w:cstheme="minorBidi"/>
                <w:color w:val="000000"/>
                <w:kern w:val="24"/>
                <w:sz w:val="16"/>
                <w:szCs w:val="16"/>
              </w:rPr>
              <w:t>44.45%</w:t>
            </w:r>
          </w:p>
        </w:tc>
      </w:tr>
      <w:tr w:rsidR="00B665B7" w:rsidRPr="00211C19" w14:paraId="42DE7DBB" w14:textId="77777777" w:rsidTr="00B665B7">
        <w:trPr>
          <w:trHeight w:val="170"/>
        </w:trPr>
        <w:tc>
          <w:tcPr>
            <w:tcW w:w="676" w:type="pct"/>
            <w:vMerge/>
            <w:vAlign w:val="center"/>
          </w:tcPr>
          <w:p w14:paraId="102EFB69" w14:textId="77777777" w:rsidR="00B665B7" w:rsidRPr="00211C19" w:rsidRDefault="00B665B7" w:rsidP="00B665B7">
            <w:pPr>
              <w:jc w:val="center"/>
              <w:rPr>
                <w:rFonts w:eastAsia="현대하모니 L" w:cs="Calibri"/>
                <w:sz w:val="16"/>
                <w:szCs w:val="16"/>
              </w:rPr>
            </w:pPr>
          </w:p>
        </w:tc>
        <w:tc>
          <w:tcPr>
            <w:tcW w:w="203" w:type="pct"/>
            <w:shd w:val="clear" w:color="auto" w:fill="auto"/>
            <w:vAlign w:val="center"/>
          </w:tcPr>
          <w:p w14:paraId="756F927B" w14:textId="709DB09B" w:rsidR="00B665B7" w:rsidRPr="00B665B7" w:rsidRDefault="00B665B7" w:rsidP="00B665B7">
            <w:pPr>
              <w:jc w:val="center"/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 w:rsidRPr="00B665B7">
              <w:rPr>
                <w:rFonts w:eastAsia="현대하모니 L" w:cs="Calibri" w:hint="eastAsia"/>
                <w:color w:val="000000" w:themeColor="dark1"/>
                <w:sz w:val="16"/>
                <w:szCs w:val="16"/>
              </w:rPr>
              <w:t>47</w:t>
            </w:r>
          </w:p>
        </w:tc>
        <w:tc>
          <w:tcPr>
            <w:tcW w:w="1081" w:type="pct"/>
            <w:shd w:val="clear" w:color="auto" w:fill="auto"/>
            <w:vAlign w:val="center"/>
          </w:tcPr>
          <w:p w14:paraId="54536062" w14:textId="4CE04B28" w:rsidR="00B665B7" w:rsidRPr="00211C19" w:rsidRDefault="00B665B7" w:rsidP="00B665B7">
            <w:pPr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>
              <w:rPr>
                <w:rFonts w:cs="Calibri"/>
                <w:color w:val="000000"/>
                <w:kern w:val="24"/>
                <w:sz w:val="16"/>
                <w:szCs w:val="16"/>
              </w:rPr>
              <w:t>Par_AutoBrightLevel047</w:t>
            </w:r>
          </w:p>
        </w:tc>
        <w:tc>
          <w:tcPr>
            <w:tcW w:w="2433" w:type="pct"/>
            <w:vAlign w:val="center"/>
          </w:tcPr>
          <w:p w14:paraId="1DA5786E" w14:textId="40D776EE" w:rsidR="00B665B7" w:rsidRPr="00211C19" w:rsidRDefault="00B665B7" w:rsidP="00B665B7">
            <w:pPr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 w:rsidRPr="002A5A9A">
              <w:rPr>
                <w:rFonts w:cs="Calibri"/>
                <w:color w:val="000000"/>
                <w:kern w:val="24"/>
                <w:sz w:val="16"/>
                <w:szCs w:val="16"/>
              </w:rPr>
              <w:t>Auto Bright Level 47</w:t>
            </w:r>
          </w:p>
        </w:tc>
        <w:tc>
          <w:tcPr>
            <w:tcW w:w="607" w:type="pct"/>
            <w:shd w:val="clear" w:color="auto" w:fill="auto"/>
            <w:noWrap/>
            <w:vAlign w:val="center"/>
          </w:tcPr>
          <w:p w14:paraId="7009CBDB" w14:textId="63F4B164" w:rsidR="00B665B7" w:rsidRPr="00211C19" w:rsidRDefault="00B665B7" w:rsidP="00B665B7">
            <w:pPr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>
              <w:rPr>
                <w:rFonts w:cstheme="minorBidi"/>
                <w:color w:val="000000"/>
                <w:kern w:val="24"/>
                <w:sz w:val="16"/>
                <w:szCs w:val="16"/>
              </w:rPr>
              <w:t>45.71%</w:t>
            </w:r>
          </w:p>
        </w:tc>
      </w:tr>
      <w:tr w:rsidR="00B665B7" w:rsidRPr="00211C19" w14:paraId="4C4C370A" w14:textId="77777777" w:rsidTr="00B665B7">
        <w:trPr>
          <w:trHeight w:val="170"/>
        </w:trPr>
        <w:tc>
          <w:tcPr>
            <w:tcW w:w="676" w:type="pct"/>
            <w:vMerge/>
            <w:vAlign w:val="center"/>
          </w:tcPr>
          <w:p w14:paraId="6C8A3B6F" w14:textId="77777777" w:rsidR="00B665B7" w:rsidRPr="00211C19" w:rsidRDefault="00B665B7" w:rsidP="00B665B7">
            <w:pPr>
              <w:jc w:val="center"/>
              <w:rPr>
                <w:rFonts w:eastAsia="현대하모니 L" w:cs="Calibri"/>
                <w:sz w:val="16"/>
                <w:szCs w:val="16"/>
              </w:rPr>
            </w:pPr>
          </w:p>
        </w:tc>
        <w:tc>
          <w:tcPr>
            <w:tcW w:w="203" w:type="pct"/>
            <w:shd w:val="clear" w:color="auto" w:fill="auto"/>
            <w:vAlign w:val="center"/>
          </w:tcPr>
          <w:p w14:paraId="0E16FCA0" w14:textId="6C8D0FFC" w:rsidR="00B665B7" w:rsidRPr="00B665B7" w:rsidRDefault="00B665B7" w:rsidP="00B665B7">
            <w:pPr>
              <w:jc w:val="center"/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 w:rsidRPr="00B665B7">
              <w:rPr>
                <w:rFonts w:eastAsia="현대하모니 L" w:cs="Calibri" w:hint="eastAsia"/>
                <w:color w:val="000000" w:themeColor="dark1"/>
                <w:sz w:val="16"/>
                <w:szCs w:val="16"/>
              </w:rPr>
              <w:t>48</w:t>
            </w:r>
          </w:p>
        </w:tc>
        <w:tc>
          <w:tcPr>
            <w:tcW w:w="1081" w:type="pct"/>
            <w:shd w:val="clear" w:color="auto" w:fill="auto"/>
            <w:vAlign w:val="center"/>
          </w:tcPr>
          <w:p w14:paraId="22E63DCC" w14:textId="53B01E56" w:rsidR="00B665B7" w:rsidRPr="00211C19" w:rsidRDefault="00B665B7" w:rsidP="00B665B7">
            <w:pPr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>
              <w:rPr>
                <w:rFonts w:cs="Calibri"/>
                <w:color w:val="000000"/>
                <w:kern w:val="24"/>
                <w:sz w:val="16"/>
                <w:szCs w:val="16"/>
              </w:rPr>
              <w:t>Par_AutoBrightLevel048</w:t>
            </w:r>
          </w:p>
        </w:tc>
        <w:tc>
          <w:tcPr>
            <w:tcW w:w="2433" w:type="pct"/>
            <w:vAlign w:val="center"/>
          </w:tcPr>
          <w:p w14:paraId="75DD935F" w14:textId="24FA696C" w:rsidR="00B665B7" w:rsidRPr="00211C19" w:rsidRDefault="00B665B7" w:rsidP="00B665B7">
            <w:pPr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 w:rsidRPr="002A5A9A">
              <w:rPr>
                <w:rFonts w:cs="Calibri"/>
                <w:color w:val="000000"/>
                <w:kern w:val="24"/>
                <w:sz w:val="16"/>
                <w:szCs w:val="16"/>
              </w:rPr>
              <w:t>Auto Bright Level 48</w:t>
            </w:r>
          </w:p>
        </w:tc>
        <w:tc>
          <w:tcPr>
            <w:tcW w:w="607" w:type="pct"/>
            <w:shd w:val="clear" w:color="auto" w:fill="auto"/>
            <w:noWrap/>
            <w:vAlign w:val="center"/>
          </w:tcPr>
          <w:p w14:paraId="506BA2AA" w14:textId="3D46317B" w:rsidR="00B665B7" w:rsidRPr="00211C19" w:rsidRDefault="00B665B7" w:rsidP="00B665B7">
            <w:pPr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>
              <w:rPr>
                <w:rFonts w:cstheme="minorBidi"/>
                <w:color w:val="000000"/>
                <w:kern w:val="24"/>
                <w:sz w:val="16"/>
                <w:szCs w:val="16"/>
              </w:rPr>
              <w:t>46.97%</w:t>
            </w:r>
          </w:p>
        </w:tc>
      </w:tr>
      <w:tr w:rsidR="00B665B7" w:rsidRPr="00211C19" w14:paraId="35035FA6" w14:textId="77777777" w:rsidTr="00B665B7">
        <w:trPr>
          <w:trHeight w:val="170"/>
        </w:trPr>
        <w:tc>
          <w:tcPr>
            <w:tcW w:w="676" w:type="pct"/>
            <w:vMerge/>
            <w:vAlign w:val="center"/>
          </w:tcPr>
          <w:p w14:paraId="22E847F6" w14:textId="77777777" w:rsidR="00B665B7" w:rsidRPr="00211C19" w:rsidRDefault="00B665B7" w:rsidP="00B665B7">
            <w:pPr>
              <w:jc w:val="center"/>
              <w:rPr>
                <w:rFonts w:eastAsia="현대하모니 L" w:cs="Calibri"/>
                <w:sz w:val="16"/>
                <w:szCs w:val="16"/>
              </w:rPr>
            </w:pPr>
          </w:p>
        </w:tc>
        <w:tc>
          <w:tcPr>
            <w:tcW w:w="203" w:type="pct"/>
            <w:shd w:val="clear" w:color="auto" w:fill="auto"/>
            <w:vAlign w:val="center"/>
          </w:tcPr>
          <w:p w14:paraId="441D6D3A" w14:textId="7AAB231D" w:rsidR="00B665B7" w:rsidRPr="00B665B7" w:rsidRDefault="00B665B7" w:rsidP="00B665B7">
            <w:pPr>
              <w:jc w:val="center"/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 w:rsidRPr="00B665B7">
              <w:rPr>
                <w:rFonts w:eastAsia="현대하모니 L" w:cs="Calibri" w:hint="eastAsia"/>
                <w:color w:val="000000" w:themeColor="dark1"/>
                <w:sz w:val="16"/>
                <w:szCs w:val="16"/>
              </w:rPr>
              <w:t>49</w:t>
            </w:r>
          </w:p>
        </w:tc>
        <w:tc>
          <w:tcPr>
            <w:tcW w:w="1081" w:type="pct"/>
            <w:shd w:val="clear" w:color="auto" w:fill="auto"/>
            <w:vAlign w:val="center"/>
          </w:tcPr>
          <w:p w14:paraId="37F42123" w14:textId="2688BD28" w:rsidR="00B665B7" w:rsidRPr="00211C19" w:rsidRDefault="00B665B7" w:rsidP="00B665B7">
            <w:pPr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>
              <w:rPr>
                <w:rFonts w:cs="Calibri"/>
                <w:color w:val="000000"/>
                <w:kern w:val="24"/>
                <w:sz w:val="16"/>
                <w:szCs w:val="16"/>
              </w:rPr>
              <w:t>Par_AutoBrightLevel049</w:t>
            </w:r>
          </w:p>
        </w:tc>
        <w:tc>
          <w:tcPr>
            <w:tcW w:w="2433" w:type="pct"/>
            <w:vAlign w:val="center"/>
          </w:tcPr>
          <w:p w14:paraId="2BA8181A" w14:textId="35AB095C" w:rsidR="00B665B7" w:rsidRPr="00211C19" w:rsidRDefault="00B665B7" w:rsidP="00B665B7">
            <w:pPr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 w:rsidRPr="002A5A9A">
              <w:rPr>
                <w:rFonts w:cs="Calibri"/>
                <w:color w:val="000000"/>
                <w:kern w:val="24"/>
                <w:sz w:val="16"/>
                <w:szCs w:val="16"/>
              </w:rPr>
              <w:t>Auto Bright Level 49</w:t>
            </w:r>
          </w:p>
        </w:tc>
        <w:tc>
          <w:tcPr>
            <w:tcW w:w="607" w:type="pct"/>
            <w:shd w:val="clear" w:color="auto" w:fill="auto"/>
            <w:noWrap/>
            <w:vAlign w:val="center"/>
          </w:tcPr>
          <w:p w14:paraId="6AB175DC" w14:textId="48E50197" w:rsidR="00B665B7" w:rsidRPr="00211C19" w:rsidRDefault="00B665B7" w:rsidP="00B665B7">
            <w:pPr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>
              <w:rPr>
                <w:rFonts w:cstheme="minorBidi"/>
                <w:color w:val="000000"/>
                <w:kern w:val="24"/>
                <w:sz w:val="16"/>
                <w:szCs w:val="16"/>
              </w:rPr>
              <w:t>48.23%</w:t>
            </w:r>
          </w:p>
        </w:tc>
      </w:tr>
      <w:tr w:rsidR="00B665B7" w:rsidRPr="00211C19" w14:paraId="21A4A7DB" w14:textId="77777777" w:rsidTr="00B665B7">
        <w:trPr>
          <w:trHeight w:val="170"/>
        </w:trPr>
        <w:tc>
          <w:tcPr>
            <w:tcW w:w="676" w:type="pct"/>
            <w:vMerge/>
            <w:vAlign w:val="center"/>
          </w:tcPr>
          <w:p w14:paraId="5D793E44" w14:textId="77777777" w:rsidR="00B665B7" w:rsidRPr="00211C19" w:rsidRDefault="00B665B7" w:rsidP="00B665B7">
            <w:pPr>
              <w:jc w:val="center"/>
              <w:rPr>
                <w:rFonts w:eastAsia="현대하모니 L" w:cs="Calibri"/>
                <w:sz w:val="16"/>
                <w:szCs w:val="16"/>
              </w:rPr>
            </w:pPr>
          </w:p>
        </w:tc>
        <w:tc>
          <w:tcPr>
            <w:tcW w:w="203" w:type="pct"/>
            <w:shd w:val="clear" w:color="auto" w:fill="auto"/>
            <w:vAlign w:val="center"/>
          </w:tcPr>
          <w:p w14:paraId="0F56A42D" w14:textId="126F1762" w:rsidR="00B665B7" w:rsidRPr="00B665B7" w:rsidRDefault="00B665B7" w:rsidP="00B665B7">
            <w:pPr>
              <w:jc w:val="center"/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 w:rsidRPr="00B665B7">
              <w:rPr>
                <w:rFonts w:eastAsia="현대하모니 L" w:cs="Calibri" w:hint="eastAsia"/>
                <w:color w:val="000000" w:themeColor="dark1"/>
                <w:sz w:val="16"/>
                <w:szCs w:val="16"/>
              </w:rPr>
              <w:t>50</w:t>
            </w:r>
          </w:p>
        </w:tc>
        <w:tc>
          <w:tcPr>
            <w:tcW w:w="1081" w:type="pct"/>
            <w:shd w:val="clear" w:color="auto" w:fill="auto"/>
            <w:vAlign w:val="center"/>
          </w:tcPr>
          <w:p w14:paraId="09E5144A" w14:textId="66CD814B" w:rsidR="00B665B7" w:rsidRPr="00211C19" w:rsidRDefault="00B665B7" w:rsidP="00B665B7">
            <w:pPr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>
              <w:rPr>
                <w:rFonts w:cs="Calibri"/>
                <w:color w:val="000000"/>
                <w:kern w:val="24"/>
                <w:sz w:val="16"/>
                <w:szCs w:val="16"/>
              </w:rPr>
              <w:t>Par_AutoBrightLevel050</w:t>
            </w:r>
          </w:p>
        </w:tc>
        <w:tc>
          <w:tcPr>
            <w:tcW w:w="2433" w:type="pct"/>
            <w:vAlign w:val="center"/>
          </w:tcPr>
          <w:p w14:paraId="3448085E" w14:textId="7D92DFF1" w:rsidR="00B665B7" w:rsidRPr="00211C19" w:rsidRDefault="00B665B7" w:rsidP="00B665B7">
            <w:pPr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 w:rsidRPr="002A5A9A">
              <w:rPr>
                <w:rFonts w:cs="Calibri"/>
                <w:color w:val="000000"/>
                <w:kern w:val="24"/>
                <w:sz w:val="16"/>
                <w:szCs w:val="16"/>
              </w:rPr>
              <w:t>Auto Bright Level 50</w:t>
            </w:r>
          </w:p>
        </w:tc>
        <w:tc>
          <w:tcPr>
            <w:tcW w:w="607" w:type="pct"/>
            <w:shd w:val="clear" w:color="auto" w:fill="auto"/>
            <w:noWrap/>
            <w:vAlign w:val="center"/>
          </w:tcPr>
          <w:p w14:paraId="4A75BB71" w14:textId="147AE9C1" w:rsidR="00B665B7" w:rsidRPr="00211C19" w:rsidRDefault="00B665B7" w:rsidP="00B665B7">
            <w:pPr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>
              <w:rPr>
                <w:rFonts w:cstheme="minorBidi"/>
                <w:color w:val="000000"/>
                <w:kern w:val="24"/>
                <w:sz w:val="16"/>
                <w:szCs w:val="16"/>
              </w:rPr>
              <w:t>49.50%</w:t>
            </w:r>
          </w:p>
        </w:tc>
      </w:tr>
      <w:tr w:rsidR="00B665B7" w:rsidRPr="00211C19" w14:paraId="206D9C76" w14:textId="77777777" w:rsidTr="00B665B7">
        <w:trPr>
          <w:trHeight w:val="170"/>
        </w:trPr>
        <w:tc>
          <w:tcPr>
            <w:tcW w:w="676" w:type="pct"/>
            <w:vMerge/>
            <w:vAlign w:val="center"/>
          </w:tcPr>
          <w:p w14:paraId="44C8532D" w14:textId="77777777" w:rsidR="00B665B7" w:rsidRPr="00211C19" w:rsidRDefault="00B665B7" w:rsidP="00B665B7">
            <w:pPr>
              <w:jc w:val="center"/>
              <w:rPr>
                <w:rFonts w:eastAsia="현대하모니 L" w:cs="Calibri"/>
                <w:sz w:val="16"/>
                <w:szCs w:val="16"/>
              </w:rPr>
            </w:pPr>
          </w:p>
        </w:tc>
        <w:tc>
          <w:tcPr>
            <w:tcW w:w="203" w:type="pct"/>
            <w:shd w:val="clear" w:color="auto" w:fill="auto"/>
            <w:vAlign w:val="center"/>
          </w:tcPr>
          <w:p w14:paraId="542BBE49" w14:textId="4AE0CA37" w:rsidR="00B665B7" w:rsidRPr="00B665B7" w:rsidRDefault="00B665B7" w:rsidP="00B665B7">
            <w:pPr>
              <w:jc w:val="center"/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 w:rsidRPr="00B665B7">
              <w:rPr>
                <w:rFonts w:eastAsia="현대하모니 L" w:cs="Calibri" w:hint="eastAsia"/>
                <w:color w:val="000000" w:themeColor="dark1"/>
                <w:sz w:val="16"/>
                <w:szCs w:val="16"/>
              </w:rPr>
              <w:t>51</w:t>
            </w:r>
          </w:p>
        </w:tc>
        <w:tc>
          <w:tcPr>
            <w:tcW w:w="1081" w:type="pct"/>
            <w:shd w:val="clear" w:color="auto" w:fill="auto"/>
            <w:vAlign w:val="center"/>
          </w:tcPr>
          <w:p w14:paraId="2D2FE7AA" w14:textId="74E60B4F" w:rsidR="00B665B7" w:rsidRPr="00211C19" w:rsidRDefault="00B665B7" w:rsidP="00B665B7">
            <w:pPr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>
              <w:rPr>
                <w:rFonts w:cs="Calibri"/>
                <w:color w:val="000000"/>
                <w:kern w:val="24"/>
                <w:sz w:val="16"/>
                <w:szCs w:val="16"/>
              </w:rPr>
              <w:t>Par_AutoBrightLevel051</w:t>
            </w:r>
          </w:p>
        </w:tc>
        <w:tc>
          <w:tcPr>
            <w:tcW w:w="2433" w:type="pct"/>
            <w:vAlign w:val="center"/>
          </w:tcPr>
          <w:p w14:paraId="21D722E0" w14:textId="06A6125F" w:rsidR="00B665B7" w:rsidRPr="00211C19" w:rsidRDefault="00B665B7" w:rsidP="00B665B7">
            <w:pPr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 w:rsidRPr="002A5A9A">
              <w:rPr>
                <w:rFonts w:cs="Calibri"/>
                <w:color w:val="000000"/>
                <w:kern w:val="24"/>
                <w:sz w:val="16"/>
                <w:szCs w:val="16"/>
              </w:rPr>
              <w:t>Auto Bright Level 51</w:t>
            </w:r>
          </w:p>
        </w:tc>
        <w:tc>
          <w:tcPr>
            <w:tcW w:w="607" w:type="pct"/>
            <w:shd w:val="clear" w:color="auto" w:fill="auto"/>
            <w:noWrap/>
            <w:vAlign w:val="center"/>
          </w:tcPr>
          <w:p w14:paraId="5561B51A" w14:textId="4A665A2B" w:rsidR="00B665B7" w:rsidRPr="00211C19" w:rsidRDefault="00B665B7" w:rsidP="00B665B7">
            <w:pPr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>
              <w:rPr>
                <w:rFonts w:cstheme="minorBidi"/>
                <w:color w:val="000000"/>
                <w:kern w:val="24"/>
                <w:sz w:val="16"/>
                <w:szCs w:val="16"/>
              </w:rPr>
              <w:t>50.76%</w:t>
            </w:r>
          </w:p>
        </w:tc>
      </w:tr>
      <w:tr w:rsidR="00B665B7" w:rsidRPr="00211C19" w14:paraId="67271973" w14:textId="77777777" w:rsidTr="00B665B7">
        <w:trPr>
          <w:trHeight w:val="170"/>
        </w:trPr>
        <w:tc>
          <w:tcPr>
            <w:tcW w:w="676" w:type="pct"/>
            <w:vMerge/>
            <w:vAlign w:val="center"/>
          </w:tcPr>
          <w:p w14:paraId="28181191" w14:textId="77777777" w:rsidR="00B665B7" w:rsidRPr="00211C19" w:rsidRDefault="00B665B7" w:rsidP="00B665B7">
            <w:pPr>
              <w:jc w:val="center"/>
              <w:rPr>
                <w:rFonts w:eastAsia="현대하모니 L" w:cs="Calibri"/>
                <w:sz w:val="16"/>
                <w:szCs w:val="16"/>
              </w:rPr>
            </w:pPr>
          </w:p>
        </w:tc>
        <w:tc>
          <w:tcPr>
            <w:tcW w:w="203" w:type="pct"/>
            <w:shd w:val="clear" w:color="auto" w:fill="auto"/>
            <w:vAlign w:val="center"/>
          </w:tcPr>
          <w:p w14:paraId="3E66B214" w14:textId="2CBA81FD" w:rsidR="00B665B7" w:rsidRPr="00B665B7" w:rsidRDefault="00B665B7" w:rsidP="00B665B7">
            <w:pPr>
              <w:jc w:val="center"/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 w:rsidRPr="00B665B7">
              <w:rPr>
                <w:rFonts w:eastAsia="현대하모니 L" w:cs="Calibri" w:hint="eastAsia"/>
                <w:color w:val="000000" w:themeColor="dark1"/>
                <w:sz w:val="16"/>
                <w:szCs w:val="16"/>
              </w:rPr>
              <w:t>52</w:t>
            </w:r>
          </w:p>
        </w:tc>
        <w:tc>
          <w:tcPr>
            <w:tcW w:w="1081" w:type="pct"/>
            <w:shd w:val="clear" w:color="auto" w:fill="auto"/>
            <w:vAlign w:val="center"/>
          </w:tcPr>
          <w:p w14:paraId="04CA9145" w14:textId="384CD993" w:rsidR="00B665B7" w:rsidRPr="00211C19" w:rsidRDefault="00B665B7" w:rsidP="00B665B7">
            <w:pPr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>
              <w:rPr>
                <w:rFonts w:cs="Calibri"/>
                <w:color w:val="000000"/>
                <w:kern w:val="24"/>
                <w:sz w:val="16"/>
                <w:szCs w:val="16"/>
              </w:rPr>
              <w:t>Par_AutoBrightLevel052</w:t>
            </w:r>
          </w:p>
        </w:tc>
        <w:tc>
          <w:tcPr>
            <w:tcW w:w="2433" w:type="pct"/>
            <w:vAlign w:val="center"/>
          </w:tcPr>
          <w:p w14:paraId="6A33BC09" w14:textId="2C1B76B1" w:rsidR="00B665B7" w:rsidRPr="00211C19" w:rsidRDefault="00B665B7" w:rsidP="00B665B7">
            <w:pPr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 w:rsidRPr="002A5A9A">
              <w:rPr>
                <w:rFonts w:cs="Calibri"/>
                <w:color w:val="000000"/>
                <w:kern w:val="24"/>
                <w:sz w:val="16"/>
                <w:szCs w:val="16"/>
              </w:rPr>
              <w:t>Auto Bright Level 52</w:t>
            </w:r>
          </w:p>
        </w:tc>
        <w:tc>
          <w:tcPr>
            <w:tcW w:w="607" w:type="pct"/>
            <w:shd w:val="clear" w:color="auto" w:fill="auto"/>
            <w:noWrap/>
            <w:vAlign w:val="center"/>
          </w:tcPr>
          <w:p w14:paraId="5DC19968" w14:textId="539E0148" w:rsidR="00B665B7" w:rsidRPr="00211C19" w:rsidRDefault="00B665B7" w:rsidP="00B665B7">
            <w:pPr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>
              <w:rPr>
                <w:rFonts w:cstheme="minorBidi"/>
                <w:color w:val="000000"/>
                <w:kern w:val="24"/>
                <w:sz w:val="16"/>
                <w:szCs w:val="16"/>
              </w:rPr>
              <w:t>52.02%</w:t>
            </w:r>
          </w:p>
        </w:tc>
      </w:tr>
      <w:tr w:rsidR="00B665B7" w:rsidRPr="00211C19" w14:paraId="12142A7F" w14:textId="77777777" w:rsidTr="00B665B7">
        <w:trPr>
          <w:trHeight w:val="170"/>
        </w:trPr>
        <w:tc>
          <w:tcPr>
            <w:tcW w:w="676" w:type="pct"/>
            <w:vMerge/>
            <w:vAlign w:val="center"/>
          </w:tcPr>
          <w:p w14:paraId="6208357B" w14:textId="77777777" w:rsidR="00B665B7" w:rsidRPr="00211C19" w:rsidRDefault="00B665B7" w:rsidP="00B665B7">
            <w:pPr>
              <w:jc w:val="center"/>
              <w:rPr>
                <w:rFonts w:eastAsia="현대하모니 L" w:cs="Calibri"/>
                <w:sz w:val="16"/>
                <w:szCs w:val="16"/>
              </w:rPr>
            </w:pPr>
          </w:p>
        </w:tc>
        <w:tc>
          <w:tcPr>
            <w:tcW w:w="203" w:type="pct"/>
            <w:shd w:val="clear" w:color="auto" w:fill="auto"/>
            <w:vAlign w:val="center"/>
          </w:tcPr>
          <w:p w14:paraId="6FF88E51" w14:textId="0A1990DE" w:rsidR="00B665B7" w:rsidRPr="00B665B7" w:rsidRDefault="00B665B7" w:rsidP="00B665B7">
            <w:pPr>
              <w:jc w:val="center"/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 w:rsidRPr="00B665B7">
              <w:rPr>
                <w:rFonts w:eastAsia="현대하모니 L" w:cs="Calibri" w:hint="eastAsia"/>
                <w:color w:val="000000" w:themeColor="dark1"/>
                <w:sz w:val="16"/>
                <w:szCs w:val="16"/>
              </w:rPr>
              <w:t>53</w:t>
            </w:r>
          </w:p>
        </w:tc>
        <w:tc>
          <w:tcPr>
            <w:tcW w:w="1081" w:type="pct"/>
            <w:shd w:val="clear" w:color="auto" w:fill="auto"/>
            <w:vAlign w:val="center"/>
          </w:tcPr>
          <w:p w14:paraId="2D78A313" w14:textId="7743AA40" w:rsidR="00B665B7" w:rsidRPr="00211C19" w:rsidRDefault="00B665B7" w:rsidP="00B665B7">
            <w:pPr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>
              <w:rPr>
                <w:rFonts w:cs="Calibri"/>
                <w:color w:val="000000"/>
                <w:kern w:val="24"/>
                <w:sz w:val="16"/>
                <w:szCs w:val="16"/>
              </w:rPr>
              <w:t>Par_AutoBrightLevel053</w:t>
            </w:r>
          </w:p>
        </w:tc>
        <w:tc>
          <w:tcPr>
            <w:tcW w:w="2433" w:type="pct"/>
            <w:vAlign w:val="center"/>
          </w:tcPr>
          <w:p w14:paraId="0814EE3E" w14:textId="34A53646" w:rsidR="00B665B7" w:rsidRPr="00211C19" w:rsidRDefault="00B665B7" w:rsidP="00B665B7">
            <w:pPr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>
              <w:rPr>
                <w:rFonts w:cs="Calibri"/>
                <w:color w:val="000000"/>
                <w:kern w:val="24"/>
                <w:sz w:val="16"/>
                <w:szCs w:val="16"/>
              </w:rPr>
              <w:t>Auto Bright Level 53</w:t>
            </w:r>
          </w:p>
        </w:tc>
        <w:tc>
          <w:tcPr>
            <w:tcW w:w="607" w:type="pct"/>
            <w:shd w:val="clear" w:color="auto" w:fill="auto"/>
            <w:noWrap/>
            <w:vAlign w:val="center"/>
          </w:tcPr>
          <w:p w14:paraId="260467F0" w14:textId="6FA402F1" w:rsidR="00B665B7" w:rsidRPr="00211C19" w:rsidRDefault="00B665B7" w:rsidP="00B665B7">
            <w:pPr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>
              <w:rPr>
                <w:rFonts w:cstheme="minorBidi"/>
                <w:color w:val="000000"/>
                <w:kern w:val="24"/>
                <w:sz w:val="16"/>
                <w:szCs w:val="16"/>
              </w:rPr>
              <w:t>53.28%</w:t>
            </w:r>
          </w:p>
        </w:tc>
      </w:tr>
      <w:tr w:rsidR="00B665B7" w:rsidRPr="00211C19" w14:paraId="233DF0CA" w14:textId="77777777" w:rsidTr="00B665B7">
        <w:trPr>
          <w:trHeight w:val="170"/>
        </w:trPr>
        <w:tc>
          <w:tcPr>
            <w:tcW w:w="676" w:type="pct"/>
            <w:vMerge/>
            <w:vAlign w:val="center"/>
          </w:tcPr>
          <w:p w14:paraId="2AAF087B" w14:textId="77777777" w:rsidR="00B665B7" w:rsidRPr="00211C19" w:rsidRDefault="00B665B7" w:rsidP="00B665B7">
            <w:pPr>
              <w:jc w:val="center"/>
              <w:rPr>
                <w:rFonts w:eastAsia="현대하모니 L" w:cs="Calibri"/>
                <w:sz w:val="16"/>
                <w:szCs w:val="16"/>
              </w:rPr>
            </w:pPr>
          </w:p>
        </w:tc>
        <w:tc>
          <w:tcPr>
            <w:tcW w:w="203" w:type="pct"/>
            <w:shd w:val="clear" w:color="auto" w:fill="auto"/>
            <w:vAlign w:val="center"/>
          </w:tcPr>
          <w:p w14:paraId="17E50EF5" w14:textId="11D752D8" w:rsidR="00B665B7" w:rsidRPr="00B665B7" w:rsidRDefault="00B665B7" w:rsidP="00B665B7">
            <w:pPr>
              <w:jc w:val="center"/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 w:rsidRPr="00B665B7">
              <w:rPr>
                <w:rFonts w:eastAsia="현대하모니 L" w:cs="Calibri" w:hint="eastAsia"/>
                <w:color w:val="000000" w:themeColor="dark1"/>
                <w:sz w:val="16"/>
                <w:szCs w:val="16"/>
              </w:rPr>
              <w:t>54</w:t>
            </w:r>
          </w:p>
        </w:tc>
        <w:tc>
          <w:tcPr>
            <w:tcW w:w="1081" w:type="pct"/>
            <w:shd w:val="clear" w:color="auto" w:fill="auto"/>
            <w:vAlign w:val="center"/>
          </w:tcPr>
          <w:p w14:paraId="497B904A" w14:textId="79E74EE2" w:rsidR="00B665B7" w:rsidRPr="00211C19" w:rsidRDefault="00B665B7" w:rsidP="00B665B7">
            <w:pPr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>
              <w:rPr>
                <w:rFonts w:cs="Calibri"/>
                <w:color w:val="000000"/>
                <w:kern w:val="24"/>
                <w:sz w:val="16"/>
                <w:szCs w:val="16"/>
              </w:rPr>
              <w:t>Par_AutoBrightLevel054</w:t>
            </w:r>
          </w:p>
        </w:tc>
        <w:tc>
          <w:tcPr>
            <w:tcW w:w="2433" w:type="pct"/>
            <w:vAlign w:val="center"/>
          </w:tcPr>
          <w:p w14:paraId="245B4512" w14:textId="411FEA54" w:rsidR="00B665B7" w:rsidRPr="00211C19" w:rsidRDefault="00B665B7" w:rsidP="00B665B7">
            <w:pPr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>
              <w:rPr>
                <w:rFonts w:cs="Calibri"/>
                <w:color w:val="000000"/>
                <w:kern w:val="24"/>
                <w:sz w:val="16"/>
                <w:szCs w:val="16"/>
              </w:rPr>
              <w:t>Auto Bright Level 54</w:t>
            </w:r>
          </w:p>
        </w:tc>
        <w:tc>
          <w:tcPr>
            <w:tcW w:w="607" w:type="pct"/>
            <w:shd w:val="clear" w:color="auto" w:fill="auto"/>
            <w:noWrap/>
            <w:vAlign w:val="center"/>
          </w:tcPr>
          <w:p w14:paraId="5C758360" w14:textId="0211C4F3" w:rsidR="00B665B7" w:rsidRPr="00211C19" w:rsidRDefault="00B665B7" w:rsidP="00B665B7">
            <w:pPr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>
              <w:rPr>
                <w:rFonts w:cstheme="minorBidi"/>
                <w:color w:val="000000"/>
                <w:kern w:val="24"/>
                <w:sz w:val="16"/>
                <w:szCs w:val="16"/>
              </w:rPr>
              <w:t>54.55%</w:t>
            </w:r>
          </w:p>
        </w:tc>
      </w:tr>
      <w:tr w:rsidR="00B665B7" w:rsidRPr="00211C19" w14:paraId="3667A10C" w14:textId="77777777" w:rsidTr="00B665B7">
        <w:trPr>
          <w:trHeight w:val="170"/>
        </w:trPr>
        <w:tc>
          <w:tcPr>
            <w:tcW w:w="676" w:type="pct"/>
            <w:vMerge/>
            <w:vAlign w:val="center"/>
          </w:tcPr>
          <w:p w14:paraId="1A4B32FA" w14:textId="77777777" w:rsidR="00B665B7" w:rsidRPr="00211C19" w:rsidRDefault="00B665B7" w:rsidP="00B665B7">
            <w:pPr>
              <w:jc w:val="center"/>
              <w:rPr>
                <w:rFonts w:eastAsia="현대하모니 L" w:cs="Calibri"/>
                <w:sz w:val="16"/>
                <w:szCs w:val="16"/>
              </w:rPr>
            </w:pPr>
          </w:p>
        </w:tc>
        <w:tc>
          <w:tcPr>
            <w:tcW w:w="203" w:type="pct"/>
            <w:shd w:val="clear" w:color="auto" w:fill="auto"/>
            <w:vAlign w:val="center"/>
          </w:tcPr>
          <w:p w14:paraId="51EF6022" w14:textId="0C91D2CF" w:rsidR="00B665B7" w:rsidRPr="00B665B7" w:rsidRDefault="00B665B7" w:rsidP="00B665B7">
            <w:pPr>
              <w:jc w:val="center"/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 w:rsidRPr="00B665B7">
              <w:rPr>
                <w:rFonts w:eastAsia="현대하모니 L" w:cs="Calibri" w:hint="eastAsia"/>
                <w:color w:val="000000" w:themeColor="dark1"/>
                <w:sz w:val="16"/>
                <w:szCs w:val="16"/>
              </w:rPr>
              <w:t>55</w:t>
            </w:r>
          </w:p>
        </w:tc>
        <w:tc>
          <w:tcPr>
            <w:tcW w:w="1081" w:type="pct"/>
            <w:shd w:val="clear" w:color="auto" w:fill="auto"/>
            <w:vAlign w:val="center"/>
          </w:tcPr>
          <w:p w14:paraId="6747E4D8" w14:textId="39CA3B33" w:rsidR="00B665B7" w:rsidRPr="00211C19" w:rsidRDefault="00B665B7" w:rsidP="00B665B7">
            <w:pPr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>
              <w:rPr>
                <w:rFonts w:cs="Calibri"/>
                <w:color w:val="000000"/>
                <w:kern w:val="24"/>
                <w:sz w:val="16"/>
                <w:szCs w:val="16"/>
              </w:rPr>
              <w:t>Par_AutoBrightLevel055</w:t>
            </w:r>
          </w:p>
        </w:tc>
        <w:tc>
          <w:tcPr>
            <w:tcW w:w="2433" w:type="pct"/>
            <w:vAlign w:val="center"/>
          </w:tcPr>
          <w:p w14:paraId="4C233345" w14:textId="006D7CA0" w:rsidR="00B665B7" w:rsidRPr="00211C19" w:rsidRDefault="00B665B7" w:rsidP="00B665B7">
            <w:pPr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>
              <w:rPr>
                <w:rFonts w:cs="Calibri"/>
                <w:color w:val="000000"/>
                <w:kern w:val="24"/>
                <w:sz w:val="16"/>
                <w:szCs w:val="16"/>
              </w:rPr>
              <w:t>Auto Bright Level 55</w:t>
            </w:r>
          </w:p>
        </w:tc>
        <w:tc>
          <w:tcPr>
            <w:tcW w:w="607" w:type="pct"/>
            <w:shd w:val="clear" w:color="auto" w:fill="auto"/>
            <w:noWrap/>
            <w:vAlign w:val="center"/>
          </w:tcPr>
          <w:p w14:paraId="7D72C11E" w14:textId="7EBD593E" w:rsidR="00B665B7" w:rsidRPr="00211C19" w:rsidRDefault="00B665B7" w:rsidP="00B665B7">
            <w:pPr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>
              <w:rPr>
                <w:rFonts w:cstheme="minorBidi"/>
                <w:color w:val="000000"/>
                <w:kern w:val="24"/>
                <w:sz w:val="16"/>
                <w:szCs w:val="16"/>
              </w:rPr>
              <w:t>55.81%</w:t>
            </w:r>
          </w:p>
        </w:tc>
      </w:tr>
      <w:tr w:rsidR="00B665B7" w:rsidRPr="00211C19" w14:paraId="6E4EA950" w14:textId="77777777" w:rsidTr="00B665B7">
        <w:trPr>
          <w:trHeight w:val="170"/>
        </w:trPr>
        <w:tc>
          <w:tcPr>
            <w:tcW w:w="676" w:type="pct"/>
            <w:vMerge/>
            <w:vAlign w:val="center"/>
          </w:tcPr>
          <w:p w14:paraId="409A1AA8" w14:textId="77777777" w:rsidR="00B665B7" w:rsidRPr="00211C19" w:rsidRDefault="00B665B7" w:rsidP="00B665B7">
            <w:pPr>
              <w:jc w:val="center"/>
              <w:rPr>
                <w:rFonts w:eastAsia="현대하모니 L" w:cs="Calibri"/>
                <w:sz w:val="16"/>
                <w:szCs w:val="16"/>
              </w:rPr>
            </w:pPr>
          </w:p>
        </w:tc>
        <w:tc>
          <w:tcPr>
            <w:tcW w:w="203" w:type="pct"/>
            <w:shd w:val="clear" w:color="auto" w:fill="auto"/>
            <w:vAlign w:val="center"/>
          </w:tcPr>
          <w:p w14:paraId="72FD7BF1" w14:textId="5150F45D" w:rsidR="00B665B7" w:rsidRPr="00B665B7" w:rsidRDefault="00B665B7" w:rsidP="00B665B7">
            <w:pPr>
              <w:jc w:val="center"/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 w:rsidRPr="00B665B7">
              <w:rPr>
                <w:rFonts w:eastAsia="현대하모니 L" w:cs="Calibri" w:hint="eastAsia"/>
                <w:color w:val="000000" w:themeColor="dark1"/>
                <w:sz w:val="16"/>
                <w:szCs w:val="16"/>
              </w:rPr>
              <w:t>56</w:t>
            </w:r>
          </w:p>
        </w:tc>
        <w:tc>
          <w:tcPr>
            <w:tcW w:w="1081" w:type="pct"/>
            <w:shd w:val="clear" w:color="auto" w:fill="auto"/>
            <w:vAlign w:val="center"/>
          </w:tcPr>
          <w:p w14:paraId="0188AF63" w14:textId="1E4DDA30" w:rsidR="00B665B7" w:rsidRPr="00211C19" w:rsidRDefault="00B665B7" w:rsidP="00B665B7">
            <w:pPr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>
              <w:rPr>
                <w:rFonts w:cs="Calibri"/>
                <w:color w:val="000000"/>
                <w:kern w:val="24"/>
                <w:sz w:val="16"/>
                <w:szCs w:val="16"/>
              </w:rPr>
              <w:t>Par_AutoBrightLevel056</w:t>
            </w:r>
          </w:p>
        </w:tc>
        <w:tc>
          <w:tcPr>
            <w:tcW w:w="2433" w:type="pct"/>
            <w:vAlign w:val="center"/>
          </w:tcPr>
          <w:p w14:paraId="73BD0C8E" w14:textId="0352AD04" w:rsidR="00B665B7" w:rsidRPr="00211C19" w:rsidRDefault="00B665B7" w:rsidP="00B665B7">
            <w:pPr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>
              <w:rPr>
                <w:rFonts w:cs="Calibri"/>
                <w:color w:val="000000"/>
                <w:kern w:val="24"/>
                <w:sz w:val="16"/>
                <w:szCs w:val="16"/>
              </w:rPr>
              <w:t>Auto Bright Level 56</w:t>
            </w:r>
          </w:p>
        </w:tc>
        <w:tc>
          <w:tcPr>
            <w:tcW w:w="607" w:type="pct"/>
            <w:shd w:val="clear" w:color="auto" w:fill="auto"/>
            <w:noWrap/>
            <w:vAlign w:val="center"/>
          </w:tcPr>
          <w:p w14:paraId="36978824" w14:textId="41159DDB" w:rsidR="00B665B7" w:rsidRPr="00211C19" w:rsidRDefault="00B665B7" w:rsidP="00B665B7">
            <w:pPr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>
              <w:rPr>
                <w:rFonts w:cstheme="minorBidi"/>
                <w:color w:val="000000"/>
                <w:kern w:val="24"/>
                <w:sz w:val="16"/>
                <w:szCs w:val="16"/>
              </w:rPr>
              <w:t>57.07%</w:t>
            </w:r>
          </w:p>
        </w:tc>
      </w:tr>
      <w:tr w:rsidR="00B665B7" w:rsidRPr="00211C19" w14:paraId="21A0AC88" w14:textId="77777777" w:rsidTr="00B665B7">
        <w:trPr>
          <w:trHeight w:val="170"/>
        </w:trPr>
        <w:tc>
          <w:tcPr>
            <w:tcW w:w="676" w:type="pct"/>
            <w:vMerge/>
            <w:vAlign w:val="center"/>
          </w:tcPr>
          <w:p w14:paraId="5AC252E7" w14:textId="77777777" w:rsidR="00B665B7" w:rsidRPr="00211C19" w:rsidRDefault="00B665B7" w:rsidP="00B665B7">
            <w:pPr>
              <w:jc w:val="center"/>
              <w:rPr>
                <w:rFonts w:eastAsia="현대하모니 L" w:cs="Calibri"/>
                <w:sz w:val="16"/>
                <w:szCs w:val="16"/>
              </w:rPr>
            </w:pPr>
          </w:p>
        </w:tc>
        <w:tc>
          <w:tcPr>
            <w:tcW w:w="203" w:type="pct"/>
            <w:shd w:val="clear" w:color="auto" w:fill="auto"/>
            <w:vAlign w:val="center"/>
          </w:tcPr>
          <w:p w14:paraId="6BF35709" w14:textId="29BB7139" w:rsidR="00B665B7" w:rsidRPr="00B665B7" w:rsidRDefault="00B665B7" w:rsidP="00B665B7">
            <w:pPr>
              <w:jc w:val="center"/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 w:rsidRPr="00B665B7">
              <w:rPr>
                <w:rFonts w:eastAsia="현대하모니 L" w:cs="Calibri" w:hint="eastAsia"/>
                <w:color w:val="000000" w:themeColor="dark1"/>
                <w:sz w:val="16"/>
                <w:szCs w:val="16"/>
              </w:rPr>
              <w:t>57</w:t>
            </w:r>
          </w:p>
        </w:tc>
        <w:tc>
          <w:tcPr>
            <w:tcW w:w="1081" w:type="pct"/>
            <w:shd w:val="clear" w:color="auto" w:fill="auto"/>
            <w:vAlign w:val="center"/>
          </w:tcPr>
          <w:p w14:paraId="715EDC6B" w14:textId="2BB821EE" w:rsidR="00B665B7" w:rsidRPr="00211C19" w:rsidRDefault="00B665B7" w:rsidP="00B665B7">
            <w:pPr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>
              <w:rPr>
                <w:rFonts w:cs="Calibri"/>
                <w:color w:val="000000"/>
                <w:kern w:val="24"/>
                <w:sz w:val="16"/>
                <w:szCs w:val="16"/>
              </w:rPr>
              <w:t>Par_AutoBrightLevel057</w:t>
            </w:r>
          </w:p>
        </w:tc>
        <w:tc>
          <w:tcPr>
            <w:tcW w:w="2433" w:type="pct"/>
            <w:vAlign w:val="center"/>
          </w:tcPr>
          <w:p w14:paraId="5F3AE14A" w14:textId="15C43059" w:rsidR="00B665B7" w:rsidRPr="00211C19" w:rsidRDefault="00B665B7" w:rsidP="00B665B7">
            <w:pPr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>
              <w:rPr>
                <w:rFonts w:cs="Calibri"/>
                <w:color w:val="000000"/>
                <w:kern w:val="24"/>
                <w:sz w:val="16"/>
                <w:szCs w:val="16"/>
              </w:rPr>
              <w:t>Auto Bright Level 57</w:t>
            </w:r>
          </w:p>
        </w:tc>
        <w:tc>
          <w:tcPr>
            <w:tcW w:w="607" w:type="pct"/>
            <w:shd w:val="clear" w:color="auto" w:fill="auto"/>
            <w:noWrap/>
            <w:vAlign w:val="center"/>
          </w:tcPr>
          <w:p w14:paraId="70E1CDCA" w14:textId="7555AE8D" w:rsidR="00B665B7" w:rsidRPr="00211C19" w:rsidRDefault="00B665B7" w:rsidP="00B665B7">
            <w:pPr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>
              <w:rPr>
                <w:rFonts w:cstheme="minorBidi"/>
                <w:color w:val="000000"/>
                <w:kern w:val="24"/>
                <w:sz w:val="16"/>
                <w:szCs w:val="16"/>
              </w:rPr>
              <w:t>58.34%</w:t>
            </w:r>
          </w:p>
        </w:tc>
      </w:tr>
      <w:tr w:rsidR="00B665B7" w:rsidRPr="00211C19" w14:paraId="4D91257B" w14:textId="77777777" w:rsidTr="00B665B7">
        <w:trPr>
          <w:trHeight w:val="170"/>
        </w:trPr>
        <w:tc>
          <w:tcPr>
            <w:tcW w:w="676" w:type="pct"/>
            <w:vMerge/>
            <w:vAlign w:val="center"/>
          </w:tcPr>
          <w:p w14:paraId="2C07917C" w14:textId="77777777" w:rsidR="00B665B7" w:rsidRPr="00211C19" w:rsidRDefault="00B665B7" w:rsidP="00B665B7">
            <w:pPr>
              <w:jc w:val="center"/>
              <w:rPr>
                <w:rFonts w:eastAsia="현대하모니 L" w:cs="Calibri"/>
                <w:sz w:val="16"/>
                <w:szCs w:val="16"/>
              </w:rPr>
            </w:pPr>
          </w:p>
        </w:tc>
        <w:tc>
          <w:tcPr>
            <w:tcW w:w="203" w:type="pct"/>
            <w:shd w:val="clear" w:color="auto" w:fill="auto"/>
            <w:vAlign w:val="center"/>
          </w:tcPr>
          <w:p w14:paraId="3964FEBD" w14:textId="16F35E98" w:rsidR="00B665B7" w:rsidRPr="00B665B7" w:rsidRDefault="00B665B7" w:rsidP="00B665B7">
            <w:pPr>
              <w:jc w:val="center"/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 w:rsidRPr="00B665B7">
              <w:rPr>
                <w:rFonts w:eastAsia="현대하모니 L" w:cs="Calibri" w:hint="eastAsia"/>
                <w:color w:val="000000" w:themeColor="dark1"/>
                <w:sz w:val="16"/>
                <w:szCs w:val="16"/>
              </w:rPr>
              <w:t>58</w:t>
            </w:r>
          </w:p>
        </w:tc>
        <w:tc>
          <w:tcPr>
            <w:tcW w:w="1081" w:type="pct"/>
            <w:shd w:val="clear" w:color="auto" w:fill="auto"/>
            <w:vAlign w:val="center"/>
          </w:tcPr>
          <w:p w14:paraId="728D7771" w14:textId="51FA6DAB" w:rsidR="00B665B7" w:rsidRPr="00211C19" w:rsidRDefault="00B665B7" w:rsidP="00B665B7">
            <w:pPr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>
              <w:rPr>
                <w:rFonts w:cs="Calibri"/>
                <w:color w:val="000000"/>
                <w:kern w:val="24"/>
                <w:sz w:val="16"/>
                <w:szCs w:val="16"/>
              </w:rPr>
              <w:t>Par_AutoBrightLevel058</w:t>
            </w:r>
          </w:p>
        </w:tc>
        <w:tc>
          <w:tcPr>
            <w:tcW w:w="2433" w:type="pct"/>
            <w:vAlign w:val="center"/>
          </w:tcPr>
          <w:p w14:paraId="382C21A3" w14:textId="227F86A8" w:rsidR="00B665B7" w:rsidRPr="00211C19" w:rsidRDefault="00B665B7" w:rsidP="00B665B7">
            <w:pPr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>
              <w:rPr>
                <w:rFonts w:cs="Calibri"/>
                <w:color w:val="000000"/>
                <w:kern w:val="24"/>
                <w:sz w:val="16"/>
                <w:szCs w:val="16"/>
              </w:rPr>
              <w:t>Auto Bright Level 58</w:t>
            </w:r>
          </w:p>
        </w:tc>
        <w:tc>
          <w:tcPr>
            <w:tcW w:w="607" w:type="pct"/>
            <w:shd w:val="clear" w:color="auto" w:fill="auto"/>
            <w:noWrap/>
            <w:vAlign w:val="center"/>
          </w:tcPr>
          <w:p w14:paraId="10134029" w14:textId="731648D0" w:rsidR="00B665B7" w:rsidRPr="00211C19" w:rsidRDefault="00B665B7" w:rsidP="00B665B7">
            <w:pPr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>
              <w:rPr>
                <w:rFonts w:cstheme="minorBidi"/>
                <w:color w:val="000000"/>
                <w:kern w:val="24"/>
                <w:sz w:val="16"/>
                <w:szCs w:val="16"/>
              </w:rPr>
              <w:t>59.60%</w:t>
            </w:r>
          </w:p>
        </w:tc>
      </w:tr>
      <w:tr w:rsidR="00B665B7" w:rsidRPr="00211C19" w14:paraId="2356002B" w14:textId="77777777" w:rsidTr="00B665B7">
        <w:trPr>
          <w:trHeight w:val="170"/>
        </w:trPr>
        <w:tc>
          <w:tcPr>
            <w:tcW w:w="676" w:type="pct"/>
            <w:vMerge/>
            <w:vAlign w:val="center"/>
          </w:tcPr>
          <w:p w14:paraId="5457CF8D" w14:textId="77777777" w:rsidR="00B665B7" w:rsidRPr="00211C19" w:rsidRDefault="00B665B7" w:rsidP="00B665B7">
            <w:pPr>
              <w:jc w:val="center"/>
              <w:rPr>
                <w:rFonts w:eastAsia="현대하모니 L" w:cs="Calibri"/>
                <w:sz w:val="16"/>
                <w:szCs w:val="16"/>
              </w:rPr>
            </w:pPr>
          </w:p>
        </w:tc>
        <w:tc>
          <w:tcPr>
            <w:tcW w:w="203" w:type="pct"/>
            <w:shd w:val="clear" w:color="auto" w:fill="auto"/>
            <w:vAlign w:val="center"/>
          </w:tcPr>
          <w:p w14:paraId="47C23554" w14:textId="11809A41" w:rsidR="00B665B7" w:rsidRPr="00B665B7" w:rsidRDefault="00B665B7" w:rsidP="00B665B7">
            <w:pPr>
              <w:jc w:val="center"/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 w:rsidRPr="00B665B7">
              <w:rPr>
                <w:rFonts w:eastAsia="현대하모니 L" w:cs="Calibri" w:hint="eastAsia"/>
                <w:color w:val="000000" w:themeColor="dark1"/>
                <w:sz w:val="16"/>
                <w:szCs w:val="16"/>
              </w:rPr>
              <w:t>59</w:t>
            </w:r>
          </w:p>
        </w:tc>
        <w:tc>
          <w:tcPr>
            <w:tcW w:w="1081" w:type="pct"/>
            <w:shd w:val="clear" w:color="auto" w:fill="auto"/>
            <w:vAlign w:val="center"/>
          </w:tcPr>
          <w:p w14:paraId="0084C0F2" w14:textId="0F4E1A88" w:rsidR="00B665B7" w:rsidRPr="00211C19" w:rsidRDefault="00B665B7" w:rsidP="00B665B7">
            <w:pPr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>
              <w:rPr>
                <w:rFonts w:cs="Calibri"/>
                <w:color w:val="000000"/>
                <w:kern w:val="24"/>
                <w:sz w:val="16"/>
                <w:szCs w:val="16"/>
              </w:rPr>
              <w:t>Par_AutoBrightLevel059</w:t>
            </w:r>
          </w:p>
        </w:tc>
        <w:tc>
          <w:tcPr>
            <w:tcW w:w="2433" w:type="pct"/>
            <w:vAlign w:val="center"/>
          </w:tcPr>
          <w:p w14:paraId="7FEAA6D4" w14:textId="115DAEB1" w:rsidR="00B665B7" w:rsidRPr="00211C19" w:rsidRDefault="00B665B7" w:rsidP="00B665B7">
            <w:pPr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>
              <w:rPr>
                <w:rFonts w:cs="Calibri"/>
                <w:color w:val="000000"/>
                <w:kern w:val="24"/>
                <w:sz w:val="16"/>
                <w:szCs w:val="16"/>
              </w:rPr>
              <w:t>Auto Bright Level 59</w:t>
            </w:r>
          </w:p>
        </w:tc>
        <w:tc>
          <w:tcPr>
            <w:tcW w:w="607" w:type="pct"/>
            <w:shd w:val="clear" w:color="auto" w:fill="auto"/>
            <w:noWrap/>
            <w:vAlign w:val="center"/>
          </w:tcPr>
          <w:p w14:paraId="680F0594" w14:textId="38F43B7D" w:rsidR="00B665B7" w:rsidRPr="00211C19" w:rsidRDefault="00B665B7" w:rsidP="00B665B7">
            <w:pPr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>
              <w:rPr>
                <w:rFonts w:cstheme="minorBidi"/>
                <w:color w:val="000000"/>
                <w:kern w:val="24"/>
                <w:sz w:val="16"/>
                <w:szCs w:val="16"/>
              </w:rPr>
              <w:t>60.86%</w:t>
            </w:r>
          </w:p>
        </w:tc>
      </w:tr>
      <w:tr w:rsidR="00B665B7" w:rsidRPr="00211C19" w14:paraId="468670F0" w14:textId="77777777" w:rsidTr="00B665B7">
        <w:trPr>
          <w:trHeight w:val="170"/>
        </w:trPr>
        <w:tc>
          <w:tcPr>
            <w:tcW w:w="676" w:type="pct"/>
            <w:vMerge/>
            <w:vAlign w:val="center"/>
          </w:tcPr>
          <w:p w14:paraId="35513FB3" w14:textId="77777777" w:rsidR="00B665B7" w:rsidRPr="00211C19" w:rsidRDefault="00B665B7" w:rsidP="00B665B7">
            <w:pPr>
              <w:jc w:val="center"/>
              <w:rPr>
                <w:rFonts w:eastAsia="현대하모니 L" w:cs="Calibri"/>
                <w:sz w:val="16"/>
                <w:szCs w:val="16"/>
              </w:rPr>
            </w:pPr>
          </w:p>
        </w:tc>
        <w:tc>
          <w:tcPr>
            <w:tcW w:w="203" w:type="pct"/>
            <w:shd w:val="clear" w:color="auto" w:fill="auto"/>
            <w:vAlign w:val="center"/>
          </w:tcPr>
          <w:p w14:paraId="090573D9" w14:textId="0DAA6976" w:rsidR="00B665B7" w:rsidRPr="00B665B7" w:rsidRDefault="00B665B7" w:rsidP="00B665B7">
            <w:pPr>
              <w:jc w:val="center"/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 w:rsidRPr="00B665B7">
              <w:rPr>
                <w:rFonts w:eastAsia="현대하모니 L" w:cs="Calibri" w:hint="eastAsia"/>
                <w:color w:val="000000" w:themeColor="dark1"/>
                <w:sz w:val="16"/>
                <w:szCs w:val="16"/>
              </w:rPr>
              <w:t>60</w:t>
            </w:r>
          </w:p>
        </w:tc>
        <w:tc>
          <w:tcPr>
            <w:tcW w:w="1081" w:type="pct"/>
            <w:shd w:val="clear" w:color="auto" w:fill="auto"/>
            <w:vAlign w:val="center"/>
          </w:tcPr>
          <w:p w14:paraId="3139F9B0" w14:textId="425C8BFA" w:rsidR="00B665B7" w:rsidRPr="00211C19" w:rsidRDefault="00B665B7" w:rsidP="00B665B7">
            <w:pPr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>
              <w:rPr>
                <w:rFonts w:cs="Calibri"/>
                <w:color w:val="000000"/>
                <w:kern w:val="24"/>
                <w:sz w:val="16"/>
                <w:szCs w:val="16"/>
              </w:rPr>
              <w:t>Par_AutoBrightLevel060</w:t>
            </w:r>
          </w:p>
        </w:tc>
        <w:tc>
          <w:tcPr>
            <w:tcW w:w="2433" w:type="pct"/>
            <w:vAlign w:val="center"/>
          </w:tcPr>
          <w:p w14:paraId="182CB513" w14:textId="52037B5A" w:rsidR="00B665B7" w:rsidRPr="00211C19" w:rsidRDefault="00B665B7" w:rsidP="00B665B7">
            <w:pPr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>
              <w:rPr>
                <w:rFonts w:cs="Calibri"/>
                <w:color w:val="000000"/>
                <w:kern w:val="24"/>
                <w:sz w:val="16"/>
                <w:szCs w:val="16"/>
              </w:rPr>
              <w:t>Auto Bright Level 60</w:t>
            </w:r>
          </w:p>
        </w:tc>
        <w:tc>
          <w:tcPr>
            <w:tcW w:w="607" w:type="pct"/>
            <w:shd w:val="clear" w:color="auto" w:fill="auto"/>
            <w:noWrap/>
            <w:vAlign w:val="center"/>
          </w:tcPr>
          <w:p w14:paraId="062B4F1B" w14:textId="0C9B01DB" w:rsidR="00B665B7" w:rsidRPr="00211C19" w:rsidRDefault="00B665B7" w:rsidP="00B665B7">
            <w:pPr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>
              <w:rPr>
                <w:rFonts w:cstheme="minorBidi"/>
                <w:color w:val="000000"/>
                <w:kern w:val="24"/>
                <w:sz w:val="16"/>
                <w:szCs w:val="16"/>
              </w:rPr>
              <w:t>62.12%</w:t>
            </w:r>
          </w:p>
        </w:tc>
      </w:tr>
      <w:tr w:rsidR="00B665B7" w:rsidRPr="00211C19" w14:paraId="3046FE98" w14:textId="77777777" w:rsidTr="00B665B7">
        <w:trPr>
          <w:trHeight w:val="170"/>
        </w:trPr>
        <w:tc>
          <w:tcPr>
            <w:tcW w:w="676" w:type="pct"/>
            <w:vMerge/>
            <w:vAlign w:val="center"/>
          </w:tcPr>
          <w:p w14:paraId="2EA76E85" w14:textId="77777777" w:rsidR="00B665B7" w:rsidRPr="00211C19" w:rsidRDefault="00B665B7" w:rsidP="00B665B7">
            <w:pPr>
              <w:jc w:val="center"/>
              <w:rPr>
                <w:rFonts w:eastAsia="현대하모니 L" w:cs="Calibri"/>
                <w:sz w:val="16"/>
                <w:szCs w:val="16"/>
              </w:rPr>
            </w:pPr>
          </w:p>
        </w:tc>
        <w:tc>
          <w:tcPr>
            <w:tcW w:w="203" w:type="pct"/>
            <w:shd w:val="clear" w:color="auto" w:fill="auto"/>
            <w:vAlign w:val="center"/>
          </w:tcPr>
          <w:p w14:paraId="6847BB28" w14:textId="5D9C9008" w:rsidR="00B665B7" w:rsidRPr="00B665B7" w:rsidRDefault="00B665B7" w:rsidP="00B665B7">
            <w:pPr>
              <w:jc w:val="center"/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 w:rsidRPr="00B665B7">
              <w:rPr>
                <w:rFonts w:eastAsia="현대하모니 L" w:cs="Calibri" w:hint="eastAsia"/>
                <w:color w:val="000000" w:themeColor="dark1"/>
                <w:sz w:val="16"/>
                <w:szCs w:val="16"/>
              </w:rPr>
              <w:t>61</w:t>
            </w:r>
          </w:p>
        </w:tc>
        <w:tc>
          <w:tcPr>
            <w:tcW w:w="1081" w:type="pct"/>
            <w:shd w:val="clear" w:color="auto" w:fill="auto"/>
            <w:vAlign w:val="center"/>
          </w:tcPr>
          <w:p w14:paraId="22E3DB61" w14:textId="7372D4FA" w:rsidR="00B665B7" w:rsidRPr="00211C19" w:rsidRDefault="00B665B7" w:rsidP="00B665B7">
            <w:pPr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 w:rsidRPr="002A5A9A">
              <w:rPr>
                <w:rFonts w:cs="Calibri"/>
                <w:color w:val="000000"/>
                <w:kern w:val="24"/>
                <w:sz w:val="16"/>
                <w:szCs w:val="16"/>
              </w:rPr>
              <w:t>Par_AutoBrightLevel061</w:t>
            </w:r>
          </w:p>
        </w:tc>
        <w:tc>
          <w:tcPr>
            <w:tcW w:w="2433" w:type="pct"/>
            <w:vAlign w:val="center"/>
          </w:tcPr>
          <w:p w14:paraId="1A63D6A8" w14:textId="6AA012FB" w:rsidR="00B665B7" w:rsidRPr="00211C19" w:rsidRDefault="00B665B7" w:rsidP="00B665B7">
            <w:pPr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>
              <w:rPr>
                <w:rFonts w:cs="Calibri"/>
                <w:color w:val="000000"/>
                <w:kern w:val="24"/>
                <w:sz w:val="16"/>
                <w:szCs w:val="16"/>
              </w:rPr>
              <w:t>Auto Bright Level 61</w:t>
            </w:r>
          </w:p>
        </w:tc>
        <w:tc>
          <w:tcPr>
            <w:tcW w:w="607" w:type="pct"/>
            <w:shd w:val="clear" w:color="auto" w:fill="auto"/>
            <w:noWrap/>
            <w:vAlign w:val="center"/>
          </w:tcPr>
          <w:p w14:paraId="032EAA46" w14:textId="31A2E110" w:rsidR="00B665B7" w:rsidRPr="00211C19" w:rsidRDefault="00B665B7" w:rsidP="00B665B7">
            <w:pPr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>
              <w:rPr>
                <w:rFonts w:cstheme="minorBidi"/>
                <w:color w:val="000000"/>
                <w:kern w:val="24"/>
                <w:sz w:val="16"/>
                <w:szCs w:val="16"/>
              </w:rPr>
              <w:t>63.39%</w:t>
            </w:r>
          </w:p>
        </w:tc>
      </w:tr>
      <w:tr w:rsidR="00B665B7" w:rsidRPr="00211C19" w14:paraId="0E2C9F5B" w14:textId="77777777" w:rsidTr="00B665B7">
        <w:trPr>
          <w:trHeight w:val="170"/>
        </w:trPr>
        <w:tc>
          <w:tcPr>
            <w:tcW w:w="676" w:type="pct"/>
            <w:vMerge/>
            <w:vAlign w:val="center"/>
          </w:tcPr>
          <w:p w14:paraId="2EA1EBC8" w14:textId="77777777" w:rsidR="00B665B7" w:rsidRPr="00211C19" w:rsidRDefault="00B665B7" w:rsidP="00B665B7">
            <w:pPr>
              <w:jc w:val="center"/>
              <w:rPr>
                <w:rFonts w:eastAsia="현대하모니 L" w:cs="Calibri"/>
                <w:sz w:val="16"/>
                <w:szCs w:val="16"/>
              </w:rPr>
            </w:pPr>
          </w:p>
        </w:tc>
        <w:tc>
          <w:tcPr>
            <w:tcW w:w="203" w:type="pct"/>
            <w:shd w:val="clear" w:color="auto" w:fill="auto"/>
            <w:vAlign w:val="center"/>
          </w:tcPr>
          <w:p w14:paraId="14DF2AFB" w14:textId="5A4E7DA3" w:rsidR="00B665B7" w:rsidRPr="00B665B7" w:rsidRDefault="00B665B7" w:rsidP="00B665B7">
            <w:pPr>
              <w:jc w:val="center"/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 w:rsidRPr="00B665B7">
              <w:rPr>
                <w:rFonts w:eastAsia="현대하모니 L" w:cs="Calibri" w:hint="eastAsia"/>
                <w:color w:val="000000" w:themeColor="dark1"/>
                <w:sz w:val="16"/>
                <w:szCs w:val="16"/>
              </w:rPr>
              <w:t>62</w:t>
            </w:r>
          </w:p>
        </w:tc>
        <w:tc>
          <w:tcPr>
            <w:tcW w:w="1081" w:type="pct"/>
            <w:shd w:val="clear" w:color="auto" w:fill="auto"/>
            <w:vAlign w:val="center"/>
          </w:tcPr>
          <w:p w14:paraId="5080920F" w14:textId="17616EE3" w:rsidR="00B665B7" w:rsidRPr="00211C19" w:rsidRDefault="00B665B7" w:rsidP="00B665B7">
            <w:pPr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>
              <w:rPr>
                <w:rFonts w:cs="Calibri"/>
                <w:color w:val="000000"/>
                <w:kern w:val="24"/>
                <w:sz w:val="16"/>
                <w:szCs w:val="16"/>
              </w:rPr>
              <w:t>Par_AutoBrightLevel062</w:t>
            </w:r>
          </w:p>
        </w:tc>
        <w:tc>
          <w:tcPr>
            <w:tcW w:w="2433" w:type="pct"/>
            <w:vAlign w:val="center"/>
          </w:tcPr>
          <w:p w14:paraId="6F703019" w14:textId="1A052344" w:rsidR="00B665B7" w:rsidRPr="00211C19" w:rsidRDefault="00B665B7" w:rsidP="00B665B7">
            <w:pPr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>
              <w:rPr>
                <w:rFonts w:cs="Calibri"/>
                <w:color w:val="000000"/>
                <w:kern w:val="24"/>
                <w:sz w:val="16"/>
                <w:szCs w:val="16"/>
              </w:rPr>
              <w:t>Auto Bright Level 62</w:t>
            </w:r>
          </w:p>
        </w:tc>
        <w:tc>
          <w:tcPr>
            <w:tcW w:w="607" w:type="pct"/>
            <w:shd w:val="clear" w:color="auto" w:fill="auto"/>
            <w:noWrap/>
            <w:vAlign w:val="center"/>
          </w:tcPr>
          <w:p w14:paraId="3DF22971" w14:textId="50A0E69F" w:rsidR="00B665B7" w:rsidRPr="00211C19" w:rsidRDefault="00B665B7" w:rsidP="00B665B7">
            <w:pPr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>
              <w:rPr>
                <w:rFonts w:cstheme="minorBidi"/>
                <w:color w:val="000000"/>
                <w:kern w:val="24"/>
                <w:sz w:val="16"/>
                <w:szCs w:val="16"/>
              </w:rPr>
              <w:t>64.65%</w:t>
            </w:r>
          </w:p>
        </w:tc>
      </w:tr>
      <w:tr w:rsidR="00B665B7" w:rsidRPr="00211C19" w14:paraId="1D33A58D" w14:textId="77777777" w:rsidTr="00B665B7">
        <w:trPr>
          <w:trHeight w:val="170"/>
        </w:trPr>
        <w:tc>
          <w:tcPr>
            <w:tcW w:w="676" w:type="pct"/>
            <w:vMerge/>
            <w:vAlign w:val="center"/>
          </w:tcPr>
          <w:p w14:paraId="60EA2E96" w14:textId="77777777" w:rsidR="00B665B7" w:rsidRPr="00211C19" w:rsidRDefault="00B665B7" w:rsidP="00B665B7">
            <w:pPr>
              <w:jc w:val="center"/>
              <w:rPr>
                <w:rFonts w:eastAsia="현대하모니 L" w:cs="Calibri"/>
                <w:sz w:val="16"/>
                <w:szCs w:val="16"/>
              </w:rPr>
            </w:pPr>
          </w:p>
        </w:tc>
        <w:tc>
          <w:tcPr>
            <w:tcW w:w="203" w:type="pct"/>
            <w:shd w:val="clear" w:color="auto" w:fill="auto"/>
            <w:vAlign w:val="center"/>
          </w:tcPr>
          <w:p w14:paraId="130A2A1B" w14:textId="1036C44A" w:rsidR="00B665B7" w:rsidRPr="00B665B7" w:rsidRDefault="00B665B7" w:rsidP="00B665B7">
            <w:pPr>
              <w:jc w:val="center"/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 w:rsidRPr="00B665B7">
              <w:rPr>
                <w:rFonts w:eastAsia="현대하모니 L" w:cs="Calibri" w:hint="eastAsia"/>
                <w:color w:val="000000" w:themeColor="dark1"/>
                <w:sz w:val="16"/>
                <w:szCs w:val="16"/>
              </w:rPr>
              <w:t>63</w:t>
            </w:r>
          </w:p>
        </w:tc>
        <w:tc>
          <w:tcPr>
            <w:tcW w:w="1081" w:type="pct"/>
            <w:shd w:val="clear" w:color="auto" w:fill="auto"/>
            <w:vAlign w:val="center"/>
          </w:tcPr>
          <w:p w14:paraId="07FDF9B8" w14:textId="0FE7BBE1" w:rsidR="00B665B7" w:rsidRPr="00211C19" w:rsidRDefault="00B665B7" w:rsidP="00B665B7">
            <w:pPr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>
              <w:rPr>
                <w:rFonts w:cs="Calibri"/>
                <w:color w:val="000000"/>
                <w:kern w:val="24"/>
                <w:sz w:val="16"/>
                <w:szCs w:val="16"/>
              </w:rPr>
              <w:t>Par_AutoBrightLevel063</w:t>
            </w:r>
          </w:p>
        </w:tc>
        <w:tc>
          <w:tcPr>
            <w:tcW w:w="2433" w:type="pct"/>
            <w:vAlign w:val="center"/>
          </w:tcPr>
          <w:p w14:paraId="3561CC41" w14:textId="5226B9C0" w:rsidR="00B665B7" w:rsidRPr="00211C19" w:rsidRDefault="00B665B7" w:rsidP="00B665B7">
            <w:pPr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>
              <w:rPr>
                <w:rFonts w:cs="Calibri"/>
                <w:color w:val="000000"/>
                <w:kern w:val="24"/>
                <w:sz w:val="16"/>
                <w:szCs w:val="16"/>
              </w:rPr>
              <w:t>Auto Bright Level 63</w:t>
            </w:r>
          </w:p>
        </w:tc>
        <w:tc>
          <w:tcPr>
            <w:tcW w:w="607" w:type="pct"/>
            <w:shd w:val="clear" w:color="auto" w:fill="auto"/>
            <w:noWrap/>
            <w:vAlign w:val="center"/>
          </w:tcPr>
          <w:p w14:paraId="03E5AD3D" w14:textId="47BC4A5D" w:rsidR="00B665B7" w:rsidRPr="00211C19" w:rsidRDefault="00B665B7" w:rsidP="00B665B7">
            <w:pPr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>
              <w:rPr>
                <w:rFonts w:cstheme="minorBidi"/>
                <w:color w:val="000000"/>
                <w:kern w:val="24"/>
                <w:sz w:val="16"/>
                <w:szCs w:val="16"/>
              </w:rPr>
              <w:t>65.91%</w:t>
            </w:r>
          </w:p>
        </w:tc>
      </w:tr>
      <w:tr w:rsidR="00B665B7" w:rsidRPr="00211C19" w14:paraId="06AA02B2" w14:textId="77777777" w:rsidTr="00B665B7">
        <w:trPr>
          <w:trHeight w:val="170"/>
        </w:trPr>
        <w:tc>
          <w:tcPr>
            <w:tcW w:w="676" w:type="pct"/>
            <w:vMerge/>
            <w:vAlign w:val="center"/>
          </w:tcPr>
          <w:p w14:paraId="665C895E" w14:textId="77777777" w:rsidR="00B665B7" w:rsidRPr="00211C19" w:rsidRDefault="00B665B7" w:rsidP="00B665B7">
            <w:pPr>
              <w:jc w:val="center"/>
              <w:rPr>
                <w:rFonts w:eastAsia="현대하모니 L" w:cs="Calibri"/>
                <w:sz w:val="16"/>
                <w:szCs w:val="16"/>
              </w:rPr>
            </w:pPr>
          </w:p>
        </w:tc>
        <w:tc>
          <w:tcPr>
            <w:tcW w:w="203" w:type="pct"/>
            <w:shd w:val="clear" w:color="auto" w:fill="auto"/>
            <w:vAlign w:val="center"/>
          </w:tcPr>
          <w:p w14:paraId="070ED762" w14:textId="2014F7D8" w:rsidR="00B665B7" w:rsidRPr="00B665B7" w:rsidRDefault="00B665B7" w:rsidP="00B665B7">
            <w:pPr>
              <w:jc w:val="center"/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 w:rsidRPr="00B665B7">
              <w:rPr>
                <w:rFonts w:eastAsia="현대하모니 L" w:cs="Calibri" w:hint="eastAsia"/>
                <w:color w:val="000000" w:themeColor="dark1"/>
                <w:sz w:val="16"/>
                <w:szCs w:val="16"/>
              </w:rPr>
              <w:t>64</w:t>
            </w:r>
          </w:p>
        </w:tc>
        <w:tc>
          <w:tcPr>
            <w:tcW w:w="1081" w:type="pct"/>
            <w:shd w:val="clear" w:color="auto" w:fill="auto"/>
            <w:vAlign w:val="center"/>
          </w:tcPr>
          <w:p w14:paraId="5F698438" w14:textId="481F702B" w:rsidR="00B665B7" w:rsidRPr="00211C19" w:rsidRDefault="00B665B7" w:rsidP="00B665B7">
            <w:pPr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>
              <w:rPr>
                <w:rFonts w:cs="Calibri"/>
                <w:color w:val="000000"/>
                <w:kern w:val="24"/>
                <w:sz w:val="16"/>
                <w:szCs w:val="16"/>
              </w:rPr>
              <w:t>Par_AutoBrightLevel064</w:t>
            </w:r>
          </w:p>
        </w:tc>
        <w:tc>
          <w:tcPr>
            <w:tcW w:w="2433" w:type="pct"/>
            <w:vAlign w:val="center"/>
          </w:tcPr>
          <w:p w14:paraId="6E024C55" w14:textId="32B0D09E" w:rsidR="00B665B7" w:rsidRPr="00211C19" w:rsidRDefault="00B665B7" w:rsidP="00B665B7">
            <w:pPr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>
              <w:rPr>
                <w:rFonts w:cs="Calibri"/>
                <w:color w:val="000000"/>
                <w:kern w:val="24"/>
                <w:sz w:val="16"/>
                <w:szCs w:val="16"/>
              </w:rPr>
              <w:t>Auto Bright Level 64</w:t>
            </w:r>
          </w:p>
        </w:tc>
        <w:tc>
          <w:tcPr>
            <w:tcW w:w="607" w:type="pct"/>
            <w:shd w:val="clear" w:color="auto" w:fill="auto"/>
            <w:noWrap/>
            <w:vAlign w:val="center"/>
          </w:tcPr>
          <w:p w14:paraId="6937399C" w14:textId="1D7D9B24" w:rsidR="00B665B7" w:rsidRPr="00211C19" w:rsidRDefault="00B665B7" w:rsidP="00B665B7">
            <w:pPr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>
              <w:rPr>
                <w:rFonts w:cstheme="minorBidi"/>
                <w:color w:val="000000"/>
                <w:kern w:val="24"/>
                <w:sz w:val="16"/>
                <w:szCs w:val="16"/>
              </w:rPr>
              <w:t>67.17%</w:t>
            </w:r>
          </w:p>
        </w:tc>
      </w:tr>
      <w:tr w:rsidR="00B665B7" w:rsidRPr="00211C19" w14:paraId="4CD50394" w14:textId="77777777" w:rsidTr="00B665B7">
        <w:trPr>
          <w:trHeight w:val="170"/>
        </w:trPr>
        <w:tc>
          <w:tcPr>
            <w:tcW w:w="676" w:type="pct"/>
            <w:vMerge/>
            <w:vAlign w:val="center"/>
          </w:tcPr>
          <w:p w14:paraId="43362528" w14:textId="77777777" w:rsidR="00B665B7" w:rsidRPr="00211C19" w:rsidRDefault="00B665B7" w:rsidP="00B665B7">
            <w:pPr>
              <w:jc w:val="center"/>
              <w:rPr>
                <w:rFonts w:eastAsia="현대하모니 L" w:cs="Calibri"/>
                <w:sz w:val="16"/>
                <w:szCs w:val="16"/>
              </w:rPr>
            </w:pPr>
          </w:p>
        </w:tc>
        <w:tc>
          <w:tcPr>
            <w:tcW w:w="203" w:type="pct"/>
            <w:shd w:val="clear" w:color="auto" w:fill="auto"/>
            <w:vAlign w:val="center"/>
          </w:tcPr>
          <w:p w14:paraId="0F3C35BE" w14:textId="5F74CC58" w:rsidR="00B665B7" w:rsidRPr="00B665B7" w:rsidRDefault="00B665B7" w:rsidP="00B665B7">
            <w:pPr>
              <w:jc w:val="center"/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 w:rsidRPr="00B665B7">
              <w:rPr>
                <w:rFonts w:eastAsia="현대하모니 L" w:cs="Calibri" w:hint="eastAsia"/>
                <w:color w:val="000000" w:themeColor="dark1"/>
                <w:sz w:val="16"/>
                <w:szCs w:val="16"/>
              </w:rPr>
              <w:t>65</w:t>
            </w:r>
          </w:p>
        </w:tc>
        <w:tc>
          <w:tcPr>
            <w:tcW w:w="1081" w:type="pct"/>
            <w:shd w:val="clear" w:color="auto" w:fill="auto"/>
            <w:vAlign w:val="center"/>
          </w:tcPr>
          <w:p w14:paraId="13E67512" w14:textId="791EFBC2" w:rsidR="00B665B7" w:rsidRPr="00211C19" w:rsidRDefault="00B665B7" w:rsidP="00B665B7">
            <w:pPr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>
              <w:rPr>
                <w:rFonts w:cs="Calibri"/>
                <w:color w:val="000000"/>
                <w:kern w:val="24"/>
                <w:sz w:val="16"/>
                <w:szCs w:val="16"/>
              </w:rPr>
              <w:t>Par_AutoBrightLevel065</w:t>
            </w:r>
          </w:p>
        </w:tc>
        <w:tc>
          <w:tcPr>
            <w:tcW w:w="2433" w:type="pct"/>
            <w:vAlign w:val="center"/>
          </w:tcPr>
          <w:p w14:paraId="0B25EC1D" w14:textId="44401D62" w:rsidR="00B665B7" w:rsidRPr="00211C19" w:rsidRDefault="00B665B7" w:rsidP="00B665B7">
            <w:pPr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>
              <w:rPr>
                <w:rFonts w:cs="Calibri"/>
                <w:color w:val="000000"/>
                <w:kern w:val="24"/>
                <w:sz w:val="16"/>
                <w:szCs w:val="16"/>
              </w:rPr>
              <w:t>Auto Bright Level 65</w:t>
            </w:r>
          </w:p>
        </w:tc>
        <w:tc>
          <w:tcPr>
            <w:tcW w:w="607" w:type="pct"/>
            <w:shd w:val="clear" w:color="auto" w:fill="auto"/>
            <w:noWrap/>
            <w:vAlign w:val="center"/>
          </w:tcPr>
          <w:p w14:paraId="48DFCD55" w14:textId="76B5873F" w:rsidR="00B665B7" w:rsidRPr="00211C19" w:rsidRDefault="00B665B7" w:rsidP="00B665B7">
            <w:pPr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>
              <w:rPr>
                <w:rFonts w:cstheme="minorBidi"/>
                <w:color w:val="000000"/>
                <w:kern w:val="24"/>
                <w:sz w:val="16"/>
                <w:szCs w:val="16"/>
              </w:rPr>
              <w:t>68.44%</w:t>
            </w:r>
          </w:p>
        </w:tc>
      </w:tr>
      <w:tr w:rsidR="00B665B7" w:rsidRPr="00211C19" w14:paraId="0D6A4C20" w14:textId="77777777" w:rsidTr="00B665B7">
        <w:trPr>
          <w:trHeight w:val="170"/>
        </w:trPr>
        <w:tc>
          <w:tcPr>
            <w:tcW w:w="676" w:type="pct"/>
            <w:vMerge/>
            <w:vAlign w:val="center"/>
          </w:tcPr>
          <w:p w14:paraId="22F72C78" w14:textId="77777777" w:rsidR="00B665B7" w:rsidRPr="00211C19" w:rsidRDefault="00B665B7" w:rsidP="00B665B7">
            <w:pPr>
              <w:jc w:val="center"/>
              <w:rPr>
                <w:rFonts w:eastAsia="현대하모니 L" w:cs="Calibri"/>
                <w:sz w:val="16"/>
                <w:szCs w:val="16"/>
              </w:rPr>
            </w:pPr>
          </w:p>
        </w:tc>
        <w:tc>
          <w:tcPr>
            <w:tcW w:w="203" w:type="pct"/>
            <w:shd w:val="clear" w:color="auto" w:fill="auto"/>
            <w:vAlign w:val="center"/>
          </w:tcPr>
          <w:p w14:paraId="7F71BA0D" w14:textId="1ED0329F" w:rsidR="00B665B7" w:rsidRPr="00B665B7" w:rsidRDefault="00B665B7" w:rsidP="00B665B7">
            <w:pPr>
              <w:jc w:val="center"/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 w:rsidRPr="00B665B7">
              <w:rPr>
                <w:rFonts w:eastAsia="현대하모니 L" w:cs="Calibri" w:hint="eastAsia"/>
                <w:color w:val="000000" w:themeColor="dark1"/>
                <w:sz w:val="16"/>
                <w:szCs w:val="16"/>
              </w:rPr>
              <w:t>66</w:t>
            </w:r>
          </w:p>
        </w:tc>
        <w:tc>
          <w:tcPr>
            <w:tcW w:w="1081" w:type="pct"/>
            <w:shd w:val="clear" w:color="auto" w:fill="auto"/>
            <w:vAlign w:val="center"/>
          </w:tcPr>
          <w:p w14:paraId="48FB8958" w14:textId="34AD2F06" w:rsidR="00B665B7" w:rsidRPr="00211C19" w:rsidRDefault="00B665B7" w:rsidP="00B665B7">
            <w:pPr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>
              <w:rPr>
                <w:rFonts w:cs="Calibri"/>
                <w:color w:val="000000"/>
                <w:kern w:val="24"/>
                <w:sz w:val="16"/>
                <w:szCs w:val="16"/>
              </w:rPr>
              <w:t>Par_AutoBrightLevel066</w:t>
            </w:r>
          </w:p>
        </w:tc>
        <w:tc>
          <w:tcPr>
            <w:tcW w:w="2433" w:type="pct"/>
            <w:vAlign w:val="center"/>
          </w:tcPr>
          <w:p w14:paraId="74D0E249" w14:textId="6AB4063A" w:rsidR="00B665B7" w:rsidRPr="00211C19" w:rsidRDefault="00B665B7" w:rsidP="00B665B7">
            <w:pPr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>
              <w:rPr>
                <w:rFonts w:cs="Calibri"/>
                <w:color w:val="000000"/>
                <w:kern w:val="24"/>
                <w:sz w:val="16"/>
                <w:szCs w:val="16"/>
              </w:rPr>
              <w:t>Auto Bright Level 66</w:t>
            </w:r>
          </w:p>
        </w:tc>
        <w:tc>
          <w:tcPr>
            <w:tcW w:w="607" w:type="pct"/>
            <w:shd w:val="clear" w:color="auto" w:fill="auto"/>
            <w:noWrap/>
            <w:vAlign w:val="center"/>
          </w:tcPr>
          <w:p w14:paraId="0C860B40" w14:textId="2D126D8E" w:rsidR="00B665B7" w:rsidRPr="00211C19" w:rsidRDefault="00B665B7" w:rsidP="00B665B7">
            <w:pPr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>
              <w:rPr>
                <w:rFonts w:cstheme="minorBidi"/>
                <w:color w:val="000000"/>
                <w:kern w:val="24"/>
                <w:sz w:val="16"/>
                <w:szCs w:val="16"/>
              </w:rPr>
              <w:t>69.70%</w:t>
            </w:r>
          </w:p>
        </w:tc>
      </w:tr>
      <w:tr w:rsidR="00B665B7" w:rsidRPr="00211C19" w14:paraId="3F55605A" w14:textId="77777777" w:rsidTr="00B665B7">
        <w:trPr>
          <w:trHeight w:val="170"/>
        </w:trPr>
        <w:tc>
          <w:tcPr>
            <w:tcW w:w="676" w:type="pct"/>
            <w:vMerge/>
            <w:vAlign w:val="center"/>
          </w:tcPr>
          <w:p w14:paraId="41F7321B" w14:textId="77777777" w:rsidR="00B665B7" w:rsidRPr="00211C19" w:rsidRDefault="00B665B7" w:rsidP="00B665B7">
            <w:pPr>
              <w:jc w:val="center"/>
              <w:rPr>
                <w:rFonts w:eastAsia="현대하모니 L" w:cs="Calibri"/>
                <w:sz w:val="16"/>
                <w:szCs w:val="16"/>
              </w:rPr>
            </w:pPr>
          </w:p>
        </w:tc>
        <w:tc>
          <w:tcPr>
            <w:tcW w:w="203" w:type="pct"/>
            <w:shd w:val="clear" w:color="auto" w:fill="auto"/>
            <w:vAlign w:val="center"/>
          </w:tcPr>
          <w:p w14:paraId="4349FE6A" w14:textId="3432D1C2" w:rsidR="00B665B7" w:rsidRPr="00B665B7" w:rsidRDefault="00B665B7" w:rsidP="00B665B7">
            <w:pPr>
              <w:jc w:val="center"/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 w:rsidRPr="00B665B7">
              <w:rPr>
                <w:rFonts w:eastAsia="현대하모니 L" w:cs="Calibri" w:hint="eastAsia"/>
                <w:color w:val="000000" w:themeColor="dark1"/>
                <w:sz w:val="16"/>
                <w:szCs w:val="16"/>
              </w:rPr>
              <w:t>67</w:t>
            </w:r>
          </w:p>
        </w:tc>
        <w:tc>
          <w:tcPr>
            <w:tcW w:w="1081" w:type="pct"/>
            <w:shd w:val="clear" w:color="auto" w:fill="auto"/>
            <w:vAlign w:val="center"/>
          </w:tcPr>
          <w:p w14:paraId="08B202BA" w14:textId="72F1C23B" w:rsidR="00B665B7" w:rsidRPr="00211C19" w:rsidRDefault="00B665B7" w:rsidP="00B665B7">
            <w:pPr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>
              <w:rPr>
                <w:rFonts w:cs="Calibri"/>
                <w:color w:val="000000"/>
                <w:kern w:val="24"/>
                <w:sz w:val="16"/>
                <w:szCs w:val="16"/>
              </w:rPr>
              <w:t>Par_AutoBrightLevel067</w:t>
            </w:r>
          </w:p>
        </w:tc>
        <w:tc>
          <w:tcPr>
            <w:tcW w:w="2433" w:type="pct"/>
            <w:vAlign w:val="center"/>
          </w:tcPr>
          <w:p w14:paraId="301F415C" w14:textId="175FBFCE" w:rsidR="00B665B7" w:rsidRPr="00211C19" w:rsidRDefault="00B665B7" w:rsidP="00B665B7">
            <w:pPr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>
              <w:rPr>
                <w:rFonts w:cs="Calibri"/>
                <w:color w:val="000000"/>
                <w:kern w:val="24"/>
                <w:sz w:val="16"/>
                <w:szCs w:val="16"/>
              </w:rPr>
              <w:t>Auto Bright Level 67</w:t>
            </w:r>
          </w:p>
        </w:tc>
        <w:tc>
          <w:tcPr>
            <w:tcW w:w="607" w:type="pct"/>
            <w:shd w:val="clear" w:color="auto" w:fill="auto"/>
            <w:noWrap/>
            <w:vAlign w:val="center"/>
          </w:tcPr>
          <w:p w14:paraId="3A1B2B35" w14:textId="3701A931" w:rsidR="00B665B7" w:rsidRPr="00211C19" w:rsidRDefault="00B665B7" w:rsidP="00B665B7">
            <w:pPr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>
              <w:rPr>
                <w:rFonts w:cstheme="minorBidi"/>
                <w:color w:val="000000"/>
                <w:kern w:val="24"/>
                <w:sz w:val="16"/>
                <w:szCs w:val="16"/>
              </w:rPr>
              <w:t>70.96%</w:t>
            </w:r>
          </w:p>
        </w:tc>
      </w:tr>
      <w:tr w:rsidR="00B665B7" w:rsidRPr="00211C19" w14:paraId="7F4C5082" w14:textId="77777777" w:rsidTr="00B665B7">
        <w:trPr>
          <w:trHeight w:val="170"/>
        </w:trPr>
        <w:tc>
          <w:tcPr>
            <w:tcW w:w="676" w:type="pct"/>
            <w:vMerge/>
            <w:vAlign w:val="center"/>
          </w:tcPr>
          <w:p w14:paraId="495E3D34" w14:textId="77777777" w:rsidR="00B665B7" w:rsidRPr="00211C19" w:rsidRDefault="00B665B7" w:rsidP="00B665B7">
            <w:pPr>
              <w:jc w:val="center"/>
              <w:rPr>
                <w:rFonts w:eastAsia="현대하모니 L" w:cs="Calibri"/>
                <w:sz w:val="16"/>
                <w:szCs w:val="16"/>
              </w:rPr>
            </w:pPr>
          </w:p>
        </w:tc>
        <w:tc>
          <w:tcPr>
            <w:tcW w:w="203" w:type="pct"/>
            <w:shd w:val="clear" w:color="auto" w:fill="auto"/>
            <w:vAlign w:val="center"/>
          </w:tcPr>
          <w:p w14:paraId="3F5ECBEF" w14:textId="1CA5CAB5" w:rsidR="00B665B7" w:rsidRPr="00B665B7" w:rsidRDefault="00B665B7" w:rsidP="00B665B7">
            <w:pPr>
              <w:jc w:val="center"/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 w:rsidRPr="00B665B7">
              <w:rPr>
                <w:rFonts w:eastAsia="현대하모니 L" w:cs="Calibri" w:hint="eastAsia"/>
                <w:color w:val="000000" w:themeColor="dark1"/>
                <w:sz w:val="16"/>
                <w:szCs w:val="16"/>
              </w:rPr>
              <w:t>68</w:t>
            </w:r>
          </w:p>
        </w:tc>
        <w:tc>
          <w:tcPr>
            <w:tcW w:w="1081" w:type="pct"/>
            <w:shd w:val="clear" w:color="auto" w:fill="auto"/>
            <w:vAlign w:val="center"/>
          </w:tcPr>
          <w:p w14:paraId="32C253B6" w14:textId="3FB55575" w:rsidR="00B665B7" w:rsidRPr="00211C19" w:rsidRDefault="00B665B7" w:rsidP="00B665B7">
            <w:pPr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>
              <w:rPr>
                <w:rFonts w:cs="Calibri"/>
                <w:color w:val="000000"/>
                <w:kern w:val="24"/>
                <w:sz w:val="16"/>
                <w:szCs w:val="16"/>
              </w:rPr>
              <w:t>Par_AutoBrightLevel068</w:t>
            </w:r>
          </w:p>
        </w:tc>
        <w:tc>
          <w:tcPr>
            <w:tcW w:w="2433" w:type="pct"/>
            <w:vAlign w:val="center"/>
          </w:tcPr>
          <w:p w14:paraId="64123652" w14:textId="4F4E086B" w:rsidR="00B665B7" w:rsidRPr="00211C19" w:rsidRDefault="00B665B7" w:rsidP="00B665B7">
            <w:pPr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>
              <w:rPr>
                <w:rFonts w:cs="Calibri"/>
                <w:color w:val="000000"/>
                <w:kern w:val="24"/>
                <w:sz w:val="16"/>
                <w:szCs w:val="16"/>
              </w:rPr>
              <w:t>Auto Bright Level 68</w:t>
            </w:r>
          </w:p>
        </w:tc>
        <w:tc>
          <w:tcPr>
            <w:tcW w:w="607" w:type="pct"/>
            <w:shd w:val="clear" w:color="auto" w:fill="auto"/>
            <w:noWrap/>
            <w:vAlign w:val="center"/>
          </w:tcPr>
          <w:p w14:paraId="29BAD363" w14:textId="55C49703" w:rsidR="00B665B7" w:rsidRPr="00211C19" w:rsidRDefault="00B665B7" w:rsidP="00B665B7">
            <w:pPr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>
              <w:rPr>
                <w:rFonts w:cstheme="minorBidi"/>
                <w:color w:val="000000"/>
                <w:kern w:val="24"/>
                <w:sz w:val="16"/>
                <w:szCs w:val="16"/>
              </w:rPr>
              <w:t>72.22%</w:t>
            </w:r>
          </w:p>
        </w:tc>
      </w:tr>
      <w:tr w:rsidR="00B665B7" w:rsidRPr="00211C19" w14:paraId="0C478421" w14:textId="77777777" w:rsidTr="00B665B7">
        <w:trPr>
          <w:trHeight w:val="170"/>
        </w:trPr>
        <w:tc>
          <w:tcPr>
            <w:tcW w:w="676" w:type="pct"/>
            <w:vMerge/>
            <w:vAlign w:val="center"/>
          </w:tcPr>
          <w:p w14:paraId="2DB9795F" w14:textId="77777777" w:rsidR="00B665B7" w:rsidRPr="00211C19" w:rsidRDefault="00B665B7" w:rsidP="00B665B7">
            <w:pPr>
              <w:jc w:val="center"/>
              <w:rPr>
                <w:rFonts w:eastAsia="현대하모니 L" w:cs="Calibri"/>
                <w:sz w:val="16"/>
                <w:szCs w:val="16"/>
              </w:rPr>
            </w:pPr>
          </w:p>
        </w:tc>
        <w:tc>
          <w:tcPr>
            <w:tcW w:w="203" w:type="pct"/>
            <w:shd w:val="clear" w:color="auto" w:fill="auto"/>
            <w:vAlign w:val="center"/>
          </w:tcPr>
          <w:p w14:paraId="3F720BF3" w14:textId="1F5E4352" w:rsidR="00B665B7" w:rsidRPr="00B665B7" w:rsidRDefault="00B665B7" w:rsidP="00B665B7">
            <w:pPr>
              <w:jc w:val="center"/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 w:rsidRPr="00B665B7">
              <w:rPr>
                <w:rFonts w:eastAsia="현대하모니 L" w:cs="Calibri" w:hint="eastAsia"/>
                <w:color w:val="000000" w:themeColor="dark1"/>
                <w:sz w:val="16"/>
                <w:szCs w:val="16"/>
              </w:rPr>
              <w:t>69</w:t>
            </w:r>
          </w:p>
        </w:tc>
        <w:tc>
          <w:tcPr>
            <w:tcW w:w="1081" w:type="pct"/>
            <w:shd w:val="clear" w:color="auto" w:fill="auto"/>
            <w:vAlign w:val="center"/>
          </w:tcPr>
          <w:p w14:paraId="15414C56" w14:textId="2A9C4571" w:rsidR="00B665B7" w:rsidRPr="00211C19" w:rsidRDefault="00B665B7" w:rsidP="00B665B7">
            <w:pPr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>
              <w:rPr>
                <w:rFonts w:cs="Calibri"/>
                <w:color w:val="000000"/>
                <w:kern w:val="24"/>
                <w:sz w:val="16"/>
                <w:szCs w:val="16"/>
              </w:rPr>
              <w:t>Par_AutoBrightLevel069</w:t>
            </w:r>
          </w:p>
        </w:tc>
        <w:tc>
          <w:tcPr>
            <w:tcW w:w="2433" w:type="pct"/>
            <w:vAlign w:val="center"/>
          </w:tcPr>
          <w:p w14:paraId="051A37AB" w14:textId="7FA5CEC1" w:rsidR="00B665B7" w:rsidRPr="00211C19" w:rsidRDefault="00B665B7" w:rsidP="00B665B7">
            <w:pPr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>
              <w:rPr>
                <w:rFonts w:cs="Calibri"/>
                <w:color w:val="000000"/>
                <w:kern w:val="24"/>
                <w:sz w:val="16"/>
                <w:szCs w:val="16"/>
              </w:rPr>
              <w:t>Auto Bright Level 69</w:t>
            </w:r>
          </w:p>
        </w:tc>
        <w:tc>
          <w:tcPr>
            <w:tcW w:w="607" w:type="pct"/>
            <w:shd w:val="clear" w:color="auto" w:fill="auto"/>
            <w:noWrap/>
            <w:vAlign w:val="center"/>
          </w:tcPr>
          <w:p w14:paraId="59D645FB" w14:textId="71E2429A" w:rsidR="00B665B7" w:rsidRPr="00211C19" w:rsidRDefault="00B665B7" w:rsidP="00B665B7">
            <w:pPr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>
              <w:rPr>
                <w:rFonts w:cstheme="minorBidi"/>
                <w:color w:val="000000"/>
                <w:kern w:val="24"/>
                <w:sz w:val="16"/>
                <w:szCs w:val="16"/>
              </w:rPr>
              <w:t>73.49%</w:t>
            </w:r>
          </w:p>
        </w:tc>
      </w:tr>
      <w:tr w:rsidR="00B665B7" w:rsidRPr="00211C19" w14:paraId="703B28CC" w14:textId="77777777" w:rsidTr="00B665B7">
        <w:trPr>
          <w:trHeight w:val="170"/>
        </w:trPr>
        <w:tc>
          <w:tcPr>
            <w:tcW w:w="676" w:type="pct"/>
            <w:vMerge/>
            <w:vAlign w:val="center"/>
          </w:tcPr>
          <w:p w14:paraId="2EA4A694" w14:textId="77777777" w:rsidR="00B665B7" w:rsidRPr="00211C19" w:rsidRDefault="00B665B7" w:rsidP="00B665B7">
            <w:pPr>
              <w:jc w:val="center"/>
              <w:rPr>
                <w:rFonts w:eastAsia="현대하모니 L" w:cs="Calibri"/>
                <w:sz w:val="16"/>
                <w:szCs w:val="16"/>
              </w:rPr>
            </w:pPr>
          </w:p>
        </w:tc>
        <w:tc>
          <w:tcPr>
            <w:tcW w:w="203" w:type="pct"/>
            <w:shd w:val="clear" w:color="auto" w:fill="auto"/>
            <w:vAlign w:val="center"/>
          </w:tcPr>
          <w:p w14:paraId="7D974544" w14:textId="7E4951CA" w:rsidR="00B665B7" w:rsidRPr="00B665B7" w:rsidRDefault="00B665B7" w:rsidP="00B665B7">
            <w:pPr>
              <w:jc w:val="center"/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 w:rsidRPr="00B665B7">
              <w:rPr>
                <w:rFonts w:eastAsia="현대하모니 L" w:cs="Calibri" w:hint="eastAsia"/>
                <w:color w:val="000000" w:themeColor="dark1"/>
                <w:sz w:val="16"/>
                <w:szCs w:val="16"/>
              </w:rPr>
              <w:t>70</w:t>
            </w:r>
          </w:p>
        </w:tc>
        <w:tc>
          <w:tcPr>
            <w:tcW w:w="1081" w:type="pct"/>
            <w:shd w:val="clear" w:color="auto" w:fill="auto"/>
            <w:vAlign w:val="center"/>
          </w:tcPr>
          <w:p w14:paraId="2F49492D" w14:textId="4820D505" w:rsidR="00B665B7" w:rsidRPr="00211C19" w:rsidRDefault="00B665B7" w:rsidP="00B665B7">
            <w:pPr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>
              <w:rPr>
                <w:rFonts w:cs="Calibri"/>
                <w:color w:val="000000"/>
                <w:kern w:val="24"/>
                <w:sz w:val="16"/>
                <w:szCs w:val="16"/>
              </w:rPr>
              <w:t>Par_AutoBrightLevel070</w:t>
            </w:r>
          </w:p>
        </w:tc>
        <w:tc>
          <w:tcPr>
            <w:tcW w:w="2433" w:type="pct"/>
            <w:vAlign w:val="center"/>
          </w:tcPr>
          <w:p w14:paraId="29890669" w14:textId="16F9B2CF" w:rsidR="00B665B7" w:rsidRPr="00211C19" w:rsidRDefault="00B665B7" w:rsidP="00B665B7">
            <w:pPr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>
              <w:rPr>
                <w:rFonts w:cs="Calibri"/>
                <w:color w:val="000000"/>
                <w:kern w:val="24"/>
                <w:sz w:val="16"/>
                <w:szCs w:val="16"/>
              </w:rPr>
              <w:t>Auto Bright Level 70</w:t>
            </w:r>
          </w:p>
        </w:tc>
        <w:tc>
          <w:tcPr>
            <w:tcW w:w="607" w:type="pct"/>
            <w:shd w:val="clear" w:color="auto" w:fill="auto"/>
            <w:noWrap/>
            <w:vAlign w:val="center"/>
          </w:tcPr>
          <w:p w14:paraId="08C7B36E" w14:textId="1021F919" w:rsidR="00B665B7" w:rsidRPr="00211C19" w:rsidRDefault="00B665B7" w:rsidP="00B665B7">
            <w:pPr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>
              <w:rPr>
                <w:rFonts w:cstheme="minorBidi"/>
                <w:color w:val="000000"/>
                <w:kern w:val="24"/>
                <w:sz w:val="16"/>
                <w:szCs w:val="16"/>
              </w:rPr>
              <w:t>74.75%</w:t>
            </w:r>
          </w:p>
        </w:tc>
      </w:tr>
      <w:tr w:rsidR="00B665B7" w:rsidRPr="00211C19" w14:paraId="4545BD12" w14:textId="77777777" w:rsidTr="00B665B7">
        <w:trPr>
          <w:trHeight w:val="170"/>
        </w:trPr>
        <w:tc>
          <w:tcPr>
            <w:tcW w:w="676" w:type="pct"/>
            <w:vMerge/>
            <w:vAlign w:val="center"/>
          </w:tcPr>
          <w:p w14:paraId="28990FE6" w14:textId="77777777" w:rsidR="00B665B7" w:rsidRPr="00211C19" w:rsidRDefault="00B665B7" w:rsidP="00B665B7">
            <w:pPr>
              <w:jc w:val="center"/>
              <w:rPr>
                <w:rFonts w:eastAsia="현대하모니 L" w:cs="Calibri"/>
                <w:sz w:val="16"/>
                <w:szCs w:val="16"/>
              </w:rPr>
            </w:pPr>
          </w:p>
        </w:tc>
        <w:tc>
          <w:tcPr>
            <w:tcW w:w="203" w:type="pct"/>
            <w:shd w:val="clear" w:color="auto" w:fill="auto"/>
            <w:vAlign w:val="center"/>
          </w:tcPr>
          <w:p w14:paraId="1303B2B7" w14:textId="5DD3AAA4" w:rsidR="00B665B7" w:rsidRPr="00B665B7" w:rsidRDefault="00B665B7" w:rsidP="00B665B7">
            <w:pPr>
              <w:jc w:val="center"/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 w:rsidRPr="00B665B7">
              <w:rPr>
                <w:rFonts w:eastAsia="현대하모니 L" w:cs="Calibri" w:hint="eastAsia"/>
                <w:color w:val="000000" w:themeColor="dark1"/>
                <w:sz w:val="16"/>
                <w:szCs w:val="16"/>
              </w:rPr>
              <w:t>71</w:t>
            </w:r>
          </w:p>
        </w:tc>
        <w:tc>
          <w:tcPr>
            <w:tcW w:w="1081" w:type="pct"/>
            <w:shd w:val="clear" w:color="auto" w:fill="auto"/>
            <w:vAlign w:val="center"/>
          </w:tcPr>
          <w:p w14:paraId="0FEBC6E3" w14:textId="2E98F9E8" w:rsidR="00B665B7" w:rsidRPr="00211C19" w:rsidRDefault="00B665B7" w:rsidP="00B665B7">
            <w:pPr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>
              <w:rPr>
                <w:rFonts w:cs="Calibri"/>
                <w:color w:val="000000"/>
                <w:kern w:val="24"/>
                <w:sz w:val="16"/>
                <w:szCs w:val="16"/>
              </w:rPr>
              <w:t>Par_AutoBrightLevel071</w:t>
            </w:r>
          </w:p>
        </w:tc>
        <w:tc>
          <w:tcPr>
            <w:tcW w:w="2433" w:type="pct"/>
            <w:vAlign w:val="center"/>
          </w:tcPr>
          <w:p w14:paraId="6339B2FA" w14:textId="044D69DF" w:rsidR="00B665B7" w:rsidRPr="00211C19" w:rsidRDefault="00B665B7" w:rsidP="00B665B7">
            <w:pPr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>
              <w:rPr>
                <w:rFonts w:cs="Calibri"/>
                <w:color w:val="000000"/>
                <w:kern w:val="24"/>
                <w:sz w:val="16"/>
                <w:szCs w:val="16"/>
              </w:rPr>
              <w:t>Auto Bright Level 71</w:t>
            </w:r>
          </w:p>
        </w:tc>
        <w:tc>
          <w:tcPr>
            <w:tcW w:w="607" w:type="pct"/>
            <w:shd w:val="clear" w:color="auto" w:fill="auto"/>
            <w:noWrap/>
            <w:vAlign w:val="center"/>
          </w:tcPr>
          <w:p w14:paraId="379409B9" w14:textId="025DDDF9" w:rsidR="00B665B7" w:rsidRPr="00211C19" w:rsidRDefault="00B665B7" w:rsidP="00B665B7">
            <w:pPr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>
              <w:rPr>
                <w:rFonts w:cstheme="minorBidi"/>
                <w:color w:val="000000"/>
                <w:kern w:val="24"/>
                <w:sz w:val="16"/>
                <w:szCs w:val="16"/>
              </w:rPr>
              <w:t>76.01%</w:t>
            </w:r>
          </w:p>
        </w:tc>
      </w:tr>
      <w:tr w:rsidR="00B665B7" w:rsidRPr="00211C19" w14:paraId="683CA9D0" w14:textId="77777777" w:rsidTr="00B665B7">
        <w:trPr>
          <w:trHeight w:val="170"/>
        </w:trPr>
        <w:tc>
          <w:tcPr>
            <w:tcW w:w="676" w:type="pct"/>
            <w:vMerge/>
            <w:vAlign w:val="center"/>
          </w:tcPr>
          <w:p w14:paraId="1F734497" w14:textId="77777777" w:rsidR="00B665B7" w:rsidRPr="00211C19" w:rsidRDefault="00B665B7" w:rsidP="00B665B7">
            <w:pPr>
              <w:jc w:val="center"/>
              <w:rPr>
                <w:rFonts w:eastAsia="현대하모니 L" w:cs="Calibri"/>
                <w:sz w:val="16"/>
                <w:szCs w:val="16"/>
              </w:rPr>
            </w:pPr>
          </w:p>
        </w:tc>
        <w:tc>
          <w:tcPr>
            <w:tcW w:w="203" w:type="pct"/>
            <w:shd w:val="clear" w:color="auto" w:fill="auto"/>
            <w:vAlign w:val="center"/>
          </w:tcPr>
          <w:p w14:paraId="241B21A9" w14:textId="1C4643F3" w:rsidR="00B665B7" w:rsidRPr="00B665B7" w:rsidRDefault="00B665B7" w:rsidP="00B665B7">
            <w:pPr>
              <w:jc w:val="center"/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 w:rsidRPr="00B665B7">
              <w:rPr>
                <w:rFonts w:eastAsia="현대하모니 L" w:cs="Calibri" w:hint="eastAsia"/>
                <w:color w:val="000000" w:themeColor="dark1"/>
                <w:sz w:val="16"/>
                <w:szCs w:val="16"/>
              </w:rPr>
              <w:t>72</w:t>
            </w:r>
          </w:p>
        </w:tc>
        <w:tc>
          <w:tcPr>
            <w:tcW w:w="1081" w:type="pct"/>
            <w:shd w:val="clear" w:color="auto" w:fill="auto"/>
            <w:vAlign w:val="center"/>
          </w:tcPr>
          <w:p w14:paraId="3FE70AD7" w14:textId="3DB811FF" w:rsidR="00B665B7" w:rsidRPr="00211C19" w:rsidRDefault="00B665B7" w:rsidP="00B665B7">
            <w:pPr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>
              <w:rPr>
                <w:rFonts w:cs="Calibri"/>
                <w:color w:val="000000"/>
                <w:kern w:val="24"/>
                <w:sz w:val="16"/>
                <w:szCs w:val="16"/>
              </w:rPr>
              <w:t>Par_AutoBrightLevel072</w:t>
            </w:r>
          </w:p>
        </w:tc>
        <w:tc>
          <w:tcPr>
            <w:tcW w:w="2433" w:type="pct"/>
            <w:vAlign w:val="center"/>
          </w:tcPr>
          <w:p w14:paraId="1D97A7A9" w14:textId="28E34C1B" w:rsidR="00B665B7" w:rsidRPr="00211C19" w:rsidRDefault="00B665B7" w:rsidP="00B665B7">
            <w:pPr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>
              <w:rPr>
                <w:rFonts w:cs="Calibri"/>
                <w:color w:val="000000"/>
                <w:kern w:val="24"/>
                <w:sz w:val="16"/>
                <w:szCs w:val="16"/>
              </w:rPr>
              <w:t>Auto Bright Level 72</w:t>
            </w:r>
          </w:p>
        </w:tc>
        <w:tc>
          <w:tcPr>
            <w:tcW w:w="607" w:type="pct"/>
            <w:shd w:val="clear" w:color="auto" w:fill="auto"/>
            <w:noWrap/>
            <w:vAlign w:val="center"/>
          </w:tcPr>
          <w:p w14:paraId="5E07B1CB" w14:textId="66193B2C" w:rsidR="00B665B7" w:rsidRPr="00211C19" w:rsidRDefault="00B665B7" w:rsidP="00B665B7">
            <w:pPr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>
              <w:rPr>
                <w:rFonts w:cstheme="minorBidi"/>
                <w:color w:val="000000"/>
                <w:kern w:val="24"/>
                <w:sz w:val="16"/>
                <w:szCs w:val="16"/>
              </w:rPr>
              <w:t>77.27%</w:t>
            </w:r>
          </w:p>
        </w:tc>
      </w:tr>
      <w:tr w:rsidR="00B665B7" w:rsidRPr="00211C19" w14:paraId="4F3238FA" w14:textId="77777777" w:rsidTr="00B665B7">
        <w:trPr>
          <w:trHeight w:val="170"/>
        </w:trPr>
        <w:tc>
          <w:tcPr>
            <w:tcW w:w="676" w:type="pct"/>
            <w:vMerge/>
            <w:vAlign w:val="center"/>
          </w:tcPr>
          <w:p w14:paraId="7A4B6E12" w14:textId="77777777" w:rsidR="00B665B7" w:rsidRPr="00211C19" w:rsidRDefault="00B665B7" w:rsidP="00B665B7">
            <w:pPr>
              <w:jc w:val="center"/>
              <w:rPr>
                <w:rFonts w:eastAsia="현대하모니 L" w:cs="Calibri"/>
                <w:sz w:val="16"/>
                <w:szCs w:val="16"/>
              </w:rPr>
            </w:pPr>
          </w:p>
        </w:tc>
        <w:tc>
          <w:tcPr>
            <w:tcW w:w="203" w:type="pct"/>
            <w:shd w:val="clear" w:color="auto" w:fill="auto"/>
            <w:vAlign w:val="center"/>
          </w:tcPr>
          <w:p w14:paraId="3ACA9CC1" w14:textId="4EA98A1B" w:rsidR="00B665B7" w:rsidRPr="00B665B7" w:rsidRDefault="00B665B7" w:rsidP="00B665B7">
            <w:pPr>
              <w:jc w:val="center"/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 w:rsidRPr="00B665B7">
              <w:rPr>
                <w:rFonts w:eastAsia="현대하모니 L" w:cs="Calibri" w:hint="eastAsia"/>
                <w:color w:val="000000" w:themeColor="dark1"/>
                <w:sz w:val="16"/>
                <w:szCs w:val="16"/>
              </w:rPr>
              <w:t>73</w:t>
            </w:r>
          </w:p>
        </w:tc>
        <w:tc>
          <w:tcPr>
            <w:tcW w:w="1081" w:type="pct"/>
            <w:shd w:val="clear" w:color="auto" w:fill="auto"/>
            <w:vAlign w:val="center"/>
          </w:tcPr>
          <w:p w14:paraId="09EC6777" w14:textId="59973FDF" w:rsidR="00B665B7" w:rsidRPr="00211C19" w:rsidRDefault="00B665B7" w:rsidP="00B665B7">
            <w:pPr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>
              <w:rPr>
                <w:rFonts w:cs="Calibri"/>
                <w:color w:val="000000"/>
                <w:kern w:val="24"/>
                <w:sz w:val="16"/>
                <w:szCs w:val="16"/>
              </w:rPr>
              <w:t>Par_AutoBrightLevel073</w:t>
            </w:r>
          </w:p>
        </w:tc>
        <w:tc>
          <w:tcPr>
            <w:tcW w:w="2433" w:type="pct"/>
            <w:vAlign w:val="center"/>
          </w:tcPr>
          <w:p w14:paraId="4D4A016B" w14:textId="32EB7536" w:rsidR="00B665B7" w:rsidRPr="00211C19" w:rsidRDefault="00B665B7" w:rsidP="00B665B7">
            <w:pPr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>
              <w:rPr>
                <w:rFonts w:cs="Calibri"/>
                <w:color w:val="000000"/>
                <w:kern w:val="24"/>
                <w:sz w:val="16"/>
                <w:szCs w:val="16"/>
              </w:rPr>
              <w:t>Auto Bright Level 73</w:t>
            </w:r>
          </w:p>
        </w:tc>
        <w:tc>
          <w:tcPr>
            <w:tcW w:w="607" w:type="pct"/>
            <w:shd w:val="clear" w:color="auto" w:fill="auto"/>
            <w:noWrap/>
            <w:vAlign w:val="center"/>
          </w:tcPr>
          <w:p w14:paraId="2B2540C3" w14:textId="70FFFD25" w:rsidR="00B665B7" w:rsidRPr="00211C19" w:rsidRDefault="00B665B7" w:rsidP="00B665B7">
            <w:pPr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>
              <w:rPr>
                <w:rFonts w:cstheme="minorBidi"/>
                <w:color w:val="000000"/>
                <w:kern w:val="24"/>
                <w:sz w:val="16"/>
                <w:szCs w:val="16"/>
              </w:rPr>
              <w:t>78.54%</w:t>
            </w:r>
          </w:p>
        </w:tc>
      </w:tr>
      <w:tr w:rsidR="00B665B7" w:rsidRPr="00211C19" w14:paraId="003C4269" w14:textId="77777777" w:rsidTr="00B665B7">
        <w:trPr>
          <w:trHeight w:val="170"/>
        </w:trPr>
        <w:tc>
          <w:tcPr>
            <w:tcW w:w="676" w:type="pct"/>
            <w:vMerge/>
            <w:vAlign w:val="center"/>
          </w:tcPr>
          <w:p w14:paraId="54C0BB3E" w14:textId="77777777" w:rsidR="00B665B7" w:rsidRPr="00211C19" w:rsidRDefault="00B665B7" w:rsidP="00B665B7">
            <w:pPr>
              <w:jc w:val="center"/>
              <w:rPr>
                <w:rFonts w:eastAsia="현대하모니 L" w:cs="Calibri"/>
                <w:sz w:val="16"/>
                <w:szCs w:val="16"/>
              </w:rPr>
            </w:pPr>
          </w:p>
        </w:tc>
        <w:tc>
          <w:tcPr>
            <w:tcW w:w="203" w:type="pct"/>
            <w:shd w:val="clear" w:color="auto" w:fill="auto"/>
            <w:vAlign w:val="center"/>
          </w:tcPr>
          <w:p w14:paraId="00DC0CFF" w14:textId="59241CED" w:rsidR="00B665B7" w:rsidRPr="00B665B7" w:rsidRDefault="00B665B7" w:rsidP="00B665B7">
            <w:pPr>
              <w:jc w:val="center"/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 w:rsidRPr="00B665B7">
              <w:rPr>
                <w:rFonts w:eastAsia="현대하모니 L" w:cs="Calibri" w:hint="eastAsia"/>
                <w:color w:val="000000" w:themeColor="dark1"/>
                <w:sz w:val="16"/>
                <w:szCs w:val="16"/>
              </w:rPr>
              <w:t>74</w:t>
            </w:r>
          </w:p>
        </w:tc>
        <w:tc>
          <w:tcPr>
            <w:tcW w:w="1081" w:type="pct"/>
            <w:shd w:val="clear" w:color="auto" w:fill="auto"/>
            <w:vAlign w:val="center"/>
          </w:tcPr>
          <w:p w14:paraId="14EB5374" w14:textId="1A7A3EDB" w:rsidR="00B665B7" w:rsidRPr="00211C19" w:rsidRDefault="00B665B7" w:rsidP="00B665B7">
            <w:pPr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>
              <w:rPr>
                <w:rFonts w:cs="Calibri"/>
                <w:color w:val="000000"/>
                <w:kern w:val="24"/>
                <w:sz w:val="16"/>
                <w:szCs w:val="16"/>
              </w:rPr>
              <w:t>Par_AutoBrightLevel074</w:t>
            </w:r>
          </w:p>
        </w:tc>
        <w:tc>
          <w:tcPr>
            <w:tcW w:w="2433" w:type="pct"/>
            <w:vAlign w:val="center"/>
          </w:tcPr>
          <w:p w14:paraId="22ED4131" w14:textId="0DFC6473" w:rsidR="00B665B7" w:rsidRPr="00211C19" w:rsidRDefault="00B665B7" w:rsidP="00B665B7">
            <w:pPr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>
              <w:rPr>
                <w:rFonts w:cs="Calibri"/>
                <w:color w:val="000000"/>
                <w:kern w:val="24"/>
                <w:sz w:val="16"/>
                <w:szCs w:val="16"/>
              </w:rPr>
              <w:t>Auto Bright Level 74</w:t>
            </w:r>
          </w:p>
        </w:tc>
        <w:tc>
          <w:tcPr>
            <w:tcW w:w="607" w:type="pct"/>
            <w:shd w:val="clear" w:color="auto" w:fill="auto"/>
            <w:noWrap/>
            <w:vAlign w:val="center"/>
          </w:tcPr>
          <w:p w14:paraId="02EAAEB0" w14:textId="279F7672" w:rsidR="00B665B7" w:rsidRPr="00211C19" w:rsidRDefault="00B665B7" w:rsidP="00B665B7">
            <w:pPr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>
              <w:rPr>
                <w:rFonts w:cstheme="minorBidi"/>
                <w:color w:val="000000"/>
                <w:kern w:val="24"/>
                <w:sz w:val="16"/>
                <w:szCs w:val="16"/>
              </w:rPr>
              <w:t>79.80%</w:t>
            </w:r>
          </w:p>
        </w:tc>
      </w:tr>
      <w:tr w:rsidR="00B665B7" w:rsidRPr="00211C19" w14:paraId="63ED778E" w14:textId="77777777" w:rsidTr="00B665B7">
        <w:trPr>
          <w:trHeight w:val="170"/>
        </w:trPr>
        <w:tc>
          <w:tcPr>
            <w:tcW w:w="676" w:type="pct"/>
            <w:vMerge/>
            <w:vAlign w:val="center"/>
          </w:tcPr>
          <w:p w14:paraId="22CC7547" w14:textId="77777777" w:rsidR="00B665B7" w:rsidRPr="00211C19" w:rsidRDefault="00B665B7" w:rsidP="00B665B7">
            <w:pPr>
              <w:jc w:val="center"/>
              <w:rPr>
                <w:rFonts w:eastAsia="현대하모니 L" w:cs="Calibri"/>
                <w:sz w:val="16"/>
                <w:szCs w:val="16"/>
              </w:rPr>
            </w:pPr>
          </w:p>
        </w:tc>
        <w:tc>
          <w:tcPr>
            <w:tcW w:w="203" w:type="pct"/>
            <w:shd w:val="clear" w:color="auto" w:fill="auto"/>
            <w:vAlign w:val="center"/>
          </w:tcPr>
          <w:p w14:paraId="18BBDD53" w14:textId="5976983F" w:rsidR="00B665B7" w:rsidRPr="00B665B7" w:rsidRDefault="00B665B7" w:rsidP="00B665B7">
            <w:pPr>
              <w:jc w:val="center"/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 w:rsidRPr="00B665B7">
              <w:rPr>
                <w:rFonts w:eastAsia="현대하모니 L" w:cs="Calibri" w:hint="eastAsia"/>
                <w:color w:val="000000" w:themeColor="dark1"/>
                <w:sz w:val="16"/>
                <w:szCs w:val="16"/>
              </w:rPr>
              <w:t>75</w:t>
            </w:r>
          </w:p>
        </w:tc>
        <w:tc>
          <w:tcPr>
            <w:tcW w:w="1081" w:type="pct"/>
            <w:shd w:val="clear" w:color="auto" w:fill="auto"/>
            <w:vAlign w:val="center"/>
          </w:tcPr>
          <w:p w14:paraId="7A267162" w14:textId="5ECA202A" w:rsidR="00B665B7" w:rsidRPr="00211C19" w:rsidRDefault="00B665B7" w:rsidP="00B665B7">
            <w:pPr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>
              <w:rPr>
                <w:rFonts w:cs="Calibri"/>
                <w:color w:val="000000"/>
                <w:kern w:val="24"/>
                <w:sz w:val="16"/>
                <w:szCs w:val="16"/>
              </w:rPr>
              <w:t>Par_AutoBrightLevel075</w:t>
            </w:r>
          </w:p>
        </w:tc>
        <w:tc>
          <w:tcPr>
            <w:tcW w:w="2433" w:type="pct"/>
            <w:vAlign w:val="center"/>
          </w:tcPr>
          <w:p w14:paraId="2FD8B5F3" w14:textId="26A63C5D" w:rsidR="00B665B7" w:rsidRPr="00211C19" w:rsidRDefault="00B665B7" w:rsidP="00B665B7">
            <w:pPr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>
              <w:rPr>
                <w:rFonts w:cs="Calibri"/>
                <w:color w:val="000000"/>
                <w:kern w:val="24"/>
                <w:sz w:val="16"/>
                <w:szCs w:val="16"/>
              </w:rPr>
              <w:t>Auto Bright Level 75</w:t>
            </w:r>
          </w:p>
        </w:tc>
        <w:tc>
          <w:tcPr>
            <w:tcW w:w="607" w:type="pct"/>
            <w:shd w:val="clear" w:color="auto" w:fill="auto"/>
            <w:noWrap/>
            <w:vAlign w:val="center"/>
          </w:tcPr>
          <w:p w14:paraId="27C8F861" w14:textId="2B8FAC96" w:rsidR="00B665B7" w:rsidRPr="00211C19" w:rsidRDefault="00B665B7" w:rsidP="00B665B7">
            <w:pPr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>
              <w:rPr>
                <w:rFonts w:cstheme="minorBidi"/>
                <w:color w:val="000000"/>
                <w:kern w:val="24"/>
                <w:sz w:val="16"/>
                <w:szCs w:val="16"/>
              </w:rPr>
              <w:t>81.06%</w:t>
            </w:r>
          </w:p>
        </w:tc>
      </w:tr>
      <w:tr w:rsidR="00B665B7" w:rsidRPr="00211C19" w14:paraId="2A9905F1" w14:textId="77777777" w:rsidTr="00B665B7">
        <w:trPr>
          <w:trHeight w:val="170"/>
        </w:trPr>
        <w:tc>
          <w:tcPr>
            <w:tcW w:w="676" w:type="pct"/>
            <w:vMerge/>
            <w:vAlign w:val="center"/>
          </w:tcPr>
          <w:p w14:paraId="28106604" w14:textId="77777777" w:rsidR="00B665B7" w:rsidRPr="00211C19" w:rsidRDefault="00B665B7" w:rsidP="00B665B7">
            <w:pPr>
              <w:jc w:val="center"/>
              <w:rPr>
                <w:rFonts w:eastAsia="현대하모니 L" w:cs="Calibri"/>
                <w:sz w:val="16"/>
                <w:szCs w:val="16"/>
              </w:rPr>
            </w:pPr>
          </w:p>
        </w:tc>
        <w:tc>
          <w:tcPr>
            <w:tcW w:w="203" w:type="pct"/>
            <w:shd w:val="clear" w:color="auto" w:fill="auto"/>
            <w:vAlign w:val="center"/>
          </w:tcPr>
          <w:p w14:paraId="182682B8" w14:textId="35BB9529" w:rsidR="00B665B7" w:rsidRPr="00B665B7" w:rsidRDefault="00B665B7" w:rsidP="00B665B7">
            <w:pPr>
              <w:jc w:val="center"/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 w:rsidRPr="00B665B7">
              <w:rPr>
                <w:rFonts w:eastAsia="현대하모니 L" w:cs="Calibri" w:hint="eastAsia"/>
                <w:color w:val="000000" w:themeColor="dark1"/>
                <w:sz w:val="16"/>
                <w:szCs w:val="16"/>
              </w:rPr>
              <w:t>76</w:t>
            </w:r>
          </w:p>
        </w:tc>
        <w:tc>
          <w:tcPr>
            <w:tcW w:w="1081" w:type="pct"/>
            <w:shd w:val="clear" w:color="auto" w:fill="auto"/>
            <w:vAlign w:val="center"/>
          </w:tcPr>
          <w:p w14:paraId="18718977" w14:textId="0B40C57A" w:rsidR="00B665B7" w:rsidRPr="00211C19" w:rsidRDefault="00B665B7" w:rsidP="00B665B7">
            <w:pPr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>
              <w:rPr>
                <w:rFonts w:cs="Calibri"/>
                <w:color w:val="000000"/>
                <w:kern w:val="24"/>
                <w:sz w:val="16"/>
                <w:szCs w:val="16"/>
              </w:rPr>
              <w:t>Par_AutoBrightLevel076</w:t>
            </w:r>
          </w:p>
        </w:tc>
        <w:tc>
          <w:tcPr>
            <w:tcW w:w="2433" w:type="pct"/>
            <w:vAlign w:val="center"/>
          </w:tcPr>
          <w:p w14:paraId="56B34BAF" w14:textId="5266722F" w:rsidR="00B665B7" w:rsidRPr="00211C19" w:rsidRDefault="00B665B7" w:rsidP="00B665B7">
            <w:pPr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>
              <w:rPr>
                <w:rFonts w:cs="Calibri"/>
                <w:color w:val="000000"/>
                <w:kern w:val="24"/>
                <w:sz w:val="16"/>
                <w:szCs w:val="16"/>
              </w:rPr>
              <w:t>Auto Bright Level 76</w:t>
            </w:r>
          </w:p>
        </w:tc>
        <w:tc>
          <w:tcPr>
            <w:tcW w:w="607" w:type="pct"/>
            <w:shd w:val="clear" w:color="auto" w:fill="auto"/>
            <w:noWrap/>
            <w:vAlign w:val="center"/>
          </w:tcPr>
          <w:p w14:paraId="376B4DEB" w14:textId="41DCC0AC" w:rsidR="00B665B7" w:rsidRPr="00211C19" w:rsidRDefault="00B665B7" w:rsidP="00B665B7">
            <w:pPr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>
              <w:rPr>
                <w:rFonts w:cstheme="minorBidi"/>
                <w:color w:val="000000"/>
                <w:kern w:val="24"/>
                <w:sz w:val="16"/>
                <w:szCs w:val="16"/>
              </w:rPr>
              <w:t>82.32%</w:t>
            </w:r>
          </w:p>
        </w:tc>
      </w:tr>
      <w:tr w:rsidR="00B665B7" w:rsidRPr="00211C19" w14:paraId="1B85DE89" w14:textId="77777777" w:rsidTr="00B665B7">
        <w:trPr>
          <w:trHeight w:val="170"/>
        </w:trPr>
        <w:tc>
          <w:tcPr>
            <w:tcW w:w="676" w:type="pct"/>
            <w:vMerge/>
            <w:vAlign w:val="center"/>
          </w:tcPr>
          <w:p w14:paraId="4B85B2A9" w14:textId="77777777" w:rsidR="00B665B7" w:rsidRPr="00211C19" w:rsidRDefault="00B665B7" w:rsidP="00B665B7">
            <w:pPr>
              <w:jc w:val="center"/>
              <w:rPr>
                <w:rFonts w:eastAsia="현대하모니 L" w:cs="Calibri"/>
                <w:sz w:val="16"/>
                <w:szCs w:val="16"/>
              </w:rPr>
            </w:pPr>
          </w:p>
        </w:tc>
        <w:tc>
          <w:tcPr>
            <w:tcW w:w="203" w:type="pct"/>
            <w:shd w:val="clear" w:color="auto" w:fill="auto"/>
            <w:vAlign w:val="center"/>
          </w:tcPr>
          <w:p w14:paraId="6323DB81" w14:textId="78560B6D" w:rsidR="00B665B7" w:rsidRPr="00B665B7" w:rsidRDefault="00B665B7" w:rsidP="00B665B7">
            <w:pPr>
              <w:jc w:val="center"/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 w:rsidRPr="00B665B7">
              <w:rPr>
                <w:rFonts w:eastAsia="현대하모니 L" w:cs="Calibri" w:hint="eastAsia"/>
                <w:color w:val="000000" w:themeColor="dark1"/>
                <w:sz w:val="16"/>
                <w:szCs w:val="16"/>
              </w:rPr>
              <w:t>77</w:t>
            </w:r>
          </w:p>
        </w:tc>
        <w:tc>
          <w:tcPr>
            <w:tcW w:w="1081" w:type="pct"/>
            <w:shd w:val="clear" w:color="auto" w:fill="auto"/>
            <w:vAlign w:val="center"/>
          </w:tcPr>
          <w:p w14:paraId="71A8C318" w14:textId="4EE4811B" w:rsidR="00B665B7" w:rsidRPr="00211C19" w:rsidRDefault="00B665B7" w:rsidP="00B665B7">
            <w:pPr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>
              <w:rPr>
                <w:rFonts w:cs="Calibri"/>
                <w:color w:val="000000"/>
                <w:kern w:val="24"/>
                <w:sz w:val="16"/>
                <w:szCs w:val="16"/>
              </w:rPr>
              <w:t>Par_AutoBrightLevel077</w:t>
            </w:r>
          </w:p>
        </w:tc>
        <w:tc>
          <w:tcPr>
            <w:tcW w:w="2433" w:type="pct"/>
            <w:vAlign w:val="center"/>
          </w:tcPr>
          <w:p w14:paraId="72516AC0" w14:textId="3F3749F8" w:rsidR="00B665B7" w:rsidRPr="00211C19" w:rsidRDefault="00B665B7" w:rsidP="00B665B7">
            <w:pPr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>
              <w:rPr>
                <w:rFonts w:cs="Calibri"/>
                <w:color w:val="000000"/>
                <w:kern w:val="24"/>
                <w:sz w:val="16"/>
                <w:szCs w:val="16"/>
              </w:rPr>
              <w:t>Auto Bright Level 77</w:t>
            </w:r>
          </w:p>
        </w:tc>
        <w:tc>
          <w:tcPr>
            <w:tcW w:w="607" w:type="pct"/>
            <w:shd w:val="clear" w:color="auto" w:fill="auto"/>
            <w:noWrap/>
            <w:vAlign w:val="center"/>
          </w:tcPr>
          <w:p w14:paraId="38792B7B" w14:textId="4CD85994" w:rsidR="00B665B7" w:rsidRPr="00211C19" w:rsidRDefault="00B665B7" w:rsidP="00B665B7">
            <w:pPr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>
              <w:rPr>
                <w:rFonts w:cstheme="minorBidi"/>
                <w:color w:val="000000"/>
                <w:kern w:val="24"/>
                <w:sz w:val="16"/>
                <w:szCs w:val="16"/>
              </w:rPr>
              <w:t>83.59%</w:t>
            </w:r>
          </w:p>
        </w:tc>
      </w:tr>
      <w:tr w:rsidR="00B665B7" w:rsidRPr="00211C19" w14:paraId="787A2BE3" w14:textId="77777777" w:rsidTr="00B665B7">
        <w:trPr>
          <w:trHeight w:val="170"/>
        </w:trPr>
        <w:tc>
          <w:tcPr>
            <w:tcW w:w="676" w:type="pct"/>
            <w:vMerge/>
            <w:vAlign w:val="center"/>
          </w:tcPr>
          <w:p w14:paraId="79B6E0DE" w14:textId="77777777" w:rsidR="00B665B7" w:rsidRPr="00211C19" w:rsidRDefault="00B665B7" w:rsidP="00B665B7">
            <w:pPr>
              <w:jc w:val="center"/>
              <w:rPr>
                <w:rFonts w:eastAsia="현대하모니 L" w:cs="Calibri"/>
                <w:sz w:val="16"/>
                <w:szCs w:val="16"/>
              </w:rPr>
            </w:pPr>
          </w:p>
        </w:tc>
        <w:tc>
          <w:tcPr>
            <w:tcW w:w="203" w:type="pct"/>
            <w:shd w:val="clear" w:color="auto" w:fill="auto"/>
            <w:vAlign w:val="center"/>
          </w:tcPr>
          <w:p w14:paraId="77DDA034" w14:textId="18014405" w:rsidR="00B665B7" w:rsidRPr="00B665B7" w:rsidRDefault="00B665B7" w:rsidP="00B665B7">
            <w:pPr>
              <w:jc w:val="center"/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 w:rsidRPr="00B665B7">
              <w:rPr>
                <w:rFonts w:eastAsia="현대하모니 L" w:cs="Calibri" w:hint="eastAsia"/>
                <w:color w:val="000000" w:themeColor="dark1"/>
                <w:sz w:val="16"/>
                <w:szCs w:val="16"/>
              </w:rPr>
              <w:t>78</w:t>
            </w:r>
          </w:p>
        </w:tc>
        <w:tc>
          <w:tcPr>
            <w:tcW w:w="1081" w:type="pct"/>
            <w:shd w:val="clear" w:color="auto" w:fill="auto"/>
            <w:vAlign w:val="center"/>
          </w:tcPr>
          <w:p w14:paraId="0C57D8F7" w14:textId="2F39D3F5" w:rsidR="00B665B7" w:rsidRPr="00211C19" w:rsidRDefault="00B665B7" w:rsidP="00B665B7">
            <w:pPr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>
              <w:rPr>
                <w:rFonts w:cs="Calibri"/>
                <w:color w:val="000000"/>
                <w:kern w:val="24"/>
                <w:sz w:val="16"/>
                <w:szCs w:val="16"/>
              </w:rPr>
              <w:t>Par_AutoBrightLevel078</w:t>
            </w:r>
          </w:p>
        </w:tc>
        <w:tc>
          <w:tcPr>
            <w:tcW w:w="2433" w:type="pct"/>
            <w:vAlign w:val="center"/>
          </w:tcPr>
          <w:p w14:paraId="212B28C4" w14:textId="471D8137" w:rsidR="00B665B7" w:rsidRPr="00211C19" w:rsidRDefault="00B665B7" w:rsidP="00B665B7">
            <w:pPr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>
              <w:rPr>
                <w:rFonts w:cs="Calibri"/>
                <w:color w:val="000000"/>
                <w:kern w:val="24"/>
                <w:sz w:val="16"/>
                <w:szCs w:val="16"/>
              </w:rPr>
              <w:t>Auto Bright Level 78</w:t>
            </w:r>
          </w:p>
        </w:tc>
        <w:tc>
          <w:tcPr>
            <w:tcW w:w="607" w:type="pct"/>
            <w:shd w:val="clear" w:color="auto" w:fill="auto"/>
            <w:noWrap/>
            <w:vAlign w:val="center"/>
          </w:tcPr>
          <w:p w14:paraId="0FC7A10D" w14:textId="22F16D77" w:rsidR="00B665B7" w:rsidRPr="00211C19" w:rsidRDefault="00B665B7" w:rsidP="00B665B7">
            <w:pPr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>
              <w:rPr>
                <w:rFonts w:cstheme="minorBidi"/>
                <w:color w:val="000000"/>
                <w:kern w:val="24"/>
                <w:sz w:val="16"/>
                <w:szCs w:val="16"/>
              </w:rPr>
              <w:t>84.85%</w:t>
            </w:r>
          </w:p>
        </w:tc>
      </w:tr>
      <w:tr w:rsidR="00B665B7" w:rsidRPr="00211C19" w14:paraId="2AF2BC52" w14:textId="77777777" w:rsidTr="00B665B7">
        <w:trPr>
          <w:trHeight w:val="170"/>
        </w:trPr>
        <w:tc>
          <w:tcPr>
            <w:tcW w:w="676" w:type="pct"/>
            <w:vMerge/>
            <w:vAlign w:val="center"/>
          </w:tcPr>
          <w:p w14:paraId="01F29E34" w14:textId="77777777" w:rsidR="00B665B7" w:rsidRPr="00211C19" w:rsidRDefault="00B665B7" w:rsidP="00B665B7">
            <w:pPr>
              <w:jc w:val="center"/>
              <w:rPr>
                <w:rFonts w:eastAsia="현대하모니 L" w:cs="Calibri"/>
                <w:sz w:val="16"/>
                <w:szCs w:val="16"/>
              </w:rPr>
            </w:pPr>
          </w:p>
        </w:tc>
        <w:tc>
          <w:tcPr>
            <w:tcW w:w="203" w:type="pct"/>
            <w:shd w:val="clear" w:color="auto" w:fill="auto"/>
            <w:vAlign w:val="center"/>
          </w:tcPr>
          <w:p w14:paraId="53ABD262" w14:textId="039B2B31" w:rsidR="00B665B7" w:rsidRPr="00B665B7" w:rsidRDefault="00B665B7" w:rsidP="00B665B7">
            <w:pPr>
              <w:jc w:val="center"/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 w:rsidRPr="00B665B7">
              <w:rPr>
                <w:rFonts w:eastAsia="현대하모니 L" w:cs="Calibri" w:hint="eastAsia"/>
                <w:color w:val="000000" w:themeColor="dark1"/>
                <w:sz w:val="16"/>
                <w:szCs w:val="16"/>
              </w:rPr>
              <w:t>79</w:t>
            </w:r>
          </w:p>
        </w:tc>
        <w:tc>
          <w:tcPr>
            <w:tcW w:w="1081" w:type="pct"/>
            <w:shd w:val="clear" w:color="auto" w:fill="auto"/>
            <w:vAlign w:val="center"/>
          </w:tcPr>
          <w:p w14:paraId="01B2DADD" w14:textId="58852E1A" w:rsidR="00B665B7" w:rsidRPr="00211C19" w:rsidRDefault="00B665B7" w:rsidP="00B665B7">
            <w:pPr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>
              <w:rPr>
                <w:rFonts w:cs="Calibri"/>
                <w:color w:val="000000"/>
                <w:kern w:val="24"/>
                <w:sz w:val="16"/>
                <w:szCs w:val="16"/>
              </w:rPr>
              <w:t>Par_AutoBrightLevel079</w:t>
            </w:r>
          </w:p>
        </w:tc>
        <w:tc>
          <w:tcPr>
            <w:tcW w:w="2433" w:type="pct"/>
            <w:vAlign w:val="center"/>
          </w:tcPr>
          <w:p w14:paraId="458311EC" w14:textId="51F2F7D1" w:rsidR="00B665B7" w:rsidRPr="00211C19" w:rsidRDefault="00B665B7" w:rsidP="00B665B7">
            <w:pPr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>
              <w:rPr>
                <w:rFonts w:cs="Calibri"/>
                <w:color w:val="000000"/>
                <w:kern w:val="24"/>
                <w:sz w:val="16"/>
                <w:szCs w:val="16"/>
              </w:rPr>
              <w:t>Auto Bright Level 79</w:t>
            </w:r>
          </w:p>
        </w:tc>
        <w:tc>
          <w:tcPr>
            <w:tcW w:w="607" w:type="pct"/>
            <w:shd w:val="clear" w:color="auto" w:fill="auto"/>
            <w:noWrap/>
            <w:vAlign w:val="center"/>
          </w:tcPr>
          <w:p w14:paraId="50536912" w14:textId="23013AE2" w:rsidR="00B665B7" w:rsidRPr="00211C19" w:rsidRDefault="00B665B7" w:rsidP="00B665B7">
            <w:pPr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>
              <w:rPr>
                <w:rFonts w:cstheme="minorBidi"/>
                <w:color w:val="000000"/>
                <w:kern w:val="24"/>
                <w:sz w:val="16"/>
                <w:szCs w:val="16"/>
              </w:rPr>
              <w:t>86.11%</w:t>
            </w:r>
          </w:p>
        </w:tc>
      </w:tr>
      <w:tr w:rsidR="00B665B7" w:rsidRPr="00211C19" w14:paraId="32DFC145" w14:textId="77777777" w:rsidTr="00B665B7">
        <w:trPr>
          <w:trHeight w:val="170"/>
        </w:trPr>
        <w:tc>
          <w:tcPr>
            <w:tcW w:w="676" w:type="pct"/>
            <w:vMerge/>
            <w:vAlign w:val="center"/>
          </w:tcPr>
          <w:p w14:paraId="3D2F5507" w14:textId="77777777" w:rsidR="00B665B7" w:rsidRPr="00211C19" w:rsidRDefault="00B665B7" w:rsidP="00B665B7">
            <w:pPr>
              <w:jc w:val="center"/>
              <w:rPr>
                <w:rFonts w:eastAsia="현대하모니 L" w:cs="Calibri"/>
                <w:sz w:val="16"/>
                <w:szCs w:val="16"/>
              </w:rPr>
            </w:pPr>
          </w:p>
        </w:tc>
        <w:tc>
          <w:tcPr>
            <w:tcW w:w="203" w:type="pct"/>
            <w:shd w:val="clear" w:color="auto" w:fill="auto"/>
            <w:vAlign w:val="center"/>
          </w:tcPr>
          <w:p w14:paraId="5BDDD312" w14:textId="72D4B331" w:rsidR="00B665B7" w:rsidRPr="00B665B7" w:rsidRDefault="00B665B7" w:rsidP="00B665B7">
            <w:pPr>
              <w:jc w:val="center"/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 w:rsidRPr="00B665B7">
              <w:rPr>
                <w:rFonts w:eastAsia="현대하모니 L" w:cs="Calibri" w:hint="eastAsia"/>
                <w:color w:val="000000" w:themeColor="dark1"/>
                <w:sz w:val="16"/>
                <w:szCs w:val="16"/>
              </w:rPr>
              <w:t>80</w:t>
            </w:r>
          </w:p>
        </w:tc>
        <w:tc>
          <w:tcPr>
            <w:tcW w:w="1081" w:type="pct"/>
            <w:shd w:val="clear" w:color="auto" w:fill="auto"/>
            <w:vAlign w:val="center"/>
          </w:tcPr>
          <w:p w14:paraId="67F73819" w14:textId="08467BF5" w:rsidR="00B665B7" w:rsidRPr="00211C19" w:rsidRDefault="00B665B7" w:rsidP="00B665B7">
            <w:pPr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>
              <w:rPr>
                <w:rFonts w:cs="Calibri"/>
                <w:color w:val="000000"/>
                <w:kern w:val="24"/>
                <w:sz w:val="16"/>
                <w:szCs w:val="16"/>
              </w:rPr>
              <w:t>Par_AutoBrightLevel080</w:t>
            </w:r>
          </w:p>
        </w:tc>
        <w:tc>
          <w:tcPr>
            <w:tcW w:w="2433" w:type="pct"/>
            <w:vAlign w:val="center"/>
          </w:tcPr>
          <w:p w14:paraId="122FF9C4" w14:textId="7119E8C9" w:rsidR="00B665B7" w:rsidRPr="00211C19" w:rsidRDefault="00B665B7" w:rsidP="00B665B7">
            <w:pPr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>
              <w:rPr>
                <w:rFonts w:cs="Calibri"/>
                <w:color w:val="000000"/>
                <w:kern w:val="24"/>
                <w:sz w:val="16"/>
                <w:szCs w:val="16"/>
              </w:rPr>
              <w:t>Auto Bright Level 80</w:t>
            </w:r>
          </w:p>
        </w:tc>
        <w:tc>
          <w:tcPr>
            <w:tcW w:w="607" w:type="pct"/>
            <w:shd w:val="clear" w:color="auto" w:fill="auto"/>
            <w:noWrap/>
            <w:vAlign w:val="center"/>
          </w:tcPr>
          <w:p w14:paraId="558D9025" w14:textId="013CC2FA" w:rsidR="00B665B7" w:rsidRPr="00211C19" w:rsidRDefault="00B665B7" w:rsidP="00B665B7">
            <w:pPr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>
              <w:rPr>
                <w:rFonts w:cstheme="minorBidi"/>
                <w:color w:val="000000"/>
                <w:kern w:val="24"/>
                <w:sz w:val="16"/>
                <w:szCs w:val="16"/>
              </w:rPr>
              <w:t>87.37%</w:t>
            </w:r>
          </w:p>
        </w:tc>
      </w:tr>
      <w:tr w:rsidR="00B665B7" w:rsidRPr="00211C19" w14:paraId="625934DC" w14:textId="77777777" w:rsidTr="00B665B7">
        <w:trPr>
          <w:trHeight w:val="170"/>
        </w:trPr>
        <w:tc>
          <w:tcPr>
            <w:tcW w:w="676" w:type="pct"/>
            <w:vMerge/>
            <w:vAlign w:val="center"/>
          </w:tcPr>
          <w:p w14:paraId="4D064823" w14:textId="77777777" w:rsidR="00B665B7" w:rsidRPr="00211C19" w:rsidRDefault="00B665B7" w:rsidP="00B665B7">
            <w:pPr>
              <w:jc w:val="center"/>
              <w:rPr>
                <w:rFonts w:eastAsia="현대하모니 L" w:cs="Calibri"/>
                <w:sz w:val="16"/>
                <w:szCs w:val="16"/>
              </w:rPr>
            </w:pPr>
          </w:p>
        </w:tc>
        <w:tc>
          <w:tcPr>
            <w:tcW w:w="203" w:type="pct"/>
            <w:shd w:val="clear" w:color="auto" w:fill="auto"/>
            <w:vAlign w:val="center"/>
          </w:tcPr>
          <w:p w14:paraId="050A38EA" w14:textId="64EB4813" w:rsidR="00B665B7" w:rsidRPr="00B665B7" w:rsidRDefault="00B665B7" w:rsidP="00B665B7">
            <w:pPr>
              <w:jc w:val="center"/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 w:rsidRPr="00B665B7">
              <w:rPr>
                <w:rFonts w:eastAsia="현대하모니 L" w:cs="Calibri" w:hint="eastAsia"/>
                <w:color w:val="000000" w:themeColor="dark1"/>
                <w:sz w:val="16"/>
                <w:szCs w:val="16"/>
              </w:rPr>
              <w:t>81</w:t>
            </w:r>
          </w:p>
        </w:tc>
        <w:tc>
          <w:tcPr>
            <w:tcW w:w="1081" w:type="pct"/>
            <w:shd w:val="clear" w:color="auto" w:fill="auto"/>
            <w:vAlign w:val="center"/>
          </w:tcPr>
          <w:p w14:paraId="74362672" w14:textId="130E17AF" w:rsidR="00B665B7" w:rsidRPr="00211C19" w:rsidRDefault="00B665B7" w:rsidP="00B665B7">
            <w:pPr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>
              <w:rPr>
                <w:rFonts w:cs="Calibri"/>
                <w:color w:val="000000"/>
                <w:kern w:val="24"/>
                <w:sz w:val="16"/>
                <w:szCs w:val="16"/>
              </w:rPr>
              <w:t>Par_AutoBrightLevel081</w:t>
            </w:r>
          </w:p>
        </w:tc>
        <w:tc>
          <w:tcPr>
            <w:tcW w:w="2433" w:type="pct"/>
            <w:vAlign w:val="center"/>
          </w:tcPr>
          <w:p w14:paraId="5C6DE184" w14:textId="0A045B63" w:rsidR="00B665B7" w:rsidRPr="00211C19" w:rsidRDefault="00B665B7" w:rsidP="00B665B7">
            <w:pPr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>
              <w:rPr>
                <w:rFonts w:cs="Calibri"/>
                <w:color w:val="000000"/>
                <w:kern w:val="24"/>
                <w:sz w:val="16"/>
                <w:szCs w:val="16"/>
              </w:rPr>
              <w:t>Auto Bright Level 81</w:t>
            </w:r>
          </w:p>
        </w:tc>
        <w:tc>
          <w:tcPr>
            <w:tcW w:w="607" w:type="pct"/>
            <w:shd w:val="clear" w:color="auto" w:fill="auto"/>
            <w:noWrap/>
            <w:vAlign w:val="center"/>
          </w:tcPr>
          <w:p w14:paraId="7E7179C3" w14:textId="1310A041" w:rsidR="00B665B7" w:rsidRPr="00211C19" w:rsidRDefault="00B665B7" w:rsidP="00B665B7">
            <w:pPr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>
              <w:rPr>
                <w:rFonts w:cstheme="minorBidi"/>
                <w:color w:val="000000"/>
                <w:kern w:val="24"/>
                <w:sz w:val="16"/>
                <w:szCs w:val="16"/>
              </w:rPr>
              <w:t>88.64%</w:t>
            </w:r>
          </w:p>
        </w:tc>
      </w:tr>
      <w:tr w:rsidR="00B665B7" w:rsidRPr="00211C19" w14:paraId="3CD54B44" w14:textId="77777777" w:rsidTr="00B665B7">
        <w:trPr>
          <w:trHeight w:val="170"/>
        </w:trPr>
        <w:tc>
          <w:tcPr>
            <w:tcW w:w="676" w:type="pct"/>
            <w:vMerge/>
            <w:vAlign w:val="center"/>
          </w:tcPr>
          <w:p w14:paraId="134DC20D" w14:textId="77777777" w:rsidR="00B665B7" w:rsidRPr="00211C19" w:rsidRDefault="00B665B7" w:rsidP="00B665B7">
            <w:pPr>
              <w:jc w:val="center"/>
              <w:rPr>
                <w:rFonts w:eastAsia="현대하모니 L" w:cs="Calibri"/>
                <w:sz w:val="16"/>
                <w:szCs w:val="16"/>
              </w:rPr>
            </w:pPr>
          </w:p>
        </w:tc>
        <w:tc>
          <w:tcPr>
            <w:tcW w:w="203" w:type="pct"/>
            <w:shd w:val="clear" w:color="auto" w:fill="auto"/>
            <w:vAlign w:val="center"/>
          </w:tcPr>
          <w:p w14:paraId="291A364E" w14:textId="480B26AF" w:rsidR="00B665B7" w:rsidRPr="00B665B7" w:rsidRDefault="00B665B7" w:rsidP="00B665B7">
            <w:pPr>
              <w:jc w:val="center"/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 w:rsidRPr="00B665B7">
              <w:rPr>
                <w:rFonts w:eastAsia="현대하모니 L" w:cs="Calibri" w:hint="eastAsia"/>
                <w:color w:val="000000" w:themeColor="dark1"/>
                <w:sz w:val="16"/>
                <w:szCs w:val="16"/>
              </w:rPr>
              <w:t>82</w:t>
            </w:r>
          </w:p>
        </w:tc>
        <w:tc>
          <w:tcPr>
            <w:tcW w:w="1081" w:type="pct"/>
            <w:shd w:val="clear" w:color="auto" w:fill="auto"/>
            <w:vAlign w:val="center"/>
          </w:tcPr>
          <w:p w14:paraId="6DA2100C" w14:textId="1EAF5876" w:rsidR="00B665B7" w:rsidRPr="00211C19" w:rsidRDefault="00B665B7" w:rsidP="00B665B7">
            <w:pPr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>
              <w:rPr>
                <w:rFonts w:cs="Calibri"/>
                <w:color w:val="000000"/>
                <w:kern w:val="24"/>
                <w:sz w:val="16"/>
                <w:szCs w:val="16"/>
              </w:rPr>
              <w:t>Par_AutoBrightLevel082</w:t>
            </w:r>
          </w:p>
        </w:tc>
        <w:tc>
          <w:tcPr>
            <w:tcW w:w="2433" w:type="pct"/>
            <w:vAlign w:val="center"/>
          </w:tcPr>
          <w:p w14:paraId="7D4E81A9" w14:textId="64329BE3" w:rsidR="00B665B7" w:rsidRPr="00211C19" w:rsidRDefault="00B665B7" w:rsidP="00B665B7">
            <w:pPr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>
              <w:rPr>
                <w:rFonts w:cs="Calibri"/>
                <w:color w:val="000000"/>
                <w:kern w:val="24"/>
                <w:sz w:val="16"/>
                <w:szCs w:val="16"/>
              </w:rPr>
              <w:t>Auto Bright Level 82</w:t>
            </w:r>
          </w:p>
        </w:tc>
        <w:tc>
          <w:tcPr>
            <w:tcW w:w="607" w:type="pct"/>
            <w:shd w:val="clear" w:color="auto" w:fill="auto"/>
            <w:noWrap/>
            <w:vAlign w:val="center"/>
          </w:tcPr>
          <w:p w14:paraId="47D1206A" w14:textId="7FE09043" w:rsidR="00B665B7" w:rsidRPr="00211C19" w:rsidRDefault="00B665B7" w:rsidP="00B665B7">
            <w:pPr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>
              <w:rPr>
                <w:rFonts w:cstheme="minorBidi"/>
                <w:color w:val="000000"/>
                <w:kern w:val="24"/>
                <w:sz w:val="16"/>
                <w:szCs w:val="16"/>
              </w:rPr>
              <w:t>89.90%</w:t>
            </w:r>
          </w:p>
        </w:tc>
      </w:tr>
      <w:tr w:rsidR="00B665B7" w:rsidRPr="00211C19" w14:paraId="3F7339B9" w14:textId="77777777" w:rsidTr="00B665B7">
        <w:trPr>
          <w:trHeight w:val="170"/>
        </w:trPr>
        <w:tc>
          <w:tcPr>
            <w:tcW w:w="676" w:type="pct"/>
            <w:vMerge/>
            <w:vAlign w:val="center"/>
          </w:tcPr>
          <w:p w14:paraId="5DB5317D" w14:textId="77777777" w:rsidR="00B665B7" w:rsidRPr="00211C19" w:rsidRDefault="00B665B7" w:rsidP="00B665B7">
            <w:pPr>
              <w:jc w:val="center"/>
              <w:rPr>
                <w:rFonts w:eastAsia="현대하모니 L" w:cs="Calibri"/>
                <w:sz w:val="16"/>
                <w:szCs w:val="16"/>
              </w:rPr>
            </w:pPr>
          </w:p>
        </w:tc>
        <w:tc>
          <w:tcPr>
            <w:tcW w:w="203" w:type="pct"/>
            <w:shd w:val="clear" w:color="auto" w:fill="auto"/>
            <w:vAlign w:val="center"/>
          </w:tcPr>
          <w:p w14:paraId="0B3874AF" w14:textId="6ED7D379" w:rsidR="00B665B7" w:rsidRPr="00B665B7" w:rsidRDefault="00B665B7" w:rsidP="00B665B7">
            <w:pPr>
              <w:jc w:val="center"/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 w:rsidRPr="00B665B7">
              <w:rPr>
                <w:rFonts w:eastAsia="현대하모니 L" w:cs="Calibri" w:hint="eastAsia"/>
                <w:color w:val="000000" w:themeColor="dark1"/>
                <w:sz w:val="16"/>
                <w:szCs w:val="16"/>
              </w:rPr>
              <w:t>83</w:t>
            </w:r>
          </w:p>
        </w:tc>
        <w:tc>
          <w:tcPr>
            <w:tcW w:w="1081" w:type="pct"/>
            <w:shd w:val="clear" w:color="auto" w:fill="auto"/>
            <w:vAlign w:val="center"/>
          </w:tcPr>
          <w:p w14:paraId="0FE1231C" w14:textId="47E17012" w:rsidR="00B665B7" w:rsidRPr="00211C19" w:rsidRDefault="00B665B7" w:rsidP="00B665B7">
            <w:pPr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>
              <w:rPr>
                <w:rFonts w:cs="Calibri"/>
                <w:color w:val="000000"/>
                <w:kern w:val="24"/>
                <w:sz w:val="16"/>
                <w:szCs w:val="16"/>
              </w:rPr>
              <w:t>Par_AutoBrightLevel083</w:t>
            </w:r>
          </w:p>
        </w:tc>
        <w:tc>
          <w:tcPr>
            <w:tcW w:w="2433" w:type="pct"/>
            <w:vAlign w:val="center"/>
          </w:tcPr>
          <w:p w14:paraId="4B0CB23A" w14:textId="049332C7" w:rsidR="00B665B7" w:rsidRPr="00211C19" w:rsidRDefault="00B665B7" w:rsidP="00B665B7">
            <w:pPr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>
              <w:rPr>
                <w:rFonts w:cs="Calibri"/>
                <w:color w:val="000000"/>
                <w:kern w:val="24"/>
                <w:sz w:val="16"/>
                <w:szCs w:val="16"/>
              </w:rPr>
              <w:t>Auto Bright Level 83</w:t>
            </w:r>
          </w:p>
        </w:tc>
        <w:tc>
          <w:tcPr>
            <w:tcW w:w="607" w:type="pct"/>
            <w:shd w:val="clear" w:color="auto" w:fill="auto"/>
            <w:noWrap/>
            <w:vAlign w:val="center"/>
          </w:tcPr>
          <w:p w14:paraId="411E38BB" w14:textId="650B5DF3" w:rsidR="00B665B7" w:rsidRPr="00211C19" w:rsidRDefault="00B665B7" w:rsidP="00B665B7">
            <w:pPr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>
              <w:rPr>
                <w:rFonts w:cstheme="minorBidi"/>
                <w:color w:val="000000"/>
                <w:kern w:val="24"/>
                <w:sz w:val="16"/>
                <w:szCs w:val="16"/>
              </w:rPr>
              <w:t>91.16%</w:t>
            </w:r>
          </w:p>
        </w:tc>
      </w:tr>
      <w:tr w:rsidR="00B665B7" w:rsidRPr="00211C19" w14:paraId="3D5DDE99" w14:textId="77777777" w:rsidTr="00B665B7">
        <w:trPr>
          <w:trHeight w:val="170"/>
        </w:trPr>
        <w:tc>
          <w:tcPr>
            <w:tcW w:w="676" w:type="pct"/>
            <w:vMerge/>
            <w:vAlign w:val="center"/>
          </w:tcPr>
          <w:p w14:paraId="427A353D" w14:textId="77777777" w:rsidR="00B665B7" w:rsidRPr="00211C19" w:rsidRDefault="00B665B7" w:rsidP="00B665B7">
            <w:pPr>
              <w:jc w:val="center"/>
              <w:rPr>
                <w:rFonts w:eastAsia="현대하모니 L" w:cs="Calibri"/>
                <w:sz w:val="16"/>
                <w:szCs w:val="16"/>
              </w:rPr>
            </w:pPr>
          </w:p>
        </w:tc>
        <w:tc>
          <w:tcPr>
            <w:tcW w:w="203" w:type="pct"/>
            <w:shd w:val="clear" w:color="auto" w:fill="auto"/>
            <w:vAlign w:val="center"/>
          </w:tcPr>
          <w:p w14:paraId="6559467D" w14:textId="68D8C93B" w:rsidR="00B665B7" w:rsidRPr="00B665B7" w:rsidRDefault="00B665B7" w:rsidP="00B665B7">
            <w:pPr>
              <w:jc w:val="center"/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 w:rsidRPr="00B665B7">
              <w:rPr>
                <w:rFonts w:eastAsia="현대하모니 L" w:cs="Calibri" w:hint="eastAsia"/>
                <w:color w:val="000000" w:themeColor="dark1"/>
                <w:sz w:val="16"/>
                <w:szCs w:val="16"/>
              </w:rPr>
              <w:t>84</w:t>
            </w:r>
          </w:p>
        </w:tc>
        <w:tc>
          <w:tcPr>
            <w:tcW w:w="1081" w:type="pct"/>
            <w:shd w:val="clear" w:color="auto" w:fill="auto"/>
            <w:vAlign w:val="center"/>
          </w:tcPr>
          <w:p w14:paraId="2CF227BE" w14:textId="2E954E23" w:rsidR="00B665B7" w:rsidRPr="00211C19" w:rsidRDefault="00B665B7" w:rsidP="00B665B7">
            <w:pPr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>
              <w:rPr>
                <w:rFonts w:cs="Calibri"/>
                <w:color w:val="000000"/>
                <w:kern w:val="24"/>
                <w:sz w:val="16"/>
                <w:szCs w:val="16"/>
              </w:rPr>
              <w:t>Par_AutoBrightLevel084</w:t>
            </w:r>
          </w:p>
        </w:tc>
        <w:tc>
          <w:tcPr>
            <w:tcW w:w="2433" w:type="pct"/>
            <w:vAlign w:val="center"/>
          </w:tcPr>
          <w:p w14:paraId="60EB60F0" w14:textId="1E0FB192" w:rsidR="00B665B7" w:rsidRPr="00211C19" w:rsidRDefault="00B665B7" w:rsidP="00B665B7">
            <w:pPr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>
              <w:rPr>
                <w:rFonts w:cs="Calibri"/>
                <w:color w:val="000000"/>
                <w:kern w:val="24"/>
                <w:sz w:val="16"/>
                <w:szCs w:val="16"/>
              </w:rPr>
              <w:t>Auto Bright Level 84</w:t>
            </w:r>
          </w:p>
        </w:tc>
        <w:tc>
          <w:tcPr>
            <w:tcW w:w="607" w:type="pct"/>
            <w:shd w:val="clear" w:color="auto" w:fill="auto"/>
            <w:noWrap/>
            <w:vAlign w:val="center"/>
          </w:tcPr>
          <w:p w14:paraId="40F2CAE1" w14:textId="00202266" w:rsidR="00B665B7" w:rsidRPr="00211C19" w:rsidRDefault="00B665B7" w:rsidP="00B665B7">
            <w:pPr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>
              <w:rPr>
                <w:rFonts w:cstheme="minorBidi"/>
                <w:color w:val="000000"/>
                <w:kern w:val="24"/>
                <w:sz w:val="16"/>
                <w:szCs w:val="16"/>
              </w:rPr>
              <w:t>92.42%</w:t>
            </w:r>
          </w:p>
        </w:tc>
      </w:tr>
      <w:tr w:rsidR="00B665B7" w:rsidRPr="00211C19" w14:paraId="072DB8A4" w14:textId="77777777" w:rsidTr="00B665B7">
        <w:trPr>
          <w:trHeight w:val="170"/>
        </w:trPr>
        <w:tc>
          <w:tcPr>
            <w:tcW w:w="676" w:type="pct"/>
            <w:vMerge/>
            <w:vAlign w:val="center"/>
          </w:tcPr>
          <w:p w14:paraId="1EBC16A1" w14:textId="77777777" w:rsidR="00B665B7" w:rsidRPr="00211C19" w:rsidRDefault="00B665B7" w:rsidP="00B665B7">
            <w:pPr>
              <w:jc w:val="center"/>
              <w:rPr>
                <w:rFonts w:eastAsia="현대하모니 L" w:cs="Calibri"/>
                <w:sz w:val="16"/>
                <w:szCs w:val="16"/>
              </w:rPr>
            </w:pPr>
          </w:p>
        </w:tc>
        <w:tc>
          <w:tcPr>
            <w:tcW w:w="203" w:type="pct"/>
            <w:shd w:val="clear" w:color="auto" w:fill="auto"/>
            <w:vAlign w:val="center"/>
          </w:tcPr>
          <w:p w14:paraId="30BCCE5E" w14:textId="5FACDB6F" w:rsidR="00B665B7" w:rsidRPr="00B665B7" w:rsidRDefault="00B665B7" w:rsidP="00B665B7">
            <w:pPr>
              <w:jc w:val="center"/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 w:rsidRPr="00B665B7">
              <w:rPr>
                <w:rFonts w:eastAsia="현대하모니 L" w:cs="Calibri" w:hint="eastAsia"/>
                <w:color w:val="000000" w:themeColor="dark1"/>
                <w:sz w:val="16"/>
                <w:szCs w:val="16"/>
              </w:rPr>
              <w:t>85</w:t>
            </w:r>
          </w:p>
        </w:tc>
        <w:tc>
          <w:tcPr>
            <w:tcW w:w="1081" w:type="pct"/>
            <w:shd w:val="clear" w:color="auto" w:fill="auto"/>
            <w:vAlign w:val="center"/>
          </w:tcPr>
          <w:p w14:paraId="5645C89C" w14:textId="30E36843" w:rsidR="00B665B7" w:rsidRPr="00211C19" w:rsidRDefault="00B665B7" w:rsidP="00B665B7">
            <w:pPr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>
              <w:rPr>
                <w:rFonts w:cs="Calibri"/>
                <w:color w:val="000000"/>
                <w:kern w:val="24"/>
                <w:sz w:val="16"/>
                <w:szCs w:val="16"/>
              </w:rPr>
              <w:t>Par_AutoBrightLevel085</w:t>
            </w:r>
          </w:p>
        </w:tc>
        <w:tc>
          <w:tcPr>
            <w:tcW w:w="2433" w:type="pct"/>
            <w:vAlign w:val="center"/>
          </w:tcPr>
          <w:p w14:paraId="4E2DE80E" w14:textId="5B1BE722" w:rsidR="00B665B7" w:rsidRPr="00211C19" w:rsidRDefault="00B665B7" w:rsidP="00B665B7">
            <w:pPr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>
              <w:rPr>
                <w:rFonts w:cs="Calibri"/>
                <w:color w:val="000000"/>
                <w:kern w:val="24"/>
                <w:sz w:val="16"/>
                <w:szCs w:val="16"/>
              </w:rPr>
              <w:t>Auto Bright Level 85</w:t>
            </w:r>
          </w:p>
        </w:tc>
        <w:tc>
          <w:tcPr>
            <w:tcW w:w="607" w:type="pct"/>
            <w:shd w:val="clear" w:color="auto" w:fill="auto"/>
            <w:noWrap/>
            <w:vAlign w:val="center"/>
          </w:tcPr>
          <w:p w14:paraId="522C43B1" w14:textId="6BD464D7" w:rsidR="00B665B7" w:rsidRPr="00211C19" w:rsidRDefault="00B665B7" w:rsidP="00B665B7">
            <w:pPr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>
              <w:rPr>
                <w:rFonts w:cstheme="minorBidi"/>
                <w:color w:val="000000"/>
                <w:kern w:val="24"/>
                <w:sz w:val="16"/>
                <w:szCs w:val="16"/>
              </w:rPr>
              <w:t>93.69%</w:t>
            </w:r>
          </w:p>
        </w:tc>
      </w:tr>
      <w:tr w:rsidR="00B665B7" w:rsidRPr="00211C19" w14:paraId="5D7975F3" w14:textId="77777777" w:rsidTr="00B665B7">
        <w:trPr>
          <w:trHeight w:val="170"/>
        </w:trPr>
        <w:tc>
          <w:tcPr>
            <w:tcW w:w="676" w:type="pct"/>
            <w:vMerge/>
            <w:vAlign w:val="center"/>
          </w:tcPr>
          <w:p w14:paraId="00112F2B" w14:textId="77777777" w:rsidR="00B665B7" w:rsidRPr="00211C19" w:rsidRDefault="00B665B7" w:rsidP="00B665B7">
            <w:pPr>
              <w:jc w:val="center"/>
              <w:rPr>
                <w:rFonts w:eastAsia="현대하모니 L" w:cs="Calibri"/>
                <w:sz w:val="16"/>
                <w:szCs w:val="16"/>
              </w:rPr>
            </w:pPr>
          </w:p>
        </w:tc>
        <w:tc>
          <w:tcPr>
            <w:tcW w:w="203" w:type="pct"/>
            <w:shd w:val="clear" w:color="auto" w:fill="auto"/>
            <w:vAlign w:val="center"/>
          </w:tcPr>
          <w:p w14:paraId="2E4B31F4" w14:textId="056B2CF6" w:rsidR="00B665B7" w:rsidRPr="00B665B7" w:rsidRDefault="00B665B7" w:rsidP="00B665B7">
            <w:pPr>
              <w:jc w:val="center"/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 w:rsidRPr="00B665B7">
              <w:rPr>
                <w:rFonts w:eastAsia="현대하모니 L" w:cs="Calibri" w:hint="eastAsia"/>
                <w:color w:val="000000" w:themeColor="dark1"/>
                <w:sz w:val="16"/>
                <w:szCs w:val="16"/>
              </w:rPr>
              <w:t>86</w:t>
            </w:r>
          </w:p>
        </w:tc>
        <w:tc>
          <w:tcPr>
            <w:tcW w:w="1081" w:type="pct"/>
            <w:shd w:val="clear" w:color="auto" w:fill="auto"/>
            <w:vAlign w:val="center"/>
          </w:tcPr>
          <w:p w14:paraId="15C8335D" w14:textId="1F239A20" w:rsidR="00B665B7" w:rsidRPr="00211C19" w:rsidRDefault="00B665B7" w:rsidP="00B665B7">
            <w:pPr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>
              <w:rPr>
                <w:rFonts w:cs="Calibri"/>
                <w:color w:val="000000"/>
                <w:kern w:val="24"/>
                <w:sz w:val="16"/>
                <w:szCs w:val="16"/>
              </w:rPr>
              <w:t>Par_AutoBrightLevel086</w:t>
            </w:r>
          </w:p>
        </w:tc>
        <w:tc>
          <w:tcPr>
            <w:tcW w:w="2433" w:type="pct"/>
            <w:vAlign w:val="center"/>
          </w:tcPr>
          <w:p w14:paraId="3C67301B" w14:textId="587EECED" w:rsidR="00B665B7" w:rsidRPr="00211C19" w:rsidRDefault="00B665B7" w:rsidP="00B665B7">
            <w:pPr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>
              <w:rPr>
                <w:rFonts w:cs="Calibri"/>
                <w:color w:val="000000"/>
                <w:kern w:val="24"/>
                <w:sz w:val="16"/>
                <w:szCs w:val="16"/>
              </w:rPr>
              <w:t>Auto Bright Level 86</w:t>
            </w:r>
          </w:p>
        </w:tc>
        <w:tc>
          <w:tcPr>
            <w:tcW w:w="607" w:type="pct"/>
            <w:shd w:val="clear" w:color="auto" w:fill="auto"/>
            <w:noWrap/>
            <w:vAlign w:val="center"/>
          </w:tcPr>
          <w:p w14:paraId="5DAD53EC" w14:textId="4E2D7861" w:rsidR="00B665B7" w:rsidRPr="00211C19" w:rsidRDefault="00B665B7" w:rsidP="00B665B7">
            <w:pPr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>
              <w:rPr>
                <w:rFonts w:cstheme="minorBidi"/>
                <w:color w:val="000000"/>
                <w:kern w:val="24"/>
                <w:sz w:val="16"/>
                <w:szCs w:val="16"/>
              </w:rPr>
              <w:t>94.95%</w:t>
            </w:r>
          </w:p>
        </w:tc>
      </w:tr>
      <w:tr w:rsidR="00B665B7" w:rsidRPr="00211C19" w14:paraId="312DE4CB" w14:textId="77777777" w:rsidTr="00B665B7">
        <w:trPr>
          <w:trHeight w:val="170"/>
        </w:trPr>
        <w:tc>
          <w:tcPr>
            <w:tcW w:w="676" w:type="pct"/>
            <w:vMerge/>
            <w:vAlign w:val="center"/>
          </w:tcPr>
          <w:p w14:paraId="17AED6BA" w14:textId="77777777" w:rsidR="00B665B7" w:rsidRPr="00211C19" w:rsidRDefault="00B665B7" w:rsidP="00B665B7">
            <w:pPr>
              <w:jc w:val="center"/>
              <w:rPr>
                <w:rFonts w:eastAsia="현대하모니 L" w:cs="Calibri"/>
                <w:sz w:val="16"/>
                <w:szCs w:val="16"/>
              </w:rPr>
            </w:pPr>
          </w:p>
        </w:tc>
        <w:tc>
          <w:tcPr>
            <w:tcW w:w="203" w:type="pct"/>
            <w:shd w:val="clear" w:color="auto" w:fill="auto"/>
            <w:vAlign w:val="center"/>
          </w:tcPr>
          <w:p w14:paraId="2970632E" w14:textId="7BA8819A" w:rsidR="00B665B7" w:rsidRPr="00B665B7" w:rsidRDefault="00B665B7" w:rsidP="00B665B7">
            <w:pPr>
              <w:jc w:val="center"/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 w:rsidRPr="00B665B7">
              <w:rPr>
                <w:rFonts w:eastAsia="현대하모니 L" w:cs="Calibri" w:hint="eastAsia"/>
                <w:color w:val="000000" w:themeColor="dark1"/>
                <w:sz w:val="16"/>
                <w:szCs w:val="16"/>
              </w:rPr>
              <w:t>87</w:t>
            </w:r>
          </w:p>
        </w:tc>
        <w:tc>
          <w:tcPr>
            <w:tcW w:w="1081" w:type="pct"/>
            <w:shd w:val="clear" w:color="auto" w:fill="auto"/>
            <w:vAlign w:val="center"/>
          </w:tcPr>
          <w:p w14:paraId="5799ABBC" w14:textId="33DC718D" w:rsidR="00B665B7" w:rsidRPr="00211C19" w:rsidRDefault="00B665B7" w:rsidP="00B665B7">
            <w:pPr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>
              <w:rPr>
                <w:rFonts w:cs="Calibri"/>
                <w:color w:val="000000"/>
                <w:kern w:val="24"/>
                <w:sz w:val="16"/>
                <w:szCs w:val="16"/>
              </w:rPr>
              <w:t>Par_AutoBrightLevel087</w:t>
            </w:r>
          </w:p>
        </w:tc>
        <w:tc>
          <w:tcPr>
            <w:tcW w:w="2433" w:type="pct"/>
            <w:vAlign w:val="center"/>
          </w:tcPr>
          <w:p w14:paraId="3D5E24D6" w14:textId="18541751" w:rsidR="00B665B7" w:rsidRPr="00211C19" w:rsidRDefault="00B665B7" w:rsidP="00B665B7">
            <w:pPr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>
              <w:rPr>
                <w:rFonts w:cs="Calibri"/>
                <w:color w:val="000000"/>
                <w:kern w:val="24"/>
                <w:sz w:val="16"/>
                <w:szCs w:val="16"/>
              </w:rPr>
              <w:t>Auto Bright Level 87</w:t>
            </w:r>
          </w:p>
        </w:tc>
        <w:tc>
          <w:tcPr>
            <w:tcW w:w="607" w:type="pct"/>
            <w:shd w:val="clear" w:color="auto" w:fill="auto"/>
            <w:noWrap/>
            <w:vAlign w:val="center"/>
          </w:tcPr>
          <w:p w14:paraId="5FB801E7" w14:textId="416FF53C" w:rsidR="00B665B7" w:rsidRPr="00211C19" w:rsidRDefault="00B665B7" w:rsidP="00B665B7">
            <w:pPr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>
              <w:rPr>
                <w:rFonts w:cstheme="minorBidi"/>
                <w:color w:val="000000"/>
                <w:kern w:val="24"/>
                <w:sz w:val="16"/>
                <w:szCs w:val="16"/>
              </w:rPr>
              <w:t>96.21%</w:t>
            </w:r>
          </w:p>
        </w:tc>
      </w:tr>
      <w:tr w:rsidR="00B665B7" w:rsidRPr="00211C19" w14:paraId="16D9E42E" w14:textId="77777777" w:rsidTr="00B665B7">
        <w:trPr>
          <w:trHeight w:val="170"/>
        </w:trPr>
        <w:tc>
          <w:tcPr>
            <w:tcW w:w="676" w:type="pct"/>
            <w:vMerge/>
            <w:vAlign w:val="center"/>
          </w:tcPr>
          <w:p w14:paraId="48AF0C79" w14:textId="77777777" w:rsidR="00B665B7" w:rsidRPr="00211C19" w:rsidRDefault="00B665B7" w:rsidP="00B665B7">
            <w:pPr>
              <w:jc w:val="center"/>
              <w:rPr>
                <w:rFonts w:eastAsia="현대하모니 L" w:cs="Calibri"/>
                <w:sz w:val="16"/>
                <w:szCs w:val="16"/>
              </w:rPr>
            </w:pPr>
          </w:p>
        </w:tc>
        <w:tc>
          <w:tcPr>
            <w:tcW w:w="203" w:type="pct"/>
            <w:shd w:val="clear" w:color="auto" w:fill="auto"/>
            <w:vAlign w:val="center"/>
          </w:tcPr>
          <w:p w14:paraId="7E7E57CB" w14:textId="0A80DF8B" w:rsidR="00B665B7" w:rsidRPr="00B665B7" w:rsidRDefault="00B665B7" w:rsidP="00B665B7">
            <w:pPr>
              <w:jc w:val="center"/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 w:rsidRPr="00B665B7">
              <w:rPr>
                <w:rFonts w:eastAsia="현대하모니 L" w:cs="Calibri" w:hint="eastAsia"/>
                <w:color w:val="000000" w:themeColor="dark1"/>
                <w:sz w:val="16"/>
                <w:szCs w:val="16"/>
              </w:rPr>
              <w:t>88</w:t>
            </w:r>
          </w:p>
        </w:tc>
        <w:tc>
          <w:tcPr>
            <w:tcW w:w="1081" w:type="pct"/>
            <w:shd w:val="clear" w:color="auto" w:fill="auto"/>
            <w:vAlign w:val="center"/>
          </w:tcPr>
          <w:p w14:paraId="4FFAFEC8" w14:textId="2AFD0358" w:rsidR="00B665B7" w:rsidRPr="00211C19" w:rsidRDefault="00B665B7" w:rsidP="00B665B7">
            <w:pPr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>
              <w:rPr>
                <w:rFonts w:cs="Calibri"/>
                <w:color w:val="000000"/>
                <w:kern w:val="24"/>
                <w:sz w:val="16"/>
                <w:szCs w:val="16"/>
              </w:rPr>
              <w:t>Par_AutoBrightLevel088</w:t>
            </w:r>
          </w:p>
        </w:tc>
        <w:tc>
          <w:tcPr>
            <w:tcW w:w="2433" w:type="pct"/>
            <w:vAlign w:val="center"/>
          </w:tcPr>
          <w:p w14:paraId="6B0D1831" w14:textId="6D0F4262" w:rsidR="00B665B7" w:rsidRPr="00211C19" w:rsidRDefault="00B665B7" w:rsidP="00B665B7">
            <w:pPr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>
              <w:rPr>
                <w:rFonts w:cs="Calibri"/>
                <w:color w:val="000000"/>
                <w:kern w:val="24"/>
                <w:sz w:val="16"/>
                <w:szCs w:val="16"/>
              </w:rPr>
              <w:t>Auto Bright Level 88</w:t>
            </w:r>
          </w:p>
        </w:tc>
        <w:tc>
          <w:tcPr>
            <w:tcW w:w="607" w:type="pct"/>
            <w:shd w:val="clear" w:color="auto" w:fill="auto"/>
            <w:noWrap/>
            <w:vAlign w:val="center"/>
          </w:tcPr>
          <w:p w14:paraId="70661253" w14:textId="7F1FCA05" w:rsidR="00B665B7" w:rsidRPr="00211C19" w:rsidRDefault="00B665B7" w:rsidP="00B665B7">
            <w:pPr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>
              <w:rPr>
                <w:rFonts w:cstheme="minorBidi"/>
                <w:color w:val="000000"/>
                <w:kern w:val="24"/>
                <w:sz w:val="16"/>
                <w:szCs w:val="16"/>
              </w:rPr>
              <w:t>97.47%</w:t>
            </w:r>
          </w:p>
        </w:tc>
      </w:tr>
      <w:tr w:rsidR="00B665B7" w:rsidRPr="00211C19" w14:paraId="10358053" w14:textId="77777777" w:rsidTr="00B665B7">
        <w:trPr>
          <w:trHeight w:val="170"/>
        </w:trPr>
        <w:tc>
          <w:tcPr>
            <w:tcW w:w="676" w:type="pct"/>
            <w:vMerge/>
            <w:vAlign w:val="center"/>
          </w:tcPr>
          <w:p w14:paraId="40136D16" w14:textId="77777777" w:rsidR="00B665B7" w:rsidRPr="00211C19" w:rsidRDefault="00B665B7" w:rsidP="00B665B7">
            <w:pPr>
              <w:jc w:val="center"/>
              <w:rPr>
                <w:rFonts w:eastAsia="현대하모니 L" w:cs="Calibri"/>
                <w:sz w:val="16"/>
                <w:szCs w:val="16"/>
              </w:rPr>
            </w:pPr>
          </w:p>
        </w:tc>
        <w:tc>
          <w:tcPr>
            <w:tcW w:w="203" w:type="pct"/>
            <w:shd w:val="clear" w:color="auto" w:fill="auto"/>
            <w:vAlign w:val="center"/>
          </w:tcPr>
          <w:p w14:paraId="444CBD8F" w14:textId="0D0C8EDF" w:rsidR="00B665B7" w:rsidRPr="00B665B7" w:rsidRDefault="00B665B7" w:rsidP="00B665B7">
            <w:pPr>
              <w:jc w:val="center"/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 w:rsidRPr="00B665B7">
              <w:rPr>
                <w:rFonts w:eastAsia="현대하모니 L" w:cs="Calibri" w:hint="eastAsia"/>
                <w:color w:val="000000" w:themeColor="dark1"/>
                <w:sz w:val="16"/>
                <w:szCs w:val="16"/>
              </w:rPr>
              <w:t>89</w:t>
            </w:r>
          </w:p>
        </w:tc>
        <w:tc>
          <w:tcPr>
            <w:tcW w:w="1081" w:type="pct"/>
            <w:shd w:val="clear" w:color="auto" w:fill="auto"/>
            <w:vAlign w:val="center"/>
          </w:tcPr>
          <w:p w14:paraId="4F10E540" w14:textId="477607A2" w:rsidR="00B665B7" w:rsidRPr="00211C19" w:rsidRDefault="00B665B7" w:rsidP="00B665B7">
            <w:pPr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>
              <w:rPr>
                <w:rFonts w:cs="Calibri"/>
                <w:color w:val="000000"/>
                <w:kern w:val="24"/>
                <w:sz w:val="16"/>
                <w:szCs w:val="16"/>
              </w:rPr>
              <w:t>Par_AutoBrightLevel089</w:t>
            </w:r>
          </w:p>
        </w:tc>
        <w:tc>
          <w:tcPr>
            <w:tcW w:w="2433" w:type="pct"/>
            <w:vAlign w:val="center"/>
          </w:tcPr>
          <w:p w14:paraId="56379AF8" w14:textId="7D72A022" w:rsidR="00B665B7" w:rsidRPr="00211C19" w:rsidRDefault="00B665B7" w:rsidP="00B665B7">
            <w:pPr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>
              <w:rPr>
                <w:rFonts w:cs="Calibri"/>
                <w:color w:val="000000"/>
                <w:kern w:val="24"/>
                <w:sz w:val="16"/>
                <w:szCs w:val="16"/>
              </w:rPr>
              <w:t>Auto Bright Level 89</w:t>
            </w:r>
          </w:p>
        </w:tc>
        <w:tc>
          <w:tcPr>
            <w:tcW w:w="607" w:type="pct"/>
            <w:shd w:val="clear" w:color="auto" w:fill="auto"/>
            <w:noWrap/>
            <w:vAlign w:val="center"/>
          </w:tcPr>
          <w:p w14:paraId="2E410A51" w14:textId="0196301C" w:rsidR="00B665B7" w:rsidRPr="00211C19" w:rsidRDefault="00B665B7" w:rsidP="00B665B7">
            <w:pPr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>
              <w:rPr>
                <w:rFonts w:cstheme="minorBidi"/>
                <w:color w:val="000000"/>
                <w:kern w:val="24"/>
                <w:sz w:val="16"/>
                <w:szCs w:val="16"/>
              </w:rPr>
              <w:t>98.74%</w:t>
            </w:r>
          </w:p>
        </w:tc>
      </w:tr>
      <w:tr w:rsidR="00B665B7" w:rsidRPr="00211C19" w14:paraId="3050D619" w14:textId="77777777" w:rsidTr="00B665B7">
        <w:trPr>
          <w:trHeight w:val="170"/>
        </w:trPr>
        <w:tc>
          <w:tcPr>
            <w:tcW w:w="676" w:type="pct"/>
            <w:vMerge/>
            <w:vAlign w:val="center"/>
          </w:tcPr>
          <w:p w14:paraId="6F889AC9" w14:textId="77777777" w:rsidR="00B665B7" w:rsidRPr="00211C19" w:rsidRDefault="00B665B7" w:rsidP="00B665B7">
            <w:pPr>
              <w:jc w:val="center"/>
              <w:rPr>
                <w:rFonts w:eastAsia="현대하모니 L" w:cs="Calibri"/>
                <w:sz w:val="16"/>
                <w:szCs w:val="16"/>
              </w:rPr>
            </w:pPr>
          </w:p>
        </w:tc>
        <w:tc>
          <w:tcPr>
            <w:tcW w:w="203" w:type="pct"/>
            <w:shd w:val="clear" w:color="auto" w:fill="auto"/>
            <w:vAlign w:val="center"/>
          </w:tcPr>
          <w:p w14:paraId="66A6F86B" w14:textId="35D1BD68" w:rsidR="00B665B7" w:rsidRPr="00B665B7" w:rsidRDefault="00B665B7" w:rsidP="00B665B7">
            <w:pPr>
              <w:jc w:val="center"/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 w:rsidRPr="00B665B7">
              <w:rPr>
                <w:rFonts w:eastAsia="현대하모니 L" w:cs="Calibri" w:hint="eastAsia"/>
                <w:color w:val="000000" w:themeColor="dark1"/>
                <w:sz w:val="16"/>
                <w:szCs w:val="16"/>
              </w:rPr>
              <w:t>90</w:t>
            </w:r>
          </w:p>
        </w:tc>
        <w:tc>
          <w:tcPr>
            <w:tcW w:w="1081" w:type="pct"/>
            <w:shd w:val="clear" w:color="auto" w:fill="auto"/>
            <w:vAlign w:val="center"/>
          </w:tcPr>
          <w:p w14:paraId="2E951430" w14:textId="160FA254" w:rsidR="00B665B7" w:rsidRPr="00211C19" w:rsidRDefault="00B665B7" w:rsidP="00B665B7">
            <w:pPr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>
              <w:rPr>
                <w:rFonts w:cs="Calibri"/>
                <w:color w:val="000000"/>
                <w:kern w:val="24"/>
                <w:sz w:val="16"/>
                <w:szCs w:val="16"/>
              </w:rPr>
              <w:t>Par_AutoBrightLevel090</w:t>
            </w:r>
          </w:p>
        </w:tc>
        <w:tc>
          <w:tcPr>
            <w:tcW w:w="2433" w:type="pct"/>
            <w:vAlign w:val="center"/>
          </w:tcPr>
          <w:p w14:paraId="28343DD2" w14:textId="31764658" w:rsidR="00B665B7" w:rsidRPr="00211C19" w:rsidRDefault="00B665B7" w:rsidP="00B665B7">
            <w:pPr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>
              <w:rPr>
                <w:rFonts w:cs="Calibri"/>
                <w:color w:val="000000"/>
                <w:kern w:val="24"/>
                <w:sz w:val="16"/>
                <w:szCs w:val="16"/>
              </w:rPr>
              <w:t>Auto Bright Level 90</w:t>
            </w:r>
          </w:p>
        </w:tc>
        <w:tc>
          <w:tcPr>
            <w:tcW w:w="607" w:type="pct"/>
            <w:shd w:val="clear" w:color="auto" w:fill="auto"/>
            <w:noWrap/>
            <w:vAlign w:val="center"/>
          </w:tcPr>
          <w:p w14:paraId="77346698" w14:textId="79C0533F" w:rsidR="00B665B7" w:rsidRPr="00211C19" w:rsidRDefault="00B665B7" w:rsidP="00B665B7">
            <w:pPr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>
              <w:rPr>
                <w:rFonts w:cstheme="minorBidi"/>
                <w:color w:val="000000"/>
                <w:kern w:val="24"/>
                <w:sz w:val="16"/>
                <w:szCs w:val="16"/>
              </w:rPr>
              <w:t>100.00%</w:t>
            </w:r>
          </w:p>
        </w:tc>
      </w:tr>
    </w:tbl>
    <w:p w14:paraId="0BA43198" w14:textId="7CB47685" w:rsidR="00D60413" w:rsidRDefault="00D60413" w:rsidP="00B940DF">
      <w:pPr>
        <w:pStyle w:val="affc"/>
        <w:jc w:val="both"/>
        <w:rPr>
          <w:rFonts w:eastAsia="현대하모니 L" w:cs="Calibri"/>
        </w:rPr>
      </w:pPr>
      <w:bookmarkStart w:id="48" w:name="_Toc96604495"/>
      <w:r w:rsidRPr="00211C19">
        <w:rPr>
          <w:rFonts w:eastAsia="현대하모니 L" w:cs="Calibri"/>
        </w:rPr>
        <w:t xml:space="preserve">Table </w:t>
      </w:r>
      <w:r w:rsidRPr="00211C19">
        <w:rPr>
          <w:rFonts w:eastAsia="현대하모니 L" w:cs="Calibri"/>
        </w:rPr>
        <w:fldChar w:fldCharType="begin"/>
      </w:r>
      <w:r w:rsidRPr="00211C19">
        <w:rPr>
          <w:rFonts w:eastAsia="현대하모니 L" w:cs="Calibri"/>
        </w:rPr>
        <w:instrText xml:space="preserve"> SEQ Table \* ARABIC </w:instrText>
      </w:r>
      <w:r w:rsidRPr="00211C19">
        <w:rPr>
          <w:rFonts w:eastAsia="현대하모니 L" w:cs="Calibri"/>
        </w:rPr>
        <w:fldChar w:fldCharType="separate"/>
      </w:r>
      <w:r w:rsidR="006F533A">
        <w:rPr>
          <w:rFonts w:eastAsia="현대하모니 L" w:cs="Calibri"/>
          <w:noProof/>
        </w:rPr>
        <w:t>15</w:t>
      </w:r>
      <w:r w:rsidRPr="00211C19">
        <w:rPr>
          <w:rFonts w:eastAsia="현대하모니 L" w:cs="Calibri"/>
        </w:rPr>
        <w:fldChar w:fldCharType="end"/>
      </w:r>
      <w:r w:rsidRPr="00211C19">
        <w:rPr>
          <w:rFonts w:eastAsia="현대하모니 L" w:cs="Calibri"/>
        </w:rPr>
        <w:t xml:space="preserve">.WPC </w:t>
      </w:r>
      <w:r>
        <w:rPr>
          <w:rFonts w:eastAsia="현대하모니 L" w:cs="Calibri" w:hint="eastAsia"/>
        </w:rPr>
        <w:t xml:space="preserve">IND </w:t>
      </w:r>
      <w:r w:rsidRPr="00211C19">
        <w:rPr>
          <w:rFonts w:eastAsia="현대하모니 L" w:cs="Calibri"/>
        </w:rPr>
        <w:t xml:space="preserve">Control </w:t>
      </w:r>
      <w:r w:rsidR="00B940DF">
        <w:rPr>
          <w:rFonts w:eastAsia="현대하모니 L" w:cs="Calibri"/>
        </w:rPr>
        <w:t>Type3 (1.0</w:t>
      </w:r>
      <w:r>
        <w:rPr>
          <w:rFonts w:eastAsia="현대하모니 L" w:cs="Calibri"/>
        </w:rPr>
        <w:t>)</w:t>
      </w:r>
      <w:r w:rsidRPr="00211C19">
        <w:rPr>
          <w:rFonts w:eastAsia="현대하모니 L" w:cs="Calibri"/>
        </w:rPr>
        <w:t xml:space="preserve"> </w:t>
      </w:r>
      <w:r>
        <w:rPr>
          <w:rFonts w:eastAsia="현대하모니 L" w:cs="Calibri" w:hint="eastAsia"/>
        </w:rPr>
        <w:t>S/W Parameter</w:t>
      </w:r>
      <w:bookmarkEnd w:id="48"/>
    </w:p>
    <w:p w14:paraId="70A61631" w14:textId="35EA40EA" w:rsidR="004914D6" w:rsidRDefault="008C0A15">
      <w:r>
        <w:br w:type="page"/>
      </w:r>
    </w:p>
    <w:p w14:paraId="593938AF" w14:textId="77777777" w:rsidR="004914D6" w:rsidRDefault="004914D6" w:rsidP="00475D6D">
      <w:pPr>
        <w:pStyle w:val="32"/>
      </w:pPr>
      <w:bookmarkStart w:id="49" w:name="_Toc96604362"/>
      <w:r w:rsidRPr="00211C19">
        <w:lastRenderedPageBreak/>
        <w:t xml:space="preserve">WPC </w:t>
      </w:r>
      <w:r>
        <w:rPr>
          <w:rFonts w:hint="eastAsia"/>
        </w:rPr>
        <w:t>Rail Voltage Con</w:t>
      </w:r>
      <w:r w:rsidRPr="00211C19">
        <w:t>trol</w:t>
      </w:r>
      <w:bookmarkEnd w:id="49"/>
    </w:p>
    <w:p w14:paraId="03406499" w14:textId="77777777" w:rsidR="004914D6" w:rsidRPr="007D783D" w:rsidRDefault="004914D6" w:rsidP="00475D6D">
      <w:pPr>
        <w:pStyle w:val="41"/>
      </w:pPr>
      <w:bookmarkStart w:id="50" w:name="_Toc96604363"/>
      <w:r w:rsidRPr="00211C19">
        <w:t xml:space="preserve">WPC </w:t>
      </w:r>
      <w:r>
        <w:rPr>
          <w:rFonts w:hint="eastAsia"/>
        </w:rPr>
        <w:t xml:space="preserve">Rail Voltage </w:t>
      </w:r>
      <w:r w:rsidRPr="00211C19">
        <w:t xml:space="preserve">Control </w:t>
      </w:r>
      <w:r>
        <w:rPr>
          <w:rFonts w:hint="eastAsia"/>
        </w:rPr>
        <w:t>Type Classification</w:t>
      </w:r>
      <w:bookmarkEnd w:id="50"/>
    </w:p>
    <w:p w14:paraId="585FFEF2" w14:textId="77777777" w:rsidR="004914D6" w:rsidRPr="00211C19" w:rsidRDefault="004914D6" w:rsidP="004914D6">
      <w:pPr>
        <w:pStyle w:val="51"/>
      </w:pPr>
      <w:r w:rsidRPr="00211C19">
        <w:t xml:space="preserve">WPC </w:t>
      </w:r>
      <w:r>
        <w:rPr>
          <w:rFonts w:hint="eastAsia"/>
        </w:rPr>
        <w:t xml:space="preserve">Rail Voltage </w:t>
      </w:r>
      <w:r w:rsidRPr="00211C19">
        <w:t xml:space="preserve">Control </w:t>
      </w:r>
      <w:r>
        <w:rPr>
          <w:rFonts w:hint="eastAsia"/>
        </w:rPr>
        <w:t>Type Classification</w:t>
      </w:r>
    </w:p>
    <w:p w14:paraId="75C4810D" w14:textId="77777777" w:rsidR="004914D6" w:rsidRPr="00211C19" w:rsidRDefault="004914D6" w:rsidP="004914D6">
      <w:pPr>
        <w:pStyle w:val="6"/>
        <w:rPr>
          <w:i w:val="0"/>
        </w:rPr>
      </w:pPr>
      <w:r w:rsidRPr="00211C19">
        <w:t xml:space="preserve">WPC </w:t>
      </w:r>
      <w:r>
        <w:rPr>
          <w:rFonts w:hint="eastAsia"/>
        </w:rPr>
        <w:t xml:space="preserve">Rail Voltage </w:t>
      </w:r>
      <w:r w:rsidRPr="00211C19">
        <w:t>Control Type Classification</w:t>
      </w:r>
    </w:p>
    <w:tbl>
      <w:tblPr>
        <w:tblW w:w="4950" w:type="pct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731"/>
        <w:gridCol w:w="9510"/>
      </w:tblGrid>
      <w:tr w:rsidR="004914D6" w:rsidRPr="00211C19" w14:paraId="1D047216" w14:textId="77777777" w:rsidTr="00194499">
        <w:trPr>
          <w:trHeight w:val="340"/>
        </w:trPr>
        <w:tc>
          <w:tcPr>
            <w:tcW w:w="3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97B93A" w14:textId="77777777" w:rsidR="004914D6" w:rsidRPr="00211C19" w:rsidRDefault="004914D6" w:rsidP="00194499">
            <w:pPr>
              <w:rPr>
                <w:rFonts w:eastAsia="현대하모니 L" w:cs="Calibri"/>
                <w:b/>
                <w:sz w:val="16"/>
              </w:rPr>
            </w:pPr>
          </w:p>
        </w:tc>
        <w:tc>
          <w:tcPr>
            <w:tcW w:w="46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A98FF4" w14:textId="77777777" w:rsidR="004914D6" w:rsidRPr="00211C19" w:rsidRDefault="004914D6" w:rsidP="00194499">
            <w:pPr>
              <w:jc w:val="both"/>
              <w:rPr>
                <w:rFonts w:eastAsia="현대하모니 L" w:cs="Calibri"/>
                <w:b/>
                <w:sz w:val="16"/>
              </w:rPr>
            </w:pPr>
            <w:r w:rsidRPr="00211C19">
              <w:rPr>
                <w:rFonts w:eastAsia="현대하모니 L" w:cs="Calibri"/>
                <w:b/>
                <w:sz w:val="16"/>
              </w:rPr>
              <w:t>Description</w:t>
            </w:r>
          </w:p>
        </w:tc>
      </w:tr>
      <w:tr w:rsidR="004914D6" w:rsidRPr="00211C19" w14:paraId="0833228C" w14:textId="77777777" w:rsidTr="00194499">
        <w:trPr>
          <w:trHeight w:val="283"/>
        </w:trPr>
        <w:tc>
          <w:tcPr>
            <w:tcW w:w="3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9985F1" w14:textId="77777777" w:rsidR="004914D6" w:rsidRPr="00211C19" w:rsidRDefault="004914D6" w:rsidP="00194499">
            <w:pPr>
              <w:jc w:val="center"/>
              <w:rPr>
                <w:rFonts w:eastAsia="현대하모니 L" w:cs="Calibri"/>
                <w:b/>
                <w:sz w:val="16"/>
              </w:rPr>
            </w:pPr>
            <w:r>
              <w:rPr>
                <w:rFonts w:eastAsia="현대하모니 L" w:cs="Calibri" w:hint="eastAsia"/>
                <w:b/>
                <w:sz w:val="16"/>
              </w:rPr>
              <w:t>Type1</w:t>
            </w:r>
          </w:p>
        </w:tc>
        <w:tc>
          <w:tcPr>
            <w:tcW w:w="46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B4411E" w14:textId="77777777" w:rsidR="004914D6" w:rsidRPr="00211C19" w:rsidRDefault="004914D6" w:rsidP="00194499">
            <w:pPr>
              <w:keepNext/>
              <w:rPr>
                <w:rFonts w:eastAsia="현대하모니 L" w:cs="Calibri"/>
                <w:sz w:val="16"/>
              </w:rPr>
            </w:pPr>
            <w:r w:rsidRPr="004914D6">
              <w:rPr>
                <w:rFonts w:eastAsia="현대하모니 L" w:cs="Calibri" w:hint="eastAsia"/>
                <w:sz w:val="16"/>
              </w:rPr>
              <w:t>이음</w:t>
            </w:r>
            <w:r w:rsidRPr="004914D6">
              <w:rPr>
                <w:rFonts w:eastAsia="현대하모니 L" w:cs="Calibri" w:hint="eastAsia"/>
                <w:sz w:val="16"/>
              </w:rPr>
              <w:t xml:space="preserve"> </w:t>
            </w:r>
            <w:r w:rsidRPr="004914D6">
              <w:rPr>
                <w:rFonts w:eastAsia="현대하모니 L" w:cs="Calibri" w:hint="eastAsia"/>
                <w:sz w:val="16"/>
              </w:rPr>
              <w:t>방지</w:t>
            </w:r>
            <w:r w:rsidRPr="004914D6">
              <w:rPr>
                <w:rFonts w:eastAsia="현대하모니 L" w:cs="Calibri" w:hint="eastAsia"/>
                <w:sz w:val="16"/>
              </w:rPr>
              <w:t xml:space="preserve"> </w:t>
            </w:r>
            <w:r w:rsidRPr="004914D6">
              <w:rPr>
                <w:rFonts w:eastAsia="현대하모니 L" w:cs="Calibri" w:hint="eastAsia"/>
                <w:sz w:val="16"/>
              </w:rPr>
              <w:t>로직</w:t>
            </w:r>
            <w:r w:rsidRPr="004914D6">
              <w:rPr>
                <w:rFonts w:eastAsia="현대하모니 L" w:cs="Calibri" w:hint="eastAsia"/>
                <w:sz w:val="16"/>
              </w:rPr>
              <w:t xml:space="preserve"> </w:t>
            </w:r>
            <w:r w:rsidRPr="004914D6">
              <w:rPr>
                <w:rFonts w:eastAsia="현대하모니 L" w:cs="Calibri" w:hint="eastAsia"/>
                <w:sz w:val="16"/>
              </w:rPr>
              <w:t>제어</w:t>
            </w:r>
            <w:r w:rsidRPr="004914D6">
              <w:rPr>
                <w:rFonts w:eastAsia="현대하모니 L" w:cs="Calibri" w:hint="eastAsia"/>
                <w:sz w:val="16"/>
              </w:rPr>
              <w:t xml:space="preserve"> </w:t>
            </w:r>
            <w:r w:rsidRPr="004914D6">
              <w:rPr>
                <w:rFonts w:eastAsia="현대하모니 L" w:cs="Calibri" w:hint="eastAsia"/>
                <w:sz w:val="16"/>
              </w:rPr>
              <w:t>사양</w:t>
            </w:r>
          </w:p>
        </w:tc>
      </w:tr>
    </w:tbl>
    <w:p w14:paraId="2CC11812" w14:textId="2331008B" w:rsidR="004914D6" w:rsidRPr="007D783D" w:rsidRDefault="004914D6" w:rsidP="004914D6">
      <w:pPr>
        <w:pStyle w:val="affc"/>
        <w:rPr>
          <w:rFonts w:eastAsia="현대하모니 L" w:cs="Calibri"/>
        </w:rPr>
      </w:pPr>
      <w:bookmarkStart w:id="51" w:name="_Toc96604496"/>
      <w:r w:rsidRPr="00211C19">
        <w:rPr>
          <w:rFonts w:eastAsia="현대하모니 L" w:cs="Calibri"/>
        </w:rPr>
        <w:t xml:space="preserve">Table </w:t>
      </w:r>
      <w:r w:rsidRPr="00211C19">
        <w:rPr>
          <w:rFonts w:eastAsia="현대하모니 L" w:cs="Calibri"/>
        </w:rPr>
        <w:fldChar w:fldCharType="begin"/>
      </w:r>
      <w:r w:rsidRPr="00211C19">
        <w:rPr>
          <w:rFonts w:eastAsia="현대하모니 L" w:cs="Calibri"/>
        </w:rPr>
        <w:instrText xml:space="preserve"> SEQ Table \* ARABIC </w:instrText>
      </w:r>
      <w:r w:rsidRPr="00211C19">
        <w:rPr>
          <w:rFonts w:eastAsia="현대하모니 L" w:cs="Calibri"/>
        </w:rPr>
        <w:fldChar w:fldCharType="separate"/>
      </w:r>
      <w:r w:rsidR="006F533A">
        <w:rPr>
          <w:rFonts w:eastAsia="현대하모니 L" w:cs="Calibri"/>
          <w:noProof/>
        </w:rPr>
        <w:t>16</w:t>
      </w:r>
      <w:r w:rsidRPr="00211C19">
        <w:rPr>
          <w:rFonts w:eastAsia="현대하모니 L" w:cs="Calibri"/>
          <w:noProof/>
        </w:rPr>
        <w:fldChar w:fldCharType="end"/>
      </w:r>
      <w:r w:rsidRPr="00211C19">
        <w:rPr>
          <w:rFonts w:eastAsia="현대하모니 L" w:cs="Calibri"/>
          <w:noProof/>
        </w:rPr>
        <w:t>.</w:t>
      </w:r>
      <w:r w:rsidRPr="00211C19">
        <w:rPr>
          <w:rFonts w:eastAsia="현대하모니 L" w:cs="Calibri" w:hint="eastAsia"/>
          <w:noProof/>
        </w:rPr>
        <w:t xml:space="preserve"> </w:t>
      </w:r>
      <w:r w:rsidRPr="00211C19">
        <w:rPr>
          <w:rFonts w:eastAsia="현대하모니 L" w:cs="Calibri"/>
        </w:rPr>
        <w:t xml:space="preserve">WPC </w:t>
      </w:r>
      <w:r>
        <w:rPr>
          <w:rFonts w:eastAsia="현대하모니 L" w:cs="Calibri" w:hint="eastAsia"/>
        </w:rPr>
        <w:t xml:space="preserve">Rail Voltage </w:t>
      </w:r>
      <w:r>
        <w:rPr>
          <w:rFonts w:eastAsia="현대하모니 L" w:cs="Calibri"/>
        </w:rPr>
        <w:t>Control</w:t>
      </w:r>
      <w:r w:rsidRPr="00211C19">
        <w:rPr>
          <w:rFonts w:eastAsia="현대하모니 L" w:cs="Calibri"/>
        </w:rPr>
        <w:t xml:space="preserve"> Type Classification</w:t>
      </w:r>
      <w:bookmarkEnd w:id="51"/>
    </w:p>
    <w:p w14:paraId="06C541C2" w14:textId="77777777" w:rsidR="004914D6" w:rsidRPr="00DD6E0C" w:rsidRDefault="004914D6" w:rsidP="00475D6D">
      <w:pPr>
        <w:pStyle w:val="41"/>
      </w:pPr>
      <w:bookmarkStart w:id="52" w:name="_Toc96604364"/>
      <w:r w:rsidRPr="00211C19">
        <w:rPr>
          <w:rFonts w:hint="eastAsia"/>
        </w:rPr>
        <w:t xml:space="preserve">WPC </w:t>
      </w:r>
      <w:r>
        <w:rPr>
          <w:rFonts w:hint="eastAsia"/>
        </w:rPr>
        <w:t xml:space="preserve">Rail Voltage </w:t>
      </w:r>
      <w:r w:rsidRPr="00211C19">
        <w:rPr>
          <w:rFonts w:hint="eastAsia"/>
        </w:rPr>
        <w:t xml:space="preserve">Control </w:t>
      </w:r>
      <w:r w:rsidRPr="00211C19">
        <w:t>Data Flow Diagram</w:t>
      </w:r>
      <w:bookmarkEnd w:id="52"/>
    </w:p>
    <w:p w14:paraId="5878736F" w14:textId="77777777" w:rsidR="004914D6" w:rsidRDefault="004914D6" w:rsidP="004914D6">
      <w:pPr>
        <w:pStyle w:val="51"/>
      </w:pPr>
      <w:r>
        <w:rPr>
          <w:rFonts w:hint="eastAsia"/>
        </w:rPr>
        <w:t>Type1 (1.0)</w:t>
      </w:r>
    </w:p>
    <w:p w14:paraId="1FF15FDD" w14:textId="77777777" w:rsidR="004914D6" w:rsidRDefault="00DD6E0C" w:rsidP="004914D6">
      <w:pPr>
        <w:jc w:val="center"/>
        <w:rPr>
          <w:rFonts w:eastAsia="현대하모니 L" w:cs="Calibri"/>
        </w:rPr>
      </w:pPr>
      <w:r w:rsidRPr="00211C19">
        <w:rPr>
          <w:rFonts w:eastAsia="현대하모니 L" w:cs="Calibri"/>
        </w:rPr>
        <w:object w:dxaOrig="13085" w:dyaOrig="4014" w14:anchorId="2F7AD705">
          <v:shape id="_x0000_i1031" type="#_x0000_t75" style="width:340.3pt;height:98.5pt" o:ole="">
            <v:imagedata r:id="rId22" o:title=""/>
          </v:shape>
          <o:OLEObject Type="Embed" ProgID="VisioViewer.Viewer.1" ShapeID="_x0000_i1031" DrawAspect="Content" ObjectID="_1707217171" r:id="rId23"/>
        </w:object>
      </w:r>
    </w:p>
    <w:p w14:paraId="09F76267" w14:textId="62FBFC8D" w:rsidR="004914D6" w:rsidRPr="008F5325" w:rsidRDefault="004914D6" w:rsidP="008F5325">
      <w:pPr>
        <w:pStyle w:val="affc"/>
        <w:rPr>
          <w:rFonts w:eastAsia="현대하모니 L" w:cs="Calibri"/>
        </w:rPr>
      </w:pPr>
      <w:bookmarkStart w:id="53" w:name="_Toc96604418"/>
      <w:r w:rsidRPr="00211C19">
        <w:rPr>
          <w:rFonts w:eastAsia="현대하모니 L" w:cs="Calibri"/>
        </w:rPr>
        <w:t xml:space="preserve">Figure </w:t>
      </w:r>
      <w:r w:rsidRPr="00211C19">
        <w:rPr>
          <w:rFonts w:eastAsia="현대하모니 L" w:cs="Calibri"/>
        </w:rPr>
        <w:fldChar w:fldCharType="begin"/>
      </w:r>
      <w:r w:rsidRPr="00211C19">
        <w:rPr>
          <w:rFonts w:eastAsia="현대하모니 L" w:cs="Calibri"/>
        </w:rPr>
        <w:instrText xml:space="preserve"> SEQ Figure \* ARABIC </w:instrText>
      </w:r>
      <w:r w:rsidRPr="00211C19">
        <w:rPr>
          <w:rFonts w:eastAsia="현대하모니 L" w:cs="Calibri"/>
        </w:rPr>
        <w:fldChar w:fldCharType="separate"/>
      </w:r>
      <w:r w:rsidR="006F533A">
        <w:rPr>
          <w:rFonts w:eastAsia="현대하모니 L" w:cs="Calibri"/>
          <w:noProof/>
        </w:rPr>
        <w:t>7</w:t>
      </w:r>
      <w:r w:rsidRPr="00211C19">
        <w:rPr>
          <w:rFonts w:eastAsia="현대하모니 L" w:cs="Calibri"/>
          <w:noProof/>
        </w:rPr>
        <w:fldChar w:fldCharType="end"/>
      </w:r>
      <w:r w:rsidRPr="00211C19">
        <w:rPr>
          <w:rFonts w:eastAsia="현대하모니 L" w:cs="Calibri"/>
        </w:rPr>
        <w:t xml:space="preserve">.WPC </w:t>
      </w:r>
      <w:r>
        <w:rPr>
          <w:rFonts w:eastAsia="현대하모니 L" w:cs="Calibri" w:hint="eastAsia"/>
        </w:rPr>
        <w:t xml:space="preserve">Rail Voltage </w:t>
      </w:r>
      <w:r w:rsidRPr="00211C19">
        <w:rPr>
          <w:rFonts w:eastAsia="현대하모니 L" w:cs="Calibri"/>
        </w:rPr>
        <w:t xml:space="preserve">Control </w:t>
      </w:r>
      <w:r>
        <w:rPr>
          <w:rFonts w:eastAsia="현대하모니 L" w:cs="Calibri"/>
        </w:rPr>
        <w:t>Type1 (1.0)</w:t>
      </w:r>
      <w:r w:rsidRPr="00211C19">
        <w:rPr>
          <w:rFonts w:eastAsia="현대하모니 L" w:cs="Calibri"/>
        </w:rPr>
        <w:t xml:space="preserve"> Data Flow Diagram</w:t>
      </w:r>
      <w:bookmarkEnd w:id="53"/>
    </w:p>
    <w:p w14:paraId="7286B6F9" w14:textId="77777777" w:rsidR="004914D6" w:rsidRPr="00211C19" w:rsidRDefault="004914D6" w:rsidP="00475D6D">
      <w:pPr>
        <w:pStyle w:val="41"/>
      </w:pPr>
      <w:bookmarkStart w:id="54" w:name="_Toc96604365"/>
      <w:r w:rsidRPr="00211C19">
        <w:rPr>
          <w:rFonts w:hint="eastAsia"/>
        </w:rPr>
        <w:t xml:space="preserve">WPC </w:t>
      </w:r>
      <w:r>
        <w:rPr>
          <w:rFonts w:hint="eastAsia"/>
        </w:rPr>
        <w:t xml:space="preserve">Rail Voltage </w:t>
      </w:r>
      <w:r w:rsidRPr="00211C19">
        <w:rPr>
          <w:rFonts w:hint="eastAsia"/>
        </w:rPr>
        <w:t xml:space="preserve">Control </w:t>
      </w:r>
      <w:r w:rsidRPr="00211C19">
        <w:t>In/Out List</w:t>
      </w:r>
      <w:bookmarkEnd w:id="54"/>
    </w:p>
    <w:p w14:paraId="35265915" w14:textId="77777777" w:rsidR="004914D6" w:rsidRDefault="004914D6" w:rsidP="004914D6">
      <w:pPr>
        <w:pStyle w:val="51"/>
      </w:pPr>
      <w:r>
        <w:rPr>
          <w:rFonts w:hint="eastAsia"/>
        </w:rPr>
        <w:t>Type1 (1.0)</w:t>
      </w:r>
    </w:p>
    <w:tbl>
      <w:tblPr>
        <w:tblpPr w:leftFromText="142" w:rightFromText="142" w:vertAnchor="text" w:horzAnchor="margin" w:tblpY="137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57" w:type="dxa"/>
          <w:right w:w="0" w:type="dxa"/>
        </w:tblCellMar>
        <w:tblLook w:val="0000" w:firstRow="0" w:lastRow="0" w:firstColumn="0" w:lastColumn="0" w:noHBand="0" w:noVBand="0"/>
      </w:tblPr>
      <w:tblGrid>
        <w:gridCol w:w="657"/>
        <w:gridCol w:w="2153"/>
        <w:gridCol w:w="7534"/>
      </w:tblGrid>
      <w:tr w:rsidR="00DD6E0C" w:rsidRPr="00211C19" w14:paraId="0B34AB9B" w14:textId="77777777" w:rsidTr="00DD6E0C">
        <w:trPr>
          <w:trHeight w:val="340"/>
        </w:trPr>
        <w:tc>
          <w:tcPr>
            <w:tcW w:w="395" w:type="pct"/>
            <w:shd w:val="clear" w:color="auto" w:fill="E0E0E0"/>
            <w:noWrap/>
            <w:vAlign w:val="center"/>
          </w:tcPr>
          <w:p w14:paraId="1B344064" w14:textId="77777777" w:rsidR="00DD6E0C" w:rsidRPr="00211C19" w:rsidRDefault="00DD6E0C" w:rsidP="00194499">
            <w:pPr>
              <w:jc w:val="center"/>
              <w:rPr>
                <w:rFonts w:eastAsia="현대하모니 L" w:cs="Calibri"/>
                <w:b/>
                <w:sz w:val="16"/>
              </w:rPr>
            </w:pPr>
            <w:r w:rsidRPr="00211C19">
              <w:rPr>
                <w:rFonts w:eastAsia="현대하모니 L" w:cs="Calibri"/>
                <w:b/>
                <w:bCs/>
                <w:sz w:val="16"/>
              </w:rPr>
              <w:t>Function</w:t>
            </w:r>
          </w:p>
        </w:tc>
        <w:tc>
          <w:tcPr>
            <w:tcW w:w="1118" w:type="pct"/>
            <w:shd w:val="clear" w:color="auto" w:fill="E0E0E0"/>
            <w:vAlign w:val="center"/>
          </w:tcPr>
          <w:p w14:paraId="3E96F3ED" w14:textId="77777777" w:rsidR="00DD6E0C" w:rsidRPr="00211C19" w:rsidRDefault="00DD6E0C" w:rsidP="00194499">
            <w:pPr>
              <w:jc w:val="center"/>
              <w:rPr>
                <w:rFonts w:eastAsia="현대하모니 L" w:cs="Calibri"/>
                <w:b/>
                <w:sz w:val="16"/>
              </w:rPr>
            </w:pPr>
            <w:r w:rsidRPr="00211C19">
              <w:rPr>
                <w:rFonts w:eastAsia="현대하모니 L" w:cs="Calibri"/>
                <w:b/>
                <w:bCs/>
                <w:sz w:val="16"/>
              </w:rPr>
              <w:t>Signal Name</w:t>
            </w:r>
          </w:p>
        </w:tc>
        <w:tc>
          <w:tcPr>
            <w:tcW w:w="3487" w:type="pct"/>
            <w:shd w:val="clear" w:color="auto" w:fill="E0E0E0"/>
            <w:vAlign w:val="center"/>
          </w:tcPr>
          <w:p w14:paraId="40189C65" w14:textId="77777777" w:rsidR="00DD6E0C" w:rsidRPr="00211C19" w:rsidRDefault="00DD6E0C" w:rsidP="00194499">
            <w:pPr>
              <w:jc w:val="center"/>
              <w:rPr>
                <w:rFonts w:eastAsia="현대하모니 L" w:cs="Calibri"/>
                <w:b/>
                <w:sz w:val="16"/>
              </w:rPr>
            </w:pPr>
            <w:r w:rsidRPr="00211C19">
              <w:rPr>
                <w:rFonts w:eastAsia="현대하모니 L" w:cs="Calibri"/>
                <w:b/>
                <w:sz w:val="16"/>
              </w:rPr>
              <w:t>Description</w:t>
            </w:r>
          </w:p>
        </w:tc>
      </w:tr>
      <w:tr w:rsidR="00DD6E0C" w:rsidRPr="00211C19" w14:paraId="723D65DB" w14:textId="77777777" w:rsidTr="00DD6E0C">
        <w:trPr>
          <w:trHeight w:val="170"/>
        </w:trPr>
        <w:tc>
          <w:tcPr>
            <w:tcW w:w="395" w:type="pct"/>
            <w:vMerge w:val="restart"/>
            <w:shd w:val="clear" w:color="auto" w:fill="auto"/>
            <w:vAlign w:val="center"/>
          </w:tcPr>
          <w:p w14:paraId="7EA815C6" w14:textId="77777777" w:rsidR="00DD6E0C" w:rsidRPr="00211C19" w:rsidRDefault="00DD6E0C" w:rsidP="00194499">
            <w:pPr>
              <w:jc w:val="center"/>
              <w:rPr>
                <w:rFonts w:eastAsia="현대하모니 L" w:cs="Calibri"/>
                <w:sz w:val="16"/>
              </w:rPr>
            </w:pPr>
            <w:r>
              <w:rPr>
                <w:rFonts w:eastAsia="현대하모니 L" w:cs="Calibri" w:hint="eastAsia"/>
                <w:sz w:val="16"/>
              </w:rPr>
              <w:t>Input</w:t>
            </w:r>
          </w:p>
        </w:tc>
        <w:tc>
          <w:tcPr>
            <w:tcW w:w="1118" w:type="pct"/>
            <w:vAlign w:val="center"/>
          </w:tcPr>
          <w:p w14:paraId="11583D2D" w14:textId="77777777" w:rsidR="00DD6E0C" w:rsidRPr="00052FF1" w:rsidRDefault="00DD6E0C" w:rsidP="00194499">
            <w:pPr>
              <w:rPr>
                <w:rFonts w:eastAsia="현대하모니 L" w:cs="Calibri"/>
                <w:sz w:val="16"/>
                <w:szCs w:val="16"/>
              </w:rPr>
            </w:pPr>
            <w:r w:rsidRPr="00052FF1">
              <w:rPr>
                <w:rFonts w:eastAsia="현대하모니 L" w:cs="Calibri" w:hint="eastAsia"/>
                <w:sz w:val="16"/>
                <w:szCs w:val="16"/>
              </w:rPr>
              <w:t>Input_OPT_b_WPCStatus</w:t>
            </w:r>
          </w:p>
        </w:tc>
        <w:tc>
          <w:tcPr>
            <w:tcW w:w="3487" w:type="pct"/>
            <w:vAlign w:val="center"/>
          </w:tcPr>
          <w:p w14:paraId="012F9EB9" w14:textId="77777777" w:rsidR="00DD6E0C" w:rsidRPr="00052FF1" w:rsidRDefault="00DD6E0C" w:rsidP="00194499">
            <w:pPr>
              <w:pStyle w:val="aff7"/>
              <w:rPr>
                <w:rFonts w:ascii="Calibri" w:eastAsia="현대하모니 L" w:hAnsi="Calibri" w:cs="Calibri"/>
                <w:sz w:val="16"/>
                <w:szCs w:val="16"/>
              </w:rPr>
            </w:pPr>
            <w:r w:rsidRPr="00052FF1">
              <w:rPr>
                <w:rFonts w:ascii="Calibri" w:eastAsia="현대하모니 L" w:hAnsi="Calibri" w:cs="Calibri"/>
                <w:sz w:val="16"/>
                <w:szCs w:val="16"/>
              </w:rPr>
              <w:t xml:space="preserve">WPC Mode Status Flag </w:t>
            </w:r>
          </w:p>
          <w:p w14:paraId="1AE8DB9A" w14:textId="77777777" w:rsidR="00DD6E0C" w:rsidRPr="00052FF1" w:rsidRDefault="00DD6E0C" w:rsidP="00194499">
            <w:pPr>
              <w:pStyle w:val="aff7"/>
              <w:rPr>
                <w:rFonts w:ascii="Calibri" w:eastAsia="현대하모니 L" w:hAnsi="Calibri" w:cs="Calibri"/>
                <w:sz w:val="16"/>
                <w:szCs w:val="16"/>
              </w:rPr>
            </w:pPr>
            <w:r w:rsidRPr="00052FF1">
              <w:rPr>
                <w:rFonts w:ascii="Calibri" w:eastAsia="현대하모니 L" w:hAnsi="Calibri" w:cs="Calibri"/>
                <w:sz w:val="16"/>
                <w:szCs w:val="16"/>
              </w:rPr>
              <w:t>Off/WPC Mode</w:t>
            </w:r>
          </w:p>
        </w:tc>
      </w:tr>
      <w:tr w:rsidR="00DD6E0C" w:rsidRPr="00211C19" w14:paraId="526568F5" w14:textId="77777777" w:rsidTr="00DD6E0C">
        <w:trPr>
          <w:trHeight w:val="170"/>
        </w:trPr>
        <w:tc>
          <w:tcPr>
            <w:tcW w:w="395" w:type="pct"/>
            <w:vMerge/>
            <w:shd w:val="clear" w:color="auto" w:fill="auto"/>
            <w:vAlign w:val="center"/>
          </w:tcPr>
          <w:p w14:paraId="38796FC4" w14:textId="77777777" w:rsidR="00DD6E0C" w:rsidRDefault="00DD6E0C" w:rsidP="00194499">
            <w:pPr>
              <w:jc w:val="center"/>
              <w:rPr>
                <w:rFonts w:eastAsia="현대하모니 L" w:cs="Calibri"/>
                <w:sz w:val="16"/>
              </w:rPr>
            </w:pPr>
          </w:p>
        </w:tc>
        <w:tc>
          <w:tcPr>
            <w:tcW w:w="1118" w:type="pct"/>
            <w:vAlign w:val="center"/>
          </w:tcPr>
          <w:p w14:paraId="25C19556" w14:textId="77777777" w:rsidR="00DD6E0C" w:rsidRPr="006E111C" w:rsidRDefault="00DD6E0C" w:rsidP="0036589E">
            <w:pPr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>
              <w:rPr>
                <w:rFonts w:eastAsia="현대하모니 L" w:cs="Calibri" w:hint="eastAsia"/>
                <w:color w:val="000000" w:themeColor="dark1"/>
                <w:sz w:val="16"/>
                <w:szCs w:val="16"/>
              </w:rPr>
              <w:t>Input_OPT_</w:t>
            </w:r>
            <w:r w:rsidRPr="006E111C">
              <w:rPr>
                <w:rFonts w:eastAsia="현대하모니 L" w:cs="Calibri" w:hint="eastAsia"/>
                <w:color w:val="000000" w:themeColor="dark1"/>
                <w:sz w:val="16"/>
                <w:szCs w:val="16"/>
              </w:rPr>
              <w:t>WPCStatus</w:t>
            </w:r>
          </w:p>
        </w:tc>
        <w:tc>
          <w:tcPr>
            <w:tcW w:w="3487" w:type="pct"/>
            <w:vAlign w:val="center"/>
          </w:tcPr>
          <w:p w14:paraId="0E8AC3A3" w14:textId="77777777" w:rsidR="00DD6E0C" w:rsidRPr="00211C19" w:rsidRDefault="00DD6E0C" w:rsidP="0036589E">
            <w:pPr>
              <w:pStyle w:val="aff7"/>
              <w:rPr>
                <w:rFonts w:ascii="Calibri" w:eastAsia="현대하모니 L" w:hAnsi="Calibri" w:cs="Calibri"/>
                <w:color w:val="000000" w:themeColor="dark1"/>
                <w:sz w:val="16"/>
                <w:szCs w:val="16"/>
              </w:rPr>
            </w:pPr>
            <w:r w:rsidRPr="00211C19">
              <w:rPr>
                <w:rFonts w:ascii="Calibri" w:eastAsia="현대하모니 L" w:hAnsi="Calibri" w:cs="Calibri"/>
                <w:color w:val="000000" w:themeColor="dark1"/>
                <w:sz w:val="16"/>
                <w:szCs w:val="16"/>
              </w:rPr>
              <w:t xml:space="preserve">WPC Mode Status Flag </w:t>
            </w:r>
          </w:p>
          <w:p w14:paraId="7C7FEAF3" w14:textId="77777777" w:rsidR="00DD6E0C" w:rsidRPr="00211C19" w:rsidRDefault="00DD6E0C" w:rsidP="0036589E">
            <w:pPr>
              <w:pStyle w:val="aff7"/>
              <w:rPr>
                <w:rFonts w:ascii="Calibri" w:eastAsia="현대하모니 L" w:hAnsi="Calibri" w:cs="Calibri"/>
                <w:color w:val="000000" w:themeColor="dark1"/>
                <w:sz w:val="16"/>
                <w:szCs w:val="16"/>
              </w:rPr>
            </w:pPr>
            <w:r w:rsidRPr="00211C19">
              <w:rPr>
                <w:rFonts w:ascii="Calibri" w:eastAsia="현대하모니 L" w:hAnsi="Calibri" w:cs="Calibri"/>
                <w:color w:val="000000" w:themeColor="dark1"/>
                <w:sz w:val="16"/>
                <w:szCs w:val="16"/>
              </w:rPr>
              <w:t>O</w:t>
            </w:r>
            <w:r>
              <w:rPr>
                <w:rFonts w:ascii="Calibri" w:eastAsia="현대하모니 L" w:hAnsi="Calibri" w:cs="Calibri" w:hint="eastAsia"/>
                <w:color w:val="000000" w:themeColor="dark1"/>
                <w:sz w:val="16"/>
                <w:szCs w:val="16"/>
              </w:rPr>
              <w:t>FF</w:t>
            </w:r>
            <w:r w:rsidRPr="00211C19">
              <w:rPr>
                <w:rFonts w:ascii="Calibri" w:eastAsia="현대하모니 L" w:hAnsi="Calibri" w:cs="Calibri"/>
                <w:color w:val="000000" w:themeColor="dark1"/>
                <w:sz w:val="16"/>
                <w:szCs w:val="16"/>
              </w:rPr>
              <w:t>/WPC Mode/NFC Mode</w:t>
            </w:r>
          </w:p>
        </w:tc>
      </w:tr>
      <w:tr w:rsidR="00DD6E0C" w:rsidRPr="00211C19" w14:paraId="511FD1C6" w14:textId="77777777" w:rsidTr="00DD6E0C">
        <w:trPr>
          <w:trHeight w:val="170"/>
        </w:trPr>
        <w:tc>
          <w:tcPr>
            <w:tcW w:w="395" w:type="pct"/>
            <w:vMerge/>
            <w:shd w:val="clear" w:color="auto" w:fill="auto"/>
            <w:vAlign w:val="center"/>
          </w:tcPr>
          <w:p w14:paraId="17786270" w14:textId="77777777" w:rsidR="00DD6E0C" w:rsidRPr="00211C19" w:rsidRDefault="00DD6E0C" w:rsidP="00194499">
            <w:pPr>
              <w:jc w:val="center"/>
              <w:rPr>
                <w:rFonts w:eastAsia="현대하모니 L" w:cs="Calibri"/>
                <w:sz w:val="16"/>
              </w:rPr>
            </w:pPr>
          </w:p>
        </w:tc>
        <w:tc>
          <w:tcPr>
            <w:tcW w:w="1118" w:type="pct"/>
            <w:vAlign w:val="center"/>
          </w:tcPr>
          <w:p w14:paraId="00651797" w14:textId="77777777" w:rsidR="00DD6E0C" w:rsidRPr="00052FF1" w:rsidRDefault="00DD6E0C" w:rsidP="00194499">
            <w:pPr>
              <w:rPr>
                <w:rFonts w:eastAsia="현대하모니 L" w:cs="Calibri"/>
                <w:sz w:val="16"/>
                <w:szCs w:val="16"/>
              </w:rPr>
            </w:pPr>
            <w:r w:rsidRPr="00052FF1">
              <w:rPr>
                <w:rFonts w:eastAsia="현대하모니 L" w:cs="Calibri" w:hint="eastAsia"/>
                <w:sz w:val="16"/>
                <w:szCs w:val="16"/>
              </w:rPr>
              <w:t>Input_OPT_CurrentCurr</w:t>
            </w:r>
          </w:p>
        </w:tc>
        <w:tc>
          <w:tcPr>
            <w:tcW w:w="3487" w:type="pct"/>
            <w:vAlign w:val="center"/>
          </w:tcPr>
          <w:p w14:paraId="4146B879" w14:textId="77777777" w:rsidR="00DD6E0C" w:rsidRPr="00052FF1" w:rsidRDefault="00DD6E0C" w:rsidP="00194499">
            <w:pPr>
              <w:rPr>
                <w:rFonts w:eastAsia="현대하모니 L" w:cs="Calibri"/>
                <w:kern w:val="24"/>
                <w:sz w:val="16"/>
                <w:szCs w:val="16"/>
              </w:rPr>
            </w:pPr>
            <w:r w:rsidRPr="00052FF1">
              <w:rPr>
                <w:rFonts w:eastAsia="현대하모니 L" w:cs="Calibri"/>
                <w:kern w:val="24"/>
                <w:sz w:val="16"/>
                <w:szCs w:val="16"/>
              </w:rPr>
              <w:t>Current Status Monitoring</w:t>
            </w:r>
          </w:p>
        </w:tc>
      </w:tr>
      <w:tr w:rsidR="00DD6E0C" w:rsidRPr="00211C19" w14:paraId="6DDD513C" w14:textId="77777777" w:rsidTr="00DD6E0C">
        <w:trPr>
          <w:trHeight w:val="170"/>
        </w:trPr>
        <w:tc>
          <w:tcPr>
            <w:tcW w:w="395" w:type="pct"/>
            <w:vMerge/>
            <w:shd w:val="clear" w:color="auto" w:fill="auto"/>
            <w:vAlign w:val="center"/>
          </w:tcPr>
          <w:p w14:paraId="4CBF7CA9" w14:textId="77777777" w:rsidR="00DD6E0C" w:rsidRPr="00211C19" w:rsidRDefault="00DD6E0C" w:rsidP="00194499">
            <w:pPr>
              <w:jc w:val="center"/>
              <w:rPr>
                <w:rFonts w:eastAsia="현대하모니 L" w:cs="Calibri"/>
                <w:sz w:val="16"/>
              </w:rPr>
            </w:pPr>
          </w:p>
        </w:tc>
        <w:tc>
          <w:tcPr>
            <w:tcW w:w="1118" w:type="pct"/>
            <w:vAlign w:val="center"/>
          </w:tcPr>
          <w:p w14:paraId="691E302A" w14:textId="77777777" w:rsidR="00DD6E0C" w:rsidRPr="00052FF1" w:rsidRDefault="00DD6E0C" w:rsidP="00194499">
            <w:pPr>
              <w:rPr>
                <w:rFonts w:eastAsia="현대하모니 L" w:cs="Calibri"/>
                <w:sz w:val="16"/>
                <w:szCs w:val="16"/>
              </w:rPr>
            </w:pPr>
            <w:r w:rsidRPr="00052FF1">
              <w:rPr>
                <w:rFonts w:eastAsia="현대하모니 L" w:cs="Calibri" w:hint="eastAsia"/>
                <w:sz w:val="16"/>
                <w:szCs w:val="16"/>
              </w:rPr>
              <w:t>Input_OPT_DeviceState</w:t>
            </w:r>
          </w:p>
        </w:tc>
        <w:tc>
          <w:tcPr>
            <w:tcW w:w="3487" w:type="pct"/>
            <w:vAlign w:val="center"/>
          </w:tcPr>
          <w:p w14:paraId="462AB41E" w14:textId="77777777" w:rsidR="00DD6E0C" w:rsidRPr="00052FF1" w:rsidRDefault="00DD6E0C" w:rsidP="00194499">
            <w:pPr>
              <w:pStyle w:val="aff7"/>
              <w:rPr>
                <w:rFonts w:ascii="Calibri" w:eastAsia="현대하모니 L" w:hAnsi="Calibri" w:cs="Calibri"/>
                <w:sz w:val="16"/>
                <w:szCs w:val="16"/>
              </w:rPr>
            </w:pPr>
            <w:r w:rsidRPr="00052FF1">
              <w:rPr>
                <w:rFonts w:ascii="Calibri" w:eastAsia="현대하모니 L" w:hAnsi="Calibri" w:cs="Calibri"/>
                <w:sz w:val="16"/>
                <w:szCs w:val="16"/>
              </w:rPr>
              <w:t>WPC Device Status</w:t>
            </w:r>
          </w:p>
          <w:p w14:paraId="6F4CBC36" w14:textId="77777777" w:rsidR="00DD6E0C" w:rsidRPr="00052FF1" w:rsidRDefault="00DD6E0C" w:rsidP="00194499">
            <w:pPr>
              <w:rPr>
                <w:rFonts w:eastAsia="현대하모니 L" w:cs="Calibri"/>
                <w:kern w:val="24"/>
                <w:sz w:val="16"/>
                <w:szCs w:val="16"/>
              </w:rPr>
            </w:pPr>
            <w:r w:rsidRPr="00052FF1">
              <w:rPr>
                <w:rFonts w:eastAsia="현대하모니 L" w:cs="Calibri"/>
                <w:sz w:val="16"/>
                <w:szCs w:val="16"/>
              </w:rPr>
              <w:t>Init/Reserved/Standby/Charging/Full_Charge/FODError/DeviceError/SystemError/NVMError/APPError/ErrorComm</w:t>
            </w:r>
          </w:p>
        </w:tc>
      </w:tr>
      <w:tr w:rsidR="00DD6E0C" w:rsidRPr="00211C19" w14:paraId="7E3E61B9" w14:textId="77777777" w:rsidTr="00DD6E0C">
        <w:trPr>
          <w:trHeight w:val="170"/>
        </w:trPr>
        <w:tc>
          <w:tcPr>
            <w:tcW w:w="395" w:type="pct"/>
            <w:vMerge/>
            <w:shd w:val="clear" w:color="auto" w:fill="auto"/>
            <w:vAlign w:val="center"/>
          </w:tcPr>
          <w:p w14:paraId="5E82611B" w14:textId="77777777" w:rsidR="00DD6E0C" w:rsidRPr="00211C19" w:rsidRDefault="00DD6E0C" w:rsidP="004914D6">
            <w:pPr>
              <w:jc w:val="center"/>
              <w:rPr>
                <w:rFonts w:eastAsia="현대하모니 L" w:cs="Calibri"/>
                <w:sz w:val="16"/>
              </w:rPr>
            </w:pPr>
          </w:p>
        </w:tc>
        <w:tc>
          <w:tcPr>
            <w:tcW w:w="1118" w:type="pct"/>
            <w:vAlign w:val="center"/>
          </w:tcPr>
          <w:p w14:paraId="4AD441D1" w14:textId="77777777" w:rsidR="00DD6E0C" w:rsidRPr="00052FF1" w:rsidRDefault="00DD6E0C" w:rsidP="004914D6">
            <w:pPr>
              <w:rPr>
                <w:rFonts w:eastAsia="현대하모니 L" w:cs="Calibri"/>
                <w:kern w:val="24"/>
                <w:sz w:val="16"/>
                <w:szCs w:val="16"/>
              </w:rPr>
            </w:pPr>
            <w:r w:rsidRPr="00052FF1">
              <w:rPr>
                <w:rFonts w:eastAsia="현대하모니 L" w:cs="Calibri"/>
                <w:kern w:val="24"/>
                <w:sz w:val="16"/>
                <w:szCs w:val="16"/>
              </w:rPr>
              <w:t>Input_OPT_DigitalPingSET</w:t>
            </w:r>
          </w:p>
        </w:tc>
        <w:tc>
          <w:tcPr>
            <w:tcW w:w="3487" w:type="pct"/>
            <w:vAlign w:val="center"/>
          </w:tcPr>
          <w:p w14:paraId="4BEDD62D" w14:textId="77777777" w:rsidR="00DD6E0C" w:rsidRPr="00052FF1" w:rsidRDefault="00DD6E0C" w:rsidP="004914D6">
            <w:pPr>
              <w:rPr>
                <w:rFonts w:eastAsia="현대하모니 L" w:cs="Calibri"/>
                <w:kern w:val="24"/>
                <w:sz w:val="16"/>
                <w:szCs w:val="16"/>
              </w:rPr>
            </w:pPr>
            <w:r w:rsidRPr="00052FF1">
              <w:rPr>
                <w:rFonts w:eastAsia="현대하모니 L" w:cs="Calibri" w:hint="eastAsia"/>
                <w:kern w:val="24"/>
                <w:sz w:val="16"/>
                <w:szCs w:val="16"/>
              </w:rPr>
              <w:t>Digital</w:t>
            </w:r>
            <w:r w:rsidRPr="00052FF1">
              <w:rPr>
                <w:rFonts w:eastAsia="현대하모니 L" w:cs="Calibri"/>
                <w:kern w:val="24"/>
                <w:sz w:val="16"/>
                <w:szCs w:val="16"/>
              </w:rPr>
              <w:t xml:space="preserve"> P</w:t>
            </w:r>
            <w:r w:rsidRPr="00052FF1">
              <w:rPr>
                <w:rFonts w:eastAsia="현대하모니 L" w:cs="Calibri" w:hint="eastAsia"/>
                <w:kern w:val="24"/>
                <w:sz w:val="16"/>
                <w:szCs w:val="16"/>
              </w:rPr>
              <w:t>ing (65ms)</w:t>
            </w:r>
          </w:p>
        </w:tc>
      </w:tr>
      <w:tr w:rsidR="00DD6E0C" w:rsidRPr="00211C19" w14:paraId="56813F08" w14:textId="77777777" w:rsidTr="00DD6E0C">
        <w:trPr>
          <w:trHeight w:val="170"/>
        </w:trPr>
        <w:tc>
          <w:tcPr>
            <w:tcW w:w="395" w:type="pct"/>
            <w:shd w:val="clear" w:color="auto" w:fill="auto"/>
            <w:vAlign w:val="center"/>
          </w:tcPr>
          <w:p w14:paraId="3A37ED32" w14:textId="77777777" w:rsidR="00DD6E0C" w:rsidRPr="00211C19" w:rsidRDefault="00DD6E0C" w:rsidP="004914D6">
            <w:pPr>
              <w:jc w:val="center"/>
              <w:rPr>
                <w:rFonts w:eastAsia="현대하모니 L" w:cs="Calibri"/>
                <w:sz w:val="16"/>
              </w:rPr>
            </w:pPr>
            <w:r w:rsidRPr="00211C19">
              <w:rPr>
                <w:rFonts w:eastAsia="현대하모니 L" w:cs="Calibri"/>
                <w:sz w:val="16"/>
              </w:rPr>
              <w:t>Output</w:t>
            </w:r>
          </w:p>
        </w:tc>
        <w:tc>
          <w:tcPr>
            <w:tcW w:w="1118" w:type="pct"/>
            <w:vAlign w:val="center"/>
          </w:tcPr>
          <w:p w14:paraId="0E935BBA" w14:textId="77777777" w:rsidR="00DD6E0C" w:rsidRPr="00052FF1" w:rsidRDefault="00DD6E0C" w:rsidP="004914D6">
            <w:pPr>
              <w:pStyle w:val="aff7"/>
              <w:rPr>
                <w:rFonts w:ascii="Calibri" w:eastAsia="현대하모니 M" w:hAnsi="Calibri" w:cs="Calibri"/>
                <w:kern w:val="24"/>
                <w:sz w:val="16"/>
                <w:szCs w:val="16"/>
              </w:rPr>
            </w:pPr>
            <w:r w:rsidRPr="00052FF1">
              <w:rPr>
                <w:rFonts w:ascii="Calibri" w:eastAsia="현대하모니 M" w:hAnsi="Calibri" w:cs="Calibri"/>
                <w:kern w:val="24"/>
                <w:sz w:val="16"/>
                <w:szCs w:val="16"/>
              </w:rPr>
              <w:t>Output_OPT_RailVoltage</w:t>
            </w:r>
          </w:p>
        </w:tc>
        <w:tc>
          <w:tcPr>
            <w:tcW w:w="3487" w:type="pct"/>
            <w:vAlign w:val="center"/>
          </w:tcPr>
          <w:p w14:paraId="4632A9C3" w14:textId="77777777" w:rsidR="00DD6E0C" w:rsidRPr="00052FF1" w:rsidRDefault="00DD6E0C" w:rsidP="004914D6">
            <w:pPr>
              <w:keepNext/>
              <w:rPr>
                <w:rFonts w:eastAsia="현대하모니 M" w:cs="Calibri"/>
                <w:kern w:val="24"/>
                <w:sz w:val="16"/>
                <w:szCs w:val="16"/>
              </w:rPr>
            </w:pPr>
            <w:r w:rsidRPr="00052FF1">
              <w:rPr>
                <w:rFonts w:eastAsia="현대하모니 M" w:cs="Calibri"/>
                <w:kern w:val="24"/>
                <w:sz w:val="16"/>
                <w:szCs w:val="16"/>
              </w:rPr>
              <w:t>Normal Value: 3.5 V</w:t>
            </w:r>
          </w:p>
          <w:p w14:paraId="20A78AB6" w14:textId="77777777" w:rsidR="00DD6E0C" w:rsidRPr="00052FF1" w:rsidRDefault="00DD6E0C" w:rsidP="004914D6">
            <w:pPr>
              <w:keepNext/>
              <w:rPr>
                <w:rFonts w:eastAsia="현대하모니 M" w:cs="Calibri"/>
                <w:sz w:val="16"/>
              </w:rPr>
            </w:pPr>
            <w:r w:rsidRPr="00052FF1">
              <w:rPr>
                <w:rFonts w:eastAsia="현대하모니 M" w:cs="Calibri"/>
                <w:kern w:val="24"/>
                <w:sz w:val="16"/>
                <w:szCs w:val="16"/>
              </w:rPr>
              <w:t>Abnormal Value: 1 V</w:t>
            </w:r>
          </w:p>
        </w:tc>
      </w:tr>
    </w:tbl>
    <w:p w14:paraId="375C0AB8" w14:textId="65EB5059" w:rsidR="004914D6" w:rsidRDefault="004914D6" w:rsidP="004914D6">
      <w:pPr>
        <w:pStyle w:val="affc"/>
        <w:rPr>
          <w:rFonts w:eastAsia="현대하모니 L" w:cs="Calibri"/>
        </w:rPr>
      </w:pPr>
      <w:bookmarkStart w:id="55" w:name="_Toc96604497"/>
      <w:r w:rsidRPr="00211C19">
        <w:rPr>
          <w:rFonts w:eastAsia="현대하모니 L" w:cs="Calibri"/>
        </w:rPr>
        <w:t xml:space="preserve">Table </w:t>
      </w:r>
      <w:r w:rsidRPr="00211C19">
        <w:rPr>
          <w:rFonts w:eastAsia="현대하모니 L" w:cs="Calibri"/>
        </w:rPr>
        <w:fldChar w:fldCharType="begin"/>
      </w:r>
      <w:r w:rsidRPr="00211C19">
        <w:rPr>
          <w:rFonts w:eastAsia="현대하모니 L" w:cs="Calibri"/>
        </w:rPr>
        <w:instrText xml:space="preserve"> SEQ Table \* ARABIC </w:instrText>
      </w:r>
      <w:r w:rsidRPr="00211C19">
        <w:rPr>
          <w:rFonts w:eastAsia="현대하모니 L" w:cs="Calibri"/>
        </w:rPr>
        <w:fldChar w:fldCharType="separate"/>
      </w:r>
      <w:r w:rsidR="006F533A">
        <w:rPr>
          <w:rFonts w:eastAsia="현대하모니 L" w:cs="Calibri"/>
          <w:noProof/>
        </w:rPr>
        <w:t>17</w:t>
      </w:r>
      <w:r w:rsidRPr="00211C19">
        <w:rPr>
          <w:rFonts w:eastAsia="현대하모니 L" w:cs="Calibri"/>
        </w:rPr>
        <w:fldChar w:fldCharType="end"/>
      </w:r>
      <w:r w:rsidRPr="00211C19">
        <w:rPr>
          <w:rFonts w:eastAsia="현대하모니 L" w:cs="Calibri"/>
        </w:rPr>
        <w:t xml:space="preserve">.WPC </w:t>
      </w:r>
      <w:r>
        <w:rPr>
          <w:rFonts w:eastAsia="현대하모니 L" w:cs="Calibri" w:hint="eastAsia"/>
        </w:rPr>
        <w:t xml:space="preserve">Rail Voltage </w:t>
      </w:r>
      <w:r w:rsidRPr="00211C19">
        <w:rPr>
          <w:rFonts w:eastAsia="현대하모니 L" w:cs="Calibri"/>
        </w:rPr>
        <w:t xml:space="preserve">Control </w:t>
      </w:r>
      <w:r>
        <w:rPr>
          <w:rFonts w:eastAsia="현대하모니 L" w:cs="Calibri"/>
        </w:rPr>
        <w:t>Type1 (1.0)</w:t>
      </w:r>
      <w:r w:rsidRPr="00211C19">
        <w:rPr>
          <w:rFonts w:eastAsia="현대하모니 L" w:cs="Calibri"/>
        </w:rPr>
        <w:t xml:space="preserve"> In/Out List</w:t>
      </w:r>
      <w:bookmarkEnd w:id="55"/>
    </w:p>
    <w:p w14:paraId="61141580" w14:textId="77777777" w:rsidR="004914D6" w:rsidRPr="00211C19" w:rsidRDefault="004914D6" w:rsidP="00475D6D">
      <w:pPr>
        <w:pStyle w:val="41"/>
      </w:pPr>
      <w:bookmarkStart w:id="56" w:name="_Toc96604366"/>
      <w:r w:rsidRPr="00211C19">
        <w:rPr>
          <w:rFonts w:hint="eastAsia"/>
        </w:rPr>
        <w:t xml:space="preserve">WPC </w:t>
      </w:r>
      <w:r>
        <w:rPr>
          <w:rFonts w:hint="eastAsia"/>
        </w:rPr>
        <w:t xml:space="preserve">Rail Voltage </w:t>
      </w:r>
      <w:r w:rsidRPr="00211C19">
        <w:rPr>
          <w:rFonts w:hint="eastAsia"/>
        </w:rPr>
        <w:t xml:space="preserve">Control </w:t>
      </w:r>
      <w:r w:rsidRPr="00211C19">
        <w:t>S/W Parameter</w:t>
      </w:r>
      <w:bookmarkEnd w:id="56"/>
    </w:p>
    <w:p w14:paraId="5A89B57A" w14:textId="77777777" w:rsidR="004914D6" w:rsidRDefault="004914D6" w:rsidP="004914D6">
      <w:pPr>
        <w:pStyle w:val="51"/>
      </w:pPr>
      <w:r>
        <w:rPr>
          <w:rFonts w:hint="eastAsia"/>
        </w:rPr>
        <w:t>Type1 (1.0)</w:t>
      </w:r>
    </w:p>
    <w:tbl>
      <w:tblPr>
        <w:tblW w:w="5036" w:type="pct"/>
        <w:tblInd w:w="-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57" w:type="dxa"/>
          <w:right w:w="0" w:type="dxa"/>
        </w:tblCellMar>
        <w:tblLook w:val="0000" w:firstRow="0" w:lastRow="0" w:firstColumn="0" w:lastColumn="0" w:noHBand="0" w:noVBand="0"/>
      </w:tblPr>
      <w:tblGrid>
        <w:gridCol w:w="1409"/>
        <w:gridCol w:w="423"/>
        <w:gridCol w:w="2252"/>
        <w:gridCol w:w="5069"/>
        <w:gridCol w:w="1265"/>
      </w:tblGrid>
      <w:tr w:rsidR="004914D6" w:rsidRPr="00211C19" w14:paraId="117C2AF8" w14:textId="77777777" w:rsidTr="00194499">
        <w:trPr>
          <w:trHeight w:val="225"/>
        </w:trPr>
        <w:tc>
          <w:tcPr>
            <w:tcW w:w="676" w:type="pct"/>
            <w:vMerge w:val="restart"/>
            <w:shd w:val="clear" w:color="auto" w:fill="E0E0E0"/>
            <w:vAlign w:val="center"/>
          </w:tcPr>
          <w:p w14:paraId="7003EB53" w14:textId="77777777" w:rsidR="004914D6" w:rsidRPr="00211C19" w:rsidRDefault="004914D6" w:rsidP="00194499">
            <w:pPr>
              <w:spacing w:line="276" w:lineRule="auto"/>
              <w:jc w:val="center"/>
              <w:rPr>
                <w:rFonts w:eastAsia="현대하모니 L" w:cs="Calibri"/>
                <w:b/>
                <w:kern w:val="2"/>
                <w:sz w:val="16"/>
                <w:szCs w:val="16"/>
              </w:rPr>
            </w:pPr>
            <w:r w:rsidRPr="00211C19">
              <w:rPr>
                <w:rFonts w:eastAsia="현대하모니 L" w:cs="Calibri"/>
                <w:b/>
                <w:kern w:val="2"/>
                <w:sz w:val="16"/>
                <w:szCs w:val="16"/>
              </w:rPr>
              <w:t>Category</w:t>
            </w:r>
          </w:p>
        </w:tc>
        <w:tc>
          <w:tcPr>
            <w:tcW w:w="203" w:type="pct"/>
            <w:vMerge w:val="restart"/>
            <w:shd w:val="clear" w:color="auto" w:fill="E0E0E0"/>
            <w:noWrap/>
            <w:vAlign w:val="center"/>
          </w:tcPr>
          <w:p w14:paraId="6167BF78" w14:textId="77777777" w:rsidR="004914D6" w:rsidRPr="00211C19" w:rsidRDefault="004914D6" w:rsidP="00194499">
            <w:pPr>
              <w:spacing w:line="276" w:lineRule="auto"/>
              <w:jc w:val="center"/>
              <w:rPr>
                <w:rFonts w:eastAsia="현대하모니 L" w:cs="Calibri"/>
                <w:b/>
                <w:kern w:val="2"/>
                <w:sz w:val="16"/>
                <w:szCs w:val="16"/>
              </w:rPr>
            </w:pPr>
            <w:r w:rsidRPr="00211C19">
              <w:rPr>
                <w:rFonts w:eastAsia="현대하모니 L" w:cs="Calibri"/>
                <w:b/>
                <w:kern w:val="2"/>
                <w:sz w:val="16"/>
                <w:szCs w:val="16"/>
              </w:rPr>
              <w:t>No</w:t>
            </w:r>
          </w:p>
        </w:tc>
        <w:tc>
          <w:tcPr>
            <w:tcW w:w="1081" w:type="pct"/>
            <w:vMerge w:val="restart"/>
            <w:shd w:val="clear" w:color="auto" w:fill="E0E0E0"/>
            <w:vAlign w:val="center"/>
          </w:tcPr>
          <w:p w14:paraId="64294338" w14:textId="77777777" w:rsidR="004914D6" w:rsidRPr="00211C19" w:rsidRDefault="004914D6" w:rsidP="00194499">
            <w:pPr>
              <w:spacing w:line="276" w:lineRule="auto"/>
              <w:jc w:val="center"/>
              <w:rPr>
                <w:rFonts w:eastAsia="현대하모니 L" w:cs="Calibri"/>
                <w:b/>
                <w:color w:val="FF0000"/>
                <w:kern w:val="2"/>
                <w:sz w:val="16"/>
                <w:szCs w:val="16"/>
              </w:rPr>
            </w:pPr>
            <w:r w:rsidRPr="00211C19">
              <w:rPr>
                <w:rFonts w:eastAsia="현대하모니 L" w:cs="Calibri"/>
                <w:b/>
                <w:kern w:val="2"/>
                <w:sz w:val="16"/>
                <w:szCs w:val="16"/>
              </w:rPr>
              <w:t>Name</w:t>
            </w:r>
          </w:p>
        </w:tc>
        <w:tc>
          <w:tcPr>
            <w:tcW w:w="2433" w:type="pct"/>
            <w:vMerge w:val="restart"/>
            <w:shd w:val="clear" w:color="auto" w:fill="E0E0E0"/>
            <w:vAlign w:val="center"/>
          </w:tcPr>
          <w:p w14:paraId="1E04B960" w14:textId="77777777" w:rsidR="004914D6" w:rsidRPr="00211C19" w:rsidRDefault="004914D6" w:rsidP="00194499">
            <w:pPr>
              <w:spacing w:line="276" w:lineRule="auto"/>
              <w:jc w:val="center"/>
              <w:rPr>
                <w:rFonts w:eastAsia="현대하모니 L" w:cs="Calibri"/>
                <w:b/>
                <w:kern w:val="2"/>
                <w:sz w:val="16"/>
                <w:szCs w:val="16"/>
              </w:rPr>
            </w:pPr>
            <w:r w:rsidRPr="00211C19">
              <w:rPr>
                <w:rFonts w:eastAsia="현대하모니 L" w:cs="Calibri"/>
                <w:b/>
                <w:kern w:val="2"/>
                <w:sz w:val="16"/>
                <w:szCs w:val="16"/>
              </w:rPr>
              <w:t>Description</w:t>
            </w:r>
          </w:p>
        </w:tc>
        <w:tc>
          <w:tcPr>
            <w:tcW w:w="607" w:type="pct"/>
            <w:vMerge w:val="restart"/>
            <w:shd w:val="clear" w:color="auto" w:fill="E0E0E0"/>
            <w:vAlign w:val="center"/>
          </w:tcPr>
          <w:p w14:paraId="36485F48" w14:textId="77777777" w:rsidR="004914D6" w:rsidRPr="00211C19" w:rsidRDefault="004914D6" w:rsidP="00194499">
            <w:pPr>
              <w:spacing w:line="276" w:lineRule="auto"/>
              <w:jc w:val="center"/>
              <w:rPr>
                <w:rFonts w:eastAsia="현대하모니 L" w:cs="Calibri"/>
                <w:kern w:val="2"/>
                <w:sz w:val="16"/>
                <w:szCs w:val="16"/>
              </w:rPr>
            </w:pPr>
            <w:r w:rsidRPr="00211C19">
              <w:rPr>
                <w:rFonts w:eastAsia="현대하모니 L" w:cs="Calibri"/>
                <w:b/>
                <w:kern w:val="2"/>
                <w:sz w:val="16"/>
                <w:szCs w:val="16"/>
              </w:rPr>
              <w:t>Value</w:t>
            </w:r>
          </w:p>
        </w:tc>
      </w:tr>
      <w:tr w:rsidR="004914D6" w:rsidRPr="00211C19" w14:paraId="3268CF56" w14:textId="77777777" w:rsidTr="00194499">
        <w:trPr>
          <w:trHeight w:val="225"/>
        </w:trPr>
        <w:tc>
          <w:tcPr>
            <w:tcW w:w="676" w:type="pct"/>
            <w:vMerge/>
            <w:shd w:val="clear" w:color="auto" w:fill="E0E0E0"/>
            <w:vAlign w:val="center"/>
          </w:tcPr>
          <w:p w14:paraId="63892F74" w14:textId="77777777" w:rsidR="004914D6" w:rsidRPr="00211C19" w:rsidRDefault="004914D6" w:rsidP="00194499">
            <w:pPr>
              <w:spacing w:line="276" w:lineRule="auto"/>
              <w:jc w:val="center"/>
              <w:rPr>
                <w:rFonts w:eastAsia="현대하모니 L" w:cs="Calibri"/>
                <w:kern w:val="2"/>
                <w:sz w:val="16"/>
                <w:szCs w:val="16"/>
              </w:rPr>
            </w:pPr>
          </w:p>
        </w:tc>
        <w:tc>
          <w:tcPr>
            <w:tcW w:w="203" w:type="pct"/>
            <w:vMerge/>
            <w:shd w:val="clear" w:color="auto" w:fill="E0E0E0"/>
            <w:noWrap/>
            <w:vAlign w:val="center"/>
          </w:tcPr>
          <w:p w14:paraId="20EE5A4C" w14:textId="77777777" w:rsidR="004914D6" w:rsidRPr="00211C19" w:rsidRDefault="004914D6" w:rsidP="00194499">
            <w:pPr>
              <w:spacing w:line="276" w:lineRule="auto"/>
              <w:jc w:val="center"/>
              <w:rPr>
                <w:rFonts w:eastAsia="현대하모니 L" w:cs="Calibri"/>
                <w:kern w:val="2"/>
                <w:sz w:val="16"/>
                <w:szCs w:val="16"/>
              </w:rPr>
            </w:pPr>
          </w:p>
        </w:tc>
        <w:tc>
          <w:tcPr>
            <w:tcW w:w="1081" w:type="pct"/>
            <w:vMerge/>
            <w:shd w:val="clear" w:color="auto" w:fill="E0E0E0"/>
            <w:vAlign w:val="center"/>
          </w:tcPr>
          <w:p w14:paraId="730AD153" w14:textId="77777777" w:rsidR="004914D6" w:rsidRPr="00211C19" w:rsidRDefault="004914D6" w:rsidP="00194499">
            <w:pPr>
              <w:spacing w:line="276" w:lineRule="auto"/>
              <w:jc w:val="center"/>
              <w:rPr>
                <w:rFonts w:eastAsia="현대하모니 L" w:cs="Calibri"/>
                <w:kern w:val="2"/>
                <w:sz w:val="16"/>
                <w:szCs w:val="16"/>
              </w:rPr>
            </w:pPr>
          </w:p>
        </w:tc>
        <w:tc>
          <w:tcPr>
            <w:tcW w:w="2433" w:type="pct"/>
            <w:vMerge/>
            <w:shd w:val="clear" w:color="auto" w:fill="E0E0E0"/>
            <w:vAlign w:val="center"/>
          </w:tcPr>
          <w:p w14:paraId="010D5471" w14:textId="77777777" w:rsidR="004914D6" w:rsidRPr="00211C19" w:rsidRDefault="004914D6" w:rsidP="00194499">
            <w:pPr>
              <w:spacing w:line="276" w:lineRule="auto"/>
              <w:jc w:val="center"/>
              <w:rPr>
                <w:rFonts w:eastAsia="현대하모니 L" w:cs="Calibri"/>
                <w:kern w:val="2"/>
                <w:sz w:val="16"/>
                <w:szCs w:val="16"/>
              </w:rPr>
            </w:pPr>
          </w:p>
        </w:tc>
        <w:tc>
          <w:tcPr>
            <w:tcW w:w="607" w:type="pct"/>
            <w:vMerge/>
            <w:shd w:val="clear" w:color="auto" w:fill="E0E0E0"/>
            <w:vAlign w:val="center"/>
          </w:tcPr>
          <w:p w14:paraId="776D2D1E" w14:textId="77777777" w:rsidR="004914D6" w:rsidRPr="00211C19" w:rsidRDefault="004914D6" w:rsidP="00194499">
            <w:pPr>
              <w:spacing w:line="276" w:lineRule="auto"/>
              <w:jc w:val="center"/>
              <w:rPr>
                <w:rFonts w:eastAsia="현대하모니 L" w:cs="Calibri"/>
                <w:kern w:val="2"/>
                <w:sz w:val="16"/>
                <w:szCs w:val="16"/>
              </w:rPr>
            </w:pPr>
          </w:p>
        </w:tc>
      </w:tr>
      <w:tr w:rsidR="00052FF1" w:rsidRPr="00211C19" w14:paraId="57D00BEE" w14:textId="77777777" w:rsidTr="00194499">
        <w:trPr>
          <w:trHeight w:val="170"/>
        </w:trPr>
        <w:tc>
          <w:tcPr>
            <w:tcW w:w="676" w:type="pct"/>
            <w:vMerge w:val="restart"/>
            <w:vAlign w:val="center"/>
          </w:tcPr>
          <w:p w14:paraId="79E6E9C9" w14:textId="77777777" w:rsidR="00052FF1" w:rsidRPr="00211C19" w:rsidRDefault="00052FF1" w:rsidP="00052FF1">
            <w:pPr>
              <w:spacing w:line="276" w:lineRule="auto"/>
              <w:jc w:val="center"/>
              <w:rPr>
                <w:rFonts w:eastAsia="현대하모니 L" w:cs="Calibri"/>
                <w:kern w:val="2"/>
                <w:sz w:val="16"/>
                <w:szCs w:val="16"/>
              </w:rPr>
            </w:pPr>
            <w:r>
              <w:rPr>
                <w:rFonts w:eastAsia="현대하모니 L" w:cs="Calibri"/>
                <w:kern w:val="2"/>
                <w:sz w:val="16"/>
                <w:szCs w:val="16"/>
              </w:rPr>
              <w:t>Rail-Voltage Control Function</w:t>
            </w:r>
          </w:p>
        </w:tc>
        <w:tc>
          <w:tcPr>
            <w:tcW w:w="203" w:type="pct"/>
            <w:shd w:val="clear" w:color="auto" w:fill="auto"/>
            <w:vAlign w:val="center"/>
          </w:tcPr>
          <w:p w14:paraId="2AA3B22A" w14:textId="77777777" w:rsidR="00052FF1" w:rsidRDefault="00052FF1" w:rsidP="00052FF1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 w:hint="eastAsia"/>
                <w:color w:val="000000"/>
                <w:sz w:val="16"/>
                <w:szCs w:val="16"/>
              </w:rPr>
              <w:t>01</w:t>
            </w:r>
          </w:p>
        </w:tc>
        <w:tc>
          <w:tcPr>
            <w:tcW w:w="1081" w:type="pct"/>
            <w:shd w:val="clear" w:color="auto" w:fill="auto"/>
            <w:vAlign w:val="center"/>
          </w:tcPr>
          <w:p w14:paraId="64F6CFB2" w14:textId="77777777" w:rsidR="00052FF1" w:rsidRPr="00211C19" w:rsidRDefault="00052FF1" w:rsidP="00194499">
            <w:pPr>
              <w:rPr>
                <w:rFonts w:eastAsia="현대하모니 L" w:cs="Calibri"/>
                <w:color w:val="000000" w:themeColor="dark1"/>
                <w:kern w:val="24"/>
                <w:sz w:val="16"/>
                <w:szCs w:val="16"/>
              </w:rPr>
            </w:pPr>
            <w:r w:rsidRPr="00211C19">
              <w:rPr>
                <w:rFonts w:eastAsia="현대하모니 L" w:cs="Calibri"/>
                <w:color w:val="000000" w:themeColor="dark1"/>
                <w:sz w:val="16"/>
                <w:szCs w:val="16"/>
              </w:rPr>
              <w:t>Par_RailVoltageOnCnt</w:t>
            </w:r>
          </w:p>
        </w:tc>
        <w:tc>
          <w:tcPr>
            <w:tcW w:w="2433" w:type="pct"/>
            <w:vAlign w:val="center"/>
          </w:tcPr>
          <w:p w14:paraId="6B8AC2B8" w14:textId="77777777" w:rsidR="00052FF1" w:rsidRPr="00211C19" w:rsidRDefault="00052FF1" w:rsidP="00194499">
            <w:pPr>
              <w:rPr>
                <w:rFonts w:eastAsia="현대하모니 L" w:cs="Calibri"/>
                <w:sz w:val="16"/>
                <w:szCs w:val="16"/>
              </w:rPr>
            </w:pPr>
            <w:r w:rsidRPr="00211C19">
              <w:rPr>
                <w:rFonts w:eastAsia="현대하모니 L" w:cs="Calibri"/>
                <w:sz w:val="16"/>
                <w:szCs w:val="16"/>
              </w:rPr>
              <w:t>이음로직</w:t>
            </w:r>
            <w:r w:rsidRPr="00211C19">
              <w:rPr>
                <w:rFonts w:eastAsia="현대하모니 L" w:cs="Calibri"/>
                <w:sz w:val="16"/>
                <w:szCs w:val="16"/>
              </w:rPr>
              <w:t xml:space="preserve"> </w:t>
            </w:r>
            <w:r w:rsidRPr="00211C19">
              <w:rPr>
                <w:rFonts w:eastAsia="현대하모니 L" w:cs="Calibri"/>
                <w:sz w:val="16"/>
                <w:szCs w:val="16"/>
              </w:rPr>
              <w:t>설정</w:t>
            </w:r>
            <w:r w:rsidRPr="00211C19">
              <w:rPr>
                <w:rFonts w:eastAsia="현대하모니 L" w:cs="Calibri"/>
                <w:sz w:val="16"/>
                <w:szCs w:val="16"/>
              </w:rPr>
              <w:t xml:space="preserve"> </w:t>
            </w:r>
            <w:r w:rsidRPr="00211C19">
              <w:rPr>
                <w:rFonts w:eastAsia="현대하모니 L" w:cs="Calibri"/>
                <w:sz w:val="16"/>
                <w:szCs w:val="16"/>
              </w:rPr>
              <w:t>카운트값</w:t>
            </w:r>
          </w:p>
          <w:p w14:paraId="455CEBA1" w14:textId="77777777" w:rsidR="00052FF1" w:rsidRPr="00211C19" w:rsidRDefault="00052FF1" w:rsidP="00194499">
            <w:pPr>
              <w:rPr>
                <w:rFonts w:eastAsia="현대하모니 L" w:cs="Calibri"/>
                <w:sz w:val="16"/>
                <w:szCs w:val="16"/>
              </w:rPr>
            </w:pPr>
            <w:r w:rsidRPr="00211C19">
              <w:rPr>
                <w:rFonts w:eastAsia="현대하모니 L" w:cs="Calibri"/>
                <w:sz w:val="16"/>
                <w:szCs w:val="16"/>
              </w:rPr>
              <w:t>3</w:t>
            </w:r>
            <w:r w:rsidRPr="00211C19">
              <w:rPr>
                <w:rFonts w:eastAsia="현대하모니 L" w:cs="Calibri"/>
                <w:sz w:val="16"/>
                <w:szCs w:val="16"/>
              </w:rPr>
              <w:t>개</w:t>
            </w:r>
            <w:r w:rsidRPr="00211C19">
              <w:rPr>
                <w:rFonts w:eastAsia="현대하모니 L" w:cs="Calibri"/>
                <w:sz w:val="16"/>
                <w:szCs w:val="16"/>
              </w:rPr>
              <w:t xml:space="preserve"> </w:t>
            </w:r>
            <w:r w:rsidRPr="00211C19">
              <w:rPr>
                <w:rFonts w:eastAsia="현대하모니 L" w:cs="Calibri"/>
                <w:sz w:val="16"/>
                <w:szCs w:val="16"/>
              </w:rPr>
              <w:t>코일</w:t>
            </w:r>
            <w:r w:rsidRPr="00211C19">
              <w:rPr>
                <w:rFonts w:eastAsia="현대하모니 L" w:cs="Calibri"/>
                <w:sz w:val="16"/>
                <w:szCs w:val="16"/>
              </w:rPr>
              <w:t xml:space="preserve"> </w:t>
            </w:r>
            <w:r w:rsidRPr="00211C19">
              <w:rPr>
                <w:rFonts w:eastAsia="현대하모니 L" w:cs="Calibri"/>
                <w:sz w:val="16"/>
                <w:szCs w:val="16"/>
              </w:rPr>
              <w:t>디지털</w:t>
            </w:r>
            <w:r w:rsidRPr="00211C19">
              <w:rPr>
                <w:rFonts w:eastAsia="현대하모니 L" w:cs="Calibri"/>
                <w:sz w:val="16"/>
                <w:szCs w:val="16"/>
              </w:rPr>
              <w:t xml:space="preserve">PING </w:t>
            </w:r>
            <w:r w:rsidRPr="00211C19">
              <w:rPr>
                <w:rFonts w:eastAsia="현대하모니 L" w:cs="Calibri"/>
                <w:sz w:val="16"/>
                <w:szCs w:val="16"/>
              </w:rPr>
              <w:t>각</w:t>
            </w:r>
            <w:r w:rsidRPr="00211C19">
              <w:rPr>
                <w:rFonts w:eastAsia="현대하모니 L" w:cs="Calibri"/>
                <w:sz w:val="16"/>
                <w:szCs w:val="16"/>
              </w:rPr>
              <w:t xml:space="preserve"> 1</w:t>
            </w:r>
            <w:r w:rsidRPr="00211C19">
              <w:rPr>
                <w:rFonts w:eastAsia="현대하모니 L" w:cs="Calibri"/>
                <w:sz w:val="16"/>
                <w:szCs w:val="16"/>
              </w:rPr>
              <w:t>회씩</w:t>
            </w:r>
            <w:r w:rsidRPr="00211C19">
              <w:rPr>
                <w:rFonts w:eastAsia="현대하모니 L" w:cs="Calibri"/>
                <w:sz w:val="16"/>
                <w:szCs w:val="16"/>
              </w:rPr>
              <w:t xml:space="preserve">, 6SET </w:t>
            </w:r>
          </w:p>
        </w:tc>
        <w:tc>
          <w:tcPr>
            <w:tcW w:w="607" w:type="pct"/>
            <w:shd w:val="clear" w:color="auto" w:fill="auto"/>
            <w:noWrap/>
            <w:vAlign w:val="center"/>
          </w:tcPr>
          <w:p w14:paraId="18C850CA" w14:textId="77777777" w:rsidR="00052FF1" w:rsidRPr="00211C19" w:rsidRDefault="00052FF1" w:rsidP="00194499">
            <w:pPr>
              <w:jc w:val="both"/>
              <w:rPr>
                <w:rFonts w:eastAsia="현대하모니 L" w:cs="Calibri"/>
                <w:sz w:val="16"/>
                <w:szCs w:val="16"/>
              </w:rPr>
            </w:pPr>
            <w:r w:rsidRPr="00211C19">
              <w:rPr>
                <w:rFonts w:eastAsia="현대하모니 L" w:cs="Calibri"/>
                <w:sz w:val="16"/>
                <w:szCs w:val="16"/>
              </w:rPr>
              <w:t>6 times</w:t>
            </w:r>
          </w:p>
        </w:tc>
      </w:tr>
      <w:tr w:rsidR="00052FF1" w:rsidRPr="00211C19" w14:paraId="738BCD80" w14:textId="77777777" w:rsidTr="00194499">
        <w:trPr>
          <w:trHeight w:val="170"/>
        </w:trPr>
        <w:tc>
          <w:tcPr>
            <w:tcW w:w="676" w:type="pct"/>
            <w:vMerge/>
            <w:vAlign w:val="center"/>
          </w:tcPr>
          <w:p w14:paraId="63668C4A" w14:textId="77777777" w:rsidR="00052FF1" w:rsidRPr="00211C19" w:rsidRDefault="00052FF1" w:rsidP="00194499">
            <w:pPr>
              <w:jc w:val="center"/>
              <w:rPr>
                <w:rFonts w:eastAsia="현대하모니 L" w:cs="Calibri"/>
                <w:sz w:val="16"/>
                <w:szCs w:val="16"/>
              </w:rPr>
            </w:pPr>
          </w:p>
        </w:tc>
        <w:tc>
          <w:tcPr>
            <w:tcW w:w="203" w:type="pct"/>
            <w:shd w:val="clear" w:color="auto" w:fill="auto"/>
            <w:vAlign w:val="center"/>
          </w:tcPr>
          <w:p w14:paraId="7020E31F" w14:textId="77777777" w:rsidR="00052FF1" w:rsidRPr="00211C19" w:rsidRDefault="00052FF1" w:rsidP="00052FF1">
            <w:pPr>
              <w:spacing w:line="276" w:lineRule="auto"/>
              <w:jc w:val="center"/>
              <w:rPr>
                <w:rFonts w:eastAsia="현대하모니 L" w:cs="Calibri"/>
                <w:kern w:val="2"/>
                <w:sz w:val="16"/>
                <w:szCs w:val="16"/>
              </w:rPr>
            </w:pPr>
            <w:r>
              <w:rPr>
                <w:rFonts w:cs="Calibri" w:hint="eastAsia"/>
                <w:color w:val="000000"/>
                <w:sz w:val="16"/>
                <w:szCs w:val="16"/>
              </w:rPr>
              <w:t>0</w:t>
            </w:r>
            <w:r>
              <w:rPr>
                <w:rFonts w:cs="Calibri"/>
                <w:color w:val="000000"/>
                <w:sz w:val="16"/>
                <w:szCs w:val="16"/>
              </w:rPr>
              <w:t>2</w:t>
            </w:r>
          </w:p>
        </w:tc>
        <w:tc>
          <w:tcPr>
            <w:tcW w:w="1081" w:type="pct"/>
            <w:shd w:val="clear" w:color="auto" w:fill="auto"/>
            <w:vAlign w:val="center"/>
          </w:tcPr>
          <w:p w14:paraId="38B62036" w14:textId="77777777" w:rsidR="00052FF1" w:rsidRPr="00211C19" w:rsidRDefault="00052FF1" w:rsidP="00194499">
            <w:pPr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 w:rsidRPr="00211C19">
              <w:rPr>
                <w:rFonts w:eastAsia="현대하모니 L" w:cs="Calibri"/>
                <w:color w:val="000000" w:themeColor="dark1"/>
                <w:sz w:val="16"/>
                <w:szCs w:val="16"/>
              </w:rPr>
              <w:t>Par_RailVoltageOffCnt</w:t>
            </w:r>
          </w:p>
        </w:tc>
        <w:tc>
          <w:tcPr>
            <w:tcW w:w="2433" w:type="pct"/>
            <w:vAlign w:val="center"/>
          </w:tcPr>
          <w:p w14:paraId="3DFE8C83" w14:textId="77777777" w:rsidR="00052FF1" w:rsidRPr="00211C19" w:rsidRDefault="00052FF1" w:rsidP="00194499">
            <w:pPr>
              <w:rPr>
                <w:rFonts w:eastAsia="현대하모니 L" w:cs="Calibri"/>
                <w:sz w:val="16"/>
                <w:szCs w:val="16"/>
              </w:rPr>
            </w:pPr>
            <w:r w:rsidRPr="00211C19">
              <w:rPr>
                <w:rFonts w:eastAsia="현대하모니 L" w:cs="Calibri"/>
                <w:sz w:val="16"/>
                <w:szCs w:val="16"/>
              </w:rPr>
              <w:t>이음로직</w:t>
            </w:r>
            <w:r w:rsidRPr="00211C19">
              <w:rPr>
                <w:rFonts w:eastAsia="현대하모니 L" w:cs="Calibri"/>
                <w:sz w:val="16"/>
                <w:szCs w:val="16"/>
              </w:rPr>
              <w:t xml:space="preserve"> </w:t>
            </w:r>
            <w:r w:rsidRPr="00211C19">
              <w:rPr>
                <w:rFonts w:eastAsia="현대하모니 L" w:cs="Calibri"/>
                <w:sz w:val="16"/>
                <w:szCs w:val="16"/>
              </w:rPr>
              <w:t>해제</w:t>
            </w:r>
            <w:r w:rsidRPr="00211C19">
              <w:rPr>
                <w:rFonts w:eastAsia="현대하모니 L" w:cs="Calibri"/>
                <w:sz w:val="16"/>
                <w:szCs w:val="16"/>
              </w:rPr>
              <w:t xml:space="preserve"> </w:t>
            </w:r>
            <w:r w:rsidRPr="00211C19">
              <w:rPr>
                <w:rFonts w:eastAsia="현대하모니 L" w:cs="Calibri"/>
                <w:sz w:val="16"/>
                <w:szCs w:val="16"/>
              </w:rPr>
              <w:t>카운트값</w:t>
            </w:r>
          </w:p>
          <w:p w14:paraId="69614FB6" w14:textId="77777777" w:rsidR="00052FF1" w:rsidRPr="00211C19" w:rsidRDefault="00052FF1" w:rsidP="00194499">
            <w:pPr>
              <w:rPr>
                <w:rFonts w:eastAsia="현대하모니 L" w:cs="Calibri"/>
                <w:sz w:val="16"/>
                <w:szCs w:val="16"/>
              </w:rPr>
            </w:pPr>
            <w:r w:rsidRPr="00211C19">
              <w:rPr>
                <w:rFonts w:eastAsia="현대하모니 L" w:cs="Calibri"/>
                <w:sz w:val="16"/>
                <w:szCs w:val="16"/>
              </w:rPr>
              <w:t>3</w:t>
            </w:r>
            <w:r w:rsidRPr="00211C19">
              <w:rPr>
                <w:rFonts w:eastAsia="현대하모니 L" w:cs="Calibri"/>
                <w:sz w:val="16"/>
                <w:szCs w:val="16"/>
              </w:rPr>
              <w:t>개</w:t>
            </w:r>
            <w:r w:rsidRPr="00211C19">
              <w:rPr>
                <w:rFonts w:eastAsia="현대하모니 L" w:cs="Calibri"/>
                <w:sz w:val="16"/>
                <w:szCs w:val="16"/>
              </w:rPr>
              <w:t xml:space="preserve"> </w:t>
            </w:r>
            <w:r w:rsidRPr="00211C19">
              <w:rPr>
                <w:rFonts w:eastAsia="현대하모니 L" w:cs="Calibri"/>
                <w:sz w:val="16"/>
                <w:szCs w:val="16"/>
              </w:rPr>
              <w:t>코일</w:t>
            </w:r>
            <w:r w:rsidRPr="00211C19">
              <w:rPr>
                <w:rFonts w:eastAsia="현대하모니 L" w:cs="Calibri"/>
                <w:sz w:val="16"/>
                <w:szCs w:val="16"/>
              </w:rPr>
              <w:t xml:space="preserve"> </w:t>
            </w:r>
            <w:r w:rsidRPr="00211C19">
              <w:rPr>
                <w:rFonts w:eastAsia="현대하모니 L" w:cs="Calibri"/>
                <w:sz w:val="16"/>
                <w:szCs w:val="16"/>
              </w:rPr>
              <w:t>디지털</w:t>
            </w:r>
            <w:r w:rsidRPr="00211C19">
              <w:rPr>
                <w:rFonts w:eastAsia="현대하모니 L" w:cs="Calibri"/>
                <w:sz w:val="16"/>
                <w:szCs w:val="16"/>
              </w:rPr>
              <w:t xml:space="preserve">PING </w:t>
            </w:r>
            <w:r w:rsidRPr="00211C19">
              <w:rPr>
                <w:rFonts w:eastAsia="현대하모니 L" w:cs="Calibri"/>
                <w:sz w:val="16"/>
                <w:szCs w:val="16"/>
              </w:rPr>
              <w:t>각</w:t>
            </w:r>
            <w:r w:rsidRPr="00211C19">
              <w:rPr>
                <w:rFonts w:eastAsia="현대하모니 L" w:cs="Calibri"/>
                <w:sz w:val="16"/>
                <w:szCs w:val="16"/>
              </w:rPr>
              <w:t xml:space="preserve"> 1</w:t>
            </w:r>
            <w:r w:rsidRPr="00211C19">
              <w:rPr>
                <w:rFonts w:eastAsia="현대하모니 L" w:cs="Calibri"/>
                <w:sz w:val="16"/>
                <w:szCs w:val="16"/>
              </w:rPr>
              <w:t>회씩</w:t>
            </w:r>
            <w:r w:rsidRPr="00211C19">
              <w:rPr>
                <w:rFonts w:eastAsia="현대하모니 L" w:cs="Calibri"/>
                <w:sz w:val="16"/>
                <w:szCs w:val="16"/>
              </w:rPr>
              <w:t>, 6SET</w:t>
            </w:r>
          </w:p>
        </w:tc>
        <w:tc>
          <w:tcPr>
            <w:tcW w:w="607" w:type="pct"/>
            <w:shd w:val="clear" w:color="auto" w:fill="auto"/>
            <w:noWrap/>
            <w:vAlign w:val="center"/>
          </w:tcPr>
          <w:p w14:paraId="553BD5F4" w14:textId="77777777" w:rsidR="00052FF1" w:rsidRPr="00211C19" w:rsidRDefault="00052FF1" w:rsidP="00194499">
            <w:pPr>
              <w:jc w:val="both"/>
              <w:rPr>
                <w:rFonts w:eastAsia="현대하모니 L" w:cs="Calibri"/>
                <w:sz w:val="16"/>
                <w:szCs w:val="16"/>
              </w:rPr>
            </w:pPr>
            <w:r w:rsidRPr="00211C19">
              <w:rPr>
                <w:rFonts w:eastAsia="현대하모니 L" w:cs="Calibri"/>
                <w:sz w:val="16"/>
                <w:szCs w:val="16"/>
              </w:rPr>
              <w:t>6 times</w:t>
            </w:r>
          </w:p>
        </w:tc>
      </w:tr>
      <w:tr w:rsidR="00052FF1" w:rsidRPr="00211C19" w14:paraId="4685F2CC" w14:textId="77777777" w:rsidTr="00194499">
        <w:trPr>
          <w:trHeight w:val="170"/>
        </w:trPr>
        <w:tc>
          <w:tcPr>
            <w:tcW w:w="676" w:type="pct"/>
            <w:vMerge/>
            <w:vAlign w:val="center"/>
          </w:tcPr>
          <w:p w14:paraId="55579BDD" w14:textId="77777777" w:rsidR="00052FF1" w:rsidRPr="00211C19" w:rsidRDefault="00052FF1" w:rsidP="00194499">
            <w:pPr>
              <w:jc w:val="center"/>
              <w:rPr>
                <w:rFonts w:eastAsia="현대하모니 L" w:cs="Calibri"/>
                <w:sz w:val="16"/>
                <w:szCs w:val="16"/>
              </w:rPr>
            </w:pPr>
          </w:p>
        </w:tc>
        <w:tc>
          <w:tcPr>
            <w:tcW w:w="203" w:type="pct"/>
            <w:shd w:val="clear" w:color="auto" w:fill="auto"/>
            <w:vAlign w:val="center"/>
          </w:tcPr>
          <w:p w14:paraId="1D034A93" w14:textId="77777777" w:rsidR="00052FF1" w:rsidRPr="00211C19" w:rsidRDefault="00052FF1" w:rsidP="00052FF1">
            <w:pPr>
              <w:jc w:val="center"/>
              <w:rPr>
                <w:rFonts w:eastAsia="현대하모니 L" w:cs="Calibri"/>
                <w:sz w:val="16"/>
                <w:szCs w:val="16"/>
              </w:rPr>
            </w:pPr>
            <w:r>
              <w:rPr>
                <w:rFonts w:cs="Calibri" w:hint="eastAsia"/>
                <w:color w:val="000000"/>
                <w:sz w:val="16"/>
                <w:szCs w:val="16"/>
              </w:rPr>
              <w:t>0</w:t>
            </w:r>
            <w:r>
              <w:rPr>
                <w:rFonts w:cs="Calibri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81" w:type="pct"/>
            <w:shd w:val="clear" w:color="auto" w:fill="auto"/>
            <w:vAlign w:val="center"/>
          </w:tcPr>
          <w:p w14:paraId="2250A25A" w14:textId="77777777" w:rsidR="00052FF1" w:rsidRPr="00211C19" w:rsidRDefault="00052FF1" w:rsidP="00194499">
            <w:pPr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 w:rsidRPr="00211C19">
              <w:rPr>
                <w:rFonts w:eastAsia="현대하모니 L" w:cs="Calibri"/>
                <w:color w:val="000000" w:themeColor="dark1"/>
                <w:sz w:val="16"/>
                <w:szCs w:val="16"/>
              </w:rPr>
              <w:t>Par_RailVoltageOnCurr</w:t>
            </w:r>
          </w:p>
        </w:tc>
        <w:tc>
          <w:tcPr>
            <w:tcW w:w="2433" w:type="pct"/>
            <w:vAlign w:val="center"/>
          </w:tcPr>
          <w:p w14:paraId="0A710BF9" w14:textId="77777777" w:rsidR="00052FF1" w:rsidRPr="00211C19" w:rsidRDefault="00052FF1" w:rsidP="00194499">
            <w:pPr>
              <w:rPr>
                <w:rFonts w:eastAsia="현대하모니 L" w:cs="Calibri"/>
                <w:sz w:val="16"/>
                <w:szCs w:val="16"/>
              </w:rPr>
            </w:pPr>
            <w:r w:rsidRPr="00211C19">
              <w:rPr>
                <w:rFonts w:eastAsia="현대하모니 L" w:cs="Calibri"/>
                <w:sz w:val="16"/>
                <w:szCs w:val="16"/>
              </w:rPr>
              <w:t>무선</w:t>
            </w:r>
            <w:r w:rsidRPr="00211C19">
              <w:rPr>
                <w:rFonts w:eastAsia="현대하모니 L" w:cs="Calibri"/>
                <w:sz w:val="16"/>
                <w:szCs w:val="16"/>
              </w:rPr>
              <w:t xml:space="preserve"> </w:t>
            </w:r>
            <w:r w:rsidRPr="00211C19">
              <w:rPr>
                <w:rFonts w:eastAsia="현대하모니 L" w:cs="Calibri"/>
                <w:sz w:val="16"/>
                <w:szCs w:val="16"/>
              </w:rPr>
              <w:t>충전기</w:t>
            </w:r>
            <w:r w:rsidRPr="00211C19">
              <w:rPr>
                <w:rFonts w:eastAsia="현대하모니 L" w:cs="Calibri"/>
                <w:sz w:val="16"/>
                <w:szCs w:val="16"/>
              </w:rPr>
              <w:t xml:space="preserve"> </w:t>
            </w:r>
            <w:r w:rsidRPr="00211C19">
              <w:rPr>
                <w:rFonts w:eastAsia="현대하모니 L" w:cs="Calibri"/>
                <w:sz w:val="16"/>
                <w:szCs w:val="16"/>
              </w:rPr>
              <w:t>위에</w:t>
            </w:r>
            <w:r w:rsidRPr="00211C19">
              <w:rPr>
                <w:rFonts w:eastAsia="현대하모니 L" w:cs="Calibri"/>
                <w:sz w:val="16"/>
                <w:szCs w:val="16"/>
              </w:rPr>
              <w:t xml:space="preserve"> </w:t>
            </w:r>
            <w:r w:rsidRPr="00211C19">
              <w:rPr>
                <w:rFonts w:eastAsia="현대하모니 L" w:cs="Calibri"/>
                <w:sz w:val="16"/>
                <w:szCs w:val="16"/>
              </w:rPr>
              <w:t>물체가</w:t>
            </w:r>
            <w:r w:rsidRPr="00211C19">
              <w:rPr>
                <w:rFonts w:eastAsia="현대하모니 L" w:cs="Calibri"/>
                <w:sz w:val="16"/>
                <w:szCs w:val="16"/>
              </w:rPr>
              <w:t xml:space="preserve"> </w:t>
            </w:r>
            <w:r w:rsidRPr="00211C19">
              <w:rPr>
                <w:rFonts w:eastAsia="현대하모니 L" w:cs="Calibri"/>
                <w:sz w:val="16"/>
                <w:szCs w:val="16"/>
              </w:rPr>
              <w:t>감지되었을</w:t>
            </w:r>
            <w:r w:rsidRPr="00211C19">
              <w:rPr>
                <w:rFonts w:eastAsia="현대하모니 L" w:cs="Calibri"/>
                <w:sz w:val="16"/>
                <w:szCs w:val="16"/>
              </w:rPr>
              <w:t xml:space="preserve"> </w:t>
            </w:r>
            <w:r w:rsidRPr="00211C19">
              <w:rPr>
                <w:rFonts w:eastAsia="현대하모니 L" w:cs="Calibri"/>
                <w:sz w:val="16"/>
                <w:szCs w:val="16"/>
              </w:rPr>
              <w:t>때</w:t>
            </w:r>
            <w:r w:rsidRPr="00211C19">
              <w:rPr>
                <w:rFonts w:eastAsia="현대하모니 L" w:cs="Calibri"/>
                <w:sz w:val="16"/>
                <w:szCs w:val="16"/>
              </w:rPr>
              <w:t xml:space="preserve"> </w:t>
            </w:r>
            <w:r w:rsidRPr="00211C19">
              <w:rPr>
                <w:rFonts w:eastAsia="현대하모니 L" w:cs="Calibri"/>
                <w:sz w:val="16"/>
                <w:szCs w:val="16"/>
              </w:rPr>
              <w:t>측정된</w:t>
            </w:r>
            <w:r w:rsidRPr="00211C19">
              <w:rPr>
                <w:rFonts w:eastAsia="현대하모니 L" w:cs="Calibri"/>
                <w:sz w:val="16"/>
                <w:szCs w:val="16"/>
              </w:rPr>
              <w:t xml:space="preserve"> </w:t>
            </w:r>
            <w:r w:rsidRPr="00211C19">
              <w:rPr>
                <w:rFonts w:eastAsia="현대하모니 L" w:cs="Calibri"/>
                <w:sz w:val="16"/>
                <w:szCs w:val="16"/>
              </w:rPr>
              <w:t>전류값</w:t>
            </w:r>
          </w:p>
        </w:tc>
        <w:tc>
          <w:tcPr>
            <w:tcW w:w="607" w:type="pct"/>
            <w:shd w:val="clear" w:color="auto" w:fill="auto"/>
            <w:noWrap/>
            <w:vAlign w:val="center"/>
          </w:tcPr>
          <w:p w14:paraId="2DE5088E" w14:textId="77777777" w:rsidR="00052FF1" w:rsidRPr="00211C19" w:rsidRDefault="00052FF1" w:rsidP="00194499">
            <w:pPr>
              <w:jc w:val="both"/>
              <w:rPr>
                <w:rFonts w:eastAsia="현대하모니 L" w:cs="Calibri"/>
                <w:sz w:val="16"/>
                <w:szCs w:val="16"/>
              </w:rPr>
            </w:pPr>
            <w:r>
              <w:rPr>
                <w:rFonts w:eastAsia="현대하모니 L" w:cs="Calibri"/>
                <w:sz w:val="16"/>
                <w:szCs w:val="16"/>
              </w:rPr>
              <w:t>400</w:t>
            </w:r>
            <w:r w:rsidRPr="00211C19">
              <w:rPr>
                <w:rFonts w:eastAsia="현대하모니 L" w:cs="Calibri"/>
                <w:sz w:val="16"/>
                <w:szCs w:val="16"/>
              </w:rPr>
              <w:t>mA</w:t>
            </w:r>
          </w:p>
        </w:tc>
      </w:tr>
      <w:tr w:rsidR="00052FF1" w:rsidRPr="00211C19" w14:paraId="05BBB532" w14:textId="77777777" w:rsidTr="00194499">
        <w:trPr>
          <w:trHeight w:val="170"/>
        </w:trPr>
        <w:tc>
          <w:tcPr>
            <w:tcW w:w="676" w:type="pct"/>
            <w:vMerge/>
            <w:vAlign w:val="center"/>
          </w:tcPr>
          <w:p w14:paraId="1BC05354" w14:textId="77777777" w:rsidR="00052FF1" w:rsidRPr="00211C19" w:rsidRDefault="00052FF1" w:rsidP="00194499">
            <w:pPr>
              <w:jc w:val="center"/>
              <w:rPr>
                <w:rFonts w:eastAsia="현대하모니 L" w:cs="Calibri"/>
                <w:sz w:val="16"/>
                <w:szCs w:val="16"/>
              </w:rPr>
            </w:pPr>
          </w:p>
        </w:tc>
        <w:tc>
          <w:tcPr>
            <w:tcW w:w="203" w:type="pct"/>
            <w:shd w:val="clear" w:color="auto" w:fill="auto"/>
            <w:vAlign w:val="center"/>
          </w:tcPr>
          <w:p w14:paraId="3C49817A" w14:textId="77777777" w:rsidR="00052FF1" w:rsidRPr="00211C19" w:rsidRDefault="00052FF1" w:rsidP="00052FF1">
            <w:pPr>
              <w:jc w:val="center"/>
              <w:rPr>
                <w:rFonts w:eastAsia="현대하모니 L" w:cs="Calibri"/>
                <w:sz w:val="16"/>
                <w:szCs w:val="16"/>
              </w:rPr>
            </w:pPr>
            <w:r>
              <w:rPr>
                <w:rFonts w:cs="Calibri" w:hint="eastAsia"/>
                <w:color w:val="000000"/>
                <w:sz w:val="16"/>
                <w:szCs w:val="16"/>
              </w:rPr>
              <w:t>0</w:t>
            </w:r>
            <w:r>
              <w:rPr>
                <w:rFonts w:cs="Calibri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81" w:type="pct"/>
            <w:shd w:val="clear" w:color="auto" w:fill="auto"/>
            <w:vAlign w:val="center"/>
          </w:tcPr>
          <w:p w14:paraId="6AF8F57E" w14:textId="77777777" w:rsidR="00052FF1" w:rsidRPr="00211C19" w:rsidRDefault="00052FF1" w:rsidP="00194499">
            <w:pPr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 w:rsidRPr="00211C19">
              <w:rPr>
                <w:rFonts w:eastAsia="현대하모니 L" w:cs="Calibri"/>
                <w:color w:val="000000" w:themeColor="dark1"/>
                <w:sz w:val="16"/>
                <w:szCs w:val="16"/>
              </w:rPr>
              <w:t>Par_RailVoltageMinCurr</w:t>
            </w:r>
          </w:p>
        </w:tc>
        <w:tc>
          <w:tcPr>
            <w:tcW w:w="2433" w:type="pct"/>
            <w:vAlign w:val="center"/>
          </w:tcPr>
          <w:p w14:paraId="6BEECA3F" w14:textId="77777777" w:rsidR="00052FF1" w:rsidRPr="00211C19" w:rsidRDefault="00052FF1" w:rsidP="00194499">
            <w:pPr>
              <w:rPr>
                <w:rFonts w:eastAsia="현대하모니 L" w:cs="Calibri"/>
                <w:sz w:val="16"/>
                <w:szCs w:val="16"/>
              </w:rPr>
            </w:pPr>
            <w:r w:rsidRPr="00211C19">
              <w:rPr>
                <w:rFonts w:eastAsia="현대하모니 L" w:cs="Calibri"/>
                <w:sz w:val="16"/>
                <w:szCs w:val="16"/>
              </w:rPr>
              <w:t>무선</w:t>
            </w:r>
            <w:r w:rsidRPr="00211C19">
              <w:rPr>
                <w:rFonts w:eastAsia="현대하모니 L" w:cs="Calibri"/>
                <w:sz w:val="16"/>
                <w:szCs w:val="16"/>
              </w:rPr>
              <w:t xml:space="preserve"> </w:t>
            </w:r>
            <w:r w:rsidRPr="00211C19">
              <w:rPr>
                <w:rFonts w:eastAsia="현대하모니 L" w:cs="Calibri"/>
                <w:sz w:val="16"/>
                <w:szCs w:val="16"/>
              </w:rPr>
              <w:t>충전기</w:t>
            </w:r>
            <w:r w:rsidRPr="00211C19">
              <w:rPr>
                <w:rFonts w:eastAsia="현대하모니 L" w:cs="Calibri"/>
                <w:sz w:val="16"/>
                <w:szCs w:val="16"/>
              </w:rPr>
              <w:t xml:space="preserve"> </w:t>
            </w:r>
            <w:r w:rsidRPr="00211C19">
              <w:rPr>
                <w:rFonts w:eastAsia="현대하모니 L" w:cs="Calibri"/>
                <w:sz w:val="16"/>
                <w:szCs w:val="16"/>
              </w:rPr>
              <w:t>위에</w:t>
            </w:r>
            <w:r w:rsidRPr="00211C19">
              <w:rPr>
                <w:rFonts w:eastAsia="현대하모니 L" w:cs="Calibri"/>
                <w:sz w:val="16"/>
                <w:szCs w:val="16"/>
              </w:rPr>
              <w:t xml:space="preserve"> </w:t>
            </w:r>
            <w:r w:rsidRPr="00211C19">
              <w:rPr>
                <w:rFonts w:eastAsia="현대하모니 L" w:cs="Calibri"/>
                <w:sz w:val="16"/>
                <w:szCs w:val="16"/>
              </w:rPr>
              <w:t>물체가</w:t>
            </w:r>
            <w:r w:rsidRPr="00211C19">
              <w:rPr>
                <w:rFonts w:eastAsia="현대하모니 L" w:cs="Calibri"/>
                <w:sz w:val="16"/>
                <w:szCs w:val="16"/>
              </w:rPr>
              <w:t xml:space="preserve"> </w:t>
            </w:r>
            <w:r w:rsidRPr="00211C19">
              <w:rPr>
                <w:rFonts w:eastAsia="현대하모니 L" w:cs="Calibri"/>
                <w:sz w:val="16"/>
                <w:szCs w:val="16"/>
              </w:rPr>
              <w:t>없을</w:t>
            </w:r>
            <w:r w:rsidRPr="00211C19">
              <w:rPr>
                <w:rFonts w:eastAsia="현대하모니 L" w:cs="Calibri"/>
                <w:sz w:val="16"/>
                <w:szCs w:val="16"/>
              </w:rPr>
              <w:t xml:space="preserve"> </w:t>
            </w:r>
            <w:r w:rsidRPr="00211C19">
              <w:rPr>
                <w:rFonts w:eastAsia="현대하모니 L" w:cs="Calibri"/>
                <w:sz w:val="16"/>
                <w:szCs w:val="16"/>
              </w:rPr>
              <w:t>때</w:t>
            </w:r>
            <w:r w:rsidRPr="00211C19">
              <w:rPr>
                <w:rFonts w:eastAsia="현대하모니 L" w:cs="Calibri"/>
                <w:sz w:val="16"/>
                <w:szCs w:val="16"/>
              </w:rPr>
              <w:t xml:space="preserve"> </w:t>
            </w:r>
            <w:r w:rsidRPr="00211C19">
              <w:rPr>
                <w:rFonts w:eastAsia="현대하모니 L" w:cs="Calibri"/>
                <w:sz w:val="16"/>
                <w:szCs w:val="16"/>
              </w:rPr>
              <w:t>측정된</w:t>
            </w:r>
            <w:r w:rsidRPr="00211C19">
              <w:rPr>
                <w:rFonts w:eastAsia="현대하모니 L" w:cs="Calibri"/>
                <w:sz w:val="16"/>
                <w:szCs w:val="16"/>
              </w:rPr>
              <w:t xml:space="preserve"> </w:t>
            </w:r>
            <w:r w:rsidRPr="00211C19">
              <w:rPr>
                <w:rFonts w:eastAsia="현대하모니 L" w:cs="Calibri"/>
                <w:sz w:val="16"/>
                <w:szCs w:val="16"/>
              </w:rPr>
              <w:t>전류의</w:t>
            </w:r>
            <w:r w:rsidRPr="00211C19">
              <w:rPr>
                <w:rFonts w:eastAsia="현대하모니 L" w:cs="Calibri"/>
                <w:sz w:val="16"/>
                <w:szCs w:val="16"/>
              </w:rPr>
              <w:t xml:space="preserve"> </w:t>
            </w:r>
            <w:r w:rsidRPr="00211C19">
              <w:rPr>
                <w:rFonts w:eastAsia="현대하모니 L" w:cs="Calibri"/>
                <w:sz w:val="16"/>
                <w:szCs w:val="16"/>
              </w:rPr>
              <w:t>최소값</w:t>
            </w:r>
          </w:p>
        </w:tc>
        <w:tc>
          <w:tcPr>
            <w:tcW w:w="607" w:type="pct"/>
            <w:shd w:val="clear" w:color="auto" w:fill="auto"/>
            <w:noWrap/>
            <w:vAlign w:val="center"/>
          </w:tcPr>
          <w:p w14:paraId="42D1CD3F" w14:textId="77777777" w:rsidR="00052FF1" w:rsidRPr="00211C19" w:rsidRDefault="00052FF1" w:rsidP="00194499">
            <w:pPr>
              <w:jc w:val="both"/>
              <w:rPr>
                <w:rFonts w:eastAsia="현대하모니 L" w:cs="Calibri"/>
                <w:sz w:val="16"/>
                <w:szCs w:val="16"/>
              </w:rPr>
            </w:pPr>
            <w:r w:rsidRPr="00211C19">
              <w:rPr>
                <w:rFonts w:eastAsia="현대하모니 L" w:cs="Calibri"/>
                <w:sz w:val="16"/>
                <w:szCs w:val="16"/>
              </w:rPr>
              <w:t>50mA</w:t>
            </w:r>
          </w:p>
        </w:tc>
      </w:tr>
      <w:tr w:rsidR="00052FF1" w:rsidRPr="00211C19" w14:paraId="6C18A771" w14:textId="77777777" w:rsidTr="00194499">
        <w:trPr>
          <w:trHeight w:val="170"/>
        </w:trPr>
        <w:tc>
          <w:tcPr>
            <w:tcW w:w="676" w:type="pct"/>
            <w:vMerge/>
            <w:vAlign w:val="center"/>
          </w:tcPr>
          <w:p w14:paraId="0D22E156" w14:textId="77777777" w:rsidR="00052FF1" w:rsidRPr="00211C19" w:rsidRDefault="00052FF1" w:rsidP="00194499">
            <w:pPr>
              <w:jc w:val="center"/>
              <w:rPr>
                <w:rFonts w:eastAsia="현대하모니 L" w:cs="Calibri"/>
                <w:sz w:val="16"/>
                <w:szCs w:val="16"/>
              </w:rPr>
            </w:pPr>
          </w:p>
        </w:tc>
        <w:tc>
          <w:tcPr>
            <w:tcW w:w="203" w:type="pct"/>
            <w:shd w:val="clear" w:color="auto" w:fill="auto"/>
            <w:vAlign w:val="center"/>
          </w:tcPr>
          <w:p w14:paraId="0E2B4D21" w14:textId="77777777" w:rsidR="00052FF1" w:rsidRPr="00211C19" w:rsidRDefault="00052FF1" w:rsidP="00052FF1">
            <w:pPr>
              <w:jc w:val="center"/>
              <w:rPr>
                <w:rFonts w:eastAsia="현대하모니 L" w:cs="Calibri"/>
                <w:kern w:val="2"/>
                <w:sz w:val="16"/>
                <w:szCs w:val="16"/>
              </w:rPr>
            </w:pPr>
            <w:r>
              <w:rPr>
                <w:rFonts w:cs="Calibri" w:hint="eastAsia"/>
                <w:color w:val="000000"/>
                <w:sz w:val="16"/>
                <w:szCs w:val="16"/>
              </w:rPr>
              <w:t>0</w:t>
            </w:r>
            <w:r>
              <w:rPr>
                <w:rFonts w:cs="Calibri"/>
                <w:color w:val="000000"/>
                <w:sz w:val="16"/>
                <w:szCs w:val="16"/>
              </w:rPr>
              <w:t>5</w:t>
            </w:r>
          </w:p>
        </w:tc>
        <w:tc>
          <w:tcPr>
            <w:tcW w:w="1081" w:type="pct"/>
            <w:shd w:val="clear" w:color="auto" w:fill="auto"/>
            <w:vAlign w:val="center"/>
          </w:tcPr>
          <w:p w14:paraId="2E3A96E6" w14:textId="77777777" w:rsidR="00052FF1" w:rsidRPr="00211C19" w:rsidRDefault="00052FF1" w:rsidP="00194499">
            <w:pPr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 w:rsidRPr="00211C19">
              <w:rPr>
                <w:rFonts w:eastAsia="현대하모니 L" w:cs="Calibri"/>
                <w:color w:val="000000" w:themeColor="dark1"/>
                <w:sz w:val="16"/>
                <w:szCs w:val="16"/>
              </w:rPr>
              <w:t>Par_RailVoltageMaxCurr</w:t>
            </w:r>
          </w:p>
        </w:tc>
        <w:tc>
          <w:tcPr>
            <w:tcW w:w="2433" w:type="pct"/>
            <w:vAlign w:val="center"/>
          </w:tcPr>
          <w:p w14:paraId="18BBB9F8" w14:textId="77777777" w:rsidR="00052FF1" w:rsidRPr="00211C19" w:rsidRDefault="00052FF1" w:rsidP="00194499">
            <w:pPr>
              <w:keepNext/>
              <w:rPr>
                <w:rFonts w:eastAsia="현대하모니 L" w:cs="Calibri"/>
                <w:sz w:val="16"/>
                <w:szCs w:val="16"/>
              </w:rPr>
            </w:pPr>
            <w:r w:rsidRPr="00211C19">
              <w:rPr>
                <w:rFonts w:eastAsia="현대하모니 L" w:cs="Calibri"/>
                <w:sz w:val="16"/>
                <w:szCs w:val="16"/>
              </w:rPr>
              <w:t>무선</w:t>
            </w:r>
            <w:r w:rsidRPr="00211C19">
              <w:rPr>
                <w:rFonts w:eastAsia="현대하모니 L" w:cs="Calibri"/>
                <w:sz w:val="16"/>
                <w:szCs w:val="16"/>
              </w:rPr>
              <w:t xml:space="preserve"> </w:t>
            </w:r>
            <w:r w:rsidRPr="00211C19">
              <w:rPr>
                <w:rFonts w:eastAsia="현대하모니 L" w:cs="Calibri"/>
                <w:sz w:val="16"/>
                <w:szCs w:val="16"/>
              </w:rPr>
              <w:t>충전기</w:t>
            </w:r>
            <w:r w:rsidRPr="00211C19">
              <w:rPr>
                <w:rFonts w:eastAsia="현대하모니 L" w:cs="Calibri"/>
                <w:sz w:val="16"/>
                <w:szCs w:val="16"/>
              </w:rPr>
              <w:t xml:space="preserve"> </w:t>
            </w:r>
            <w:r w:rsidRPr="00211C19">
              <w:rPr>
                <w:rFonts w:eastAsia="현대하모니 L" w:cs="Calibri"/>
                <w:sz w:val="16"/>
                <w:szCs w:val="16"/>
              </w:rPr>
              <w:t>위에</w:t>
            </w:r>
            <w:r w:rsidRPr="00211C19">
              <w:rPr>
                <w:rFonts w:eastAsia="현대하모니 L" w:cs="Calibri"/>
                <w:sz w:val="16"/>
                <w:szCs w:val="16"/>
              </w:rPr>
              <w:t xml:space="preserve"> </w:t>
            </w:r>
            <w:r w:rsidRPr="00211C19">
              <w:rPr>
                <w:rFonts w:eastAsia="현대하모니 L" w:cs="Calibri"/>
                <w:sz w:val="16"/>
                <w:szCs w:val="16"/>
              </w:rPr>
              <w:t>물체가</w:t>
            </w:r>
            <w:r w:rsidRPr="00211C19">
              <w:rPr>
                <w:rFonts w:eastAsia="현대하모니 L" w:cs="Calibri"/>
                <w:sz w:val="16"/>
                <w:szCs w:val="16"/>
              </w:rPr>
              <w:t xml:space="preserve"> </w:t>
            </w:r>
            <w:r w:rsidRPr="00211C19">
              <w:rPr>
                <w:rFonts w:eastAsia="현대하모니 L" w:cs="Calibri"/>
                <w:sz w:val="16"/>
                <w:szCs w:val="16"/>
              </w:rPr>
              <w:t>없을</w:t>
            </w:r>
            <w:r w:rsidRPr="00211C19">
              <w:rPr>
                <w:rFonts w:eastAsia="현대하모니 L" w:cs="Calibri"/>
                <w:sz w:val="16"/>
                <w:szCs w:val="16"/>
              </w:rPr>
              <w:t xml:space="preserve"> </w:t>
            </w:r>
            <w:r w:rsidRPr="00211C19">
              <w:rPr>
                <w:rFonts w:eastAsia="현대하모니 L" w:cs="Calibri"/>
                <w:sz w:val="16"/>
                <w:szCs w:val="16"/>
              </w:rPr>
              <w:t>때</w:t>
            </w:r>
            <w:r w:rsidRPr="00211C19">
              <w:rPr>
                <w:rFonts w:eastAsia="현대하모니 L" w:cs="Calibri"/>
                <w:sz w:val="16"/>
                <w:szCs w:val="16"/>
              </w:rPr>
              <w:t xml:space="preserve"> </w:t>
            </w:r>
            <w:r w:rsidRPr="00211C19">
              <w:rPr>
                <w:rFonts w:eastAsia="현대하모니 L" w:cs="Calibri"/>
                <w:sz w:val="16"/>
                <w:szCs w:val="16"/>
              </w:rPr>
              <w:t>측정된</w:t>
            </w:r>
            <w:r w:rsidRPr="00211C19">
              <w:rPr>
                <w:rFonts w:eastAsia="현대하모니 L" w:cs="Calibri"/>
                <w:sz w:val="16"/>
                <w:szCs w:val="16"/>
              </w:rPr>
              <w:t xml:space="preserve"> </w:t>
            </w:r>
            <w:r w:rsidRPr="00211C19">
              <w:rPr>
                <w:rFonts w:eastAsia="현대하모니 L" w:cs="Calibri"/>
                <w:sz w:val="16"/>
                <w:szCs w:val="16"/>
              </w:rPr>
              <w:t>전류의</w:t>
            </w:r>
            <w:r w:rsidRPr="00211C19">
              <w:rPr>
                <w:rFonts w:eastAsia="현대하모니 L" w:cs="Calibri"/>
                <w:sz w:val="16"/>
                <w:szCs w:val="16"/>
              </w:rPr>
              <w:t xml:space="preserve"> </w:t>
            </w:r>
            <w:r w:rsidRPr="00211C19">
              <w:rPr>
                <w:rFonts w:eastAsia="현대하모니 L" w:cs="Calibri"/>
                <w:sz w:val="16"/>
                <w:szCs w:val="16"/>
              </w:rPr>
              <w:t>최대값</w:t>
            </w:r>
          </w:p>
        </w:tc>
        <w:tc>
          <w:tcPr>
            <w:tcW w:w="607" w:type="pct"/>
            <w:shd w:val="clear" w:color="auto" w:fill="auto"/>
            <w:noWrap/>
            <w:vAlign w:val="center"/>
          </w:tcPr>
          <w:p w14:paraId="74DA0C59" w14:textId="77777777" w:rsidR="00052FF1" w:rsidRPr="00211C19" w:rsidRDefault="00052FF1" w:rsidP="00194499">
            <w:pPr>
              <w:jc w:val="both"/>
              <w:rPr>
                <w:rFonts w:eastAsia="현대하모니 L" w:cs="Calibri"/>
                <w:sz w:val="16"/>
                <w:szCs w:val="16"/>
              </w:rPr>
            </w:pPr>
            <w:r w:rsidRPr="00211C19">
              <w:rPr>
                <w:rFonts w:eastAsia="현대하모니 L" w:cs="Calibri"/>
                <w:sz w:val="16"/>
                <w:szCs w:val="16"/>
              </w:rPr>
              <w:t>200mA</w:t>
            </w:r>
          </w:p>
        </w:tc>
      </w:tr>
    </w:tbl>
    <w:p w14:paraId="08DC96A9" w14:textId="5891491B" w:rsidR="004914D6" w:rsidRDefault="004914D6" w:rsidP="004914D6">
      <w:pPr>
        <w:pStyle w:val="affc"/>
        <w:rPr>
          <w:rFonts w:eastAsia="현대하모니 L" w:cs="Calibri"/>
        </w:rPr>
      </w:pPr>
      <w:bookmarkStart w:id="57" w:name="_Toc96604498"/>
      <w:r w:rsidRPr="00211C19">
        <w:rPr>
          <w:rFonts w:eastAsia="현대하모니 L" w:cs="Calibri"/>
        </w:rPr>
        <w:t xml:space="preserve">Table </w:t>
      </w:r>
      <w:r w:rsidRPr="00211C19">
        <w:rPr>
          <w:rFonts w:eastAsia="현대하모니 L" w:cs="Calibri"/>
        </w:rPr>
        <w:fldChar w:fldCharType="begin"/>
      </w:r>
      <w:r w:rsidRPr="00211C19">
        <w:rPr>
          <w:rFonts w:eastAsia="현대하모니 L" w:cs="Calibri"/>
        </w:rPr>
        <w:instrText xml:space="preserve"> SEQ Table \* ARABIC </w:instrText>
      </w:r>
      <w:r w:rsidRPr="00211C19">
        <w:rPr>
          <w:rFonts w:eastAsia="현대하모니 L" w:cs="Calibri"/>
        </w:rPr>
        <w:fldChar w:fldCharType="separate"/>
      </w:r>
      <w:r w:rsidR="006F533A">
        <w:rPr>
          <w:rFonts w:eastAsia="현대하모니 L" w:cs="Calibri"/>
          <w:noProof/>
        </w:rPr>
        <w:t>18</w:t>
      </w:r>
      <w:r w:rsidRPr="00211C19">
        <w:rPr>
          <w:rFonts w:eastAsia="현대하모니 L" w:cs="Calibri"/>
        </w:rPr>
        <w:fldChar w:fldCharType="end"/>
      </w:r>
      <w:r w:rsidRPr="00211C19">
        <w:rPr>
          <w:rFonts w:eastAsia="현대하모니 L" w:cs="Calibri"/>
        </w:rPr>
        <w:t xml:space="preserve">.WPC </w:t>
      </w:r>
      <w:r>
        <w:rPr>
          <w:rFonts w:eastAsia="현대하모니 L" w:cs="Calibri" w:hint="eastAsia"/>
        </w:rPr>
        <w:t xml:space="preserve">Rail Voltage </w:t>
      </w:r>
      <w:r w:rsidRPr="00211C19">
        <w:rPr>
          <w:rFonts w:eastAsia="현대하모니 L" w:cs="Calibri"/>
        </w:rPr>
        <w:t xml:space="preserve">Control </w:t>
      </w:r>
      <w:r>
        <w:rPr>
          <w:rFonts w:eastAsia="현대하모니 L" w:cs="Calibri"/>
        </w:rPr>
        <w:t>Type1 (1.0)</w:t>
      </w:r>
      <w:r w:rsidRPr="00211C19">
        <w:rPr>
          <w:rFonts w:eastAsia="현대하모니 L" w:cs="Calibri"/>
        </w:rPr>
        <w:t xml:space="preserve"> </w:t>
      </w:r>
      <w:r>
        <w:rPr>
          <w:rFonts w:eastAsia="현대하모니 L" w:cs="Calibri" w:hint="eastAsia"/>
        </w:rPr>
        <w:t>S/W Parameter</w:t>
      </w:r>
      <w:bookmarkEnd w:id="57"/>
    </w:p>
    <w:p w14:paraId="118C8792" w14:textId="6FC7FB98" w:rsidR="007D783D" w:rsidRDefault="007D783D">
      <w:r>
        <w:br w:type="page"/>
      </w:r>
    </w:p>
    <w:p w14:paraId="0BA687D8" w14:textId="0377113B" w:rsidR="00307CE2" w:rsidRDefault="00307CE2" w:rsidP="00475D6D">
      <w:pPr>
        <w:pStyle w:val="32"/>
      </w:pPr>
      <w:bookmarkStart w:id="58" w:name="_Toc96604367"/>
      <w:r w:rsidRPr="00211C19">
        <w:lastRenderedPageBreak/>
        <w:t xml:space="preserve">WPC </w:t>
      </w:r>
      <w:r>
        <w:rPr>
          <w:rFonts w:hint="eastAsia"/>
        </w:rPr>
        <w:t>FAN Con</w:t>
      </w:r>
      <w:r w:rsidRPr="00211C19">
        <w:t>trol</w:t>
      </w:r>
      <w:bookmarkEnd w:id="58"/>
    </w:p>
    <w:p w14:paraId="0EB6129C" w14:textId="740F513C" w:rsidR="00307CE2" w:rsidRPr="007D783D" w:rsidRDefault="00307CE2" w:rsidP="00475D6D">
      <w:pPr>
        <w:pStyle w:val="41"/>
      </w:pPr>
      <w:bookmarkStart w:id="59" w:name="_Toc96604368"/>
      <w:r w:rsidRPr="00211C19">
        <w:t xml:space="preserve">WPC </w:t>
      </w:r>
      <w:r>
        <w:rPr>
          <w:rFonts w:hint="eastAsia"/>
        </w:rPr>
        <w:t xml:space="preserve">FAN </w:t>
      </w:r>
      <w:r w:rsidRPr="00211C19">
        <w:t xml:space="preserve">Control </w:t>
      </w:r>
      <w:r>
        <w:rPr>
          <w:rFonts w:hint="eastAsia"/>
        </w:rPr>
        <w:t>Type Classification</w:t>
      </w:r>
      <w:bookmarkEnd w:id="59"/>
    </w:p>
    <w:p w14:paraId="79F4936E" w14:textId="133894AF" w:rsidR="00307CE2" w:rsidRPr="00211C19" w:rsidRDefault="00307CE2" w:rsidP="00307CE2">
      <w:pPr>
        <w:pStyle w:val="51"/>
      </w:pPr>
      <w:r w:rsidRPr="00211C19">
        <w:t xml:space="preserve">WPC </w:t>
      </w:r>
      <w:r>
        <w:rPr>
          <w:rFonts w:hint="eastAsia"/>
        </w:rPr>
        <w:t xml:space="preserve">FAN </w:t>
      </w:r>
      <w:r w:rsidRPr="00211C19">
        <w:t xml:space="preserve">Control </w:t>
      </w:r>
      <w:r>
        <w:rPr>
          <w:rFonts w:hint="eastAsia"/>
        </w:rPr>
        <w:t>Type Classification</w:t>
      </w:r>
    </w:p>
    <w:p w14:paraId="36C8DBF9" w14:textId="09E59C51" w:rsidR="00307CE2" w:rsidRPr="00211C19" w:rsidRDefault="00307CE2" w:rsidP="00307CE2">
      <w:pPr>
        <w:pStyle w:val="6"/>
        <w:rPr>
          <w:i w:val="0"/>
        </w:rPr>
      </w:pPr>
      <w:r w:rsidRPr="00211C19">
        <w:t xml:space="preserve">WPC </w:t>
      </w:r>
      <w:r>
        <w:rPr>
          <w:rFonts w:hint="eastAsia"/>
        </w:rPr>
        <w:t xml:space="preserve">FAN </w:t>
      </w:r>
      <w:r w:rsidRPr="00211C19">
        <w:t>Control Type Classification</w:t>
      </w:r>
    </w:p>
    <w:tbl>
      <w:tblPr>
        <w:tblW w:w="4950" w:type="pct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731"/>
        <w:gridCol w:w="9510"/>
      </w:tblGrid>
      <w:tr w:rsidR="00307CE2" w:rsidRPr="00211C19" w14:paraId="3ED8D1D9" w14:textId="77777777" w:rsidTr="00D60413">
        <w:trPr>
          <w:trHeight w:val="340"/>
        </w:trPr>
        <w:tc>
          <w:tcPr>
            <w:tcW w:w="3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ABA06B" w14:textId="77777777" w:rsidR="00307CE2" w:rsidRPr="00211C19" w:rsidRDefault="00307CE2" w:rsidP="00D60413">
            <w:pPr>
              <w:rPr>
                <w:rFonts w:eastAsia="현대하모니 L" w:cs="Calibri"/>
                <w:b/>
                <w:sz w:val="16"/>
              </w:rPr>
            </w:pPr>
          </w:p>
        </w:tc>
        <w:tc>
          <w:tcPr>
            <w:tcW w:w="46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361538" w14:textId="77777777" w:rsidR="00307CE2" w:rsidRPr="00211C19" w:rsidRDefault="00307CE2" w:rsidP="00D60413">
            <w:pPr>
              <w:jc w:val="both"/>
              <w:rPr>
                <w:rFonts w:eastAsia="현대하모니 L" w:cs="Calibri"/>
                <w:b/>
                <w:sz w:val="16"/>
              </w:rPr>
            </w:pPr>
            <w:r w:rsidRPr="00211C19">
              <w:rPr>
                <w:rFonts w:eastAsia="현대하모니 L" w:cs="Calibri"/>
                <w:b/>
                <w:sz w:val="16"/>
              </w:rPr>
              <w:t>Description</w:t>
            </w:r>
          </w:p>
        </w:tc>
      </w:tr>
      <w:tr w:rsidR="00307CE2" w:rsidRPr="00211C19" w14:paraId="5B738B6D" w14:textId="77777777" w:rsidTr="00D60413">
        <w:trPr>
          <w:trHeight w:val="283"/>
        </w:trPr>
        <w:tc>
          <w:tcPr>
            <w:tcW w:w="3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F736C5" w14:textId="77777777" w:rsidR="00307CE2" w:rsidRPr="00211C19" w:rsidRDefault="00307CE2" w:rsidP="00D60413">
            <w:pPr>
              <w:jc w:val="center"/>
              <w:rPr>
                <w:rFonts w:eastAsia="현대하모니 L" w:cs="Calibri"/>
                <w:b/>
                <w:sz w:val="16"/>
              </w:rPr>
            </w:pPr>
            <w:r>
              <w:rPr>
                <w:rFonts w:eastAsia="현대하모니 L" w:cs="Calibri" w:hint="eastAsia"/>
                <w:b/>
                <w:sz w:val="16"/>
              </w:rPr>
              <w:t>Type1</w:t>
            </w:r>
          </w:p>
        </w:tc>
        <w:tc>
          <w:tcPr>
            <w:tcW w:w="46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FCDB3E" w14:textId="06FFA456" w:rsidR="00307CE2" w:rsidRPr="00211C19" w:rsidRDefault="00307CE2" w:rsidP="00D60413">
            <w:pPr>
              <w:keepNext/>
              <w:rPr>
                <w:rFonts w:eastAsia="현대하모니 L" w:cs="Calibri"/>
                <w:sz w:val="16"/>
              </w:rPr>
            </w:pPr>
            <w:r w:rsidRPr="00307CE2">
              <w:rPr>
                <w:rFonts w:eastAsia="현대하모니 L" w:cs="Calibri" w:hint="eastAsia"/>
                <w:sz w:val="16"/>
              </w:rPr>
              <w:t>전석</w:t>
            </w:r>
            <w:r w:rsidRPr="00307CE2">
              <w:rPr>
                <w:rFonts w:eastAsia="현대하모니 L" w:cs="Calibri" w:hint="eastAsia"/>
                <w:sz w:val="16"/>
              </w:rPr>
              <w:t xml:space="preserve"> </w:t>
            </w:r>
            <w:r w:rsidRPr="00307CE2">
              <w:rPr>
                <w:rFonts w:eastAsia="현대하모니 L" w:cs="Calibri" w:hint="eastAsia"/>
                <w:sz w:val="16"/>
              </w:rPr>
              <w:t>무선</w:t>
            </w:r>
            <w:r w:rsidRPr="00307CE2">
              <w:rPr>
                <w:rFonts w:eastAsia="현대하모니 L" w:cs="Calibri" w:hint="eastAsia"/>
                <w:sz w:val="16"/>
              </w:rPr>
              <w:t xml:space="preserve"> </w:t>
            </w:r>
            <w:r w:rsidRPr="00307CE2">
              <w:rPr>
                <w:rFonts w:eastAsia="현대하모니 L" w:cs="Calibri" w:hint="eastAsia"/>
                <w:sz w:val="16"/>
              </w:rPr>
              <w:t>충전</w:t>
            </w:r>
            <w:r w:rsidRPr="00307CE2">
              <w:rPr>
                <w:rFonts w:eastAsia="현대하모니 L" w:cs="Calibri" w:hint="eastAsia"/>
                <w:sz w:val="16"/>
              </w:rPr>
              <w:t xml:space="preserve"> FAN </w:t>
            </w:r>
            <w:r w:rsidRPr="00307CE2">
              <w:rPr>
                <w:rFonts w:eastAsia="현대하모니 L" w:cs="Calibri" w:hint="eastAsia"/>
                <w:sz w:val="16"/>
              </w:rPr>
              <w:t>제어</w:t>
            </w:r>
            <w:r w:rsidRPr="00307CE2">
              <w:rPr>
                <w:rFonts w:eastAsia="현대하모니 L" w:cs="Calibri" w:hint="eastAsia"/>
                <w:sz w:val="16"/>
              </w:rPr>
              <w:t xml:space="preserve"> </w:t>
            </w:r>
            <w:r w:rsidRPr="00307CE2">
              <w:rPr>
                <w:rFonts w:eastAsia="현대하모니 L" w:cs="Calibri" w:hint="eastAsia"/>
                <w:sz w:val="16"/>
              </w:rPr>
              <w:t>사양</w:t>
            </w:r>
          </w:p>
        </w:tc>
      </w:tr>
    </w:tbl>
    <w:p w14:paraId="7AB8AD62" w14:textId="139659F4" w:rsidR="00307CE2" w:rsidRPr="007D783D" w:rsidRDefault="00307CE2" w:rsidP="00307CE2">
      <w:pPr>
        <w:pStyle w:val="affc"/>
        <w:rPr>
          <w:rFonts w:eastAsia="현대하모니 L" w:cs="Calibri"/>
        </w:rPr>
      </w:pPr>
      <w:bookmarkStart w:id="60" w:name="_Toc96604499"/>
      <w:r w:rsidRPr="00211C19">
        <w:rPr>
          <w:rFonts w:eastAsia="현대하모니 L" w:cs="Calibri"/>
        </w:rPr>
        <w:t xml:space="preserve">Table </w:t>
      </w:r>
      <w:r w:rsidRPr="00211C19">
        <w:rPr>
          <w:rFonts w:eastAsia="현대하모니 L" w:cs="Calibri"/>
        </w:rPr>
        <w:fldChar w:fldCharType="begin"/>
      </w:r>
      <w:r w:rsidRPr="00211C19">
        <w:rPr>
          <w:rFonts w:eastAsia="현대하모니 L" w:cs="Calibri"/>
        </w:rPr>
        <w:instrText xml:space="preserve"> SEQ Table \* ARABIC </w:instrText>
      </w:r>
      <w:r w:rsidRPr="00211C19">
        <w:rPr>
          <w:rFonts w:eastAsia="현대하모니 L" w:cs="Calibri"/>
        </w:rPr>
        <w:fldChar w:fldCharType="separate"/>
      </w:r>
      <w:r w:rsidR="006F533A">
        <w:rPr>
          <w:rFonts w:eastAsia="현대하모니 L" w:cs="Calibri"/>
          <w:noProof/>
        </w:rPr>
        <w:t>19</w:t>
      </w:r>
      <w:r w:rsidRPr="00211C19">
        <w:rPr>
          <w:rFonts w:eastAsia="현대하모니 L" w:cs="Calibri"/>
          <w:noProof/>
        </w:rPr>
        <w:fldChar w:fldCharType="end"/>
      </w:r>
      <w:r w:rsidRPr="00211C19">
        <w:rPr>
          <w:rFonts w:eastAsia="현대하모니 L" w:cs="Calibri"/>
          <w:noProof/>
        </w:rPr>
        <w:t>.</w:t>
      </w:r>
      <w:r w:rsidRPr="00211C19">
        <w:rPr>
          <w:rFonts w:eastAsia="현대하모니 L" w:cs="Calibri" w:hint="eastAsia"/>
          <w:noProof/>
        </w:rPr>
        <w:t xml:space="preserve"> </w:t>
      </w:r>
      <w:r w:rsidRPr="00211C19">
        <w:rPr>
          <w:rFonts w:eastAsia="현대하모니 L" w:cs="Calibri"/>
        </w:rPr>
        <w:t xml:space="preserve">WPC </w:t>
      </w:r>
      <w:r>
        <w:rPr>
          <w:rFonts w:eastAsia="현대하모니 L" w:cs="Calibri" w:hint="eastAsia"/>
        </w:rPr>
        <w:t xml:space="preserve">FAN </w:t>
      </w:r>
      <w:r>
        <w:rPr>
          <w:rFonts w:eastAsia="현대하모니 L" w:cs="Calibri"/>
        </w:rPr>
        <w:t>Control</w:t>
      </w:r>
      <w:r w:rsidRPr="00211C19">
        <w:rPr>
          <w:rFonts w:eastAsia="현대하모니 L" w:cs="Calibri"/>
        </w:rPr>
        <w:t xml:space="preserve"> Type Classification</w:t>
      </w:r>
      <w:bookmarkEnd w:id="60"/>
    </w:p>
    <w:p w14:paraId="19E0922C" w14:textId="5B8053FE" w:rsidR="00307CE2" w:rsidRPr="00DD6E0C" w:rsidRDefault="00307CE2" w:rsidP="00475D6D">
      <w:pPr>
        <w:pStyle w:val="41"/>
      </w:pPr>
      <w:bookmarkStart w:id="61" w:name="_Toc96604369"/>
      <w:r w:rsidRPr="00211C19">
        <w:rPr>
          <w:rFonts w:hint="eastAsia"/>
        </w:rPr>
        <w:t xml:space="preserve">WPC </w:t>
      </w:r>
      <w:r>
        <w:rPr>
          <w:rFonts w:hint="eastAsia"/>
        </w:rPr>
        <w:t xml:space="preserve">FAN </w:t>
      </w:r>
      <w:r w:rsidRPr="00211C19">
        <w:rPr>
          <w:rFonts w:hint="eastAsia"/>
        </w:rPr>
        <w:t xml:space="preserve">Control </w:t>
      </w:r>
      <w:r w:rsidRPr="00211C19">
        <w:t>Data Flow Diagram</w:t>
      </w:r>
      <w:bookmarkEnd w:id="61"/>
    </w:p>
    <w:p w14:paraId="57546857" w14:textId="77777777" w:rsidR="00307CE2" w:rsidRDefault="00307CE2" w:rsidP="00307CE2">
      <w:pPr>
        <w:pStyle w:val="51"/>
      </w:pPr>
      <w:r>
        <w:rPr>
          <w:rFonts w:hint="eastAsia"/>
        </w:rPr>
        <w:t>Type1 (1.0)</w:t>
      </w:r>
    </w:p>
    <w:p w14:paraId="5C33C0F3" w14:textId="3DECF306" w:rsidR="00307CE2" w:rsidRDefault="00307CE2" w:rsidP="00307CE2">
      <w:pPr>
        <w:jc w:val="center"/>
        <w:rPr>
          <w:rFonts w:eastAsia="현대하모니 L" w:cs="Calibri"/>
        </w:rPr>
      </w:pPr>
      <w:r w:rsidRPr="00307CE2">
        <w:rPr>
          <w:rFonts w:eastAsia="현대하모니 L" w:cs="Calibri"/>
        </w:rPr>
        <w:object w:dxaOrig="14077" w:dyaOrig="4014" w14:anchorId="3CF0E7B5">
          <v:shape id="_x0000_i1032" type="#_x0000_t75" style="width:409.6pt;height:116.85pt" o:ole="">
            <v:imagedata r:id="rId24" o:title=""/>
          </v:shape>
          <o:OLEObject Type="Embed" ProgID="VisioViewer.Viewer.1" ShapeID="_x0000_i1032" DrawAspect="Content" ObjectID="_1707217172" r:id="rId25"/>
        </w:object>
      </w:r>
    </w:p>
    <w:p w14:paraId="487E00F8" w14:textId="64132FA3" w:rsidR="00307CE2" w:rsidRPr="008F5325" w:rsidRDefault="00307CE2" w:rsidP="00307CE2">
      <w:pPr>
        <w:pStyle w:val="affc"/>
        <w:rPr>
          <w:rFonts w:eastAsia="현대하모니 L" w:cs="Calibri"/>
        </w:rPr>
      </w:pPr>
      <w:bookmarkStart w:id="62" w:name="_Toc96604419"/>
      <w:r w:rsidRPr="00211C19">
        <w:rPr>
          <w:rFonts w:eastAsia="현대하모니 L" w:cs="Calibri"/>
        </w:rPr>
        <w:t xml:space="preserve">Figure </w:t>
      </w:r>
      <w:r w:rsidRPr="00211C19">
        <w:rPr>
          <w:rFonts w:eastAsia="현대하모니 L" w:cs="Calibri"/>
        </w:rPr>
        <w:fldChar w:fldCharType="begin"/>
      </w:r>
      <w:r w:rsidRPr="00211C19">
        <w:rPr>
          <w:rFonts w:eastAsia="현대하모니 L" w:cs="Calibri"/>
        </w:rPr>
        <w:instrText xml:space="preserve"> SEQ Figure \* ARABIC </w:instrText>
      </w:r>
      <w:r w:rsidRPr="00211C19">
        <w:rPr>
          <w:rFonts w:eastAsia="현대하모니 L" w:cs="Calibri"/>
        </w:rPr>
        <w:fldChar w:fldCharType="separate"/>
      </w:r>
      <w:r w:rsidR="006F533A">
        <w:rPr>
          <w:rFonts w:eastAsia="현대하모니 L" w:cs="Calibri"/>
          <w:noProof/>
        </w:rPr>
        <w:t>8</w:t>
      </w:r>
      <w:r w:rsidRPr="00211C19">
        <w:rPr>
          <w:rFonts w:eastAsia="현대하모니 L" w:cs="Calibri"/>
          <w:noProof/>
        </w:rPr>
        <w:fldChar w:fldCharType="end"/>
      </w:r>
      <w:r w:rsidRPr="00211C19">
        <w:rPr>
          <w:rFonts w:eastAsia="현대하모니 L" w:cs="Calibri"/>
        </w:rPr>
        <w:t xml:space="preserve">.WPC </w:t>
      </w:r>
      <w:r>
        <w:rPr>
          <w:rFonts w:eastAsia="현대하모니 L" w:cs="Calibri" w:hint="eastAsia"/>
        </w:rPr>
        <w:t xml:space="preserve">FAN </w:t>
      </w:r>
      <w:r w:rsidRPr="00211C19">
        <w:rPr>
          <w:rFonts w:eastAsia="현대하모니 L" w:cs="Calibri"/>
        </w:rPr>
        <w:t xml:space="preserve">Control </w:t>
      </w:r>
      <w:r>
        <w:rPr>
          <w:rFonts w:eastAsia="현대하모니 L" w:cs="Calibri"/>
        </w:rPr>
        <w:t>Type1 (1.0)</w:t>
      </w:r>
      <w:r w:rsidRPr="00211C19">
        <w:rPr>
          <w:rFonts w:eastAsia="현대하모니 L" w:cs="Calibri"/>
        </w:rPr>
        <w:t xml:space="preserve"> Data Flow Diagram</w:t>
      </w:r>
      <w:bookmarkEnd w:id="62"/>
    </w:p>
    <w:p w14:paraId="24F80A01" w14:textId="087AFED9" w:rsidR="00307CE2" w:rsidRPr="00211C19" w:rsidRDefault="00307CE2" w:rsidP="00475D6D">
      <w:pPr>
        <w:pStyle w:val="41"/>
      </w:pPr>
      <w:bookmarkStart w:id="63" w:name="_Toc96604370"/>
      <w:r w:rsidRPr="00211C19">
        <w:rPr>
          <w:rFonts w:hint="eastAsia"/>
        </w:rPr>
        <w:t xml:space="preserve">WPC </w:t>
      </w:r>
      <w:r>
        <w:rPr>
          <w:rFonts w:hint="eastAsia"/>
        </w:rPr>
        <w:t xml:space="preserve">FAN </w:t>
      </w:r>
      <w:r w:rsidRPr="00211C19">
        <w:rPr>
          <w:rFonts w:hint="eastAsia"/>
        </w:rPr>
        <w:t xml:space="preserve">Control </w:t>
      </w:r>
      <w:r w:rsidRPr="00211C19">
        <w:t>In/Out List</w:t>
      </w:r>
      <w:bookmarkEnd w:id="63"/>
    </w:p>
    <w:p w14:paraId="5AA48F05" w14:textId="77777777" w:rsidR="00307CE2" w:rsidRDefault="00307CE2" w:rsidP="00307CE2">
      <w:pPr>
        <w:pStyle w:val="51"/>
      </w:pPr>
      <w:r>
        <w:rPr>
          <w:rFonts w:hint="eastAsia"/>
        </w:rPr>
        <w:t>Type1 (1.0)</w:t>
      </w:r>
    </w:p>
    <w:tbl>
      <w:tblPr>
        <w:tblpPr w:leftFromText="142" w:rightFromText="142" w:vertAnchor="text" w:horzAnchor="margin" w:tblpY="137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57" w:type="dxa"/>
          <w:right w:w="0" w:type="dxa"/>
        </w:tblCellMar>
        <w:tblLook w:val="0000" w:firstRow="0" w:lastRow="0" w:firstColumn="0" w:lastColumn="0" w:noHBand="0" w:noVBand="0"/>
      </w:tblPr>
      <w:tblGrid>
        <w:gridCol w:w="636"/>
        <w:gridCol w:w="2459"/>
        <w:gridCol w:w="7249"/>
      </w:tblGrid>
      <w:tr w:rsidR="00307CE2" w:rsidRPr="00211C19" w14:paraId="7DAB288E" w14:textId="77777777" w:rsidTr="00307CE2">
        <w:trPr>
          <w:trHeight w:val="340"/>
        </w:trPr>
        <w:tc>
          <w:tcPr>
            <w:tcW w:w="307" w:type="pct"/>
            <w:shd w:val="clear" w:color="auto" w:fill="E0E0E0"/>
            <w:noWrap/>
            <w:vAlign w:val="center"/>
          </w:tcPr>
          <w:p w14:paraId="760F97AB" w14:textId="77777777" w:rsidR="00307CE2" w:rsidRPr="00211C19" w:rsidRDefault="00307CE2" w:rsidP="00D60413">
            <w:pPr>
              <w:jc w:val="center"/>
              <w:rPr>
                <w:rFonts w:eastAsia="현대하모니 L" w:cs="Calibri"/>
                <w:b/>
                <w:sz w:val="16"/>
              </w:rPr>
            </w:pPr>
            <w:r w:rsidRPr="00211C19">
              <w:rPr>
                <w:rFonts w:eastAsia="현대하모니 L" w:cs="Calibri"/>
                <w:b/>
                <w:bCs/>
                <w:sz w:val="16"/>
              </w:rPr>
              <w:t>Function</w:t>
            </w:r>
          </w:p>
        </w:tc>
        <w:tc>
          <w:tcPr>
            <w:tcW w:w="1189" w:type="pct"/>
            <w:shd w:val="clear" w:color="auto" w:fill="E0E0E0"/>
            <w:vAlign w:val="center"/>
          </w:tcPr>
          <w:p w14:paraId="4F3A67B1" w14:textId="77777777" w:rsidR="00307CE2" w:rsidRPr="00211C19" w:rsidRDefault="00307CE2" w:rsidP="00D60413">
            <w:pPr>
              <w:jc w:val="center"/>
              <w:rPr>
                <w:rFonts w:eastAsia="현대하모니 L" w:cs="Calibri"/>
                <w:b/>
                <w:sz w:val="16"/>
              </w:rPr>
            </w:pPr>
            <w:r w:rsidRPr="00211C19">
              <w:rPr>
                <w:rFonts w:eastAsia="현대하모니 L" w:cs="Calibri"/>
                <w:b/>
                <w:bCs/>
                <w:sz w:val="16"/>
              </w:rPr>
              <w:t>Signal Name</w:t>
            </w:r>
          </w:p>
        </w:tc>
        <w:tc>
          <w:tcPr>
            <w:tcW w:w="3504" w:type="pct"/>
            <w:shd w:val="clear" w:color="auto" w:fill="E0E0E0"/>
            <w:vAlign w:val="center"/>
          </w:tcPr>
          <w:p w14:paraId="0EA8D2C9" w14:textId="77777777" w:rsidR="00307CE2" w:rsidRPr="00211C19" w:rsidRDefault="00307CE2" w:rsidP="00D60413">
            <w:pPr>
              <w:jc w:val="center"/>
              <w:rPr>
                <w:rFonts w:eastAsia="현대하모니 L" w:cs="Calibri"/>
                <w:b/>
                <w:sz w:val="16"/>
              </w:rPr>
            </w:pPr>
            <w:r w:rsidRPr="00211C19">
              <w:rPr>
                <w:rFonts w:eastAsia="현대하모니 L" w:cs="Calibri"/>
                <w:b/>
                <w:sz w:val="16"/>
              </w:rPr>
              <w:t>Description</w:t>
            </w:r>
          </w:p>
        </w:tc>
      </w:tr>
      <w:tr w:rsidR="00307CE2" w:rsidRPr="00211C19" w14:paraId="06A6BE8A" w14:textId="77777777" w:rsidTr="00307CE2">
        <w:trPr>
          <w:trHeight w:val="170"/>
        </w:trPr>
        <w:tc>
          <w:tcPr>
            <w:tcW w:w="307" w:type="pct"/>
            <w:shd w:val="clear" w:color="auto" w:fill="auto"/>
            <w:vAlign w:val="center"/>
          </w:tcPr>
          <w:p w14:paraId="2A3FD0FD" w14:textId="77777777" w:rsidR="00307CE2" w:rsidRPr="00211C19" w:rsidRDefault="00307CE2" w:rsidP="00307CE2">
            <w:pPr>
              <w:jc w:val="both"/>
              <w:rPr>
                <w:rFonts w:eastAsia="현대하모니 L" w:cs="Calibri"/>
                <w:sz w:val="16"/>
              </w:rPr>
            </w:pPr>
            <w:r>
              <w:rPr>
                <w:rFonts w:eastAsia="현대하모니 L" w:cs="Calibri" w:hint="eastAsia"/>
                <w:sz w:val="16"/>
              </w:rPr>
              <w:t>Input</w:t>
            </w:r>
          </w:p>
        </w:tc>
        <w:tc>
          <w:tcPr>
            <w:tcW w:w="1189" w:type="pct"/>
          </w:tcPr>
          <w:p w14:paraId="6D41480F" w14:textId="0E0E1245" w:rsidR="00307CE2" w:rsidRPr="00052FF1" w:rsidRDefault="00307CE2" w:rsidP="00307CE2">
            <w:pPr>
              <w:jc w:val="both"/>
              <w:rPr>
                <w:rFonts w:eastAsia="현대하모니 L" w:cs="Calibri"/>
                <w:sz w:val="16"/>
                <w:szCs w:val="16"/>
              </w:rPr>
            </w:pPr>
            <w:r>
              <w:rPr>
                <w:rFonts w:eastAsia="현대하모니 L" w:cs="Calibri"/>
                <w:color w:val="000000"/>
                <w:kern w:val="24"/>
                <w:sz w:val="16"/>
                <w:szCs w:val="16"/>
              </w:rPr>
              <w:t>Input_OPT_b_FANModeCmd</w:t>
            </w:r>
          </w:p>
        </w:tc>
        <w:tc>
          <w:tcPr>
            <w:tcW w:w="3504" w:type="pct"/>
            <w:vAlign w:val="center"/>
          </w:tcPr>
          <w:p w14:paraId="624B87D4" w14:textId="3B6606BC" w:rsidR="00307CE2" w:rsidRPr="00052FF1" w:rsidRDefault="00307CE2" w:rsidP="00307CE2">
            <w:pPr>
              <w:keepNext/>
              <w:jc w:val="both"/>
              <w:rPr>
                <w:rFonts w:eastAsia="현대하모니 L" w:cs="Calibri"/>
                <w:sz w:val="16"/>
                <w:szCs w:val="16"/>
              </w:rPr>
            </w:pPr>
            <w:r>
              <w:rPr>
                <w:rFonts w:eastAsia="현대하모니 L"/>
                <w:color w:val="000000"/>
                <w:kern w:val="24"/>
                <w:sz w:val="16"/>
                <w:szCs w:val="16"/>
              </w:rPr>
              <w:t>Command of FAN Operation</w:t>
            </w:r>
          </w:p>
        </w:tc>
      </w:tr>
      <w:tr w:rsidR="00307CE2" w:rsidRPr="00211C19" w14:paraId="0AC327B2" w14:textId="77777777" w:rsidTr="00307CE2">
        <w:trPr>
          <w:trHeight w:val="170"/>
        </w:trPr>
        <w:tc>
          <w:tcPr>
            <w:tcW w:w="307" w:type="pct"/>
            <w:shd w:val="clear" w:color="auto" w:fill="auto"/>
            <w:vAlign w:val="center"/>
          </w:tcPr>
          <w:p w14:paraId="51A68C60" w14:textId="77777777" w:rsidR="00307CE2" w:rsidRPr="00211C19" w:rsidRDefault="00307CE2" w:rsidP="00307CE2">
            <w:pPr>
              <w:jc w:val="both"/>
              <w:rPr>
                <w:rFonts w:eastAsia="현대하모니 L" w:cs="Calibri"/>
                <w:sz w:val="16"/>
              </w:rPr>
            </w:pPr>
            <w:r w:rsidRPr="00211C19">
              <w:rPr>
                <w:rFonts w:eastAsia="현대하모니 L" w:cs="Calibri"/>
                <w:sz w:val="16"/>
              </w:rPr>
              <w:t>Output</w:t>
            </w:r>
          </w:p>
        </w:tc>
        <w:tc>
          <w:tcPr>
            <w:tcW w:w="1189" w:type="pct"/>
            <w:vAlign w:val="center"/>
          </w:tcPr>
          <w:p w14:paraId="7D642DB1" w14:textId="7CD691DF" w:rsidR="00307CE2" w:rsidRPr="00307CE2" w:rsidRDefault="00307CE2" w:rsidP="00307CE2">
            <w:pPr>
              <w:jc w:val="both"/>
              <w:rPr>
                <w:rFonts w:eastAsia="현대하모니 L" w:cs="Calibri"/>
                <w:sz w:val="16"/>
                <w:szCs w:val="16"/>
              </w:rPr>
            </w:pPr>
            <w:r>
              <w:rPr>
                <w:rFonts w:eastAsia="현대하모니 L"/>
                <w:color w:val="000000"/>
                <w:kern w:val="24"/>
                <w:sz w:val="16"/>
                <w:szCs w:val="16"/>
              </w:rPr>
              <w:t>Output_FAN_PWM</w:t>
            </w:r>
          </w:p>
        </w:tc>
        <w:tc>
          <w:tcPr>
            <w:tcW w:w="3504" w:type="pct"/>
            <w:vAlign w:val="center"/>
          </w:tcPr>
          <w:p w14:paraId="5037E118" w14:textId="785C2A20" w:rsidR="00307CE2" w:rsidRPr="00052FF1" w:rsidRDefault="00307CE2" w:rsidP="00307CE2">
            <w:pPr>
              <w:keepNext/>
              <w:jc w:val="both"/>
              <w:rPr>
                <w:rFonts w:eastAsia="현대하모니 M" w:cs="Calibri"/>
                <w:sz w:val="16"/>
              </w:rPr>
            </w:pPr>
            <w:r>
              <w:rPr>
                <w:rFonts w:eastAsia="현대하모니 L"/>
                <w:color w:val="000000"/>
                <w:kern w:val="24"/>
                <w:sz w:val="16"/>
                <w:szCs w:val="16"/>
              </w:rPr>
              <w:t>FAN Motor PWM Output [</w:t>
            </w:r>
            <w:r>
              <w:rPr>
                <w:rFonts w:eastAsia="현대하모니 L" w:cs="Calibri"/>
                <w:color w:val="000000" w:themeColor="text1"/>
                <w:kern w:val="24"/>
                <w:sz w:val="16"/>
                <w:szCs w:val="16"/>
              </w:rPr>
              <w:t xml:space="preserve">Unit : </w:t>
            </w:r>
            <w:r>
              <w:rPr>
                <w:rFonts w:eastAsia="현대하모니 L"/>
                <w:color w:val="000000"/>
                <w:kern w:val="24"/>
                <w:sz w:val="16"/>
                <w:szCs w:val="16"/>
              </w:rPr>
              <w:t>%]</w:t>
            </w:r>
          </w:p>
        </w:tc>
      </w:tr>
    </w:tbl>
    <w:p w14:paraId="7BD68032" w14:textId="51EEE28E" w:rsidR="00307CE2" w:rsidRDefault="00307CE2" w:rsidP="00307CE2">
      <w:pPr>
        <w:pStyle w:val="affc"/>
        <w:rPr>
          <w:rFonts w:eastAsia="현대하모니 L" w:cs="Calibri"/>
        </w:rPr>
      </w:pPr>
      <w:bookmarkStart w:id="64" w:name="_Toc96604500"/>
      <w:r w:rsidRPr="00211C19">
        <w:rPr>
          <w:rFonts w:eastAsia="현대하모니 L" w:cs="Calibri"/>
        </w:rPr>
        <w:t xml:space="preserve">Table </w:t>
      </w:r>
      <w:r w:rsidRPr="00211C19">
        <w:rPr>
          <w:rFonts w:eastAsia="현대하모니 L" w:cs="Calibri"/>
        </w:rPr>
        <w:fldChar w:fldCharType="begin"/>
      </w:r>
      <w:r w:rsidRPr="00211C19">
        <w:rPr>
          <w:rFonts w:eastAsia="현대하모니 L" w:cs="Calibri"/>
        </w:rPr>
        <w:instrText xml:space="preserve"> SEQ Table \* ARABIC </w:instrText>
      </w:r>
      <w:r w:rsidRPr="00211C19">
        <w:rPr>
          <w:rFonts w:eastAsia="현대하모니 L" w:cs="Calibri"/>
        </w:rPr>
        <w:fldChar w:fldCharType="separate"/>
      </w:r>
      <w:r w:rsidR="006F533A">
        <w:rPr>
          <w:rFonts w:eastAsia="현대하모니 L" w:cs="Calibri"/>
          <w:noProof/>
        </w:rPr>
        <w:t>20</w:t>
      </w:r>
      <w:r w:rsidRPr="00211C19">
        <w:rPr>
          <w:rFonts w:eastAsia="현대하모니 L" w:cs="Calibri"/>
        </w:rPr>
        <w:fldChar w:fldCharType="end"/>
      </w:r>
      <w:r w:rsidRPr="00211C19">
        <w:rPr>
          <w:rFonts w:eastAsia="현대하모니 L" w:cs="Calibri"/>
        </w:rPr>
        <w:t xml:space="preserve">.WPC </w:t>
      </w:r>
      <w:r>
        <w:rPr>
          <w:rFonts w:eastAsia="현대하모니 L" w:cs="Calibri" w:hint="eastAsia"/>
        </w:rPr>
        <w:t xml:space="preserve">FAN </w:t>
      </w:r>
      <w:r w:rsidRPr="00211C19">
        <w:rPr>
          <w:rFonts w:eastAsia="현대하모니 L" w:cs="Calibri"/>
        </w:rPr>
        <w:t xml:space="preserve">Control </w:t>
      </w:r>
      <w:r>
        <w:rPr>
          <w:rFonts w:eastAsia="현대하모니 L" w:cs="Calibri"/>
        </w:rPr>
        <w:t>Type1 (1.0)</w:t>
      </w:r>
      <w:r w:rsidRPr="00211C19">
        <w:rPr>
          <w:rFonts w:eastAsia="현대하모니 L" w:cs="Calibri"/>
        </w:rPr>
        <w:t xml:space="preserve"> In/Out List</w:t>
      </w:r>
      <w:bookmarkEnd w:id="64"/>
    </w:p>
    <w:p w14:paraId="6F0108A1" w14:textId="6155315F" w:rsidR="00307CE2" w:rsidRPr="00211C19" w:rsidRDefault="00307CE2" w:rsidP="00475D6D">
      <w:pPr>
        <w:pStyle w:val="41"/>
      </w:pPr>
      <w:bookmarkStart w:id="65" w:name="_Toc96604371"/>
      <w:r w:rsidRPr="00211C19">
        <w:rPr>
          <w:rFonts w:hint="eastAsia"/>
        </w:rPr>
        <w:t xml:space="preserve">WPC </w:t>
      </w:r>
      <w:r>
        <w:rPr>
          <w:rFonts w:hint="eastAsia"/>
        </w:rPr>
        <w:t xml:space="preserve">FAN </w:t>
      </w:r>
      <w:r w:rsidRPr="00211C19">
        <w:rPr>
          <w:rFonts w:hint="eastAsia"/>
        </w:rPr>
        <w:t xml:space="preserve">Control </w:t>
      </w:r>
      <w:r w:rsidRPr="00211C19">
        <w:t>S/W Parameter</w:t>
      </w:r>
      <w:bookmarkEnd w:id="65"/>
    </w:p>
    <w:p w14:paraId="15B4FC1B" w14:textId="77777777" w:rsidR="00307CE2" w:rsidRDefault="00307CE2" w:rsidP="00307CE2">
      <w:pPr>
        <w:pStyle w:val="51"/>
      </w:pPr>
      <w:r>
        <w:rPr>
          <w:rFonts w:hint="eastAsia"/>
        </w:rPr>
        <w:t>Type1 (1.0)</w:t>
      </w:r>
    </w:p>
    <w:tbl>
      <w:tblPr>
        <w:tblW w:w="5036" w:type="pct"/>
        <w:tblInd w:w="-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57" w:type="dxa"/>
          <w:right w:w="0" w:type="dxa"/>
        </w:tblCellMar>
        <w:tblLook w:val="0000" w:firstRow="0" w:lastRow="0" w:firstColumn="0" w:lastColumn="0" w:noHBand="0" w:noVBand="0"/>
      </w:tblPr>
      <w:tblGrid>
        <w:gridCol w:w="1409"/>
        <w:gridCol w:w="423"/>
        <w:gridCol w:w="2252"/>
        <w:gridCol w:w="5069"/>
        <w:gridCol w:w="1265"/>
      </w:tblGrid>
      <w:tr w:rsidR="00307CE2" w:rsidRPr="00211C19" w14:paraId="744DDA7C" w14:textId="77777777" w:rsidTr="00D60413">
        <w:trPr>
          <w:trHeight w:val="225"/>
        </w:trPr>
        <w:tc>
          <w:tcPr>
            <w:tcW w:w="676" w:type="pct"/>
            <w:vMerge w:val="restart"/>
            <w:shd w:val="clear" w:color="auto" w:fill="E0E0E0"/>
            <w:vAlign w:val="center"/>
          </w:tcPr>
          <w:p w14:paraId="5B3855C6" w14:textId="77777777" w:rsidR="00307CE2" w:rsidRPr="00211C19" w:rsidRDefault="00307CE2" w:rsidP="00D60413">
            <w:pPr>
              <w:spacing w:line="276" w:lineRule="auto"/>
              <w:jc w:val="center"/>
              <w:rPr>
                <w:rFonts w:eastAsia="현대하모니 L" w:cs="Calibri"/>
                <w:b/>
                <w:kern w:val="2"/>
                <w:sz w:val="16"/>
                <w:szCs w:val="16"/>
              </w:rPr>
            </w:pPr>
            <w:r w:rsidRPr="00211C19">
              <w:rPr>
                <w:rFonts w:eastAsia="현대하모니 L" w:cs="Calibri"/>
                <w:b/>
                <w:kern w:val="2"/>
                <w:sz w:val="16"/>
                <w:szCs w:val="16"/>
              </w:rPr>
              <w:t>Category</w:t>
            </w:r>
          </w:p>
        </w:tc>
        <w:tc>
          <w:tcPr>
            <w:tcW w:w="203" w:type="pct"/>
            <w:vMerge w:val="restart"/>
            <w:shd w:val="clear" w:color="auto" w:fill="E0E0E0"/>
            <w:noWrap/>
            <w:vAlign w:val="center"/>
          </w:tcPr>
          <w:p w14:paraId="1B3F6F17" w14:textId="77777777" w:rsidR="00307CE2" w:rsidRPr="00211C19" w:rsidRDefault="00307CE2" w:rsidP="00D60413">
            <w:pPr>
              <w:spacing w:line="276" w:lineRule="auto"/>
              <w:jc w:val="center"/>
              <w:rPr>
                <w:rFonts w:eastAsia="현대하모니 L" w:cs="Calibri"/>
                <w:b/>
                <w:kern w:val="2"/>
                <w:sz w:val="16"/>
                <w:szCs w:val="16"/>
              </w:rPr>
            </w:pPr>
            <w:r w:rsidRPr="00211C19">
              <w:rPr>
                <w:rFonts w:eastAsia="현대하모니 L" w:cs="Calibri"/>
                <w:b/>
                <w:kern w:val="2"/>
                <w:sz w:val="16"/>
                <w:szCs w:val="16"/>
              </w:rPr>
              <w:t>No</w:t>
            </w:r>
          </w:p>
        </w:tc>
        <w:tc>
          <w:tcPr>
            <w:tcW w:w="1081" w:type="pct"/>
            <w:vMerge w:val="restart"/>
            <w:shd w:val="clear" w:color="auto" w:fill="E0E0E0"/>
            <w:vAlign w:val="center"/>
          </w:tcPr>
          <w:p w14:paraId="6B9576E1" w14:textId="77777777" w:rsidR="00307CE2" w:rsidRPr="00211C19" w:rsidRDefault="00307CE2" w:rsidP="00D60413">
            <w:pPr>
              <w:spacing w:line="276" w:lineRule="auto"/>
              <w:jc w:val="center"/>
              <w:rPr>
                <w:rFonts w:eastAsia="현대하모니 L" w:cs="Calibri"/>
                <w:b/>
                <w:color w:val="FF0000"/>
                <w:kern w:val="2"/>
                <w:sz w:val="16"/>
                <w:szCs w:val="16"/>
              </w:rPr>
            </w:pPr>
            <w:r w:rsidRPr="00211C19">
              <w:rPr>
                <w:rFonts w:eastAsia="현대하모니 L" w:cs="Calibri"/>
                <w:b/>
                <w:kern w:val="2"/>
                <w:sz w:val="16"/>
                <w:szCs w:val="16"/>
              </w:rPr>
              <w:t>Name</w:t>
            </w:r>
          </w:p>
        </w:tc>
        <w:tc>
          <w:tcPr>
            <w:tcW w:w="2433" w:type="pct"/>
            <w:vMerge w:val="restart"/>
            <w:shd w:val="clear" w:color="auto" w:fill="E0E0E0"/>
            <w:vAlign w:val="center"/>
          </w:tcPr>
          <w:p w14:paraId="5FFE9869" w14:textId="77777777" w:rsidR="00307CE2" w:rsidRPr="00211C19" w:rsidRDefault="00307CE2" w:rsidP="00D60413">
            <w:pPr>
              <w:spacing w:line="276" w:lineRule="auto"/>
              <w:jc w:val="center"/>
              <w:rPr>
                <w:rFonts w:eastAsia="현대하모니 L" w:cs="Calibri"/>
                <w:b/>
                <w:kern w:val="2"/>
                <w:sz w:val="16"/>
                <w:szCs w:val="16"/>
              </w:rPr>
            </w:pPr>
            <w:r w:rsidRPr="00211C19">
              <w:rPr>
                <w:rFonts w:eastAsia="현대하모니 L" w:cs="Calibri"/>
                <w:b/>
                <w:kern w:val="2"/>
                <w:sz w:val="16"/>
                <w:szCs w:val="16"/>
              </w:rPr>
              <w:t>Description</w:t>
            </w:r>
          </w:p>
        </w:tc>
        <w:tc>
          <w:tcPr>
            <w:tcW w:w="607" w:type="pct"/>
            <w:vMerge w:val="restart"/>
            <w:shd w:val="clear" w:color="auto" w:fill="E0E0E0"/>
            <w:vAlign w:val="center"/>
          </w:tcPr>
          <w:p w14:paraId="4529EBF4" w14:textId="77777777" w:rsidR="00307CE2" w:rsidRPr="00211C19" w:rsidRDefault="00307CE2" w:rsidP="00D60413">
            <w:pPr>
              <w:spacing w:line="276" w:lineRule="auto"/>
              <w:jc w:val="center"/>
              <w:rPr>
                <w:rFonts w:eastAsia="현대하모니 L" w:cs="Calibri"/>
                <w:kern w:val="2"/>
                <w:sz w:val="16"/>
                <w:szCs w:val="16"/>
              </w:rPr>
            </w:pPr>
            <w:r w:rsidRPr="00211C19">
              <w:rPr>
                <w:rFonts w:eastAsia="현대하모니 L" w:cs="Calibri"/>
                <w:b/>
                <w:kern w:val="2"/>
                <w:sz w:val="16"/>
                <w:szCs w:val="16"/>
              </w:rPr>
              <w:t>Value</w:t>
            </w:r>
          </w:p>
        </w:tc>
      </w:tr>
      <w:tr w:rsidR="00307CE2" w:rsidRPr="00211C19" w14:paraId="160DDFB1" w14:textId="77777777" w:rsidTr="00D60413">
        <w:trPr>
          <w:trHeight w:val="225"/>
        </w:trPr>
        <w:tc>
          <w:tcPr>
            <w:tcW w:w="676" w:type="pct"/>
            <w:vMerge/>
            <w:shd w:val="clear" w:color="auto" w:fill="E0E0E0"/>
            <w:vAlign w:val="center"/>
          </w:tcPr>
          <w:p w14:paraId="69C3C7FF" w14:textId="77777777" w:rsidR="00307CE2" w:rsidRPr="00211C19" w:rsidRDefault="00307CE2" w:rsidP="00D60413">
            <w:pPr>
              <w:spacing w:line="276" w:lineRule="auto"/>
              <w:jc w:val="center"/>
              <w:rPr>
                <w:rFonts w:eastAsia="현대하모니 L" w:cs="Calibri"/>
                <w:kern w:val="2"/>
                <w:sz w:val="16"/>
                <w:szCs w:val="16"/>
              </w:rPr>
            </w:pPr>
          </w:p>
        </w:tc>
        <w:tc>
          <w:tcPr>
            <w:tcW w:w="203" w:type="pct"/>
            <w:vMerge/>
            <w:shd w:val="clear" w:color="auto" w:fill="E0E0E0"/>
            <w:noWrap/>
            <w:vAlign w:val="center"/>
          </w:tcPr>
          <w:p w14:paraId="16DC72B5" w14:textId="77777777" w:rsidR="00307CE2" w:rsidRPr="00211C19" w:rsidRDefault="00307CE2" w:rsidP="00D60413">
            <w:pPr>
              <w:spacing w:line="276" w:lineRule="auto"/>
              <w:jc w:val="center"/>
              <w:rPr>
                <w:rFonts w:eastAsia="현대하모니 L" w:cs="Calibri"/>
                <w:kern w:val="2"/>
                <w:sz w:val="16"/>
                <w:szCs w:val="16"/>
              </w:rPr>
            </w:pPr>
          </w:p>
        </w:tc>
        <w:tc>
          <w:tcPr>
            <w:tcW w:w="1081" w:type="pct"/>
            <w:vMerge/>
            <w:shd w:val="clear" w:color="auto" w:fill="E0E0E0"/>
            <w:vAlign w:val="center"/>
          </w:tcPr>
          <w:p w14:paraId="222940E7" w14:textId="77777777" w:rsidR="00307CE2" w:rsidRPr="00211C19" w:rsidRDefault="00307CE2" w:rsidP="00D60413">
            <w:pPr>
              <w:spacing w:line="276" w:lineRule="auto"/>
              <w:jc w:val="center"/>
              <w:rPr>
                <w:rFonts w:eastAsia="현대하모니 L" w:cs="Calibri"/>
                <w:kern w:val="2"/>
                <w:sz w:val="16"/>
                <w:szCs w:val="16"/>
              </w:rPr>
            </w:pPr>
          </w:p>
        </w:tc>
        <w:tc>
          <w:tcPr>
            <w:tcW w:w="2433" w:type="pct"/>
            <w:vMerge/>
            <w:shd w:val="clear" w:color="auto" w:fill="E0E0E0"/>
            <w:vAlign w:val="center"/>
          </w:tcPr>
          <w:p w14:paraId="23ABABC5" w14:textId="77777777" w:rsidR="00307CE2" w:rsidRPr="00211C19" w:rsidRDefault="00307CE2" w:rsidP="00D60413">
            <w:pPr>
              <w:spacing w:line="276" w:lineRule="auto"/>
              <w:jc w:val="center"/>
              <w:rPr>
                <w:rFonts w:eastAsia="현대하모니 L" w:cs="Calibri"/>
                <w:kern w:val="2"/>
                <w:sz w:val="16"/>
                <w:szCs w:val="16"/>
              </w:rPr>
            </w:pPr>
          </w:p>
        </w:tc>
        <w:tc>
          <w:tcPr>
            <w:tcW w:w="607" w:type="pct"/>
            <w:vMerge/>
            <w:shd w:val="clear" w:color="auto" w:fill="E0E0E0"/>
            <w:vAlign w:val="center"/>
          </w:tcPr>
          <w:p w14:paraId="0BE973D8" w14:textId="77777777" w:rsidR="00307CE2" w:rsidRPr="00211C19" w:rsidRDefault="00307CE2" w:rsidP="00D60413">
            <w:pPr>
              <w:spacing w:line="276" w:lineRule="auto"/>
              <w:jc w:val="center"/>
              <w:rPr>
                <w:rFonts w:eastAsia="현대하모니 L" w:cs="Calibri"/>
                <w:kern w:val="2"/>
                <w:sz w:val="16"/>
                <w:szCs w:val="16"/>
              </w:rPr>
            </w:pPr>
          </w:p>
        </w:tc>
      </w:tr>
      <w:tr w:rsidR="00307CE2" w:rsidRPr="00211C19" w14:paraId="0D887257" w14:textId="77777777" w:rsidTr="00D60413">
        <w:trPr>
          <w:trHeight w:val="170"/>
        </w:trPr>
        <w:tc>
          <w:tcPr>
            <w:tcW w:w="676" w:type="pct"/>
            <w:vMerge w:val="restart"/>
            <w:vAlign w:val="center"/>
          </w:tcPr>
          <w:p w14:paraId="2D4B41F3" w14:textId="75BF03EF" w:rsidR="00307CE2" w:rsidRPr="00211C19" w:rsidRDefault="00307CE2" w:rsidP="00307CE2">
            <w:pPr>
              <w:spacing w:line="276" w:lineRule="auto"/>
              <w:jc w:val="center"/>
              <w:rPr>
                <w:rFonts w:eastAsia="현대하모니 L" w:cs="Calibri"/>
                <w:kern w:val="2"/>
                <w:sz w:val="16"/>
                <w:szCs w:val="16"/>
              </w:rPr>
            </w:pPr>
            <w:r>
              <w:rPr>
                <w:rFonts w:eastAsia="현대하모니 L" w:cs="Calibri"/>
                <w:kern w:val="2"/>
                <w:sz w:val="16"/>
                <w:szCs w:val="16"/>
              </w:rPr>
              <w:t>FAN Control Function</w:t>
            </w:r>
          </w:p>
        </w:tc>
        <w:tc>
          <w:tcPr>
            <w:tcW w:w="203" w:type="pct"/>
            <w:shd w:val="clear" w:color="auto" w:fill="auto"/>
            <w:vAlign w:val="center"/>
          </w:tcPr>
          <w:p w14:paraId="3B2DC70B" w14:textId="77777777" w:rsidR="00307CE2" w:rsidRDefault="00307CE2" w:rsidP="00307CE2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 w:hint="eastAsia"/>
                <w:color w:val="000000"/>
                <w:sz w:val="16"/>
                <w:szCs w:val="16"/>
              </w:rPr>
              <w:t>01</w:t>
            </w:r>
          </w:p>
        </w:tc>
        <w:tc>
          <w:tcPr>
            <w:tcW w:w="1081" w:type="pct"/>
            <w:shd w:val="clear" w:color="auto" w:fill="auto"/>
            <w:vAlign w:val="center"/>
          </w:tcPr>
          <w:p w14:paraId="6639BA93" w14:textId="43D81D37" w:rsidR="00307CE2" w:rsidRPr="00211C19" w:rsidRDefault="00307CE2" w:rsidP="00307CE2">
            <w:pPr>
              <w:rPr>
                <w:rFonts w:eastAsia="현대하모니 L" w:cs="Calibri"/>
                <w:color w:val="000000" w:themeColor="dark1"/>
                <w:kern w:val="24"/>
                <w:sz w:val="16"/>
                <w:szCs w:val="16"/>
              </w:rPr>
            </w:pPr>
            <w:r w:rsidRPr="00211C19">
              <w:rPr>
                <w:rFonts w:eastAsia="현대하모니 L" w:cs="Calibri"/>
                <w:sz w:val="16"/>
                <w:szCs w:val="16"/>
              </w:rPr>
              <w:t>Par_NoFAN</w:t>
            </w:r>
          </w:p>
        </w:tc>
        <w:tc>
          <w:tcPr>
            <w:tcW w:w="2433" w:type="pct"/>
            <w:vAlign w:val="center"/>
          </w:tcPr>
          <w:p w14:paraId="4DEF0A9F" w14:textId="0AFDCB72" w:rsidR="00307CE2" w:rsidRPr="00211C19" w:rsidRDefault="00307CE2" w:rsidP="00307CE2">
            <w:pPr>
              <w:rPr>
                <w:rFonts w:eastAsia="현대하모니 L" w:cs="Calibri"/>
                <w:sz w:val="16"/>
                <w:szCs w:val="16"/>
              </w:rPr>
            </w:pPr>
            <w:r>
              <w:rPr>
                <w:rFonts w:eastAsia="현대하모니 L" w:cs="Calibri"/>
                <w:color w:val="000000" w:themeColor="text1"/>
                <w:kern w:val="24"/>
                <w:sz w:val="16"/>
                <w:szCs w:val="16"/>
              </w:rPr>
              <w:t>No FAN Output Duty [Unit : %]</w:t>
            </w:r>
          </w:p>
        </w:tc>
        <w:tc>
          <w:tcPr>
            <w:tcW w:w="607" w:type="pct"/>
            <w:shd w:val="clear" w:color="auto" w:fill="auto"/>
            <w:noWrap/>
            <w:vAlign w:val="center"/>
          </w:tcPr>
          <w:p w14:paraId="667765C7" w14:textId="53BD5F8E" w:rsidR="00307CE2" w:rsidRPr="00211C19" w:rsidRDefault="00307CE2" w:rsidP="00307CE2">
            <w:pPr>
              <w:jc w:val="both"/>
              <w:rPr>
                <w:rFonts w:eastAsia="현대하모니 L" w:cs="Calibri"/>
                <w:sz w:val="16"/>
                <w:szCs w:val="16"/>
              </w:rPr>
            </w:pPr>
            <w:r w:rsidRPr="00211C19">
              <w:rPr>
                <w:rFonts w:eastAsia="현대하모니 L" w:cs="Calibri"/>
                <w:sz w:val="16"/>
                <w:szCs w:val="16"/>
              </w:rPr>
              <w:t>0</w:t>
            </w:r>
          </w:p>
        </w:tc>
      </w:tr>
      <w:tr w:rsidR="00307CE2" w:rsidRPr="00211C19" w14:paraId="08317870" w14:textId="77777777" w:rsidTr="00D60413">
        <w:trPr>
          <w:trHeight w:val="170"/>
        </w:trPr>
        <w:tc>
          <w:tcPr>
            <w:tcW w:w="676" w:type="pct"/>
            <w:vMerge/>
            <w:vAlign w:val="center"/>
          </w:tcPr>
          <w:p w14:paraId="46972E6D" w14:textId="77777777" w:rsidR="00307CE2" w:rsidRPr="00211C19" w:rsidRDefault="00307CE2" w:rsidP="00307CE2">
            <w:pPr>
              <w:jc w:val="center"/>
              <w:rPr>
                <w:rFonts w:eastAsia="현대하모니 L" w:cs="Calibri"/>
                <w:sz w:val="16"/>
                <w:szCs w:val="16"/>
              </w:rPr>
            </w:pPr>
          </w:p>
        </w:tc>
        <w:tc>
          <w:tcPr>
            <w:tcW w:w="203" w:type="pct"/>
            <w:shd w:val="clear" w:color="auto" w:fill="auto"/>
            <w:vAlign w:val="center"/>
          </w:tcPr>
          <w:p w14:paraId="30DCD5A1" w14:textId="77777777" w:rsidR="00307CE2" w:rsidRPr="00211C19" w:rsidRDefault="00307CE2" w:rsidP="00307CE2">
            <w:pPr>
              <w:spacing w:line="276" w:lineRule="auto"/>
              <w:jc w:val="center"/>
              <w:rPr>
                <w:rFonts w:eastAsia="현대하모니 L" w:cs="Calibri"/>
                <w:kern w:val="2"/>
                <w:sz w:val="16"/>
                <w:szCs w:val="16"/>
              </w:rPr>
            </w:pPr>
            <w:r>
              <w:rPr>
                <w:rFonts w:cs="Calibri" w:hint="eastAsia"/>
                <w:color w:val="000000"/>
                <w:sz w:val="16"/>
                <w:szCs w:val="16"/>
              </w:rPr>
              <w:t>0</w:t>
            </w:r>
            <w:r>
              <w:rPr>
                <w:rFonts w:cs="Calibri"/>
                <w:color w:val="000000"/>
                <w:sz w:val="16"/>
                <w:szCs w:val="16"/>
              </w:rPr>
              <w:t>2</w:t>
            </w:r>
          </w:p>
        </w:tc>
        <w:tc>
          <w:tcPr>
            <w:tcW w:w="1081" w:type="pct"/>
            <w:shd w:val="clear" w:color="auto" w:fill="auto"/>
            <w:vAlign w:val="center"/>
          </w:tcPr>
          <w:p w14:paraId="22FC46A6" w14:textId="770DBD56" w:rsidR="00307CE2" w:rsidRPr="00211C19" w:rsidRDefault="00307CE2" w:rsidP="00307CE2">
            <w:pPr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 w:rsidRPr="00211C19">
              <w:rPr>
                <w:rFonts w:eastAsia="현대하모니 L" w:cs="Calibri"/>
                <w:sz w:val="16"/>
                <w:szCs w:val="16"/>
              </w:rPr>
              <w:t>Par_FANValueLow</w:t>
            </w:r>
          </w:p>
        </w:tc>
        <w:tc>
          <w:tcPr>
            <w:tcW w:w="2433" w:type="pct"/>
            <w:vAlign w:val="center"/>
          </w:tcPr>
          <w:p w14:paraId="01271C02" w14:textId="6ADA968F" w:rsidR="00307CE2" w:rsidRPr="00211C19" w:rsidRDefault="00307CE2" w:rsidP="00307CE2">
            <w:pPr>
              <w:rPr>
                <w:rFonts w:eastAsia="현대하모니 L" w:cs="Calibri"/>
                <w:sz w:val="16"/>
                <w:szCs w:val="16"/>
              </w:rPr>
            </w:pPr>
            <w:r>
              <w:rPr>
                <w:rFonts w:eastAsia="현대하모니 L" w:cs="Calibri"/>
                <w:color w:val="000000" w:themeColor="text1"/>
                <w:kern w:val="24"/>
                <w:sz w:val="16"/>
                <w:szCs w:val="16"/>
              </w:rPr>
              <w:t>FAN Low Output Duty [Unit : %]</w:t>
            </w:r>
          </w:p>
        </w:tc>
        <w:tc>
          <w:tcPr>
            <w:tcW w:w="607" w:type="pct"/>
            <w:shd w:val="clear" w:color="auto" w:fill="auto"/>
            <w:noWrap/>
            <w:vAlign w:val="center"/>
          </w:tcPr>
          <w:p w14:paraId="546A2C47" w14:textId="3F27754E" w:rsidR="00307CE2" w:rsidRPr="00211C19" w:rsidRDefault="00307CE2" w:rsidP="00307CE2">
            <w:pPr>
              <w:jc w:val="both"/>
              <w:rPr>
                <w:rFonts w:eastAsia="현대하모니 L" w:cs="Calibri"/>
                <w:sz w:val="16"/>
                <w:szCs w:val="16"/>
              </w:rPr>
            </w:pPr>
            <w:r>
              <w:rPr>
                <w:rFonts w:eastAsia="현대하모니 L" w:cs="Calibri" w:hint="eastAsia"/>
                <w:sz w:val="16"/>
                <w:szCs w:val="16"/>
              </w:rPr>
              <w:t>2</w:t>
            </w:r>
            <w:r w:rsidRPr="00211C19">
              <w:rPr>
                <w:rFonts w:eastAsia="현대하모니 L" w:cs="Calibri"/>
                <w:sz w:val="16"/>
                <w:szCs w:val="16"/>
              </w:rPr>
              <w:t>0%</w:t>
            </w:r>
          </w:p>
        </w:tc>
      </w:tr>
    </w:tbl>
    <w:p w14:paraId="7A28F39B" w14:textId="23AB63A6" w:rsidR="005122E2" w:rsidRPr="005122E2" w:rsidRDefault="005122E2" w:rsidP="005122E2">
      <w:pPr>
        <w:rPr>
          <w:rFonts w:ascii="현대하모니 L" w:eastAsia="현대하모니 L" w:hAnsi="현대하모니 L"/>
          <w:sz w:val="16"/>
          <w:szCs w:val="16"/>
        </w:rPr>
      </w:pPr>
      <w:r w:rsidRPr="0079504A">
        <w:rPr>
          <w:rFonts w:ascii="현대하모니 L" w:eastAsia="현대하모니 L" w:hAnsi="현대하모니 L" w:hint="eastAsia"/>
          <w:sz w:val="16"/>
          <w:szCs w:val="16"/>
        </w:rPr>
        <w:t>*</w:t>
      </w:r>
      <w:r>
        <w:rPr>
          <w:rFonts w:ascii="현대하모니 L" w:eastAsia="현대하모니 L" w:hAnsi="현대하모니 L" w:hint="eastAsia"/>
          <w:sz w:val="16"/>
          <w:szCs w:val="16"/>
        </w:rPr>
        <w:t xml:space="preserve"> </w:t>
      </w:r>
      <w:r w:rsidRPr="00307CE2">
        <w:rPr>
          <w:rFonts w:ascii="현대하모니 L" w:eastAsia="현대하모니 L" w:hAnsi="현대하모니 L" w:hint="eastAsia"/>
          <w:sz w:val="16"/>
          <w:szCs w:val="16"/>
        </w:rPr>
        <w:t>상기 파라미터는 예시이며 차종별 값이 상이하므로 실제 제품에 반영하는 기준은 도면에 기입한 내용에 준한다</w:t>
      </w:r>
    </w:p>
    <w:p w14:paraId="37B4F294" w14:textId="38E3C8B6" w:rsidR="00307CE2" w:rsidRDefault="00307CE2" w:rsidP="00307CE2">
      <w:pPr>
        <w:pStyle w:val="affc"/>
        <w:rPr>
          <w:rFonts w:eastAsia="현대하모니 L" w:cs="Calibri"/>
        </w:rPr>
      </w:pPr>
      <w:bookmarkStart w:id="66" w:name="_Toc96604501"/>
      <w:r w:rsidRPr="00211C19">
        <w:rPr>
          <w:rFonts w:eastAsia="현대하모니 L" w:cs="Calibri"/>
        </w:rPr>
        <w:t xml:space="preserve">Table </w:t>
      </w:r>
      <w:r w:rsidRPr="00211C19">
        <w:rPr>
          <w:rFonts w:eastAsia="현대하모니 L" w:cs="Calibri"/>
        </w:rPr>
        <w:fldChar w:fldCharType="begin"/>
      </w:r>
      <w:r w:rsidRPr="00211C19">
        <w:rPr>
          <w:rFonts w:eastAsia="현대하모니 L" w:cs="Calibri"/>
        </w:rPr>
        <w:instrText xml:space="preserve"> SEQ Table \* ARABIC </w:instrText>
      </w:r>
      <w:r w:rsidRPr="00211C19">
        <w:rPr>
          <w:rFonts w:eastAsia="현대하모니 L" w:cs="Calibri"/>
        </w:rPr>
        <w:fldChar w:fldCharType="separate"/>
      </w:r>
      <w:r w:rsidR="006F533A">
        <w:rPr>
          <w:rFonts w:eastAsia="현대하모니 L" w:cs="Calibri"/>
          <w:noProof/>
        </w:rPr>
        <w:t>21</w:t>
      </w:r>
      <w:r w:rsidRPr="00211C19">
        <w:rPr>
          <w:rFonts w:eastAsia="현대하모니 L" w:cs="Calibri"/>
        </w:rPr>
        <w:fldChar w:fldCharType="end"/>
      </w:r>
      <w:r w:rsidRPr="00211C19">
        <w:rPr>
          <w:rFonts w:eastAsia="현대하모니 L" w:cs="Calibri"/>
        </w:rPr>
        <w:t xml:space="preserve">.WPC </w:t>
      </w:r>
      <w:r>
        <w:rPr>
          <w:rFonts w:eastAsia="현대하모니 L" w:cs="Calibri" w:hint="eastAsia"/>
        </w:rPr>
        <w:t xml:space="preserve">FAN </w:t>
      </w:r>
      <w:r w:rsidRPr="00211C19">
        <w:rPr>
          <w:rFonts w:eastAsia="현대하모니 L" w:cs="Calibri"/>
        </w:rPr>
        <w:t xml:space="preserve">Control </w:t>
      </w:r>
      <w:r>
        <w:rPr>
          <w:rFonts w:eastAsia="현대하모니 L" w:cs="Calibri"/>
        </w:rPr>
        <w:t>Type1 (1.0)</w:t>
      </w:r>
      <w:r w:rsidRPr="00211C19">
        <w:rPr>
          <w:rFonts w:eastAsia="현대하모니 L" w:cs="Calibri"/>
        </w:rPr>
        <w:t xml:space="preserve"> </w:t>
      </w:r>
      <w:r>
        <w:rPr>
          <w:rFonts w:eastAsia="현대하모니 L" w:cs="Calibri" w:hint="eastAsia"/>
        </w:rPr>
        <w:t>S/W Parameter</w:t>
      </w:r>
      <w:bookmarkEnd w:id="66"/>
    </w:p>
    <w:p w14:paraId="70AB10ED" w14:textId="3729B4F5" w:rsidR="00764CFA" w:rsidRPr="00307CE2" w:rsidRDefault="00764CFA">
      <w:pPr>
        <w:rPr>
          <w:rFonts w:ascii="Cambria" w:hAnsi="Cambria" w:cs="Times New Roman"/>
          <w:b/>
          <w:bCs/>
          <w:color w:val="365F91"/>
          <w:sz w:val="28"/>
          <w:szCs w:val="28"/>
        </w:rPr>
      </w:pPr>
      <w:r>
        <w:rPr>
          <w:rFonts w:ascii="Cambria" w:hAnsi="Cambria" w:cs="Times New Roman"/>
          <w:b/>
          <w:bCs/>
          <w:color w:val="365F91"/>
          <w:sz w:val="28"/>
          <w:szCs w:val="28"/>
        </w:rPr>
        <w:br w:type="page"/>
      </w:r>
    </w:p>
    <w:p w14:paraId="5739AC07" w14:textId="77777777" w:rsidR="00637CFE" w:rsidRPr="00211C19" w:rsidRDefault="00637CFE" w:rsidP="006914F5">
      <w:pPr>
        <w:pStyle w:val="1"/>
      </w:pPr>
      <w:bookmarkStart w:id="67" w:name="_Toc96604372"/>
      <w:r w:rsidRPr="00211C19">
        <w:lastRenderedPageBreak/>
        <w:t>Functional Requirements</w:t>
      </w:r>
      <w:bookmarkEnd w:id="67"/>
    </w:p>
    <w:p w14:paraId="5A896707" w14:textId="77777777" w:rsidR="00211C19" w:rsidRPr="00211C19" w:rsidRDefault="00D94C04" w:rsidP="00475D6D">
      <w:pPr>
        <w:pStyle w:val="21"/>
      </w:pPr>
      <w:bookmarkStart w:id="68" w:name="_Toc96604373"/>
      <w:r w:rsidRPr="00211C19">
        <w:t>WPC</w:t>
      </w:r>
      <w:r w:rsidR="00637CFE" w:rsidRPr="00211C19">
        <w:t xml:space="preserve"> </w:t>
      </w:r>
      <w:r w:rsidR="00277B99">
        <w:t>Control</w:t>
      </w:r>
      <w:bookmarkEnd w:id="68"/>
    </w:p>
    <w:p w14:paraId="64425341" w14:textId="4692E006" w:rsidR="0029564B" w:rsidRPr="00211C19" w:rsidRDefault="00FE586A" w:rsidP="00475D6D">
      <w:pPr>
        <w:pStyle w:val="32"/>
      </w:pPr>
      <w:bookmarkStart w:id="69" w:name="_Toc96604374"/>
      <w:r>
        <w:rPr>
          <w:rFonts w:hint="eastAsia"/>
        </w:rPr>
        <w:t>Type1 (1.8</w:t>
      </w:r>
      <w:r w:rsidR="004914D6">
        <w:rPr>
          <w:rFonts w:hint="eastAsia"/>
        </w:rPr>
        <w:t>)</w:t>
      </w:r>
      <w:bookmarkEnd w:id="69"/>
    </w:p>
    <w:p w14:paraId="5F80CB0A" w14:textId="77777777" w:rsidR="0029564B" w:rsidRDefault="002205E2" w:rsidP="00475D6D">
      <w:pPr>
        <w:pStyle w:val="41"/>
        <w:rPr>
          <w:i/>
        </w:rPr>
      </w:pPr>
      <w:bookmarkStart w:id="70" w:name="_Toc96604375"/>
      <w:r>
        <w:t>WPC Mode Control Function</w:t>
      </w:r>
      <w:r w:rsidR="00E96C19">
        <w:rPr>
          <w:rFonts w:hint="eastAsia"/>
        </w:rPr>
        <w:t>(5W)</w:t>
      </w:r>
      <w:bookmarkEnd w:id="70"/>
    </w:p>
    <w:p w14:paraId="6AFA2415" w14:textId="77777777" w:rsidR="0029564B" w:rsidRPr="00211C19" w:rsidRDefault="0029564B" w:rsidP="0029564B"/>
    <w:p w14:paraId="19473796" w14:textId="77777777" w:rsidR="0029564B" w:rsidRPr="00211C19" w:rsidRDefault="002205E2" w:rsidP="0029564B">
      <w:pPr>
        <w:pStyle w:val="51"/>
      </w:pPr>
      <w:r>
        <w:t>WPC Mode Control Function</w:t>
      </w:r>
      <w:r w:rsidR="0029564B" w:rsidRPr="00211C19">
        <w:t xml:space="preserve"> Data Flow</w:t>
      </w:r>
    </w:p>
    <w:p w14:paraId="5C2C3601" w14:textId="77777777" w:rsidR="0029564B" w:rsidRPr="00211C19" w:rsidRDefault="00534F33" w:rsidP="0029564B">
      <w:pPr>
        <w:pStyle w:val="aff7"/>
        <w:keepNext/>
      </w:pPr>
      <w:r w:rsidRPr="00211C19">
        <w:rPr>
          <w:rFonts w:ascii="Calibri" w:eastAsia="현대하모니 L" w:hAnsi="Calibri" w:cs="Calibri"/>
        </w:rPr>
        <w:object w:dxaOrig="13368" w:dyaOrig="11100" w14:anchorId="1697AF90">
          <v:shape id="_x0000_i1033" type="#_x0000_t75" style="width:427.9pt;height:348.45pt" o:ole="">
            <v:imagedata r:id="rId26" o:title="" cropbottom="4064f"/>
          </v:shape>
          <o:OLEObject Type="Embed" ProgID="VisioViewer.Viewer.1" ShapeID="_x0000_i1033" DrawAspect="Content" ObjectID="_1707217173" r:id="rId27"/>
        </w:object>
      </w:r>
    </w:p>
    <w:p w14:paraId="2720AD44" w14:textId="65ECE7CF" w:rsidR="0029564B" w:rsidRPr="00211C19" w:rsidRDefault="0029564B" w:rsidP="0029564B">
      <w:pPr>
        <w:pStyle w:val="affc"/>
        <w:rPr>
          <w:rFonts w:eastAsia="현대하모니 L" w:cs="Calibri"/>
        </w:rPr>
      </w:pPr>
      <w:bookmarkStart w:id="71" w:name="_Toc96604420"/>
      <w:r w:rsidRPr="00211C19">
        <w:t xml:space="preserve">Figure </w:t>
      </w:r>
      <w:fldSimple w:instr=" SEQ Figure \* ARABIC ">
        <w:r w:rsidR="006F533A">
          <w:rPr>
            <w:noProof/>
          </w:rPr>
          <w:t>9</w:t>
        </w:r>
      </w:fldSimple>
      <w:r w:rsidRPr="00211C19">
        <w:rPr>
          <w:rFonts w:hint="eastAsia"/>
        </w:rPr>
        <w:t>.</w:t>
      </w:r>
      <w:r w:rsidR="002205E2">
        <w:t>WPC Mode Control Function</w:t>
      </w:r>
      <w:r w:rsidRPr="00211C19">
        <w:t xml:space="preserve"> Data Flow</w:t>
      </w:r>
      <w:bookmarkEnd w:id="71"/>
    </w:p>
    <w:p w14:paraId="2BA3C892" w14:textId="77777777" w:rsidR="0029564B" w:rsidRDefault="0029564B" w:rsidP="0029564B">
      <w:pPr>
        <w:rPr>
          <w:rFonts w:eastAsia="현대하모니 L" w:cs="Calibri"/>
          <w:b/>
          <w:bCs/>
          <w:sz w:val="20"/>
          <w:szCs w:val="20"/>
        </w:rPr>
      </w:pPr>
      <w:r>
        <w:rPr>
          <w:rFonts w:eastAsia="현대하모니 L" w:cs="Calibri"/>
          <w:b/>
          <w:bCs/>
          <w:sz w:val="20"/>
          <w:szCs w:val="20"/>
        </w:rPr>
        <w:br w:type="page"/>
      </w:r>
    </w:p>
    <w:p w14:paraId="45524BBA" w14:textId="77777777" w:rsidR="0029564B" w:rsidRPr="00211C19" w:rsidRDefault="002205E2" w:rsidP="0029564B">
      <w:pPr>
        <w:pStyle w:val="51"/>
      </w:pPr>
      <w:r>
        <w:lastRenderedPageBreak/>
        <w:t>WPC Mode Control Function</w:t>
      </w:r>
      <w:r w:rsidR="0029564B" w:rsidRPr="00211C19">
        <w:t xml:space="preserve"> In/Out List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243"/>
        <w:gridCol w:w="3056"/>
        <w:gridCol w:w="6045"/>
      </w:tblGrid>
      <w:tr w:rsidR="00EA57EB" w:rsidRPr="00211C19" w14:paraId="42DBA5DF" w14:textId="77777777" w:rsidTr="00EA57EB">
        <w:trPr>
          <w:trHeight w:val="401"/>
        </w:trPr>
        <w:tc>
          <w:tcPr>
            <w:tcW w:w="601" w:type="pct"/>
            <w:shd w:val="clear" w:color="auto" w:fill="auto"/>
            <w:vAlign w:val="center"/>
          </w:tcPr>
          <w:p w14:paraId="012FEB60" w14:textId="77777777" w:rsidR="00EA57EB" w:rsidRPr="00211C19" w:rsidRDefault="00EA57EB" w:rsidP="00465BF3">
            <w:pPr>
              <w:jc w:val="center"/>
              <w:rPr>
                <w:rFonts w:eastAsia="현대하모니 L" w:cs="Calibri"/>
                <w:b/>
                <w:sz w:val="16"/>
              </w:rPr>
            </w:pPr>
            <w:r w:rsidRPr="00211C19">
              <w:rPr>
                <w:rFonts w:eastAsia="현대하모니 L" w:cs="Calibri"/>
                <w:b/>
                <w:bCs/>
                <w:sz w:val="16"/>
              </w:rPr>
              <w:t>Function</w:t>
            </w:r>
          </w:p>
        </w:tc>
        <w:tc>
          <w:tcPr>
            <w:tcW w:w="1477" w:type="pct"/>
            <w:shd w:val="clear" w:color="auto" w:fill="auto"/>
            <w:vAlign w:val="center"/>
          </w:tcPr>
          <w:p w14:paraId="26657C52" w14:textId="77777777" w:rsidR="00EA57EB" w:rsidRPr="00211C19" w:rsidRDefault="00EA57EB" w:rsidP="00451235">
            <w:pPr>
              <w:jc w:val="center"/>
              <w:rPr>
                <w:rFonts w:eastAsia="현대하모니 L" w:cs="Calibri"/>
                <w:b/>
                <w:sz w:val="16"/>
              </w:rPr>
            </w:pPr>
            <w:r w:rsidRPr="00211C19">
              <w:rPr>
                <w:rFonts w:eastAsia="현대하모니 L" w:cs="Calibri"/>
                <w:b/>
                <w:bCs/>
                <w:sz w:val="16"/>
              </w:rPr>
              <w:t>Signal Name</w:t>
            </w:r>
          </w:p>
        </w:tc>
        <w:tc>
          <w:tcPr>
            <w:tcW w:w="2922" w:type="pct"/>
            <w:shd w:val="clear" w:color="auto" w:fill="auto"/>
            <w:vAlign w:val="center"/>
          </w:tcPr>
          <w:p w14:paraId="1E5F2358" w14:textId="77777777" w:rsidR="00EA57EB" w:rsidRPr="00211C19" w:rsidRDefault="00EA57EB" w:rsidP="00465BF3">
            <w:pPr>
              <w:jc w:val="center"/>
              <w:rPr>
                <w:rFonts w:eastAsia="현대하모니 L" w:cs="Calibri"/>
                <w:b/>
                <w:sz w:val="16"/>
              </w:rPr>
            </w:pPr>
            <w:r w:rsidRPr="00211C19">
              <w:rPr>
                <w:rFonts w:eastAsia="현대하모니 L" w:cs="Calibri"/>
                <w:b/>
                <w:bCs/>
                <w:kern w:val="2"/>
                <w:sz w:val="16"/>
              </w:rPr>
              <w:t>Description</w:t>
            </w:r>
          </w:p>
        </w:tc>
      </w:tr>
      <w:tr w:rsidR="00EA57EB" w:rsidRPr="00211C19" w14:paraId="71FA8439" w14:textId="77777777" w:rsidTr="00EA57EB">
        <w:tc>
          <w:tcPr>
            <w:tcW w:w="601" w:type="pct"/>
            <w:vMerge w:val="restart"/>
            <w:shd w:val="clear" w:color="auto" w:fill="auto"/>
            <w:vAlign w:val="center"/>
          </w:tcPr>
          <w:p w14:paraId="7F77355C" w14:textId="77777777" w:rsidR="00EA57EB" w:rsidRPr="00211C19" w:rsidRDefault="00EA57EB" w:rsidP="00465BF3">
            <w:pPr>
              <w:jc w:val="center"/>
              <w:rPr>
                <w:rFonts w:eastAsia="현대하모니 L" w:cs="Calibri"/>
                <w:sz w:val="16"/>
              </w:rPr>
            </w:pPr>
            <w:r w:rsidRPr="00211C19">
              <w:rPr>
                <w:rFonts w:eastAsia="현대하모니 L" w:cs="Calibri"/>
                <w:sz w:val="16"/>
              </w:rPr>
              <w:t>Input</w:t>
            </w:r>
          </w:p>
        </w:tc>
        <w:tc>
          <w:tcPr>
            <w:tcW w:w="1477" w:type="pct"/>
            <w:shd w:val="clear" w:color="auto" w:fill="auto"/>
            <w:vAlign w:val="center"/>
          </w:tcPr>
          <w:p w14:paraId="1B470EBF" w14:textId="77777777" w:rsidR="00EA57EB" w:rsidRPr="00211C19" w:rsidRDefault="00EA57EB" w:rsidP="00451235">
            <w:pPr>
              <w:rPr>
                <w:rFonts w:eastAsia="현대하모니 L" w:cs="Calibri"/>
                <w:sz w:val="16"/>
              </w:rPr>
            </w:pPr>
            <w:r>
              <w:rPr>
                <w:rFonts w:eastAsia="현대하모니 L" w:cs="Calibri" w:hint="eastAsia"/>
                <w:color w:val="000000" w:themeColor="dark1"/>
                <w:sz w:val="16"/>
                <w:szCs w:val="16"/>
              </w:rPr>
              <w:t>Input_b</w:t>
            </w:r>
            <w:r w:rsidRPr="00211C19">
              <w:rPr>
                <w:rFonts w:eastAsia="현대하모니 L" w:cs="Calibri"/>
                <w:color w:val="000000" w:themeColor="dark1"/>
                <w:sz w:val="16"/>
                <w:szCs w:val="16"/>
              </w:rPr>
              <w:t>_ACC_IN</w:t>
            </w:r>
          </w:p>
        </w:tc>
        <w:tc>
          <w:tcPr>
            <w:tcW w:w="2922" w:type="pct"/>
            <w:shd w:val="clear" w:color="auto" w:fill="auto"/>
            <w:vAlign w:val="center"/>
          </w:tcPr>
          <w:p w14:paraId="100D86D6" w14:textId="77777777" w:rsidR="00EA57EB" w:rsidRPr="00211C19" w:rsidRDefault="00EA57EB" w:rsidP="00465BF3">
            <w:pPr>
              <w:rPr>
                <w:rFonts w:eastAsia="현대하모니 L" w:cs="Calibri"/>
                <w:sz w:val="16"/>
              </w:rPr>
            </w:pPr>
            <w:r w:rsidRPr="00211C19">
              <w:rPr>
                <w:rFonts w:eastAsia="현대하모니 L" w:cs="Calibri"/>
                <w:color w:val="000000" w:themeColor="dark1"/>
                <w:sz w:val="16"/>
                <w:szCs w:val="16"/>
              </w:rPr>
              <w:t>Terminal ACC input signal</w:t>
            </w:r>
          </w:p>
        </w:tc>
      </w:tr>
      <w:tr w:rsidR="00EA57EB" w:rsidRPr="00211C19" w14:paraId="0CDF63D1" w14:textId="77777777" w:rsidTr="00EA57EB">
        <w:tc>
          <w:tcPr>
            <w:tcW w:w="601" w:type="pct"/>
            <w:vMerge/>
            <w:shd w:val="clear" w:color="auto" w:fill="auto"/>
            <w:vAlign w:val="center"/>
          </w:tcPr>
          <w:p w14:paraId="32AF7FA9" w14:textId="77777777" w:rsidR="00EA57EB" w:rsidRPr="00211C19" w:rsidRDefault="00EA57EB" w:rsidP="00465BF3">
            <w:pPr>
              <w:jc w:val="center"/>
              <w:rPr>
                <w:rFonts w:eastAsia="현대하모니 L" w:cs="Calibri"/>
                <w:sz w:val="16"/>
              </w:rPr>
            </w:pPr>
          </w:p>
        </w:tc>
        <w:tc>
          <w:tcPr>
            <w:tcW w:w="1477" w:type="pct"/>
            <w:shd w:val="clear" w:color="auto" w:fill="auto"/>
            <w:vAlign w:val="center"/>
          </w:tcPr>
          <w:p w14:paraId="11C1411A" w14:textId="77777777" w:rsidR="00EA57EB" w:rsidRPr="00211C19" w:rsidRDefault="00EA57EB" w:rsidP="00451235">
            <w:pPr>
              <w:pStyle w:val="aff7"/>
              <w:rPr>
                <w:rFonts w:ascii="Calibri" w:eastAsia="현대하모니 L" w:hAnsi="Calibri" w:cs="Calibri"/>
                <w:color w:val="000000" w:themeColor="dark1"/>
                <w:sz w:val="16"/>
                <w:szCs w:val="16"/>
              </w:rPr>
            </w:pPr>
            <w:r>
              <w:rPr>
                <w:rFonts w:ascii="Calibri" w:eastAsia="현대하모니 L" w:hAnsi="Calibri" w:cs="Calibri" w:hint="eastAsia"/>
                <w:color w:val="000000" w:themeColor="dark1"/>
                <w:sz w:val="16"/>
                <w:szCs w:val="16"/>
              </w:rPr>
              <w:t>Input</w:t>
            </w:r>
            <w:r w:rsidRPr="00211C19">
              <w:rPr>
                <w:rFonts w:ascii="Calibri" w:eastAsia="현대하모니 L" w:hAnsi="Calibri" w:cs="Calibri"/>
                <w:color w:val="000000" w:themeColor="dark1"/>
                <w:sz w:val="16"/>
                <w:szCs w:val="16"/>
              </w:rPr>
              <w:t>_</w:t>
            </w:r>
            <w:r>
              <w:rPr>
                <w:rFonts w:ascii="Calibri" w:eastAsia="현대하모니 L" w:hAnsi="Calibri" w:cs="Calibri" w:hint="eastAsia"/>
                <w:color w:val="000000" w:themeColor="dark1"/>
                <w:sz w:val="16"/>
                <w:szCs w:val="16"/>
              </w:rPr>
              <w:t>IGNSw</w:t>
            </w:r>
          </w:p>
        </w:tc>
        <w:tc>
          <w:tcPr>
            <w:tcW w:w="2922" w:type="pct"/>
            <w:shd w:val="clear" w:color="auto" w:fill="auto"/>
            <w:vAlign w:val="center"/>
          </w:tcPr>
          <w:p w14:paraId="3DEB3998" w14:textId="77777777" w:rsidR="00EA57EB" w:rsidRPr="00211C19" w:rsidRDefault="00EA57EB" w:rsidP="00465BF3">
            <w:pPr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 w:rsidRPr="00211C19">
              <w:rPr>
                <w:rFonts w:eastAsia="현대하모니 L" w:cs="Calibri"/>
                <w:color w:val="000000" w:themeColor="dark1"/>
                <w:sz w:val="16"/>
                <w:szCs w:val="16"/>
              </w:rPr>
              <w:t>Ignition switch state</w:t>
            </w:r>
          </w:p>
          <w:p w14:paraId="040D4A13" w14:textId="77777777" w:rsidR="00EA57EB" w:rsidRPr="00211C19" w:rsidRDefault="00EA57EB" w:rsidP="00465BF3">
            <w:pPr>
              <w:pStyle w:val="aff7"/>
              <w:ind w:rightChars="19" w:right="42"/>
              <w:rPr>
                <w:rFonts w:ascii="Calibri" w:eastAsia="현대하모니 L" w:hAnsi="Calibri" w:cs="Calibri"/>
                <w:color w:val="000000" w:themeColor="dark1"/>
                <w:sz w:val="16"/>
                <w:szCs w:val="16"/>
              </w:rPr>
            </w:pPr>
            <w:r w:rsidRPr="00211C19">
              <w:rPr>
                <w:rFonts w:ascii="Calibri" w:eastAsia="현대하모니 L" w:hAnsi="Calibri" w:cs="Calibri"/>
                <w:color w:val="000000" w:themeColor="dark1"/>
                <w:sz w:val="16"/>
                <w:szCs w:val="16"/>
              </w:rPr>
              <w:t>0x0:KeyOff/0x1:KeyIn/0x2:Acc/0x3:Ign/0x4:St</w:t>
            </w:r>
          </w:p>
        </w:tc>
      </w:tr>
      <w:tr w:rsidR="00EA57EB" w:rsidRPr="00211C19" w14:paraId="23DF8700" w14:textId="77777777" w:rsidTr="00EA57EB">
        <w:tc>
          <w:tcPr>
            <w:tcW w:w="601" w:type="pct"/>
            <w:vMerge/>
            <w:shd w:val="clear" w:color="auto" w:fill="auto"/>
            <w:vAlign w:val="center"/>
          </w:tcPr>
          <w:p w14:paraId="71050324" w14:textId="77777777" w:rsidR="00EA57EB" w:rsidRPr="00211C19" w:rsidRDefault="00EA57EB" w:rsidP="00465BF3">
            <w:pPr>
              <w:jc w:val="center"/>
              <w:rPr>
                <w:rFonts w:eastAsia="현대하모니 L" w:cs="Calibri"/>
                <w:sz w:val="16"/>
              </w:rPr>
            </w:pPr>
          </w:p>
        </w:tc>
        <w:tc>
          <w:tcPr>
            <w:tcW w:w="1477" w:type="pct"/>
            <w:shd w:val="clear" w:color="auto" w:fill="auto"/>
            <w:vAlign w:val="center"/>
          </w:tcPr>
          <w:p w14:paraId="68568173" w14:textId="77777777" w:rsidR="00EA57EB" w:rsidRPr="00211C19" w:rsidRDefault="00EA57EB" w:rsidP="00451235">
            <w:pPr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>
              <w:rPr>
                <w:rFonts w:eastAsia="현대하모니 L" w:cs="Calibri" w:hint="eastAsia"/>
                <w:color w:val="000000" w:themeColor="dark1"/>
                <w:sz w:val="16"/>
                <w:szCs w:val="16"/>
              </w:rPr>
              <w:t>Input_OPT_</w:t>
            </w:r>
            <w:r w:rsidRPr="00211C19">
              <w:rPr>
                <w:rFonts w:eastAsia="현대하모니 L" w:cs="Calibri"/>
                <w:color w:val="000000" w:themeColor="dark1"/>
                <w:sz w:val="16"/>
                <w:szCs w:val="16"/>
              </w:rPr>
              <w:t>WPCSWOption</w:t>
            </w:r>
          </w:p>
        </w:tc>
        <w:tc>
          <w:tcPr>
            <w:tcW w:w="2922" w:type="pct"/>
            <w:shd w:val="clear" w:color="auto" w:fill="auto"/>
            <w:vAlign w:val="center"/>
          </w:tcPr>
          <w:p w14:paraId="59B0FEE7" w14:textId="77777777" w:rsidR="00EA57EB" w:rsidRPr="00211C19" w:rsidRDefault="00EA57EB" w:rsidP="002C4669">
            <w:pPr>
              <w:rPr>
                <w:rFonts w:eastAsia="현대하모니 L" w:cs="Calibri"/>
                <w:sz w:val="16"/>
              </w:rPr>
            </w:pPr>
            <w:r w:rsidRPr="00211C19">
              <w:rPr>
                <w:rFonts w:eastAsia="현대하모니 L" w:cs="Calibri"/>
                <w:sz w:val="16"/>
              </w:rPr>
              <w:t>WPC SW State Value</w:t>
            </w:r>
          </w:p>
          <w:p w14:paraId="762FD3DC" w14:textId="77777777" w:rsidR="00EA57EB" w:rsidRPr="00211C19" w:rsidRDefault="00EA57EB" w:rsidP="002C4669">
            <w:pPr>
              <w:rPr>
                <w:rFonts w:eastAsia="현대하모니 L" w:cs="Calibri"/>
                <w:sz w:val="16"/>
              </w:rPr>
            </w:pPr>
            <w:r w:rsidRPr="00406E6D">
              <w:rPr>
                <w:rFonts w:eastAsia="현대하모니 L" w:cs="Calibri"/>
                <w:sz w:val="16"/>
              </w:rPr>
              <w:t>0x0:Default/0x1:Off (Disable)/0x2:On (Enable)/0x3:Invalid</w:t>
            </w:r>
          </w:p>
        </w:tc>
      </w:tr>
      <w:tr w:rsidR="00EA57EB" w:rsidRPr="00211C19" w14:paraId="09FE7521" w14:textId="77777777" w:rsidTr="00EA57EB">
        <w:trPr>
          <w:trHeight w:val="70"/>
        </w:trPr>
        <w:tc>
          <w:tcPr>
            <w:tcW w:w="601" w:type="pct"/>
            <w:shd w:val="clear" w:color="auto" w:fill="auto"/>
            <w:vAlign w:val="center"/>
          </w:tcPr>
          <w:p w14:paraId="514ACA04" w14:textId="77777777" w:rsidR="00EA57EB" w:rsidRPr="00211C19" w:rsidRDefault="00EA57EB" w:rsidP="00465BF3">
            <w:pPr>
              <w:jc w:val="center"/>
              <w:rPr>
                <w:rFonts w:eastAsia="현대하모니 L" w:cs="Calibri"/>
                <w:sz w:val="16"/>
              </w:rPr>
            </w:pPr>
            <w:r w:rsidRPr="00211C19">
              <w:rPr>
                <w:rFonts w:eastAsia="현대하모니 L" w:cs="Calibri"/>
                <w:sz w:val="16"/>
              </w:rPr>
              <w:t>Output</w:t>
            </w:r>
          </w:p>
        </w:tc>
        <w:tc>
          <w:tcPr>
            <w:tcW w:w="1477" w:type="pct"/>
            <w:shd w:val="clear" w:color="auto" w:fill="auto"/>
            <w:vAlign w:val="center"/>
          </w:tcPr>
          <w:p w14:paraId="3D34CC14" w14:textId="77777777" w:rsidR="00EA57EB" w:rsidRPr="00211C19" w:rsidRDefault="00EA57EB" w:rsidP="00451235">
            <w:pPr>
              <w:rPr>
                <w:rFonts w:eastAsia="현대하모니 L" w:cs="Calibri"/>
                <w:sz w:val="16"/>
              </w:rPr>
            </w:pPr>
            <w:r>
              <w:rPr>
                <w:rFonts w:eastAsia="현대하모니 L" w:cs="Calibri" w:hint="eastAsia"/>
                <w:color w:val="000000" w:themeColor="dark1"/>
                <w:sz w:val="16"/>
                <w:szCs w:val="16"/>
              </w:rPr>
              <w:t>Output_OPT_b_</w:t>
            </w:r>
            <w:r w:rsidRPr="00211C19">
              <w:rPr>
                <w:rFonts w:eastAsia="현대하모니 L" w:cs="Calibri"/>
                <w:color w:val="000000" w:themeColor="dark1"/>
                <w:sz w:val="16"/>
                <w:szCs w:val="16"/>
              </w:rPr>
              <w:t>WPCStatus</w:t>
            </w:r>
          </w:p>
        </w:tc>
        <w:tc>
          <w:tcPr>
            <w:tcW w:w="2922" w:type="pct"/>
            <w:shd w:val="clear" w:color="auto" w:fill="auto"/>
            <w:vAlign w:val="center"/>
          </w:tcPr>
          <w:p w14:paraId="2D85DFD4" w14:textId="77777777" w:rsidR="00EA57EB" w:rsidRPr="00211C19" w:rsidRDefault="00EA57EB" w:rsidP="00465BF3">
            <w:pPr>
              <w:pStyle w:val="aff7"/>
              <w:rPr>
                <w:rFonts w:ascii="Calibri" w:eastAsia="현대하모니 L" w:hAnsi="Calibri" w:cs="Calibri"/>
                <w:color w:val="000000" w:themeColor="dark1"/>
                <w:sz w:val="16"/>
                <w:szCs w:val="16"/>
              </w:rPr>
            </w:pPr>
            <w:r w:rsidRPr="00211C19">
              <w:rPr>
                <w:rFonts w:ascii="Calibri" w:eastAsia="현대하모니 L" w:hAnsi="Calibri" w:cs="Calibri"/>
                <w:color w:val="000000" w:themeColor="dark1"/>
                <w:sz w:val="16"/>
                <w:szCs w:val="16"/>
              </w:rPr>
              <w:t xml:space="preserve">WPC Mode Status Flag </w:t>
            </w:r>
          </w:p>
          <w:p w14:paraId="03E88337" w14:textId="77777777" w:rsidR="00EA57EB" w:rsidRPr="00211C19" w:rsidRDefault="00EA57EB" w:rsidP="00465BF3">
            <w:pPr>
              <w:pStyle w:val="aff7"/>
              <w:rPr>
                <w:rFonts w:ascii="Calibri" w:eastAsia="현대하모니 L" w:hAnsi="Calibri" w:cs="Calibri"/>
                <w:color w:val="000000" w:themeColor="dark1"/>
                <w:sz w:val="16"/>
                <w:szCs w:val="16"/>
              </w:rPr>
            </w:pPr>
            <w:r>
              <w:rPr>
                <w:rFonts w:ascii="Calibri" w:eastAsia="현대하모니 L" w:hAnsi="Calibri" w:cs="Calibri"/>
                <w:color w:val="000000" w:themeColor="dark1"/>
                <w:sz w:val="16"/>
                <w:szCs w:val="16"/>
              </w:rPr>
              <w:t>Off/WPC Mode</w:t>
            </w:r>
          </w:p>
        </w:tc>
      </w:tr>
    </w:tbl>
    <w:p w14:paraId="01E0238C" w14:textId="6D1EDE41" w:rsidR="0029564B" w:rsidRPr="00211C19" w:rsidRDefault="0029564B" w:rsidP="0029564B">
      <w:pPr>
        <w:pStyle w:val="affc"/>
        <w:rPr>
          <w:rFonts w:eastAsia="현대하모니 L" w:cs="Calibri"/>
        </w:rPr>
      </w:pPr>
      <w:bookmarkStart w:id="72" w:name="_Toc96604502"/>
      <w:r w:rsidRPr="00211C19">
        <w:rPr>
          <w:rFonts w:eastAsia="현대하모니 L" w:cs="Calibri"/>
        </w:rPr>
        <w:t xml:space="preserve">Table </w:t>
      </w:r>
      <w:r w:rsidRPr="00211C19">
        <w:rPr>
          <w:rFonts w:eastAsia="현대하모니 L" w:cs="Calibri"/>
        </w:rPr>
        <w:fldChar w:fldCharType="begin"/>
      </w:r>
      <w:r w:rsidRPr="00211C19">
        <w:rPr>
          <w:rFonts w:eastAsia="현대하모니 L" w:cs="Calibri"/>
        </w:rPr>
        <w:instrText xml:space="preserve"> SEQ Table \* ARABIC </w:instrText>
      </w:r>
      <w:r w:rsidRPr="00211C19">
        <w:rPr>
          <w:rFonts w:eastAsia="현대하모니 L" w:cs="Calibri"/>
        </w:rPr>
        <w:fldChar w:fldCharType="separate"/>
      </w:r>
      <w:r w:rsidR="006F533A">
        <w:rPr>
          <w:rFonts w:eastAsia="현대하모니 L" w:cs="Calibri"/>
          <w:noProof/>
        </w:rPr>
        <w:t>22</w:t>
      </w:r>
      <w:r w:rsidRPr="00211C19">
        <w:rPr>
          <w:rFonts w:eastAsia="현대하모니 L" w:cs="Calibri"/>
        </w:rPr>
        <w:fldChar w:fldCharType="end"/>
      </w:r>
      <w:r w:rsidR="00863EFD">
        <w:rPr>
          <w:rFonts w:eastAsia="현대하모니 L" w:cs="Calibri"/>
        </w:rPr>
        <w:t>.</w:t>
      </w:r>
      <w:r w:rsidR="002205E2">
        <w:rPr>
          <w:rFonts w:eastAsia="현대하모니 L" w:cs="Calibri"/>
        </w:rPr>
        <w:t>WPC Mode Control Function</w:t>
      </w:r>
      <w:r w:rsidRPr="00211C19">
        <w:rPr>
          <w:rFonts w:eastAsia="현대하모니 L" w:cs="Calibri"/>
        </w:rPr>
        <w:t xml:space="preserve"> In/Out List</w:t>
      </w:r>
      <w:bookmarkEnd w:id="72"/>
    </w:p>
    <w:p w14:paraId="0EC059F3" w14:textId="77777777" w:rsidR="0029564B" w:rsidRPr="00211C19" w:rsidRDefault="0029564B" w:rsidP="0029564B">
      <w:pPr>
        <w:rPr>
          <w:rFonts w:eastAsia="현대하모니 L" w:cs="Calibri"/>
          <w:b/>
          <w:sz w:val="20"/>
        </w:rPr>
      </w:pPr>
    </w:p>
    <w:p w14:paraId="04477994" w14:textId="77777777" w:rsidR="0029564B" w:rsidRPr="00211C19" w:rsidRDefault="002205E2" w:rsidP="0029564B">
      <w:pPr>
        <w:pStyle w:val="51"/>
      </w:pPr>
      <w:r>
        <w:t>WPC Mode Control Function</w:t>
      </w:r>
      <w:r w:rsidR="0029564B" w:rsidRPr="00211C19">
        <w:t xml:space="preserve"> Description</w:t>
      </w:r>
    </w:p>
    <w:p w14:paraId="450FD305" w14:textId="77777777" w:rsidR="0029564B" w:rsidRPr="00211C19" w:rsidRDefault="0029564B" w:rsidP="0029564B">
      <w:pPr>
        <w:rPr>
          <w:rFonts w:eastAsia="현대하모니 L" w:cs="Calibri"/>
          <w:lang w:val="en-GB"/>
        </w:rPr>
      </w:pPr>
    </w:p>
    <w:p w14:paraId="0B1F3FC3" w14:textId="77777777" w:rsidR="0029564B" w:rsidRDefault="00451235" w:rsidP="00116D94">
      <w:pPr>
        <w:pStyle w:val="a1"/>
        <w:widowControl w:val="0"/>
        <w:numPr>
          <w:ilvl w:val="0"/>
          <w:numId w:val="21"/>
        </w:numPr>
        <w:wordWrap w:val="0"/>
        <w:contextualSpacing w:val="0"/>
        <w:jc w:val="both"/>
        <w:rPr>
          <w:rFonts w:ascii="현대하모니 L" w:eastAsia="현대하모니 L" w:hAnsi="현대하모니 L" w:cs="Calibri"/>
          <w:sz w:val="20"/>
        </w:rPr>
      </w:pPr>
      <w:r>
        <w:rPr>
          <w:rFonts w:ascii="현대하모니 L" w:eastAsia="현대하모니 L" w:hAnsi="현대하모니 L" w:cs="Calibri"/>
          <w:sz w:val="20"/>
        </w:rPr>
        <w:t>Input_b_ACC_I</w:t>
      </w:r>
      <w:r w:rsidR="00BA5CED">
        <w:rPr>
          <w:rFonts w:ascii="현대하모니 L" w:eastAsia="현대하모니 L" w:hAnsi="현대하모니 L" w:cs="Calibri" w:hint="eastAsia"/>
          <w:sz w:val="20"/>
        </w:rPr>
        <w:t xml:space="preserve">N이 On이고 사용자가 WPC </w:t>
      </w:r>
      <w:r w:rsidR="00BA5CED" w:rsidRPr="00BA5CED">
        <w:rPr>
          <w:rFonts w:ascii="현대하모니 L" w:eastAsia="현대하모니 L" w:hAnsi="현대하모니 L" w:cs="Calibri" w:hint="eastAsia"/>
          <w:sz w:val="20"/>
        </w:rPr>
        <w:t>모드로 설정한 경우 WPC 모드가 되어야</w:t>
      </w:r>
      <w:r>
        <w:rPr>
          <w:rFonts w:ascii="현대하모니 L" w:eastAsia="현대하모니 L" w:hAnsi="현대하모니 L" w:cs="Calibri" w:hint="eastAsia"/>
          <w:sz w:val="20"/>
        </w:rPr>
        <w:t xml:space="preserve"> </w:t>
      </w:r>
      <w:r w:rsidR="00BA5CED" w:rsidRPr="00BA5CED">
        <w:rPr>
          <w:rFonts w:ascii="현대하모니 L" w:eastAsia="현대하모니 L" w:hAnsi="현대하모니 L" w:cs="Calibri" w:hint="eastAsia"/>
          <w:sz w:val="20"/>
        </w:rPr>
        <w:t>한다.</w:t>
      </w:r>
    </w:p>
    <w:p w14:paraId="48DDC041" w14:textId="77777777" w:rsidR="0029564B" w:rsidRPr="001D374F" w:rsidRDefault="0029564B" w:rsidP="0029564B">
      <w:pPr>
        <w:widowControl w:val="0"/>
        <w:wordWrap w:val="0"/>
        <w:ind w:left="284"/>
        <w:jc w:val="both"/>
        <w:rPr>
          <w:rFonts w:ascii="현대하모니 L" w:eastAsia="현대하모니 L" w:hAnsi="현대하모니 L" w:cs="Calibri"/>
          <w:sz w:val="20"/>
        </w:rPr>
      </w:pPr>
    </w:p>
    <w:p w14:paraId="7E256217" w14:textId="77777777" w:rsidR="0029564B" w:rsidRPr="00211C19" w:rsidRDefault="002205E2" w:rsidP="0029564B">
      <w:pPr>
        <w:pStyle w:val="51"/>
      </w:pPr>
      <w:r>
        <w:t>WPC Mode Control Function</w:t>
      </w:r>
      <w:r w:rsidR="0029564B" w:rsidRPr="00211C19">
        <w:t xml:space="preserve"> State Chart</w:t>
      </w:r>
    </w:p>
    <w:p w14:paraId="7B30FC72" w14:textId="77777777" w:rsidR="0029564B" w:rsidRPr="00211C19" w:rsidRDefault="00A3125B" w:rsidP="0029564B">
      <w:pPr>
        <w:keepNext/>
        <w:rPr>
          <w:rFonts w:eastAsia="현대하모니 L" w:cs="Calibri"/>
        </w:rPr>
      </w:pPr>
      <w:r w:rsidRPr="00211C19">
        <w:rPr>
          <w:rFonts w:eastAsia="현대하모니 L" w:cs="Calibri"/>
        </w:rPr>
        <w:object w:dxaOrig="5715" w:dyaOrig="5573" w14:anchorId="5436EB7F">
          <v:shape id="_x0000_i1034" type="#_x0000_t75" style="width:206.5pt;height:203.1pt" o:ole="">
            <v:imagedata r:id="rId28" o:title=""/>
          </v:shape>
          <o:OLEObject Type="Embed" ProgID="VisioViewer.Viewer.1" ShapeID="_x0000_i1034" DrawAspect="Content" ObjectID="_1707217174" r:id="rId29"/>
        </w:object>
      </w:r>
    </w:p>
    <w:p w14:paraId="2151976E" w14:textId="79721AA0" w:rsidR="0029564B" w:rsidRPr="00211C19" w:rsidRDefault="0029564B" w:rsidP="0029564B">
      <w:pPr>
        <w:pStyle w:val="affc"/>
      </w:pPr>
      <w:bookmarkStart w:id="73" w:name="_Toc96604421"/>
      <w:r w:rsidRPr="00211C19">
        <w:t xml:space="preserve">Figure </w:t>
      </w:r>
      <w:fldSimple w:instr=" SEQ Figure \* ARABIC ">
        <w:r w:rsidR="006F533A">
          <w:rPr>
            <w:noProof/>
          </w:rPr>
          <w:t>10</w:t>
        </w:r>
      </w:fldSimple>
      <w:r w:rsidR="000B00A1">
        <w:t>.</w:t>
      </w:r>
      <w:r w:rsidR="002205E2">
        <w:t>WPC Mode Control Function</w:t>
      </w:r>
      <w:r w:rsidRPr="00211C19">
        <w:t xml:space="preserve"> State Chart</w:t>
      </w:r>
      <w:bookmarkEnd w:id="73"/>
    </w:p>
    <w:p w14:paraId="522B0DBC" w14:textId="77777777" w:rsidR="0029564B" w:rsidRPr="00211C19" w:rsidRDefault="0029564B" w:rsidP="0029564B">
      <w:pPr>
        <w:rPr>
          <w:rFonts w:eastAsia="현대하모니 L" w:cs="Calibri"/>
        </w:rPr>
      </w:pPr>
      <w:r w:rsidRPr="00211C19">
        <w:rPr>
          <w:rFonts w:eastAsia="현대하모니 L" w:cs="Calibri"/>
        </w:rPr>
        <w:br w:type="page"/>
      </w:r>
    </w:p>
    <w:p w14:paraId="58BAB6AB" w14:textId="77777777" w:rsidR="0029564B" w:rsidRDefault="002205E2" w:rsidP="00475D6D">
      <w:pPr>
        <w:pStyle w:val="41"/>
        <w:rPr>
          <w:i/>
        </w:rPr>
      </w:pPr>
      <w:bookmarkStart w:id="74" w:name="_Toc96604376"/>
      <w:r>
        <w:lastRenderedPageBreak/>
        <w:t>WPC Main Control Function</w:t>
      </w:r>
      <w:r w:rsidR="00E96C19">
        <w:rPr>
          <w:rFonts w:hint="eastAsia"/>
        </w:rPr>
        <w:t>(5W)</w:t>
      </w:r>
      <w:bookmarkEnd w:id="74"/>
    </w:p>
    <w:p w14:paraId="0DFEA201" w14:textId="77777777" w:rsidR="0029564B" w:rsidRPr="00044C44" w:rsidRDefault="0029564B" w:rsidP="0029564B"/>
    <w:p w14:paraId="7C99B8B5" w14:textId="77777777" w:rsidR="0029564B" w:rsidRPr="00211C19" w:rsidRDefault="0029564B" w:rsidP="0029564B">
      <w:pPr>
        <w:pStyle w:val="51"/>
      </w:pPr>
      <w:r w:rsidRPr="00211C19">
        <w:t>Parameter</w:t>
      </w:r>
    </w:p>
    <w:tbl>
      <w:tblPr>
        <w:tblW w:w="0" w:type="auto"/>
        <w:tblInd w:w="-4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2724"/>
        <w:gridCol w:w="679"/>
        <w:gridCol w:w="6984"/>
      </w:tblGrid>
      <w:tr w:rsidR="0029564B" w:rsidRPr="00211C19" w14:paraId="5CA8BB19" w14:textId="77777777" w:rsidTr="00124D58">
        <w:trPr>
          <w:trHeight w:val="340"/>
        </w:trPr>
        <w:tc>
          <w:tcPr>
            <w:tcW w:w="2724" w:type="dxa"/>
            <w:shd w:val="clear" w:color="auto" w:fill="auto"/>
            <w:vAlign w:val="center"/>
          </w:tcPr>
          <w:p w14:paraId="304FE85F" w14:textId="77777777" w:rsidR="0029564B" w:rsidRPr="00211C19" w:rsidRDefault="0029564B" w:rsidP="00124D58">
            <w:pPr>
              <w:jc w:val="center"/>
              <w:rPr>
                <w:rFonts w:eastAsia="현대하모니 L" w:cs="Calibri"/>
                <w:b/>
                <w:sz w:val="16"/>
                <w:szCs w:val="16"/>
              </w:rPr>
            </w:pPr>
            <w:r w:rsidRPr="00211C19">
              <w:rPr>
                <w:rFonts w:eastAsia="현대하모니 L" w:cs="Calibri"/>
                <w:b/>
                <w:bCs/>
                <w:sz w:val="16"/>
                <w:szCs w:val="16"/>
              </w:rPr>
              <w:t>Parameter Name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4925EA8" w14:textId="77777777" w:rsidR="0029564B" w:rsidRPr="00211C19" w:rsidRDefault="0029564B" w:rsidP="00124D58">
            <w:pPr>
              <w:jc w:val="center"/>
              <w:rPr>
                <w:rFonts w:eastAsia="현대하모니 L" w:cs="Calibri"/>
                <w:b/>
                <w:sz w:val="16"/>
                <w:szCs w:val="16"/>
              </w:rPr>
            </w:pPr>
            <w:r w:rsidRPr="00211C19">
              <w:rPr>
                <w:rFonts w:eastAsia="현대하모니 L" w:cs="Calibri"/>
                <w:b/>
                <w:bCs/>
                <w:sz w:val="16"/>
                <w:szCs w:val="16"/>
              </w:rPr>
              <w:t>Value</w:t>
            </w:r>
          </w:p>
        </w:tc>
        <w:tc>
          <w:tcPr>
            <w:tcW w:w="6984" w:type="dxa"/>
            <w:shd w:val="clear" w:color="auto" w:fill="auto"/>
            <w:vAlign w:val="center"/>
          </w:tcPr>
          <w:p w14:paraId="7E45F3D9" w14:textId="77777777" w:rsidR="0029564B" w:rsidRPr="00211C19" w:rsidRDefault="0029564B" w:rsidP="00124D58">
            <w:pPr>
              <w:jc w:val="center"/>
              <w:rPr>
                <w:rFonts w:eastAsia="현대하모니 L" w:cs="Calibri"/>
                <w:b/>
                <w:sz w:val="16"/>
                <w:szCs w:val="16"/>
              </w:rPr>
            </w:pPr>
            <w:r w:rsidRPr="00211C19">
              <w:rPr>
                <w:rFonts w:eastAsia="현대하모니 L" w:cs="Calibri"/>
                <w:b/>
                <w:bCs/>
                <w:sz w:val="16"/>
                <w:szCs w:val="16"/>
              </w:rPr>
              <w:t>Description</w:t>
            </w:r>
          </w:p>
        </w:tc>
      </w:tr>
      <w:tr w:rsidR="0029564B" w:rsidRPr="00211C19" w14:paraId="3728AFDB" w14:textId="77777777" w:rsidTr="00124D58">
        <w:tc>
          <w:tcPr>
            <w:tcW w:w="2724" w:type="dxa"/>
            <w:shd w:val="clear" w:color="auto" w:fill="auto"/>
            <w:vAlign w:val="center"/>
          </w:tcPr>
          <w:p w14:paraId="501EA43E" w14:textId="77777777" w:rsidR="0029564B" w:rsidRPr="00211C19" w:rsidRDefault="0029564B" w:rsidP="00124D58">
            <w:pPr>
              <w:autoSpaceDN w:val="0"/>
              <w:jc w:val="both"/>
              <w:rPr>
                <w:rFonts w:eastAsia="현대하모니 L" w:cs="Calibri"/>
                <w:sz w:val="16"/>
                <w:szCs w:val="16"/>
              </w:rPr>
            </w:pPr>
            <w:r w:rsidRPr="00211C19">
              <w:rPr>
                <w:rFonts w:eastAsia="현대하모니 L" w:cs="Calibri"/>
                <w:sz w:val="16"/>
                <w:szCs w:val="16"/>
              </w:rPr>
              <w:t>Par_IdleConfirm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28FC985" w14:textId="77777777" w:rsidR="0029564B" w:rsidRPr="00211C19" w:rsidRDefault="0029564B" w:rsidP="00124D58">
            <w:pPr>
              <w:autoSpaceDN w:val="0"/>
              <w:rPr>
                <w:rFonts w:eastAsia="현대하모니 L" w:cs="Calibri"/>
                <w:sz w:val="16"/>
                <w:szCs w:val="16"/>
              </w:rPr>
            </w:pPr>
            <w:r w:rsidRPr="00211C19">
              <w:rPr>
                <w:rFonts w:eastAsia="현대하모니 L" w:cs="Calibri"/>
                <w:sz w:val="16"/>
                <w:szCs w:val="16"/>
              </w:rPr>
              <w:t>100ms</w:t>
            </w:r>
          </w:p>
        </w:tc>
        <w:tc>
          <w:tcPr>
            <w:tcW w:w="6984" w:type="dxa"/>
            <w:shd w:val="clear" w:color="auto" w:fill="auto"/>
            <w:vAlign w:val="center"/>
          </w:tcPr>
          <w:p w14:paraId="2132DBD8" w14:textId="77777777" w:rsidR="0029564B" w:rsidRPr="00211C19" w:rsidRDefault="0029564B" w:rsidP="00124D58">
            <w:pPr>
              <w:keepNext/>
              <w:rPr>
                <w:rFonts w:eastAsia="현대하모니 L" w:cs="Calibri"/>
                <w:sz w:val="16"/>
                <w:szCs w:val="16"/>
              </w:rPr>
            </w:pPr>
            <w:r w:rsidRPr="00211C19">
              <w:rPr>
                <w:rFonts w:eastAsia="현대하모니 L" w:cs="Calibri"/>
                <w:sz w:val="16"/>
                <w:szCs w:val="16"/>
              </w:rPr>
              <w:t>Time for Idle Status</w:t>
            </w:r>
          </w:p>
        </w:tc>
      </w:tr>
      <w:tr w:rsidR="0029564B" w:rsidRPr="00211C19" w14:paraId="6F887CB2" w14:textId="77777777" w:rsidTr="00124D58">
        <w:tc>
          <w:tcPr>
            <w:tcW w:w="2724" w:type="dxa"/>
            <w:shd w:val="clear" w:color="auto" w:fill="auto"/>
            <w:vAlign w:val="center"/>
          </w:tcPr>
          <w:p w14:paraId="2EEF3BDA" w14:textId="77777777" w:rsidR="0029564B" w:rsidRPr="00211C19" w:rsidRDefault="0029564B" w:rsidP="00124D58">
            <w:pPr>
              <w:autoSpaceDN w:val="0"/>
              <w:jc w:val="both"/>
              <w:rPr>
                <w:rFonts w:eastAsia="현대하모니 L" w:cs="Calibri"/>
                <w:sz w:val="16"/>
                <w:szCs w:val="16"/>
              </w:rPr>
            </w:pPr>
            <w:r w:rsidRPr="00211C19">
              <w:rPr>
                <w:rFonts w:eastAsia="현대하모니 L" w:cs="Calibri"/>
                <w:sz w:val="16"/>
                <w:szCs w:val="16"/>
              </w:rPr>
              <w:t xml:space="preserve">Par_PhoneCheckTime 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AD7E520" w14:textId="77777777" w:rsidR="0029564B" w:rsidRPr="00211C19" w:rsidRDefault="0029564B" w:rsidP="00124D58">
            <w:pPr>
              <w:autoSpaceDN w:val="0"/>
              <w:rPr>
                <w:rFonts w:eastAsia="현대하모니 L" w:cs="Calibri"/>
                <w:sz w:val="16"/>
                <w:szCs w:val="16"/>
              </w:rPr>
            </w:pPr>
            <w:r w:rsidRPr="00211C19">
              <w:rPr>
                <w:rFonts w:eastAsia="현대하모니 L" w:cs="Calibri"/>
                <w:sz w:val="16"/>
                <w:szCs w:val="16"/>
              </w:rPr>
              <w:t>900ms</w:t>
            </w:r>
          </w:p>
        </w:tc>
        <w:tc>
          <w:tcPr>
            <w:tcW w:w="6984" w:type="dxa"/>
            <w:shd w:val="clear" w:color="auto" w:fill="auto"/>
            <w:vAlign w:val="center"/>
          </w:tcPr>
          <w:p w14:paraId="377DC8AE" w14:textId="77777777" w:rsidR="0029564B" w:rsidRPr="00211C19" w:rsidRDefault="0029564B" w:rsidP="00124D58">
            <w:pPr>
              <w:keepNext/>
              <w:rPr>
                <w:rFonts w:eastAsia="현대하모니 L" w:cs="Calibri"/>
                <w:sz w:val="16"/>
                <w:szCs w:val="16"/>
              </w:rPr>
            </w:pPr>
            <w:r w:rsidRPr="00211C19">
              <w:rPr>
                <w:rFonts w:eastAsia="현대하모니 L" w:cs="Calibri"/>
                <w:sz w:val="16"/>
                <w:szCs w:val="16"/>
              </w:rPr>
              <w:t>Time for Finding Phone Exist</w:t>
            </w:r>
          </w:p>
        </w:tc>
      </w:tr>
      <w:tr w:rsidR="0029564B" w:rsidRPr="00211C19" w14:paraId="07033848" w14:textId="77777777" w:rsidTr="00124D58">
        <w:tc>
          <w:tcPr>
            <w:tcW w:w="2724" w:type="dxa"/>
            <w:shd w:val="clear" w:color="auto" w:fill="auto"/>
            <w:vAlign w:val="center"/>
          </w:tcPr>
          <w:p w14:paraId="6224AF6C" w14:textId="77777777" w:rsidR="0029564B" w:rsidRPr="00211C19" w:rsidRDefault="0029564B" w:rsidP="00124D58">
            <w:pPr>
              <w:autoSpaceDN w:val="0"/>
              <w:rPr>
                <w:rFonts w:eastAsia="현대하모니 L" w:cs="Calibri"/>
                <w:sz w:val="16"/>
                <w:szCs w:val="16"/>
              </w:rPr>
            </w:pPr>
            <w:r w:rsidRPr="00211C19">
              <w:rPr>
                <w:rFonts w:eastAsia="현대하모니 L" w:cs="Calibri"/>
                <w:sz w:val="16"/>
                <w:szCs w:val="16"/>
              </w:rPr>
              <w:t>Par_PhoneLeftWarning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46ABEB1" w14:textId="77777777" w:rsidR="0029564B" w:rsidRPr="00211C19" w:rsidRDefault="0029564B" w:rsidP="00124D58">
            <w:pPr>
              <w:autoSpaceDN w:val="0"/>
              <w:rPr>
                <w:rFonts w:eastAsia="현대하모니 L" w:cs="Calibri"/>
                <w:sz w:val="16"/>
                <w:szCs w:val="16"/>
              </w:rPr>
            </w:pPr>
            <w:r w:rsidRPr="00211C19">
              <w:rPr>
                <w:rFonts w:eastAsia="현대하모니 L" w:cs="Calibri"/>
                <w:sz w:val="16"/>
                <w:szCs w:val="16"/>
              </w:rPr>
              <w:t>60s</w:t>
            </w:r>
          </w:p>
        </w:tc>
        <w:tc>
          <w:tcPr>
            <w:tcW w:w="6984" w:type="dxa"/>
            <w:shd w:val="clear" w:color="auto" w:fill="auto"/>
            <w:vAlign w:val="center"/>
          </w:tcPr>
          <w:p w14:paraId="7E225AD2" w14:textId="77777777" w:rsidR="0029564B" w:rsidRPr="00211C19" w:rsidRDefault="0029564B" w:rsidP="00124D58">
            <w:pPr>
              <w:keepNext/>
              <w:rPr>
                <w:rFonts w:eastAsia="현대하모니 L" w:cs="Calibri"/>
                <w:sz w:val="16"/>
                <w:szCs w:val="16"/>
              </w:rPr>
            </w:pPr>
            <w:r w:rsidRPr="00211C19">
              <w:rPr>
                <w:rFonts w:eastAsia="현대하모니 L" w:cs="Calibri"/>
                <w:sz w:val="16"/>
                <w:szCs w:val="16"/>
              </w:rPr>
              <w:t>Warning time of Phone on the PAD</w:t>
            </w:r>
          </w:p>
        </w:tc>
      </w:tr>
      <w:tr w:rsidR="0029564B" w:rsidRPr="00211C19" w14:paraId="45A9CDAA" w14:textId="77777777" w:rsidTr="00124D58">
        <w:tc>
          <w:tcPr>
            <w:tcW w:w="2724" w:type="dxa"/>
            <w:shd w:val="clear" w:color="auto" w:fill="auto"/>
            <w:vAlign w:val="center"/>
          </w:tcPr>
          <w:p w14:paraId="2192DDBA" w14:textId="77777777" w:rsidR="0029564B" w:rsidRPr="00211C19" w:rsidRDefault="0029564B" w:rsidP="00124D58">
            <w:pPr>
              <w:autoSpaceDN w:val="0"/>
              <w:rPr>
                <w:rFonts w:eastAsia="현대하모니 L" w:cs="Calibri"/>
                <w:sz w:val="16"/>
                <w:szCs w:val="16"/>
              </w:rPr>
            </w:pPr>
            <w:r w:rsidRPr="00211C19">
              <w:rPr>
                <w:rFonts w:eastAsia="현대하모니 L" w:cs="Calibri"/>
                <w:sz w:val="16"/>
                <w:szCs w:val="16"/>
              </w:rPr>
              <w:t>Par_PhoneReminderWarning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A50EB8F" w14:textId="77777777" w:rsidR="0029564B" w:rsidRPr="00211C19" w:rsidRDefault="0029564B" w:rsidP="00124D58">
            <w:pPr>
              <w:autoSpaceDN w:val="0"/>
              <w:rPr>
                <w:rFonts w:eastAsia="현대하모니 L" w:cs="Calibri"/>
                <w:sz w:val="16"/>
                <w:szCs w:val="16"/>
              </w:rPr>
            </w:pPr>
            <w:r w:rsidRPr="00211C19">
              <w:rPr>
                <w:rFonts w:eastAsia="현대하모니 L" w:cs="Calibri"/>
                <w:sz w:val="16"/>
                <w:szCs w:val="16"/>
              </w:rPr>
              <w:t>500ms</w:t>
            </w:r>
          </w:p>
        </w:tc>
        <w:tc>
          <w:tcPr>
            <w:tcW w:w="6984" w:type="dxa"/>
            <w:shd w:val="clear" w:color="auto" w:fill="auto"/>
            <w:vAlign w:val="center"/>
          </w:tcPr>
          <w:p w14:paraId="2D698F43" w14:textId="77777777" w:rsidR="0029564B" w:rsidRPr="00211C19" w:rsidRDefault="0029564B" w:rsidP="00124D58">
            <w:pPr>
              <w:keepNext/>
              <w:rPr>
                <w:rFonts w:eastAsia="현대하모니 L" w:cs="Calibri"/>
                <w:sz w:val="16"/>
                <w:szCs w:val="16"/>
              </w:rPr>
            </w:pPr>
            <w:r w:rsidRPr="00211C19">
              <w:rPr>
                <w:rFonts w:eastAsia="현대하모니 L" w:cs="Calibri"/>
                <w:sz w:val="16"/>
                <w:szCs w:val="16"/>
              </w:rPr>
              <w:t>Warning time of Phone Reminder</w:t>
            </w:r>
          </w:p>
        </w:tc>
      </w:tr>
      <w:tr w:rsidR="0029564B" w:rsidRPr="00211C19" w14:paraId="5885A564" w14:textId="77777777" w:rsidTr="00124D58">
        <w:tc>
          <w:tcPr>
            <w:tcW w:w="2724" w:type="dxa"/>
            <w:shd w:val="clear" w:color="auto" w:fill="auto"/>
            <w:vAlign w:val="center"/>
          </w:tcPr>
          <w:p w14:paraId="1E43C1CF" w14:textId="77777777" w:rsidR="0029564B" w:rsidRPr="00211C19" w:rsidRDefault="0029564B" w:rsidP="00124D58">
            <w:pPr>
              <w:autoSpaceDN w:val="0"/>
              <w:rPr>
                <w:rFonts w:eastAsia="현대하모니 L" w:cs="Calibri"/>
                <w:sz w:val="16"/>
                <w:szCs w:val="16"/>
              </w:rPr>
            </w:pPr>
            <w:r w:rsidRPr="00211C19">
              <w:rPr>
                <w:rFonts w:eastAsia="현대하모니 L" w:cs="Calibri"/>
                <w:sz w:val="16"/>
                <w:szCs w:val="16"/>
              </w:rPr>
              <w:t>Par_PhoneLeftConfirm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86EEDE1" w14:textId="77777777" w:rsidR="0029564B" w:rsidRPr="00211C19" w:rsidRDefault="0029564B" w:rsidP="00124D58">
            <w:pPr>
              <w:autoSpaceDN w:val="0"/>
              <w:rPr>
                <w:rFonts w:eastAsia="현대하모니 L" w:cs="Calibri"/>
                <w:sz w:val="16"/>
                <w:szCs w:val="16"/>
              </w:rPr>
            </w:pPr>
            <w:r>
              <w:rPr>
                <w:rFonts w:eastAsia="현대하모니 L" w:cs="Calibri" w:hint="eastAsia"/>
                <w:sz w:val="16"/>
                <w:szCs w:val="16"/>
              </w:rPr>
              <w:t>5</w:t>
            </w:r>
            <w:r w:rsidRPr="00211C19">
              <w:rPr>
                <w:rFonts w:eastAsia="현대하모니 L" w:cs="Calibri"/>
                <w:sz w:val="16"/>
                <w:szCs w:val="16"/>
              </w:rPr>
              <w:t>00ms</w:t>
            </w:r>
          </w:p>
        </w:tc>
        <w:tc>
          <w:tcPr>
            <w:tcW w:w="6984" w:type="dxa"/>
            <w:shd w:val="clear" w:color="auto" w:fill="auto"/>
            <w:vAlign w:val="center"/>
          </w:tcPr>
          <w:p w14:paraId="42A895BF" w14:textId="77777777" w:rsidR="0029564B" w:rsidRPr="00211C19" w:rsidRDefault="0029564B" w:rsidP="00124D58">
            <w:pPr>
              <w:keepNext/>
              <w:rPr>
                <w:rFonts w:eastAsia="현대하모니 L" w:cs="Calibri"/>
                <w:sz w:val="16"/>
                <w:szCs w:val="16"/>
              </w:rPr>
            </w:pPr>
            <w:r w:rsidRPr="00211C19">
              <w:rPr>
                <w:rFonts w:eastAsia="현대하모니 L" w:cs="Calibri"/>
                <w:sz w:val="16"/>
                <w:szCs w:val="16"/>
              </w:rPr>
              <w:t>Checking Time for Phone Exist Clear</w:t>
            </w:r>
          </w:p>
        </w:tc>
      </w:tr>
      <w:tr w:rsidR="0029564B" w:rsidRPr="00211C19" w14:paraId="5651E807" w14:textId="77777777" w:rsidTr="00124D58">
        <w:tc>
          <w:tcPr>
            <w:tcW w:w="2724" w:type="dxa"/>
            <w:shd w:val="clear" w:color="auto" w:fill="auto"/>
            <w:vAlign w:val="center"/>
          </w:tcPr>
          <w:p w14:paraId="1A26C17A" w14:textId="77777777" w:rsidR="0029564B" w:rsidRPr="00211C19" w:rsidRDefault="0029564B" w:rsidP="00124D58">
            <w:pPr>
              <w:autoSpaceDN w:val="0"/>
              <w:rPr>
                <w:rFonts w:eastAsia="현대하모니 L" w:cs="Calibri"/>
                <w:sz w:val="16"/>
                <w:szCs w:val="16"/>
              </w:rPr>
            </w:pPr>
            <w:r w:rsidRPr="00211C19">
              <w:rPr>
                <w:rFonts w:eastAsia="현대하모니 L" w:cs="Calibri"/>
                <w:sz w:val="16"/>
                <w:szCs w:val="16"/>
              </w:rPr>
              <w:t>Par_ErrorHoldingCnt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BD9181F" w14:textId="77777777" w:rsidR="0029564B" w:rsidRPr="00211C19" w:rsidRDefault="0029564B" w:rsidP="00124D58">
            <w:pPr>
              <w:autoSpaceDN w:val="0"/>
              <w:rPr>
                <w:rFonts w:eastAsia="현대하모니 L" w:cs="Calibri"/>
                <w:sz w:val="16"/>
                <w:szCs w:val="16"/>
              </w:rPr>
            </w:pPr>
            <w:r w:rsidRPr="00211C19">
              <w:rPr>
                <w:rFonts w:eastAsia="현대하모니 L" w:cs="Calibri"/>
                <w:sz w:val="16"/>
                <w:szCs w:val="16"/>
              </w:rPr>
              <w:t>10 Times</w:t>
            </w:r>
          </w:p>
        </w:tc>
        <w:tc>
          <w:tcPr>
            <w:tcW w:w="6984" w:type="dxa"/>
            <w:shd w:val="clear" w:color="auto" w:fill="auto"/>
            <w:vAlign w:val="center"/>
          </w:tcPr>
          <w:p w14:paraId="327F3CF2" w14:textId="77777777" w:rsidR="0029564B" w:rsidRPr="00211C19" w:rsidRDefault="0029564B" w:rsidP="00124D58">
            <w:pPr>
              <w:keepNext/>
              <w:rPr>
                <w:rFonts w:eastAsia="현대하모니 L" w:cs="Calibri"/>
                <w:sz w:val="16"/>
                <w:szCs w:val="16"/>
              </w:rPr>
            </w:pPr>
            <w:r w:rsidRPr="00211C19">
              <w:rPr>
                <w:rFonts w:eastAsia="현대하모니 L" w:cs="Calibri"/>
                <w:sz w:val="16"/>
                <w:szCs w:val="16"/>
              </w:rPr>
              <w:t>Amber LED Error Blinking Count</w:t>
            </w:r>
          </w:p>
        </w:tc>
      </w:tr>
      <w:tr w:rsidR="0029564B" w:rsidRPr="00211C19" w14:paraId="266D72C7" w14:textId="77777777" w:rsidTr="00124D58">
        <w:tc>
          <w:tcPr>
            <w:tcW w:w="2724" w:type="dxa"/>
            <w:shd w:val="clear" w:color="auto" w:fill="auto"/>
            <w:vAlign w:val="center"/>
          </w:tcPr>
          <w:p w14:paraId="1F3F45C3" w14:textId="77777777" w:rsidR="0029564B" w:rsidRPr="00211C19" w:rsidRDefault="0029564B" w:rsidP="00124D58">
            <w:pPr>
              <w:autoSpaceDN w:val="0"/>
              <w:rPr>
                <w:rFonts w:eastAsia="현대하모니 L" w:cs="Calibri"/>
                <w:sz w:val="16"/>
                <w:szCs w:val="16"/>
              </w:rPr>
            </w:pPr>
            <w:r w:rsidRPr="00211C19">
              <w:rPr>
                <w:rFonts w:eastAsia="현대하모니 L" w:cs="Calibri"/>
                <w:sz w:val="16"/>
                <w:szCs w:val="16"/>
              </w:rPr>
              <w:t>Par_LEDBlinkTime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9640EEC" w14:textId="77777777" w:rsidR="0029564B" w:rsidRPr="00211C19" w:rsidRDefault="0029564B" w:rsidP="00124D58">
            <w:pPr>
              <w:autoSpaceDN w:val="0"/>
              <w:rPr>
                <w:rFonts w:eastAsia="현대하모니 L" w:cs="Calibri"/>
                <w:sz w:val="16"/>
                <w:szCs w:val="16"/>
              </w:rPr>
            </w:pPr>
            <w:r w:rsidRPr="00211C19">
              <w:rPr>
                <w:rFonts w:eastAsia="현대하모니 L" w:cs="Calibri"/>
                <w:sz w:val="16"/>
                <w:szCs w:val="16"/>
              </w:rPr>
              <w:t>500ms</w:t>
            </w:r>
          </w:p>
        </w:tc>
        <w:tc>
          <w:tcPr>
            <w:tcW w:w="6984" w:type="dxa"/>
            <w:shd w:val="clear" w:color="auto" w:fill="auto"/>
            <w:vAlign w:val="center"/>
          </w:tcPr>
          <w:p w14:paraId="6E9D5FB4" w14:textId="77777777" w:rsidR="0029564B" w:rsidRPr="00211C19" w:rsidRDefault="0029564B" w:rsidP="00124D58">
            <w:pPr>
              <w:keepNext/>
              <w:rPr>
                <w:rFonts w:eastAsia="현대하모니 L" w:cs="Calibri"/>
                <w:sz w:val="16"/>
                <w:szCs w:val="16"/>
              </w:rPr>
            </w:pPr>
            <w:r w:rsidRPr="00211C19">
              <w:rPr>
                <w:rFonts w:eastAsia="현대하모니 L" w:cs="Calibri"/>
                <w:sz w:val="16"/>
                <w:szCs w:val="16"/>
              </w:rPr>
              <w:t>Amber LED Blinking Time</w:t>
            </w:r>
          </w:p>
        </w:tc>
      </w:tr>
    </w:tbl>
    <w:p w14:paraId="4FD915D5" w14:textId="40275015" w:rsidR="0029564B" w:rsidRPr="00211C19" w:rsidRDefault="0029564B" w:rsidP="0029564B">
      <w:pPr>
        <w:pStyle w:val="affc"/>
        <w:rPr>
          <w:rFonts w:eastAsia="현대하모니 L" w:cs="Calibri"/>
        </w:rPr>
      </w:pPr>
      <w:bookmarkStart w:id="75" w:name="_Toc96604503"/>
      <w:r w:rsidRPr="00211C19">
        <w:rPr>
          <w:rFonts w:eastAsia="현대하모니 L" w:cs="Calibri"/>
        </w:rPr>
        <w:t xml:space="preserve">Table </w:t>
      </w:r>
      <w:r w:rsidRPr="00211C19">
        <w:rPr>
          <w:rFonts w:eastAsia="현대하모니 L" w:cs="Calibri"/>
        </w:rPr>
        <w:fldChar w:fldCharType="begin"/>
      </w:r>
      <w:r w:rsidRPr="00211C19">
        <w:rPr>
          <w:rFonts w:eastAsia="현대하모니 L" w:cs="Calibri"/>
        </w:rPr>
        <w:instrText xml:space="preserve"> SEQ Table \* ARABIC </w:instrText>
      </w:r>
      <w:r w:rsidRPr="00211C19">
        <w:rPr>
          <w:rFonts w:eastAsia="현대하모니 L" w:cs="Calibri"/>
        </w:rPr>
        <w:fldChar w:fldCharType="separate"/>
      </w:r>
      <w:r w:rsidR="006F533A">
        <w:rPr>
          <w:rFonts w:eastAsia="현대하모니 L" w:cs="Calibri"/>
          <w:noProof/>
        </w:rPr>
        <w:t>23</w:t>
      </w:r>
      <w:r w:rsidRPr="00211C19">
        <w:rPr>
          <w:rFonts w:eastAsia="현대하모니 L" w:cs="Calibri"/>
        </w:rPr>
        <w:fldChar w:fldCharType="end"/>
      </w:r>
      <w:r w:rsidRPr="00211C19">
        <w:rPr>
          <w:rFonts w:eastAsia="현대하모니 L" w:cs="Calibri"/>
        </w:rPr>
        <w:t>.</w:t>
      </w:r>
      <w:r>
        <w:rPr>
          <w:rFonts w:eastAsia="현대하모니 L" w:cs="Calibri" w:hint="eastAsia"/>
        </w:rPr>
        <w:t xml:space="preserve"> </w:t>
      </w:r>
      <w:r w:rsidR="002205E2">
        <w:rPr>
          <w:rFonts w:eastAsia="현대하모니 L" w:cs="Calibri"/>
        </w:rPr>
        <w:t>WPC Main Control Function</w:t>
      </w:r>
      <w:r w:rsidRPr="00211C19">
        <w:rPr>
          <w:rFonts w:eastAsia="현대하모니 L" w:cs="Calibri"/>
        </w:rPr>
        <w:t xml:space="preserve"> Parameter</w:t>
      </w:r>
      <w:bookmarkEnd w:id="75"/>
    </w:p>
    <w:p w14:paraId="5627688A" w14:textId="77777777" w:rsidR="0029564B" w:rsidRDefault="0029564B" w:rsidP="0029564B">
      <w:pPr>
        <w:rPr>
          <w:rFonts w:eastAsia="현대하모니 L" w:cs="Calibri"/>
          <w:b/>
          <w:bCs/>
          <w:sz w:val="20"/>
          <w:szCs w:val="20"/>
        </w:rPr>
      </w:pPr>
    </w:p>
    <w:p w14:paraId="40E26002" w14:textId="77777777" w:rsidR="0029564B" w:rsidRPr="00211C19" w:rsidRDefault="002205E2" w:rsidP="0029564B">
      <w:pPr>
        <w:pStyle w:val="51"/>
      </w:pPr>
      <w:r>
        <w:t>WPC Main Control Function</w:t>
      </w:r>
      <w:r w:rsidR="0029564B" w:rsidRPr="00211C19">
        <w:t xml:space="preserve"> Data Flow</w:t>
      </w:r>
    </w:p>
    <w:p w14:paraId="4789F974" w14:textId="77777777" w:rsidR="0029564B" w:rsidRPr="00211C19" w:rsidRDefault="00534F33" w:rsidP="0029564B">
      <w:pPr>
        <w:keepNext/>
        <w:rPr>
          <w:rFonts w:eastAsia="현대하모니 L" w:cs="Calibri"/>
        </w:rPr>
      </w:pPr>
      <w:r w:rsidRPr="00211C19">
        <w:rPr>
          <w:rFonts w:eastAsia="현대하모니 L" w:cs="Calibri"/>
        </w:rPr>
        <w:object w:dxaOrig="9967" w:dyaOrig="13936" w14:anchorId="59F54C37">
          <v:shape id="_x0000_i1035" type="#_x0000_t75" style="width:375.6pt;height:465.95pt" o:ole="">
            <v:imagedata r:id="rId30" o:title="" cropbottom="4064f"/>
          </v:shape>
          <o:OLEObject Type="Embed" ProgID="VisioViewer.Viewer.1" ShapeID="_x0000_i1035" DrawAspect="Content" ObjectID="_1707217175" r:id="rId31"/>
        </w:object>
      </w:r>
    </w:p>
    <w:p w14:paraId="1333B0FC" w14:textId="0631F580" w:rsidR="0029564B" w:rsidRDefault="0029564B" w:rsidP="0029564B">
      <w:pPr>
        <w:pStyle w:val="affc"/>
        <w:rPr>
          <w:rFonts w:eastAsia="현대하모니 L" w:cs="Calibri"/>
        </w:rPr>
      </w:pPr>
      <w:bookmarkStart w:id="76" w:name="_Toc96604422"/>
      <w:r w:rsidRPr="00211C19">
        <w:rPr>
          <w:rFonts w:eastAsia="현대하모니 L" w:cs="Calibri"/>
        </w:rPr>
        <w:t xml:space="preserve">Figure </w:t>
      </w:r>
      <w:r w:rsidRPr="00211C19">
        <w:rPr>
          <w:rFonts w:eastAsia="현대하모니 L" w:cs="Calibri"/>
        </w:rPr>
        <w:fldChar w:fldCharType="begin"/>
      </w:r>
      <w:r w:rsidRPr="00211C19">
        <w:rPr>
          <w:rFonts w:eastAsia="현대하모니 L" w:cs="Calibri"/>
        </w:rPr>
        <w:instrText xml:space="preserve"> SEQ Figure \* ARABIC </w:instrText>
      </w:r>
      <w:r w:rsidRPr="00211C19">
        <w:rPr>
          <w:rFonts w:eastAsia="현대하모니 L" w:cs="Calibri"/>
        </w:rPr>
        <w:fldChar w:fldCharType="separate"/>
      </w:r>
      <w:r w:rsidR="006F533A">
        <w:rPr>
          <w:rFonts w:eastAsia="현대하모니 L" w:cs="Calibri"/>
          <w:noProof/>
        </w:rPr>
        <w:t>11</w:t>
      </w:r>
      <w:r w:rsidRPr="00211C19">
        <w:rPr>
          <w:rFonts w:eastAsia="현대하모니 L" w:cs="Calibri"/>
        </w:rPr>
        <w:fldChar w:fldCharType="end"/>
      </w:r>
      <w:r w:rsidRPr="00211C19">
        <w:rPr>
          <w:rFonts w:eastAsia="현대하모니 L" w:cs="Calibri"/>
        </w:rPr>
        <w:t>.</w:t>
      </w:r>
      <w:r>
        <w:rPr>
          <w:rFonts w:eastAsia="현대하모니 L" w:cs="Calibri" w:hint="eastAsia"/>
        </w:rPr>
        <w:t xml:space="preserve"> </w:t>
      </w:r>
      <w:r w:rsidR="002205E2">
        <w:rPr>
          <w:rFonts w:eastAsia="현대하모니 L" w:cs="Calibri"/>
        </w:rPr>
        <w:t>WPC Main Control Function</w:t>
      </w:r>
      <w:r w:rsidRPr="00211C19">
        <w:rPr>
          <w:rFonts w:eastAsia="현대하모니 L" w:cs="Calibri"/>
        </w:rPr>
        <w:t xml:space="preserve"> Data Flow</w:t>
      </w:r>
      <w:bookmarkEnd w:id="76"/>
    </w:p>
    <w:p w14:paraId="41195EDB" w14:textId="77777777" w:rsidR="0029564B" w:rsidRDefault="0029564B" w:rsidP="0029564B">
      <w:r>
        <w:br w:type="page"/>
      </w:r>
    </w:p>
    <w:p w14:paraId="0558D0F4" w14:textId="77777777" w:rsidR="0029564B" w:rsidRDefault="002205E2" w:rsidP="0029564B">
      <w:pPr>
        <w:pStyle w:val="51"/>
      </w:pPr>
      <w:r>
        <w:lastRenderedPageBreak/>
        <w:t>WPC Main Control Function</w:t>
      </w:r>
      <w:r w:rsidR="0029564B" w:rsidRPr="00211C19">
        <w:t xml:space="preserve"> In/Out List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753"/>
        <w:gridCol w:w="2225"/>
        <w:gridCol w:w="7366"/>
      </w:tblGrid>
      <w:tr w:rsidR="00EA57EB" w:rsidRPr="00211C19" w14:paraId="021240C3" w14:textId="77777777" w:rsidTr="00EA57EB">
        <w:trPr>
          <w:trHeight w:val="401"/>
        </w:trPr>
        <w:tc>
          <w:tcPr>
            <w:tcW w:w="462" w:type="pct"/>
            <w:shd w:val="clear" w:color="auto" w:fill="auto"/>
            <w:vAlign w:val="center"/>
          </w:tcPr>
          <w:p w14:paraId="3B54C881" w14:textId="77777777" w:rsidR="00EA57EB" w:rsidRPr="00211C19" w:rsidRDefault="00EA57EB" w:rsidP="00124D58">
            <w:pPr>
              <w:jc w:val="center"/>
              <w:rPr>
                <w:rFonts w:eastAsia="현대하모니 L" w:cs="Calibri"/>
                <w:b/>
                <w:sz w:val="16"/>
                <w:szCs w:val="16"/>
              </w:rPr>
            </w:pPr>
            <w:r w:rsidRPr="00211C19">
              <w:rPr>
                <w:rFonts w:eastAsia="현대하모니 L" w:cs="Calibri"/>
                <w:b/>
                <w:bCs/>
                <w:sz w:val="16"/>
                <w:szCs w:val="16"/>
              </w:rPr>
              <w:t>Function</w:t>
            </w:r>
          </w:p>
        </w:tc>
        <w:tc>
          <w:tcPr>
            <w:tcW w:w="1308" w:type="pct"/>
            <w:shd w:val="clear" w:color="auto" w:fill="auto"/>
            <w:vAlign w:val="center"/>
          </w:tcPr>
          <w:p w14:paraId="3E9CC89E" w14:textId="77777777" w:rsidR="00EA57EB" w:rsidRPr="00211C19" w:rsidRDefault="00EA57EB" w:rsidP="00124D58">
            <w:pPr>
              <w:jc w:val="center"/>
              <w:rPr>
                <w:rFonts w:eastAsia="현대하모니 L" w:cs="Calibri"/>
                <w:b/>
                <w:sz w:val="16"/>
              </w:rPr>
            </w:pPr>
            <w:r w:rsidRPr="00211C19">
              <w:rPr>
                <w:rFonts w:eastAsia="현대하모니 L" w:cs="Calibri"/>
                <w:b/>
                <w:bCs/>
                <w:sz w:val="16"/>
              </w:rPr>
              <w:t>Signal Name</w:t>
            </w:r>
          </w:p>
        </w:tc>
        <w:tc>
          <w:tcPr>
            <w:tcW w:w="3230" w:type="pct"/>
            <w:shd w:val="clear" w:color="auto" w:fill="auto"/>
            <w:vAlign w:val="center"/>
          </w:tcPr>
          <w:p w14:paraId="1FC92161" w14:textId="77777777" w:rsidR="00EA57EB" w:rsidRPr="00211C19" w:rsidRDefault="00EA57EB" w:rsidP="00124D58">
            <w:pPr>
              <w:jc w:val="center"/>
              <w:rPr>
                <w:rFonts w:eastAsia="현대하모니 L" w:cs="Calibri"/>
                <w:b/>
                <w:sz w:val="16"/>
              </w:rPr>
            </w:pPr>
            <w:r w:rsidRPr="00211C19">
              <w:rPr>
                <w:rFonts w:eastAsia="현대하모니 L" w:cs="Calibri"/>
                <w:b/>
                <w:bCs/>
                <w:kern w:val="2"/>
                <w:sz w:val="16"/>
              </w:rPr>
              <w:t>Description</w:t>
            </w:r>
          </w:p>
        </w:tc>
      </w:tr>
      <w:tr w:rsidR="00EA57EB" w:rsidRPr="00211C19" w14:paraId="2FFD5510" w14:textId="77777777" w:rsidTr="00EA57EB">
        <w:trPr>
          <w:trHeight w:val="20"/>
        </w:trPr>
        <w:tc>
          <w:tcPr>
            <w:tcW w:w="462" w:type="pct"/>
            <w:vMerge w:val="restart"/>
            <w:shd w:val="clear" w:color="auto" w:fill="auto"/>
            <w:vAlign w:val="center"/>
          </w:tcPr>
          <w:p w14:paraId="114B2700" w14:textId="77777777" w:rsidR="00EA57EB" w:rsidRPr="00211C19" w:rsidRDefault="00EA57EB" w:rsidP="00124D58">
            <w:pPr>
              <w:jc w:val="center"/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 w:rsidRPr="00211C19">
              <w:rPr>
                <w:rFonts w:eastAsia="현대하모니 L" w:cs="Calibri"/>
                <w:color w:val="000000" w:themeColor="dark1"/>
                <w:sz w:val="16"/>
                <w:szCs w:val="16"/>
              </w:rPr>
              <w:t>Input</w:t>
            </w:r>
          </w:p>
        </w:tc>
        <w:tc>
          <w:tcPr>
            <w:tcW w:w="1308" w:type="pct"/>
            <w:shd w:val="clear" w:color="auto" w:fill="auto"/>
          </w:tcPr>
          <w:p w14:paraId="0B23DA49" w14:textId="77777777" w:rsidR="00EA57EB" w:rsidRPr="008E606C" w:rsidRDefault="00EA57EB" w:rsidP="00445CC7">
            <w:pPr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 w:rsidRPr="008E606C">
              <w:rPr>
                <w:rFonts w:eastAsia="현대하모니 L" w:cs="Calibri"/>
                <w:color w:val="000000" w:themeColor="dark1"/>
                <w:sz w:val="16"/>
                <w:szCs w:val="16"/>
              </w:rPr>
              <w:t>Input_b_AstDrSw</w:t>
            </w:r>
          </w:p>
        </w:tc>
        <w:tc>
          <w:tcPr>
            <w:tcW w:w="3230" w:type="pct"/>
            <w:shd w:val="clear" w:color="auto" w:fill="auto"/>
            <w:vAlign w:val="center"/>
          </w:tcPr>
          <w:p w14:paraId="7979DE3C" w14:textId="77777777" w:rsidR="00EA57EB" w:rsidRPr="00211C19" w:rsidRDefault="00EA57EB" w:rsidP="00124D58">
            <w:pPr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 w:rsidRPr="00211C19">
              <w:rPr>
                <w:rFonts w:eastAsia="현대하모니 L" w:cs="Calibri"/>
                <w:color w:val="000000" w:themeColor="dark1"/>
                <w:sz w:val="16"/>
                <w:szCs w:val="16"/>
              </w:rPr>
              <w:t>Assistant-Side Door Switch</w:t>
            </w:r>
          </w:p>
          <w:p w14:paraId="534F9B15" w14:textId="77777777" w:rsidR="00EA57EB" w:rsidRPr="00211C19" w:rsidRDefault="00EA57EB" w:rsidP="00124D58">
            <w:pPr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 w:rsidRPr="00211C19">
              <w:rPr>
                <w:rFonts w:eastAsia="현대하모니 L" w:cs="Calibri"/>
                <w:color w:val="000000" w:themeColor="dark1"/>
                <w:sz w:val="16"/>
                <w:szCs w:val="16"/>
              </w:rPr>
              <w:t>0x0:Close/0x1:Open</w:t>
            </w:r>
          </w:p>
        </w:tc>
      </w:tr>
      <w:tr w:rsidR="00EA57EB" w:rsidRPr="00211C19" w14:paraId="0134B9DF" w14:textId="77777777" w:rsidTr="00EA57EB">
        <w:trPr>
          <w:trHeight w:val="20"/>
        </w:trPr>
        <w:tc>
          <w:tcPr>
            <w:tcW w:w="462" w:type="pct"/>
            <w:vMerge/>
            <w:shd w:val="clear" w:color="auto" w:fill="auto"/>
            <w:vAlign w:val="center"/>
          </w:tcPr>
          <w:p w14:paraId="24B517E3" w14:textId="77777777" w:rsidR="00EA57EB" w:rsidRPr="00211C19" w:rsidRDefault="00EA57EB" w:rsidP="00124D58">
            <w:pPr>
              <w:jc w:val="center"/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</w:p>
        </w:tc>
        <w:tc>
          <w:tcPr>
            <w:tcW w:w="1308" w:type="pct"/>
            <w:shd w:val="clear" w:color="auto" w:fill="auto"/>
          </w:tcPr>
          <w:p w14:paraId="52622778" w14:textId="77777777" w:rsidR="00EA57EB" w:rsidRPr="008E606C" w:rsidRDefault="00EA57EB" w:rsidP="00445CC7">
            <w:pPr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 w:rsidRPr="008E606C">
              <w:rPr>
                <w:rFonts w:eastAsia="현대하모니 L" w:cs="Calibri"/>
                <w:color w:val="000000" w:themeColor="dark1"/>
                <w:sz w:val="16"/>
                <w:szCs w:val="16"/>
              </w:rPr>
              <w:t>Input_b_DrvDrSw</w:t>
            </w:r>
          </w:p>
        </w:tc>
        <w:tc>
          <w:tcPr>
            <w:tcW w:w="3230" w:type="pct"/>
            <w:shd w:val="clear" w:color="auto" w:fill="auto"/>
            <w:vAlign w:val="center"/>
          </w:tcPr>
          <w:p w14:paraId="1A9115CA" w14:textId="77777777" w:rsidR="00EA57EB" w:rsidRPr="00211C19" w:rsidRDefault="00EA57EB" w:rsidP="00124D58">
            <w:pPr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 w:rsidRPr="00211C19">
              <w:rPr>
                <w:rFonts w:eastAsia="현대하모니 L" w:cs="Calibri"/>
                <w:color w:val="000000" w:themeColor="dark1"/>
                <w:sz w:val="16"/>
                <w:szCs w:val="16"/>
              </w:rPr>
              <w:t>Driver-Side Door Switch</w:t>
            </w:r>
          </w:p>
          <w:p w14:paraId="4AFDAF23" w14:textId="77777777" w:rsidR="00EA57EB" w:rsidRPr="00211C19" w:rsidRDefault="00EA57EB" w:rsidP="00124D58">
            <w:pPr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 w:rsidRPr="00211C19">
              <w:rPr>
                <w:rFonts w:eastAsia="현대하모니 L" w:cs="Calibri"/>
                <w:color w:val="000000" w:themeColor="dark1"/>
                <w:sz w:val="16"/>
                <w:szCs w:val="16"/>
              </w:rPr>
              <w:t>0x0:Close/0x1:Open</w:t>
            </w:r>
          </w:p>
        </w:tc>
      </w:tr>
      <w:tr w:rsidR="00EA57EB" w:rsidRPr="00211C19" w14:paraId="2B3875A4" w14:textId="77777777" w:rsidTr="00EA57EB">
        <w:trPr>
          <w:trHeight w:val="20"/>
        </w:trPr>
        <w:tc>
          <w:tcPr>
            <w:tcW w:w="462" w:type="pct"/>
            <w:vMerge/>
            <w:shd w:val="clear" w:color="auto" w:fill="auto"/>
            <w:vAlign w:val="center"/>
          </w:tcPr>
          <w:p w14:paraId="5ECB3F8E" w14:textId="77777777" w:rsidR="00EA57EB" w:rsidRPr="00211C19" w:rsidRDefault="00EA57EB" w:rsidP="00124D58">
            <w:pPr>
              <w:jc w:val="center"/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</w:p>
        </w:tc>
        <w:tc>
          <w:tcPr>
            <w:tcW w:w="1308" w:type="pct"/>
            <w:shd w:val="clear" w:color="auto" w:fill="auto"/>
          </w:tcPr>
          <w:p w14:paraId="3652167C" w14:textId="77777777" w:rsidR="00EA57EB" w:rsidRPr="008E606C" w:rsidRDefault="00EA57EB" w:rsidP="00445CC7">
            <w:pPr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 w:rsidRPr="008E606C">
              <w:rPr>
                <w:rFonts w:eastAsia="현대하모니 L" w:cs="Calibri"/>
                <w:color w:val="000000" w:themeColor="dark1"/>
                <w:sz w:val="16"/>
                <w:szCs w:val="16"/>
              </w:rPr>
              <w:t>Input_OPT_b_WPCPhoneExist</w:t>
            </w:r>
          </w:p>
        </w:tc>
        <w:tc>
          <w:tcPr>
            <w:tcW w:w="3230" w:type="pct"/>
            <w:shd w:val="clear" w:color="auto" w:fill="auto"/>
            <w:vAlign w:val="center"/>
          </w:tcPr>
          <w:p w14:paraId="06356792" w14:textId="77777777" w:rsidR="00EA57EB" w:rsidRPr="00211C19" w:rsidRDefault="00EA57EB" w:rsidP="00124D58">
            <w:pPr>
              <w:pStyle w:val="aff7"/>
              <w:rPr>
                <w:rFonts w:ascii="Calibri" w:eastAsia="현대하모니 L" w:hAnsi="Calibri" w:cs="Calibri"/>
                <w:color w:val="000000" w:themeColor="dark1"/>
                <w:sz w:val="16"/>
                <w:szCs w:val="16"/>
              </w:rPr>
            </w:pPr>
            <w:r w:rsidRPr="00211C19">
              <w:rPr>
                <w:rFonts w:ascii="Calibri" w:eastAsia="현대하모니 L" w:hAnsi="Calibri" w:cs="Calibri"/>
                <w:color w:val="000000" w:themeColor="dark1"/>
                <w:sz w:val="16"/>
                <w:szCs w:val="16"/>
              </w:rPr>
              <w:t>Existence of Phone On the WPC-Pad</w:t>
            </w:r>
          </w:p>
          <w:p w14:paraId="49D2FB52" w14:textId="77777777" w:rsidR="00EA57EB" w:rsidRPr="00211C19" w:rsidRDefault="00EA57EB" w:rsidP="00124D58">
            <w:pPr>
              <w:pStyle w:val="aff7"/>
              <w:rPr>
                <w:rFonts w:ascii="Calibri" w:eastAsia="현대하모니 L" w:hAnsi="Calibri" w:cs="Calibri"/>
                <w:color w:val="000000" w:themeColor="dark1"/>
                <w:sz w:val="16"/>
                <w:szCs w:val="16"/>
              </w:rPr>
            </w:pPr>
            <w:r w:rsidRPr="00211C19">
              <w:rPr>
                <w:rFonts w:ascii="Calibri" w:eastAsia="현대하모니 L" w:hAnsi="Calibri" w:cs="Calibri"/>
                <w:color w:val="000000" w:themeColor="dark1"/>
                <w:sz w:val="16"/>
                <w:szCs w:val="16"/>
              </w:rPr>
              <w:t>- Off: No Phone on the pad</w:t>
            </w:r>
          </w:p>
          <w:p w14:paraId="3E0043DE" w14:textId="77777777" w:rsidR="00EA57EB" w:rsidRPr="00211C19" w:rsidRDefault="00EA57EB" w:rsidP="00124D58">
            <w:pPr>
              <w:pStyle w:val="aff7"/>
              <w:rPr>
                <w:rFonts w:ascii="Calibri" w:eastAsia="현대하모니 L" w:hAnsi="Calibri" w:cs="Calibri"/>
                <w:color w:val="000000" w:themeColor="dark1"/>
                <w:sz w:val="16"/>
                <w:szCs w:val="16"/>
              </w:rPr>
            </w:pPr>
            <w:r w:rsidRPr="00211C19">
              <w:rPr>
                <w:rFonts w:ascii="Calibri" w:eastAsia="현대하모니 L" w:hAnsi="Calibri" w:cs="Calibri"/>
                <w:color w:val="000000" w:themeColor="dark1"/>
                <w:sz w:val="16"/>
                <w:szCs w:val="16"/>
              </w:rPr>
              <w:t>- On: Phone on the pad</w:t>
            </w:r>
          </w:p>
        </w:tc>
      </w:tr>
      <w:tr w:rsidR="00EA57EB" w:rsidRPr="00211C19" w14:paraId="7FAB0B8A" w14:textId="77777777" w:rsidTr="00EA57EB">
        <w:trPr>
          <w:trHeight w:val="20"/>
        </w:trPr>
        <w:tc>
          <w:tcPr>
            <w:tcW w:w="462" w:type="pct"/>
            <w:vMerge/>
            <w:shd w:val="clear" w:color="auto" w:fill="auto"/>
            <w:vAlign w:val="center"/>
          </w:tcPr>
          <w:p w14:paraId="3005CDD3" w14:textId="77777777" w:rsidR="00EA57EB" w:rsidRPr="00211C19" w:rsidRDefault="00EA57EB" w:rsidP="00124D58">
            <w:pPr>
              <w:jc w:val="center"/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</w:p>
        </w:tc>
        <w:tc>
          <w:tcPr>
            <w:tcW w:w="1308" w:type="pct"/>
            <w:shd w:val="clear" w:color="auto" w:fill="auto"/>
          </w:tcPr>
          <w:p w14:paraId="69B5E8CC" w14:textId="77777777" w:rsidR="00EA57EB" w:rsidRPr="008E606C" w:rsidRDefault="00EA57EB" w:rsidP="00445CC7">
            <w:pPr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 w:rsidRPr="008E606C">
              <w:rPr>
                <w:rFonts w:eastAsia="현대하모니 L" w:cs="Calibri"/>
                <w:color w:val="000000" w:themeColor="dark1"/>
                <w:sz w:val="16"/>
                <w:szCs w:val="16"/>
              </w:rPr>
              <w:t>Input_OPT_DeviceState</w:t>
            </w:r>
          </w:p>
        </w:tc>
        <w:tc>
          <w:tcPr>
            <w:tcW w:w="3230" w:type="pct"/>
            <w:shd w:val="clear" w:color="auto" w:fill="auto"/>
            <w:vAlign w:val="center"/>
          </w:tcPr>
          <w:p w14:paraId="02B0CF73" w14:textId="77777777" w:rsidR="00EA57EB" w:rsidRPr="00211C19" w:rsidRDefault="00EA57EB" w:rsidP="00124D58">
            <w:pPr>
              <w:pStyle w:val="aff7"/>
              <w:rPr>
                <w:rFonts w:ascii="Calibri" w:eastAsia="현대하모니 L" w:hAnsi="Calibri" w:cs="Calibri"/>
                <w:color w:val="000000" w:themeColor="dark1"/>
                <w:sz w:val="16"/>
                <w:szCs w:val="16"/>
              </w:rPr>
            </w:pPr>
            <w:r w:rsidRPr="00211C19">
              <w:rPr>
                <w:rFonts w:ascii="Calibri" w:eastAsia="현대하모니 L" w:hAnsi="Calibri" w:cs="Calibri"/>
                <w:color w:val="000000" w:themeColor="dark1"/>
                <w:sz w:val="16"/>
                <w:szCs w:val="16"/>
              </w:rPr>
              <w:t>WPC Device Status</w:t>
            </w:r>
          </w:p>
          <w:p w14:paraId="5413337C" w14:textId="77777777" w:rsidR="00EA57EB" w:rsidRPr="00211C19" w:rsidRDefault="00EA57EB" w:rsidP="00124D58">
            <w:pPr>
              <w:pStyle w:val="aff7"/>
              <w:rPr>
                <w:rFonts w:ascii="Calibri" w:eastAsia="현대하모니 L" w:hAnsi="Calibri" w:cs="Calibri"/>
                <w:color w:val="000000" w:themeColor="dark1"/>
                <w:sz w:val="16"/>
                <w:szCs w:val="16"/>
              </w:rPr>
            </w:pPr>
            <w:r w:rsidRPr="00211C19">
              <w:rPr>
                <w:rFonts w:ascii="Calibri" w:eastAsia="현대하모니 L" w:hAnsi="Calibri" w:cs="Calibri"/>
                <w:color w:val="000000" w:themeColor="dark1"/>
                <w:sz w:val="16"/>
                <w:szCs w:val="16"/>
              </w:rPr>
              <w:t>Init/Reserved/Standby/Charging/Full_Charge/FODError/DeviceError/SystemError/NVMError/APPError/ErrorComm</w:t>
            </w:r>
          </w:p>
        </w:tc>
      </w:tr>
      <w:tr w:rsidR="00EA57EB" w:rsidRPr="00211C19" w14:paraId="136ABACF" w14:textId="77777777" w:rsidTr="00EA57EB">
        <w:trPr>
          <w:trHeight w:val="20"/>
        </w:trPr>
        <w:tc>
          <w:tcPr>
            <w:tcW w:w="462" w:type="pct"/>
            <w:vMerge/>
            <w:shd w:val="clear" w:color="auto" w:fill="auto"/>
            <w:vAlign w:val="center"/>
          </w:tcPr>
          <w:p w14:paraId="5FE6A8C3" w14:textId="77777777" w:rsidR="00EA57EB" w:rsidRPr="00211C19" w:rsidRDefault="00EA57EB" w:rsidP="00124D58">
            <w:pPr>
              <w:jc w:val="center"/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</w:p>
        </w:tc>
        <w:tc>
          <w:tcPr>
            <w:tcW w:w="1308" w:type="pct"/>
            <w:shd w:val="clear" w:color="auto" w:fill="auto"/>
          </w:tcPr>
          <w:p w14:paraId="2EE535F4" w14:textId="77777777" w:rsidR="00EA57EB" w:rsidRPr="008E606C" w:rsidRDefault="00EA57EB" w:rsidP="00445CC7">
            <w:pPr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 w:rsidRPr="008E606C">
              <w:rPr>
                <w:rFonts w:eastAsia="현대하모니 L" w:cs="Calibri"/>
                <w:color w:val="000000" w:themeColor="dark1"/>
                <w:sz w:val="16"/>
                <w:szCs w:val="16"/>
              </w:rPr>
              <w:t>Input_OPT_WPCSWOption</w:t>
            </w:r>
          </w:p>
        </w:tc>
        <w:tc>
          <w:tcPr>
            <w:tcW w:w="3230" w:type="pct"/>
            <w:shd w:val="clear" w:color="auto" w:fill="auto"/>
            <w:vAlign w:val="center"/>
          </w:tcPr>
          <w:p w14:paraId="2A53A7CF" w14:textId="77777777" w:rsidR="00EA57EB" w:rsidRPr="00211C19" w:rsidRDefault="00EA57EB" w:rsidP="00124D58">
            <w:pPr>
              <w:rPr>
                <w:rFonts w:eastAsia="현대하모니 L" w:cs="Calibri"/>
                <w:sz w:val="16"/>
              </w:rPr>
            </w:pPr>
            <w:r w:rsidRPr="00211C19">
              <w:rPr>
                <w:rFonts w:eastAsia="현대하모니 L" w:cs="Calibri"/>
                <w:sz w:val="16"/>
              </w:rPr>
              <w:t>WPC SW State Value</w:t>
            </w:r>
          </w:p>
          <w:p w14:paraId="665985B1" w14:textId="77777777" w:rsidR="00EA57EB" w:rsidRPr="00211C19" w:rsidRDefault="00EA57EB" w:rsidP="00124D58">
            <w:pPr>
              <w:rPr>
                <w:rFonts w:eastAsia="현대하모니 L" w:cs="Calibri"/>
                <w:sz w:val="16"/>
              </w:rPr>
            </w:pPr>
            <w:r w:rsidRPr="00406E6D">
              <w:rPr>
                <w:rFonts w:eastAsia="현대하모니 L" w:cs="Calibri"/>
                <w:sz w:val="16"/>
              </w:rPr>
              <w:t>0x0:Default/0x1:Off (Disable)/0x2:On (Enable)/0x3:Invalid</w:t>
            </w:r>
          </w:p>
        </w:tc>
      </w:tr>
      <w:tr w:rsidR="00EA57EB" w:rsidRPr="00211C19" w14:paraId="38EFE68D" w14:textId="77777777" w:rsidTr="00EA57EB">
        <w:trPr>
          <w:trHeight w:val="20"/>
        </w:trPr>
        <w:tc>
          <w:tcPr>
            <w:tcW w:w="462" w:type="pct"/>
            <w:vMerge/>
            <w:shd w:val="clear" w:color="auto" w:fill="auto"/>
            <w:vAlign w:val="center"/>
          </w:tcPr>
          <w:p w14:paraId="008D5312" w14:textId="77777777" w:rsidR="00EA57EB" w:rsidRPr="00211C19" w:rsidRDefault="00EA57EB" w:rsidP="00124D58">
            <w:pPr>
              <w:jc w:val="center"/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</w:p>
        </w:tc>
        <w:tc>
          <w:tcPr>
            <w:tcW w:w="1308" w:type="pct"/>
            <w:shd w:val="clear" w:color="auto" w:fill="auto"/>
          </w:tcPr>
          <w:p w14:paraId="48B89209" w14:textId="77777777" w:rsidR="00EA57EB" w:rsidRPr="008E606C" w:rsidRDefault="00EA57EB" w:rsidP="00445CC7">
            <w:pPr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 w:rsidRPr="008E606C">
              <w:rPr>
                <w:rFonts w:eastAsia="현대하모니 L" w:cs="Calibri"/>
                <w:color w:val="000000" w:themeColor="dark1"/>
                <w:sz w:val="16"/>
                <w:szCs w:val="16"/>
              </w:rPr>
              <w:t>Input_OPT_b_WPCStatus</w:t>
            </w:r>
          </w:p>
        </w:tc>
        <w:tc>
          <w:tcPr>
            <w:tcW w:w="3230" w:type="pct"/>
            <w:shd w:val="clear" w:color="auto" w:fill="auto"/>
            <w:vAlign w:val="center"/>
          </w:tcPr>
          <w:p w14:paraId="6BC73B75" w14:textId="77777777" w:rsidR="00EA57EB" w:rsidRPr="00211C19" w:rsidRDefault="00EA57EB" w:rsidP="00124D58">
            <w:pPr>
              <w:pStyle w:val="aff7"/>
              <w:rPr>
                <w:rFonts w:ascii="Calibri" w:eastAsia="현대하모니 L" w:hAnsi="Calibri" w:cs="Calibri"/>
                <w:color w:val="000000" w:themeColor="dark1"/>
                <w:sz w:val="16"/>
                <w:szCs w:val="16"/>
              </w:rPr>
            </w:pPr>
            <w:r w:rsidRPr="00211C19">
              <w:rPr>
                <w:rFonts w:ascii="Calibri" w:eastAsia="현대하모니 L" w:hAnsi="Calibri" w:cs="Calibri"/>
                <w:color w:val="000000" w:themeColor="dark1"/>
                <w:sz w:val="16"/>
                <w:szCs w:val="16"/>
              </w:rPr>
              <w:t xml:space="preserve">WPC Mode Status Flag </w:t>
            </w:r>
          </w:p>
          <w:p w14:paraId="5540FB27" w14:textId="77777777" w:rsidR="00EA57EB" w:rsidRPr="00211C19" w:rsidRDefault="00EA57EB" w:rsidP="00124D58">
            <w:pPr>
              <w:pStyle w:val="aff7"/>
              <w:rPr>
                <w:rFonts w:ascii="Calibri" w:eastAsia="현대하모니 L" w:hAnsi="Calibri" w:cs="Calibri"/>
                <w:color w:val="000000" w:themeColor="dark1"/>
                <w:sz w:val="16"/>
                <w:szCs w:val="16"/>
              </w:rPr>
            </w:pPr>
            <w:r>
              <w:rPr>
                <w:rFonts w:ascii="Calibri" w:eastAsia="현대하모니 L" w:hAnsi="Calibri" w:cs="Calibri"/>
                <w:color w:val="000000" w:themeColor="dark1"/>
                <w:sz w:val="16"/>
                <w:szCs w:val="16"/>
              </w:rPr>
              <w:t>Off/WPC Mode</w:t>
            </w:r>
          </w:p>
        </w:tc>
      </w:tr>
      <w:tr w:rsidR="00EA57EB" w:rsidRPr="00211C19" w14:paraId="10A800A8" w14:textId="77777777" w:rsidTr="00EA57EB">
        <w:trPr>
          <w:trHeight w:val="20"/>
        </w:trPr>
        <w:tc>
          <w:tcPr>
            <w:tcW w:w="462" w:type="pct"/>
            <w:vMerge/>
            <w:shd w:val="clear" w:color="auto" w:fill="auto"/>
            <w:vAlign w:val="center"/>
          </w:tcPr>
          <w:p w14:paraId="666C91D4" w14:textId="77777777" w:rsidR="00EA57EB" w:rsidRPr="00211C19" w:rsidRDefault="00EA57EB" w:rsidP="00124D58">
            <w:pPr>
              <w:jc w:val="center"/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</w:p>
        </w:tc>
        <w:tc>
          <w:tcPr>
            <w:tcW w:w="1308" w:type="pct"/>
            <w:shd w:val="clear" w:color="auto" w:fill="auto"/>
          </w:tcPr>
          <w:p w14:paraId="6E234D5A" w14:textId="77777777" w:rsidR="00EA57EB" w:rsidRPr="008E606C" w:rsidRDefault="00EA57EB" w:rsidP="00445CC7">
            <w:pPr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 w:rsidRPr="008E606C">
              <w:rPr>
                <w:rFonts w:eastAsia="현대하모니 L" w:cs="Calibri"/>
                <w:color w:val="000000" w:themeColor="dark1"/>
                <w:sz w:val="16"/>
                <w:szCs w:val="16"/>
              </w:rPr>
              <w:t>Input_OPT_b_LFState</w:t>
            </w:r>
          </w:p>
        </w:tc>
        <w:tc>
          <w:tcPr>
            <w:tcW w:w="3230" w:type="pct"/>
            <w:shd w:val="clear" w:color="auto" w:fill="auto"/>
            <w:vAlign w:val="center"/>
          </w:tcPr>
          <w:p w14:paraId="5B5B5FA5" w14:textId="77777777" w:rsidR="00EA57EB" w:rsidRPr="00211C19" w:rsidRDefault="00EA57EB" w:rsidP="00124D58">
            <w:pPr>
              <w:pStyle w:val="aff7"/>
              <w:rPr>
                <w:rFonts w:ascii="Calibri" w:eastAsia="현대하모니 L" w:hAnsi="Calibri" w:cs="Calibri"/>
                <w:color w:val="000000" w:themeColor="dark1"/>
                <w:sz w:val="16"/>
                <w:szCs w:val="16"/>
              </w:rPr>
            </w:pPr>
            <w:r w:rsidRPr="00211C19">
              <w:rPr>
                <w:rFonts w:ascii="Calibri" w:eastAsia="현대하모니 L" w:hAnsi="Calibri" w:cs="Calibri"/>
                <w:color w:val="000000" w:themeColor="dark1"/>
                <w:sz w:val="16"/>
                <w:szCs w:val="16"/>
              </w:rPr>
              <w:t>SMK-LF Searching State</w:t>
            </w:r>
          </w:p>
          <w:p w14:paraId="5B7110C9" w14:textId="77777777" w:rsidR="00EA57EB" w:rsidRPr="00211C19" w:rsidRDefault="00EA57EB" w:rsidP="00124D58">
            <w:pPr>
              <w:keepNext/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 w:rsidRPr="00211C19">
              <w:rPr>
                <w:rFonts w:eastAsia="현대하모니 L" w:cs="Calibri"/>
                <w:color w:val="000000" w:themeColor="dark1"/>
                <w:sz w:val="16"/>
                <w:szCs w:val="16"/>
              </w:rPr>
              <w:t>- Off: WPC Enable</w:t>
            </w:r>
          </w:p>
          <w:p w14:paraId="1B9DD2AD" w14:textId="77777777" w:rsidR="00EA57EB" w:rsidRPr="00211C19" w:rsidRDefault="00EA57EB" w:rsidP="00124D58">
            <w:pPr>
              <w:keepNext/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 w:rsidRPr="00211C19">
              <w:rPr>
                <w:rFonts w:eastAsia="현대하모니 L" w:cs="Calibri"/>
                <w:color w:val="000000" w:themeColor="dark1"/>
                <w:sz w:val="16"/>
                <w:szCs w:val="16"/>
              </w:rPr>
              <w:t>- On: WPC Disable</w:t>
            </w:r>
            <w:r w:rsidRPr="00211C19">
              <w:rPr>
                <w:rFonts w:eastAsia="바탕" w:cs="Calibri"/>
                <w:color w:val="000000" w:themeColor="dark1"/>
                <w:sz w:val="16"/>
                <w:szCs w:val="16"/>
              </w:rPr>
              <w:t> </w:t>
            </w:r>
          </w:p>
        </w:tc>
      </w:tr>
      <w:tr w:rsidR="00EA57EB" w:rsidRPr="00211C19" w14:paraId="61E30861" w14:textId="77777777" w:rsidTr="00EA57EB">
        <w:trPr>
          <w:trHeight w:val="20"/>
        </w:trPr>
        <w:tc>
          <w:tcPr>
            <w:tcW w:w="462" w:type="pct"/>
            <w:vMerge/>
            <w:shd w:val="clear" w:color="auto" w:fill="auto"/>
            <w:vAlign w:val="center"/>
          </w:tcPr>
          <w:p w14:paraId="182DDD4A" w14:textId="77777777" w:rsidR="00EA57EB" w:rsidRPr="00211C19" w:rsidRDefault="00EA57EB" w:rsidP="00124D58">
            <w:pPr>
              <w:jc w:val="center"/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</w:p>
        </w:tc>
        <w:tc>
          <w:tcPr>
            <w:tcW w:w="1308" w:type="pct"/>
            <w:shd w:val="clear" w:color="auto" w:fill="auto"/>
          </w:tcPr>
          <w:p w14:paraId="328F1276" w14:textId="77777777" w:rsidR="00EA57EB" w:rsidRPr="008E606C" w:rsidRDefault="00EA57EB" w:rsidP="00445CC7">
            <w:pPr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 w:rsidRPr="008E606C">
              <w:rPr>
                <w:rFonts w:eastAsia="현대하모니 L" w:cs="Calibri"/>
                <w:color w:val="000000" w:themeColor="dark1"/>
                <w:sz w:val="16"/>
                <w:szCs w:val="16"/>
              </w:rPr>
              <w:t>Input_OPT_b_CurrentFault</w:t>
            </w:r>
          </w:p>
        </w:tc>
        <w:tc>
          <w:tcPr>
            <w:tcW w:w="3230" w:type="pct"/>
            <w:shd w:val="clear" w:color="auto" w:fill="auto"/>
            <w:vAlign w:val="center"/>
          </w:tcPr>
          <w:p w14:paraId="35C403A6" w14:textId="77777777" w:rsidR="00EA57EB" w:rsidRPr="00211C19" w:rsidRDefault="00EA57EB" w:rsidP="00124D58">
            <w:pPr>
              <w:pStyle w:val="aff7"/>
              <w:rPr>
                <w:rFonts w:ascii="Calibri" w:eastAsia="현대하모니 L" w:hAnsi="Calibri" w:cs="Calibri"/>
                <w:color w:val="000000" w:themeColor="dark1"/>
                <w:sz w:val="16"/>
                <w:szCs w:val="16"/>
              </w:rPr>
            </w:pPr>
            <w:r w:rsidRPr="00211C19">
              <w:rPr>
                <w:rFonts w:ascii="Calibri" w:eastAsia="현대하모니 L" w:hAnsi="Calibri" w:cs="Calibri"/>
                <w:color w:val="000000" w:themeColor="dark1"/>
                <w:sz w:val="16"/>
                <w:szCs w:val="16"/>
              </w:rPr>
              <w:t>Current Fault Status</w:t>
            </w:r>
          </w:p>
          <w:p w14:paraId="3BCCB56C" w14:textId="77777777" w:rsidR="00EA57EB" w:rsidRPr="00211C19" w:rsidRDefault="00EA57EB" w:rsidP="00124D58">
            <w:pPr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 w:rsidRPr="00211C19">
              <w:rPr>
                <w:rFonts w:eastAsia="현대하모니 L" w:cs="Calibri"/>
                <w:color w:val="000000" w:themeColor="dark1"/>
                <w:sz w:val="16"/>
                <w:szCs w:val="16"/>
              </w:rPr>
              <w:t>- Off: WPC Enable</w:t>
            </w:r>
          </w:p>
          <w:p w14:paraId="3758B9F7" w14:textId="77777777" w:rsidR="00EA57EB" w:rsidRPr="00211C19" w:rsidRDefault="00EA57EB" w:rsidP="00124D58">
            <w:pPr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 w:rsidRPr="00211C19">
              <w:rPr>
                <w:rFonts w:eastAsia="현대하모니 L" w:cs="Calibri"/>
                <w:color w:val="000000" w:themeColor="dark1"/>
                <w:sz w:val="16"/>
                <w:szCs w:val="16"/>
              </w:rPr>
              <w:t>- On: WPC Disable</w:t>
            </w:r>
            <w:r w:rsidRPr="00211C19">
              <w:rPr>
                <w:rFonts w:eastAsia="바탕" w:cs="Calibri"/>
                <w:color w:val="000000" w:themeColor="dark1"/>
                <w:sz w:val="16"/>
                <w:szCs w:val="16"/>
              </w:rPr>
              <w:t> </w:t>
            </w:r>
          </w:p>
        </w:tc>
      </w:tr>
      <w:tr w:rsidR="00EA57EB" w:rsidRPr="00211C19" w14:paraId="54EA637F" w14:textId="77777777" w:rsidTr="00EA57EB">
        <w:trPr>
          <w:trHeight w:val="20"/>
        </w:trPr>
        <w:tc>
          <w:tcPr>
            <w:tcW w:w="462" w:type="pct"/>
            <w:vMerge/>
            <w:shd w:val="clear" w:color="auto" w:fill="auto"/>
            <w:vAlign w:val="center"/>
          </w:tcPr>
          <w:p w14:paraId="5DC54E4C" w14:textId="77777777" w:rsidR="00EA57EB" w:rsidRPr="00211C19" w:rsidRDefault="00EA57EB" w:rsidP="00124D58">
            <w:pPr>
              <w:jc w:val="center"/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</w:p>
        </w:tc>
        <w:tc>
          <w:tcPr>
            <w:tcW w:w="1308" w:type="pct"/>
            <w:shd w:val="clear" w:color="auto" w:fill="auto"/>
          </w:tcPr>
          <w:p w14:paraId="7559AA60" w14:textId="77777777" w:rsidR="00EA57EB" w:rsidRPr="008E606C" w:rsidRDefault="00EA57EB" w:rsidP="00445CC7">
            <w:pPr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 w:rsidRPr="008E606C">
              <w:rPr>
                <w:rFonts w:eastAsia="현대하모니 L" w:cs="Calibri"/>
                <w:color w:val="000000" w:themeColor="dark1"/>
                <w:sz w:val="16"/>
                <w:szCs w:val="16"/>
              </w:rPr>
              <w:t>Input_OPT_b_TempSensorFault</w:t>
            </w:r>
          </w:p>
        </w:tc>
        <w:tc>
          <w:tcPr>
            <w:tcW w:w="3230" w:type="pct"/>
            <w:shd w:val="clear" w:color="auto" w:fill="auto"/>
            <w:vAlign w:val="center"/>
          </w:tcPr>
          <w:p w14:paraId="0BEA0CE1" w14:textId="77777777" w:rsidR="00EA57EB" w:rsidRPr="00211C19" w:rsidRDefault="00EA57EB" w:rsidP="00124D58">
            <w:pPr>
              <w:pStyle w:val="aff7"/>
              <w:rPr>
                <w:rFonts w:ascii="Calibri" w:eastAsia="현대하모니 L" w:hAnsi="Calibri" w:cs="Calibri"/>
                <w:color w:val="000000" w:themeColor="dark1"/>
                <w:sz w:val="16"/>
                <w:szCs w:val="16"/>
              </w:rPr>
            </w:pPr>
            <w:r w:rsidRPr="00211C19">
              <w:rPr>
                <w:rFonts w:ascii="Calibri" w:eastAsia="현대하모니 L" w:hAnsi="Calibri" w:cs="Calibri"/>
                <w:color w:val="000000" w:themeColor="dark1"/>
                <w:sz w:val="16"/>
                <w:szCs w:val="16"/>
              </w:rPr>
              <w:t>Temperature Sensor Fault Status</w:t>
            </w:r>
          </w:p>
          <w:p w14:paraId="2CFCCBB6" w14:textId="77777777" w:rsidR="00EA57EB" w:rsidRPr="00211C19" w:rsidRDefault="00EA57EB" w:rsidP="00124D58">
            <w:pPr>
              <w:pStyle w:val="aff7"/>
              <w:rPr>
                <w:rFonts w:ascii="Calibri" w:eastAsia="현대하모니 L" w:hAnsi="Calibri" w:cs="Calibri"/>
                <w:color w:val="000000" w:themeColor="dark1"/>
                <w:sz w:val="16"/>
                <w:szCs w:val="16"/>
              </w:rPr>
            </w:pPr>
            <w:r w:rsidRPr="00211C19">
              <w:rPr>
                <w:rFonts w:ascii="Calibri" w:eastAsia="현대하모니 L" w:hAnsi="Calibri" w:cs="Calibri"/>
                <w:color w:val="000000" w:themeColor="dark1"/>
                <w:sz w:val="16"/>
                <w:szCs w:val="16"/>
              </w:rPr>
              <w:t>- Off: WPC Enable</w:t>
            </w:r>
          </w:p>
          <w:p w14:paraId="791FD2E4" w14:textId="77777777" w:rsidR="00EA57EB" w:rsidRPr="00211C19" w:rsidRDefault="00EA57EB" w:rsidP="00124D58">
            <w:pPr>
              <w:pStyle w:val="aff7"/>
              <w:rPr>
                <w:rFonts w:ascii="Calibri" w:eastAsia="현대하모니 L" w:hAnsi="Calibri" w:cs="Calibri"/>
                <w:color w:val="000000" w:themeColor="dark1"/>
                <w:sz w:val="16"/>
                <w:szCs w:val="16"/>
              </w:rPr>
            </w:pPr>
            <w:r w:rsidRPr="00211C19">
              <w:rPr>
                <w:rFonts w:ascii="Calibri" w:eastAsia="현대하모니 L" w:hAnsi="Calibri" w:cs="Calibri"/>
                <w:color w:val="000000" w:themeColor="dark1"/>
                <w:sz w:val="16"/>
                <w:szCs w:val="16"/>
              </w:rPr>
              <w:t>- On: WPC Disable</w:t>
            </w:r>
            <w:r w:rsidRPr="00211C19">
              <w:rPr>
                <w:rFonts w:ascii="Calibri" w:eastAsia="바탕" w:hAnsi="Calibri" w:cs="Calibri"/>
                <w:color w:val="000000" w:themeColor="dark1"/>
                <w:sz w:val="16"/>
                <w:szCs w:val="16"/>
              </w:rPr>
              <w:t> </w:t>
            </w:r>
          </w:p>
        </w:tc>
      </w:tr>
      <w:tr w:rsidR="00EA57EB" w:rsidRPr="00211C19" w14:paraId="6A6594CA" w14:textId="77777777" w:rsidTr="00EA57EB">
        <w:trPr>
          <w:trHeight w:val="20"/>
        </w:trPr>
        <w:tc>
          <w:tcPr>
            <w:tcW w:w="462" w:type="pct"/>
            <w:vMerge/>
            <w:shd w:val="clear" w:color="auto" w:fill="auto"/>
            <w:vAlign w:val="center"/>
          </w:tcPr>
          <w:p w14:paraId="3EF7E3EA" w14:textId="77777777" w:rsidR="00EA57EB" w:rsidRPr="00211C19" w:rsidRDefault="00EA57EB" w:rsidP="00124D58">
            <w:pPr>
              <w:jc w:val="center"/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</w:p>
        </w:tc>
        <w:tc>
          <w:tcPr>
            <w:tcW w:w="1308" w:type="pct"/>
            <w:shd w:val="clear" w:color="auto" w:fill="auto"/>
          </w:tcPr>
          <w:p w14:paraId="46EF6D9C" w14:textId="77777777" w:rsidR="00EA57EB" w:rsidRPr="008E606C" w:rsidRDefault="00EA57EB" w:rsidP="00445CC7">
            <w:pPr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 w:rsidRPr="008E606C">
              <w:rPr>
                <w:rFonts w:eastAsia="현대하모니 L" w:cs="Calibri"/>
                <w:color w:val="000000" w:themeColor="dark1"/>
                <w:sz w:val="16"/>
                <w:szCs w:val="16"/>
              </w:rPr>
              <w:t>Input_OPT_b_TemperatureFault</w:t>
            </w:r>
          </w:p>
        </w:tc>
        <w:tc>
          <w:tcPr>
            <w:tcW w:w="3230" w:type="pct"/>
            <w:shd w:val="clear" w:color="auto" w:fill="auto"/>
            <w:vAlign w:val="center"/>
          </w:tcPr>
          <w:p w14:paraId="6A4CDF33" w14:textId="77777777" w:rsidR="00EA57EB" w:rsidRPr="00211C19" w:rsidRDefault="00EA57EB" w:rsidP="00124D58">
            <w:pPr>
              <w:pStyle w:val="aff7"/>
              <w:rPr>
                <w:rFonts w:ascii="Calibri" w:eastAsia="현대하모니 L" w:hAnsi="Calibri" w:cs="Calibri"/>
                <w:color w:val="000000" w:themeColor="dark1"/>
                <w:sz w:val="16"/>
                <w:szCs w:val="16"/>
              </w:rPr>
            </w:pPr>
            <w:r w:rsidRPr="00211C19">
              <w:rPr>
                <w:rFonts w:ascii="Calibri" w:eastAsia="현대하모니 L" w:hAnsi="Calibri" w:cs="Calibri"/>
                <w:color w:val="000000" w:themeColor="dark1"/>
                <w:sz w:val="16"/>
                <w:szCs w:val="16"/>
              </w:rPr>
              <w:t xml:space="preserve">Temperature Fault Status  </w:t>
            </w:r>
          </w:p>
          <w:p w14:paraId="221B8617" w14:textId="77777777" w:rsidR="00EA57EB" w:rsidRPr="00211C19" w:rsidRDefault="00EA57EB" w:rsidP="00124D58">
            <w:pPr>
              <w:pStyle w:val="aff7"/>
              <w:rPr>
                <w:rFonts w:ascii="Calibri" w:eastAsia="현대하모니 L" w:hAnsi="Calibri" w:cs="Calibri"/>
                <w:color w:val="000000" w:themeColor="dark1"/>
                <w:sz w:val="16"/>
                <w:szCs w:val="16"/>
              </w:rPr>
            </w:pPr>
            <w:r w:rsidRPr="00211C19">
              <w:rPr>
                <w:rFonts w:ascii="Calibri" w:eastAsia="현대하모니 L" w:hAnsi="Calibri" w:cs="Calibri"/>
                <w:color w:val="000000" w:themeColor="dark1"/>
                <w:sz w:val="16"/>
                <w:szCs w:val="16"/>
              </w:rPr>
              <w:t>- Off: WPC Enable</w:t>
            </w:r>
          </w:p>
          <w:p w14:paraId="14F3DCAD" w14:textId="77777777" w:rsidR="00EA57EB" w:rsidRPr="00211C19" w:rsidRDefault="00EA57EB" w:rsidP="00124D58">
            <w:pPr>
              <w:pStyle w:val="aff7"/>
              <w:rPr>
                <w:rFonts w:ascii="Calibri" w:eastAsia="현대하모니 L" w:hAnsi="Calibri" w:cs="Calibri"/>
                <w:color w:val="000000" w:themeColor="dark1"/>
                <w:sz w:val="16"/>
                <w:szCs w:val="16"/>
              </w:rPr>
            </w:pPr>
            <w:r w:rsidRPr="00211C19">
              <w:rPr>
                <w:rFonts w:ascii="Calibri" w:eastAsia="현대하모니 L" w:hAnsi="Calibri" w:cs="Calibri"/>
                <w:color w:val="000000" w:themeColor="dark1"/>
                <w:sz w:val="16"/>
                <w:szCs w:val="16"/>
              </w:rPr>
              <w:t>- On: WPC Disable</w:t>
            </w:r>
            <w:r w:rsidRPr="00211C19">
              <w:rPr>
                <w:rFonts w:ascii="Calibri" w:eastAsia="바탕" w:hAnsi="Calibri" w:cs="Calibri"/>
                <w:color w:val="000000" w:themeColor="dark1"/>
                <w:sz w:val="16"/>
                <w:szCs w:val="16"/>
              </w:rPr>
              <w:t> </w:t>
            </w:r>
          </w:p>
        </w:tc>
      </w:tr>
      <w:tr w:rsidR="00EA57EB" w:rsidRPr="00211C19" w14:paraId="7108FDCD" w14:textId="77777777" w:rsidTr="00EA57EB">
        <w:trPr>
          <w:trHeight w:val="20"/>
        </w:trPr>
        <w:tc>
          <w:tcPr>
            <w:tcW w:w="462" w:type="pct"/>
            <w:vMerge/>
            <w:shd w:val="clear" w:color="auto" w:fill="auto"/>
            <w:vAlign w:val="center"/>
          </w:tcPr>
          <w:p w14:paraId="5609EF36" w14:textId="77777777" w:rsidR="00EA57EB" w:rsidRPr="00211C19" w:rsidRDefault="00EA57EB" w:rsidP="00124D58">
            <w:pPr>
              <w:jc w:val="center"/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</w:p>
        </w:tc>
        <w:tc>
          <w:tcPr>
            <w:tcW w:w="1308" w:type="pct"/>
            <w:shd w:val="clear" w:color="auto" w:fill="auto"/>
          </w:tcPr>
          <w:p w14:paraId="562ABEB0" w14:textId="77777777" w:rsidR="00EA57EB" w:rsidRPr="008E606C" w:rsidRDefault="00EA57EB" w:rsidP="00445CC7">
            <w:pPr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 w:rsidRPr="008E606C">
              <w:rPr>
                <w:rFonts w:eastAsia="현대하모니 L" w:cs="Calibri"/>
                <w:color w:val="000000" w:themeColor="dark1"/>
                <w:sz w:val="16"/>
                <w:szCs w:val="16"/>
              </w:rPr>
              <w:t>Input_OPT_b_FODFault</w:t>
            </w:r>
          </w:p>
        </w:tc>
        <w:tc>
          <w:tcPr>
            <w:tcW w:w="3230" w:type="pct"/>
            <w:shd w:val="clear" w:color="auto" w:fill="auto"/>
            <w:vAlign w:val="center"/>
          </w:tcPr>
          <w:p w14:paraId="40E23822" w14:textId="77777777" w:rsidR="00EA57EB" w:rsidRPr="00211C19" w:rsidRDefault="00EA57EB" w:rsidP="00124D58">
            <w:pPr>
              <w:pStyle w:val="aff7"/>
              <w:rPr>
                <w:rFonts w:ascii="Calibri" w:eastAsia="현대하모니 L" w:hAnsi="Calibri" w:cs="Calibri"/>
                <w:color w:val="000000" w:themeColor="dark1"/>
                <w:sz w:val="16"/>
                <w:szCs w:val="16"/>
              </w:rPr>
            </w:pPr>
            <w:r w:rsidRPr="00211C19">
              <w:rPr>
                <w:rFonts w:ascii="Calibri" w:eastAsia="현대하모니 L" w:hAnsi="Calibri" w:cs="Calibri"/>
                <w:color w:val="000000" w:themeColor="dark1"/>
                <w:sz w:val="16"/>
                <w:szCs w:val="16"/>
              </w:rPr>
              <w:t>FOD Result</w:t>
            </w:r>
          </w:p>
          <w:p w14:paraId="41905428" w14:textId="77777777" w:rsidR="00EA57EB" w:rsidRPr="00211C19" w:rsidRDefault="00EA57EB" w:rsidP="00124D58">
            <w:pPr>
              <w:pStyle w:val="aff7"/>
              <w:rPr>
                <w:rFonts w:ascii="Calibri" w:eastAsia="현대하모니 L" w:hAnsi="Calibri" w:cs="Calibri"/>
                <w:color w:val="000000" w:themeColor="dark1"/>
                <w:sz w:val="16"/>
                <w:szCs w:val="16"/>
              </w:rPr>
            </w:pPr>
            <w:r w:rsidRPr="00211C19">
              <w:rPr>
                <w:rFonts w:ascii="Calibri" w:eastAsia="현대하모니 L" w:hAnsi="Calibri" w:cs="Calibri"/>
                <w:color w:val="000000" w:themeColor="dark1"/>
                <w:sz w:val="16"/>
                <w:szCs w:val="16"/>
              </w:rPr>
              <w:t>- Off: Normal</w:t>
            </w:r>
          </w:p>
          <w:p w14:paraId="58F95A45" w14:textId="77777777" w:rsidR="00EA57EB" w:rsidRPr="00211C19" w:rsidRDefault="00EA57EB" w:rsidP="00124D58">
            <w:pPr>
              <w:pStyle w:val="aff7"/>
              <w:rPr>
                <w:rFonts w:ascii="Calibri" w:eastAsia="현대하모니 L" w:hAnsi="Calibri" w:cs="Calibri"/>
                <w:color w:val="000000" w:themeColor="dark1"/>
                <w:sz w:val="16"/>
                <w:szCs w:val="16"/>
              </w:rPr>
            </w:pPr>
            <w:r w:rsidRPr="00211C19">
              <w:rPr>
                <w:rFonts w:ascii="Calibri" w:eastAsia="현대하모니 L" w:hAnsi="Calibri" w:cs="Calibri"/>
                <w:color w:val="000000" w:themeColor="dark1"/>
                <w:sz w:val="16"/>
                <w:szCs w:val="16"/>
              </w:rPr>
              <w:t>- On: Error</w:t>
            </w:r>
          </w:p>
        </w:tc>
      </w:tr>
      <w:tr w:rsidR="00EA57EB" w:rsidRPr="00211C19" w14:paraId="708894E7" w14:textId="77777777" w:rsidTr="00EA57EB">
        <w:trPr>
          <w:trHeight w:val="20"/>
        </w:trPr>
        <w:tc>
          <w:tcPr>
            <w:tcW w:w="462" w:type="pct"/>
            <w:vMerge w:val="restart"/>
            <w:shd w:val="clear" w:color="auto" w:fill="auto"/>
            <w:vAlign w:val="center"/>
          </w:tcPr>
          <w:p w14:paraId="00FDA187" w14:textId="77777777" w:rsidR="00EA57EB" w:rsidRPr="00211C19" w:rsidRDefault="00EA57EB" w:rsidP="00124D58">
            <w:pPr>
              <w:jc w:val="center"/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 w:rsidRPr="00211C19">
              <w:rPr>
                <w:rFonts w:eastAsia="현대하모니 L" w:cs="Calibri"/>
                <w:color w:val="000000" w:themeColor="dark1"/>
                <w:sz w:val="16"/>
                <w:szCs w:val="16"/>
              </w:rPr>
              <w:t>Internal</w:t>
            </w:r>
          </w:p>
        </w:tc>
        <w:tc>
          <w:tcPr>
            <w:tcW w:w="1308" w:type="pct"/>
            <w:shd w:val="clear" w:color="auto" w:fill="auto"/>
            <w:vAlign w:val="center"/>
          </w:tcPr>
          <w:p w14:paraId="1D2A7BDB" w14:textId="77777777" w:rsidR="00EA57EB" w:rsidRPr="00211C19" w:rsidRDefault="00EA57EB" w:rsidP="00465BF3">
            <w:pPr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 w:rsidRPr="00211C19">
              <w:rPr>
                <w:rFonts w:eastAsia="현대하모니 L" w:cs="Calibri"/>
                <w:color w:val="000000" w:themeColor="dark1"/>
                <w:sz w:val="16"/>
                <w:szCs w:val="16"/>
              </w:rPr>
              <w:t>b_WarnClearEnable</w:t>
            </w:r>
          </w:p>
        </w:tc>
        <w:tc>
          <w:tcPr>
            <w:tcW w:w="3230" w:type="pct"/>
            <w:shd w:val="clear" w:color="auto" w:fill="auto"/>
            <w:vAlign w:val="center"/>
          </w:tcPr>
          <w:p w14:paraId="01DE42CD" w14:textId="77777777" w:rsidR="00EA57EB" w:rsidRPr="00211C19" w:rsidRDefault="00EA57EB" w:rsidP="00465BF3">
            <w:pPr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 w:rsidRPr="00211C19">
              <w:rPr>
                <w:rFonts w:eastAsia="현대하모니 L" w:cs="Calibri"/>
                <w:color w:val="000000" w:themeColor="dark1"/>
                <w:sz w:val="16"/>
                <w:szCs w:val="16"/>
              </w:rPr>
              <w:t>Enable to Clear Warning Flag</w:t>
            </w:r>
          </w:p>
          <w:p w14:paraId="46B560F7" w14:textId="77777777" w:rsidR="00EA57EB" w:rsidRPr="00211C19" w:rsidRDefault="00EA57EB" w:rsidP="00465BF3">
            <w:pPr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 w:rsidRPr="00211C19">
              <w:rPr>
                <w:rFonts w:eastAsia="현대하모니 L" w:cs="Calibri"/>
                <w:color w:val="000000" w:themeColor="dark1"/>
                <w:sz w:val="16"/>
                <w:szCs w:val="16"/>
              </w:rPr>
              <w:t>- Off: Not Warning</w:t>
            </w:r>
          </w:p>
          <w:p w14:paraId="3755C58D" w14:textId="77777777" w:rsidR="00EA57EB" w:rsidRPr="00211C19" w:rsidRDefault="00EA57EB" w:rsidP="00465BF3">
            <w:pPr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 w:rsidRPr="00211C19">
              <w:rPr>
                <w:rFonts w:eastAsia="현대하모니 L" w:cs="Calibri"/>
                <w:color w:val="000000" w:themeColor="dark1"/>
                <w:sz w:val="16"/>
                <w:szCs w:val="16"/>
              </w:rPr>
              <w:t>- On: Warning</w:t>
            </w:r>
          </w:p>
        </w:tc>
      </w:tr>
      <w:tr w:rsidR="00EA57EB" w:rsidRPr="00211C19" w14:paraId="084C5D4E" w14:textId="77777777" w:rsidTr="00EA57EB">
        <w:trPr>
          <w:trHeight w:val="20"/>
        </w:trPr>
        <w:tc>
          <w:tcPr>
            <w:tcW w:w="462" w:type="pct"/>
            <w:vMerge/>
            <w:shd w:val="clear" w:color="auto" w:fill="auto"/>
            <w:vAlign w:val="center"/>
          </w:tcPr>
          <w:p w14:paraId="42C54439" w14:textId="77777777" w:rsidR="00EA57EB" w:rsidRPr="00211C19" w:rsidRDefault="00EA57EB" w:rsidP="00124D58">
            <w:pPr>
              <w:jc w:val="center"/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</w:p>
        </w:tc>
        <w:tc>
          <w:tcPr>
            <w:tcW w:w="1308" w:type="pct"/>
            <w:shd w:val="clear" w:color="auto" w:fill="auto"/>
            <w:vAlign w:val="center"/>
          </w:tcPr>
          <w:p w14:paraId="24D72489" w14:textId="77777777" w:rsidR="00EA57EB" w:rsidRPr="00211C19" w:rsidRDefault="00EA57EB" w:rsidP="00465BF3">
            <w:pPr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 w:rsidRPr="00211C19">
              <w:rPr>
                <w:rFonts w:eastAsia="현대하모니 L" w:cs="Calibri"/>
                <w:color w:val="000000" w:themeColor="dark1"/>
                <w:sz w:val="16"/>
                <w:szCs w:val="16"/>
              </w:rPr>
              <w:t>Counter_BlinkCnt</w:t>
            </w:r>
          </w:p>
        </w:tc>
        <w:tc>
          <w:tcPr>
            <w:tcW w:w="3230" w:type="pct"/>
            <w:shd w:val="clear" w:color="auto" w:fill="auto"/>
            <w:vAlign w:val="center"/>
          </w:tcPr>
          <w:p w14:paraId="6CA16FD6" w14:textId="77777777" w:rsidR="00EA57EB" w:rsidRPr="00211C19" w:rsidRDefault="00EA57EB" w:rsidP="00465BF3">
            <w:pPr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 w:rsidRPr="00211C19">
              <w:rPr>
                <w:rFonts w:eastAsia="현대하모니 L" w:cs="Calibri"/>
                <w:color w:val="000000" w:themeColor="dark1"/>
                <w:sz w:val="16"/>
                <w:szCs w:val="16"/>
              </w:rPr>
              <w:t>Counter for Amber Blinking Count</w:t>
            </w:r>
          </w:p>
        </w:tc>
      </w:tr>
      <w:tr w:rsidR="00EA57EB" w:rsidRPr="00211C19" w14:paraId="62954FF4" w14:textId="77777777" w:rsidTr="00EA57EB">
        <w:trPr>
          <w:trHeight w:val="20"/>
        </w:trPr>
        <w:tc>
          <w:tcPr>
            <w:tcW w:w="462" w:type="pct"/>
            <w:vMerge/>
            <w:shd w:val="clear" w:color="auto" w:fill="auto"/>
            <w:vAlign w:val="center"/>
          </w:tcPr>
          <w:p w14:paraId="74A436D9" w14:textId="77777777" w:rsidR="00EA57EB" w:rsidRPr="00211C19" w:rsidRDefault="00EA57EB" w:rsidP="00124D58">
            <w:pPr>
              <w:jc w:val="center"/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</w:p>
        </w:tc>
        <w:tc>
          <w:tcPr>
            <w:tcW w:w="1308" w:type="pct"/>
            <w:shd w:val="clear" w:color="auto" w:fill="auto"/>
            <w:vAlign w:val="center"/>
          </w:tcPr>
          <w:p w14:paraId="5AD927E7" w14:textId="77777777" w:rsidR="00EA57EB" w:rsidRPr="00211C19" w:rsidRDefault="00EA57EB" w:rsidP="00465BF3">
            <w:pPr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 w:rsidRPr="00211C19">
              <w:rPr>
                <w:rFonts w:eastAsia="현대하모니 L" w:cs="Calibri"/>
                <w:color w:val="000000" w:themeColor="dark1"/>
                <w:sz w:val="16"/>
                <w:szCs w:val="16"/>
              </w:rPr>
              <w:t>BlinkState</w:t>
            </w:r>
          </w:p>
        </w:tc>
        <w:tc>
          <w:tcPr>
            <w:tcW w:w="3230" w:type="pct"/>
            <w:shd w:val="clear" w:color="auto" w:fill="auto"/>
            <w:vAlign w:val="center"/>
          </w:tcPr>
          <w:p w14:paraId="57DCB989" w14:textId="77777777" w:rsidR="00EA57EB" w:rsidRPr="00211C19" w:rsidRDefault="00EA57EB" w:rsidP="00465BF3">
            <w:pPr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 w:rsidRPr="00211C19">
              <w:rPr>
                <w:rFonts w:eastAsia="현대하모니 L" w:cs="Calibri"/>
                <w:color w:val="000000" w:themeColor="dark1"/>
                <w:sz w:val="16"/>
                <w:szCs w:val="16"/>
              </w:rPr>
              <w:t>Blinking State During Error</w:t>
            </w:r>
          </w:p>
          <w:p w14:paraId="49C696D5" w14:textId="77777777" w:rsidR="00EA57EB" w:rsidRPr="00211C19" w:rsidRDefault="00EA57EB" w:rsidP="00465BF3">
            <w:pPr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 w:rsidRPr="00211C19">
              <w:rPr>
                <w:rFonts w:eastAsia="현대하모니 L" w:cs="Calibri"/>
                <w:color w:val="000000" w:themeColor="dark1"/>
                <w:sz w:val="16"/>
                <w:szCs w:val="16"/>
              </w:rPr>
              <w:t>On/Off/Complete</w:t>
            </w:r>
          </w:p>
        </w:tc>
      </w:tr>
      <w:tr w:rsidR="00EA57EB" w:rsidRPr="00211C19" w14:paraId="540ABC25" w14:textId="77777777" w:rsidTr="00EA57EB">
        <w:trPr>
          <w:trHeight w:val="20"/>
        </w:trPr>
        <w:tc>
          <w:tcPr>
            <w:tcW w:w="462" w:type="pct"/>
            <w:vMerge/>
            <w:shd w:val="clear" w:color="auto" w:fill="auto"/>
            <w:vAlign w:val="center"/>
          </w:tcPr>
          <w:p w14:paraId="15293708" w14:textId="77777777" w:rsidR="00EA57EB" w:rsidRPr="00211C19" w:rsidRDefault="00EA57EB" w:rsidP="00124D58">
            <w:pPr>
              <w:jc w:val="center"/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</w:p>
        </w:tc>
        <w:tc>
          <w:tcPr>
            <w:tcW w:w="1308" w:type="pct"/>
            <w:shd w:val="clear" w:color="auto" w:fill="auto"/>
            <w:vAlign w:val="center"/>
          </w:tcPr>
          <w:p w14:paraId="6930FD41" w14:textId="77777777" w:rsidR="00EA57EB" w:rsidRPr="00211C19" w:rsidRDefault="00EA57EB" w:rsidP="00465BF3">
            <w:pPr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 w:rsidRPr="00211C19">
              <w:rPr>
                <w:rFonts w:eastAsia="현대하모니 L" w:cs="Calibri"/>
                <w:color w:val="000000" w:themeColor="dark1"/>
                <w:sz w:val="16"/>
                <w:szCs w:val="16"/>
              </w:rPr>
              <w:t>Timer_AmberINDBlk</w:t>
            </w:r>
          </w:p>
        </w:tc>
        <w:tc>
          <w:tcPr>
            <w:tcW w:w="3230" w:type="pct"/>
            <w:shd w:val="clear" w:color="auto" w:fill="auto"/>
            <w:vAlign w:val="center"/>
          </w:tcPr>
          <w:p w14:paraId="17708E2B" w14:textId="77777777" w:rsidR="00EA57EB" w:rsidRPr="00211C19" w:rsidRDefault="00EA57EB" w:rsidP="00465BF3">
            <w:pPr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 w:rsidRPr="00211C19">
              <w:rPr>
                <w:rFonts w:eastAsia="현대하모니 L" w:cs="Calibri"/>
                <w:color w:val="000000" w:themeColor="dark1"/>
                <w:sz w:val="16"/>
                <w:szCs w:val="16"/>
              </w:rPr>
              <w:t>Timer for Amber Blinking</w:t>
            </w:r>
          </w:p>
        </w:tc>
      </w:tr>
      <w:tr w:rsidR="00EA57EB" w:rsidRPr="00211C19" w14:paraId="32C9E446" w14:textId="77777777" w:rsidTr="00EA57EB">
        <w:trPr>
          <w:trHeight w:val="20"/>
        </w:trPr>
        <w:tc>
          <w:tcPr>
            <w:tcW w:w="462" w:type="pct"/>
            <w:vMerge/>
            <w:shd w:val="clear" w:color="auto" w:fill="auto"/>
            <w:vAlign w:val="center"/>
          </w:tcPr>
          <w:p w14:paraId="3AE0BDF2" w14:textId="77777777" w:rsidR="00EA57EB" w:rsidRPr="00211C19" w:rsidRDefault="00EA57EB" w:rsidP="00124D58">
            <w:pPr>
              <w:jc w:val="center"/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</w:p>
        </w:tc>
        <w:tc>
          <w:tcPr>
            <w:tcW w:w="1308" w:type="pct"/>
            <w:shd w:val="clear" w:color="auto" w:fill="auto"/>
            <w:vAlign w:val="center"/>
          </w:tcPr>
          <w:p w14:paraId="5AE3B2F8" w14:textId="77777777" w:rsidR="00EA57EB" w:rsidRPr="00211C19" w:rsidRDefault="00EA57EB" w:rsidP="00465BF3">
            <w:pPr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 w:rsidRPr="00211C19">
              <w:rPr>
                <w:rFonts w:eastAsia="현대하모니 L" w:cs="Calibri"/>
                <w:color w:val="000000" w:themeColor="dark1"/>
                <w:sz w:val="16"/>
                <w:szCs w:val="16"/>
              </w:rPr>
              <w:t>Timer_PhoneLeft</w:t>
            </w:r>
          </w:p>
        </w:tc>
        <w:tc>
          <w:tcPr>
            <w:tcW w:w="3230" w:type="pct"/>
            <w:shd w:val="clear" w:color="auto" w:fill="auto"/>
            <w:vAlign w:val="center"/>
          </w:tcPr>
          <w:p w14:paraId="6C55CDED" w14:textId="77777777" w:rsidR="00EA57EB" w:rsidRPr="00211C19" w:rsidRDefault="00EA57EB" w:rsidP="00465BF3">
            <w:pPr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 w:rsidRPr="00211C19">
              <w:rPr>
                <w:rFonts w:eastAsia="현대하모니 L" w:cs="Calibri"/>
                <w:color w:val="000000" w:themeColor="dark1"/>
                <w:sz w:val="16"/>
                <w:szCs w:val="16"/>
              </w:rPr>
              <w:t>Timer for No Phone Confirm Check</w:t>
            </w:r>
          </w:p>
        </w:tc>
      </w:tr>
      <w:tr w:rsidR="00EA57EB" w:rsidRPr="00211C19" w14:paraId="41B96898" w14:textId="77777777" w:rsidTr="00EA57EB">
        <w:trPr>
          <w:trHeight w:val="20"/>
        </w:trPr>
        <w:tc>
          <w:tcPr>
            <w:tcW w:w="462" w:type="pct"/>
            <w:vMerge/>
            <w:shd w:val="clear" w:color="auto" w:fill="auto"/>
            <w:vAlign w:val="center"/>
          </w:tcPr>
          <w:p w14:paraId="06472FEB" w14:textId="77777777" w:rsidR="00EA57EB" w:rsidRPr="00211C19" w:rsidRDefault="00EA57EB" w:rsidP="00124D58">
            <w:pPr>
              <w:jc w:val="center"/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</w:p>
        </w:tc>
        <w:tc>
          <w:tcPr>
            <w:tcW w:w="1308" w:type="pct"/>
            <w:shd w:val="clear" w:color="auto" w:fill="auto"/>
            <w:vAlign w:val="center"/>
          </w:tcPr>
          <w:p w14:paraId="7405FFB8" w14:textId="77777777" w:rsidR="00EA57EB" w:rsidRPr="00211C19" w:rsidRDefault="00EA57EB" w:rsidP="00465BF3">
            <w:pPr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 w:rsidRPr="00211C19">
              <w:rPr>
                <w:rFonts w:eastAsia="현대하모니 L" w:cs="Calibri"/>
                <w:color w:val="000000" w:themeColor="dark1"/>
                <w:sz w:val="16"/>
                <w:szCs w:val="16"/>
              </w:rPr>
              <w:t>Timer_PhoneWarningCheck</w:t>
            </w:r>
          </w:p>
        </w:tc>
        <w:tc>
          <w:tcPr>
            <w:tcW w:w="3230" w:type="pct"/>
            <w:shd w:val="clear" w:color="auto" w:fill="auto"/>
            <w:vAlign w:val="center"/>
          </w:tcPr>
          <w:p w14:paraId="25301C46" w14:textId="77777777" w:rsidR="00EA57EB" w:rsidRPr="00211C19" w:rsidRDefault="00EA57EB" w:rsidP="00465BF3">
            <w:pPr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 w:rsidRPr="00211C19">
              <w:rPr>
                <w:rFonts w:eastAsia="현대하모니 L" w:cs="Calibri"/>
                <w:color w:val="000000" w:themeColor="dark1"/>
                <w:sz w:val="16"/>
                <w:szCs w:val="16"/>
              </w:rPr>
              <w:t>Timer for Phone Exist Warning Check</w:t>
            </w:r>
          </w:p>
        </w:tc>
      </w:tr>
      <w:tr w:rsidR="00EA57EB" w:rsidRPr="00211C19" w14:paraId="380DC922" w14:textId="77777777" w:rsidTr="00EA57EB">
        <w:trPr>
          <w:trHeight w:val="20"/>
        </w:trPr>
        <w:tc>
          <w:tcPr>
            <w:tcW w:w="462" w:type="pct"/>
            <w:vMerge/>
            <w:shd w:val="clear" w:color="auto" w:fill="auto"/>
            <w:vAlign w:val="center"/>
          </w:tcPr>
          <w:p w14:paraId="00EE6DC8" w14:textId="77777777" w:rsidR="00EA57EB" w:rsidRPr="00211C19" w:rsidRDefault="00EA57EB" w:rsidP="00124D58">
            <w:pPr>
              <w:jc w:val="center"/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</w:p>
        </w:tc>
        <w:tc>
          <w:tcPr>
            <w:tcW w:w="1308" w:type="pct"/>
            <w:shd w:val="clear" w:color="auto" w:fill="auto"/>
            <w:vAlign w:val="center"/>
          </w:tcPr>
          <w:p w14:paraId="55F64DF9" w14:textId="77777777" w:rsidR="00EA57EB" w:rsidRPr="00211C19" w:rsidRDefault="00EA57EB" w:rsidP="00465BF3">
            <w:pPr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 w:rsidRPr="00211C19">
              <w:rPr>
                <w:rFonts w:eastAsia="현대하모니 L" w:cs="Calibri"/>
                <w:color w:val="000000" w:themeColor="dark1"/>
                <w:sz w:val="16"/>
                <w:szCs w:val="16"/>
              </w:rPr>
              <w:t>Timer_PhoneReminderCheck</w:t>
            </w:r>
          </w:p>
        </w:tc>
        <w:tc>
          <w:tcPr>
            <w:tcW w:w="3230" w:type="pct"/>
            <w:shd w:val="clear" w:color="auto" w:fill="auto"/>
            <w:vAlign w:val="center"/>
          </w:tcPr>
          <w:p w14:paraId="651A2BC3" w14:textId="77777777" w:rsidR="00EA57EB" w:rsidRPr="00211C19" w:rsidRDefault="00EA57EB" w:rsidP="00465BF3">
            <w:pPr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 w:rsidRPr="00211C19">
              <w:rPr>
                <w:rFonts w:eastAsia="현대하모니 L" w:cs="Calibri"/>
                <w:color w:val="000000" w:themeColor="dark1"/>
                <w:sz w:val="16"/>
                <w:szCs w:val="16"/>
              </w:rPr>
              <w:t>Timer for Phone Remider Warning Check</w:t>
            </w:r>
          </w:p>
        </w:tc>
      </w:tr>
      <w:tr w:rsidR="00EA57EB" w:rsidRPr="00211C19" w14:paraId="5D66B23F" w14:textId="77777777" w:rsidTr="00EA57EB">
        <w:trPr>
          <w:trHeight w:val="20"/>
        </w:trPr>
        <w:tc>
          <w:tcPr>
            <w:tcW w:w="462" w:type="pct"/>
            <w:vMerge/>
            <w:shd w:val="clear" w:color="auto" w:fill="auto"/>
            <w:vAlign w:val="center"/>
          </w:tcPr>
          <w:p w14:paraId="03E9E968" w14:textId="77777777" w:rsidR="00EA57EB" w:rsidRPr="00211C19" w:rsidRDefault="00EA57EB" w:rsidP="00124D58">
            <w:pPr>
              <w:jc w:val="center"/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</w:p>
        </w:tc>
        <w:tc>
          <w:tcPr>
            <w:tcW w:w="1308" w:type="pct"/>
            <w:shd w:val="clear" w:color="auto" w:fill="auto"/>
            <w:vAlign w:val="center"/>
          </w:tcPr>
          <w:p w14:paraId="3FABFC45" w14:textId="77777777" w:rsidR="00EA57EB" w:rsidRPr="00211C19" w:rsidRDefault="00EA57EB" w:rsidP="00465BF3">
            <w:pPr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 w:rsidRPr="00211C19">
              <w:rPr>
                <w:rFonts w:eastAsia="현대하모니 L" w:cs="Calibri"/>
                <w:color w:val="000000" w:themeColor="dark1"/>
                <w:sz w:val="16"/>
                <w:szCs w:val="16"/>
              </w:rPr>
              <w:t>Timer_WarningComplete</w:t>
            </w:r>
          </w:p>
        </w:tc>
        <w:tc>
          <w:tcPr>
            <w:tcW w:w="3230" w:type="pct"/>
            <w:shd w:val="clear" w:color="auto" w:fill="auto"/>
            <w:vAlign w:val="center"/>
          </w:tcPr>
          <w:p w14:paraId="43F9B377" w14:textId="77777777" w:rsidR="00EA57EB" w:rsidRPr="00211C19" w:rsidRDefault="00EA57EB" w:rsidP="00465BF3">
            <w:pPr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 w:rsidRPr="00211C19">
              <w:rPr>
                <w:rFonts w:eastAsia="현대하모니 L" w:cs="Calibri"/>
                <w:color w:val="000000" w:themeColor="dark1"/>
                <w:sz w:val="16"/>
                <w:szCs w:val="16"/>
              </w:rPr>
              <w:t>Timer for Warning Clear Check</w:t>
            </w:r>
          </w:p>
        </w:tc>
      </w:tr>
      <w:tr w:rsidR="00EA57EB" w:rsidRPr="00211C19" w14:paraId="3F1B0228" w14:textId="77777777" w:rsidTr="00EA57EB">
        <w:trPr>
          <w:trHeight w:val="20"/>
        </w:trPr>
        <w:tc>
          <w:tcPr>
            <w:tcW w:w="462" w:type="pct"/>
            <w:vMerge w:val="restart"/>
            <w:shd w:val="clear" w:color="auto" w:fill="auto"/>
            <w:vAlign w:val="center"/>
          </w:tcPr>
          <w:p w14:paraId="47D108CE" w14:textId="77777777" w:rsidR="00EA57EB" w:rsidRPr="00211C19" w:rsidRDefault="00EA57EB" w:rsidP="00124D58">
            <w:pPr>
              <w:jc w:val="center"/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 w:rsidRPr="00211C19">
              <w:rPr>
                <w:rFonts w:eastAsia="현대하모니 L" w:cs="Calibri"/>
                <w:color w:val="000000" w:themeColor="dark1"/>
                <w:sz w:val="16"/>
                <w:szCs w:val="16"/>
              </w:rPr>
              <w:t>Output</w:t>
            </w:r>
          </w:p>
        </w:tc>
        <w:tc>
          <w:tcPr>
            <w:tcW w:w="1308" w:type="pct"/>
            <w:shd w:val="clear" w:color="auto" w:fill="auto"/>
          </w:tcPr>
          <w:p w14:paraId="394BB295" w14:textId="77777777" w:rsidR="00EA57EB" w:rsidRPr="008E606C" w:rsidRDefault="00EA57EB" w:rsidP="00445CC7">
            <w:pPr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 w:rsidRPr="008E606C">
              <w:rPr>
                <w:rFonts w:eastAsia="현대하모니 L" w:cs="Calibri"/>
                <w:color w:val="000000" w:themeColor="dark1"/>
                <w:sz w:val="16"/>
                <w:szCs w:val="16"/>
              </w:rPr>
              <w:t>Output_WPCWarning</w:t>
            </w:r>
          </w:p>
        </w:tc>
        <w:tc>
          <w:tcPr>
            <w:tcW w:w="3230" w:type="pct"/>
            <w:shd w:val="clear" w:color="auto" w:fill="auto"/>
            <w:vAlign w:val="center"/>
          </w:tcPr>
          <w:p w14:paraId="280EDF9D" w14:textId="77777777" w:rsidR="00EA57EB" w:rsidRPr="00211C19" w:rsidRDefault="00EA57EB" w:rsidP="00124D58">
            <w:pPr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 w:rsidRPr="00211C19">
              <w:rPr>
                <w:rFonts w:eastAsia="현대하모니 L" w:cs="Calibri"/>
                <w:color w:val="000000" w:themeColor="dark1"/>
                <w:sz w:val="16"/>
                <w:szCs w:val="16"/>
              </w:rPr>
              <w:t xml:space="preserve">Warning by WPC for User </w:t>
            </w:r>
          </w:p>
          <w:p w14:paraId="5DA54993" w14:textId="77777777" w:rsidR="00EA57EB" w:rsidRPr="00211C19" w:rsidRDefault="00EA57EB" w:rsidP="00124D58">
            <w:pPr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 w:rsidRPr="00211C19">
              <w:rPr>
                <w:rFonts w:eastAsia="현대하모니 L" w:cs="Calibri"/>
                <w:color w:val="000000" w:themeColor="dark1"/>
                <w:sz w:val="16"/>
                <w:szCs w:val="16"/>
              </w:rPr>
              <w:t>0x0:Off</w:t>
            </w:r>
          </w:p>
          <w:p w14:paraId="29046771" w14:textId="77777777" w:rsidR="00EA57EB" w:rsidRPr="00211C19" w:rsidRDefault="00EA57EB" w:rsidP="00124D58">
            <w:pPr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 w:rsidRPr="00211C19">
              <w:rPr>
                <w:rFonts w:eastAsia="현대하모니 L" w:cs="Calibri"/>
                <w:color w:val="000000" w:themeColor="dark1"/>
                <w:sz w:val="16"/>
                <w:szCs w:val="16"/>
              </w:rPr>
              <w:t>0x1:Cellphone on the pad</w:t>
            </w:r>
          </w:p>
          <w:p w14:paraId="29012821" w14:textId="77777777" w:rsidR="00EA57EB" w:rsidRPr="00211C19" w:rsidRDefault="00EA57EB" w:rsidP="00124D58">
            <w:pPr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 w:rsidRPr="00211C19">
              <w:rPr>
                <w:rFonts w:eastAsia="현대하모니 L" w:cs="Calibri"/>
                <w:color w:val="000000" w:themeColor="dark1"/>
                <w:sz w:val="16"/>
                <w:szCs w:val="16"/>
              </w:rPr>
              <w:t>0x2:Charging</w:t>
            </w:r>
          </w:p>
          <w:p w14:paraId="2C6D37CE" w14:textId="77777777" w:rsidR="00EA57EB" w:rsidRPr="00211C19" w:rsidRDefault="00EA57EB" w:rsidP="00124D58">
            <w:pPr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 w:rsidRPr="00211C19">
              <w:rPr>
                <w:rFonts w:eastAsia="현대하모니 L" w:cs="Calibri"/>
                <w:color w:val="000000" w:themeColor="dark1"/>
                <w:sz w:val="16"/>
                <w:szCs w:val="16"/>
              </w:rPr>
              <w:t>0x3:Charging complete</w:t>
            </w:r>
          </w:p>
          <w:p w14:paraId="7502AE0D" w14:textId="77777777" w:rsidR="00EA57EB" w:rsidRPr="00211C19" w:rsidRDefault="00EA57EB" w:rsidP="00124D58">
            <w:pPr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 w:rsidRPr="00211C19">
              <w:rPr>
                <w:rFonts w:eastAsia="현대하모니 L" w:cs="Calibri"/>
                <w:color w:val="000000" w:themeColor="dark1"/>
                <w:sz w:val="16"/>
                <w:szCs w:val="16"/>
              </w:rPr>
              <w:t>0x4:Cellphone reminder</w:t>
            </w:r>
          </w:p>
          <w:p w14:paraId="02DC2F39" w14:textId="77777777" w:rsidR="00EA57EB" w:rsidRPr="00211C19" w:rsidRDefault="00EA57EB" w:rsidP="00124D58">
            <w:pPr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 w:rsidRPr="00211C19">
              <w:rPr>
                <w:rFonts w:eastAsia="현대하모니 L" w:cs="Calibri"/>
                <w:color w:val="000000" w:themeColor="dark1"/>
                <w:sz w:val="16"/>
                <w:szCs w:val="16"/>
              </w:rPr>
              <w:t>0x5:error</w:t>
            </w:r>
          </w:p>
          <w:p w14:paraId="540C52FB" w14:textId="77777777" w:rsidR="00EA57EB" w:rsidRPr="00211C19" w:rsidRDefault="00EA57EB" w:rsidP="00124D58">
            <w:pPr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 w:rsidRPr="00211C19">
              <w:rPr>
                <w:rFonts w:eastAsia="현대하모니 L" w:cs="Calibri"/>
                <w:color w:val="000000" w:themeColor="dark1"/>
                <w:sz w:val="16"/>
                <w:szCs w:val="16"/>
              </w:rPr>
              <w:t>0x6:Reserved</w:t>
            </w:r>
          </w:p>
          <w:p w14:paraId="77D846A4" w14:textId="77777777" w:rsidR="00EA57EB" w:rsidRPr="00211C19" w:rsidRDefault="00EA57EB" w:rsidP="00124D58">
            <w:pPr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 w:rsidRPr="00211C19">
              <w:rPr>
                <w:rFonts w:eastAsia="현대하모니 L" w:cs="Calibri"/>
                <w:color w:val="000000" w:themeColor="dark1"/>
                <w:sz w:val="16"/>
                <w:szCs w:val="16"/>
              </w:rPr>
              <w:t>0x7:Invalid</w:t>
            </w:r>
          </w:p>
        </w:tc>
      </w:tr>
      <w:tr w:rsidR="00EA57EB" w:rsidRPr="00211C19" w14:paraId="7B38758C" w14:textId="77777777" w:rsidTr="00EA57EB">
        <w:trPr>
          <w:trHeight w:val="20"/>
        </w:trPr>
        <w:tc>
          <w:tcPr>
            <w:tcW w:w="462" w:type="pct"/>
            <w:vMerge/>
            <w:shd w:val="clear" w:color="auto" w:fill="auto"/>
            <w:vAlign w:val="center"/>
          </w:tcPr>
          <w:p w14:paraId="0A2E86AF" w14:textId="77777777" w:rsidR="00EA57EB" w:rsidRPr="00211C19" w:rsidRDefault="00EA57EB" w:rsidP="00246A1B">
            <w:pPr>
              <w:jc w:val="center"/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</w:p>
        </w:tc>
        <w:tc>
          <w:tcPr>
            <w:tcW w:w="1308" w:type="pct"/>
            <w:shd w:val="clear" w:color="auto" w:fill="auto"/>
          </w:tcPr>
          <w:p w14:paraId="35F1AC5C" w14:textId="77777777" w:rsidR="00EA57EB" w:rsidRPr="008E606C" w:rsidRDefault="00EA57EB" w:rsidP="00246A1B">
            <w:pPr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 w:rsidRPr="008E606C">
              <w:rPr>
                <w:rFonts w:eastAsia="현대하모니 L" w:cs="Calibri"/>
                <w:color w:val="000000" w:themeColor="dark1"/>
                <w:sz w:val="16"/>
                <w:szCs w:val="16"/>
              </w:rPr>
              <w:t>Output_OPT_b_GreenINDCmd</w:t>
            </w:r>
          </w:p>
        </w:tc>
        <w:tc>
          <w:tcPr>
            <w:tcW w:w="3230" w:type="pct"/>
            <w:shd w:val="clear" w:color="auto" w:fill="auto"/>
            <w:vAlign w:val="center"/>
          </w:tcPr>
          <w:p w14:paraId="136E1586" w14:textId="77777777" w:rsidR="00EA57EB" w:rsidRPr="00211C19" w:rsidRDefault="00EA57EB" w:rsidP="00246A1B">
            <w:pPr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 w:rsidRPr="00211C19">
              <w:rPr>
                <w:rFonts w:eastAsia="현대하모니 L" w:cs="Calibri"/>
                <w:color w:val="000000" w:themeColor="dark1"/>
                <w:sz w:val="16"/>
                <w:szCs w:val="16"/>
              </w:rPr>
              <w:t xml:space="preserve">Green </w:t>
            </w:r>
            <w:r>
              <w:rPr>
                <w:rFonts w:eastAsia="현대하모니 L" w:cs="Calibri" w:hint="eastAsia"/>
                <w:color w:val="000000" w:themeColor="dark1"/>
                <w:sz w:val="16"/>
                <w:szCs w:val="16"/>
              </w:rPr>
              <w:t>LED Output</w:t>
            </w:r>
            <w:r w:rsidRPr="00211C19">
              <w:rPr>
                <w:rFonts w:eastAsia="현대하모니 L" w:cs="Calibri"/>
                <w:color w:val="000000" w:themeColor="dark1"/>
                <w:sz w:val="16"/>
                <w:szCs w:val="16"/>
              </w:rPr>
              <w:t xml:space="preserve"> Command</w:t>
            </w:r>
          </w:p>
          <w:p w14:paraId="013C6FD4" w14:textId="77777777" w:rsidR="00EA57EB" w:rsidRDefault="00EA57EB" w:rsidP="00246A1B">
            <w:pPr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>
              <w:rPr>
                <w:rFonts w:eastAsia="현대하모니 L" w:cs="Calibri" w:hint="eastAsia"/>
                <w:color w:val="000000" w:themeColor="dark1"/>
                <w:sz w:val="16"/>
                <w:szCs w:val="16"/>
              </w:rPr>
              <w:t>-</w:t>
            </w:r>
            <w:r>
              <w:rPr>
                <w:rFonts w:eastAsia="현대하모니 L" w:cs="Calibri"/>
                <w:color w:val="000000" w:themeColor="dark1"/>
                <w:sz w:val="16"/>
                <w:szCs w:val="16"/>
              </w:rPr>
              <w:t>Off</w:t>
            </w:r>
            <w:r>
              <w:rPr>
                <w:rFonts w:eastAsia="현대하모니 L" w:cs="Calibri" w:hint="eastAsia"/>
                <w:color w:val="000000" w:themeColor="dark1"/>
                <w:sz w:val="16"/>
                <w:szCs w:val="16"/>
              </w:rPr>
              <w:t xml:space="preserve"> : Green LED Off</w:t>
            </w:r>
          </w:p>
          <w:p w14:paraId="069AC9B2" w14:textId="77777777" w:rsidR="00EA57EB" w:rsidRPr="00173CDB" w:rsidRDefault="00EA57EB" w:rsidP="00246A1B">
            <w:pPr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>
              <w:rPr>
                <w:rFonts w:eastAsia="현대하모니 L" w:cs="Calibri" w:hint="eastAsia"/>
                <w:color w:val="000000" w:themeColor="dark1"/>
                <w:sz w:val="16"/>
                <w:szCs w:val="16"/>
              </w:rPr>
              <w:t>-</w:t>
            </w:r>
            <w:r w:rsidRPr="00173CDB">
              <w:rPr>
                <w:rFonts w:eastAsia="현대하모니 L" w:cs="Calibri"/>
                <w:color w:val="000000" w:themeColor="dark1"/>
                <w:sz w:val="16"/>
                <w:szCs w:val="16"/>
              </w:rPr>
              <w:t>On</w:t>
            </w:r>
            <w:r>
              <w:rPr>
                <w:rFonts w:eastAsia="현대하모니 L" w:cs="Calibri" w:hint="eastAsia"/>
                <w:color w:val="000000" w:themeColor="dark1"/>
                <w:sz w:val="16"/>
                <w:szCs w:val="16"/>
              </w:rPr>
              <w:t xml:space="preserve"> : Green LED On</w:t>
            </w:r>
          </w:p>
        </w:tc>
      </w:tr>
      <w:tr w:rsidR="00EA57EB" w:rsidRPr="00211C19" w14:paraId="1A745F38" w14:textId="77777777" w:rsidTr="00EA57EB">
        <w:trPr>
          <w:trHeight w:val="20"/>
        </w:trPr>
        <w:tc>
          <w:tcPr>
            <w:tcW w:w="462" w:type="pct"/>
            <w:vMerge/>
            <w:shd w:val="clear" w:color="auto" w:fill="auto"/>
            <w:vAlign w:val="center"/>
          </w:tcPr>
          <w:p w14:paraId="400276ED" w14:textId="77777777" w:rsidR="00EA57EB" w:rsidRPr="00211C19" w:rsidRDefault="00EA57EB" w:rsidP="00246A1B">
            <w:pPr>
              <w:jc w:val="center"/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</w:p>
        </w:tc>
        <w:tc>
          <w:tcPr>
            <w:tcW w:w="1308" w:type="pct"/>
            <w:shd w:val="clear" w:color="auto" w:fill="auto"/>
          </w:tcPr>
          <w:p w14:paraId="39992E73" w14:textId="77777777" w:rsidR="00EA57EB" w:rsidRPr="008E606C" w:rsidRDefault="00EA57EB" w:rsidP="00246A1B">
            <w:pPr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 w:rsidRPr="008E606C">
              <w:rPr>
                <w:rFonts w:eastAsia="현대하모니 L" w:cs="Calibri"/>
                <w:color w:val="000000" w:themeColor="dark1"/>
                <w:sz w:val="16"/>
                <w:szCs w:val="16"/>
              </w:rPr>
              <w:t>Output_OPT_b_AmberINDCmd</w:t>
            </w:r>
          </w:p>
        </w:tc>
        <w:tc>
          <w:tcPr>
            <w:tcW w:w="3230" w:type="pct"/>
            <w:shd w:val="clear" w:color="auto" w:fill="auto"/>
            <w:vAlign w:val="center"/>
          </w:tcPr>
          <w:p w14:paraId="4497CF23" w14:textId="77777777" w:rsidR="00EA57EB" w:rsidRPr="00211C19" w:rsidRDefault="00EA57EB" w:rsidP="00246A1B">
            <w:pPr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 w:rsidRPr="00211C19">
              <w:rPr>
                <w:rFonts w:eastAsia="현대하모니 L" w:cs="Calibri"/>
                <w:color w:val="000000" w:themeColor="dark1"/>
                <w:sz w:val="16"/>
                <w:szCs w:val="16"/>
              </w:rPr>
              <w:t xml:space="preserve">Amber </w:t>
            </w:r>
            <w:r>
              <w:rPr>
                <w:rFonts w:eastAsia="현대하모니 L" w:cs="Calibri" w:hint="eastAsia"/>
                <w:color w:val="000000" w:themeColor="dark1"/>
                <w:sz w:val="16"/>
                <w:szCs w:val="16"/>
              </w:rPr>
              <w:t>LED</w:t>
            </w:r>
            <w:r>
              <w:rPr>
                <w:rFonts w:eastAsia="현대하모니 L" w:cs="Calibri"/>
                <w:color w:val="000000" w:themeColor="dark1"/>
                <w:sz w:val="16"/>
                <w:szCs w:val="16"/>
              </w:rPr>
              <w:t xml:space="preserve"> </w:t>
            </w:r>
            <w:r>
              <w:rPr>
                <w:rFonts w:eastAsia="현대하모니 L" w:cs="Calibri" w:hint="eastAsia"/>
                <w:color w:val="000000" w:themeColor="dark1"/>
                <w:sz w:val="16"/>
                <w:szCs w:val="16"/>
              </w:rPr>
              <w:t>Output</w:t>
            </w:r>
            <w:r w:rsidRPr="00211C19">
              <w:rPr>
                <w:rFonts w:eastAsia="현대하모니 L" w:cs="Calibri"/>
                <w:color w:val="000000" w:themeColor="dark1"/>
                <w:sz w:val="16"/>
                <w:szCs w:val="16"/>
              </w:rPr>
              <w:t xml:space="preserve"> Command</w:t>
            </w:r>
          </w:p>
          <w:p w14:paraId="0EF257FF" w14:textId="77777777" w:rsidR="00EA57EB" w:rsidRDefault="00EA57EB" w:rsidP="00246A1B">
            <w:pPr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>
              <w:rPr>
                <w:rFonts w:eastAsia="현대하모니 L" w:cs="Calibri" w:hint="eastAsia"/>
                <w:color w:val="000000" w:themeColor="dark1"/>
                <w:sz w:val="16"/>
                <w:szCs w:val="16"/>
              </w:rPr>
              <w:t>-</w:t>
            </w:r>
            <w:r>
              <w:rPr>
                <w:rFonts w:eastAsia="현대하모니 L" w:cs="Calibri"/>
                <w:color w:val="000000" w:themeColor="dark1"/>
                <w:sz w:val="16"/>
                <w:szCs w:val="16"/>
              </w:rPr>
              <w:t>Off</w:t>
            </w:r>
            <w:r>
              <w:rPr>
                <w:rFonts w:eastAsia="현대하모니 L" w:cs="Calibri" w:hint="eastAsia"/>
                <w:color w:val="000000" w:themeColor="dark1"/>
                <w:sz w:val="16"/>
                <w:szCs w:val="16"/>
              </w:rPr>
              <w:t xml:space="preserve"> : Amber LED Off</w:t>
            </w:r>
          </w:p>
          <w:p w14:paraId="022682CB" w14:textId="77777777" w:rsidR="00EA57EB" w:rsidRPr="00211C19" w:rsidRDefault="00EA57EB" w:rsidP="00246A1B">
            <w:pPr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>
              <w:rPr>
                <w:rFonts w:eastAsia="현대하모니 L" w:cs="Calibri" w:hint="eastAsia"/>
                <w:color w:val="000000" w:themeColor="dark1"/>
                <w:sz w:val="16"/>
                <w:szCs w:val="16"/>
              </w:rPr>
              <w:t>-</w:t>
            </w:r>
            <w:r w:rsidRPr="00173CDB">
              <w:rPr>
                <w:rFonts w:eastAsia="현대하모니 L" w:cs="Calibri"/>
                <w:color w:val="000000" w:themeColor="dark1"/>
                <w:sz w:val="16"/>
                <w:szCs w:val="16"/>
              </w:rPr>
              <w:t>On</w:t>
            </w:r>
            <w:r>
              <w:rPr>
                <w:rFonts w:eastAsia="현대하모니 L" w:cs="Calibri" w:hint="eastAsia"/>
                <w:color w:val="000000" w:themeColor="dark1"/>
                <w:sz w:val="16"/>
                <w:szCs w:val="16"/>
              </w:rPr>
              <w:t xml:space="preserve"> : Amber LED On</w:t>
            </w:r>
          </w:p>
        </w:tc>
      </w:tr>
    </w:tbl>
    <w:p w14:paraId="7D75A708" w14:textId="51914EC2" w:rsidR="003A3BA6" w:rsidRPr="00211C19" w:rsidRDefault="003A3BA6" w:rsidP="003A3BA6">
      <w:pPr>
        <w:pStyle w:val="affc"/>
        <w:rPr>
          <w:rFonts w:eastAsia="현대하모니 L" w:cs="Calibri"/>
        </w:rPr>
      </w:pPr>
      <w:bookmarkStart w:id="77" w:name="_Toc96604504"/>
      <w:r w:rsidRPr="00211C19">
        <w:rPr>
          <w:rFonts w:eastAsia="현대하모니 L" w:cs="Calibri"/>
        </w:rPr>
        <w:t xml:space="preserve">Table </w:t>
      </w:r>
      <w:r w:rsidRPr="00211C19">
        <w:rPr>
          <w:rFonts w:eastAsia="현대하모니 L" w:cs="Calibri"/>
        </w:rPr>
        <w:fldChar w:fldCharType="begin"/>
      </w:r>
      <w:r w:rsidRPr="00211C19">
        <w:rPr>
          <w:rFonts w:eastAsia="현대하모니 L" w:cs="Calibri"/>
        </w:rPr>
        <w:instrText xml:space="preserve"> SEQ Table \* ARABIC </w:instrText>
      </w:r>
      <w:r w:rsidRPr="00211C19">
        <w:rPr>
          <w:rFonts w:eastAsia="현대하모니 L" w:cs="Calibri"/>
        </w:rPr>
        <w:fldChar w:fldCharType="separate"/>
      </w:r>
      <w:r w:rsidR="006F533A">
        <w:rPr>
          <w:rFonts w:eastAsia="현대하모니 L" w:cs="Calibri"/>
          <w:noProof/>
        </w:rPr>
        <w:t>24</w:t>
      </w:r>
      <w:r w:rsidRPr="00211C19">
        <w:rPr>
          <w:rFonts w:eastAsia="현대하모니 L" w:cs="Calibri"/>
        </w:rPr>
        <w:fldChar w:fldCharType="end"/>
      </w:r>
      <w:r w:rsidRPr="00211C19">
        <w:rPr>
          <w:rFonts w:eastAsia="현대하모니 L" w:cs="Calibri"/>
        </w:rPr>
        <w:t>.</w:t>
      </w:r>
      <w:r>
        <w:rPr>
          <w:rFonts w:eastAsia="현대하모니 L" w:cs="Calibri" w:hint="eastAsia"/>
        </w:rPr>
        <w:t xml:space="preserve"> </w:t>
      </w:r>
      <w:r w:rsidR="002205E2">
        <w:rPr>
          <w:rFonts w:eastAsia="현대하모니 L" w:cs="Calibri"/>
        </w:rPr>
        <w:t>WPC Main Control Function</w:t>
      </w:r>
      <w:r w:rsidRPr="00211C19">
        <w:rPr>
          <w:rFonts w:eastAsia="현대하모니 L" w:cs="Calibri"/>
        </w:rPr>
        <w:t xml:space="preserve"> In/Out List</w:t>
      </w:r>
      <w:bookmarkEnd w:id="77"/>
    </w:p>
    <w:p w14:paraId="2595DDE3" w14:textId="77777777" w:rsidR="0029564B" w:rsidRPr="00E93BD7" w:rsidRDefault="0068779A" w:rsidP="0029564B">
      <w:r>
        <w:br w:type="page"/>
      </w:r>
    </w:p>
    <w:p w14:paraId="016E0A3C" w14:textId="77777777" w:rsidR="0029564B" w:rsidRPr="00211C19" w:rsidRDefault="002205E2" w:rsidP="0029564B">
      <w:pPr>
        <w:pStyle w:val="51"/>
      </w:pPr>
      <w:r>
        <w:lastRenderedPageBreak/>
        <w:t>WPC Main Control Function</w:t>
      </w:r>
      <w:r w:rsidR="0029564B" w:rsidRPr="00211C19">
        <w:t xml:space="preserve"> Description</w:t>
      </w:r>
    </w:p>
    <w:p w14:paraId="758B5F2F" w14:textId="77777777" w:rsidR="0029564B" w:rsidRPr="00211C19" w:rsidRDefault="0029564B" w:rsidP="0068779A">
      <w:pPr>
        <w:widowControl w:val="0"/>
        <w:wordWrap w:val="0"/>
        <w:jc w:val="both"/>
        <w:rPr>
          <w:rFonts w:eastAsia="현대하모니 L" w:cs="Calibri"/>
          <w:sz w:val="20"/>
          <w:lang w:val="en-GB"/>
        </w:rPr>
      </w:pPr>
    </w:p>
    <w:p w14:paraId="7ECF8189" w14:textId="77777777" w:rsidR="0029564B" w:rsidRDefault="0029564B" w:rsidP="0029564B">
      <w:pPr>
        <w:widowControl w:val="0"/>
        <w:wordWrap w:val="0"/>
        <w:ind w:firstLine="284"/>
        <w:jc w:val="both"/>
        <w:rPr>
          <w:rFonts w:ascii="현대하모니 L" w:eastAsia="현대하모니 L" w:hAnsi="현대하모니 L" w:cs="Calibri"/>
          <w:sz w:val="20"/>
          <w:lang w:val="en-GB"/>
        </w:rPr>
      </w:pPr>
      <w:r>
        <w:rPr>
          <w:rFonts w:ascii="현대하모니 L" w:eastAsia="현대하모니 L" w:hAnsi="현대하모니 L" w:cs="Calibri" w:hint="eastAsia"/>
          <w:sz w:val="20"/>
          <w:lang w:val="en-GB"/>
        </w:rPr>
        <w:t>[</w:t>
      </w:r>
      <w:r w:rsidRPr="00304905">
        <w:rPr>
          <w:rFonts w:eastAsia="현대하모니 L" w:cs="Calibri" w:hint="eastAsia"/>
          <w:sz w:val="20"/>
        </w:rPr>
        <w:t>휴대폰</w:t>
      </w:r>
      <w:r>
        <w:rPr>
          <w:rFonts w:ascii="바탕" w:eastAsia="바탕" w:hAnsi="바탕" w:cs="바탕" w:hint="eastAsia"/>
          <w:sz w:val="20"/>
          <w:lang w:val="en-GB"/>
        </w:rPr>
        <w:t xml:space="preserve"> </w:t>
      </w:r>
      <w:r>
        <w:rPr>
          <w:rFonts w:ascii="현대하모니 L" w:eastAsia="현대하모니 L" w:hAnsi="현대하모니 L" w:cs="Calibri" w:hint="eastAsia"/>
          <w:sz w:val="20"/>
          <w:lang w:val="en-GB"/>
        </w:rPr>
        <w:t>방치 알림]</w:t>
      </w:r>
    </w:p>
    <w:p w14:paraId="79A96D10" w14:textId="77777777" w:rsidR="0029564B" w:rsidRPr="00B65CC6" w:rsidRDefault="00624835" w:rsidP="00116D94">
      <w:pPr>
        <w:pStyle w:val="a1"/>
        <w:widowControl w:val="0"/>
        <w:numPr>
          <w:ilvl w:val="0"/>
          <w:numId w:val="29"/>
        </w:numPr>
        <w:wordWrap w:val="0"/>
        <w:ind w:rightChars="195" w:right="429"/>
        <w:jc w:val="both"/>
        <w:rPr>
          <w:rFonts w:eastAsia="현대하모니 L" w:cs="Calibri"/>
          <w:sz w:val="20"/>
        </w:rPr>
      </w:pPr>
      <w:r>
        <w:rPr>
          <w:rFonts w:eastAsia="현대하모니 L" w:cs="Calibri" w:hint="eastAsia"/>
          <w:sz w:val="20"/>
          <w:lang w:val="en-GB"/>
        </w:rPr>
        <w:t>WPCMode</w:t>
      </w:r>
      <w:r>
        <w:rPr>
          <w:rFonts w:eastAsia="현대하모니 L" w:cs="Calibri" w:hint="eastAsia"/>
          <w:sz w:val="20"/>
          <w:lang w:val="en-GB"/>
        </w:rPr>
        <w:t>에서</w:t>
      </w:r>
      <w:r>
        <w:rPr>
          <w:rFonts w:eastAsia="현대하모니 L" w:cs="Calibri" w:hint="eastAsia"/>
          <w:sz w:val="20"/>
          <w:lang w:val="en-GB"/>
        </w:rPr>
        <w:t xml:space="preserve"> Off</w:t>
      </w:r>
      <w:r>
        <w:rPr>
          <w:rFonts w:eastAsia="현대하모니 L" w:cs="Calibri" w:hint="eastAsia"/>
          <w:sz w:val="20"/>
          <w:lang w:val="en-GB"/>
        </w:rPr>
        <w:t>될</w:t>
      </w:r>
      <w:r>
        <w:rPr>
          <w:rFonts w:eastAsia="현대하모니 L" w:cs="Calibri" w:hint="eastAsia"/>
          <w:sz w:val="20"/>
          <w:lang w:val="en-GB"/>
        </w:rPr>
        <w:t xml:space="preserve"> </w:t>
      </w:r>
      <w:r>
        <w:rPr>
          <w:rFonts w:eastAsia="현대하모니 L" w:cs="Calibri" w:hint="eastAsia"/>
          <w:sz w:val="20"/>
          <w:lang w:val="en-GB"/>
        </w:rPr>
        <w:t>시</w:t>
      </w:r>
      <w:r>
        <w:rPr>
          <w:rFonts w:eastAsia="현대하모니 L" w:cs="Calibri" w:hint="eastAsia"/>
          <w:sz w:val="20"/>
          <w:lang w:val="en-GB"/>
        </w:rPr>
        <w:t>,</w:t>
      </w:r>
      <w:r w:rsidRPr="00B65CC6">
        <w:rPr>
          <w:rFonts w:eastAsia="현대하모니 L" w:cs="Calibri" w:hint="eastAsia"/>
          <w:sz w:val="20"/>
        </w:rPr>
        <w:t xml:space="preserve"> </w:t>
      </w:r>
      <w:r w:rsidR="0029564B" w:rsidRPr="00B65CC6">
        <w:rPr>
          <w:rFonts w:eastAsia="현대하모니 L" w:cs="Calibri" w:hint="eastAsia"/>
          <w:sz w:val="20"/>
        </w:rPr>
        <w:t xml:space="preserve">100ms </w:t>
      </w:r>
      <w:r w:rsidR="0029564B" w:rsidRPr="00B65CC6">
        <w:rPr>
          <w:rFonts w:eastAsia="현대하모니 L" w:cs="Calibri" w:hint="eastAsia"/>
          <w:sz w:val="20"/>
        </w:rPr>
        <w:t>이후</w:t>
      </w:r>
      <w:r w:rsidR="0029564B" w:rsidRPr="00B65CC6">
        <w:rPr>
          <w:rFonts w:eastAsia="현대하모니 L" w:cs="Calibri" w:hint="eastAsia"/>
          <w:sz w:val="20"/>
        </w:rPr>
        <w:t xml:space="preserve">, 900ms </w:t>
      </w:r>
      <w:r w:rsidR="0029564B" w:rsidRPr="00B65CC6">
        <w:rPr>
          <w:rFonts w:eastAsia="현대하모니 L" w:cs="Calibri" w:hint="eastAsia"/>
          <w:sz w:val="20"/>
        </w:rPr>
        <w:t>이내로</w:t>
      </w:r>
      <w:r w:rsidR="0029564B" w:rsidRPr="00B65CC6">
        <w:rPr>
          <w:rFonts w:eastAsia="현대하모니 L" w:cs="Calibri" w:hint="eastAsia"/>
          <w:sz w:val="20"/>
        </w:rPr>
        <w:t xml:space="preserve"> </w:t>
      </w:r>
      <w:r w:rsidR="0029564B" w:rsidRPr="00B65CC6">
        <w:rPr>
          <w:rFonts w:eastAsia="현대하모니 L" w:cs="Calibri" w:hint="eastAsia"/>
          <w:sz w:val="20"/>
        </w:rPr>
        <w:t>휴대폰을</w:t>
      </w:r>
      <w:r w:rsidR="0029564B" w:rsidRPr="00B65CC6">
        <w:rPr>
          <w:rFonts w:eastAsia="현대하모니 L" w:cs="Calibri" w:hint="eastAsia"/>
          <w:sz w:val="20"/>
        </w:rPr>
        <w:t xml:space="preserve"> </w:t>
      </w:r>
      <w:r w:rsidR="0029564B" w:rsidRPr="00B65CC6">
        <w:rPr>
          <w:rFonts w:eastAsia="현대하모니 L" w:cs="Calibri" w:hint="eastAsia"/>
          <w:sz w:val="20"/>
        </w:rPr>
        <w:t>감지한</w:t>
      </w:r>
      <w:r w:rsidR="0029564B" w:rsidRPr="00B65CC6">
        <w:rPr>
          <w:rFonts w:eastAsia="현대하모니 L" w:cs="Calibri" w:hint="eastAsia"/>
          <w:sz w:val="20"/>
        </w:rPr>
        <w:t xml:space="preserve"> </w:t>
      </w:r>
      <w:r w:rsidR="0029564B" w:rsidRPr="00B65CC6">
        <w:rPr>
          <w:rFonts w:eastAsia="현대하모니 L" w:cs="Calibri" w:hint="eastAsia"/>
          <w:sz w:val="20"/>
        </w:rPr>
        <w:t>경우</w:t>
      </w:r>
      <w:r w:rsidR="0029564B" w:rsidRPr="00B65CC6">
        <w:rPr>
          <w:rFonts w:eastAsia="현대하모니 L" w:cs="Calibri" w:hint="eastAsia"/>
          <w:sz w:val="20"/>
        </w:rPr>
        <w:t xml:space="preserve"> </w:t>
      </w:r>
      <w:r w:rsidR="008E606C" w:rsidRPr="008E606C">
        <w:rPr>
          <w:rFonts w:eastAsia="현대하모니 L" w:cs="Calibri"/>
          <w:sz w:val="20"/>
        </w:rPr>
        <w:t>Output_WPCWarning</w:t>
      </w:r>
      <w:r w:rsidR="008E606C" w:rsidRPr="008E606C">
        <w:rPr>
          <w:rFonts w:eastAsia="현대하모니 L" w:cs="Calibri" w:hint="eastAsia"/>
          <w:sz w:val="20"/>
        </w:rPr>
        <w:t xml:space="preserve"> </w:t>
      </w:r>
      <w:r w:rsidR="0029564B" w:rsidRPr="00B65CC6">
        <w:rPr>
          <w:rFonts w:eastAsia="현대하모니 L" w:cs="Calibri" w:hint="eastAsia"/>
          <w:sz w:val="20"/>
        </w:rPr>
        <w:t>(0x1: Cellphone on the pad)</w:t>
      </w:r>
      <w:r w:rsidR="0029564B">
        <w:rPr>
          <w:rFonts w:eastAsia="현대하모니 L" w:cs="Calibri" w:hint="eastAsia"/>
          <w:sz w:val="20"/>
        </w:rPr>
        <w:t xml:space="preserve"> </w:t>
      </w:r>
      <w:r w:rsidR="0029564B" w:rsidRPr="0084421B">
        <w:rPr>
          <w:rFonts w:eastAsia="현대하모니 L" w:cs="Calibri" w:hint="eastAsia"/>
          <w:sz w:val="20"/>
        </w:rPr>
        <w:t>신호를</w:t>
      </w:r>
      <w:r w:rsidR="0029564B" w:rsidRPr="00B65CC6">
        <w:rPr>
          <w:rFonts w:eastAsia="현대하모니 L" w:cs="Calibri" w:hint="eastAsia"/>
          <w:sz w:val="20"/>
        </w:rPr>
        <w:t xml:space="preserve"> </w:t>
      </w:r>
      <w:r w:rsidR="0029564B" w:rsidRPr="00B65CC6">
        <w:rPr>
          <w:rFonts w:eastAsia="현대하모니 L" w:cs="Calibri" w:hint="eastAsia"/>
          <w:sz w:val="20"/>
        </w:rPr>
        <w:t>송신</w:t>
      </w:r>
      <w:r w:rsidR="0029564B">
        <w:rPr>
          <w:rFonts w:eastAsia="현대하모니 L" w:cs="Calibri" w:hint="eastAsia"/>
          <w:sz w:val="20"/>
        </w:rPr>
        <w:t>해야</w:t>
      </w:r>
      <w:r w:rsidR="0029564B">
        <w:rPr>
          <w:rFonts w:eastAsia="현대하모니 L" w:cs="Calibri" w:hint="eastAsia"/>
          <w:sz w:val="20"/>
        </w:rPr>
        <w:t xml:space="preserve"> </w:t>
      </w:r>
      <w:r w:rsidR="0029564B">
        <w:rPr>
          <w:rFonts w:eastAsia="현대하모니 L" w:cs="Calibri" w:hint="eastAsia"/>
          <w:sz w:val="20"/>
        </w:rPr>
        <w:t>한다</w:t>
      </w:r>
      <w:r w:rsidR="0029564B">
        <w:rPr>
          <w:rFonts w:eastAsia="현대하모니 L" w:cs="Calibri" w:hint="eastAsia"/>
          <w:sz w:val="20"/>
        </w:rPr>
        <w:t>.</w:t>
      </w:r>
    </w:p>
    <w:p w14:paraId="73C9E83C" w14:textId="77777777" w:rsidR="0029564B" w:rsidRPr="00B65CC6" w:rsidRDefault="0029564B" w:rsidP="00116D94">
      <w:pPr>
        <w:pStyle w:val="a1"/>
        <w:widowControl w:val="0"/>
        <w:numPr>
          <w:ilvl w:val="0"/>
          <w:numId w:val="29"/>
        </w:numPr>
        <w:wordWrap w:val="0"/>
        <w:ind w:rightChars="195" w:right="429"/>
        <w:jc w:val="both"/>
        <w:rPr>
          <w:rFonts w:eastAsia="현대하모니 L" w:cs="Calibri"/>
          <w:sz w:val="20"/>
        </w:rPr>
      </w:pPr>
      <w:r w:rsidRPr="00304905">
        <w:rPr>
          <w:rFonts w:eastAsia="현대하모니 L" w:cs="Calibri" w:hint="eastAsia"/>
          <w:sz w:val="20"/>
        </w:rPr>
        <w:t xml:space="preserve">Cellphone on the pad </w:t>
      </w:r>
      <w:r w:rsidRPr="00304905">
        <w:rPr>
          <w:rFonts w:eastAsia="현대하모니 L" w:cs="Calibri" w:hint="eastAsia"/>
          <w:sz w:val="20"/>
        </w:rPr>
        <w:t>경고</w:t>
      </w:r>
      <w:r w:rsidRPr="00304905">
        <w:rPr>
          <w:rFonts w:eastAsia="현대하모니 L" w:cs="Calibri" w:hint="eastAsia"/>
          <w:sz w:val="20"/>
        </w:rPr>
        <w:t xml:space="preserve"> </w:t>
      </w:r>
      <w:r w:rsidRPr="00304905">
        <w:rPr>
          <w:rFonts w:eastAsia="현대하모니 L" w:cs="Calibri" w:hint="eastAsia"/>
          <w:sz w:val="20"/>
        </w:rPr>
        <w:t>후</w:t>
      </w:r>
      <w:r w:rsidRPr="00304905">
        <w:rPr>
          <w:rFonts w:eastAsia="현대하모니 L" w:cs="Calibri" w:hint="eastAsia"/>
          <w:sz w:val="20"/>
        </w:rPr>
        <w:t>, 60</w:t>
      </w:r>
      <w:r w:rsidRPr="00304905">
        <w:rPr>
          <w:rFonts w:eastAsia="현대하모니 L" w:cs="Calibri" w:hint="eastAsia"/>
          <w:sz w:val="20"/>
        </w:rPr>
        <w:t>초가</w:t>
      </w:r>
      <w:r w:rsidRPr="00304905">
        <w:rPr>
          <w:rFonts w:eastAsia="현대하모니 L" w:cs="Calibri" w:hint="eastAsia"/>
          <w:sz w:val="20"/>
        </w:rPr>
        <w:t xml:space="preserve"> </w:t>
      </w:r>
      <w:r w:rsidRPr="00304905">
        <w:rPr>
          <w:rFonts w:eastAsia="현대하모니 L" w:cs="Calibri" w:hint="eastAsia"/>
          <w:sz w:val="20"/>
        </w:rPr>
        <w:t>지난</w:t>
      </w:r>
      <w:r w:rsidRPr="00304905">
        <w:rPr>
          <w:rFonts w:eastAsia="현대하모니 L" w:cs="Calibri" w:hint="eastAsia"/>
          <w:sz w:val="20"/>
        </w:rPr>
        <w:t xml:space="preserve"> </w:t>
      </w:r>
      <w:r w:rsidRPr="00304905">
        <w:rPr>
          <w:rFonts w:eastAsia="현대하모니 L" w:cs="Calibri" w:hint="eastAsia"/>
          <w:sz w:val="20"/>
        </w:rPr>
        <w:t>후에도</w:t>
      </w:r>
      <w:r w:rsidRPr="00304905">
        <w:rPr>
          <w:rFonts w:eastAsia="현대하모니 L" w:cs="Calibri" w:hint="eastAsia"/>
          <w:sz w:val="20"/>
        </w:rPr>
        <w:t xml:space="preserve"> </w:t>
      </w:r>
      <w:r w:rsidRPr="00304905">
        <w:rPr>
          <w:rFonts w:eastAsia="현대하모니 L" w:cs="Calibri" w:hint="eastAsia"/>
          <w:sz w:val="20"/>
        </w:rPr>
        <w:t>휴대폰</w:t>
      </w:r>
      <w:r>
        <w:rPr>
          <w:rFonts w:eastAsia="현대하모니 L" w:cs="Calibri" w:hint="eastAsia"/>
          <w:sz w:val="20"/>
        </w:rPr>
        <w:t>을</w:t>
      </w:r>
      <w:r>
        <w:rPr>
          <w:rFonts w:eastAsia="현대하모니 L" w:cs="Calibri" w:hint="eastAsia"/>
          <w:sz w:val="20"/>
        </w:rPr>
        <w:t xml:space="preserve"> </w:t>
      </w:r>
      <w:r>
        <w:rPr>
          <w:rFonts w:eastAsia="현대하모니 L" w:cs="Calibri" w:hint="eastAsia"/>
          <w:sz w:val="20"/>
        </w:rPr>
        <w:t>감지한</w:t>
      </w:r>
      <w:r>
        <w:rPr>
          <w:rFonts w:eastAsia="현대하모니 L" w:cs="Calibri" w:hint="eastAsia"/>
          <w:sz w:val="20"/>
        </w:rPr>
        <w:t xml:space="preserve"> </w:t>
      </w:r>
      <w:r>
        <w:rPr>
          <w:rFonts w:eastAsia="현대하모니 L" w:cs="Calibri" w:hint="eastAsia"/>
          <w:sz w:val="20"/>
        </w:rPr>
        <w:t>경우</w:t>
      </w:r>
      <w:r>
        <w:rPr>
          <w:rFonts w:eastAsia="현대하모니 L" w:cs="Calibri" w:hint="eastAsia"/>
          <w:sz w:val="20"/>
        </w:rPr>
        <w:t xml:space="preserve"> </w:t>
      </w:r>
      <w:r w:rsidR="008E606C" w:rsidRPr="008E606C">
        <w:rPr>
          <w:rFonts w:eastAsia="현대하모니 L" w:cs="Calibri"/>
          <w:sz w:val="20"/>
        </w:rPr>
        <w:t>Output_WPCWarning</w:t>
      </w:r>
      <w:r w:rsidR="008E606C" w:rsidRPr="008E606C">
        <w:rPr>
          <w:rFonts w:eastAsia="현대하모니 L" w:cs="Calibri" w:hint="eastAsia"/>
          <w:sz w:val="20"/>
        </w:rPr>
        <w:t xml:space="preserve"> </w:t>
      </w:r>
      <w:r w:rsidRPr="00B65CC6">
        <w:rPr>
          <w:rFonts w:eastAsia="현대하모니 L" w:cs="Calibri" w:hint="eastAsia"/>
          <w:sz w:val="20"/>
        </w:rPr>
        <w:t>(0x</w:t>
      </w:r>
      <w:r>
        <w:rPr>
          <w:rFonts w:eastAsia="현대하모니 L" w:cs="Calibri" w:hint="eastAsia"/>
          <w:sz w:val="20"/>
        </w:rPr>
        <w:t>4</w:t>
      </w:r>
      <w:r w:rsidRPr="00B65CC6">
        <w:rPr>
          <w:rFonts w:eastAsia="현대하모니 L" w:cs="Calibri" w:hint="eastAsia"/>
          <w:sz w:val="20"/>
        </w:rPr>
        <w:t xml:space="preserve">: Cellphone </w:t>
      </w:r>
      <w:r>
        <w:rPr>
          <w:rFonts w:eastAsia="현대하모니 L" w:cs="Calibri" w:hint="eastAsia"/>
          <w:sz w:val="20"/>
        </w:rPr>
        <w:t>Reminder</w:t>
      </w:r>
      <w:r w:rsidRPr="00B65CC6">
        <w:rPr>
          <w:rFonts w:eastAsia="현대하모니 L" w:cs="Calibri" w:hint="eastAsia"/>
          <w:sz w:val="20"/>
        </w:rPr>
        <w:t>)</w:t>
      </w:r>
      <w:r>
        <w:rPr>
          <w:rFonts w:eastAsia="현대하모니 L" w:cs="Calibri" w:hint="eastAsia"/>
          <w:sz w:val="20"/>
        </w:rPr>
        <w:t xml:space="preserve"> </w:t>
      </w:r>
      <w:r w:rsidRPr="0084421B">
        <w:rPr>
          <w:rFonts w:eastAsia="현대하모니 L" w:cs="Calibri" w:hint="eastAsia"/>
          <w:sz w:val="20"/>
        </w:rPr>
        <w:t>신호를</w:t>
      </w:r>
      <w:r w:rsidRPr="00B65CC6">
        <w:rPr>
          <w:rFonts w:eastAsia="현대하모니 L" w:cs="Calibri" w:hint="eastAsia"/>
          <w:sz w:val="20"/>
        </w:rPr>
        <w:t xml:space="preserve"> </w:t>
      </w:r>
      <w:r w:rsidRPr="00B65CC6">
        <w:rPr>
          <w:rFonts w:eastAsia="현대하모니 L" w:cs="Calibri" w:hint="eastAsia"/>
          <w:sz w:val="20"/>
        </w:rPr>
        <w:t>송신</w:t>
      </w:r>
      <w:r>
        <w:rPr>
          <w:rFonts w:eastAsia="현대하모니 L" w:cs="Calibri" w:hint="eastAsia"/>
          <w:sz w:val="20"/>
        </w:rPr>
        <w:t>해야</w:t>
      </w:r>
      <w:r>
        <w:rPr>
          <w:rFonts w:eastAsia="현대하모니 L" w:cs="Calibri" w:hint="eastAsia"/>
          <w:sz w:val="20"/>
        </w:rPr>
        <w:t xml:space="preserve"> </w:t>
      </w:r>
      <w:r>
        <w:rPr>
          <w:rFonts w:eastAsia="현대하모니 L" w:cs="Calibri" w:hint="eastAsia"/>
          <w:sz w:val="20"/>
        </w:rPr>
        <w:t>한다</w:t>
      </w:r>
      <w:r>
        <w:rPr>
          <w:rFonts w:eastAsia="현대하모니 L" w:cs="Calibri" w:hint="eastAsia"/>
          <w:sz w:val="20"/>
        </w:rPr>
        <w:t>.</w:t>
      </w:r>
    </w:p>
    <w:p w14:paraId="23DF3584" w14:textId="77777777" w:rsidR="0029564B" w:rsidRPr="008308B5" w:rsidRDefault="0029564B" w:rsidP="00116D94">
      <w:pPr>
        <w:pStyle w:val="a1"/>
        <w:widowControl w:val="0"/>
        <w:numPr>
          <w:ilvl w:val="0"/>
          <w:numId w:val="29"/>
        </w:numPr>
        <w:wordWrap w:val="0"/>
        <w:contextualSpacing w:val="0"/>
        <w:jc w:val="both"/>
        <w:rPr>
          <w:rFonts w:eastAsia="현대하모니 L" w:cs="Calibri"/>
          <w:sz w:val="20"/>
          <w:lang w:val="en-GB"/>
        </w:rPr>
      </w:pPr>
      <w:r>
        <w:rPr>
          <w:rFonts w:eastAsia="현대하모니 L" w:cs="Calibri" w:hint="eastAsia"/>
          <w:sz w:val="20"/>
        </w:rPr>
        <w:t>방치</w:t>
      </w:r>
      <w:r>
        <w:rPr>
          <w:rFonts w:eastAsia="현대하모니 L" w:cs="Calibri" w:hint="eastAsia"/>
          <w:sz w:val="20"/>
        </w:rPr>
        <w:t xml:space="preserve"> </w:t>
      </w:r>
      <w:r>
        <w:rPr>
          <w:rFonts w:eastAsia="현대하모니 L" w:cs="Calibri" w:hint="eastAsia"/>
          <w:sz w:val="20"/>
        </w:rPr>
        <w:t>알림</w:t>
      </w:r>
      <w:r>
        <w:rPr>
          <w:rFonts w:eastAsia="현대하모니 L" w:cs="Calibri" w:hint="eastAsia"/>
          <w:sz w:val="20"/>
        </w:rPr>
        <w:t xml:space="preserve"> </w:t>
      </w:r>
      <w:r>
        <w:rPr>
          <w:rFonts w:eastAsia="현대하모니 L" w:cs="Calibri" w:hint="eastAsia"/>
          <w:sz w:val="20"/>
        </w:rPr>
        <w:t>중</w:t>
      </w:r>
      <w:r>
        <w:rPr>
          <w:rFonts w:eastAsia="현대하모니 L" w:cs="Calibri" w:hint="eastAsia"/>
          <w:sz w:val="20"/>
        </w:rPr>
        <w:t xml:space="preserve">, </w:t>
      </w:r>
      <w:r w:rsidRPr="008308B5">
        <w:rPr>
          <w:rFonts w:eastAsia="현대하모니 L" w:cs="Calibri" w:hint="eastAsia"/>
          <w:sz w:val="20"/>
        </w:rPr>
        <w:t>휴대폰이</w:t>
      </w:r>
      <w:r w:rsidRPr="008308B5">
        <w:rPr>
          <w:rFonts w:eastAsia="현대하모니 L" w:cs="Calibri" w:hint="eastAsia"/>
          <w:sz w:val="20"/>
        </w:rPr>
        <w:t xml:space="preserve"> </w:t>
      </w:r>
      <w:r w:rsidRPr="008308B5">
        <w:rPr>
          <w:rFonts w:eastAsia="현대하모니 L" w:cs="Calibri" w:hint="eastAsia"/>
          <w:sz w:val="20"/>
        </w:rPr>
        <w:t>감지되지</w:t>
      </w:r>
      <w:r w:rsidRPr="008308B5">
        <w:rPr>
          <w:rFonts w:eastAsia="현대하모니 L" w:cs="Calibri" w:hint="eastAsia"/>
          <w:sz w:val="20"/>
        </w:rPr>
        <w:t xml:space="preserve"> </w:t>
      </w:r>
      <w:r w:rsidRPr="008308B5">
        <w:rPr>
          <w:rFonts w:eastAsia="현대하모니 L" w:cs="Calibri" w:hint="eastAsia"/>
          <w:sz w:val="20"/>
        </w:rPr>
        <w:t>않는</w:t>
      </w:r>
      <w:r w:rsidRPr="008308B5">
        <w:rPr>
          <w:rFonts w:eastAsia="현대하모니 L" w:cs="Calibri" w:hint="eastAsia"/>
          <w:sz w:val="20"/>
        </w:rPr>
        <w:t xml:space="preserve"> </w:t>
      </w:r>
      <w:r w:rsidRPr="008308B5">
        <w:rPr>
          <w:rFonts w:eastAsia="현대하모니 L" w:cs="Calibri" w:hint="eastAsia"/>
          <w:sz w:val="20"/>
        </w:rPr>
        <w:t>경우</w:t>
      </w:r>
      <w:r w:rsidRPr="008308B5">
        <w:rPr>
          <w:rFonts w:eastAsia="현대하모니 L" w:cs="Calibri" w:hint="eastAsia"/>
          <w:sz w:val="20"/>
        </w:rPr>
        <w:t xml:space="preserve">, </w:t>
      </w:r>
      <w:r w:rsidRPr="008308B5">
        <w:rPr>
          <w:rFonts w:eastAsia="현대하모니 L" w:cs="Calibri" w:hint="eastAsia"/>
          <w:sz w:val="20"/>
        </w:rPr>
        <w:t>휴대폰</w:t>
      </w:r>
      <w:r w:rsidRPr="008308B5">
        <w:rPr>
          <w:rFonts w:eastAsia="현대하모니 L" w:cs="Calibri" w:hint="eastAsia"/>
          <w:sz w:val="20"/>
        </w:rPr>
        <w:t xml:space="preserve"> </w:t>
      </w:r>
      <w:r w:rsidRPr="008308B5">
        <w:rPr>
          <w:rFonts w:eastAsia="현대하모니 L" w:cs="Calibri" w:hint="eastAsia"/>
          <w:sz w:val="20"/>
        </w:rPr>
        <w:t>거치</w:t>
      </w:r>
      <w:r w:rsidRPr="008308B5">
        <w:rPr>
          <w:rFonts w:eastAsia="현대하모니 L" w:cs="Calibri" w:hint="eastAsia"/>
          <w:sz w:val="20"/>
        </w:rPr>
        <w:t xml:space="preserve"> </w:t>
      </w:r>
      <w:r w:rsidRPr="008308B5">
        <w:rPr>
          <w:rFonts w:eastAsia="현대하모니 L" w:cs="Calibri" w:hint="eastAsia"/>
          <w:sz w:val="20"/>
        </w:rPr>
        <w:t>상태</w:t>
      </w:r>
      <w:r w:rsidRPr="008308B5">
        <w:rPr>
          <w:rFonts w:eastAsia="현대하모니 L" w:cs="Calibri" w:hint="eastAsia"/>
          <w:sz w:val="20"/>
        </w:rPr>
        <w:t xml:space="preserve"> </w:t>
      </w:r>
      <w:r w:rsidRPr="008308B5">
        <w:rPr>
          <w:rFonts w:eastAsia="현대하모니 L" w:cs="Calibri" w:hint="eastAsia"/>
          <w:sz w:val="20"/>
        </w:rPr>
        <w:t>여부</w:t>
      </w:r>
      <w:r w:rsidRPr="008308B5">
        <w:rPr>
          <w:rFonts w:eastAsia="현대하모니 L" w:cs="Calibri" w:hint="eastAsia"/>
          <w:sz w:val="20"/>
        </w:rPr>
        <w:t xml:space="preserve"> </w:t>
      </w:r>
      <w:r w:rsidRPr="008308B5">
        <w:rPr>
          <w:rFonts w:eastAsia="현대하모니 L" w:cs="Calibri" w:hint="eastAsia"/>
          <w:sz w:val="20"/>
        </w:rPr>
        <w:t>확인</w:t>
      </w:r>
      <w:r>
        <w:rPr>
          <w:rFonts w:eastAsia="현대하모니 L" w:cs="Calibri" w:hint="eastAsia"/>
          <w:sz w:val="20"/>
        </w:rPr>
        <w:t xml:space="preserve"> </w:t>
      </w:r>
      <w:r>
        <w:rPr>
          <w:rFonts w:eastAsia="현대하모니 L" w:cs="Calibri" w:hint="eastAsia"/>
          <w:sz w:val="20"/>
        </w:rPr>
        <w:t>후</w:t>
      </w:r>
      <w:r>
        <w:rPr>
          <w:rFonts w:eastAsia="현대하모니 L" w:cs="Calibri" w:hint="eastAsia"/>
          <w:sz w:val="20"/>
        </w:rPr>
        <w:t xml:space="preserve"> </w:t>
      </w:r>
      <w:r w:rsidR="008E606C" w:rsidRPr="008E606C">
        <w:rPr>
          <w:rFonts w:eastAsia="현대하모니 L" w:cs="Calibri"/>
          <w:sz w:val="20"/>
        </w:rPr>
        <w:t>Output_WPCWarning</w:t>
      </w:r>
      <w:r w:rsidR="008E606C" w:rsidRPr="008E606C">
        <w:rPr>
          <w:rFonts w:eastAsia="현대하모니 L" w:cs="Calibri" w:hint="eastAsia"/>
          <w:sz w:val="20"/>
        </w:rPr>
        <w:t xml:space="preserve"> </w:t>
      </w:r>
      <w:r>
        <w:rPr>
          <w:rFonts w:eastAsia="현대하모니 L" w:cs="Calibri" w:hint="eastAsia"/>
          <w:sz w:val="20"/>
        </w:rPr>
        <w:t>(0x0: Off)</w:t>
      </w:r>
      <w:r w:rsidRPr="00F456B8">
        <w:rPr>
          <w:rFonts w:eastAsia="현대하모니 L" w:cs="Calibri" w:hint="eastAsia"/>
          <w:sz w:val="20"/>
        </w:rPr>
        <w:t>신호</w:t>
      </w:r>
      <w:r>
        <w:rPr>
          <w:rFonts w:eastAsia="현대하모니 L" w:cs="Calibri" w:hint="eastAsia"/>
          <w:sz w:val="20"/>
        </w:rPr>
        <w:t>를</w:t>
      </w:r>
      <w:r>
        <w:rPr>
          <w:rFonts w:eastAsia="현대하모니 L" w:cs="Calibri" w:hint="eastAsia"/>
          <w:sz w:val="20"/>
        </w:rPr>
        <w:t xml:space="preserve"> </w:t>
      </w:r>
      <w:r>
        <w:rPr>
          <w:rFonts w:eastAsia="현대하모니 L" w:cs="Calibri" w:hint="eastAsia"/>
          <w:sz w:val="20"/>
        </w:rPr>
        <w:t>송</w:t>
      </w:r>
      <w:r w:rsidRPr="00AE383C">
        <w:rPr>
          <w:rFonts w:eastAsia="현대하모니 L" w:cs="Calibri" w:hint="eastAsia"/>
          <w:sz w:val="20"/>
        </w:rPr>
        <w:t>신해야</w:t>
      </w:r>
      <w:r w:rsidRPr="00AE383C">
        <w:rPr>
          <w:rFonts w:eastAsia="현대하모니 L" w:cs="Calibri" w:hint="eastAsia"/>
          <w:sz w:val="20"/>
        </w:rPr>
        <w:t xml:space="preserve"> </w:t>
      </w:r>
      <w:r w:rsidRPr="00AE383C">
        <w:rPr>
          <w:rFonts w:eastAsia="현대하모니 L" w:cs="Calibri" w:hint="eastAsia"/>
          <w:sz w:val="20"/>
        </w:rPr>
        <w:t>한다</w:t>
      </w:r>
      <w:r>
        <w:rPr>
          <w:rFonts w:eastAsia="현대하모니 L" w:cs="Calibri" w:hint="eastAsia"/>
          <w:sz w:val="20"/>
        </w:rPr>
        <w:t>.</w:t>
      </w:r>
    </w:p>
    <w:p w14:paraId="4514DC33" w14:textId="77777777" w:rsidR="0029564B" w:rsidRPr="008E606C" w:rsidRDefault="0029564B" w:rsidP="0029564B">
      <w:pPr>
        <w:widowControl w:val="0"/>
        <w:wordWrap w:val="0"/>
        <w:jc w:val="both"/>
        <w:rPr>
          <w:rFonts w:eastAsia="현대하모니 L" w:cs="Calibri"/>
          <w:sz w:val="20"/>
          <w:lang w:val="en-GB"/>
        </w:rPr>
      </w:pPr>
    </w:p>
    <w:p w14:paraId="4C5062CC" w14:textId="77777777" w:rsidR="0029564B" w:rsidRDefault="0029564B" w:rsidP="0029564B">
      <w:pPr>
        <w:widowControl w:val="0"/>
        <w:wordWrap w:val="0"/>
        <w:ind w:left="284"/>
        <w:jc w:val="both"/>
        <w:rPr>
          <w:rFonts w:eastAsia="현대하모니 L" w:cs="Calibri"/>
          <w:sz w:val="20"/>
          <w:lang w:val="en-GB"/>
        </w:rPr>
      </w:pPr>
      <w:r>
        <w:rPr>
          <w:rFonts w:eastAsia="현대하모니 L" w:cs="Calibri" w:hint="eastAsia"/>
          <w:sz w:val="20"/>
          <w:lang w:val="en-GB"/>
        </w:rPr>
        <w:t>[</w:t>
      </w:r>
      <w:r>
        <w:rPr>
          <w:rFonts w:eastAsia="현대하모니 L" w:cs="Calibri" w:hint="eastAsia"/>
          <w:sz w:val="20"/>
          <w:lang w:val="en-GB"/>
        </w:rPr>
        <w:t>충전</w:t>
      </w:r>
      <w:r>
        <w:rPr>
          <w:rFonts w:eastAsia="현대하모니 L" w:cs="Calibri" w:hint="eastAsia"/>
          <w:sz w:val="20"/>
          <w:lang w:val="en-GB"/>
        </w:rPr>
        <w:t xml:space="preserve"> </w:t>
      </w:r>
      <w:r>
        <w:rPr>
          <w:rFonts w:eastAsia="현대하모니 L" w:cs="Calibri" w:hint="eastAsia"/>
          <w:sz w:val="20"/>
          <w:lang w:val="en-GB"/>
        </w:rPr>
        <w:t>상태</w:t>
      </w:r>
      <w:r>
        <w:rPr>
          <w:rFonts w:eastAsia="현대하모니 L" w:cs="Calibri" w:hint="eastAsia"/>
          <w:sz w:val="20"/>
          <w:lang w:val="en-GB"/>
        </w:rPr>
        <w:t xml:space="preserve"> </w:t>
      </w:r>
      <w:r>
        <w:rPr>
          <w:rFonts w:eastAsia="현대하모니 L" w:cs="Calibri" w:hint="eastAsia"/>
          <w:sz w:val="20"/>
          <w:lang w:val="en-GB"/>
        </w:rPr>
        <w:t>알림</w:t>
      </w:r>
      <w:r>
        <w:rPr>
          <w:rFonts w:eastAsia="현대하모니 L" w:cs="Calibri" w:hint="eastAsia"/>
          <w:sz w:val="20"/>
          <w:lang w:val="en-GB"/>
        </w:rPr>
        <w:t>]</w:t>
      </w:r>
    </w:p>
    <w:p w14:paraId="42EB16E2" w14:textId="77777777" w:rsidR="0029564B" w:rsidRDefault="0029564B" w:rsidP="00116D94">
      <w:pPr>
        <w:pStyle w:val="a1"/>
        <w:widowControl w:val="0"/>
        <w:numPr>
          <w:ilvl w:val="0"/>
          <w:numId w:val="28"/>
        </w:numPr>
        <w:wordWrap w:val="0"/>
        <w:jc w:val="both"/>
        <w:rPr>
          <w:rFonts w:eastAsia="현대하모니 L" w:cs="Calibri"/>
          <w:sz w:val="20"/>
        </w:rPr>
      </w:pPr>
      <w:r>
        <w:rPr>
          <w:rFonts w:eastAsia="현대하모니 L" w:cs="Calibri" w:hint="eastAsia"/>
          <w:sz w:val="20"/>
        </w:rPr>
        <w:t>충전</w:t>
      </w:r>
      <w:r>
        <w:rPr>
          <w:rFonts w:eastAsia="현대하모니 L" w:cs="Calibri" w:hint="eastAsia"/>
          <w:sz w:val="20"/>
        </w:rPr>
        <w:t xml:space="preserve"> </w:t>
      </w:r>
      <w:r>
        <w:rPr>
          <w:rFonts w:eastAsia="현대하모니 L" w:cs="Calibri" w:hint="eastAsia"/>
          <w:sz w:val="20"/>
        </w:rPr>
        <w:t>중인</w:t>
      </w:r>
      <w:r>
        <w:rPr>
          <w:rFonts w:eastAsia="현대하모니 L" w:cs="Calibri" w:hint="eastAsia"/>
          <w:sz w:val="20"/>
        </w:rPr>
        <w:t xml:space="preserve"> </w:t>
      </w:r>
      <w:r>
        <w:rPr>
          <w:rFonts w:eastAsia="현대하모니 L" w:cs="Calibri" w:hint="eastAsia"/>
          <w:sz w:val="20"/>
        </w:rPr>
        <w:t>경우</w:t>
      </w:r>
      <w:r>
        <w:rPr>
          <w:rFonts w:eastAsia="현대하모니 L" w:cs="Calibri" w:hint="eastAsia"/>
          <w:sz w:val="20"/>
        </w:rPr>
        <w:t>, AMBER LED</w:t>
      </w:r>
      <w:r>
        <w:rPr>
          <w:rFonts w:eastAsia="현대하모니 L" w:cs="Calibri" w:hint="eastAsia"/>
          <w:sz w:val="20"/>
        </w:rPr>
        <w:t>가</w:t>
      </w:r>
      <w:r>
        <w:rPr>
          <w:rFonts w:eastAsia="현대하모니 L" w:cs="Calibri" w:hint="eastAsia"/>
          <w:sz w:val="20"/>
        </w:rPr>
        <w:t xml:space="preserve"> ON</w:t>
      </w:r>
      <w:r>
        <w:rPr>
          <w:rFonts w:eastAsia="현대하모니 L" w:cs="Calibri" w:hint="eastAsia"/>
          <w:sz w:val="20"/>
        </w:rPr>
        <w:t>되며</w:t>
      </w:r>
      <w:r>
        <w:rPr>
          <w:rFonts w:eastAsia="현대하모니 L" w:cs="Calibri" w:hint="eastAsia"/>
          <w:sz w:val="20"/>
        </w:rPr>
        <w:t xml:space="preserve"> </w:t>
      </w:r>
      <w:r w:rsidR="008E606C" w:rsidRPr="008E606C">
        <w:rPr>
          <w:rFonts w:eastAsia="현대하모니 L" w:cs="Calibri"/>
          <w:sz w:val="20"/>
        </w:rPr>
        <w:t>Output_WPCWarning</w:t>
      </w:r>
      <w:r w:rsidR="008E606C" w:rsidRPr="008E606C">
        <w:rPr>
          <w:rFonts w:eastAsia="현대하모니 L" w:cs="Calibri" w:hint="eastAsia"/>
          <w:sz w:val="20"/>
        </w:rPr>
        <w:t xml:space="preserve"> </w:t>
      </w:r>
      <w:r>
        <w:rPr>
          <w:rFonts w:eastAsia="현대하모니 L" w:cs="Calibri" w:hint="eastAsia"/>
          <w:sz w:val="20"/>
        </w:rPr>
        <w:t xml:space="preserve">(0x2: Charging) </w:t>
      </w:r>
      <w:r w:rsidRPr="0084421B">
        <w:rPr>
          <w:rFonts w:eastAsia="현대하모니 L" w:cs="Calibri" w:hint="eastAsia"/>
          <w:sz w:val="20"/>
        </w:rPr>
        <w:t>신호를</w:t>
      </w:r>
      <w:r w:rsidRPr="0084421B">
        <w:rPr>
          <w:rFonts w:eastAsia="현대하모니 L" w:cs="Calibri" w:hint="eastAsia"/>
          <w:sz w:val="20"/>
        </w:rPr>
        <w:t xml:space="preserve"> </w:t>
      </w:r>
      <w:r>
        <w:rPr>
          <w:rFonts w:eastAsia="현대하모니 L" w:cs="Calibri" w:hint="eastAsia"/>
          <w:sz w:val="20"/>
        </w:rPr>
        <w:t>송신해야</w:t>
      </w:r>
      <w:r>
        <w:rPr>
          <w:rFonts w:eastAsia="현대하모니 L" w:cs="Calibri" w:hint="eastAsia"/>
          <w:sz w:val="20"/>
        </w:rPr>
        <w:t xml:space="preserve"> </w:t>
      </w:r>
      <w:r>
        <w:rPr>
          <w:rFonts w:eastAsia="현대하모니 L" w:cs="Calibri" w:hint="eastAsia"/>
          <w:sz w:val="20"/>
        </w:rPr>
        <w:t>한다</w:t>
      </w:r>
      <w:r>
        <w:rPr>
          <w:rFonts w:eastAsia="현대하모니 L" w:cs="Calibri" w:hint="eastAsia"/>
          <w:sz w:val="20"/>
        </w:rPr>
        <w:t>.</w:t>
      </w:r>
    </w:p>
    <w:p w14:paraId="4FD9AFB9" w14:textId="77777777" w:rsidR="0029564B" w:rsidRPr="00A635FC" w:rsidRDefault="0029564B" w:rsidP="00116D94">
      <w:pPr>
        <w:pStyle w:val="a1"/>
        <w:widowControl w:val="0"/>
        <w:numPr>
          <w:ilvl w:val="0"/>
          <w:numId w:val="28"/>
        </w:numPr>
        <w:wordWrap w:val="0"/>
        <w:jc w:val="both"/>
        <w:rPr>
          <w:rFonts w:eastAsia="현대하모니 L" w:cs="Calibri"/>
          <w:sz w:val="20"/>
        </w:rPr>
      </w:pPr>
      <w:r>
        <w:rPr>
          <w:rFonts w:eastAsia="현대하모니 L" w:cs="Calibri" w:hint="eastAsia"/>
          <w:sz w:val="20"/>
        </w:rPr>
        <w:t>충전을</w:t>
      </w:r>
      <w:r>
        <w:rPr>
          <w:rFonts w:eastAsia="현대하모니 L" w:cs="Calibri" w:hint="eastAsia"/>
          <w:sz w:val="20"/>
        </w:rPr>
        <w:t xml:space="preserve"> </w:t>
      </w:r>
      <w:r>
        <w:rPr>
          <w:rFonts w:eastAsia="현대하모니 L" w:cs="Calibri" w:hint="eastAsia"/>
          <w:sz w:val="20"/>
        </w:rPr>
        <w:t>완료한</w:t>
      </w:r>
      <w:r>
        <w:rPr>
          <w:rFonts w:eastAsia="현대하모니 L" w:cs="Calibri" w:hint="eastAsia"/>
          <w:sz w:val="20"/>
        </w:rPr>
        <w:t xml:space="preserve"> </w:t>
      </w:r>
      <w:r>
        <w:rPr>
          <w:rFonts w:eastAsia="현대하모니 L" w:cs="Calibri" w:hint="eastAsia"/>
          <w:sz w:val="20"/>
        </w:rPr>
        <w:t>경우</w:t>
      </w:r>
      <w:r>
        <w:rPr>
          <w:rFonts w:eastAsia="현대하모니 L" w:cs="Calibri" w:hint="eastAsia"/>
          <w:sz w:val="20"/>
        </w:rPr>
        <w:t>, GREEN LED</w:t>
      </w:r>
      <w:r>
        <w:rPr>
          <w:rFonts w:eastAsia="현대하모니 L" w:cs="Calibri" w:hint="eastAsia"/>
          <w:sz w:val="20"/>
        </w:rPr>
        <w:t>가</w:t>
      </w:r>
      <w:r>
        <w:rPr>
          <w:rFonts w:eastAsia="현대하모니 L" w:cs="Calibri" w:hint="eastAsia"/>
          <w:sz w:val="20"/>
        </w:rPr>
        <w:t xml:space="preserve"> ON</w:t>
      </w:r>
      <w:r>
        <w:rPr>
          <w:rFonts w:eastAsia="현대하모니 L" w:cs="Calibri" w:hint="eastAsia"/>
          <w:sz w:val="20"/>
        </w:rPr>
        <w:t>되며</w:t>
      </w:r>
      <w:r>
        <w:rPr>
          <w:rFonts w:eastAsia="현대하모니 L" w:cs="Calibri" w:hint="eastAsia"/>
          <w:sz w:val="20"/>
        </w:rPr>
        <w:t xml:space="preserve"> </w:t>
      </w:r>
      <w:r w:rsidR="008E606C" w:rsidRPr="008E606C">
        <w:rPr>
          <w:rFonts w:eastAsia="현대하모니 L" w:cs="Calibri"/>
          <w:sz w:val="20"/>
        </w:rPr>
        <w:t>Output_WPCWarning</w:t>
      </w:r>
      <w:r w:rsidR="008E606C" w:rsidRPr="008E606C">
        <w:rPr>
          <w:rFonts w:eastAsia="현대하모니 L" w:cs="Calibri" w:hint="eastAsia"/>
          <w:sz w:val="20"/>
        </w:rPr>
        <w:t xml:space="preserve"> </w:t>
      </w:r>
      <w:r>
        <w:rPr>
          <w:rFonts w:eastAsia="현대하모니 L" w:cs="Calibri" w:hint="eastAsia"/>
          <w:sz w:val="20"/>
        </w:rPr>
        <w:t xml:space="preserve">(0x3: Charging Complete) </w:t>
      </w:r>
      <w:r w:rsidRPr="0084421B">
        <w:rPr>
          <w:rFonts w:eastAsia="현대하모니 L" w:cs="Calibri" w:hint="eastAsia"/>
          <w:sz w:val="20"/>
        </w:rPr>
        <w:t>신호를</w:t>
      </w:r>
      <w:r w:rsidRPr="0084421B">
        <w:rPr>
          <w:rFonts w:eastAsia="현대하모니 L" w:cs="Calibri" w:hint="eastAsia"/>
          <w:sz w:val="20"/>
        </w:rPr>
        <w:t xml:space="preserve"> </w:t>
      </w:r>
      <w:r>
        <w:rPr>
          <w:rFonts w:eastAsia="현대하모니 L" w:cs="Calibri" w:hint="eastAsia"/>
          <w:sz w:val="20"/>
        </w:rPr>
        <w:t>송신해야</w:t>
      </w:r>
      <w:r>
        <w:rPr>
          <w:rFonts w:eastAsia="현대하모니 L" w:cs="Calibri" w:hint="eastAsia"/>
          <w:sz w:val="20"/>
        </w:rPr>
        <w:t xml:space="preserve"> </w:t>
      </w:r>
      <w:r>
        <w:rPr>
          <w:rFonts w:eastAsia="현대하모니 L" w:cs="Calibri" w:hint="eastAsia"/>
          <w:sz w:val="20"/>
        </w:rPr>
        <w:t>한다</w:t>
      </w:r>
      <w:r w:rsidRPr="0084421B">
        <w:rPr>
          <w:rFonts w:eastAsia="현대하모니 L" w:cs="Calibri" w:hint="eastAsia"/>
          <w:sz w:val="20"/>
        </w:rPr>
        <w:t>.</w:t>
      </w:r>
    </w:p>
    <w:p w14:paraId="6D371AF4" w14:textId="77777777" w:rsidR="0029564B" w:rsidRDefault="0029564B" w:rsidP="00116D94">
      <w:pPr>
        <w:pStyle w:val="a1"/>
        <w:widowControl w:val="0"/>
        <w:numPr>
          <w:ilvl w:val="0"/>
          <w:numId w:val="31"/>
        </w:numPr>
        <w:wordWrap w:val="0"/>
        <w:ind w:left="993" w:hanging="284"/>
        <w:jc w:val="both"/>
        <w:rPr>
          <w:rFonts w:eastAsia="현대하모니 L" w:cs="Calibri"/>
          <w:sz w:val="20"/>
        </w:rPr>
      </w:pPr>
      <w:r w:rsidRPr="00EF2232">
        <w:rPr>
          <w:rFonts w:eastAsia="현대하모니 L" w:cs="Calibri" w:hint="eastAsia"/>
          <w:sz w:val="20"/>
        </w:rPr>
        <w:t>완충으로</w:t>
      </w:r>
      <w:r w:rsidRPr="00EF2232">
        <w:rPr>
          <w:rFonts w:eastAsia="현대하모니 L" w:cs="Calibri" w:hint="eastAsia"/>
          <w:sz w:val="20"/>
        </w:rPr>
        <w:t xml:space="preserve"> </w:t>
      </w:r>
      <w:r w:rsidRPr="00EF2232">
        <w:rPr>
          <w:rFonts w:eastAsia="현대하모니 L" w:cs="Calibri" w:hint="eastAsia"/>
          <w:sz w:val="20"/>
        </w:rPr>
        <w:t>인한</w:t>
      </w:r>
      <w:r w:rsidRPr="00EF2232">
        <w:rPr>
          <w:rFonts w:eastAsia="현대하모니 L" w:cs="Calibri" w:hint="eastAsia"/>
          <w:sz w:val="20"/>
        </w:rPr>
        <w:t xml:space="preserve"> </w:t>
      </w:r>
      <w:r w:rsidRPr="00EF2232">
        <w:rPr>
          <w:rFonts w:eastAsia="현대하모니 L" w:cs="Calibri" w:hint="eastAsia"/>
          <w:sz w:val="20"/>
        </w:rPr>
        <w:t>충전</w:t>
      </w:r>
      <w:r w:rsidRPr="00EF2232">
        <w:rPr>
          <w:rFonts w:eastAsia="현대하모니 L" w:cs="Calibri" w:hint="eastAsia"/>
          <w:sz w:val="20"/>
        </w:rPr>
        <w:t xml:space="preserve"> </w:t>
      </w:r>
      <w:r w:rsidRPr="00EF2232">
        <w:rPr>
          <w:rFonts w:eastAsia="현대하모니 L" w:cs="Calibri" w:hint="eastAsia"/>
          <w:sz w:val="20"/>
        </w:rPr>
        <w:t>중지</w:t>
      </w:r>
      <w:r>
        <w:rPr>
          <w:rFonts w:eastAsia="현대하모니 L" w:cs="Calibri" w:hint="eastAsia"/>
          <w:sz w:val="20"/>
        </w:rPr>
        <w:t xml:space="preserve"> </w:t>
      </w:r>
      <w:r w:rsidRPr="00EF2232">
        <w:rPr>
          <w:rFonts w:eastAsia="현대하모니 L" w:cs="Calibri" w:hint="eastAsia"/>
          <w:sz w:val="20"/>
        </w:rPr>
        <w:t>시</w:t>
      </w:r>
      <w:r w:rsidRPr="00EF2232">
        <w:rPr>
          <w:rFonts w:eastAsia="현대하모니 L" w:cs="Calibri" w:hint="eastAsia"/>
          <w:sz w:val="20"/>
        </w:rPr>
        <w:t xml:space="preserve">, </w:t>
      </w:r>
      <w:r>
        <w:rPr>
          <w:rFonts w:eastAsia="현대하모니 L" w:cs="Calibri" w:hint="eastAsia"/>
          <w:sz w:val="20"/>
        </w:rPr>
        <w:t xml:space="preserve">EPT </w:t>
      </w:r>
      <w:r>
        <w:rPr>
          <w:rFonts w:eastAsia="현대하모니 L" w:cs="Calibri" w:hint="eastAsia"/>
          <w:sz w:val="20"/>
        </w:rPr>
        <w:t>송신으로</w:t>
      </w:r>
      <w:r>
        <w:rPr>
          <w:rFonts w:eastAsia="현대하모니 L" w:cs="Calibri" w:hint="eastAsia"/>
          <w:sz w:val="20"/>
        </w:rPr>
        <w:t xml:space="preserve"> </w:t>
      </w:r>
      <w:r w:rsidRPr="00EF2232">
        <w:rPr>
          <w:rFonts w:eastAsia="현대하모니 L" w:cs="Calibri" w:hint="eastAsia"/>
          <w:sz w:val="20"/>
        </w:rPr>
        <w:t>5</w:t>
      </w:r>
      <w:r w:rsidRPr="00EF2232">
        <w:rPr>
          <w:rFonts w:eastAsia="현대하모니 L" w:cs="Calibri" w:hint="eastAsia"/>
          <w:sz w:val="20"/>
        </w:rPr>
        <w:t>분마다</w:t>
      </w:r>
      <w:r w:rsidRPr="00EF2232">
        <w:rPr>
          <w:rFonts w:eastAsia="현대하모니 L" w:cs="Calibri" w:hint="eastAsia"/>
          <w:sz w:val="20"/>
        </w:rPr>
        <w:t xml:space="preserve"> </w:t>
      </w:r>
      <w:r w:rsidRPr="00EF2232">
        <w:rPr>
          <w:rFonts w:eastAsia="현대하모니 L" w:cs="Calibri" w:hint="eastAsia"/>
          <w:sz w:val="20"/>
        </w:rPr>
        <w:t>충전</w:t>
      </w:r>
      <w:r w:rsidRPr="00EF2232">
        <w:rPr>
          <w:rFonts w:eastAsia="현대하모니 L" w:cs="Calibri" w:hint="eastAsia"/>
          <w:sz w:val="20"/>
        </w:rPr>
        <w:t xml:space="preserve"> </w:t>
      </w:r>
      <w:r w:rsidRPr="00EF2232">
        <w:rPr>
          <w:rFonts w:eastAsia="현대하모니 L" w:cs="Calibri" w:hint="eastAsia"/>
          <w:sz w:val="20"/>
        </w:rPr>
        <w:t>가능</w:t>
      </w:r>
      <w:r w:rsidRPr="00EF2232">
        <w:rPr>
          <w:rFonts w:eastAsia="현대하모니 L" w:cs="Calibri" w:hint="eastAsia"/>
          <w:sz w:val="20"/>
        </w:rPr>
        <w:t xml:space="preserve"> </w:t>
      </w:r>
      <w:r w:rsidRPr="00EF2232">
        <w:rPr>
          <w:rFonts w:eastAsia="현대하모니 L" w:cs="Calibri" w:hint="eastAsia"/>
          <w:sz w:val="20"/>
        </w:rPr>
        <w:t>여부를</w:t>
      </w:r>
      <w:r w:rsidRPr="00EF2232">
        <w:rPr>
          <w:rFonts w:eastAsia="현대하모니 L" w:cs="Calibri" w:hint="eastAsia"/>
          <w:sz w:val="20"/>
        </w:rPr>
        <w:t xml:space="preserve"> </w:t>
      </w:r>
      <w:r>
        <w:rPr>
          <w:rFonts w:eastAsia="현대하모니 L" w:cs="Calibri" w:hint="eastAsia"/>
          <w:sz w:val="20"/>
        </w:rPr>
        <w:t>확인해야</w:t>
      </w:r>
      <w:r>
        <w:rPr>
          <w:rFonts w:eastAsia="현대하모니 L" w:cs="Calibri" w:hint="eastAsia"/>
          <w:sz w:val="20"/>
        </w:rPr>
        <w:t xml:space="preserve"> </w:t>
      </w:r>
      <w:r>
        <w:rPr>
          <w:rFonts w:eastAsia="현대하모니 L" w:cs="Calibri" w:hint="eastAsia"/>
          <w:sz w:val="20"/>
        </w:rPr>
        <w:t>한다</w:t>
      </w:r>
      <w:r>
        <w:rPr>
          <w:rFonts w:eastAsia="현대하모니 L" w:cs="Calibri" w:hint="eastAsia"/>
          <w:sz w:val="20"/>
        </w:rPr>
        <w:t>.</w:t>
      </w:r>
    </w:p>
    <w:p w14:paraId="7611FF2B" w14:textId="77777777" w:rsidR="0029564B" w:rsidRDefault="0029564B" w:rsidP="00116D94">
      <w:pPr>
        <w:pStyle w:val="a1"/>
        <w:widowControl w:val="0"/>
        <w:numPr>
          <w:ilvl w:val="0"/>
          <w:numId w:val="31"/>
        </w:numPr>
        <w:wordWrap w:val="0"/>
        <w:ind w:left="993" w:hanging="284"/>
        <w:jc w:val="both"/>
        <w:rPr>
          <w:rFonts w:eastAsia="현대하모니 L" w:cs="Calibri"/>
          <w:sz w:val="20"/>
        </w:rPr>
      </w:pPr>
      <w:r>
        <w:rPr>
          <w:rFonts w:eastAsia="현대하모니 L" w:cs="Calibri" w:hint="eastAsia"/>
          <w:sz w:val="20"/>
        </w:rPr>
        <w:t>CS(Charge State)</w:t>
      </w:r>
      <w:r>
        <w:rPr>
          <w:rFonts w:eastAsia="현대하모니 L" w:cs="Calibri"/>
          <w:sz w:val="20"/>
        </w:rPr>
        <w:t>100</w:t>
      </w:r>
      <w:r>
        <w:rPr>
          <w:rFonts w:eastAsia="현대하모니 L" w:cs="Calibri" w:hint="eastAsia"/>
          <w:sz w:val="20"/>
        </w:rPr>
        <w:t>인</w:t>
      </w:r>
      <w:r>
        <w:rPr>
          <w:rFonts w:eastAsia="현대하모니 L" w:cs="Calibri" w:hint="eastAsia"/>
          <w:sz w:val="20"/>
        </w:rPr>
        <w:t xml:space="preserve"> </w:t>
      </w:r>
      <w:r>
        <w:rPr>
          <w:rFonts w:eastAsia="현대하모니 L" w:cs="Calibri" w:hint="eastAsia"/>
          <w:sz w:val="20"/>
        </w:rPr>
        <w:t>경우</w:t>
      </w:r>
      <w:r>
        <w:rPr>
          <w:rFonts w:eastAsia="현대하모니 L" w:cs="Calibri" w:hint="eastAsia"/>
          <w:sz w:val="20"/>
        </w:rPr>
        <w:t>, GREEN LED ON</w:t>
      </w:r>
      <w:r>
        <w:rPr>
          <w:rFonts w:eastAsia="현대하모니 L" w:cs="Calibri" w:hint="eastAsia"/>
          <w:sz w:val="20"/>
        </w:rPr>
        <w:t>상태</w:t>
      </w:r>
      <w:r>
        <w:rPr>
          <w:rFonts w:eastAsia="현대하모니 L" w:cs="Calibri" w:hint="eastAsia"/>
          <w:sz w:val="20"/>
        </w:rPr>
        <w:t xml:space="preserve"> </w:t>
      </w:r>
      <w:r w:rsidRPr="00EF2232">
        <w:rPr>
          <w:rFonts w:eastAsia="현대하모니 L" w:cs="Calibri" w:hint="eastAsia"/>
          <w:sz w:val="20"/>
        </w:rPr>
        <w:t>유지</w:t>
      </w:r>
      <w:r>
        <w:rPr>
          <w:rFonts w:eastAsia="현대하모니 L" w:cs="Calibri" w:hint="eastAsia"/>
          <w:sz w:val="20"/>
        </w:rPr>
        <w:t>하고</w:t>
      </w:r>
      <w:r>
        <w:rPr>
          <w:rFonts w:eastAsia="현대하모니 L" w:cs="Calibri" w:hint="eastAsia"/>
          <w:sz w:val="20"/>
        </w:rPr>
        <w:t xml:space="preserve"> CS100</w:t>
      </w:r>
      <w:r>
        <w:rPr>
          <w:rFonts w:eastAsia="현대하모니 L" w:cs="Calibri" w:hint="eastAsia"/>
          <w:sz w:val="20"/>
        </w:rPr>
        <w:t>이</w:t>
      </w:r>
      <w:r>
        <w:rPr>
          <w:rFonts w:eastAsia="현대하모니 L" w:cs="Calibri" w:hint="eastAsia"/>
          <w:sz w:val="20"/>
        </w:rPr>
        <w:t xml:space="preserve"> </w:t>
      </w:r>
      <w:r>
        <w:rPr>
          <w:rFonts w:eastAsia="현대하모니 L" w:cs="Calibri" w:hint="eastAsia"/>
          <w:sz w:val="20"/>
        </w:rPr>
        <w:t>아닌</w:t>
      </w:r>
      <w:r>
        <w:rPr>
          <w:rFonts w:eastAsia="현대하모니 L" w:cs="Calibri" w:hint="eastAsia"/>
          <w:sz w:val="20"/>
        </w:rPr>
        <w:t xml:space="preserve"> </w:t>
      </w:r>
      <w:r>
        <w:rPr>
          <w:rFonts w:eastAsia="현대하모니 L" w:cs="Calibri" w:hint="eastAsia"/>
          <w:sz w:val="20"/>
        </w:rPr>
        <w:t>경우</w:t>
      </w:r>
      <w:r>
        <w:rPr>
          <w:rFonts w:eastAsia="현대하모니 L" w:cs="Calibri" w:hint="eastAsia"/>
          <w:sz w:val="20"/>
        </w:rPr>
        <w:t>, AMBER LED</w:t>
      </w:r>
      <w:r>
        <w:rPr>
          <w:rFonts w:eastAsia="현대하모니 L" w:cs="Calibri" w:hint="eastAsia"/>
          <w:sz w:val="20"/>
        </w:rPr>
        <w:t>로</w:t>
      </w:r>
      <w:r>
        <w:rPr>
          <w:rFonts w:eastAsia="현대하모니 L" w:cs="Calibri" w:hint="eastAsia"/>
          <w:sz w:val="20"/>
        </w:rPr>
        <w:t xml:space="preserve"> </w:t>
      </w:r>
      <w:r>
        <w:rPr>
          <w:rFonts w:eastAsia="현대하모니 L" w:cs="Calibri" w:hint="eastAsia"/>
          <w:sz w:val="20"/>
        </w:rPr>
        <w:t>전환해야</w:t>
      </w:r>
      <w:r>
        <w:rPr>
          <w:rFonts w:eastAsia="현대하모니 L" w:cs="Calibri" w:hint="eastAsia"/>
          <w:sz w:val="20"/>
        </w:rPr>
        <w:t xml:space="preserve"> </w:t>
      </w:r>
      <w:r>
        <w:rPr>
          <w:rFonts w:eastAsia="현대하모니 L" w:cs="Calibri" w:hint="eastAsia"/>
          <w:sz w:val="20"/>
        </w:rPr>
        <w:t>한다</w:t>
      </w:r>
      <w:r>
        <w:rPr>
          <w:rFonts w:eastAsia="현대하모니 L" w:cs="Calibri" w:hint="eastAsia"/>
          <w:sz w:val="20"/>
        </w:rPr>
        <w:t>.</w:t>
      </w:r>
    </w:p>
    <w:p w14:paraId="2B7710A1" w14:textId="77777777" w:rsidR="0029564B" w:rsidRDefault="0029564B" w:rsidP="0029564B">
      <w:pPr>
        <w:widowControl w:val="0"/>
        <w:wordWrap w:val="0"/>
        <w:jc w:val="both"/>
        <w:rPr>
          <w:rFonts w:eastAsia="현대하모니 L" w:cs="Calibri"/>
          <w:sz w:val="20"/>
        </w:rPr>
      </w:pPr>
    </w:p>
    <w:p w14:paraId="11C5BBA5" w14:textId="77777777" w:rsidR="0029564B" w:rsidRDefault="0029564B" w:rsidP="0029564B">
      <w:pPr>
        <w:widowControl w:val="0"/>
        <w:wordWrap w:val="0"/>
        <w:ind w:leftChars="122" w:left="268"/>
        <w:jc w:val="both"/>
        <w:rPr>
          <w:rFonts w:eastAsia="현대하모니 L" w:cs="Calibri"/>
          <w:sz w:val="20"/>
        </w:rPr>
      </w:pPr>
      <w:r>
        <w:rPr>
          <w:rFonts w:eastAsia="현대하모니 L" w:cs="Calibri" w:hint="eastAsia"/>
          <w:sz w:val="20"/>
        </w:rPr>
        <w:t xml:space="preserve">[ERROR </w:t>
      </w:r>
      <w:r>
        <w:rPr>
          <w:rFonts w:eastAsia="현대하모니 L" w:cs="Calibri" w:hint="eastAsia"/>
          <w:sz w:val="20"/>
        </w:rPr>
        <w:t>상태</w:t>
      </w:r>
      <w:r>
        <w:rPr>
          <w:rFonts w:eastAsia="현대하모니 L" w:cs="Calibri" w:hint="eastAsia"/>
          <w:sz w:val="20"/>
        </w:rPr>
        <w:t xml:space="preserve"> </w:t>
      </w:r>
      <w:r>
        <w:rPr>
          <w:rFonts w:eastAsia="현대하모니 L" w:cs="Calibri" w:hint="eastAsia"/>
          <w:sz w:val="20"/>
        </w:rPr>
        <w:t>알림</w:t>
      </w:r>
      <w:r>
        <w:rPr>
          <w:rFonts w:eastAsia="현대하모니 L" w:cs="Calibri" w:hint="eastAsia"/>
          <w:sz w:val="20"/>
        </w:rPr>
        <w:t>]</w:t>
      </w:r>
    </w:p>
    <w:p w14:paraId="69BC6388" w14:textId="77777777" w:rsidR="0029564B" w:rsidRPr="00EF2232" w:rsidRDefault="0029564B" w:rsidP="00116D94">
      <w:pPr>
        <w:pStyle w:val="a1"/>
        <w:widowControl w:val="0"/>
        <w:numPr>
          <w:ilvl w:val="0"/>
          <w:numId w:val="30"/>
        </w:numPr>
        <w:wordWrap w:val="0"/>
        <w:jc w:val="both"/>
        <w:rPr>
          <w:rFonts w:eastAsia="현대하모니 L" w:cs="Calibri"/>
          <w:sz w:val="20"/>
        </w:rPr>
      </w:pPr>
      <w:r>
        <w:rPr>
          <w:rFonts w:eastAsia="현대하모니 L" w:cs="Calibri" w:hint="eastAsia"/>
          <w:sz w:val="20"/>
        </w:rPr>
        <w:t>과열</w:t>
      </w:r>
      <w:r>
        <w:rPr>
          <w:rFonts w:eastAsia="현대하모니 L" w:cs="Calibri" w:hint="eastAsia"/>
          <w:sz w:val="20"/>
        </w:rPr>
        <w:t xml:space="preserve"> </w:t>
      </w:r>
      <w:r>
        <w:rPr>
          <w:rFonts w:eastAsia="현대하모니 L" w:cs="Calibri" w:hint="eastAsia"/>
          <w:sz w:val="20"/>
        </w:rPr>
        <w:t>감지</w:t>
      </w:r>
      <w:r>
        <w:rPr>
          <w:rFonts w:eastAsia="현대하모니 L" w:cs="Calibri" w:hint="eastAsia"/>
          <w:sz w:val="20"/>
        </w:rPr>
        <w:t xml:space="preserve"> </w:t>
      </w:r>
    </w:p>
    <w:p w14:paraId="7B435A41" w14:textId="77777777" w:rsidR="0029564B" w:rsidRPr="00315DDD" w:rsidRDefault="0029564B" w:rsidP="00116D94">
      <w:pPr>
        <w:pStyle w:val="a1"/>
        <w:widowControl w:val="0"/>
        <w:numPr>
          <w:ilvl w:val="0"/>
          <w:numId w:val="32"/>
        </w:numPr>
        <w:wordWrap w:val="0"/>
        <w:ind w:rightChars="195" w:right="429"/>
        <w:jc w:val="both"/>
        <w:rPr>
          <w:rFonts w:eastAsia="현대하모니 L" w:cs="Calibri"/>
          <w:sz w:val="20"/>
        </w:rPr>
      </w:pPr>
      <w:r w:rsidRPr="00315DDD">
        <w:rPr>
          <w:rFonts w:eastAsia="현대하모니 L" w:cs="Calibri" w:hint="eastAsia"/>
          <w:sz w:val="20"/>
        </w:rPr>
        <w:t>충전</w:t>
      </w:r>
      <w:r w:rsidRPr="00315DDD">
        <w:rPr>
          <w:rFonts w:eastAsia="현대하모니 L" w:cs="Calibri" w:hint="eastAsia"/>
          <w:sz w:val="20"/>
        </w:rPr>
        <w:t xml:space="preserve"> </w:t>
      </w:r>
      <w:r>
        <w:rPr>
          <w:rFonts w:eastAsia="현대하모니 L" w:cs="Calibri" w:hint="eastAsia"/>
          <w:sz w:val="20"/>
        </w:rPr>
        <w:t>중단</w:t>
      </w:r>
      <w:r w:rsidRPr="00315DDD">
        <w:rPr>
          <w:rFonts w:eastAsia="현대하모니 L" w:cs="Calibri" w:hint="eastAsia"/>
          <w:sz w:val="20"/>
        </w:rPr>
        <w:t xml:space="preserve"> </w:t>
      </w:r>
      <w:r w:rsidRPr="00315DDD">
        <w:rPr>
          <w:rFonts w:eastAsia="현대하모니 L" w:cs="Calibri" w:hint="eastAsia"/>
          <w:sz w:val="20"/>
        </w:rPr>
        <w:t>진입</w:t>
      </w:r>
      <w:r w:rsidRPr="00315DDD">
        <w:rPr>
          <w:rFonts w:eastAsia="현대하모니 L" w:cs="Calibri" w:hint="eastAsia"/>
          <w:sz w:val="20"/>
        </w:rPr>
        <w:t xml:space="preserve"> </w:t>
      </w:r>
      <w:r w:rsidRPr="00315DDD">
        <w:rPr>
          <w:rFonts w:eastAsia="현대하모니 L" w:cs="Calibri" w:hint="eastAsia"/>
          <w:sz w:val="20"/>
        </w:rPr>
        <w:t>후</w:t>
      </w:r>
      <w:r w:rsidRPr="00315DDD">
        <w:rPr>
          <w:rFonts w:eastAsia="현대하모니 L" w:cs="Calibri" w:hint="eastAsia"/>
          <w:sz w:val="20"/>
        </w:rPr>
        <w:t xml:space="preserve">, </w:t>
      </w:r>
      <w:r w:rsidR="008E606C" w:rsidRPr="008E606C">
        <w:rPr>
          <w:rFonts w:eastAsia="현대하모니 L" w:cs="Calibri"/>
          <w:sz w:val="20"/>
        </w:rPr>
        <w:t>Output_WPCWarning</w:t>
      </w:r>
      <w:r w:rsidR="008E606C" w:rsidRPr="008E606C">
        <w:rPr>
          <w:rFonts w:eastAsia="현대하모니 L" w:cs="Calibri" w:hint="eastAsia"/>
          <w:sz w:val="20"/>
        </w:rPr>
        <w:t xml:space="preserve"> </w:t>
      </w:r>
      <w:r w:rsidRPr="00315DDD">
        <w:rPr>
          <w:rFonts w:eastAsia="현대하모니 L" w:cs="Calibri" w:hint="eastAsia"/>
          <w:sz w:val="20"/>
        </w:rPr>
        <w:t xml:space="preserve">(0x5: error) </w:t>
      </w:r>
      <w:r w:rsidRPr="00315DDD">
        <w:rPr>
          <w:rFonts w:eastAsia="현대하모니 L" w:cs="Calibri" w:hint="eastAsia"/>
          <w:sz w:val="20"/>
        </w:rPr>
        <w:t>신호를</w:t>
      </w:r>
      <w:r w:rsidRPr="00315DDD">
        <w:rPr>
          <w:rFonts w:eastAsia="현대하모니 L" w:cs="Calibri" w:hint="eastAsia"/>
          <w:sz w:val="20"/>
        </w:rPr>
        <w:t xml:space="preserve"> </w:t>
      </w:r>
      <w:r w:rsidRPr="00315DDD">
        <w:rPr>
          <w:rFonts w:eastAsia="현대하모니 L" w:cs="Calibri" w:hint="eastAsia"/>
          <w:sz w:val="20"/>
        </w:rPr>
        <w:t>송신</w:t>
      </w:r>
      <w:r>
        <w:rPr>
          <w:rFonts w:eastAsia="현대하모니 L" w:cs="Calibri" w:hint="eastAsia"/>
          <w:sz w:val="20"/>
        </w:rPr>
        <w:t>하며</w:t>
      </w:r>
      <w:r>
        <w:rPr>
          <w:rFonts w:eastAsia="현대하모니 L" w:cs="Calibri" w:hint="eastAsia"/>
          <w:sz w:val="20"/>
        </w:rPr>
        <w:t xml:space="preserve"> AMBER LED</w:t>
      </w:r>
      <w:r>
        <w:rPr>
          <w:rFonts w:eastAsia="현대하모니 L" w:cs="Calibri" w:hint="eastAsia"/>
          <w:sz w:val="20"/>
        </w:rPr>
        <w:t>가</w:t>
      </w:r>
      <w:r>
        <w:rPr>
          <w:rFonts w:eastAsia="현대하모니 L" w:cs="Calibri" w:hint="eastAsia"/>
          <w:sz w:val="20"/>
        </w:rPr>
        <w:t xml:space="preserve"> </w:t>
      </w:r>
      <w:r w:rsidRPr="00315DDD">
        <w:rPr>
          <w:rFonts w:eastAsia="현대하모니 L" w:cs="Calibri" w:hint="eastAsia"/>
          <w:sz w:val="20"/>
        </w:rPr>
        <w:t>10</w:t>
      </w:r>
      <w:r w:rsidRPr="00315DDD">
        <w:rPr>
          <w:rFonts w:eastAsia="현대하모니 L" w:cs="Calibri" w:hint="eastAsia"/>
          <w:sz w:val="20"/>
        </w:rPr>
        <w:t>회</w:t>
      </w:r>
      <w:r w:rsidRPr="00315DDD">
        <w:rPr>
          <w:rFonts w:eastAsia="현대하모니 L" w:cs="Calibri" w:hint="eastAsia"/>
          <w:sz w:val="20"/>
        </w:rPr>
        <w:t xml:space="preserve"> </w:t>
      </w:r>
      <w:r>
        <w:rPr>
          <w:rFonts w:eastAsia="현대하모니 L" w:cs="Calibri" w:hint="eastAsia"/>
          <w:sz w:val="20"/>
        </w:rPr>
        <w:t>점멸해야</w:t>
      </w:r>
      <w:r>
        <w:rPr>
          <w:rFonts w:eastAsia="현대하모니 L" w:cs="Calibri" w:hint="eastAsia"/>
          <w:sz w:val="20"/>
        </w:rPr>
        <w:t xml:space="preserve"> </w:t>
      </w:r>
      <w:r>
        <w:rPr>
          <w:rFonts w:eastAsia="현대하모니 L" w:cs="Calibri" w:hint="eastAsia"/>
          <w:sz w:val="20"/>
        </w:rPr>
        <w:t>한다</w:t>
      </w:r>
      <w:r>
        <w:rPr>
          <w:rFonts w:eastAsia="현대하모니 L" w:cs="Calibri" w:hint="eastAsia"/>
          <w:sz w:val="20"/>
        </w:rPr>
        <w:t>.</w:t>
      </w:r>
    </w:p>
    <w:p w14:paraId="61EA677F" w14:textId="77777777" w:rsidR="0029564B" w:rsidRDefault="0029564B" w:rsidP="00116D94">
      <w:pPr>
        <w:pStyle w:val="a1"/>
        <w:widowControl w:val="0"/>
        <w:numPr>
          <w:ilvl w:val="0"/>
          <w:numId w:val="30"/>
        </w:numPr>
        <w:wordWrap w:val="0"/>
        <w:jc w:val="both"/>
        <w:rPr>
          <w:rFonts w:eastAsia="현대하모니 L" w:cs="Calibri"/>
          <w:sz w:val="20"/>
        </w:rPr>
      </w:pPr>
      <w:r>
        <w:rPr>
          <w:rFonts w:eastAsia="현대하모니 L" w:cs="Calibri" w:hint="eastAsia"/>
          <w:sz w:val="20"/>
        </w:rPr>
        <w:t xml:space="preserve">FOD </w:t>
      </w:r>
      <w:r>
        <w:rPr>
          <w:rFonts w:eastAsia="현대하모니 L" w:cs="Calibri" w:hint="eastAsia"/>
          <w:sz w:val="20"/>
        </w:rPr>
        <w:t>감지</w:t>
      </w:r>
      <w:r>
        <w:rPr>
          <w:rFonts w:eastAsia="현대하모니 L" w:cs="Calibri" w:hint="eastAsia"/>
          <w:sz w:val="20"/>
        </w:rPr>
        <w:t xml:space="preserve"> </w:t>
      </w:r>
    </w:p>
    <w:p w14:paraId="789164F3" w14:textId="77777777" w:rsidR="0029564B" w:rsidRDefault="008E606C" w:rsidP="00116D94">
      <w:pPr>
        <w:pStyle w:val="a1"/>
        <w:widowControl w:val="0"/>
        <w:numPr>
          <w:ilvl w:val="0"/>
          <w:numId w:val="32"/>
        </w:numPr>
        <w:wordWrap w:val="0"/>
        <w:ind w:rightChars="195" w:right="429"/>
        <w:jc w:val="both"/>
        <w:rPr>
          <w:rFonts w:eastAsia="현대하모니 L" w:cs="Calibri"/>
          <w:sz w:val="20"/>
        </w:rPr>
      </w:pPr>
      <w:r w:rsidRPr="008E606C">
        <w:rPr>
          <w:rFonts w:eastAsia="현대하모니 L" w:cs="Calibri"/>
          <w:sz w:val="20"/>
        </w:rPr>
        <w:t>Output_WPCWarning</w:t>
      </w:r>
      <w:r w:rsidRPr="008E606C">
        <w:rPr>
          <w:rFonts w:eastAsia="현대하모니 L" w:cs="Calibri" w:hint="eastAsia"/>
          <w:sz w:val="20"/>
        </w:rPr>
        <w:t xml:space="preserve"> </w:t>
      </w:r>
      <w:r w:rsidR="0029564B" w:rsidRPr="00315DDD">
        <w:rPr>
          <w:rFonts w:eastAsia="현대하모니 L" w:cs="Calibri" w:hint="eastAsia"/>
          <w:sz w:val="20"/>
        </w:rPr>
        <w:t>(0x</w:t>
      </w:r>
      <w:r w:rsidR="0029564B">
        <w:rPr>
          <w:rFonts w:eastAsia="현대하모니 L" w:cs="Calibri" w:hint="eastAsia"/>
          <w:sz w:val="20"/>
        </w:rPr>
        <w:t>5</w:t>
      </w:r>
      <w:r w:rsidR="0029564B" w:rsidRPr="00315DDD">
        <w:rPr>
          <w:rFonts w:eastAsia="현대하모니 L" w:cs="Calibri" w:hint="eastAsia"/>
          <w:sz w:val="20"/>
        </w:rPr>
        <w:t xml:space="preserve">: </w:t>
      </w:r>
      <w:r w:rsidR="0029564B">
        <w:rPr>
          <w:rFonts w:eastAsia="현대하모니 L" w:cs="Calibri" w:hint="eastAsia"/>
          <w:sz w:val="20"/>
        </w:rPr>
        <w:t>error</w:t>
      </w:r>
      <w:r w:rsidR="0029564B" w:rsidRPr="00315DDD">
        <w:rPr>
          <w:rFonts w:eastAsia="현대하모니 L" w:cs="Calibri" w:hint="eastAsia"/>
          <w:sz w:val="20"/>
        </w:rPr>
        <w:t xml:space="preserve">) </w:t>
      </w:r>
      <w:r w:rsidR="0029564B" w:rsidRPr="00315DDD">
        <w:rPr>
          <w:rFonts w:eastAsia="현대하모니 L" w:cs="Calibri" w:hint="eastAsia"/>
          <w:sz w:val="20"/>
        </w:rPr>
        <w:t>신호를</w:t>
      </w:r>
      <w:r w:rsidR="0029564B" w:rsidRPr="00315DDD">
        <w:rPr>
          <w:rFonts w:eastAsia="현대하모니 L" w:cs="Calibri" w:hint="eastAsia"/>
          <w:sz w:val="20"/>
        </w:rPr>
        <w:t xml:space="preserve"> </w:t>
      </w:r>
      <w:r w:rsidR="0029564B" w:rsidRPr="00315DDD">
        <w:rPr>
          <w:rFonts w:eastAsia="현대하모니 L" w:cs="Calibri" w:hint="eastAsia"/>
          <w:sz w:val="20"/>
        </w:rPr>
        <w:t>송신</w:t>
      </w:r>
      <w:r w:rsidR="0029564B">
        <w:rPr>
          <w:rFonts w:eastAsia="현대하모니 L" w:cs="Calibri" w:hint="eastAsia"/>
          <w:sz w:val="20"/>
        </w:rPr>
        <w:t>하며</w:t>
      </w:r>
      <w:r w:rsidR="0029564B">
        <w:rPr>
          <w:rFonts w:eastAsia="현대하모니 L" w:cs="Calibri" w:hint="eastAsia"/>
          <w:sz w:val="20"/>
        </w:rPr>
        <w:t xml:space="preserve"> </w:t>
      </w:r>
      <w:r w:rsidR="0029564B" w:rsidRPr="00A31BAF">
        <w:rPr>
          <w:rFonts w:eastAsia="현대하모니 L" w:cs="Calibri" w:hint="eastAsia"/>
          <w:sz w:val="20"/>
        </w:rPr>
        <w:t>AMBER LED</w:t>
      </w:r>
      <w:r w:rsidR="0029564B">
        <w:rPr>
          <w:rFonts w:eastAsia="현대하모니 L" w:cs="Calibri" w:hint="eastAsia"/>
          <w:sz w:val="20"/>
        </w:rPr>
        <w:t>가</w:t>
      </w:r>
      <w:r w:rsidR="0029564B" w:rsidRPr="00A31BAF">
        <w:rPr>
          <w:rFonts w:eastAsia="현대하모니 L" w:cs="Calibri" w:hint="eastAsia"/>
          <w:sz w:val="20"/>
        </w:rPr>
        <w:t xml:space="preserve"> 10</w:t>
      </w:r>
      <w:r w:rsidR="0029564B" w:rsidRPr="00A31BAF">
        <w:rPr>
          <w:rFonts w:eastAsia="현대하모니 L" w:cs="Calibri" w:hint="eastAsia"/>
          <w:sz w:val="20"/>
        </w:rPr>
        <w:t>회</w:t>
      </w:r>
      <w:r w:rsidR="0029564B" w:rsidRPr="00A31BAF">
        <w:rPr>
          <w:rFonts w:eastAsia="현대하모니 L" w:cs="Calibri" w:hint="eastAsia"/>
          <w:sz w:val="20"/>
        </w:rPr>
        <w:t xml:space="preserve"> </w:t>
      </w:r>
      <w:r w:rsidR="0029564B" w:rsidRPr="00A31BAF">
        <w:rPr>
          <w:rFonts w:eastAsia="현대하모니 L" w:cs="Calibri" w:hint="eastAsia"/>
          <w:sz w:val="20"/>
        </w:rPr>
        <w:t>점멸</w:t>
      </w:r>
      <w:r w:rsidR="0029564B">
        <w:rPr>
          <w:rFonts w:eastAsia="현대하모니 L" w:cs="Calibri" w:hint="eastAsia"/>
          <w:sz w:val="20"/>
        </w:rPr>
        <w:t>해야</w:t>
      </w:r>
      <w:r w:rsidR="0029564B">
        <w:rPr>
          <w:rFonts w:eastAsia="현대하모니 L" w:cs="Calibri" w:hint="eastAsia"/>
          <w:sz w:val="20"/>
        </w:rPr>
        <w:t xml:space="preserve"> </w:t>
      </w:r>
      <w:r w:rsidR="0029564B">
        <w:rPr>
          <w:rFonts w:eastAsia="현대하모니 L" w:cs="Calibri" w:hint="eastAsia"/>
          <w:sz w:val="20"/>
        </w:rPr>
        <w:t>한다</w:t>
      </w:r>
      <w:r w:rsidR="0029564B">
        <w:rPr>
          <w:rFonts w:eastAsia="현대하모니 L" w:cs="Calibri" w:hint="eastAsia"/>
          <w:sz w:val="20"/>
        </w:rPr>
        <w:t>.</w:t>
      </w:r>
    </w:p>
    <w:p w14:paraId="7CDABB1B" w14:textId="77777777" w:rsidR="0029564B" w:rsidRDefault="0029564B" w:rsidP="00116D94">
      <w:pPr>
        <w:pStyle w:val="a1"/>
        <w:widowControl w:val="0"/>
        <w:numPr>
          <w:ilvl w:val="0"/>
          <w:numId w:val="32"/>
        </w:numPr>
        <w:wordWrap w:val="0"/>
        <w:ind w:rightChars="195" w:right="429" w:hanging="319"/>
        <w:jc w:val="both"/>
        <w:rPr>
          <w:rFonts w:eastAsia="현대하모니 L" w:cs="Calibri"/>
          <w:sz w:val="20"/>
        </w:rPr>
      </w:pPr>
      <w:r w:rsidRPr="00A31BAF">
        <w:rPr>
          <w:rFonts w:eastAsia="현대하모니 L" w:cs="Calibri" w:hint="eastAsia"/>
          <w:sz w:val="20"/>
        </w:rPr>
        <w:t>50</w:t>
      </w:r>
      <w:r w:rsidRPr="00A31BAF">
        <w:rPr>
          <w:rFonts w:eastAsia="현대하모니 L" w:cs="Calibri" w:hint="eastAsia"/>
          <w:sz w:val="20"/>
        </w:rPr>
        <w:t>초</w:t>
      </w:r>
      <w:r w:rsidRPr="00A31BAF">
        <w:rPr>
          <w:rFonts w:eastAsia="현대하모니 L" w:cs="Calibri" w:hint="eastAsia"/>
          <w:sz w:val="20"/>
        </w:rPr>
        <w:t xml:space="preserve"> </w:t>
      </w:r>
      <w:r w:rsidRPr="00A31BAF">
        <w:rPr>
          <w:rFonts w:eastAsia="현대하모니 L" w:cs="Calibri" w:hint="eastAsia"/>
          <w:sz w:val="20"/>
        </w:rPr>
        <w:t>휴지</w:t>
      </w:r>
      <w:r w:rsidRPr="00A31BAF">
        <w:rPr>
          <w:rFonts w:eastAsia="현대하모니 L" w:cs="Calibri" w:hint="eastAsia"/>
          <w:sz w:val="20"/>
        </w:rPr>
        <w:t xml:space="preserve"> </w:t>
      </w:r>
      <w:r w:rsidRPr="00A31BAF">
        <w:rPr>
          <w:rFonts w:eastAsia="현대하모니 L" w:cs="Calibri" w:hint="eastAsia"/>
          <w:sz w:val="20"/>
        </w:rPr>
        <w:t>후</w:t>
      </w:r>
      <w:r>
        <w:rPr>
          <w:rFonts w:eastAsia="현대하모니 L" w:cs="Calibri" w:hint="eastAsia"/>
          <w:sz w:val="20"/>
        </w:rPr>
        <w:t>,</w:t>
      </w:r>
      <w:r w:rsidRPr="00A31BAF">
        <w:rPr>
          <w:rFonts w:eastAsia="현대하모니 L" w:cs="Calibri" w:hint="eastAsia"/>
          <w:sz w:val="20"/>
        </w:rPr>
        <w:t xml:space="preserve"> FOD </w:t>
      </w:r>
      <w:r>
        <w:rPr>
          <w:rFonts w:eastAsia="현대하모니 L" w:cs="Calibri" w:hint="eastAsia"/>
          <w:sz w:val="20"/>
        </w:rPr>
        <w:t>상태를</w:t>
      </w:r>
      <w:r>
        <w:rPr>
          <w:rFonts w:eastAsia="현대하모니 L" w:cs="Calibri" w:hint="eastAsia"/>
          <w:sz w:val="20"/>
        </w:rPr>
        <w:t xml:space="preserve"> </w:t>
      </w:r>
      <w:r w:rsidRPr="009A64A7">
        <w:rPr>
          <w:rFonts w:eastAsia="현대하모니 L" w:cs="Calibri" w:hint="eastAsia"/>
          <w:sz w:val="20"/>
        </w:rPr>
        <w:t>재</w:t>
      </w:r>
      <w:r>
        <w:rPr>
          <w:rFonts w:eastAsia="현대하모니 L" w:cs="Calibri" w:hint="eastAsia"/>
          <w:sz w:val="20"/>
        </w:rPr>
        <w:t xml:space="preserve"> </w:t>
      </w:r>
      <w:r w:rsidRPr="009A64A7">
        <w:rPr>
          <w:rFonts w:eastAsia="현대하모니 L" w:cs="Calibri" w:hint="eastAsia"/>
          <w:sz w:val="20"/>
        </w:rPr>
        <w:t>확인하고</w:t>
      </w:r>
      <w:r w:rsidRPr="009A64A7">
        <w:rPr>
          <w:rFonts w:eastAsia="현대하모니 L" w:cs="Calibri" w:hint="eastAsia"/>
          <w:sz w:val="20"/>
        </w:rPr>
        <w:t xml:space="preserve"> FOD </w:t>
      </w:r>
      <w:r w:rsidRPr="009A64A7">
        <w:rPr>
          <w:rFonts w:eastAsia="현대하모니 L" w:cs="Calibri" w:hint="eastAsia"/>
          <w:sz w:val="20"/>
        </w:rPr>
        <w:t>모드일</w:t>
      </w:r>
      <w:r w:rsidRPr="009A64A7">
        <w:rPr>
          <w:rFonts w:eastAsia="현대하모니 L" w:cs="Calibri" w:hint="eastAsia"/>
          <w:sz w:val="20"/>
        </w:rPr>
        <w:t xml:space="preserve"> </w:t>
      </w:r>
      <w:r w:rsidRPr="009A64A7">
        <w:rPr>
          <w:rFonts w:eastAsia="현대하모니 L" w:cs="Calibri" w:hint="eastAsia"/>
          <w:sz w:val="20"/>
        </w:rPr>
        <w:t>경우</w:t>
      </w:r>
      <w:r w:rsidRPr="009A64A7">
        <w:rPr>
          <w:rFonts w:eastAsia="현대하모니 L" w:cs="Calibri" w:hint="eastAsia"/>
          <w:sz w:val="20"/>
        </w:rPr>
        <w:t xml:space="preserve"> AMBER LED 10</w:t>
      </w:r>
      <w:r w:rsidRPr="009A64A7">
        <w:rPr>
          <w:rFonts w:eastAsia="현대하모니 L" w:cs="Calibri" w:hint="eastAsia"/>
          <w:sz w:val="20"/>
        </w:rPr>
        <w:t>회</w:t>
      </w:r>
      <w:r w:rsidRPr="009A64A7">
        <w:rPr>
          <w:rFonts w:eastAsia="현대하모니 L" w:cs="Calibri" w:hint="eastAsia"/>
          <w:sz w:val="20"/>
        </w:rPr>
        <w:t xml:space="preserve"> </w:t>
      </w:r>
      <w:r w:rsidRPr="009A64A7">
        <w:rPr>
          <w:rFonts w:eastAsia="현대하모니 L" w:cs="Calibri" w:hint="eastAsia"/>
          <w:sz w:val="20"/>
        </w:rPr>
        <w:t>점멸해야</w:t>
      </w:r>
      <w:r w:rsidRPr="009A64A7">
        <w:rPr>
          <w:rFonts w:eastAsia="현대하모니 L" w:cs="Calibri" w:hint="eastAsia"/>
          <w:sz w:val="20"/>
        </w:rPr>
        <w:t xml:space="preserve"> </w:t>
      </w:r>
      <w:r w:rsidRPr="009A64A7">
        <w:rPr>
          <w:rFonts w:eastAsia="현대하모니 L" w:cs="Calibri" w:hint="eastAsia"/>
          <w:sz w:val="20"/>
        </w:rPr>
        <w:t>한다</w:t>
      </w:r>
      <w:r w:rsidRPr="009A64A7">
        <w:rPr>
          <w:rFonts w:eastAsia="현대하모니 L" w:cs="Calibri" w:hint="eastAsia"/>
          <w:sz w:val="20"/>
        </w:rPr>
        <w:t>.</w:t>
      </w:r>
    </w:p>
    <w:p w14:paraId="6E48EC53" w14:textId="77777777" w:rsidR="0029564B" w:rsidRDefault="0029564B" w:rsidP="0029564B">
      <w:pPr>
        <w:rPr>
          <w:rFonts w:eastAsia="현대하모니 L" w:cs="Calibri"/>
          <w:sz w:val="20"/>
        </w:rPr>
      </w:pPr>
      <w:r>
        <w:rPr>
          <w:rFonts w:eastAsia="현대하모니 L" w:cs="Calibri"/>
          <w:sz w:val="20"/>
        </w:rPr>
        <w:br w:type="page"/>
      </w:r>
    </w:p>
    <w:p w14:paraId="7E9F0D2E" w14:textId="77777777" w:rsidR="0029564B" w:rsidRPr="00211C19" w:rsidRDefault="002205E2" w:rsidP="0029564B">
      <w:pPr>
        <w:pStyle w:val="51"/>
      </w:pPr>
      <w:r>
        <w:lastRenderedPageBreak/>
        <w:t>WPC Main Control Function</w:t>
      </w:r>
      <w:r w:rsidR="0029564B" w:rsidRPr="00211C19">
        <w:t xml:space="preserve"> State Chart</w:t>
      </w:r>
    </w:p>
    <w:p w14:paraId="36C9A69B" w14:textId="77777777" w:rsidR="0029564B" w:rsidRPr="00224F97" w:rsidRDefault="0029564B" w:rsidP="0029564B">
      <w:pPr>
        <w:rPr>
          <w:rFonts w:eastAsia="현대하모니 L" w:cs="Calibri"/>
        </w:rPr>
      </w:pPr>
    </w:p>
    <w:p w14:paraId="71095CC0" w14:textId="77777777" w:rsidR="0029564B" w:rsidRPr="00211C19" w:rsidRDefault="00774BE6" w:rsidP="0029564B">
      <w:pPr>
        <w:pStyle w:val="25"/>
        <w:ind w:left="504" w:hanging="504"/>
      </w:pPr>
      <w:r w:rsidRPr="00211C19">
        <w:object w:dxaOrig="20574" w:dyaOrig="11503" w14:anchorId="3279B518">
          <v:shape id="_x0000_i1036" type="#_x0000_t75" style="width:510.1pt;height:438.1pt" o:ole="">
            <v:imagedata r:id="rId32" o:title=""/>
          </v:shape>
          <o:OLEObject Type="Embed" ProgID="VisioViewer.Viewer.1" ShapeID="_x0000_i1036" DrawAspect="Content" ObjectID="_1707217176" r:id="rId33"/>
        </w:object>
      </w:r>
    </w:p>
    <w:p w14:paraId="0F3826CB" w14:textId="7C8C7E38" w:rsidR="0029564B" w:rsidRPr="00211C19" w:rsidRDefault="0029564B" w:rsidP="0029564B">
      <w:pPr>
        <w:pStyle w:val="affc"/>
        <w:rPr>
          <w:rFonts w:eastAsia="현대하모니 L" w:cs="Calibri"/>
        </w:rPr>
      </w:pPr>
      <w:bookmarkStart w:id="78" w:name="_Toc96604423"/>
      <w:r w:rsidRPr="00211C19">
        <w:rPr>
          <w:rFonts w:eastAsia="현대하모니 L" w:cs="Calibri"/>
        </w:rPr>
        <w:t xml:space="preserve">Figure </w:t>
      </w:r>
      <w:r w:rsidRPr="00211C19">
        <w:rPr>
          <w:rFonts w:eastAsia="현대하모니 L" w:cs="Calibri"/>
        </w:rPr>
        <w:fldChar w:fldCharType="begin"/>
      </w:r>
      <w:r w:rsidRPr="00211C19">
        <w:rPr>
          <w:rFonts w:eastAsia="현대하모니 L" w:cs="Calibri"/>
        </w:rPr>
        <w:instrText xml:space="preserve"> SEQ Figure \* ARABIC </w:instrText>
      </w:r>
      <w:r w:rsidRPr="00211C19">
        <w:rPr>
          <w:rFonts w:eastAsia="현대하모니 L" w:cs="Calibri"/>
        </w:rPr>
        <w:fldChar w:fldCharType="separate"/>
      </w:r>
      <w:r w:rsidR="006F533A">
        <w:rPr>
          <w:rFonts w:eastAsia="현대하모니 L" w:cs="Calibri"/>
          <w:noProof/>
        </w:rPr>
        <w:t>12</w:t>
      </w:r>
      <w:r w:rsidRPr="00211C19">
        <w:rPr>
          <w:rFonts w:eastAsia="현대하모니 L" w:cs="Calibri"/>
        </w:rPr>
        <w:fldChar w:fldCharType="end"/>
      </w:r>
      <w:r w:rsidRPr="00211C19">
        <w:rPr>
          <w:rFonts w:eastAsia="현대하모니 L" w:cs="Calibri"/>
        </w:rPr>
        <w:t>.</w:t>
      </w:r>
      <w:r>
        <w:rPr>
          <w:rFonts w:eastAsia="현대하모니 L" w:cs="Calibri" w:hint="eastAsia"/>
        </w:rPr>
        <w:t xml:space="preserve"> </w:t>
      </w:r>
      <w:r w:rsidR="002205E2">
        <w:rPr>
          <w:rFonts w:eastAsia="현대하모니 L" w:cs="Calibri"/>
        </w:rPr>
        <w:t>WPC Main Control Function</w:t>
      </w:r>
      <w:r w:rsidRPr="00211C19">
        <w:rPr>
          <w:rFonts w:eastAsia="현대하모니 L" w:cs="Calibri"/>
        </w:rPr>
        <w:t xml:space="preserve"> State Chart</w:t>
      </w:r>
      <w:bookmarkEnd w:id="78"/>
      <w:r w:rsidRPr="00211C19">
        <w:rPr>
          <w:rFonts w:eastAsia="현대하모니 L" w:cs="Calibri"/>
        </w:rPr>
        <w:br w:type="page"/>
      </w:r>
    </w:p>
    <w:p w14:paraId="7834E2BB" w14:textId="77777777" w:rsidR="0029564B" w:rsidRDefault="0029564B" w:rsidP="00475D6D">
      <w:pPr>
        <w:pStyle w:val="41"/>
        <w:rPr>
          <w:i/>
        </w:rPr>
      </w:pPr>
      <w:bookmarkStart w:id="79" w:name="_Toc96604377"/>
      <w:r w:rsidRPr="00211C19">
        <w:lastRenderedPageBreak/>
        <w:t xml:space="preserve">Prevention of SMK LF </w:t>
      </w:r>
      <w:r w:rsidR="005E7F8C">
        <w:t>Interference Control Function</w:t>
      </w:r>
      <w:bookmarkEnd w:id="79"/>
    </w:p>
    <w:p w14:paraId="1FEB077D" w14:textId="77777777" w:rsidR="0029564B" w:rsidRPr="00044C44" w:rsidRDefault="0029564B" w:rsidP="0029564B"/>
    <w:p w14:paraId="168AFB16" w14:textId="77777777" w:rsidR="0029564B" w:rsidRPr="00211C19" w:rsidRDefault="0029564B" w:rsidP="0029564B">
      <w:pPr>
        <w:pStyle w:val="51"/>
        <w:rPr>
          <w:rFonts w:eastAsia="현대하모니 L" w:cs="Calibri"/>
          <w:lang w:val="en-GB"/>
        </w:rPr>
      </w:pPr>
      <w:r w:rsidRPr="00211C19">
        <w:rPr>
          <w:rFonts w:eastAsia="현대하모니 L" w:cs="Calibri"/>
          <w:lang w:val="en-GB"/>
        </w:rPr>
        <w:t>Parameter</w:t>
      </w:r>
    </w:p>
    <w:tbl>
      <w:tblPr>
        <w:tblW w:w="0" w:type="auto"/>
        <w:tblInd w:w="-4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2676"/>
        <w:gridCol w:w="848"/>
        <w:gridCol w:w="6863"/>
      </w:tblGrid>
      <w:tr w:rsidR="0029564B" w:rsidRPr="00211C19" w14:paraId="5244FBCC" w14:textId="77777777" w:rsidTr="00124D58">
        <w:trPr>
          <w:trHeight w:val="340"/>
        </w:trPr>
        <w:tc>
          <w:tcPr>
            <w:tcW w:w="2694" w:type="dxa"/>
            <w:shd w:val="clear" w:color="auto" w:fill="auto"/>
            <w:vAlign w:val="center"/>
          </w:tcPr>
          <w:p w14:paraId="6CCF4911" w14:textId="77777777" w:rsidR="0029564B" w:rsidRPr="00211C19" w:rsidRDefault="0029564B" w:rsidP="00124D58">
            <w:pPr>
              <w:jc w:val="center"/>
              <w:rPr>
                <w:rFonts w:eastAsia="현대하모니 L" w:cs="Calibri"/>
                <w:b/>
                <w:bCs/>
                <w:sz w:val="16"/>
              </w:rPr>
            </w:pPr>
            <w:r w:rsidRPr="00211C19">
              <w:rPr>
                <w:rFonts w:eastAsia="현대하모니 L" w:cs="Calibri"/>
                <w:b/>
                <w:bCs/>
                <w:sz w:val="16"/>
              </w:rPr>
              <w:t>Parameter Name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6732F55A" w14:textId="77777777" w:rsidR="0029564B" w:rsidRPr="00211C19" w:rsidRDefault="0029564B" w:rsidP="00124D58">
            <w:pPr>
              <w:jc w:val="center"/>
              <w:rPr>
                <w:rFonts w:eastAsia="현대하모니 L" w:cs="Calibri"/>
                <w:b/>
                <w:bCs/>
                <w:sz w:val="16"/>
              </w:rPr>
            </w:pPr>
            <w:r w:rsidRPr="00211C19">
              <w:rPr>
                <w:rFonts w:eastAsia="현대하모니 L" w:cs="Calibri"/>
                <w:b/>
                <w:bCs/>
                <w:sz w:val="16"/>
              </w:rPr>
              <w:t>Value</w:t>
            </w:r>
          </w:p>
        </w:tc>
        <w:tc>
          <w:tcPr>
            <w:tcW w:w="6946" w:type="dxa"/>
            <w:shd w:val="clear" w:color="auto" w:fill="auto"/>
            <w:vAlign w:val="center"/>
          </w:tcPr>
          <w:p w14:paraId="28FB785B" w14:textId="77777777" w:rsidR="0029564B" w:rsidRPr="00211C19" w:rsidRDefault="0029564B" w:rsidP="00124D58">
            <w:pPr>
              <w:jc w:val="center"/>
              <w:rPr>
                <w:rFonts w:eastAsia="현대하모니 L" w:cs="Calibri"/>
                <w:b/>
                <w:bCs/>
                <w:sz w:val="16"/>
              </w:rPr>
            </w:pPr>
            <w:r w:rsidRPr="00211C19">
              <w:rPr>
                <w:rFonts w:eastAsia="현대하모니 L" w:cs="Calibri"/>
                <w:b/>
                <w:bCs/>
                <w:sz w:val="16"/>
              </w:rPr>
              <w:t>Description</w:t>
            </w:r>
          </w:p>
        </w:tc>
      </w:tr>
      <w:tr w:rsidR="0029564B" w:rsidRPr="00211C19" w14:paraId="096913DD" w14:textId="77777777" w:rsidTr="00124D58">
        <w:tc>
          <w:tcPr>
            <w:tcW w:w="2694" w:type="dxa"/>
            <w:shd w:val="clear" w:color="auto" w:fill="auto"/>
            <w:vAlign w:val="center"/>
          </w:tcPr>
          <w:p w14:paraId="3B7C988D" w14:textId="77777777" w:rsidR="0029564B" w:rsidRPr="00211C19" w:rsidRDefault="0029564B" w:rsidP="00124D58">
            <w:pPr>
              <w:rPr>
                <w:rFonts w:eastAsia="현대하모니 L" w:cs="Calibri"/>
                <w:sz w:val="16"/>
              </w:rPr>
            </w:pPr>
            <w:r>
              <w:rPr>
                <w:rFonts w:eastAsia="현대하모니 L" w:cs="Calibri"/>
                <w:color w:val="000000" w:themeColor="text1"/>
                <w:sz w:val="16"/>
                <w:szCs w:val="16"/>
              </w:rPr>
              <w:t>Par_L</w:t>
            </w:r>
            <w:r>
              <w:rPr>
                <w:rFonts w:eastAsia="현대하모니 L" w:cs="Calibri" w:hint="eastAsia"/>
                <w:color w:val="000000" w:themeColor="text1"/>
                <w:sz w:val="16"/>
                <w:szCs w:val="16"/>
              </w:rPr>
              <w:t>F</w:t>
            </w:r>
            <w:r w:rsidRPr="00211C19">
              <w:rPr>
                <w:rFonts w:eastAsia="현대하모니 L" w:cs="Calibri"/>
                <w:color w:val="000000" w:themeColor="text1"/>
                <w:sz w:val="16"/>
                <w:szCs w:val="16"/>
              </w:rPr>
              <w:t>OffChkTime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35F53217" w14:textId="77777777" w:rsidR="0029564B" w:rsidRPr="00211C19" w:rsidRDefault="0029564B" w:rsidP="00124D58">
            <w:pPr>
              <w:rPr>
                <w:rFonts w:eastAsia="현대하모니 L" w:cs="Calibri"/>
                <w:sz w:val="16"/>
              </w:rPr>
            </w:pPr>
            <w:r>
              <w:rPr>
                <w:rFonts w:eastAsia="현대하모니 L" w:cs="Calibri"/>
                <w:color w:val="000000" w:themeColor="text1"/>
                <w:sz w:val="16"/>
                <w:szCs w:val="16"/>
              </w:rPr>
              <w:t>3500</w:t>
            </w:r>
            <w:r w:rsidRPr="00211C19">
              <w:rPr>
                <w:rFonts w:eastAsia="현대하모니 L" w:cs="Calibri"/>
                <w:color w:val="000000" w:themeColor="text1"/>
                <w:sz w:val="16"/>
                <w:szCs w:val="16"/>
              </w:rPr>
              <w:t>ms</w:t>
            </w:r>
          </w:p>
        </w:tc>
        <w:tc>
          <w:tcPr>
            <w:tcW w:w="6946" w:type="dxa"/>
            <w:shd w:val="clear" w:color="auto" w:fill="auto"/>
            <w:vAlign w:val="center"/>
          </w:tcPr>
          <w:p w14:paraId="1A8F602B" w14:textId="77777777" w:rsidR="0029564B" w:rsidRPr="00211C19" w:rsidRDefault="0029564B" w:rsidP="00124D58">
            <w:pPr>
              <w:rPr>
                <w:rFonts w:eastAsia="현대하모니 L" w:cs="Calibri"/>
                <w:sz w:val="16"/>
              </w:rPr>
            </w:pPr>
            <w:r w:rsidRPr="00211C19">
              <w:rPr>
                <w:rFonts w:eastAsia="현대하모니 L" w:cs="Calibri"/>
                <w:color w:val="000000" w:themeColor="text1"/>
                <w:sz w:val="16"/>
                <w:szCs w:val="16"/>
              </w:rPr>
              <w:t xml:space="preserve">SMK Searching </w:t>
            </w:r>
            <w:r w:rsidRPr="00211C19">
              <w:rPr>
                <w:rFonts w:eastAsia="현대하모니 L" w:cs="Calibri"/>
                <w:color w:val="000000" w:themeColor="text1"/>
                <w:sz w:val="16"/>
                <w:szCs w:val="16"/>
              </w:rPr>
              <w:t>상태</w:t>
            </w:r>
            <w:r w:rsidRPr="00211C19">
              <w:rPr>
                <w:rFonts w:eastAsia="현대하모니 L" w:cs="Calibri"/>
                <w:color w:val="000000" w:themeColor="text1"/>
                <w:sz w:val="16"/>
                <w:szCs w:val="16"/>
              </w:rPr>
              <w:t xml:space="preserve"> </w:t>
            </w:r>
            <w:r w:rsidRPr="00211C19">
              <w:rPr>
                <w:rFonts w:eastAsia="현대하모니 L" w:cs="Calibri"/>
                <w:color w:val="000000" w:themeColor="text1"/>
                <w:sz w:val="16"/>
                <w:szCs w:val="16"/>
              </w:rPr>
              <w:t>해제</w:t>
            </w:r>
            <w:r w:rsidRPr="00211C19">
              <w:rPr>
                <w:rFonts w:eastAsia="현대하모니 L" w:cs="Calibri"/>
                <w:color w:val="000000" w:themeColor="text1"/>
                <w:sz w:val="16"/>
                <w:szCs w:val="16"/>
              </w:rPr>
              <w:t xml:space="preserve"> </w:t>
            </w:r>
            <w:r w:rsidRPr="00211C19">
              <w:rPr>
                <w:rFonts w:eastAsia="현대하모니 L" w:cs="Calibri"/>
                <w:color w:val="000000" w:themeColor="text1"/>
                <w:sz w:val="16"/>
                <w:szCs w:val="16"/>
              </w:rPr>
              <w:t>시간</w:t>
            </w:r>
          </w:p>
        </w:tc>
      </w:tr>
    </w:tbl>
    <w:p w14:paraId="1F2BA847" w14:textId="1E7ABD1A" w:rsidR="0029564B" w:rsidRPr="00211C19" w:rsidRDefault="0029564B" w:rsidP="0029564B">
      <w:pPr>
        <w:pStyle w:val="affc"/>
        <w:rPr>
          <w:rFonts w:eastAsia="현대하모니 L" w:cs="Calibri"/>
        </w:rPr>
      </w:pPr>
      <w:bookmarkStart w:id="80" w:name="_Toc96604505"/>
      <w:r w:rsidRPr="00211C19">
        <w:rPr>
          <w:rFonts w:eastAsia="현대하모니 L" w:cs="Calibri"/>
        </w:rPr>
        <w:t xml:space="preserve">Table </w:t>
      </w:r>
      <w:r w:rsidRPr="00211C19">
        <w:rPr>
          <w:rFonts w:eastAsia="현대하모니 L" w:cs="Calibri"/>
        </w:rPr>
        <w:fldChar w:fldCharType="begin"/>
      </w:r>
      <w:r w:rsidRPr="00211C19">
        <w:rPr>
          <w:rFonts w:eastAsia="현대하모니 L" w:cs="Calibri"/>
        </w:rPr>
        <w:instrText xml:space="preserve"> SEQ Table \* ARABIC </w:instrText>
      </w:r>
      <w:r w:rsidRPr="00211C19">
        <w:rPr>
          <w:rFonts w:eastAsia="현대하모니 L" w:cs="Calibri"/>
        </w:rPr>
        <w:fldChar w:fldCharType="separate"/>
      </w:r>
      <w:r w:rsidR="006F533A">
        <w:rPr>
          <w:rFonts w:eastAsia="현대하모니 L" w:cs="Calibri"/>
          <w:noProof/>
        </w:rPr>
        <w:t>25</w:t>
      </w:r>
      <w:r w:rsidRPr="00211C19">
        <w:rPr>
          <w:rFonts w:eastAsia="현대하모니 L" w:cs="Calibri"/>
        </w:rPr>
        <w:fldChar w:fldCharType="end"/>
      </w:r>
      <w:r w:rsidRPr="00211C19">
        <w:rPr>
          <w:rFonts w:eastAsia="현대하모니 L" w:cs="Calibri"/>
        </w:rPr>
        <w:t xml:space="preserve">.Prevention of SMK LF </w:t>
      </w:r>
      <w:r w:rsidR="005E7F8C">
        <w:rPr>
          <w:rFonts w:eastAsia="현대하모니 L" w:cs="Calibri"/>
        </w:rPr>
        <w:t>Interference Control Function</w:t>
      </w:r>
      <w:r w:rsidRPr="00211C19">
        <w:rPr>
          <w:rFonts w:eastAsia="현대하모니 L" w:cs="Calibri"/>
        </w:rPr>
        <w:t xml:space="preserve"> Parameter</w:t>
      </w:r>
      <w:bookmarkEnd w:id="80"/>
    </w:p>
    <w:p w14:paraId="68E37EF6" w14:textId="77777777" w:rsidR="0029564B" w:rsidRPr="00211C19" w:rsidRDefault="0029564B" w:rsidP="0029564B">
      <w:pPr>
        <w:rPr>
          <w:rFonts w:eastAsia="현대하모니 L" w:cs="Calibri"/>
        </w:rPr>
      </w:pPr>
    </w:p>
    <w:p w14:paraId="7A8A9508" w14:textId="77777777" w:rsidR="0029564B" w:rsidRPr="00211C19" w:rsidRDefault="0029564B" w:rsidP="0029564B">
      <w:pPr>
        <w:pStyle w:val="51"/>
      </w:pPr>
      <w:r w:rsidRPr="00211C19">
        <w:t xml:space="preserve">Prevention of SMK LF </w:t>
      </w:r>
      <w:r w:rsidR="005E7F8C">
        <w:t>Interference Control Function</w:t>
      </w:r>
      <w:r w:rsidRPr="00211C19">
        <w:t xml:space="preserve"> Data Flow</w:t>
      </w:r>
    </w:p>
    <w:p w14:paraId="318442CD" w14:textId="77777777" w:rsidR="0029564B" w:rsidRPr="00211C19" w:rsidRDefault="00534F33" w:rsidP="0029564B">
      <w:pPr>
        <w:rPr>
          <w:rFonts w:eastAsia="현대하모니 L" w:cs="Calibri"/>
        </w:rPr>
      </w:pPr>
      <w:r w:rsidRPr="00211C19">
        <w:rPr>
          <w:rFonts w:eastAsia="현대하모니 L" w:cs="Calibri"/>
        </w:rPr>
        <w:object w:dxaOrig="11837" w:dyaOrig="5007" w14:anchorId="02252EC4">
          <v:shape id="_x0000_i1037" type="#_x0000_t75" style="width:421.8pt;height:180pt" o:ole="">
            <v:imagedata r:id="rId34" o:title="" cropbottom="4064f"/>
          </v:shape>
          <o:OLEObject Type="Embed" ProgID="VisioViewer.Viewer.1" ShapeID="_x0000_i1037" DrawAspect="Content" ObjectID="_1707217177" r:id="rId35"/>
        </w:object>
      </w:r>
    </w:p>
    <w:p w14:paraId="3A0385B8" w14:textId="7500CDF7" w:rsidR="0029564B" w:rsidRPr="00211C19" w:rsidRDefault="0029564B" w:rsidP="0029564B">
      <w:pPr>
        <w:pStyle w:val="affc"/>
        <w:rPr>
          <w:rFonts w:eastAsia="현대하모니 L" w:cs="Calibri"/>
        </w:rPr>
      </w:pPr>
      <w:bookmarkStart w:id="81" w:name="_Toc96604424"/>
      <w:r w:rsidRPr="00211C19">
        <w:rPr>
          <w:rFonts w:eastAsia="현대하모니 L" w:cs="Calibri"/>
        </w:rPr>
        <w:t xml:space="preserve">Figure </w:t>
      </w:r>
      <w:r w:rsidRPr="00211C19">
        <w:rPr>
          <w:rFonts w:eastAsia="현대하모니 L" w:cs="Calibri"/>
        </w:rPr>
        <w:fldChar w:fldCharType="begin"/>
      </w:r>
      <w:r w:rsidRPr="00211C19">
        <w:rPr>
          <w:rFonts w:eastAsia="현대하모니 L" w:cs="Calibri"/>
        </w:rPr>
        <w:instrText xml:space="preserve"> SEQ Figure \* ARABIC </w:instrText>
      </w:r>
      <w:r w:rsidRPr="00211C19">
        <w:rPr>
          <w:rFonts w:eastAsia="현대하모니 L" w:cs="Calibri"/>
        </w:rPr>
        <w:fldChar w:fldCharType="separate"/>
      </w:r>
      <w:r w:rsidR="006F533A">
        <w:rPr>
          <w:rFonts w:eastAsia="현대하모니 L" w:cs="Calibri"/>
          <w:noProof/>
        </w:rPr>
        <w:t>13</w:t>
      </w:r>
      <w:r w:rsidRPr="00211C19">
        <w:rPr>
          <w:rFonts w:eastAsia="현대하모니 L" w:cs="Calibri"/>
        </w:rPr>
        <w:fldChar w:fldCharType="end"/>
      </w:r>
      <w:r w:rsidRPr="00211C19">
        <w:rPr>
          <w:rFonts w:eastAsia="현대하모니 L" w:cs="Calibri"/>
        </w:rPr>
        <w:t xml:space="preserve">.Prevention of SMK LF </w:t>
      </w:r>
      <w:r w:rsidR="005E7F8C">
        <w:rPr>
          <w:rFonts w:eastAsia="현대하모니 L" w:cs="Calibri"/>
        </w:rPr>
        <w:t>Interference Control Function</w:t>
      </w:r>
      <w:r w:rsidRPr="00211C19">
        <w:rPr>
          <w:rFonts w:eastAsia="현대하모니 L" w:cs="Calibri"/>
        </w:rPr>
        <w:t xml:space="preserve"> Data Flow</w:t>
      </w:r>
      <w:bookmarkEnd w:id="81"/>
    </w:p>
    <w:p w14:paraId="342DB61E" w14:textId="77777777" w:rsidR="0029564B" w:rsidRPr="00211C19" w:rsidRDefault="0029564B" w:rsidP="0029564B">
      <w:pPr>
        <w:rPr>
          <w:rFonts w:eastAsia="현대하모니 L" w:cs="Calibri"/>
        </w:rPr>
      </w:pPr>
    </w:p>
    <w:p w14:paraId="58B0614F" w14:textId="77777777" w:rsidR="0029564B" w:rsidRPr="00211C19" w:rsidRDefault="0029564B" w:rsidP="0029564B">
      <w:pPr>
        <w:pStyle w:val="51"/>
      </w:pPr>
      <w:r w:rsidRPr="00211C19">
        <w:t xml:space="preserve">Prevention of SMK LF </w:t>
      </w:r>
      <w:r w:rsidR="005E7F8C">
        <w:t>Interference Control Function</w:t>
      </w:r>
      <w:r w:rsidRPr="00211C19">
        <w:t xml:space="preserve"> In/Out List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956"/>
        <w:gridCol w:w="2387"/>
        <w:gridCol w:w="7001"/>
      </w:tblGrid>
      <w:tr w:rsidR="00EA57EB" w:rsidRPr="00211C19" w14:paraId="0E9AB9EF" w14:textId="77777777" w:rsidTr="00EA57EB">
        <w:trPr>
          <w:trHeight w:val="401"/>
        </w:trPr>
        <w:tc>
          <w:tcPr>
            <w:tcW w:w="462" w:type="pct"/>
            <w:shd w:val="clear" w:color="auto" w:fill="auto"/>
            <w:vAlign w:val="center"/>
          </w:tcPr>
          <w:p w14:paraId="0191E753" w14:textId="77777777" w:rsidR="00EA57EB" w:rsidRPr="00211C19" w:rsidRDefault="00EA57EB" w:rsidP="00124D58">
            <w:pPr>
              <w:jc w:val="center"/>
              <w:rPr>
                <w:rFonts w:eastAsia="현대하모니 L" w:cs="Calibri"/>
                <w:b/>
                <w:sz w:val="16"/>
              </w:rPr>
            </w:pPr>
            <w:r w:rsidRPr="00211C19">
              <w:rPr>
                <w:rFonts w:eastAsia="현대하모니 L" w:cs="Calibri"/>
                <w:b/>
                <w:bCs/>
                <w:sz w:val="16"/>
              </w:rPr>
              <w:t>Function</w:t>
            </w:r>
          </w:p>
        </w:tc>
        <w:tc>
          <w:tcPr>
            <w:tcW w:w="1154" w:type="pct"/>
            <w:shd w:val="clear" w:color="auto" w:fill="auto"/>
            <w:vAlign w:val="center"/>
          </w:tcPr>
          <w:p w14:paraId="5564038A" w14:textId="77777777" w:rsidR="00EA57EB" w:rsidRPr="00211C19" w:rsidRDefault="00EA57EB" w:rsidP="00124D58">
            <w:pPr>
              <w:jc w:val="center"/>
              <w:rPr>
                <w:rFonts w:eastAsia="현대하모니 L" w:cs="Calibri"/>
                <w:b/>
                <w:sz w:val="16"/>
              </w:rPr>
            </w:pPr>
            <w:r w:rsidRPr="00211C19">
              <w:rPr>
                <w:rFonts w:eastAsia="현대하모니 L" w:cs="Calibri"/>
                <w:b/>
                <w:bCs/>
                <w:sz w:val="16"/>
              </w:rPr>
              <w:t>Signal Name</w:t>
            </w:r>
          </w:p>
        </w:tc>
        <w:tc>
          <w:tcPr>
            <w:tcW w:w="3385" w:type="pct"/>
            <w:shd w:val="clear" w:color="auto" w:fill="auto"/>
            <w:vAlign w:val="center"/>
          </w:tcPr>
          <w:p w14:paraId="78E89B4C" w14:textId="77777777" w:rsidR="00EA57EB" w:rsidRPr="00211C19" w:rsidRDefault="00EA57EB" w:rsidP="00124D58">
            <w:pPr>
              <w:jc w:val="center"/>
              <w:rPr>
                <w:rFonts w:eastAsia="현대하모니 L" w:cs="Calibri"/>
                <w:b/>
                <w:sz w:val="16"/>
              </w:rPr>
            </w:pPr>
            <w:r w:rsidRPr="00211C19">
              <w:rPr>
                <w:rFonts w:eastAsia="현대하모니 L" w:cs="Calibri"/>
                <w:b/>
                <w:bCs/>
                <w:kern w:val="2"/>
                <w:sz w:val="16"/>
              </w:rPr>
              <w:t>Description</w:t>
            </w:r>
          </w:p>
        </w:tc>
      </w:tr>
      <w:tr w:rsidR="00EA57EB" w:rsidRPr="00211C19" w14:paraId="2DC7530C" w14:textId="77777777" w:rsidTr="00EA57EB">
        <w:tc>
          <w:tcPr>
            <w:tcW w:w="462" w:type="pct"/>
            <w:vMerge w:val="restart"/>
            <w:shd w:val="clear" w:color="auto" w:fill="auto"/>
            <w:vAlign w:val="center"/>
          </w:tcPr>
          <w:p w14:paraId="60DBBB19" w14:textId="77777777" w:rsidR="00EA57EB" w:rsidRPr="00211C19" w:rsidRDefault="00EA57EB" w:rsidP="00124D58">
            <w:pPr>
              <w:jc w:val="center"/>
              <w:rPr>
                <w:rFonts w:eastAsia="현대하모니 L" w:cs="Calibri"/>
                <w:sz w:val="16"/>
              </w:rPr>
            </w:pPr>
            <w:r w:rsidRPr="00211C19">
              <w:rPr>
                <w:rFonts w:eastAsia="현대하모니 L" w:cs="Calibri"/>
                <w:sz w:val="16"/>
              </w:rPr>
              <w:t>Input</w:t>
            </w:r>
          </w:p>
        </w:tc>
        <w:tc>
          <w:tcPr>
            <w:tcW w:w="1154" w:type="pct"/>
            <w:shd w:val="clear" w:color="auto" w:fill="auto"/>
          </w:tcPr>
          <w:p w14:paraId="68A58D8A" w14:textId="77777777" w:rsidR="00EA57EB" w:rsidRPr="006F24F1" w:rsidRDefault="00EA57EB" w:rsidP="00445CC7">
            <w:pPr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 w:rsidRPr="006F24F1">
              <w:rPr>
                <w:rFonts w:eastAsia="현대하모니 L" w:cs="Calibri"/>
                <w:color w:val="000000" w:themeColor="dark1"/>
                <w:sz w:val="16"/>
                <w:szCs w:val="16"/>
              </w:rPr>
              <w:t>Input_b_SMKOption</w:t>
            </w:r>
          </w:p>
        </w:tc>
        <w:tc>
          <w:tcPr>
            <w:tcW w:w="3385" w:type="pct"/>
            <w:shd w:val="clear" w:color="auto" w:fill="auto"/>
            <w:vAlign w:val="center"/>
          </w:tcPr>
          <w:p w14:paraId="3233D0B5" w14:textId="77777777" w:rsidR="00EA57EB" w:rsidRPr="00211C19" w:rsidRDefault="00EA57EB" w:rsidP="00124D58">
            <w:pPr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 w:rsidRPr="00211C19">
              <w:rPr>
                <w:rFonts w:eastAsia="현대하모니 L" w:cs="Calibri"/>
                <w:color w:val="000000" w:themeColor="dark1"/>
                <w:sz w:val="16"/>
                <w:szCs w:val="16"/>
              </w:rPr>
              <w:t>SMK(Smart Key) System Option</w:t>
            </w:r>
          </w:p>
          <w:p w14:paraId="08DA86F9" w14:textId="77777777" w:rsidR="00EA57EB" w:rsidRPr="00211C19" w:rsidRDefault="00EA57EB" w:rsidP="00124D58">
            <w:pPr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 w:rsidRPr="00211C19">
              <w:rPr>
                <w:rFonts w:eastAsia="현대하모니 L" w:cs="Calibri"/>
                <w:color w:val="000000" w:themeColor="dark1"/>
                <w:sz w:val="16"/>
                <w:szCs w:val="16"/>
              </w:rPr>
              <w:t>This signal is used to determine "Smart Key System" is applied or not in this vehicle.</w:t>
            </w:r>
          </w:p>
          <w:p w14:paraId="4278C26B" w14:textId="77777777" w:rsidR="00EA57EB" w:rsidRPr="00211C19" w:rsidRDefault="00EA57EB" w:rsidP="00124D58">
            <w:pPr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 w:rsidRPr="00211C19">
              <w:rPr>
                <w:rFonts w:eastAsia="현대하모니 L" w:cs="Calibri"/>
                <w:color w:val="000000" w:themeColor="dark1"/>
                <w:sz w:val="16"/>
                <w:szCs w:val="16"/>
              </w:rPr>
              <w:t>0x0:Off/0x1:On(SMK Option)</w:t>
            </w:r>
          </w:p>
        </w:tc>
      </w:tr>
      <w:tr w:rsidR="00EA57EB" w:rsidRPr="00211C19" w14:paraId="652EBA90" w14:textId="77777777" w:rsidTr="00EA57EB">
        <w:trPr>
          <w:trHeight w:val="60"/>
        </w:trPr>
        <w:tc>
          <w:tcPr>
            <w:tcW w:w="462" w:type="pct"/>
            <w:vMerge/>
            <w:shd w:val="clear" w:color="auto" w:fill="auto"/>
            <w:vAlign w:val="center"/>
          </w:tcPr>
          <w:p w14:paraId="52C9B479" w14:textId="77777777" w:rsidR="00EA57EB" w:rsidRPr="00211C19" w:rsidRDefault="00EA57EB" w:rsidP="00124D58">
            <w:pPr>
              <w:jc w:val="center"/>
              <w:rPr>
                <w:rFonts w:eastAsia="현대하모니 L" w:cs="Calibri"/>
                <w:sz w:val="16"/>
              </w:rPr>
            </w:pPr>
          </w:p>
        </w:tc>
        <w:tc>
          <w:tcPr>
            <w:tcW w:w="1154" w:type="pct"/>
            <w:shd w:val="clear" w:color="auto" w:fill="auto"/>
          </w:tcPr>
          <w:p w14:paraId="1F1D59E1" w14:textId="77777777" w:rsidR="00EA57EB" w:rsidRPr="006F24F1" w:rsidRDefault="00EA57EB" w:rsidP="00445CC7">
            <w:pPr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 w:rsidRPr="006F24F1">
              <w:rPr>
                <w:rFonts w:eastAsia="현대하모니 L" w:cs="Calibri"/>
                <w:color w:val="000000" w:themeColor="dark1"/>
                <w:sz w:val="16"/>
                <w:szCs w:val="16"/>
              </w:rPr>
              <w:t>Input_b_LFSearchingOn</w:t>
            </w:r>
          </w:p>
        </w:tc>
        <w:tc>
          <w:tcPr>
            <w:tcW w:w="3385" w:type="pct"/>
            <w:shd w:val="clear" w:color="auto" w:fill="auto"/>
            <w:vAlign w:val="center"/>
          </w:tcPr>
          <w:p w14:paraId="440DD0FF" w14:textId="77777777" w:rsidR="00EA57EB" w:rsidRPr="00211C19" w:rsidRDefault="00EA57EB" w:rsidP="00124D58">
            <w:pPr>
              <w:pStyle w:val="aff7"/>
              <w:rPr>
                <w:rFonts w:ascii="Calibri" w:eastAsia="현대하모니 L" w:hAnsi="Calibri" w:cs="Calibri"/>
                <w:color w:val="000000" w:themeColor="dark1"/>
                <w:sz w:val="16"/>
                <w:szCs w:val="16"/>
              </w:rPr>
            </w:pPr>
            <w:r w:rsidRPr="00211C19">
              <w:rPr>
                <w:rFonts w:ascii="Calibri" w:eastAsia="현대하모니 L" w:hAnsi="Calibri" w:cs="Calibri"/>
                <w:color w:val="000000" w:themeColor="dark1"/>
                <w:sz w:val="16"/>
                <w:szCs w:val="16"/>
              </w:rPr>
              <w:t>SMK LF Searching State</w:t>
            </w:r>
          </w:p>
          <w:p w14:paraId="6117B2AE" w14:textId="77777777" w:rsidR="00EA57EB" w:rsidRPr="00211C19" w:rsidRDefault="00EA57EB" w:rsidP="00124D58">
            <w:pPr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 w:rsidRPr="00211C19">
              <w:rPr>
                <w:rFonts w:eastAsia="현대하모니 L" w:cs="Calibri"/>
                <w:color w:val="000000" w:themeColor="dark1"/>
                <w:sz w:val="16"/>
                <w:szCs w:val="16"/>
              </w:rPr>
              <w:t>0x0:Off(No Use SMK LF Searching) 0x1:On(Use SMK LF Searching)</w:t>
            </w:r>
          </w:p>
        </w:tc>
      </w:tr>
      <w:tr w:rsidR="00EA57EB" w:rsidRPr="00211C19" w14:paraId="459939C5" w14:textId="77777777" w:rsidTr="00EA57EB">
        <w:tc>
          <w:tcPr>
            <w:tcW w:w="462" w:type="pct"/>
            <w:vMerge/>
            <w:shd w:val="clear" w:color="auto" w:fill="auto"/>
            <w:vAlign w:val="center"/>
          </w:tcPr>
          <w:p w14:paraId="4CB82218" w14:textId="77777777" w:rsidR="00EA57EB" w:rsidRPr="00211C19" w:rsidRDefault="00EA57EB" w:rsidP="00124D58">
            <w:pPr>
              <w:jc w:val="center"/>
              <w:rPr>
                <w:rFonts w:eastAsia="현대하모니 L" w:cs="Calibri"/>
                <w:sz w:val="16"/>
              </w:rPr>
            </w:pPr>
          </w:p>
        </w:tc>
        <w:tc>
          <w:tcPr>
            <w:tcW w:w="1154" w:type="pct"/>
            <w:shd w:val="clear" w:color="auto" w:fill="auto"/>
          </w:tcPr>
          <w:p w14:paraId="4F00CF41" w14:textId="77777777" w:rsidR="00EA57EB" w:rsidRPr="006F24F1" w:rsidRDefault="00EA57EB" w:rsidP="00445CC7">
            <w:pPr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 w:rsidRPr="006F24F1">
              <w:rPr>
                <w:rFonts w:eastAsia="현대하모니 L" w:cs="Calibri"/>
                <w:color w:val="000000" w:themeColor="dark1"/>
                <w:sz w:val="16"/>
                <w:szCs w:val="16"/>
              </w:rPr>
              <w:t>Input_b_AstDrSw</w:t>
            </w:r>
          </w:p>
        </w:tc>
        <w:tc>
          <w:tcPr>
            <w:tcW w:w="3385" w:type="pct"/>
            <w:shd w:val="clear" w:color="auto" w:fill="auto"/>
            <w:vAlign w:val="center"/>
          </w:tcPr>
          <w:p w14:paraId="6D1BD6F7" w14:textId="77777777" w:rsidR="00EA57EB" w:rsidRPr="00211C19" w:rsidRDefault="00EA57EB" w:rsidP="00124D58">
            <w:pPr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 w:rsidRPr="00211C19">
              <w:rPr>
                <w:rFonts w:eastAsia="현대하모니 L" w:cs="Calibri"/>
                <w:color w:val="000000" w:themeColor="dark1"/>
                <w:sz w:val="16"/>
                <w:szCs w:val="16"/>
              </w:rPr>
              <w:t>Assistant-Side Door Switch</w:t>
            </w:r>
          </w:p>
          <w:p w14:paraId="6012A037" w14:textId="77777777" w:rsidR="00EA57EB" w:rsidRPr="00211C19" w:rsidRDefault="00EA57EB" w:rsidP="00124D58">
            <w:pPr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 w:rsidRPr="00211C19">
              <w:rPr>
                <w:rFonts w:eastAsia="현대하모니 L" w:cs="Calibri"/>
                <w:color w:val="000000" w:themeColor="dark1"/>
                <w:sz w:val="16"/>
                <w:szCs w:val="16"/>
              </w:rPr>
              <w:t>0x0:Close/0x1:Open</w:t>
            </w:r>
          </w:p>
        </w:tc>
      </w:tr>
      <w:tr w:rsidR="00EA57EB" w:rsidRPr="00211C19" w14:paraId="6E51A5FC" w14:textId="77777777" w:rsidTr="00EA57EB">
        <w:tc>
          <w:tcPr>
            <w:tcW w:w="462" w:type="pct"/>
            <w:vMerge/>
            <w:shd w:val="clear" w:color="auto" w:fill="auto"/>
            <w:vAlign w:val="center"/>
          </w:tcPr>
          <w:p w14:paraId="224A019A" w14:textId="77777777" w:rsidR="00EA57EB" w:rsidRPr="00211C19" w:rsidRDefault="00EA57EB" w:rsidP="00124D58">
            <w:pPr>
              <w:jc w:val="center"/>
              <w:rPr>
                <w:rFonts w:eastAsia="현대하모니 L" w:cs="Calibri"/>
                <w:sz w:val="16"/>
              </w:rPr>
            </w:pPr>
          </w:p>
        </w:tc>
        <w:tc>
          <w:tcPr>
            <w:tcW w:w="1154" w:type="pct"/>
            <w:shd w:val="clear" w:color="auto" w:fill="auto"/>
          </w:tcPr>
          <w:p w14:paraId="0C2C2BEB" w14:textId="77777777" w:rsidR="00EA57EB" w:rsidRPr="006F24F1" w:rsidRDefault="00EA57EB" w:rsidP="00445CC7">
            <w:pPr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 w:rsidRPr="006F24F1">
              <w:rPr>
                <w:rFonts w:eastAsia="현대하모니 L" w:cs="Calibri"/>
                <w:color w:val="000000" w:themeColor="dark1"/>
                <w:sz w:val="16"/>
                <w:szCs w:val="16"/>
              </w:rPr>
              <w:t>Input_b_DrvDrSw</w:t>
            </w:r>
          </w:p>
        </w:tc>
        <w:tc>
          <w:tcPr>
            <w:tcW w:w="3385" w:type="pct"/>
            <w:shd w:val="clear" w:color="auto" w:fill="auto"/>
            <w:vAlign w:val="center"/>
          </w:tcPr>
          <w:p w14:paraId="159D87FA" w14:textId="77777777" w:rsidR="00EA57EB" w:rsidRPr="00211C19" w:rsidRDefault="00EA57EB" w:rsidP="00124D58">
            <w:pPr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 w:rsidRPr="00211C19">
              <w:rPr>
                <w:rFonts w:eastAsia="현대하모니 L" w:cs="Calibri"/>
                <w:color w:val="000000" w:themeColor="dark1"/>
                <w:sz w:val="16"/>
                <w:szCs w:val="16"/>
              </w:rPr>
              <w:t>Driver-Side Door Switch</w:t>
            </w:r>
          </w:p>
          <w:p w14:paraId="57763EBC" w14:textId="77777777" w:rsidR="00EA57EB" w:rsidRPr="00211C19" w:rsidRDefault="00EA57EB" w:rsidP="00124D58">
            <w:pPr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 w:rsidRPr="00211C19">
              <w:rPr>
                <w:rFonts w:eastAsia="현대하모니 L" w:cs="Calibri"/>
                <w:color w:val="000000" w:themeColor="dark1"/>
                <w:sz w:val="16"/>
                <w:szCs w:val="16"/>
              </w:rPr>
              <w:t>0x0:Close/0x1:Open</w:t>
            </w:r>
          </w:p>
        </w:tc>
      </w:tr>
      <w:tr w:rsidR="00EA57EB" w:rsidRPr="00211C19" w14:paraId="19AAF756" w14:textId="77777777" w:rsidTr="00EA57EB">
        <w:tc>
          <w:tcPr>
            <w:tcW w:w="462" w:type="pct"/>
            <w:vMerge/>
            <w:shd w:val="clear" w:color="auto" w:fill="auto"/>
            <w:vAlign w:val="center"/>
          </w:tcPr>
          <w:p w14:paraId="4D599FC5" w14:textId="77777777" w:rsidR="00EA57EB" w:rsidRPr="00211C19" w:rsidRDefault="00EA57EB" w:rsidP="00124D58">
            <w:pPr>
              <w:jc w:val="center"/>
              <w:rPr>
                <w:rFonts w:eastAsia="현대하모니 L" w:cs="Calibri"/>
                <w:sz w:val="16"/>
              </w:rPr>
            </w:pPr>
          </w:p>
        </w:tc>
        <w:tc>
          <w:tcPr>
            <w:tcW w:w="1154" w:type="pct"/>
            <w:shd w:val="clear" w:color="auto" w:fill="auto"/>
          </w:tcPr>
          <w:p w14:paraId="02531FB6" w14:textId="77777777" w:rsidR="00EA57EB" w:rsidRPr="006F24F1" w:rsidRDefault="00EA57EB" w:rsidP="00445CC7">
            <w:pPr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 w:rsidRPr="006F24F1">
              <w:rPr>
                <w:rFonts w:eastAsia="현대하모니 L" w:cs="Calibri"/>
                <w:color w:val="000000" w:themeColor="dark1"/>
                <w:sz w:val="16"/>
                <w:szCs w:val="16"/>
              </w:rPr>
              <w:t>Input_b_RLDrSw</w:t>
            </w:r>
          </w:p>
        </w:tc>
        <w:tc>
          <w:tcPr>
            <w:tcW w:w="3385" w:type="pct"/>
            <w:shd w:val="clear" w:color="auto" w:fill="auto"/>
            <w:vAlign w:val="center"/>
          </w:tcPr>
          <w:p w14:paraId="49F4461C" w14:textId="77777777" w:rsidR="00EA57EB" w:rsidRPr="00211C19" w:rsidRDefault="00EA57EB" w:rsidP="00124D58">
            <w:pPr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 w:rsidRPr="00211C19">
              <w:rPr>
                <w:rFonts w:eastAsia="현대하모니 L" w:cs="Calibri"/>
                <w:color w:val="000000" w:themeColor="dark1"/>
                <w:sz w:val="16"/>
                <w:szCs w:val="16"/>
              </w:rPr>
              <w:t>Rear Left Door Switch</w:t>
            </w:r>
          </w:p>
          <w:p w14:paraId="3B327478" w14:textId="77777777" w:rsidR="00EA57EB" w:rsidRPr="00211C19" w:rsidRDefault="00EA57EB" w:rsidP="00124D58">
            <w:pPr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 w:rsidRPr="00211C19">
              <w:rPr>
                <w:rFonts w:eastAsia="현대하모니 L" w:cs="Calibri"/>
                <w:color w:val="000000" w:themeColor="dark1"/>
                <w:sz w:val="16"/>
                <w:szCs w:val="16"/>
              </w:rPr>
              <w:t>0x0:Close/0x1:Open</w:t>
            </w:r>
          </w:p>
        </w:tc>
      </w:tr>
      <w:tr w:rsidR="00EA57EB" w:rsidRPr="00211C19" w14:paraId="7D151362" w14:textId="77777777" w:rsidTr="00EA57EB">
        <w:tc>
          <w:tcPr>
            <w:tcW w:w="462" w:type="pct"/>
            <w:vMerge/>
            <w:shd w:val="clear" w:color="auto" w:fill="auto"/>
            <w:vAlign w:val="center"/>
          </w:tcPr>
          <w:p w14:paraId="4EDF6C9E" w14:textId="77777777" w:rsidR="00EA57EB" w:rsidRPr="00211C19" w:rsidRDefault="00EA57EB" w:rsidP="00124D58">
            <w:pPr>
              <w:jc w:val="center"/>
              <w:rPr>
                <w:rFonts w:eastAsia="현대하모니 L" w:cs="Calibri"/>
                <w:sz w:val="16"/>
              </w:rPr>
            </w:pPr>
          </w:p>
        </w:tc>
        <w:tc>
          <w:tcPr>
            <w:tcW w:w="1154" w:type="pct"/>
            <w:shd w:val="clear" w:color="auto" w:fill="auto"/>
          </w:tcPr>
          <w:p w14:paraId="6C56C316" w14:textId="77777777" w:rsidR="00EA57EB" w:rsidRPr="006F24F1" w:rsidRDefault="00EA57EB" w:rsidP="00445CC7">
            <w:pPr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 w:rsidRPr="006F24F1">
              <w:rPr>
                <w:rFonts w:eastAsia="현대하모니 L" w:cs="Calibri"/>
                <w:color w:val="000000" w:themeColor="dark1"/>
                <w:sz w:val="16"/>
                <w:szCs w:val="16"/>
              </w:rPr>
              <w:t>Input_b_RRDrSw</w:t>
            </w:r>
          </w:p>
        </w:tc>
        <w:tc>
          <w:tcPr>
            <w:tcW w:w="3385" w:type="pct"/>
            <w:shd w:val="clear" w:color="auto" w:fill="auto"/>
            <w:vAlign w:val="center"/>
          </w:tcPr>
          <w:p w14:paraId="57870D17" w14:textId="77777777" w:rsidR="00EA57EB" w:rsidRPr="00211C19" w:rsidRDefault="00EA57EB" w:rsidP="00124D58">
            <w:pPr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 w:rsidRPr="00211C19">
              <w:rPr>
                <w:rFonts w:eastAsia="현대하모니 L" w:cs="Calibri"/>
                <w:color w:val="000000" w:themeColor="dark1"/>
                <w:sz w:val="16"/>
                <w:szCs w:val="16"/>
              </w:rPr>
              <w:t>Rear Right Door Switch</w:t>
            </w:r>
          </w:p>
          <w:p w14:paraId="730E0CFC" w14:textId="77777777" w:rsidR="00EA57EB" w:rsidRPr="00211C19" w:rsidRDefault="00EA57EB" w:rsidP="00124D58">
            <w:pPr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 w:rsidRPr="00211C19">
              <w:rPr>
                <w:rFonts w:eastAsia="현대하모니 L" w:cs="Calibri"/>
                <w:color w:val="000000" w:themeColor="dark1"/>
                <w:sz w:val="16"/>
                <w:szCs w:val="16"/>
              </w:rPr>
              <w:t>0x0:Close/0x1:Open</w:t>
            </w:r>
          </w:p>
        </w:tc>
      </w:tr>
      <w:tr w:rsidR="00EA57EB" w:rsidRPr="00211C19" w14:paraId="5035E1CD" w14:textId="77777777" w:rsidTr="00EA57EB">
        <w:tc>
          <w:tcPr>
            <w:tcW w:w="462" w:type="pct"/>
            <w:vMerge/>
            <w:shd w:val="clear" w:color="auto" w:fill="auto"/>
            <w:vAlign w:val="center"/>
          </w:tcPr>
          <w:p w14:paraId="2C958FE9" w14:textId="77777777" w:rsidR="00EA57EB" w:rsidRPr="00211C19" w:rsidRDefault="00EA57EB" w:rsidP="00124D58">
            <w:pPr>
              <w:jc w:val="center"/>
              <w:rPr>
                <w:rFonts w:eastAsia="현대하모니 L" w:cs="Calibri"/>
                <w:sz w:val="16"/>
              </w:rPr>
            </w:pPr>
          </w:p>
        </w:tc>
        <w:tc>
          <w:tcPr>
            <w:tcW w:w="1154" w:type="pct"/>
            <w:shd w:val="clear" w:color="auto" w:fill="auto"/>
          </w:tcPr>
          <w:p w14:paraId="00BEBA7C" w14:textId="77777777" w:rsidR="00EA57EB" w:rsidRPr="006F24F1" w:rsidRDefault="00EA57EB" w:rsidP="00445CC7">
            <w:pPr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 w:rsidRPr="006F24F1">
              <w:rPr>
                <w:rFonts w:eastAsia="현대하모니 L" w:cs="Calibri"/>
                <w:color w:val="000000" w:themeColor="dark1"/>
                <w:sz w:val="16"/>
                <w:szCs w:val="16"/>
              </w:rPr>
              <w:t>Input_b_LFSearchingOn_IN</w:t>
            </w:r>
          </w:p>
        </w:tc>
        <w:tc>
          <w:tcPr>
            <w:tcW w:w="3385" w:type="pct"/>
            <w:shd w:val="clear" w:color="auto" w:fill="auto"/>
            <w:vAlign w:val="center"/>
          </w:tcPr>
          <w:p w14:paraId="3004DC8C" w14:textId="77777777" w:rsidR="00EA57EB" w:rsidRPr="00211C19" w:rsidRDefault="00EA57EB" w:rsidP="00124D58">
            <w:pPr>
              <w:pStyle w:val="aff7"/>
              <w:rPr>
                <w:rFonts w:ascii="Calibri" w:eastAsia="현대하모니 L" w:hAnsi="Calibri" w:cs="Calibri"/>
                <w:sz w:val="36"/>
                <w:szCs w:val="36"/>
              </w:rPr>
            </w:pPr>
            <w:r w:rsidRPr="00211C19">
              <w:rPr>
                <w:rFonts w:ascii="Calibri" w:eastAsia="현대하모니 L" w:hAnsi="Calibri" w:cs="Calibri"/>
                <w:color w:val="000000" w:themeColor="dark1"/>
                <w:sz w:val="16"/>
                <w:szCs w:val="16"/>
              </w:rPr>
              <w:t>SMK LF Searching State</w:t>
            </w:r>
          </w:p>
          <w:p w14:paraId="458DB4DC" w14:textId="77777777" w:rsidR="00EA57EB" w:rsidRPr="00211C19" w:rsidRDefault="00EA57EB" w:rsidP="00124D58">
            <w:pPr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 w:rsidRPr="00211C19">
              <w:rPr>
                <w:rFonts w:eastAsia="현대하모니 L" w:cs="Calibri"/>
                <w:color w:val="000000" w:themeColor="dark1"/>
                <w:sz w:val="16"/>
                <w:szCs w:val="16"/>
              </w:rPr>
              <w:t>Off : No Use SMK LF Searching</w:t>
            </w:r>
          </w:p>
          <w:p w14:paraId="686044A2" w14:textId="77777777" w:rsidR="00EA57EB" w:rsidRPr="00211C19" w:rsidRDefault="00EA57EB" w:rsidP="00124D58">
            <w:pPr>
              <w:rPr>
                <w:rFonts w:eastAsia="현대하모니 L" w:cs="Calibri"/>
                <w:sz w:val="16"/>
              </w:rPr>
            </w:pPr>
            <w:r w:rsidRPr="00211C19">
              <w:rPr>
                <w:rFonts w:eastAsia="현대하모니 L" w:cs="Calibri"/>
                <w:color w:val="000000" w:themeColor="dark1"/>
                <w:sz w:val="16"/>
                <w:szCs w:val="16"/>
              </w:rPr>
              <w:t>On : Use SMK LF Searching</w:t>
            </w:r>
          </w:p>
        </w:tc>
      </w:tr>
      <w:tr w:rsidR="00EA57EB" w:rsidRPr="00211C19" w14:paraId="2699957F" w14:textId="77777777" w:rsidTr="00EA57EB">
        <w:tc>
          <w:tcPr>
            <w:tcW w:w="462" w:type="pct"/>
            <w:vMerge/>
            <w:shd w:val="clear" w:color="auto" w:fill="auto"/>
            <w:vAlign w:val="center"/>
          </w:tcPr>
          <w:p w14:paraId="3E246557" w14:textId="77777777" w:rsidR="00EA57EB" w:rsidRPr="00211C19" w:rsidRDefault="00EA57EB" w:rsidP="00124D58">
            <w:pPr>
              <w:jc w:val="center"/>
              <w:rPr>
                <w:rFonts w:eastAsia="현대하모니 L" w:cs="Calibri"/>
                <w:sz w:val="16"/>
              </w:rPr>
            </w:pPr>
          </w:p>
        </w:tc>
        <w:tc>
          <w:tcPr>
            <w:tcW w:w="1154" w:type="pct"/>
            <w:shd w:val="clear" w:color="auto" w:fill="auto"/>
          </w:tcPr>
          <w:p w14:paraId="15509BB7" w14:textId="77777777" w:rsidR="00EA57EB" w:rsidRPr="006F24F1" w:rsidRDefault="00EA57EB" w:rsidP="00445CC7">
            <w:pPr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 w:rsidRPr="006F24F1">
              <w:rPr>
                <w:rFonts w:eastAsia="현대하모니 L" w:cs="Calibri"/>
                <w:color w:val="000000" w:themeColor="dark1"/>
                <w:sz w:val="16"/>
                <w:szCs w:val="16"/>
              </w:rPr>
              <w:t>Input_OPT_b_WPCStatus</w:t>
            </w:r>
          </w:p>
        </w:tc>
        <w:tc>
          <w:tcPr>
            <w:tcW w:w="3385" w:type="pct"/>
            <w:shd w:val="clear" w:color="auto" w:fill="auto"/>
            <w:vAlign w:val="center"/>
          </w:tcPr>
          <w:p w14:paraId="50727E8A" w14:textId="77777777" w:rsidR="00EA57EB" w:rsidRPr="00211C19" w:rsidRDefault="00EA57EB" w:rsidP="00124D58">
            <w:pPr>
              <w:pStyle w:val="aff7"/>
              <w:rPr>
                <w:rFonts w:ascii="Calibri" w:eastAsia="현대하모니 L" w:hAnsi="Calibri" w:cs="Calibri"/>
                <w:color w:val="000000" w:themeColor="dark1"/>
                <w:sz w:val="16"/>
                <w:szCs w:val="16"/>
              </w:rPr>
            </w:pPr>
            <w:r w:rsidRPr="00211C19">
              <w:rPr>
                <w:rFonts w:ascii="Calibri" w:eastAsia="현대하모니 L" w:hAnsi="Calibri" w:cs="Calibri"/>
                <w:color w:val="000000" w:themeColor="dark1"/>
                <w:sz w:val="16"/>
                <w:szCs w:val="16"/>
              </w:rPr>
              <w:t xml:space="preserve">WPC Mode Status Flag </w:t>
            </w:r>
          </w:p>
          <w:p w14:paraId="536D63C6" w14:textId="77777777" w:rsidR="00EA57EB" w:rsidRPr="00211C19" w:rsidRDefault="00EA57EB" w:rsidP="00124D58">
            <w:pPr>
              <w:pStyle w:val="aff7"/>
              <w:rPr>
                <w:rFonts w:ascii="Calibri" w:eastAsia="현대하모니 L" w:hAnsi="Calibri" w:cs="Calibri"/>
                <w:color w:val="000000" w:themeColor="dark1"/>
                <w:sz w:val="16"/>
                <w:szCs w:val="16"/>
              </w:rPr>
            </w:pPr>
            <w:r>
              <w:rPr>
                <w:rFonts w:ascii="Calibri" w:eastAsia="현대하모니 L" w:hAnsi="Calibri" w:cs="Calibri"/>
                <w:color w:val="000000" w:themeColor="dark1"/>
                <w:sz w:val="16"/>
                <w:szCs w:val="16"/>
              </w:rPr>
              <w:t>Off/WPC Mode</w:t>
            </w:r>
          </w:p>
        </w:tc>
      </w:tr>
      <w:tr w:rsidR="00EA57EB" w:rsidRPr="00211C19" w14:paraId="634EEE2B" w14:textId="77777777" w:rsidTr="00EA57EB">
        <w:tc>
          <w:tcPr>
            <w:tcW w:w="462" w:type="pct"/>
            <w:shd w:val="clear" w:color="auto" w:fill="auto"/>
            <w:vAlign w:val="center"/>
          </w:tcPr>
          <w:p w14:paraId="6D08F88F" w14:textId="77777777" w:rsidR="00EA57EB" w:rsidRPr="00211C19" w:rsidRDefault="00EA57EB" w:rsidP="00124D58">
            <w:pPr>
              <w:jc w:val="center"/>
              <w:rPr>
                <w:rFonts w:eastAsia="현대하모니 L" w:cs="Calibri"/>
                <w:sz w:val="16"/>
              </w:rPr>
            </w:pPr>
            <w:r w:rsidRPr="00211C19">
              <w:rPr>
                <w:rFonts w:eastAsia="현대하모니 L" w:cs="Calibri"/>
                <w:sz w:val="16"/>
              </w:rPr>
              <w:t>Internal</w:t>
            </w:r>
          </w:p>
        </w:tc>
        <w:tc>
          <w:tcPr>
            <w:tcW w:w="1154" w:type="pct"/>
            <w:shd w:val="clear" w:color="auto" w:fill="auto"/>
            <w:vAlign w:val="center"/>
          </w:tcPr>
          <w:p w14:paraId="0C347479" w14:textId="77777777" w:rsidR="00EA57EB" w:rsidRPr="00211C19" w:rsidRDefault="00EA57EB" w:rsidP="00124D58">
            <w:pPr>
              <w:autoSpaceDE w:val="0"/>
              <w:autoSpaceDN w:val="0"/>
              <w:adjustRightInd w:val="0"/>
              <w:spacing w:line="288" w:lineRule="auto"/>
              <w:rPr>
                <w:rFonts w:eastAsia="현대하모니 L" w:cs="Calibri"/>
                <w:sz w:val="16"/>
              </w:rPr>
            </w:pPr>
            <w:r w:rsidRPr="00211C19">
              <w:rPr>
                <w:rFonts w:eastAsia="현대하모니 L" w:cs="Calibri"/>
                <w:color w:val="000000" w:themeColor="dark1"/>
                <w:sz w:val="16"/>
                <w:szCs w:val="16"/>
              </w:rPr>
              <w:t>Timer_LFOffCheck</w:t>
            </w:r>
          </w:p>
        </w:tc>
        <w:tc>
          <w:tcPr>
            <w:tcW w:w="3385" w:type="pct"/>
            <w:shd w:val="clear" w:color="auto" w:fill="auto"/>
            <w:vAlign w:val="center"/>
          </w:tcPr>
          <w:p w14:paraId="5364F66F" w14:textId="77777777" w:rsidR="00EA57EB" w:rsidRPr="00211C19" w:rsidRDefault="00EA57EB" w:rsidP="00124D58">
            <w:pPr>
              <w:rPr>
                <w:rFonts w:eastAsia="현대하모니 L" w:cs="Calibri"/>
                <w:sz w:val="16"/>
              </w:rPr>
            </w:pPr>
            <w:r w:rsidRPr="00211C19">
              <w:rPr>
                <w:rFonts w:eastAsia="현대하모니 L" w:cs="Calibri"/>
                <w:color w:val="000000" w:themeColor="dark1"/>
                <w:sz w:val="16"/>
                <w:szCs w:val="16"/>
              </w:rPr>
              <w:t>Timer for SMK LF Searching Off</w:t>
            </w:r>
          </w:p>
        </w:tc>
      </w:tr>
      <w:tr w:rsidR="00EA57EB" w:rsidRPr="00211C19" w14:paraId="1E3EDF97" w14:textId="77777777" w:rsidTr="00EA57EB">
        <w:tc>
          <w:tcPr>
            <w:tcW w:w="462" w:type="pct"/>
            <w:shd w:val="clear" w:color="auto" w:fill="auto"/>
            <w:vAlign w:val="center"/>
          </w:tcPr>
          <w:p w14:paraId="6613CC66" w14:textId="77777777" w:rsidR="00EA57EB" w:rsidRPr="00211C19" w:rsidRDefault="00EA57EB" w:rsidP="00124D58">
            <w:pPr>
              <w:jc w:val="center"/>
              <w:rPr>
                <w:rFonts w:eastAsia="현대하모니 L" w:cs="Calibri"/>
                <w:sz w:val="16"/>
              </w:rPr>
            </w:pPr>
            <w:r w:rsidRPr="00211C19">
              <w:rPr>
                <w:rFonts w:eastAsia="현대하모니 L" w:cs="Calibri"/>
                <w:sz w:val="16"/>
              </w:rPr>
              <w:t>Output</w:t>
            </w:r>
          </w:p>
        </w:tc>
        <w:tc>
          <w:tcPr>
            <w:tcW w:w="1154" w:type="pct"/>
            <w:shd w:val="clear" w:color="auto" w:fill="auto"/>
            <w:vAlign w:val="center"/>
          </w:tcPr>
          <w:p w14:paraId="20954AA9" w14:textId="77777777" w:rsidR="00EA57EB" w:rsidRPr="00211C19" w:rsidRDefault="00EA57EB" w:rsidP="00124D58">
            <w:pPr>
              <w:rPr>
                <w:rFonts w:eastAsia="현대하모니 L" w:cs="Calibri"/>
                <w:sz w:val="16"/>
              </w:rPr>
            </w:pPr>
            <w:r w:rsidRPr="006F24F1">
              <w:rPr>
                <w:rFonts w:eastAsia="현대하모니 L" w:cs="Calibri"/>
                <w:color w:val="000000" w:themeColor="dark1"/>
                <w:sz w:val="16"/>
                <w:szCs w:val="16"/>
              </w:rPr>
              <w:t>Output_OPT_b_LFState</w:t>
            </w:r>
          </w:p>
        </w:tc>
        <w:tc>
          <w:tcPr>
            <w:tcW w:w="3385" w:type="pct"/>
            <w:shd w:val="clear" w:color="auto" w:fill="auto"/>
            <w:vAlign w:val="center"/>
          </w:tcPr>
          <w:p w14:paraId="1A5DF490" w14:textId="77777777" w:rsidR="00EA57EB" w:rsidRPr="00211C19" w:rsidRDefault="00EA57EB" w:rsidP="00124D58">
            <w:pPr>
              <w:pStyle w:val="aff7"/>
              <w:rPr>
                <w:rFonts w:ascii="Calibri" w:eastAsia="현대하모니 L" w:hAnsi="Calibri" w:cs="Calibri"/>
                <w:sz w:val="36"/>
                <w:szCs w:val="36"/>
              </w:rPr>
            </w:pPr>
            <w:r w:rsidRPr="00211C19">
              <w:rPr>
                <w:rFonts w:ascii="Calibri" w:eastAsia="현대하모니 L" w:hAnsi="Calibri" w:cs="Calibri"/>
                <w:color w:val="000000" w:themeColor="dark1"/>
                <w:sz w:val="16"/>
                <w:szCs w:val="16"/>
              </w:rPr>
              <w:t>SMK-LF Searching State</w:t>
            </w:r>
          </w:p>
          <w:p w14:paraId="217BF083" w14:textId="77777777" w:rsidR="00EA57EB" w:rsidRPr="00211C19" w:rsidRDefault="00EA57EB" w:rsidP="00124D58">
            <w:pPr>
              <w:keepNext/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 w:rsidRPr="00211C19">
              <w:rPr>
                <w:rFonts w:eastAsia="현대하모니 L" w:cs="Calibri"/>
                <w:color w:val="000000" w:themeColor="dark1"/>
                <w:sz w:val="16"/>
                <w:szCs w:val="16"/>
              </w:rPr>
              <w:t>- Off: WPC Enable</w:t>
            </w:r>
          </w:p>
          <w:p w14:paraId="2AC68DE9" w14:textId="77777777" w:rsidR="00EA57EB" w:rsidRPr="00211C19" w:rsidRDefault="00EA57EB" w:rsidP="00124D58">
            <w:pPr>
              <w:keepNext/>
              <w:rPr>
                <w:rFonts w:eastAsia="현대하모니 L" w:cs="Calibri"/>
                <w:sz w:val="16"/>
              </w:rPr>
            </w:pPr>
            <w:r w:rsidRPr="00211C19">
              <w:rPr>
                <w:rFonts w:eastAsia="현대하모니 L" w:cs="Calibri"/>
                <w:color w:val="000000" w:themeColor="dark1"/>
                <w:sz w:val="16"/>
                <w:szCs w:val="16"/>
              </w:rPr>
              <w:t>- On: WPC Disable</w:t>
            </w:r>
          </w:p>
        </w:tc>
      </w:tr>
    </w:tbl>
    <w:p w14:paraId="6D146351" w14:textId="6EB71BAE" w:rsidR="0029564B" w:rsidRPr="00211C19" w:rsidRDefault="0029564B" w:rsidP="0029564B">
      <w:pPr>
        <w:pStyle w:val="affc"/>
        <w:rPr>
          <w:rFonts w:eastAsia="현대하모니 L" w:cs="Calibri"/>
        </w:rPr>
      </w:pPr>
      <w:bookmarkStart w:id="82" w:name="_Toc96604506"/>
      <w:r w:rsidRPr="00211C19">
        <w:rPr>
          <w:rFonts w:eastAsia="현대하모니 L" w:cs="Calibri"/>
        </w:rPr>
        <w:t xml:space="preserve">Table </w:t>
      </w:r>
      <w:r w:rsidRPr="00211C19">
        <w:rPr>
          <w:rFonts w:eastAsia="현대하모니 L" w:cs="Calibri"/>
        </w:rPr>
        <w:fldChar w:fldCharType="begin"/>
      </w:r>
      <w:r w:rsidRPr="00211C19">
        <w:rPr>
          <w:rFonts w:eastAsia="현대하모니 L" w:cs="Calibri"/>
        </w:rPr>
        <w:instrText xml:space="preserve"> SEQ Table \* ARABIC </w:instrText>
      </w:r>
      <w:r w:rsidRPr="00211C19">
        <w:rPr>
          <w:rFonts w:eastAsia="현대하모니 L" w:cs="Calibri"/>
        </w:rPr>
        <w:fldChar w:fldCharType="separate"/>
      </w:r>
      <w:r w:rsidR="006F533A">
        <w:rPr>
          <w:rFonts w:eastAsia="현대하모니 L" w:cs="Calibri"/>
          <w:noProof/>
        </w:rPr>
        <w:t>26</w:t>
      </w:r>
      <w:r w:rsidRPr="00211C19">
        <w:rPr>
          <w:rFonts w:eastAsia="현대하모니 L" w:cs="Calibri"/>
        </w:rPr>
        <w:fldChar w:fldCharType="end"/>
      </w:r>
      <w:r w:rsidRPr="00211C19">
        <w:rPr>
          <w:rFonts w:eastAsia="현대하모니 L" w:cs="Calibri"/>
        </w:rPr>
        <w:t xml:space="preserve">.Prevention of SMK LF </w:t>
      </w:r>
      <w:r w:rsidR="005E7F8C">
        <w:rPr>
          <w:rFonts w:eastAsia="현대하모니 L" w:cs="Calibri"/>
        </w:rPr>
        <w:t>Interference Control Function</w:t>
      </w:r>
      <w:r w:rsidRPr="00211C19">
        <w:rPr>
          <w:rFonts w:eastAsia="현대하모니 L" w:cs="Calibri"/>
        </w:rPr>
        <w:t xml:space="preserve"> In/Out List</w:t>
      </w:r>
      <w:bookmarkEnd w:id="82"/>
    </w:p>
    <w:p w14:paraId="423314DC" w14:textId="77777777" w:rsidR="0029564B" w:rsidRPr="00211C19" w:rsidRDefault="0029564B" w:rsidP="0029564B">
      <w:pPr>
        <w:rPr>
          <w:rFonts w:eastAsia="현대하모니 L" w:cs="Calibri"/>
        </w:rPr>
      </w:pPr>
      <w:r w:rsidRPr="00211C19">
        <w:rPr>
          <w:rFonts w:eastAsia="현대하모니 L" w:cs="Calibri"/>
        </w:rPr>
        <w:br w:type="page"/>
      </w:r>
    </w:p>
    <w:p w14:paraId="3CB40E45" w14:textId="77777777" w:rsidR="0029564B" w:rsidRPr="00211C19" w:rsidRDefault="0029564B" w:rsidP="0029564B">
      <w:pPr>
        <w:pStyle w:val="51"/>
      </w:pPr>
      <w:r w:rsidRPr="00211C19">
        <w:lastRenderedPageBreak/>
        <w:t xml:space="preserve">Prevention of SMK LF </w:t>
      </w:r>
      <w:r w:rsidR="005E7F8C">
        <w:t>Interference Control Function</w:t>
      </w:r>
      <w:r w:rsidRPr="00211C19">
        <w:t xml:space="preserve"> Description</w:t>
      </w:r>
    </w:p>
    <w:p w14:paraId="62943871" w14:textId="77777777" w:rsidR="0029564B" w:rsidRDefault="0029564B" w:rsidP="0029564B">
      <w:pPr>
        <w:rPr>
          <w:rFonts w:eastAsia="현대하모니 L" w:cs="Calibri"/>
          <w:sz w:val="20"/>
          <w:lang w:val="en-GB"/>
        </w:rPr>
      </w:pPr>
    </w:p>
    <w:p w14:paraId="6B463CE9" w14:textId="77777777" w:rsidR="0029564B" w:rsidRPr="00BD6FC6" w:rsidRDefault="0029564B" w:rsidP="00116D94">
      <w:pPr>
        <w:pStyle w:val="a1"/>
        <w:numPr>
          <w:ilvl w:val="0"/>
          <w:numId w:val="22"/>
        </w:numPr>
        <w:ind w:rightChars="67" w:right="147"/>
        <w:rPr>
          <w:rFonts w:eastAsia="현대하모니 L" w:cs="Calibri"/>
          <w:sz w:val="20"/>
          <w:lang w:val="en-GB"/>
        </w:rPr>
      </w:pPr>
      <w:r w:rsidRPr="00BD6FC6">
        <w:rPr>
          <w:rFonts w:eastAsia="현대하모니 L" w:cs="Calibri"/>
          <w:sz w:val="20"/>
          <w:lang w:val="en-GB"/>
        </w:rPr>
        <w:t>SMK</w:t>
      </w:r>
      <w:r w:rsidRPr="00BD6FC6">
        <w:rPr>
          <w:rFonts w:eastAsia="현대하모니 L" w:cs="Calibri" w:hint="eastAsia"/>
          <w:sz w:val="20"/>
          <w:lang w:val="en-GB"/>
        </w:rPr>
        <w:t>적용</w:t>
      </w:r>
      <w:r w:rsidRPr="00BD6FC6">
        <w:rPr>
          <w:rFonts w:eastAsia="현대하모니 L" w:cs="Calibri" w:hint="eastAsia"/>
          <w:sz w:val="20"/>
          <w:lang w:val="en-GB"/>
        </w:rPr>
        <w:t xml:space="preserve"> </w:t>
      </w:r>
      <w:r w:rsidRPr="00BD6FC6">
        <w:rPr>
          <w:rFonts w:eastAsia="현대하모니 L" w:cs="Calibri" w:hint="eastAsia"/>
          <w:sz w:val="20"/>
          <w:lang w:val="en-GB"/>
        </w:rPr>
        <w:t>사양</w:t>
      </w:r>
      <w:r w:rsidRPr="00BD6FC6">
        <w:rPr>
          <w:rFonts w:eastAsia="현대하모니 L" w:cs="Calibri"/>
          <w:sz w:val="20"/>
          <w:lang w:val="en-GB"/>
        </w:rPr>
        <w:t>(</w:t>
      </w:r>
      <w:r w:rsidR="006F24F1" w:rsidRPr="006F24F1">
        <w:rPr>
          <w:rFonts w:eastAsia="현대하모니 L" w:cs="Calibri"/>
          <w:sz w:val="20"/>
          <w:lang w:val="en-GB"/>
        </w:rPr>
        <w:t>Input_b_SMKOption</w:t>
      </w:r>
      <w:r w:rsidRPr="00BD6FC6">
        <w:rPr>
          <w:rFonts w:eastAsia="현대하모니 L" w:cs="Calibri"/>
          <w:sz w:val="20"/>
          <w:lang w:val="en-GB"/>
        </w:rPr>
        <w:t>= SMK Option)</w:t>
      </w:r>
      <w:r w:rsidRPr="00BD6FC6">
        <w:rPr>
          <w:rFonts w:eastAsia="현대하모니 L" w:cs="Calibri" w:hint="eastAsia"/>
          <w:sz w:val="20"/>
          <w:lang w:val="en-GB"/>
        </w:rPr>
        <w:t>에서</w:t>
      </w:r>
      <w:r w:rsidRPr="00BD6FC6">
        <w:rPr>
          <w:rFonts w:eastAsia="현대하모니 L" w:cs="Calibri" w:hint="eastAsia"/>
          <w:sz w:val="20"/>
          <w:lang w:val="en-GB"/>
        </w:rPr>
        <w:t xml:space="preserve"> </w:t>
      </w:r>
      <w:r w:rsidRPr="00BD6FC6">
        <w:rPr>
          <w:rFonts w:eastAsia="현대하모니 L" w:cs="Calibri"/>
          <w:sz w:val="20"/>
          <w:lang w:val="en-GB"/>
        </w:rPr>
        <w:t>SMK</w:t>
      </w:r>
      <w:r w:rsidRPr="00BD6FC6">
        <w:rPr>
          <w:rFonts w:eastAsia="현대하모니 L" w:cs="Calibri"/>
          <w:sz w:val="20"/>
          <w:lang w:val="en-GB"/>
        </w:rPr>
        <w:t>와의</w:t>
      </w:r>
      <w:r w:rsidRPr="00BD6FC6">
        <w:rPr>
          <w:rFonts w:eastAsia="현대하모니 L" w:cs="Calibri"/>
          <w:sz w:val="20"/>
          <w:lang w:val="en-GB"/>
        </w:rPr>
        <w:t xml:space="preserve"> LF </w:t>
      </w:r>
      <w:r w:rsidRPr="00BD6FC6">
        <w:rPr>
          <w:rFonts w:eastAsia="현대하모니 L" w:cs="Calibri"/>
          <w:sz w:val="20"/>
          <w:lang w:val="en-GB"/>
        </w:rPr>
        <w:t>주파수</w:t>
      </w:r>
      <w:r w:rsidRPr="00BD6FC6">
        <w:rPr>
          <w:rFonts w:eastAsia="현대하모니 L" w:cs="Calibri"/>
          <w:sz w:val="20"/>
          <w:lang w:val="en-GB"/>
        </w:rPr>
        <w:t xml:space="preserve"> </w:t>
      </w:r>
      <w:r w:rsidRPr="00BD6FC6">
        <w:rPr>
          <w:rFonts w:eastAsia="현대하모니 L" w:cs="Calibri"/>
          <w:sz w:val="20"/>
          <w:lang w:val="en-GB"/>
        </w:rPr>
        <w:t>간섭</w:t>
      </w:r>
      <w:r>
        <w:rPr>
          <w:rFonts w:eastAsia="현대하모니 L" w:cs="Calibri" w:hint="eastAsia"/>
          <w:sz w:val="20"/>
          <w:lang w:val="en-GB"/>
        </w:rPr>
        <w:t>을</w:t>
      </w:r>
      <w:r>
        <w:rPr>
          <w:rFonts w:eastAsia="현대하모니 L" w:cs="Calibri" w:hint="eastAsia"/>
          <w:sz w:val="20"/>
          <w:lang w:val="en-GB"/>
        </w:rPr>
        <w:t xml:space="preserve"> </w:t>
      </w:r>
      <w:r>
        <w:rPr>
          <w:rFonts w:eastAsia="현대하모니 L" w:cs="Calibri" w:hint="eastAsia"/>
          <w:sz w:val="20"/>
          <w:lang w:val="en-GB"/>
        </w:rPr>
        <w:t>방</w:t>
      </w:r>
      <w:r w:rsidRPr="00BD6FC6">
        <w:rPr>
          <w:rFonts w:eastAsia="현대하모니 L" w:cs="Calibri" w:hint="eastAsia"/>
          <w:sz w:val="20"/>
          <w:lang w:val="en-GB"/>
        </w:rPr>
        <w:t>지해야</w:t>
      </w:r>
      <w:r w:rsidRPr="00BD6FC6">
        <w:rPr>
          <w:rFonts w:eastAsia="현대하모니 L" w:cs="Calibri" w:hint="eastAsia"/>
          <w:sz w:val="20"/>
          <w:lang w:val="en-GB"/>
        </w:rPr>
        <w:t xml:space="preserve"> </w:t>
      </w:r>
      <w:r w:rsidRPr="00BD6FC6">
        <w:rPr>
          <w:rFonts w:eastAsia="현대하모니 L" w:cs="Calibri" w:hint="eastAsia"/>
          <w:sz w:val="20"/>
          <w:lang w:val="en-GB"/>
        </w:rPr>
        <w:t>한다</w:t>
      </w:r>
      <w:r w:rsidRPr="00BD6FC6">
        <w:rPr>
          <w:rFonts w:eastAsia="현대하모니 L" w:cs="Calibri" w:hint="eastAsia"/>
          <w:sz w:val="20"/>
          <w:lang w:val="en-GB"/>
        </w:rPr>
        <w:t>.</w:t>
      </w:r>
    </w:p>
    <w:p w14:paraId="009BAC23" w14:textId="77777777" w:rsidR="0029564B" w:rsidRPr="00BD6FC6" w:rsidRDefault="0029564B" w:rsidP="00116D94">
      <w:pPr>
        <w:pStyle w:val="a1"/>
        <w:numPr>
          <w:ilvl w:val="0"/>
          <w:numId w:val="22"/>
        </w:numPr>
        <w:ind w:rightChars="67" w:right="147"/>
        <w:rPr>
          <w:rFonts w:eastAsia="현대하모니 L" w:cs="Calibri"/>
          <w:sz w:val="20"/>
          <w:lang w:val="en-GB"/>
        </w:rPr>
      </w:pPr>
      <w:r w:rsidRPr="00BD6FC6">
        <w:rPr>
          <w:rFonts w:eastAsia="현대하모니 L" w:cs="Calibri"/>
          <w:sz w:val="20"/>
          <w:lang w:val="en-GB"/>
        </w:rPr>
        <w:t>충전</w:t>
      </w:r>
      <w:r w:rsidRPr="00BD6FC6">
        <w:rPr>
          <w:rFonts w:eastAsia="현대하모니 L" w:cs="Calibri"/>
          <w:sz w:val="20"/>
          <w:lang w:val="en-GB"/>
        </w:rPr>
        <w:t xml:space="preserve"> </w:t>
      </w:r>
      <w:r w:rsidRPr="00BD6FC6">
        <w:rPr>
          <w:rFonts w:eastAsia="현대하모니 L" w:cs="Calibri"/>
          <w:sz w:val="20"/>
          <w:lang w:val="en-GB"/>
        </w:rPr>
        <w:t>동작</w:t>
      </w:r>
      <w:r w:rsidRPr="00BD6FC6">
        <w:rPr>
          <w:rFonts w:eastAsia="현대하모니 L" w:cs="Calibri"/>
          <w:sz w:val="20"/>
          <w:lang w:val="en-GB"/>
        </w:rPr>
        <w:t xml:space="preserve"> </w:t>
      </w:r>
      <w:r w:rsidRPr="00BD6FC6">
        <w:rPr>
          <w:rFonts w:eastAsia="현대하모니 L" w:cs="Calibri"/>
          <w:sz w:val="20"/>
          <w:lang w:val="en-GB"/>
        </w:rPr>
        <w:t>중</w:t>
      </w:r>
      <w:r w:rsidRPr="00BD6FC6">
        <w:rPr>
          <w:rFonts w:eastAsia="현대하모니 L" w:cs="Calibri"/>
          <w:sz w:val="20"/>
          <w:lang w:val="en-GB"/>
        </w:rPr>
        <w:t xml:space="preserve"> </w:t>
      </w:r>
      <w:r w:rsidR="006F24F1" w:rsidRPr="006F24F1">
        <w:rPr>
          <w:rFonts w:eastAsia="현대하모니 L" w:cs="Calibri"/>
          <w:sz w:val="20"/>
          <w:lang w:val="en-GB"/>
        </w:rPr>
        <w:t>Input_b_LFSearchingOn_IN</w:t>
      </w:r>
      <w:r w:rsidRPr="00BD6FC6">
        <w:rPr>
          <w:rFonts w:eastAsia="현대하모니 L" w:cs="Calibri"/>
          <w:sz w:val="20"/>
          <w:lang w:val="en-GB"/>
        </w:rPr>
        <w:t>또는</w:t>
      </w:r>
      <w:r w:rsidRPr="00BD6FC6">
        <w:rPr>
          <w:rFonts w:eastAsia="현대하모니 L" w:cs="Calibri"/>
          <w:sz w:val="20"/>
          <w:lang w:val="en-GB"/>
        </w:rPr>
        <w:t xml:space="preserve"> </w:t>
      </w:r>
      <w:r w:rsidR="006F24F1" w:rsidRPr="006F24F1">
        <w:rPr>
          <w:rFonts w:eastAsia="현대하모니 L" w:cs="Calibri"/>
          <w:sz w:val="20"/>
          <w:lang w:val="en-GB"/>
        </w:rPr>
        <w:t>Input_b_LFSearchingOn</w:t>
      </w:r>
      <w:r w:rsidRPr="00BD6FC6">
        <w:rPr>
          <w:rFonts w:eastAsia="현대하모니 L" w:cs="Calibri"/>
          <w:sz w:val="20"/>
          <w:lang w:val="en-GB"/>
        </w:rPr>
        <w:t>가</w:t>
      </w:r>
      <w:r w:rsidRPr="00BD6FC6">
        <w:rPr>
          <w:rFonts w:eastAsia="현대하모니 L" w:cs="Calibri"/>
          <w:sz w:val="20"/>
          <w:lang w:val="en-GB"/>
        </w:rPr>
        <w:t xml:space="preserve"> On</w:t>
      </w:r>
      <w:r w:rsidRPr="00BD6FC6">
        <w:rPr>
          <w:rFonts w:eastAsia="현대하모니 L" w:cs="Calibri"/>
          <w:sz w:val="20"/>
          <w:lang w:val="en-GB"/>
        </w:rPr>
        <w:t>이</w:t>
      </w:r>
      <w:r w:rsidRPr="00BD6FC6">
        <w:rPr>
          <w:rFonts w:eastAsia="현대하모니 L" w:cs="Calibri"/>
          <w:sz w:val="20"/>
          <w:lang w:val="en-GB"/>
        </w:rPr>
        <w:t xml:space="preserve"> 40ms</w:t>
      </w:r>
      <w:r w:rsidRPr="00BD6FC6">
        <w:rPr>
          <w:rFonts w:eastAsia="현대하모니 L" w:cs="Calibri"/>
          <w:sz w:val="20"/>
          <w:lang w:val="en-GB"/>
        </w:rPr>
        <w:t>동안</w:t>
      </w:r>
      <w:r w:rsidRPr="00BD6FC6">
        <w:rPr>
          <w:rFonts w:eastAsia="현대하모니 L" w:cs="Calibri"/>
          <w:sz w:val="20"/>
          <w:lang w:val="en-GB"/>
        </w:rPr>
        <w:t xml:space="preserve"> </w:t>
      </w:r>
      <w:r w:rsidRPr="00BD6FC6">
        <w:rPr>
          <w:rFonts w:eastAsia="현대하모니 L" w:cs="Calibri"/>
          <w:sz w:val="20"/>
          <w:lang w:val="en-GB"/>
        </w:rPr>
        <w:t>지속</w:t>
      </w:r>
      <w:r w:rsidRPr="00BD6FC6">
        <w:rPr>
          <w:rFonts w:eastAsia="현대하모니 L" w:cs="Calibri"/>
          <w:sz w:val="20"/>
          <w:lang w:val="en-GB"/>
        </w:rPr>
        <w:t xml:space="preserve"> </w:t>
      </w:r>
      <w:r w:rsidRPr="00BD6FC6">
        <w:rPr>
          <w:rFonts w:eastAsia="현대하모니 L" w:cs="Calibri"/>
          <w:sz w:val="20"/>
          <w:lang w:val="en-GB"/>
        </w:rPr>
        <w:t>될</w:t>
      </w:r>
      <w:r w:rsidRPr="00BD6FC6">
        <w:rPr>
          <w:rFonts w:eastAsia="현대하모니 L" w:cs="Calibri"/>
          <w:sz w:val="20"/>
          <w:lang w:val="en-GB"/>
        </w:rPr>
        <w:t xml:space="preserve"> </w:t>
      </w:r>
      <w:r w:rsidRPr="00BD6FC6">
        <w:rPr>
          <w:rFonts w:eastAsia="현대하모니 L" w:cs="Calibri"/>
          <w:sz w:val="20"/>
          <w:lang w:val="en-GB"/>
        </w:rPr>
        <w:t>경우</w:t>
      </w:r>
      <w:r w:rsidRPr="00BD6FC6">
        <w:rPr>
          <w:rFonts w:eastAsia="현대하모니 L" w:cs="Calibri"/>
          <w:sz w:val="20"/>
          <w:lang w:val="en-GB"/>
        </w:rPr>
        <w:t xml:space="preserve">, SMK Searching </w:t>
      </w:r>
      <w:r w:rsidRPr="00BD6FC6">
        <w:rPr>
          <w:rFonts w:eastAsia="현대하모니 L" w:cs="Calibri"/>
          <w:sz w:val="20"/>
          <w:lang w:val="en-GB"/>
        </w:rPr>
        <w:t>상태로</w:t>
      </w:r>
      <w:r w:rsidRPr="00BD6FC6">
        <w:rPr>
          <w:rFonts w:eastAsia="현대하모니 L" w:cs="Calibri"/>
          <w:sz w:val="20"/>
          <w:lang w:val="en-GB"/>
        </w:rPr>
        <w:t xml:space="preserve"> </w:t>
      </w:r>
      <w:r w:rsidRPr="00BD6FC6">
        <w:rPr>
          <w:rFonts w:eastAsia="현대하모니 L" w:cs="Calibri"/>
          <w:sz w:val="20"/>
          <w:lang w:val="en-GB"/>
        </w:rPr>
        <w:t>판단하여</w:t>
      </w:r>
      <w:r w:rsidRPr="00BD6FC6">
        <w:rPr>
          <w:rFonts w:eastAsia="현대하모니 L" w:cs="Calibri"/>
          <w:sz w:val="20"/>
          <w:lang w:val="en-GB"/>
        </w:rPr>
        <w:t xml:space="preserve"> </w:t>
      </w:r>
      <w:r w:rsidRPr="00BD6FC6">
        <w:rPr>
          <w:rFonts w:eastAsia="현대하모니 L" w:cs="Calibri"/>
          <w:sz w:val="20"/>
          <w:lang w:val="en-GB"/>
        </w:rPr>
        <w:t>충전을</w:t>
      </w:r>
      <w:r w:rsidRPr="00BD6FC6">
        <w:rPr>
          <w:rFonts w:eastAsia="현대하모니 L" w:cs="Calibri"/>
          <w:sz w:val="20"/>
          <w:lang w:val="en-GB"/>
        </w:rPr>
        <w:t xml:space="preserve"> 3500ms</w:t>
      </w:r>
      <w:r w:rsidRPr="00BD6FC6">
        <w:rPr>
          <w:rFonts w:eastAsia="현대하모니 L" w:cs="Calibri"/>
          <w:sz w:val="20"/>
          <w:lang w:val="en-GB"/>
        </w:rPr>
        <w:t>동안</w:t>
      </w:r>
      <w:r w:rsidRPr="00BD6FC6">
        <w:rPr>
          <w:rFonts w:eastAsia="현대하모니 L" w:cs="Calibri"/>
          <w:sz w:val="20"/>
          <w:lang w:val="en-GB"/>
        </w:rPr>
        <w:t xml:space="preserve"> </w:t>
      </w:r>
      <w:r w:rsidRPr="00BD6FC6">
        <w:rPr>
          <w:rFonts w:eastAsia="현대하모니 L" w:cs="Calibri"/>
          <w:sz w:val="20"/>
          <w:lang w:val="en-GB"/>
        </w:rPr>
        <w:t>중</w:t>
      </w:r>
      <w:r w:rsidRPr="00BD6FC6">
        <w:rPr>
          <w:rFonts w:eastAsia="현대하모니 L" w:cs="Calibri" w:hint="eastAsia"/>
          <w:sz w:val="20"/>
          <w:lang w:val="en-GB"/>
        </w:rPr>
        <w:t>단해야</w:t>
      </w:r>
      <w:r w:rsidRPr="00BD6FC6">
        <w:rPr>
          <w:rFonts w:eastAsia="현대하모니 L" w:cs="Calibri" w:hint="eastAsia"/>
          <w:sz w:val="20"/>
          <w:lang w:val="en-GB"/>
        </w:rPr>
        <w:t xml:space="preserve"> </w:t>
      </w:r>
      <w:r w:rsidRPr="00BD6FC6">
        <w:rPr>
          <w:rFonts w:eastAsia="현대하모니 L" w:cs="Calibri" w:hint="eastAsia"/>
          <w:sz w:val="20"/>
          <w:lang w:val="en-GB"/>
        </w:rPr>
        <w:t>한다</w:t>
      </w:r>
      <w:r w:rsidRPr="00BD6FC6">
        <w:rPr>
          <w:rFonts w:eastAsia="현대하모니 L" w:cs="Calibri" w:hint="eastAsia"/>
          <w:sz w:val="20"/>
          <w:lang w:val="en-GB"/>
        </w:rPr>
        <w:t>.</w:t>
      </w:r>
    </w:p>
    <w:p w14:paraId="6F2766FF" w14:textId="77777777" w:rsidR="0029564B" w:rsidRPr="00181B28" w:rsidRDefault="0029564B" w:rsidP="00116D94">
      <w:pPr>
        <w:pStyle w:val="a1"/>
        <w:numPr>
          <w:ilvl w:val="0"/>
          <w:numId w:val="22"/>
        </w:numPr>
        <w:ind w:rightChars="67" w:right="147"/>
        <w:rPr>
          <w:rFonts w:eastAsia="현대하모니 L" w:cs="Calibri"/>
          <w:sz w:val="20"/>
          <w:lang w:val="en-GB"/>
        </w:rPr>
      </w:pPr>
      <w:r w:rsidRPr="00181B28">
        <w:rPr>
          <w:rFonts w:eastAsia="현대하모니 L" w:cs="Calibri"/>
          <w:sz w:val="20"/>
          <w:lang w:val="en-GB"/>
        </w:rPr>
        <w:t xml:space="preserve">SMK LF </w:t>
      </w:r>
      <w:r w:rsidRPr="00181B28">
        <w:rPr>
          <w:rFonts w:eastAsia="현대하모니 L" w:cs="Calibri"/>
          <w:sz w:val="20"/>
          <w:lang w:val="en-GB"/>
        </w:rPr>
        <w:t>주파수</w:t>
      </w:r>
      <w:r w:rsidRPr="00181B28">
        <w:rPr>
          <w:rFonts w:eastAsia="현대하모니 L" w:cs="Calibri"/>
          <w:sz w:val="20"/>
          <w:lang w:val="en-GB"/>
        </w:rPr>
        <w:t xml:space="preserve"> </w:t>
      </w:r>
      <w:r w:rsidRPr="00181B28">
        <w:rPr>
          <w:rFonts w:eastAsia="현대하모니 L" w:cs="Calibri"/>
          <w:sz w:val="20"/>
          <w:lang w:val="en-GB"/>
        </w:rPr>
        <w:t>간섭</w:t>
      </w:r>
      <w:r w:rsidRPr="00181B28">
        <w:rPr>
          <w:rFonts w:eastAsia="현대하모니 L" w:cs="Calibri"/>
          <w:sz w:val="20"/>
          <w:lang w:val="en-GB"/>
        </w:rPr>
        <w:t xml:space="preserve"> </w:t>
      </w:r>
      <w:r w:rsidRPr="00181B28">
        <w:rPr>
          <w:rFonts w:eastAsia="현대하모니 L" w:cs="Calibri"/>
          <w:sz w:val="20"/>
          <w:lang w:val="en-GB"/>
        </w:rPr>
        <w:t>방지를</w:t>
      </w:r>
      <w:r w:rsidRPr="00181B28">
        <w:rPr>
          <w:rFonts w:eastAsia="현대하모니 L" w:cs="Calibri"/>
          <w:sz w:val="20"/>
          <w:lang w:val="en-GB"/>
        </w:rPr>
        <w:t xml:space="preserve"> </w:t>
      </w:r>
      <w:r w:rsidRPr="00181B28">
        <w:rPr>
          <w:rFonts w:eastAsia="현대하모니 L" w:cs="Calibri"/>
          <w:sz w:val="20"/>
          <w:lang w:val="en-GB"/>
        </w:rPr>
        <w:t>위한</w:t>
      </w:r>
      <w:r w:rsidRPr="00181B28">
        <w:rPr>
          <w:rFonts w:eastAsia="현대하모니 L" w:cs="Calibri"/>
          <w:sz w:val="20"/>
          <w:lang w:val="en-GB"/>
        </w:rPr>
        <w:t xml:space="preserve"> </w:t>
      </w:r>
      <w:r w:rsidRPr="00181B28">
        <w:rPr>
          <w:rFonts w:eastAsia="현대하모니 L" w:cs="Calibri"/>
          <w:sz w:val="20"/>
          <w:lang w:val="en-GB"/>
        </w:rPr>
        <w:t>충전</w:t>
      </w:r>
      <w:r w:rsidRPr="00181B28">
        <w:rPr>
          <w:rFonts w:eastAsia="현대하모니 L" w:cs="Calibri"/>
          <w:sz w:val="20"/>
          <w:lang w:val="en-GB"/>
        </w:rPr>
        <w:t xml:space="preserve"> </w:t>
      </w:r>
      <w:r w:rsidRPr="00181B28">
        <w:rPr>
          <w:rFonts w:eastAsia="현대하모니 L" w:cs="Calibri"/>
          <w:sz w:val="20"/>
          <w:lang w:val="en-GB"/>
        </w:rPr>
        <w:t>중단</w:t>
      </w:r>
      <w:r w:rsidRPr="00181B28">
        <w:rPr>
          <w:rFonts w:eastAsia="현대하모니 L" w:cs="Calibri"/>
          <w:sz w:val="20"/>
          <w:lang w:val="en-GB"/>
        </w:rPr>
        <w:t xml:space="preserve"> </w:t>
      </w:r>
      <w:r w:rsidRPr="00181B28">
        <w:rPr>
          <w:rFonts w:eastAsia="현대하모니 L" w:cs="Calibri"/>
          <w:sz w:val="20"/>
          <w:lang w:val="en-GB"/>
        </w:rPr>
        <w:t>중</w:t>
      </w:r>
      <w:r w:rsidRPr="00181B28">
        <w:rPr>
          <w:rFonts w:eastAsia="현대하모니 L" w:cs="Calibri"/>
          <w:sz w:val="20"/>
          <w:lang w:val="en-GB"/>
        </w:rPr>
        <w:t xml:space="preserve"> LF Searching </w:t>
      </w:r>
      <w:r w:rsidRPr="00181B28">
        <w:rPr>
          <w:rFonts w:eastAsia="현대하모니 L" w:cs="Calibri"/>
          <w:sz w:val="20"/>
          <w:lang w:val="en-GB"/>
        </w:rPr>
        <w:t>신호가</w:t>
      </w:r>
      <w:r w:rsidRPr="00181B28">
        <w:rPr>
          <w:rFonts w:eastAsia="현대하모니 L" w:cs="Calibri"/>
          <w:sz w:val="20"/>
          <w:lang w:val="en-GB"/>
        </w:rPr>
        <w:t xml:space="preserve"> </w:t>
      </w:r>
      <w:r w:rsidRPr="00181B28">
        <w:rPr>
          <w:rFonts w:eastAsia="현대하모니 L" w:cs="Calibri"/>
          <w:sz w:val="20"/>
          <w:lang w:val="en-GB"/>
        </w:rPr>
        <w:t>재입력</w:t>
      </w:r>
      <w:r w:rsidRPr="00181B28">
        <w:rPr>
          <w:rFonts w:eastAsia="현대하모니 L" w:cs="Calibri"/>
          <w:sz w:val="20"/>
          <w:lang w:val="en-GB"/>
        </w:rPr>
        <w:t xml:space="preserve"> </w:t>
      </w:r>
      <w:r w:rsidRPr="00181B28">
        <w:rPr>
          <w:rFonts w:eastAsia="현대하모니 L" w:cs="Calibri"/>
          <w:sz w:val="20"/>
          <w:lang w:val="en-GB"/>
        </w:rPr>
        <w:t>될</w:t>
      </w:r>
      <w:r w:rsidRPr="00181B28">
        <w:rPr>
          <w:rFonts w:eastAsia="현대하모니 L" w:cs="Calibri"/>
          <w:sz w:val="20"/>
          <w:lang w:val="en-GB"/>
        </w:rPr>
        <w:t xml:space="preserve"> </w:t>
      </w:r>
      <w:r w:rsidRPr="00181B28">
        <w:rPr>
          <w:rFonts w:eastAsia="현대하모니 L" w:cs="Calibri"/>
          <w:sz w:val="20"/>
          <w:lang w:val="en-GB"/>
        </w:rPr>
        <w:t>경우</w:t>
      </w:r>
      <w:r w:rsidRPr="00181B28">
        <w:rPr>
          <w:rFonts w:eastAsia="현대하모니 L" w:cs="Calibri"/>
          <w:sz w:val="20"/>
          <w:lang w:val="en-GB"/>
        </w:rPr>
        <w:t xml:space="preserve"> </w:t>
      </w:r>
      <w:r w:rsidRPr="00181B28">
        <w:rPr>
          <w:rFonts w:eastAsia="현대하모니 L" w:cs="Calibri"/>
          <w:sz w:val="20"/>
          <w:lang w:val="en-GB"/>
        </w:rPr>
        <w:t>입력</w:t>
      </w:r>
      <w:r w:rsidRPr="00181B28">
        <w:rPr>
          <w:rFonts w:eastAsia="현대하모니 L" w:cs="Calibri"/>
          <w:sz w:val="20"/>
          <w:lang w:val="en-GB"/>
        </w:rPr>
        <w:t xml:space="preserve"> </w:t>
      </w:r>
      <w:r w:rsidRPr="00181B28">
        <w:rPr>
          <w:rFonts w:eastAsia="현대하모니 L" w:cs="Calibri"/>
          <w:sz w:val="20"/>
          <w:lang w:val="en-GB"/>
        </w:rPr>
        <w:t>시점을</w:t>
      </w:r>
      <w:r w:rsidRPr="00181B28">
        <w:rPr>
          <w:rFonts w:eastAsia="현대하모니 L" w:cs="Calibri"/>
          <w:sz w:val="20"/>
          <w:lang w:val="en-GB"/>
        </w:rPr>
        <w:t xml:space="preserve"> </w:t>
      </w:r>
      <w:r w:rsidRPr="00181B28">
        <w:rPr>
          <w:rFonts w:eastAsia="현대하모니 L" w:cs="Calibri"/>
          <w:sz w:val="20"/>
          <w:lang w:val="en-GB"/>
        </w:rPr>
        <w:t>기준으로</w:t>
      </w:r>
      <w:r w:rsidRPr="00181B28">
        <w:rPr>
          <w:rFonts w:eastAsia="현대하모니 L" w:cs="Calibri"/>
          <w:sz w:val="20"/>
          <w:lang w:val="en-GB"/>
        </w:rPr>
        <w:t>3500ms</w:t>
      </w:r>
      <w:r w:rsidRPr="00181B28">
        <w:rPr>
          <w:rFonts w:eastAsia="현대하모니 L" w:cs="Calibri"/>
          <w:sz w:val="20"/>
          <w:lang w:val="en-GB"/>
        </w:rPr>
        <w:t>를</w:t>
      </w:r>
      <w:r w:rsidRPr="00181B28">
        <w:rPr>
          <w:rFonts w:eastAsia="현대하모니 L" w:cs="Calibri"/>
          <w:sz w:val="20"/>
          <w:lang w:val="en-GB"/>
        </w:rPr>
        <w:t xml:space="preserve"> </w:t>
      </w:r>
      <w:r w:rsidRPr="00181B28">
        <w:rPr>
          <w:rFonts w:eastAsia="현대하모니 L" w:cs="Calibri"/>
          <w:sz w:val="20"/>
          <w:lang w:val="en-GB"/>
        </w:rPr>
        <w:t>연장하며</w:t>
      </w:r>
      <w:r w:rsidRPr="00181B28">
        <w:rPr>
          <w:rFonts w:eastAsia="현대하모니 L" w:cs="Calibri"/>
          <w:sz w:val="20"/>
          <w:lang w:val="en-GB"/>
        </w:rPr>
        <w:t xml:space="preserve"> </w:t>
      </w:r>
      <w:r w:rsidRPr="00181B28">
        <w:rPr>
          <w:rFonts w:eastAsia="현대하모니 L" w:cs="Calibri"/>
          <w:sz w:val="20"/>
          <w:lang w:val="en-GB"/>
        </w:rPr>
        <w:t>마지막</w:t>
      </w:r>
      <w:r w:rsidRPr="00181B28">
        <w:rPr>
          <w:rFonts w:eastAsia="현대하모니 L" w:cs="Calibri"/>
          <w:sz w:val="20"/>
          <w:lang w:val="en-GB"/>
        </w:rPr>
        <w:t xml:space="preserve"> </w:t>
      </w:r>
      <w:r w:rsidRPr="00181B28">
        <w:rPr>
          <w:rFonts w:eastAsia="현대하모니 L" w:cs="Calibri"/>
          <w:sz w:val="20"/>
          <w:lang w:val="en-GB"/>
        </w:rPr>
        <w:t>입력</w:t>
      </w:r>
      <w:r w:rsidRPr="00181B28">
        <w:rPr>
          <w:rFonts w:eastAsia="현대하모니 L" w:cs="Calibri"/>
          <w:sz w:val="20"/>
          <w:lang w:val="en-GB"/>
        </w:rPr>
        <w:t xml:space="preserve"> </w:t>
      </w:r>
      <w:r w:rsidRPr="00181B28">
        <w:rPr>
          <w:rFonts w:eastAsia="현대하모니 L" w:cs="Calibri"/>
          <w:sz w:val="20"/>
          <w:lang w:val="en-GB"/>
        </w:rPr>
        <w:t>기준으로</w:t>
      </w:r>
      <w:r w:rsidRPr="00181B28">
        <w:rPr>
          <w:rFonts w:eastAsia="현대하모니 L" w:cs="Calibri"/>
          <w:sz w:val="20"/>
          <w:lang w:val="en-GB"/>
        </w:rPr>
        <w:t xml:space="preserve"> 3500ms </w:t>
      </w:r>
      <w:r w:rsidRPr="00181B28">
        <w:rPr>
          <w:rFonts w:eastAsia="현대하모니 L" w:cs="Calibri"/>
          <w:sz w:val="20"/>
          <w:lang w:val="en-GB"/>
        </w:rPr>
        <w:t>이후</w:t>
      </w:r>
      <w:r w:rsidRPr="00181B28">
        <w:rPr>
          <w:rFonts w:eastAsia="현대하모니 L" w:cs="Calibri"/>
          <w:sz w:val="20"/>
          <w:lang w:val="en-GB"/>
        </w:rPr>
        <w:t xml:space="preserve"> </w:t>
      </w:r>
      <w:r w:rsidR="006F24F1" w:rsidRPr="006F24F1">
        <w:rPr>
          <w:rFonts w:eastAsia="현대하모니 L" w:cs="Calibri"/>
          <w:sz w:val="20"/>
          <w:lang w:val="en-GB"/>
        </w:rPr>
        <w:t>Input_b_LFSearchingOn_IN</w:t>
      </w:r>
      <w:r w:rsidRPr="00181B28">
        <w:rPr>
          <w:rFonts w:eastAsia="현대하모니 L" w:cs="Calibri"/>
          <w:sz w:val="20"/>
          <w:lang w:val="en-GB"/>
        </w:rPr>
        <w:t>과</w:t>
      </w:r>
      <w:r w:rsidRPr="00181B28">
        <w:rPr>
          <w:rFonts w:eastAsia="현대하모니 L" w:cs="Calibri"/>
          <w:sz w:val="20"/>
          <w:lang w:val="en-GB"/>
        </w:rPr>
        <w:t xml:space="preserve"> </w:t>
      </w:r>
      <w:r w:rsidR="006F24F1" w:rsidRPr="006F24F1">
        <w:rPr>
          <w:rFonts w:eastAsia="현대하모니 L" w:cs="Calibri"/>
          <w:sz w:val="20"/>
          <w:lang w:val="en-GB"/>
        </w:rPr>
        <w:t>Input_b_LFSearchingOn</w:t>
      </w:r>
      <w:r w:rsidRPr="00181B28">
        <w:rPr>
          <w:rFonts w:eastAsia="현대하모니 L" w:cs="Calibri"/>
          <w:sz w:val="20"/>
          <w:lang w:val="en-GB"/>
        </w:rPr>
        <w:t>이</w:t>
      </w:r>
      <w:r w:rsidRPr="00181B28">
        <w:rPr>
          <w:rFonts w:eastAsia="현대하모니 L" w:cs="Calibri"/>
          <w:sz w:val="20"/>
          <w:lang w:val="en-GB"/>
        </w:rPr>
        <w:t xml:space="preserve"> </w:t>
      </w:r>
      <w:r w:rsidRPr="00181B28">
        <w:rPr>
          <w:rFonts w:eastAsia="현대하모니 L" w:cs="Calibri"/>
          <w:sz w:val="20"/>
          <w:lang w:val="en-GB"/>
        </w:rPr>
        <w:t>모두</w:t>
      </w:r>
      <w:r w:rsidRPr="00181B28">
        <w:rPr>
          <w:rFonts w:eastAsia="현대하모니 L" w:cs="Calibri"/>
          <w:sz w:val="20"/>
          <w:lang w:val="en-GB"/>
        </w:rPr>
        <w:t xml:space="preserve"> Off </w:t>
      </w:r>
      <w:r w:rsidRPr="00181B28">
        <w:rPr>
          <w:rFonts w:eastAsia="현대하모니 L" w:cs="Calibri"/>
          <w:sz w:val="20"/>
          <w:lang w:val="en-GB"/>
        </w:rPr>
        <w:t>가</w:t>
      </w:r>
      <w:r w:rsidRPr="00181B28">
        <w:rPr>
          <w:rFonts w:eastAsia="현대하모니 L" w:cs="Calibri"/>
          <w:sz w:val="20"/>
          <w:lang w:val="en-GB"/>
        </w:rPr>
        <w:t xml:space="preserve"> </w:t>
      </w:r>
      <w:r w:rsidRPr="00181B28">
        <w:rPr>
          <w:rFonts w:eastAsia="현대하모니 L" w:cs="Calibri"/>
          <w:sz w:val="20"/>
          <w:lang w:val="en-GB"/>
        </w:rPr>
        <w:t>될</w:t>
      </w:r>
      <w:r w:rsidRPr="00181B28">
        <w:rPr>
          <w:rFonts w:eastAsia="현대하모니 L" w:cs="Calibri"/>
          <w:sz w:val="20"/>
          <w:lang w:val="en-GB"/>
        </w:rPr>
        <w:t xml:space="preserve"> </w:t>
      </w:r>
      <w:r w:rsidRPr="00181B28">
        <w:rPr>
          <w:rFonts w:eastAsia="현대하모니 L" w:cs="Calibri"/>
          <w:sz w:val="20"/>
          <w:lang w:val="en-GB"/>
        </w:rPr>
        <w:t>경우</w:t>
      </w:r>
      <w:r w:rsidRPr="00181B28">
        <w:rPr>
          <w:rFonts w:eastAsia="현대하모니 L" w:cs="Calibri"/>
          <w:sz w:val="20"/>
          <w:lang w:val="en-GB"/>
        </w:rPr>
        <w:t xml:space="preserve"> </w:t>
      </w:r>
      <w:r w:rsidRPr="00181B28">
        <w:rPr>
          <w:rFonts w:eastAsia="현대하모니 L" w:cs="Calibri"/>
          <w:sz w:val="20"/>
          <w:lang w:val="en-GB"/>
        </w:rPr>
        <w:t>충전을</w:t>
      </w:r>
      <w:r w:rsidRPr="00181B28">
        <w:rPr>
          <w:rFonts w:eastAsia="현대하모니 L" w:cs="Calibri"/>
          <w:sz w:val="20"/>
          <w:lang w:val="en-GB"/>
        </w:rPr>
        <w:t xml:space="preserve"> </w:t>
      </w:r>
      <w:r>
        <w:rPr>
          <w:rFonts w:eastAsia="현대하모니 L" w:cs="Calibri"/>
          <w:sz w:val="20"/>
          <w:lang w:val="en-GB"/>
        </w:rPr>
        <w:t>재개</w:t>
      </w:r>
      <w:r>
        <w:rPr>
          <w:rFonts w:eastAsia="현대하모니 L" w:cs="Calibri" w:hint="eastAsia"/>
          <w:sz w:val="20"/>
          <w:lang w:val="en-GB"/>
        </w:rPr>
        <w:t>해야</w:t>
      </w:r>
      <w:r>
        <w:rPr>
          <w:rFonts w:eastAsia="현대하모니 L" w:cs="Calibri" w:hint="eastAsia"/>
          <w:sz w:val="20"/>
          <w:lang w:val="en-GB"/>
        </w:rPr>
        <w:t xml:space="preserve"> </w:t>
      </w:r>
      <w:r>
        <w:rPr>
          <w:rFonts w:eastAsia="현대하모니 L" w:cs="Calibri" w:hint="eastAsia"/>
          <w:sz w:val="20"/>
          <w:lang w:val="en-GB"/>
        </w:rPr>
        <w:t>한다</w:t>
      </w:r>
      <w:r>
        <w:rPr>
          <w:rFonts w:eastAsia="현대하모니 L" w:cs="Calibri" w:hint="eastAsia"/>
          <w:sz w:val="20"/>
          <w:lang w:val="en-GB"/>
        </w:rPr>
        <w:t>.</w:t>
      </w:r>
    </w:p>
    <w:p w14:paraId="55A72BE3" w14:textId="77777777" w:rsidR="0029564B" w:rsidRPr="00997B6F" w:rsidRDefault="0029564B" w:rsidP="0029564B">
      <w:pPr>
        <w:rPr>
          <w:rFonts w:eastAsia="현대하모니 L" w:cs="Calibri"/>
          <w:sz w:val="20"/>
          <w:lang w:val="en-GB"/>
        </w:rPr>
      </w:pPr>
    </w:p>
    <w:p w14:paraId="094B9463" w14:textId="77777777" w:rsidR="0029564B" w:rsidRPr="00211C19" w:rsidRDefault="0029564B" w:rsidP="0029564B">
      <w:pPr>
        <w:pStyle w:val="51"/>
      </w:pPr>
      <w:r w:rsidRPr="00211C19">
        <w:t xml:space="preserve">Prevention of SMK LF </w:t>
      </w:r>
      <w:r w:rsidR="005E7F8C">
        <w:t>Interference Control Function</w:t>
      </w:r>
      <w:r w:rsidRPr="00211C19">
        <w:t xml:space="preserve"> State Chart</w:t>
      </w:r>
    </w:p>
    <w:p w14:paraId="3388432D" w14:textId="77777777" w:rsidR="0029564B" w:rsidRPr="00211C19" w:rsidRDefault="0029564B" w:rsidP="0029564B">
      <w:pPr>
        <w:rPr>
          <w:rFonts w:eastAsia="현대하모니 L" w:cs="Calibri"/>
          <w:lang w:val="en-GB"/>
        </w:rPr>
      </w:pPr>
    </w:p>
    <w:p w14:paraId="0D85EB72" w14:textId="77777777" w:rsidR="0029564B" w:rsidRPr="00211C19" w:rsidRDefault="006F24F1" w:rsidP="0029564B">
      <w:pPr>
        <w:keepNext/>
        <w:rPr>
          <w:rFonts w:eastAsia="현대하모니 L" w:cs="Calibri"/>
        </w:rPr>
      </w:pPr>
      <w:r w:rsidRPr="00211C19">
        <w:rPr>
          <w:rFonts w:eastAsia="현대하모니 L" w:cs="Calibri"/>
        </w:rPr>
        <w:object w:dxaOrig="10250" w:dyaOrig="4014" w14:anchorId="677FCEE5">
          <v:shape id="_x0000_i1038" type="#_x0000_t75" style="width:440.15pt;height:174.55pt" o:ole="">
            <v:imagedata r:id="rId36" o:title=""/>
          </v:shape>
          <o:OLEObject Type="Embed" ProgID="VisioViewer.Viewer.1" ShapeID="_x0000_i1038" DrawAspect="Content" ObjectID="_1707217178" r:id="rId37"/>
        </w:object>
      </w:r>
    </w:p>
    <w:p w14:paraId="65A61C93" w14:textId="5DA79102" w:rsidR="0029564B" w:rsidRPr="00211C19" w:rsidRDefault="0029564B" w:rsidP="0029564B">
      <w:pPr>
        <w:pStyle w:val="affc"/>
        <w:rPr>
          <w:rFonts w:eastAsia="현대하모니 L" w:cs="Calibri"/>
        </w:rPr>
      </w:pPr>
      <w:bookmarkStart w:id="83" w:name="_Toc96604425"/>
      <w:r w:rsidRPr="00211C19">
        <w:rPr>
          <w:rFonts w:eastAsia="현대하모니 L" w:cs="Calibri"/>
        </w:rPr>
        <w:t xml:space="preserve">Figure </w:t>
      </w:r>
      <w:r w:rsidRPr="00211C19">
        <w:rPr>
          <w:rFonts w:eastAsia="현대하모니 L" w:cs="Calibri"/>
        </w:rPr>
        <w:fldChar w:fldCharType="begin"/>
      </w:r>
      <w:r w:rsidRPr="00211C19">
        <w:rPr>
          <w:rFonts w:eastAsia="현대하모니 L" w:cs="Calibri"/>
        </w:rPr>
        <w:instrText xml:space="preserve"> SEQ Figure \* ARABIC </w:instrText>
      </w:r>
      <w:r w:rsidRPr="00211C19">
        <w:rPr>
          <w:rFonts w:eastAsia="현대하모니 L" w:cs="Calibri"/>
        </w:rPr>
        <w:fldChar w:fldCharType="separate"/>
      </w:r>
      <w:r w:rsidR="006F533A">
        <w:rPr>
          <w:rFonts w:eastAsia="현대하모니 L" w:cs="Calibri"/>
          <w:noProof/>
        </w:rPr>
        <w:t>14</w:t>
      </w:r>
      <w:r w:rsidRPr="00211C19">
        <w:rPr>
          <w:rFonts w:eastAsia="현대하모니 L" w:cs="Calibri"/>
        </w:rPr>
        <w:fldChar w:fldCharType="end"/>
      </w:r>
      <w:r w:rsidRPr="00211C19">
        <w:rPr>
          <w:rFonts w:eastAsia="현대하모니 L" w:cs="Calibri"/>
        </w:rPr>
        <w:t xml:space="preserve">.Prevention of SMK LF </w:t>
      </w:r>
      <w:r w:rsidR="005E7F8C">
        <w:rPr>
          <w:rFonts w:eastAsia="현대하모니 L" w:cs="Calibri"/>
        </w:rPr>
        <w:t>Interference Control Function</w:t>
      </w:r>
      <w:r w:rsidRPr="00211C19">
        <w:rPr>
          <w:rFonts w:eastAsia="현대하모니 L" w:cs="Calibri"/>
        </w:rPr>
        <w:t xml:space="preserve"> State Chart</w:t>
      </w:r>
      <w:bookmarkEnd w:id="83"/>
      <w:r w:rsidRPr="00211C19">
        <w:rPr>
          <w:rFonts w:eastAsia="현대하모니 L" w:cs="Calibri"/>
        </w:rPr>
        <w:t xml:space="preserve"> </w:t>
      </w:r>
    </w:p>
    <w:p w14:paraId="30A31B08" w14:textId="77777777" w:rsidR="0029564B" w:rsidRPr="00211C19" w:rsidRDefault="0029564B" w:rsidP="0029564B">
      <w:pPr>
        <w:spacing w:after="200" w:line="276" w:lineRule="auto"/>
        <w:jc w:val="both"/>
        <w:rPr>
          <w:rFonts w:eastAsia="현대하모니 L" w:cs="Calibri"/>
        </w:rPr>
      </w:pPr>
      <w:r w:rsidRPr="00211C19">
        <w:rPr>
          <w:rFonts w:eastAsia="현대하모니 L" w:cs="Calibri"/>
        </w:rPr>
        <w:br w:type="page"/>
      </w:r>
    </w:p>
    <w:p w14:paraId="7C50BD65" w14:textId="77777777" w:rsidR="0029564B" w:rsidRDefault="0029564B" w:rsidP="00475D6D">
      <w:pPr>
        <w:pStyle w:val="41"/>
        <w:rPr>
          <w:i/>
        </w:rPr>
      </w:pPr>
      <w:bookmarkStart w:id="84" w:name="_Toc96604378"/>
      <w:r w:rsidRPr="00211C19">
        <w:lastRenderedPageBreak/>
        <w:t xml:space="preserve">Over Current </w:t>
      </w:r>
      <w:r w:rsidR="005E7F8C">
        <w:t>Detecting Control Function</w:t>
      </w:r>
      <w:bookmarkEnd w:id="84"/>
    </w:p>
    <w:p w14:paraId="407ED470" w14:textId="77777777" w:rsidR="0029564B" w:rsidRPr="00044C44" w:rsidRDefault="0029564B" w:rsidP="0029564B"/>
    <w:p w14:paraId="5CA89332" w14:textId="77777777" w:rsidR="0029564B" w:rsidRPr="00211C19" w:rsidRDefault="0029564B" w:rsidP="0029564B">
      <w:pPr>
        <w:pStyle w:val="51"/>
        <w:rPr>
          <w:rFonts w:eastAsia="현대하모니 L" w:cs="Calibri"/>
          <w:lang w:val="en-GB"/>
        </w:rPr>
      </w:pPr>
      <w:r w:rsidRPr="00211C19">
        <w:rPr>
          <w:rFonts w:eastAsia="현대하모니 L" w:cs="Calibri"/>
          <w:lang w:val="en-GB"/>
        </w:rPr>
        <w:t>Parameter</w:t>
      </w:r>
    </w:p>
    <w:tbl>
      <w:tblPr>
        <w:tblW w:w="0" w:type="auto"/>
        <w:tblInd w:w="-4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2540"/>
        <w:gridCol w:w="988"/>
        <w:gridCol w:w="6859"/>
      </w:tblGrid>
      <w:tr w:rsidR="0029564B" w:rsidRPr="00211C19" w14:paraId="2F4B86B7" w14:textId="77777777" w:rsidTr="00124D58">
        <w:trPr>
          <w:trHeight w:val="340"/>
        </w:trPr>
        <w:tc>
          <w:tcPr>
            <w:tcW w:w="2552" w:type="dxa"/>
            <w:shd w:val="clear" w:color="auto" w:fill="auto"/>
            <w:vAlign w:val="center"/>
          </w:tcPr>
          <w:p w14:paraId="4A23BC15" w14:textId="77777777" w:rsidR="0029564B" w:rsidRPr="00211C19" w:rsidRDefault="0029564B" w:rsidP="00124D58">
            <w:pPr>
              <w:jc w:val="center"/>
              <w:rPr>
                <w:rFonts w:eastAsia="현대하모니 L" w:cs="Calibri"/>
                <w:b/>
                <w:bCs/>
                <w:sz w:val="16"/>
              </w:rPr>
            </w:pPr>
            <w:r w:rsidRPr="00211C19">
              <w:rPr>
                <w:rFonts w:eastAsia="현대하모니 L" w:cs="Calibri"/>
                <w:b/>
                <w:bCs/>
                <w:sz w:val="16"/>
              </w:rPr>
              <w:t>Parameter Name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57F34014" w14:textId="77777777" w:rsidR="0029564B" w:rsidRPr="00211C19" w:rsidRDefault="0029564B" w:rsidP="00124D58">
            <w:pPr>
              <w:jc w:val="center"/>
              <w:rPr>
                <w:rFonts w:eastAsia="현대하모니 L" w:cs="Calibri"/>
                <w:b/>
                <w:bCs/>
                <w:sz w:val="16"/>
              </w:rPr>
            </w:pPr>
            <w:r w:rsidRPr="00211C19">
              <w:rPr>
                <w:rFonts w:eastAsia="현대하모니 L" w:cs="Calibri"/>
                <w:b/>
                <w:bCs/>
                <w:sz w:val="16"/>
              </w:rPr>
              <w:t>Value</w:t>
            </w:r>
          </w:p>
        </w:tc>
        <w:tc>
          <w:tcPr>
            <w:tcW w:w="6946" w:type="dxa"/>
            <w:shd w:val="clear" w:color="auto" w:fill="auto"/>
            <w:vAlign w:val="center"/>
          </w:tcPr>
          <w:p w14:paraId="29EE1FED" w14:textId="77777777" w:rsidR="0029564B" w:rsidRPr="00211C19" w:rsidRDefault="0029564B" w:rsidP="00124D58">
            <w:pPr>
              <w:jc w:val="center"/>
              <w:rPr>
                <w:rFonts w:eastAsia="현대하모니 L" w:cs="Calibri"/>
                <w:b/>
                <w:bCs/>
                <w:sz w:val="16"/>
              </w:rPr>
            </w:pPr>
            <w:r w:rsidRPr="00211C19">
              <w:rPr>
                <w:rFonts w:eastAsia="현대하모니 L" w:cs="Calibri"/>
                <w:b/>
                <w:bCs/>
                <w:sz w:val="16"/>
              </w:rPr>
              <w:t>Description</w:t>
            </w:r>
          </w:p>
        </w:tc>
      </w:tr>
      <w:tr w:rsidR="0029564B" w:rsidRPr="00211C19" w14:paraId="30EFAF5C" w14:textId="77777777" w:rsidTr="00124D58">
        <w:tc>
          <w:tcPr>
            <w:tcW w:w="2552" w:type="dxa"/>
            <w:shd w:val="clear" w:color="auto" w:fill="auto"/>
            <w:vAlign w:val="center"/>
          </w:tcPr>
          <w:p w14:paraId="7F7BD61F" w14:textId="77777777" w:rsidR="0029564B" w:rsidRPr="00211C19" w:rsidRDefault="0029564B" w:rsidP="00124D58">
            <w:pPr>
              <w:rPr>
                <w:rFonts w:eastAsia="현대하모니 L" w:cs="Calibri"/>
                <w:sz w:val="16"/>
              </w:rPr>
            </w:pPr>
            <w:r w:rsidRPr="00211C19">
              <w:rPr>
                <w:rFonts w:eastAsia="현대하모니 L" w:cs="Calibri"/>
                <w:color w:val="000000" w:themeColor="text1"/>
                <w:sz w:val="16"/>
                <w:szCs w:val="16"/>
              </w:rPr>
              <w:t>Par_OvrCurrSetVal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4CD25394" w14:textId="77777777" w:rsidR="0029564B" w:rsidRPr="00211C19" w:rsidRDefault="0029564B" w:rsidP="00124D58">
            <w:pPr>
              <w:rPr>
                <w:rFonts w:eastAsia="현대하모니 L" w:cs="Calibri"/>
                <w:sz w:val="16"/>
              </w:rPr>
            </w:pPr>
            <w:r w:rsidRPr="00211C19">
              <w:rPr>
                <w:rFonts w:eastAsia="현대하모니 L" w:cs="Calibri"/>
                <w:color w:val="000000" w:themeColor="text1"/>
                <w:sz w:val="16"/>
                <w:szCs w:val="16"/>
              </w:rPr>
              <w:t>4500mA</w:t>
            </w:r>
          </w:p>
        </w:tc>
        <w:tc>
          <w:tcPr>
            <w:tcW w:w="6946" w:type="dxa"/>
            <w:shd w:val="clear" w:color="auto" w:fill="auto"/>
            <w:vAlign w:val="center"/>
          </w:tcPr>
          <w:p w14:paraId="3BDD3965" w14:textId="77777777" w:rsidR="0029564B" w:rsidRPr="00EB058E" w:rsidRDefault="0029564B" w:rsidP="00124D58">
            <w:pPr>
              <w:rPr>
                <w:rFonts w:eastAsia="현대하모니 L" w:cs="Calibri"/>
                <w:color w:val="000000" w:themeColor="text1"/>
                <w:sz w:val="16"/>
                <w:szCs w:val="16"/>
              </w:rPr>
            </w:pPr>
            <w:r w:rsidRPr="00211C19">
              <w:rPr>
                <w:rFonts w:eastAsia="현대하모니 L" w:cs="Calibri"/>
                <w:color w:val="000000" w:themeColor="text1"/>
                <w:sz w:val="16"/>
                <w:szCs w:val="16"/>
              </w:rPr>
              <w:t>과전류</w:t>
            </w:r>
            <w:r w:rsidRPr="00211C19">
              <w:rPr>
                <w:rFonts w:eastAsia="현대하모니 L" w:cs="Calibri"/>
                <w:color w:val="000000" w:themeColor="text1"/>
                <w:sz w:val="16"/>
                <w:szCs w:val="16"/>
              </w:rPr>
              <w:t xml:space="preserve"> </w:t>
            </w:r>
            <w:r w:rsidRPr="00211C19">
              <w:rPr>
                <w:rFonts w:eastAsia="현대하모니 L" w:cs="Calibri"/>
                <w:color w:val="000000" w:themeColor="text1"/>
                <w:sz w:val="16"/>
                <w:szCs w:val="16"/>
              </w:rPr>
              <w:t>상태</w:t>
            </w:r>
            <w:r w:rsidRPr="00211C19">
              <w:rPr>
                <w:rFonts w:eastAsia="현대하모니 L" w:cs="Calibri"/>
                <w:color w:val="000000" w:themeColor="text1"/>
                <w:sz w:val="16"/>
                <w:szCs w:val="16"/>
              </w:rPr>
              <w:t xml:space="preserve"> </w:t>
            </w:r>
            <w:r w:rsidRPr="00211C19">
              <w:rPr>
                <w:rFonts w:eastAsia="현대하모니 L" w:cs="Calibri"/>
                <w:color w:val="000000" w:themeColor="text1"/>
                <w:sz w:val="16"/>
                <w:szCs w:val="16"/>
              </w:rPr>
              <w:t>검출</w:t>
            </w:r>
            <w:r w:rsidRPr="00211C19">
              <w:rPr>
                <w:rFonts w:eastAsia="현대하모니 L" w:cs="Calibri"/>
                <w:color w:val="000000" w:themeColor="text1"/>
                <w:sz w:val="16"/>
                <w:szCs w:val="16"/>
              </w:rPr>
              <w:t xml:space="preserve"> </w:t>
            </w:r>
            <w:r w:rsidRPr="00211C19">
              <w:rPr>
                <w:rFonts w:eastAsia="현대하모니 L" w:cs="Calibri"/>
                <w:color w:val="000000" w:themeColor="text1"/>
                <w:sz w:val="16"/>
                <w:szCs w:val="16"/>
              </w:rPr>
              <w:t>전류</w:t>
            </w:r>
            <w:r w:rsidRPr="00211C19">
              <w:rPr>
                <w:rFonts w:eastAsia="현대하모니 L" w:cs="Calibri"/>
                <w:color w:val="000000" w:themeColor="text1"/>
                <w:sz w:val="16"/>
                <w:szCs w:val="16"/>
              </w:rPr>
              <w:t xml:space="preserve"> </w:t>
            </w:r>
            <w:r w:rsidRPr="00211C19">
              <w:rPr>
                <w:rFonts w:eastAsia="현대하모니 L" w:cs="Calibri"/>
                <w:color w:val="000000" w:themeColor="text1"/>
                <w:sz w:val="16"/>
                <w:szCs w:val="16"/>
              </w:rPr>
              <w:t>값</w:t>
            </w:r>
          </w:p>
        </w:tc>
      </w:tr>
      <w:tr w:rsidR="0029564B" w:rsidRPr="00211C19" w14:paraId="79399106" w14:textId="77777777" w:rsidTr="00124D58">
        <w:tc>
          <w:tcPr>
            <w:tcW w:w="2552" w:type="dxa"/>
            <w:shd w:val="clear" w:color="auto" w:fill="auto"/>
            <w:vAlign w:val="center"/>
          </w:tcPr>
          <w:p w14:paraId="762723D3" w14:textId="77777777" w:rsidR="0029564B" w:rsidRPr="00211C19" w:rsidRDefault="0029564B" w:rsidP="00124D58">
            <w:pPr>
              <w:rPr>
                <w:rFonts w:eastAsia="현대하모니 L" w:cs="Calibri"/>
                <w:sz w:val="16"/>
              </w:rPr>
            </w:pPr>
            <w:r w:rsidRPr="00211C19">
              <w:rPr>
                <w:rFonts w:eastAsia="현대하모니 L" w:cs="Calibri"/>
                <w:color w:val="000000" w:themeColor="text1"/>
                <w:sz w:val="16"/>
                <w:szCs w:val="16"/>
              </w:rPr>
              <w:t>Par_OvrCurrSetTime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569659D3" w14:textId="77777777" w:rsidR="0029564B" w:rsidRPr="00211C19" w:rsidRDefault="0029564B" w:rsidP="00124D58">
            <w:pPr>
              <w:rPr>
                <w:rFonts w:eastAsia="현대하모니 L" w:cs="Calibri"/>
                <w:sz w:val="16"/>
              </w:rPr>
            </w:pPr>
            <w:r>
              <w:rPr>
                <w:rFonts w:eastAsia="현대하모니 L" w:cs="Calibri"/>
                <w:color w:val="000000" w:themeColor="text1"/>
                <w:sz w:val="16"/>
                <w:szCs w:val="16"/>
              </w:rPr>
              <w:t>150</w:t>
            </w:r>
            <w:r w:rsidRPr="00211C19">
              <w:rPr>
                <w:rFonts w:eastAsia="현대하모니 L" w:cs="Calibri"/>
                <w:color w:val="000000" w:themeColor="text1"/>
                <w:sz w:val="16"/>
                <w:szCs w:val="16"/>
              </w:rPr>
              <w:t xml:space="preserve">ms </w:t>
            </w:r>
          </w:p>
        </w:tc>
        <w:tc>
          <w:tcPr>
            <w:tcW w:w="6946" w:type="dxa"/>
            <w:shd w:val="clear" w:color="auto" w:fill="auto"/>
            <w:vAlign w:val="center"/>
          </w:tcPr>
          <w:p w14:paraId="6100DD60" w14:textId="77777777" w:rsidR="0029564B" w:rsidRPr="00211C19" w:rsidRDefault="0029564B" w:rsidP="00124D58">
            <w:pPr>
              <w:rPr>
                <w:rFonts w:eastAsia="현대하모니 L" w:cs="Calibri"/>
                <w:sz w:val="16"/>
              </w:rPr>
            </w:pPr>
            <w:r w:rsidRPr="00211C19">
              <w:rPr>
                <w:rFonts w:eastAsia="현대하모니 L" w:cs="Calibri"/>
                <w:color w:val="000000" w:themeColor="text1"/>
                <w:sz w:val="16"/>
                <w:szCs w:val="16"/>
              </w:rPr>
              <w:t>과전류</w:t>
            </w:r>
            <w:r w:rsidRPr="00211C19">
              <w:rPr>
                <w:rFonts w:eastAsia="현대하모니 L" w:cs="Calibri"/>
                <w:color w:val="000000" w:themeColor="text1"/>
                <w:sz w:val="16"/>
                <w:szCs w:val="16"/>
              </w:rPr>
              <w:t xml:space="preserve"> </w:t>
            </w:r>
            <w:r w:rsidRPr="00211C19">
              <w:rPr>
                <w:rFonts w:eastAsia="현대하모니 L" w:cs="Calibri"/>
                <w:color w:val="000000" w:themeColor="text1"/>
                <w:sz w:val="16"/>
                <w:szCs w:val="16"/>
              </w:rPr>
              <w:t>상태</w:t>
            </w:r>
            <w:r w:rsidRPr="00211C19">
              <w:rPr>
                <w:rFonts w:eastAsia="현대하모니 L" w:cs="Calibri"/>
                <w:color w:val="000000" w:themeColor="text1"/>
                <w:sz w:val="16"/>
                <w:szCs w:val="16"/>
              </w:rPr>
              <w:t xml:space="preserve"> </w:t>
            </w:r>
            <w:r w:rsidRPr="00211C19">
              <w:rPr>
                <w:rFonts w:eastAsia="현대하모니 L" w:cs="Calibri"/>
                <w:color w:val="000000" w:themeColor="text1"/>
                <w:sz w:val="16"/>
                <w:szCs w:val="16"/>
              </w:rPr>
              <w:t>검출</w:t>
            </w:r>
            <w:r w:rsidRPr="00211C19">
              <w:rPr>
                <w:rFonts w:eastAsia="현대하모니 L" w:cs="Calibri"/>
                <w:color w:val="000000" w:themeColor="text1"/>
                <w:sz w:val="16"/>
                <w:szCs w:val="16"/>
              </w:rPr>
              <w:t xml:space="preserve"> </w:t>
            </w:r>
            <w:r w:rsidRPr="00211C19">
              <w:rPr>
                <w:rFonts w:eastAsia="현대하모니 L" w:cs="Calibri"/>
                <w:color w:val="000000" w:themeColor="text1"/>
                <w:sz w:val="16"/>
                <w:szCs w:val="16"/>
              </w:rPr>
              <w:t>시간</w:t>
            </w:r>
          </w:p>
        </w:tc>
      </w:tr>
      <w:tr w:rsidR="0029564B" w:rsidRPr="00211C19" w14:paraId="4E9C8CB5" w14:textId="77777777" w:rsidTr="00124D58">
        <w:tc>
          <w:tcPr>
            <w:tcW w:w="2552" w:type="dxa"/>
            <w:shd w:val="clear" w:color="auto" w:fill="auto"/>
            <w:vAlign w:val="center"/>
          </w:tcPr>
          <w:p w14:paraId="307D9BA0" w14:textId="77777777" w:rsidR="0029564B" w:rsidRPr="00211C19" w:rsidRDefault="0029564B" w:rsidP="00124D58">
            <w:pPr>
              <w:rPr>
                <w:rFonts w:eastAsia="현대하모니 L" w:cs="Calibri"/>
                <w:sz w:val="16"/>
              </w:rPr>
            </w:pPr>
            <w:r w:rsidRPr="00211C19">
              <w:rPr>
                <w:rFonts w:eastAsia="현대하모니 L" w:cs="Calibri"/>
                <w:color w:val="000000" w:themeColor="text1"/>
                <w:sz w:val="16"/>
                <w:szCs w:val="16"/>
              </w:rPr>
              <w:t>Par_OvrCurrCnt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5DC81A1F" w14:textId="77777777" w:rsidR="0029564B" w:rsidRPr="00211C19" w:rsidRDefault="0029564B" w:rsidP="00124D58">
            <w:pPr>
              <w:rPr>
                <w:rFonts w:eastAsia="현대하모니 L" w:cs="Calibri"/>
                <w:sz w:val="16"/>
              </w:rPr>
            </w:pPr>
            <w:r w:rsidRPr="00211C19">
              <w:rPr>
                <w:rFonts w:eastAsia="현대하모니 L" w:cs="Calibri"/>
                <w:color w:val="000000" w:themeColor="text1"/>
                <w:sz w:val="16"/>
                <w:szCs w:val="16"/>
              </w:rPr>
              <w:t>10 times</w:t>
            </w:r>
          </w:p>
        </w:tc>
        <w:tc>
          <w:tcPr>
            <w:tcW w:w="6946" w:type="dxa"/>
            <w:shd w:val="clear" w:color="auto" w:fill="auto"/>
            <w:vAlign w:val="center"/>
          </w:tcPr>
          <w:p w14:paraId="609EFEA9" w14:textId="77777777" w:rsidR="0029564B" w:rsidRPr="00211C19" w:rsidRDefault="0029564B" w:rsidP="00124D58">
            <w:pPr>
              <w:rPr>
                <w:rFonts w:eastAsia="현대하모니 L" w:cs="Calibri"/>
                <w:sz w:val="16"/>
              </w:rPr>
            </w:pPr>
            <w:r w:rsidRPr="00211C19">
              <w:rPr>
                <w:rFonts w:eastAsia="현대하모니 L" w:cs="Calibri"/>
                <w:color w:val="000000" w:themeColor="text1"/>
                <w:sz w:val="16"/>
                <w:szCs w:val="16"/>
              </w:rPr>
              <w:t>과전류</w:t>
            </w:r>
            <w:r w:rsidRPr="00211C19">
              <w:rPr>
                <w:rFonts w:eastAsia="현대하모니 L" w:cs="Calibri"/>
                <w:color w:val="000000" w:themeColor="text1"/>
                <w:sz w:val="16"/>
                <w:szCs w:val="16"/>
              </w:rPr>
              <w:t xml:space="preserve"> </w:t>
            </w:r>
            <w:r w:rsidRPr="00211C19">
              <w:rPr>
                <w:rFonts w:eastAsia="현대하모니 L" w:cs="Calibri"/>
                <w:color w:val="000000" w:themeColor="text1"/>
                <w:sz w:val="16"/>
                <w:szCs w:val="16"/>
              </w:rPr>
              <w:t>상태</w:t>
            </w:r>
            <w:r w:rsidRPr="00211C19">
              <w:rPr>
                <w:rFonts w:eastAsia="현대하모니 L" w:cs="Calibri"/>
                <w:color w:val="000000" w:themeColor="text1"/>
                <w:sz w:val="16"/>
                <w:szCs w:val="16"/>
              </w:rPr>
              <w:t xml:space="preserve"> </w:t>
            </w:r>
            <w:r w:rsidRPr="00211C19">
              <w:rPr>
                <w:rFonts w:eastAsia="현대하모니 L" w:cs="Calibri"/>
                <w:color w:val="000000" w:themeColor="text1"/>
                <w:sz w:val="16"/>
                <w:szCs w:val="16"/>
              </w:rPr>
              <w:t>검출</w:t>
            </w:r>
            <w:r w:rsidRPr="00211C19">
              <w:rPr>
                <w:rFonts w:eastAsia="현대하모니 L" w:cs="Calibri"/>
                <w:color w:val="000000" w:themeColor="text1"/>
                <w:sz w:val="16"/>
                <w:szCs w:val="16"/>
              </w:rPr>
              <w:t xml:space="preserve"> </w:t>
            </w:r>
            <w:r w:rsidRPr="00211C19">
              <w:rPr>
                <w:rFonts w:eastAsia="현대하모니 L" w:cs="Calibri"/>
                <w:color w:val="000000" w:themeColor="text1"/>
                <w:sz w:val="16"/>
                <w:szCs w:val="16"/>
              </w:rPr>
              <w:t>횟수</w:t>
            </w:r>
          </w:p>
        </w:tc>
      </w:tr>
      <w:tr w:rsidR="0029564B" w:rsidRPr="00211C19" w14:paraId="33899024" w14:textId="77777777" w:rsidTr="00124D58">
        <w:tc>
          <w:tcPr>
            <w:tcW w:w="2552" w:type="dxa"/>
            <w:shd w:val="clear" w:color="auto" w:fill="auto"/>
            <w:vAlign w:val="center"/>
          </w:tcPr>
          <w:p w14:paraId="66CEEA7F" w14:textId="77777777" w:rsidR="0029564B" w:rsidRPr="00211C19" w:rsidRDefault="0029564B" w:rsidP="00124D58">
            <w:pPr>
              <w:rPr>
                <w:rFonts w:eastAsia="현대하모니 L" w:cs="Calibri"/>
                <w:sz w:val="16"/>
              </w:rPr>
            </w:pPr>
            <w:r w:rsidRPr="00211C19">
              <w:rPr>
                <w:rFonts w:eastAsia="현대하모니 L" w:cs="Calibri"/>
                <w:color w:val="000000" w:themeColor="text1"/>
                <w:sz w:val="16"/>
                <w:szCs w:val="16"/>
              </w:rPr>
              <w:t>Par_ReOvrCurrSetTime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2B06F5CF" w14:textId="77777777" w:rsidR="0029564B" w:rsidRPr="00211C19" w:rsidRDefault="0029564B" w:rsidP="00124D58">
            <w:pPr>
              <w:rPr>
                <w:rFonts w:eastAsia="현대하모니 L" w:cs="Calibri"/>
                <w:sz w:val="16"/>
              </w:rPr>
            </w:pPr>
            <w:r>
              <w:rPr>
                <w:rFonts w:eastAsia="현대하모니 L" w:cs="Calibri"/>
                <w:color w:val="000000" w:themeColor="text1"/>
                <w:sz w:val="16"/>
                <w:szCs w:val="16"/>
              </w:rPr>
              <w:t>5</w:t>
            </w:r>
            <w:r w:rsidRPr="00211C19">
              <w:rPr>
                <w:rFonts w:eastAsia="현대하모니 L" w:cs="Calibri"/>
                <w:color w:val="000000" w:themeColor="text1"/>
                <w:sz w:val="16"/>
                <w:szCs w:val="16"/>
              </w:rPr>
              <w:t>sec</w:t>
            </w:r>
          </w:p>
        </w:tc>
        <w:tc>
          <w:tcPr>
            <w:tcW w:w="6946" w:type="dxa"/>
            <w:shd w:val="clear" w:color="auto" w:fill="auto"/>
            <w:vAlign w:val="center"/>
          </w:tcPr>
          <w:p w14:paraId="4510E0B6" w14:textId="77777777" w:rsidR="0029564B" w:rsidRPr="00211C19" w:rsidRDefault="0029564B" w:rsidP="00124D58">
            <w:pPr>
              <w:rPr>
                <w:rFonts w:eastAsia="현대하모니 L" w:cs="Calibri"/>
                <w:sz w:val="16"/>
              </w:rPr>
            </w:pPr>
            <w:r w:rsidRPr="00211C19">
              <w:rPr>
                <w:rFonts w:eastAsia="현대하모니 L" w:cs="Calibri"/>
                <w:color w:val="000000" w:themeColor="text1"/>
                <w:sz w:val="16"/>
                <w:szCs w:val="16"/>
              </w:rPr>
              <w:t>재차</w:t>
            </w:r>
            <w:r w:rsidRPr="00211C19">
              <w:rPr>
                <w:rFonts w:eastAsia="현대하모니 L" w:cs="Calibri"/>
                <w:color w:val="000000" w:themeColor="text1"/>
                <w:sz w:val="16"/>
                <w:szCs w:val="16"/>
              </w:rPr>
              <w:t xml:space="preserve"> </w:t>
            </w:r>
            <w:r w:rsidRPr="00211C19">
              <w:rPr>
                <w:rFonts w:eastAsia="현대하모니 L" w:cs="Calibri"/>
                <w:color w:val="000000" w:themeColor="text1"/>
                <w:sz w:val="16"/>
                <w:szCs w:val="16"/>
              </w:rPr>
              <w:t>과전류</w:t>
            </w:r>
            <w:r w:rsidRPr="00211C19">
              <w:rPr>
                <w:rFonts w:eastAsia="현대하모니 L" w:cs="Calibri"/>
                <w:color w:val="000000" w:themeColor="text1"/>
                <w:sz w:val="16"/>
                <w:szCs w:val="16"/>
              </w:rPr>
              <w:t xml:space="preserve"> </w:t>
            </w:r>
            <w:r w:rsidRPr="00211C19">
              <w:rPr>
                <w:rFonts w:eastAsia="현대하모니 L" w:cs="Calibri"/>
                <w:color w:val="000000" w:themeColor="text1"/>
                <w:sz w:val="16"/>
                <w:szCs w:val="16"/>
              </w:rPr>
              <w:t>모니터링까지의</w:t>
            </w:r>
            <w:r w:rsidRPr="00211C19">
              <w:rPr>
                <w:rFonts w:eastAsia="현대하모니 L" w:cs="Calibri"/>
                <w:color w:val="000000" w:themeColor="text1"/>
                <w:sz w:val="16"/>
                <w:szCs w:val="16"/>
              </w:rPr>
              <w:t xml:space="preserve"> </w:t>
            </w:r>
            <w:r w:rsidRPr="00211C19">
              <w:rPr>
                <w:rFonts w:eastAsia="현대하모니 L" w:cs="Calibri"/>
                <w:color w:val="000000" w:themeColor="text1"/>
                <w:sz w:val="16"/>
                <w:szCs w:val="16"/>
              </w:rPr>
              <w:t>시간</w:t>
            </w:r>
          </w:p>
        </w:tc>
      </w:tr>
    </w:tbl>
    <w:p w14:paraId="3F6B8FBE" w14:textId="17BA2F61" w:rsidR="0029564B" w:rsidRPr="00211C19" w:rsidRDefault="0029564B" w:rsidP="0029564B">
      <w:pPr>
        <w:pStyle w:val="affc"/>
        <w:rPr>
          <w:rFonts w:eastAsia="현대하모니 L" w:cs="Calibri"/>
        </w:rPr>
      </w:pPr>
      <w:bookmarkStart w:id="85" w:name="_Toc96604507"/>
      <w:r w:rsidRPr="00211C19">
        <w:rPr>
          <w:rFonts w:eastAsia="현대하모니 L" w:cs="Calibri"/>
        </w:rPr>
        <w:t xml:space="preserve">Table </w:t>
      </w:r>
      <w:r w:rsidRPr="00211C19">
        <w:rPr>
          <w:rFonts w:eastAsia="현대하모니 L" w:cs="Calibri"/>
        </w:rPr>
        <w:fldChar w:fldCharType="begin"/>
      </w:r>
      <w:r w:rsidRPr="00211C19">
        <w:rPr>
          <w:rFonts w:eastAsia="현대하모니 L" w:cs="Calibri"/>
        </w:rPr>
        <w:instrText xml:space="preserve"> SEQ Table \* ARABIC </w:instrText>
      </w:r>
      <w:r w:rsidRPr="00211C19">
        <w:rPr>
          <w:rFonts w:eastAsia="현대하모니 L" w:cs="Calibri"/>
        </w:rPr>
        <w:fldChar w:fldCharType="separate"/>
      </w:r>
      <w:r w:rsidR="006F533A">
        <w:rPr>
          <w:rFonts w:eastAsia="현대하모니 L" w:cs="Calibri"/>
          <w:noProof/>
        </w:rPr>
        <w:t>27</w:t>
      </w:r>
      <w:r w:rsidRPr="00211C19">
        <w:rPr>
          <w:rFonts w:eastAsia="현대하모니 L" w:cs="Calibri"/>
        </w:rPr>
        <w:fldChar w:fldCharType="end"/>
      </w:r>
      <w:r w:rsidRPr="00211C19">
        <w:rPr>
          <w:rFonts w:eastAsia="현대하모니 L" w:cs="Calibri"/>
        </w:rPr>
        <w:t xml:space="preserve">.Over Current </w:t>
      </w:r>
      <w:r w:rsidR="005E7F8C">
        <w:rPr>
          <w:rFonts w:eastAsia="현대하모니 L" w:cs="Calibri"/>
        </w:rPr>
        <w:t>Detecting Control Function</w:t>
      </w:r>
      <w:r w:rsidRPr="00211C19">
        <w:rPr>
          <w:rFonts w:eastAsia="현대하모니 L" w:cs="Calibri"/>
        </w:rPr>
        <w:t xml:space="preserve"> Parameter</w:t>
      </w:r>
      <w:bookmarkEnd w:id="85"/>
    </w:p>
    <w:p w14:paraId="1C763D9F" w14:textId="77777777" w:rsidR="0029564B" w:rsidRPr="00211C19" w:rsidRDefault="0029564B" w:rsidP="0029564B">
      <w:pPr>
        <w:rPr>
          <w:rFonts w:eastAsia="현대하모니 L" w:cs="Calibri"/>
        </w:rPr>
      </w:pPr>
    </w:p>
    <w:p w14:paraId="7F26CF2E" w14:textId="77777777" w:rsidR="0029564B" w:rsidRPr="00211C19" w:rsidRDefault="0029564B" w:rsidP="0029564B">
      <w:pPr>
        <w:pStyle w:val="51"/>
      </w:pPr>
      <w:r w:rsidRPr="00211C19">
        <w:t xml:space="preserve">Over Current </w:t>
      </w:r>
      <w:r w:rsidR="005E7F8C">
        <w:t>Detecting Control Function</w:t>
      </w:r>
      <w:r w:rsidRPr="00211C19">
        <w:t xml:space="preserve"> Data Flow</w:t>
      </w:r>
    </w:p>
    <w:p w14:paraId="0EE7106C" w14:textId="77777777" w:rsidR="0029564B" w:rsidRPr="00211C19" w:rsidRDefault="0029564B" w:rsidP="0029564B">
      <w:pPr>
        <w:rPr>
          <w:rFonts w:eastAsia="현대하모니 L" w:cs="Calibri"/>
          <w:lang w:val="en-GB"/>
        </w:rPr>
      </w:pPr>
    </w:p>
    <w:p w14:paraId="516DCAB0" w14:textId="77777777" w:rsidR="0029564B" w:rsidRPr="00211C19" w:rsidRDefault="00534F33" w:rsidP="0029564B">
      <w:pPr>
        <w:rPr>
          <w:rFonts w:eastAsia="현대하모니 L" w:cs="Calibri"/>
        </w:rPr>
      </w:pPr>
      <w:r w:rsidRPr="00211C19">
        <w:rPr>
          <w:rFonts w:eastAsia="현대하모니 L" w:cs="Calibri"/>
        </w:rPr>
        <w:object w:dxaOrig="11798" w:dyaOrig="2581" w14:anchorId="2D312227">
          <v:shape id="_x0000_i1039" type="#_x0000_t75" style="width:395.3pt;height:92.4pt" o:ole="">
            <v:imagedata r:id="rId38" o:title="" cropbottom="4064f"/>
          </v:shape>
          <o:OLEObject Type="Embed" ProgID="VisioViewer.Viewer.1" ShapeID="_x0000_i1039" DrawAspect="Content" ObjectID="_1707217179" r:id="rId39"/>
        </w:object>
      </w:r>
    </w:p>
    <w:p w14:paraId="7C059867" w14:textId="7B69A9F3" w:rsidR="0029564B" w:rsidRDefault="0029564B" w:rsidP="0029564B">
      <w:pPr>
        <w:pStyle w:val="affc"/>
        <w:rPr>
          <w:rFonts w:eastAsia="현대하모니 L" w:cs="Calibri"/>
        </w:rPr>
      </w:pPr>
      <w:bookmarkStart w:id="86" w:name="_Toc96604426"/>
      <w:r w:rsidRPr="00211C19">
        <w:rPr>
          <w:rFonts w:eastAsia="현대하모니 L" w:cs="Calibri"/>
        </w:rPr>
        <w:t xml:space="preserve">Figure </w:t>
      </w:r>
      <w:r w:rsidRPr="00211C19">
        <w:rPr>
          <w:rFonts w:eastAsia="현대하모니 L" w:cs="Calibri"/>
        </w:rPr>
        <w:fldChar w:fldCharType="begin"/>
      </w:r>
      <w:r w:rsidRPr="00211C19">
        <w:rPr>
          <w:rFonts w:eastAsia="현대하모니 L" w:cs="Calibri"/>
        </w:rPr>
        <w:instrText xml:space="preserve"> SEQ Figure \* ARABIC </w:instrText>
      </w:r>
      <w:r w:rsidRPr="00211C19">
        <w:rPr>
          <w:rFonts w:eastAsia="현대하모니 L" w:cs="Calibri"/>
        </w:rPr>
        <w:fldChar w:fldCharType="separate"/>
      </w:r>
      <w:r w:rsidR="006F533A">
        <w:rPr>
          <w:rFonts w:eastAsia="현대하모니 L" w:cs="Calibri"/>
          <w:noProof/>
        </w:rPr>
        <w:t>15</w:t>
      </w:r>
      <w:r w:rsidRPr="00211C19">
        <w:rPr>
          <w:rFonts w:eastAsia="현대하모니 L" w:cs="Calibri"/>
        </w:rPr>
        <w:fldChar w:fldCharType="end"/>
      </w:r>
      <w:r w:rsidRPr="00211C19">
        <w:rPr>
          <w:rFonts w:eastAsia="현대하모니 L" w:cs="Calibri"/>
        </w:rPr>
        <w:t>.</w:t>
      </w:r>
      <w:r>
        <w:rPr>
          <w:rFonts w:eastAsia="현대하모니 L" w:cs="Calibri" w:hint="eastAsia"/>
        </w:rPr>
        <w:t xml:space="preserve"> </w:t>
      </w:r>
      <w:r w:rsidRPr="00211C19">
        <w:rPr>
          <w:rFonts w:eastAsia="현대하모니 L" w:cs="Calibri"/>
        </w:rPr>
        <w:t xml:space="preserve">Over Current </w:t>
      </w:r>
      <w:r w:rsidR="005E7F8C">
        <w:rPr>
          <w:rFonts w:eastAsia="현대하모니 L" w:cs="Calibri"/>
        </w:rPr>
        <w:t>Detecting Control Function</w:t>
      </w:r>
      <w:r w:rsidRPr="00211C19">
        <w:rPr>
          <w:rFonts w:eastAsia="현대하모니 L" w:cs="Calibri"/>
        </w:rPr>
        <w:t xml:space="preserve"> Data Flow</w:t>
      </w:r>
      <w:bookmarkEnd w:id="86"/>
    </w:p>
    <w:p w14:paraId="7DB498C8" w14:textId="77777777" w:rsidR="0029564B" w:rsidRPr="00044C44" w:rsidRDefault="0029564B" w:rsidP="0029564B"/>
    <w:p w14:paraId="14562A1E" w14:textId="77777777" w:rsidR="0029564B" w:rsidRPr="00211C19" w:rsidRDefault="0029564B" w:rsidP="0029564B">
      <w:pPr>
        <w:pStyle w:val="51"/>
      </w:pPr>
      <w:r w:rsidRPr="00211C19">
        <w:t xml:space="preserve">Over Current </w:t>
      </w:r>
      <w:r w:rsidR="005E7F8C">
        <w:t>Detecting Control Function</w:t>
      </w:r>
      <w:r w:rsidRPr="00211C19">
        <w:t xml:space="preserve"> In/Out List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956"/>
        <w:gridCol w:w="2387"/>
        <w:gridCol w:w="7001"/>
      </w:tblGrid>
      <w:tr w:rsidR="00EA57EB" w:rsidRPr="00211C19" w14:paraId="409B4F60" w14:textId="77777777" w:rsidTr="00EA57EB">
        <w:trPr>
          <w:trHeight w:val="401"/>
        </w:trPr>
        <w:tc>
          <w:tcPr>
            <w:tcW w:w="462" w:type="pct"/>
            <w:shd w:val="clear" w:color="auto" w:fill="auto"/>
            <w:vAlign w:val="center"/>
          </w:tcPr>
          <w:p w14:paraId="489A854F" w14:textId="77777777" w:rsidR="00EA57EB" w:rsidRPr="00211C19" w:rsidRDefault="00EA57EB" w:rsidP="00124D58">
            <w:pPr>
              <w:jc w:val="center"/>
              <w:rPr>
                <w:rFonts w:eastAsia="현대하모니 L" w:cs="Calibri"/>
                <w:b/>
                <w:sz w:val="16"/>
              </w:rPr>
            </w:pPr>
            <w:r w:rsidRPr="00211C19">
              <w:rPr>
                <w:rFonts w:eastAsia="현대하모니 L" w:cs="Calibri"/>
                <w:b/>
                <w:bCs/>
                <w:sz w:val="16"/>
              </w:rPr>
              <w:t>Function</w:t>
            </w:r>
          </w:p>
        </w:tc>
        <w:tc>
          <w:tcPr>
            <w:tcW w:w="1154" w:type="pct"/>
            <w:shd w:val="clear" w:color="auto" w:fill="auto"/>
            <w:vAlign w:val="center"/>
          </w:tcPr>
          <w:p w14:paraId="6AF8FB51" w14:textId="77777777" w:rsidR="00EA57EB" w:rsidRPr="00211C19" w:rsidRDefault="00EA57EB" w:rsidP="00124D58">
            <w:pPr>
              <w:jc w:val="center"/>
              <w:rPr>
                <w:rFonts w:eastAsia="현대하모니 L" w:cs="Calibri"/>
                <w:b/>
                <w:sz w:val="16"/>
              </w:rPr>
            </w:pPr>
            <w:r w:rsidRPr="00211C19">
              <w:rPr>
                <w:rFonts w:eastAsia="현대하모니 L" w:cs="Calibri"/>
                <w:b/>
                <w:bCs/>
                <w:sz w:val="16"/>
              </w:rPr>
              <w:t>Signal Name</w:t>
            </w:r>
          </w:p>
        </w:tc>
        <w:tc>
          <w:tcPr>
            <w:tcW w:w="3385" w:type="pct"/>
            <w:shd w:val="clear" w:color="auto" w:fill="auto"/>
            <w:vAlign w:val="center"/>
          </w:tcPr>
          <w:p w14:paraId="6CCE4789" w14:textId="77777777" w:rsidR="00EA57EB" w:rsidRPr="00211C19" w:rsidRDefault="00EA57EB" w:rsidP="00124D58">
            <w:pPr>
              <w:jc w:val="center"/>
              <w:rPr>
                <w:rFonts w:eastAsia="현대하모니 L" w:cs="Calibri"/>
                <w:b/>
                <w:sz w:val="16"/>
              </w:rPr>
            </w:pPr>
            <w:r w:rsidRPr="00211C19">
              <w:rPr>
                <w:rFonts w:eastAsia="현대하모니 L" w:cs="Calibri"/>
                <w:b/>
                <w:bCs/>
                <w:kern w:val="2"/>
                <w:sz w:val="16"/>
              </w:rPr>
              <w:t>Description</w:t>
            </w:r>
          </w:p>
        </w:tc>
      </w:tr>
      <w:tr w:rsidR="00EA57EB" w:rsidRPr="00211C19" w14:paraId="56492979" w14:textId="77777777" w:rsidTr="00EA57EB">
        <w:tc>
          <w:tcPr>
            <w:tcW w:w="462" w:type="pct"/>
            <w:vMerge w:val="restart"/>
            <w:shd w:val="clear" w:color="auto" w:fill="auto"/>
            <w:vAlign w:val="center"/>
          </w:tcPr>
          <w:p w14:paraId="2140F26A" w14:textId="77777777" w:rsidR="00EA57EB" w:rsidRPr="00211C19" w:rsidRDefault="00EA57EB" w:rsidP="00124D58">
            <w:pPr>
              <w:jc w:val="center"/>
              <w:rPr>
                <w:rFonts w:eastAsia="현대하모니 L" w:cs="Calibri"/>
                <w:sz w:val="16"/>
              </w:rPr>
            </w:pPr>
            <w:r w:rsidRPr="00211C19">
              <w:rPr>
                <w:rFonts w:eastAsia="현대하모니 L" w:cs="Calibri"/>
                <w:sz w:val="16"/>
              </w:rPr>
              <w:t>Input</w:t>
            </w:r>
          </w:p>
        </w:tc>
        <w:tc>
          <w:tcPr>
            <w:tcW w:w="1154" w:type="pct"/>
            <w:shd w:val="clear" w:color="auto" w:fill="auto"/>
            <w:vAlign w:val="center"/>
          </w:tcPr>
          <w:p w14:paraId="53A08C7F" w14:textId="77777777" w:rsidR="00EA57EB" w:rsidRPr="00D248AB" w:rsidRDefault="00EA57EB">
            <w:pPr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 w:rsidRPr="00D248AB">
              <w:rPr>
                <w:rFonts w:eastAsia="현대하모니 L" w:cs="Calibri" w:hint="eastAsia"/>
                <w:color w:val="000000" w:themeColor="dark1"/>
                <w:sz w:val="16"/>
                <w:szCs w:val="16"/>
              </w:rPr>
              <w:t>Input_OPT_CurrentCurr</w:t>
            </w:r>
          </w:p>
        </w:tc>
        <w:tc>
          <w:tcPr>
            <w:tcW w:w="3385" w:type="pct"/>
            <w:shd w:val="clear" w:color="auto" w:fill="auto"/>
            <w:vAlign w:val="center"/>
          </w:tcPr>
          <w:p w14:paraId="513AC29F" w14:textId="77777777" w:rsidR="00EA57EB" w:rsidRPr="00211C19" w:rsidRDefault="00EA57EB" w:rsidP="00124D58">
            <w:pPr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 w:rsidRPr="00211C19">
              <w:rPr>
                <w:rFonts w:eastAsia="현대하모니 L" w:cs="Calibri"/>
                <w:color w:val="000000" w:themeColor="dark1"/>
                <w:sz w:val="16"/>
                <w:szCs w:val="16"/>
              </w:rPr>
              <w:t>Current Status Monitoring</w:t>
            </w:r>
          </w:p>
        </w:tc>
      </w:tr>
      <w:tr w:rsidR="00EA57EB" w:rsidRPr="00211C19" w14:paraId="0ED33F3D" w14:textId="77777777" w:rsidTr="00EA57EB">
        <w:tc>
          <w:tcPr>
            <w:tcW w:w="462" w:type="pct"/>
            <w:vMerge/>
            <w:shd w:val="clear" w:color="auto" w:fill="auto"/>
            <w:vAlign w:val="center"/>
          </w:tcPr>
          <w:p w14:paraId="4FC8ED62" w14:textId="77777777" w:rsidR="00EA57EB" w:rsidRPr="00211C19" w:rsidRDefault="00EA57EB" w:rsidP="00124D58">
            <w:pPr>
              <w:jc w:val="center"/>
              <w:rPr>
                <w:rFonts w:eastAsia="현대하모니 L" w:cs="Calibri"/>
                <w:sz w:val="16"/>
              </w:rPr>
            </w:pPr>
          </w:p>
        </w:tc>
        <w:tc>
          <w:tcPr>
            <w:tcW w:w="1154" w:type="pct"/>
            <w:shd w:val="clear" w:color="auto" w:fill="auto"/>
            <w:vAlign w:val="center"/>
          </w:tcPr>
          <w:p w14:paraId="6A47AE0D" w14:textId="77777777" w:rsidR="00EA57EB" w:rsidRPr="00D248AB" w:rsidRDefault="00EA57EB">
            <w:pPr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 w:rsidRPr="00D248AB">
              <w:rPr>
                <w:rFonts w:eastAsia="현대하모니 L" w:cs="Calibri" w:hint="eastAsia"/>
                <w:color w:val="000000" w:themeColor="dark1"/>
                <w:sz w:val="16"/>
                <w:szCs w:val="16"/>
              </w:rPr>
              <w:t>Input_OPT_b_WPCStatus</w:t>
            </w:r>
          </w:p>
        </w:tc>
        <w:tc>
          <w:tcPr>
            <w:tcW w:w="3385" w:type="pct"/>
            <w:shd w:val="clear" w:color="auto" w:fill="auto"/>
            <w:vAlign w:val="center"/>
          </w:tcPr>
          <w:p w14:paraId="5AED26AD" w14:textId="77777777" w:rsidR="00EA57EB" w:rsidRPr="00211C19" w:rsidRDefault="00EA57EB" w:rsidP="00124D58">
            <w:pPr>
              <w:pStyle w:val="aff7"/>
              <w:rPr>
                <w:rFonts w:ascii="Calibri" w:eastAsia="현대하모니 L" w:hAnsi="Calibri" w:cs="Calibri"/>
                <w:color w:val="000000" w:themeColor="dark1"/>
                <w:sz w:val="16"/>
                <w:szCs w:val="16"/>
              </w:rPr>
            </w:pPr>
            <w:r w:rsidRPr="00211C19">
              <w:rPr>
                <w:rFonts w:ascii="Calibri" w:eastAsia="현대하모니 L" w:hAnsi="Calibri" w:cs="Calibri"/>
                <w:color w:val="000000" w:themeColor="dark1"/>
                <w:sz w:val="16"/>
                <w:szCs w:val="16"/>
              </w:rPr>
              <w:t xml:space="preserve">WPC Mode Status Flag </w:t>
            </w:r>
          </w:p>
          <w:p w14:paraId="56F1A1A6" w14:textId="77777777" w:rsidR="00EA57EB" w:rsidRPr="00211C19" w:rsidRDefault="00EA57EB" w:rsidP="00D870E7">
            <w:pPr>
              <w:pStyle w:val="aff7"/>
              <w:rPr>
                <w:rFonts w:ascii="Calibri" w:eastAsia="현대하모니 L" w:hAnsi="Calibri" w:cs="Calibri"/>
                <w:color w:val="000000" w:themeColor="dark1"/>
                <w:sz w:val="16"/>
                <w:szCs w:val="16"/>
              </w:rPr>
            </w:pPr>
            <w:r>
              <w:rPr>
                <w:rFonts w:ascii="Calibri" w:eastAsia="현대하모니 L" w:hAnsi="Calibri" w:cs="Calibri"/>
                <w:color w:val="000000" w:themeColor="dark1"/>
                <w:sz w:val="16"/>
                <w:szCs w:val="16"/>
              </w:rPr>
              <w:t>Off/WPC Mode</w:t>
            </w:r>
          </w:p>
        </w:tc>
      </w:tr>
      <w:tr w:rsidR="00EA57EB" w:rsidRPr="00211C19" w14:paraId="70EF12C1" w14:textId="77777777" w:rsidTr="00EA57EB">
        <w:tc>
          <w:tcPr>
            <w:tcW w:w="462" w:type="pct"/>
            <w:vMerge w:val="restart"/>
            <w:shd w:val="clear" w:color="auto" w:fill="auto"/>
            <w:vAlign w:val="center"/>
          </w:tcPr>
          <w:p w14:paraId="592DCA25" w14:textId="77777777" w:rsidR="00EA57EB" w:rsidRPr="00211C19" w:rsidRDefault="00EA57EB" w:rsidP="00124D58">
            <w:pPr>
              <w:autoSpaceDE w:val="0"/>
              <w:autoSpaceDN w:val="0"/>
              <w:adjustRightInd w:val="0"/>
              <w:spacing w:line="288" w:lineRule="auto"/>
              <w:jc w:val="center"/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 w:rsidRPr="00211C19">
              <w:rPr>
                <w:rFonts w:eastAsia="현대하모니 L" w:cs="Calibri"/>
                <w:color w:val="000000" w:themeColor="dark1"/>
                <w:sz w:val="16"/>
                <w:szCs w:val="16"/>
              </w:rPr>
              <w:t>Internal</w:t>
            </w:r>
          </w:p>
        </w:tc>
        <w:tc>
          <w:tcPr>
            <w:tcW w:w="1154" w:type="pct"/>
            <w:shd w:val="clear" w:color="auto" w:fill="auto"/>
            <w:vAlign w:val="center"/>
          </w:tcPr>
          <w:p w14:paraId="4CB0D61E" w14:textId="77777777" w:rsidR="00EA57EB" w:rsidRPr="00211C19" w:rsidRDefault="00EA57EB" w:rsidP="00124D58">
            <w:pPr>
              <w:autoSpaceDE w:val="0"/>
              <w:autoSpaceDN w:val="0"/>
              <w:adjustRightInd w:val="0"/>
              <w:spacing w:line="288" w:lineRule="auto"/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 w:rsidRPr="00211C19">
              <w:rPr>
                <w:rFonts w:eastAsia="현대하모니 L" w:cs="Calibri"/>
                <w:color w:val="000000" w:themeColor="dark1"/>
                <w:sz w:val="16"/>
                <w:szCs w:val="16"/>
              </w:rPr>
              <w:t>Timer_OvrCurr</w:t>
            </w:r>
          </w:p>
        </w:tc>
        <w:tc>
          <w:tcPr>
            <w:tcW w:w="3385" w:type="pct"/>
            <w:shd w:val="clear" w:color="auto" w:fill="auto"/>
            <w:vAlign w:val="center"/>
          </w:tcPr>
          <w:p w14:paraId="37130D39" w14:textId="77777777" w:rsidR="00EA57EB" w:rsidRPr="00211C19" w:rsidRDefault="00EA57EB" w:rsidP="00124D58">
            <w:pPr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 w:rsidRPr="00211C19">
              <w:rPr>
                <w:rFonts w:eastAsia="현대하모니 L" w:cs="Calibri"/>
                <w:color w:val="000000" w:themeColor="dark1"/>
                <w:sz w:val="16"/>
                <w:szCs w:val="16"/>
              </w:rPr>
              <w:t>Timer for Detecting Over Current</w:t>
            </w:r>
          </w:p>
        </w:tc>
      </w:tr>
      <w:tr w:rsidR="00EA57EB" w:rsidRPr="00211C19" w14:paraId="420270A4" w14:textId="77777777" w:rsidTr="00EA57EB">
        <w:tc>
          <w:tcPr>
            <w:tcW w:w="462" w:type="pct"/>
            <w:vMerge/>
            <w:shd w:val="clear" w:color="auto" w:fill="auto"/>
            <w:vAlign w:val="center"/>
          </w:tcPr>
          <w:p w14:paraId="1EAF6828" w14:textId="77777777" w:rsidR="00EA57EB" w:rsidRPr="00211C19" w:rsidRDefault="00EA57EB" w:rsidP="00124D58">
            <w:pPr>
              <w:autoSpaceDE w:val="0"/>
              <w:autoSpaceDN w:val="0"/>
              <w:adjustRightInd w:val="0"/>
              <w:spacing w:line="288" w:lineRule="auto"/>
              <w:jc w:val="center"/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</w:p>
        </w:tc>
        <w:tc>
          <w:tcPr>
            <w:tcW w:w="1154" w:type="pct"/>
            <w:shd w:val="clear" w:color="auto" w:fill="auto"/>
            <w:vAlign w:val="center"/>
          </w:tcPr>
          <w:p w14:paraId="4A3B8BB1" w14:textId="77777777" w:rsidR="00EA57EB" w:rsidRPr="00211C19" w:rsidRDefault="00EA57EB" w:rsidP="00124D58">
            <w:pPr>
              <w:autoSpaceDE w:val="0"/>
              <w:autoSpaceDN w:val="0"/>
              <w:adjustRightInd w:val="0"/>
              <w:spacing w:line="288" w:lineRule="auto"/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 w:rsidRPr="00211C19">
              <w:rPr>
                <w:rFonts w:eastAsia="현대하모니 L" w:cs="Calibri"/>
                <w:color w:val="000000" w:themeColor="dark1"/>
                <w:sz w:val="16"/>
                <w:szCs w:val="16"/>
              </w:rPr>
              <w:t>Counter_OverCurr</w:t>
            </w:r>
          </w:p>
        </w:tc>
        <w:tc>
          <w:tcPr>
            <w:tcW w:w="3385" w:type="pct"/>
            <w:shd w:val="clear" w:color="auto" w:fill="auto"/>
            <w:vAlign w:val="center"/>
          </w:tcPr>
          <w:p w14:paraId="696AD1E0" w14:textId="77777777" w:rsidR="00EA57EB" w:rsidRPr="00211C19" w:rsidRDefault="00EA57EB" w:rsidP="00124D58">
            <w:pPr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 w:rsidRPr="00211C19">
              <w:rPr>
                <w:rFonts w:eastAsia="현대하모니 L" w:cs="Calibri"/>
                <w:color w:val="000000" w:themeColor="dark1"/>
                <w:sz w:val="16"/>
                <w:szCs w:val="16"/>
              </w:rPr>
              <w:t>Counter for Detecting Over Current</w:t>
            </w:r>
          </w:p>
        </w:tc>
      </w:tr>
      <w:tr w:rsidR="00EA57EB" w:rsidRPr="00211C19" w14:paraId="30F196C4" w14:textId="77777777" w:rsidTr="00EA57EB">
        <w:tc>
          <w:tcPr>
            <w:tcW w:w="462" w:type="pct"/>
            <w:vMerge/>
            <w:shd w:val="clear" w:color="auto" w:fill="auto"/>
            <w:vAlign w:val="center"/>
          </w:tcPr>
          <w:p w14:paraId="72A81D7D" w14:textId="77777777" w:rsidR="00EA57EB" w:rsidRPr="00211C19" w:rsidRDefault="00EA57EB" w:rsidP="00124D58">
            <w:pPr>
              <w:autoSpaceDE w:val="0"/>
              <w:autoSpaceDN w:val="0"/>
              <w:adjustRightInd w:val="0"/>
              <w:spacing w:line="288" w:lineRule="auto"/>
              <w:jc w:val="center"/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</w:p>
        </w:tc>
        <w:tc>
          <w:tcPr>
            <w:tcW w:w="1154" w:type="pct"/>
            <w:shd w:val="clear" w:color="auto" w:fill="auto"/>
            <w:vAlign w:val="center"/>
          </w:tcPr>
          <w:p w14:paraId="3680436A" w14:textId="77777777" w:rsidR="00EA57EB" w:rsidRPr="00211C19" w:rsidRDefault="00EA57EB" w:rsidP="00124D58">
            <w:pPr>
              <w:autoSpaceDE w:val="0"/>
              <w:autoSpaceDN w:val="0"/>
              <w:adjustRightInd w:val="0"/>
              <w:spacing w:line="288" w:lineRule="auto"/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 w:rsidRPr="00211C19">
              <w:rPr>
                <w:rFonts w:eastAsia="현대하모니 L" w:cs="Calibri"/>
                <w:color w:val="000000" w:themeColor="dark1"/>
                <w:sz w:val="16"/>
                <w:szCs w:val="16"/>
              </w:rPr>
              <w:t>Timer_ReOvrCurr</w:t>
            </w:r>
          </w:p>
        </w:tc>
        <w:tc>
          <w:tcPr>
            <w:tcW w:w="3385" w:type="pct"/>
            <w:shd w:val="clear" w:color="auto" w:fill="auto"/>
            <w:vAlign w:val="center"/>
          </w:tcPr>
          <w:p w14:paraId="71A70ED9" w14:textId="77777777" w:rsidR="00EA57EB" w:rsidRPr="00211C19" w:rsidRDefault="00EA57EB" w:rsidP="00124D58">
            <w:pPr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 w:rsidRPr="00211C19">
              <w:rPr>
                <w:rFonts w:eastAsia="현대하모니 L" w:cs="Calibri"/>
                <w:color w:val="000000" w:themeColor="dark1"/>
                <w:sz w:val="16"/>
                <w:szCs w:val="16"/>
              </w:rPr>
              <w:t>Timer for Re Detecting Over Current</w:t>
            </w:r>
          </w:p>
        </w:tc>
      </w:tr>
      <w:tr w:rsidR="00EA57EB" w:rsidRPr="00211C19" w14:paraId="1083A307" w14:textId="77777777" w:rsidTr="00EA57EB">
        <w:tc>
          <w:tcPr>
            <w:tcW w:w="462" w:type="pct"/>
            <w:shd w:val="clear" w:color="auto" w:fill="auto"/>
            <w:vAlign w:val="center"/>
          </w:tcPr>
          <w:p w14:paraId="3F31A177" w14:textId="77777777" w:rsidR="00EA57EB" w:rsidRPr="00211C19" w:rsidRDefault="00EA57EB" w:rsidP="00124D58">
            <w:pPr>
              <w:jc w:val="center"/>
              <w:rPr>
                <w:rFonts w:eastAsia="현대하모니 L" w:cs="Calibri"/>
                <w:sz w:val="16"/>
              </w:rPr>
            </w:pPr>
            <w:r w:rsidRPr="00211C19">
              <w:rPr>
                <w:rFonts w:eastAsia="현대하모니 L" w:cs="Calibri"/>
                <w:sz w:val="16"/>
              </w:rPr>
              <w:t>Output</w:t>
            </w:r>
          </w:p>
        </w:tc>
        <w:tc>
          <w:tcPr>
            <w:tcW w:w="1154" w:type="pct"/>
            <w:shd w:val="clear" w:color="auto" w:fill="auto"/>
            <w:vAlign w:val="center"/>
          </w:tcPr>
          <w:p w14:paraId="6E0C17E9" w14:textId="77777777" w:rsidR="00EA57EB" w:rsidRPr="00211C19" w:rsidRDefault="00EA57EB" w:rsidP="00124D58">
            <w:pPr>
              <w:pStyle w:val="aff7"/>
              <w:rPr>
                <w:rFonts w:ascii="Calibri" w:eastAsia="현대하모니 L" w:hAnsi="Calibri" w:cs="Calibri"/>
                <w:color w:val="000000" w:themeColor="dark1"/>
                <w:sz w:val="16"/>
                <w:szCs w:val="16"/>
              </w:rPr>
            </w:pPr>
            <w:r w:rsidRPr="00D248AB">
              <w:rPr>
                <w:rFonts w:ascii="Calibri" w:eastAsia="현대하모니 L" w:hAnsi="Calibri" w:cs="Calibri"/>
                <w:color w:val="000000" w:themeColor="dark1"/>
                <w:sz w:val="16"/>
                <w:szCs w:val="16"/>
              </w:rPr>
              <w:t>Output_OPT_b_CurrentFault</w:t>
            </w:r>
          </w:p>
        </w:tc>
        <w:tc>
          <w:tcPr>
            <w:tcW w:w="3385" w:type="pct"/>
            <w:shd w:val="clear" w:color="auto" w:fill="auto"/>
            <w:vAlign w:val="center"/>
          </w:tcPr>
          <w:p w14:paraId="60FE42FF" w14:textId="77777777" w:rsidR="00EA57EB" w:rsidRPr="00211C19" w:rsidRDefault="00EA57EB" w:rsidP="00124D58">
            <w:pPr>
              <w:pStyle w:val="aff7"/>
              <w:rPr>
                <w:rFonts w:ascii="Calibri" w:eastAsia="현대하모니 L" w:hAnsi="Calibri" w:cs="Calibri"/>
                <w:color w:val="000000" w:themeColor="dark1"/>
                <w:sz w:val="16"/>
                <w:szCs w:val="16"/>
              </w:rPr>
            </w:pPr>
            <w:r w:rsidRPr="00211C19">
              <w:rPr>
                <w:rFonts w:ascii="Calibri" w:eastAsia="현대하모니 L" w:hAnsi="Calibri" w:cs="Calibri"/>
                <w:color w:val="000000" w:themeColor="dark1"/>
                <w:sz w:val="16"/>
                <w:szCs w:val="16"/>
              </w:rPr>
              <w:t>Current Fault Confirm Status</w:t>
            </w:r>
          </w:p>
          <w:p w14:paraId="155D2C7F" w14:textId="77777777" w:rsidR="00EA57EB" w:rsidRPr="00211C19" w:rsidRDefault="00EA57EB" w:rsidP="00124D58">
            <w:pPr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 w:rsidRPr="00211C19">
              <w:rPr>
                <w:rFonts w:eastAsia="현대하모니 L" w:cs="Calibri"/>
                <w:color w:val="000000" w:themeColor="dark1"/>
                <w:sz w:val="16"/>
                <w:szCs w:val="16"/>
              </w:rPr>
              <w:t>- Off: Not Fault</w:t>
            </w:r>
          </w:p>
          <w:p w14:paraId="3280C148" w14:textId="77777777" w:rsidR="00EA57EB" w:rsidRPr="00211C19" w:rsidRDefault="00EA57EB" w:rsidP="00124D58">
            <w:pPr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 w:rsidRPr="00211C19">
              <w:rPr>
                <w:rFonts w:eastAsia="현대하모니 L" w:cs="Calibri"/>
                <w:color w:val="000000" w:themeColor="dark1"/>
                <w:sz w:val="16"/>
                <w:szCs w:val="16"/>
              </w:rPr>
              <w:t>- On : Fault</w:t>
            </w:r>
          </w:p>
        </w:tc>
      </w:tr>
    </w:tbl>
    <w:p w14:paraId="2511FC0A" w14:textId="3A1BB916" w:rsidR="0029564B" w:rsidRPr="00211C19" w:rsidRDefault="0029564B" w:rsidP="0029564B">
      <w:pPr>
        <w:pStyle w:val="affc"/>
        <w:rPr>
          <w:rFonts w:eastAsia="현대하모니 L" w:cs="Calibri"/>
        </w:rPr>
      </w:pPr>
      <w:bookmarkStart w:id="87" w:name="_Toc96604508"/>
      <w:r w:rsidRPr="00211C19">
        <w:rPr>
          <w:rFonts w:eastAsia="현대하모니 L" w:cs="Calibri"/>
        </w:rPr>
        <w:t xml:space="preserve">Table </w:t>
      </w:r>
      <w:r w:rsidRPr="00211C19">
        <w:rPr>
          <w:rFonts w:eastAsia="현대하모니 L" w:cs="Calibri"/>
        </w:rPr>
        <w:fldChar w:fldCharType="begin"/>
      </w:r>
      <w:r w:rsidRPr="00211C19">
        <w:rPr>
          <w:rFonts w:eastAsia="현대하모니 L" w:cs="Calibri"/>
        </w:rPr>
        <w:instrText xml:space="preserve"> SEQ Table \* ARABIC </w:instrText>
      </w:r>
      <w:r w:rsidRPr="00211C19">
        <w:rPr>
          <w:rFonts w:eastAsia="현대하모니 L" w:cs="Calibri"/>
        </w:rPr>
        <w:fldChar w:fldCharType="separate"/>
      </w:r>
      <w:r w:rsidR="006F533A">
        <w:rPr>
          <w:rFonts w:eastAsia="현대하모니 L" w:cs="Calibri"/>
          <w:noProof/>
        </w:rPr>
        <w:t>28</w:t>
      </w:r>
      <w:r w:rsidRPr="00211C19">
        <w:rPr>
          <w:rFonts w:eastAsia="현대하모니 L" w:cs="Calibri"/>
        </w:rPr>
        <w:fldChar w:fldCharType="end"/>
      </w:r>
      <w:r w:rsidRPr="00211C19">
        <w:rPr>
          <w:rFonts w:eastAsia="현대하모니 L" w:cs="Calibri"/>
        </w:rPr>
        <w:t xml:space="preserve">.Over Current </w:t>
      </w:r>
      <w:r w:rsidR="005E7F8C">
        <w:rPr>
          <w:rFonts w:eastAsia="현대하모니 L" w:cs="Calibri"/>
        </w:rPr>
        <w:t>Detecting Control Function</w:t>
      </w:r>
      <w:r w:rsidRPr="00211C19">
        <w:rPr>
          <w:rFonts w:eastAsia="현대하모니 L" w:cs="Calibri"/>
        </w:rPr>
        <w:t xml:space="preserve"> In/Out List</w:t>
      </w:r>
      <w:bookmarkEnd w:id="87"/>
    </w:p>
    <w:p w14:paraId="3DFEE3D3" w14:textId="77777777" w:rsidR="0029564B" w:rsidRPr="00211C19" w:rsidRDefault="0029564B" w:rsidP="0029564B">
      <w:pPr>
        <w:rPr>
          <w:rFonts w:eastAsia="현대하모니 L" w:cs="Calibri"/>
        </w:rPr>
      </w:pPr>
    </w:p>
    <w:p w14:paraId="7676E779" w14:textId="77777777" w:rsidR="0029564B" w:rsidRDefault="0029564B" w:rsidP="0029564B">
      <w:pPr>
        <w:pStyle w:val="51"/>
      </w:pPr>
      <w:r w:rsidRPr="00211C19">
        <w:t xml:space="preserve">Over Current </w:t>
      </w:r>
      <w:r w:rsidR="005E7F8C">
        <w:t>Detecting Control Function</w:t>
      </w:r>
      <w:r w:rsidRPr="00211C19">
        <w:t xml:space="preserve"> Description</w:t>
      </w:r>
    </w:p>
    <w:p w14:paraId="4A9AF448" w14:textId="77777777" w:rsidR="0029564B" w:rsidRPr="00997B6F" w:rsidRDefault="0029564B" w:rsidP="0029564B"/>
    <w:p w14:paraId="359A5A94" w14:textId="77777777" w:rsidR="0029564B" w:rsidRPr="00B35557" w:rsidRDefault="0029564B" w:rsidP="00116D94">
      <w:pPr>
        <w:pStyle w:val="a1"/>
        <w:numPr>
          <w:ilvl w:val="0"/>
          <w:numId w:val="23"/>
        </w:numPr>
        <w:rPr>
          <w:rFonts w:eastAsia="현대하모니 L" w:cs="Calibri"/>
          <w:sz w:val="20"/>
          <w:szCs w:val="20"/>
          <w:lang w:val="en-GB"/>
        </w:rPr>
      </w:pPr>
      <w:r w:rsidRPr="007967FF">
        <w:rPr>
          <w:rFonts w:eastAsia="현대하모니 L" w:cs="Calibri" w:hint="eastAsia"/>
          <w:sz w:val="20"/>
        </w:rPr>
        <w:t>WPC Mode</w:t>
      </w:r>
      <w:r w:rsidRPr="00B35557">
        <w:rPr>
          <w:rFonts w:eastAsia="현대하모니 L" w:cs="Calibri"/>
          <w:sz w:val="20"/>
          <w:szCs w:val="20"/>
          <w:lang w:val="en-GB"/>
        </w:rPr>
        <w:t>상태에서</w:t>
      </w:r>
      <w:r>
        <w:rPr>
          <w:rFonts w:eastAsia="현대하모니 L" w:cs="Calibri" w:hint="eastAsia"/>
          <w:sz w:val="20"/>
          <w:szCs w:val="20"/>
          <w:lang w:val="en-GB"/>
        </w:rPr>
        <w:t xml:space="preserve"> </w:t>
      </w:r>
      <w:r w:rsidRPr="00B35557">
        <w:rPr>
          <w:rFonts w:eastAsia="현대하모니 L" w:cs="Calibri"/>
          <w:sz w:val="20"/>
          <w:szCs w:val="20"/>
          <w:lang w:val="en-GB"/>
        </w:rPr>
        <w:t>전류가</w:t>
      </w:r>
      <w:r>
        <w:rPr>
          <w:rFonts w:eastAsia="현대하모니 L" w:cs="Calibri"/>
          <w:sz w:val="20"/>
          <w:szCs w:val="20"/>
          <w:lang w:val="en-GB"/>
        </w:rPr>
        <w:t xml:space="preserve"> 4</w:t>
      </w:r>
      <w:r w:rsidR="007D7D2A">
        <w:rPr>
          <w:rFonts w:eastAsia="현대하모니 L" w:cs="Calibri" w:hint="eastAsia"/>
          <w:sz w:val="20"/>
          <w:szCs w:val="20"/>
          <w:lang w:val="en-GB"/>
        </w:rPr>
        <w:t>5</w:t>
      </w:r>
      <w:r>
        <w:rPr>
          <w:rFonts w:eastAsia="현대하모니 L" w:cs="Calibri" w:hint="eastAsia"/>
          <w:sz w:val="20"/>
          <w:szCs w:val="20"/>
          <w:lang w:val="en-GB"/>
        </w:rPr>
        <w:t>00m</w:t>
      </w:r>
      <w:r w:rsidRPr="00B35557">
        <w:rPr>
          <w:rFonts w:eastAsia="현대하모니 L" w:cs="Calibri"/>
          <w:sz w:val="20"/>
          <w:szCs w:val="20"/>
          <w:lang w:val="en-GB"/>
        </w:rPr>
        <w:t xml:space="preserve">A </w:t>
      </w:r>
      <w:r>
        <w:rPr>
          <w:rFonts w:eastAsia="현대하모니 L" w:cs="Calibri"/>
          <w:sz w:val="20"/>
          <w:szCs w:val="20"/>
          <w:lang w:val="en-GB"/>
        </w:rPr>
        <w:t>이상</w:t>
      </w:r>
      <w:r>
        <w:rPr>
          <w:rFonts w:eastAsia="현대하모니 L" w:cs="Calibri" w:hint="eastAsia"/>
          <w:sz w:val="20"/>
          <w:szCs w:val="20"/>
          <w:lang w:val="en-GB"/>
        </w:rPr>
        <w:t xml:space="preserve">, </w:t>
      </w:r>
      <w:r w:rsidRPr="00B35557">
        <w:rPr>
          <w:rFonts w:eastAsia="현대하모니 L" w:cs="Calibri"/>
          <w:sz w:val="20"/>
          <w:szCs w:val="20"/>
          <w:lang w:val="en-GB"/>
        </w:rPr>
        <w:t>150ms</w:t>
      </w:r>
      <w:r w:rsidRPr="00B35557">
        <w:rPr>
          <w:rFonts w:eastAsia="현대하모니 L" w:cs="Calibri"/>
          <w:sz w:val="20"/>
          <w:szCs w:val="20"/>
          <w:lang w:val="en-GB"/>
        </w:rPr>
        <w:t>동안</w:t>
      </w:r>
      <w:r w:rsidRPr="00B35557">
        <w:rPr>
          <w:rFonts w:eastAsia="현대하모니 L" w:cs="Calibri"/>
          <w:sz w:val="20"/>
          <w:szCs w:val="20"/>
          <w:lang w:val="en-GB"/>
        </w:rPr>
        <w:t xml:space="preserve"> </w:t>
      </w:r>
      <w:r>
        <w:rPr>
          <w:rFonts w:eastAsia="현대하모니 L" w:cs="Calibri" w:hint="eastAsia"/>
          <w:sz w:val="20"/>
          <w:szCs w:val="20"/>
          <w:lang w:val="en-GB"/>
        </w:rPr>
        <w:t>감지된</w:t>
      </w:r>
      <w:r w:rsidRPr="00B35557">
        <w:rPr>
          <w:rFonts w:eastAsia="현대하모니 L" w:cs="Calibri"/>
          <w:sz w:val="20"/>
          <w:szCs w:val="20"/>
          <w:lang w:val="en-GB"/>
        </w:rPr>
        <w:t xml:space="preserve"> </w:t>
      </w:r>
      <w:r w:rsidRPr="00B35557">
        <w:rPr>
          <w:rFonts w:eastAsia="현대하모니 L" w:cs="Calibri"/>
          <w:sz w:val="20"/>
          <w:szCs w:val="20"/>
          <w:lang w:val="en-GB"/>
        </w:rPr>
        <w:t>경우</w:t>
      </w:r>
      <w:r>
        <w:rPr>
          <w:rFonts w:eastAsia="현대하모니 L" w:cs="Calibri" w:hint="eastAsia"/>
          <w:sz w:val="20"/>
          <w:szCs w:val="20"/>
          <w:lang w:val="en-GB"/>
        </w:rPr>
        <w:t>,</w:t>
      </w:r>
      <w:r w:rsidRPr="00B35557">
        <w:rPr>
          <w:rFonts w:eastAsia="현대하모니 L" w:cs="Calibri"/>
          <w:sz w:val="20"/>
          <w:szCs w:val="20"/>
          <w:lang w:val="en-GB"/>
        </w:rPr>
        <w:t xml:space="preserve"> </w:t>
      </w:r>
      <w:r w:rsidRPr="00B35557">
        <w:rPr>
          <w:rFonts w:eastAsia="현대하모니 L" w:cs="Calibri"/>
          <w:sz w:val="20"/>
          <w:szCs w:val="20"/>
          <w:lang w:val="en-GB"/>
        </w:rPr>
        <w:t>과전류</w:t>
      </w:r>
      <w:r w:rsidRPr="00B35557">
        <w:rPr>
          <w:rFonts w:eastAsia="현대하모니 L" w:cs="Calibri"/>
          <w:sz w:val="20"/>
          <w:szCs w:val="20"/>
          <w:lang w:val="en-GB"/>
        </w:rPr>
        <w:t xml:space="preserve"> </w:t>
      </w:r>
      <w:r w:rsidRPr="00B35557">
        <w:rPr>
          <w:rFonts w:eastAsia="현대하모니 L" w:cs="Calibri"/>
          <w:sz w:val="20"/>
          <w:szCs w:val="20"/>
          <w:lang w:val="en-GB"/>
        </w:rPr>
        <w:t>상태로</w:t>
      </w:r>
      <w:r w:rsidRPr="00B35557">
        <w:rPr>
          <w:rFonts w:eastAsia="현대하모니 L" w:cs="Calibri"/>
          <w:sz w:val="20"/>
          <w:szCs w:val="20"/>
          <w:lang w:val="en-GB"/>
        </w:rPr>
        <w:t xml:space="preserve"> </w:t>
      </w:r>
      <w:r w:rsidRPr="00B35557">
        <w:rPr>
          <w:rFonts w:eastAsia="현대하모니 L" w:cs="Calibri"/>
          <w:sz w:val="20"/>
          <w:szCs w:val="20"/>
          <w:lang w:val="en-GB"/>
        </w:rPr>
        <w:t>판단하여</w:t>
      </w:r>
      <w:r w:rsidRPr="00B35557">
        <w:rPr>
          <w:rFonts w:eastAsia="현대하모니 L" w:cs="Calibri"/>
          <w:sz w:val="20"/>
          <w:szCs w:val="20"/>
          <w:lang w:val="en-GB"/>
        </w:rPr>
        <w:t xml:space="preserve"> </w:t>
      </w:r>
      <w:r w:rsidRPr="00B35557">
        <w:rPr>
          <w:rFonts w:eastAsia="현대하모니 L" w:cs="Calibri"/>
          <w:sz w:val="20"/>
          <w:szCs w:val="20"/>
          <w:lang w:val="en-GB"/>
        </w:rPr>
        <w:t>즉시</w:t>
      </w:r>
      <w:r w:rsidRPr="00B35557">
        <w:rPr>
          <w:rFonts w:eastAsia="현대하모니 L" w:cs="Calibri"/>
          <w:sz w:val="20"/>
          <w:szCs w:val="20"/>
          <w:lang w:val="en-GB"/>
        </w:rPr>
        <w:t xml:space="preserve"> </w:t>
      </w:r>
      <w:r w:rsidRPr="00B35557">
        <w:rPr>
          <w:rFonts w:eastAsia="현대하모니 L" w:cs="Calibri"/>
          <w:sz w:val="20"/>
          <w:szCs w:val="20"/>
          <w:lang w:val="en-GB"/>
        </w:rPr>
        <w:t>충전을</w:t>
      </w:r>
      <w:r w:rsidRPr="00B35557">
        <w:rPr>
          <w:rFonts w:eastAsia="현대하모니 L" w:cs="Calibri"/>
          <w:sz w:val="20"/>
          <w:szCs w:val="20"/>
          <w:lang w:val="en-GB"/>
        </w:rPr>
        <w:t xml:space="preserve"> </w:t>
      </w:r>
      <w:r>
        <w:rPr>
          <w:rFonts w:eastAsia="현대하모니 L" w:cs="Calibri"/>
          <w:sz w:val="20"/>
          <w:szCs w:val="20"/>
          <w:lang w:val="en-GB"/>
        </w:rPr>
        <w:t>중단</w:t>
      </w:r>
      <w:r>
        <w:rPr>
          <w:rFonts w:eastAsia="현대하모니 L" w:cs="Calibri" w:hint="eastAsia"/>
          <w:sz w:val="20"/>
          <w:szCs w:val="20"/>
          <w:lang w:val="en-GB"/>
        </w:rPr>
        <w:t>해야</w:t>
      </w:r>
      <w:r>
        <w:rPr>
          <w:rFonts w:eastAsia="현대하모니 L" w:cs="Calibri" w:hint="eastAsia"/>
          <w:sz w:val="20"/>
          <w:szCs w:val="20"/>
          <w:lang w:val="en-GB"/>
        </w:rPr>
        <w:t xml:space="preserve"> </w:t>
      </w:r>
      <w:r>
        <w:rPr>
          <w:rFonts w:eastAsia="현대하모니 L" w:cs="Calibri" w:hint="eastAsia"/>
          <w:sz w:val="20"/>
          <w:szCs w:val="20"/>
          <w:lang w:val="en-GB"/>
        </w:rPr>
        <w:t>한다</w:t>
      </w:r>
      <w:r w:rsidRPr="00B35557">
        <w:rPr>
          <w:rFonts w:eastAsia="현대하모니 L" w:cs="Calibri"/>
          <w:sz w:val="20"/>
          <w:szCs w:val="20"/>
          <w:lang w:val="en-GB"/>
        </w:rPr>
        <w:t>.</w:t>
      </w:r>
    </w:p>
    <w:p w14:paraId="7D91B33B" w14:textId="77777777" w:rsidR="0029564B" w:rsidRDefault="0029564B" w:rsidP="00116D94">
      <w:pPr>
        <w:pStyle w:val="a1"/>
        <w:numPr>
          <w:ilvl w:val="0"/>
          <w:numId w:val="23"/>
        </w:numPr>
        <w:rPr>
          <w:rFonts w:eastAsia="현대하모니 L" w:cs="Calibri"/>
          <w:sz w:val="20"/>
          <w:szCs w:val="20"/>
          <w:lang w:val="en-GB"/>
        </w:rPr>
      </w:pPr>
      <w:r w:rsidRPr="00B35557">
        <w:rPr>
          <w:rFonts w:eastAsia="현대하모니 L" w:cs="Calibri"/>
          <w:sz w:val="20"/>
          <w:szCs w:val="20"/>
          <w:lang w:val="en-GB"/>
        </w:rPr>
        <w:t>과전류</w:t>
      </w:r>
      <w:r w:rsidRPr="00B35557">
        <w:rPr>
          <w:rFonts w:eastAsia="현대하모니 L" w:cs="Calibri"/>
          <w:sz w:val="20"/>
          <w:szCs w:val="20"/>
          <w:lang w:val="en-GB"/>
        </w:rPr>
        <w:t xml:space="preserve"> </w:t>
      </w:r>
      <w:r>
        <w:rPr>
          <w:rFonts w:eastAsia="현대하모니 L" w:cs="Calibri"/>
          <w:sz w:val="20"/>
          <w:szCs w:val="20"/>
          <w:lang w:val="en-GB"/>
        </w:rPr>
        <w:t>상태</w:t>
      </w:r>
      <w:r>
        <w:rPr>
          <w:rFonts w:eastAsia="현대하모니 L" w:cs="Calibri" w:hint="eastAsia"/>
          <w:sz w:val="20"/>
          <w:szCs w:val="20"/>
          <w:lang w:val="en-GB"/>
        </w:rPr>
        <w:t>는</w:t>
      </w:r>
      <w:r w:rsidRPr="00B35557">
        <w:rPr>
          <w:rFonts w:eastAsia="현대하모니 L" w:cs="Calibri"/>
          <w:sz w:val="20"/>
          <w:szCs w:val="20"/>
          <w:lang w:val="en-GB"/>
        </w:rPr>
        <w:t xml:space="preserve"> 5</w:t>
      </w:r>
      <w:r w:rsidRPr="00B35557">
        <w:rPr>
          <w:rFonts w:eastAsia="현대하모니 L" w:cs="Calibri"/>
          <w:sz w:val="20"/>
          <w:szCs w:val="20"/>
          <w:lang w:val="en-GB"/>
        </w:rPr>
        <w:t>초</w:t>
      </w:r>
      <w:r w:rsidRPr="00B35557">
        <w:rPr>
          <w:rFonts w:eastAsia="현대하모니 L" w:cs="Calibri"/>
          <w:sz w:val="20"/>
          <w:szCs w:val="20"/>
          <w:lang w:val="en-GB"/>
        </w:rPr>
        <w:t xml:space="preserve"> </w:t>
      </w:r>
      <w:r w:rsidRPr="004A1A82">
        <w:rPr>
          <w:rFonts w:eastAsia="현대하모니 L" w:cs="Calibri" w:hint="eastAsia"/>
          <w:sz w:val="20"/>
        </w:rPr>
        <w:t>유지</w:t>
      </w:r>
      <w:r w:rsidRPr="004A1A82">
        <w:rPr>
          <w:rFonts w:eastAsia="현대하모니 L" w:cs="Calibri" w:hint="eastAsia"/>
          <w:sz w:val="20"/>
        </w:rPr>
        <w:t xml:space="preserve"> </w:t>
      </w:r>
      <w:r w:rsidRPr="004A1A82">
        <w:rPr>
          <w:rFonts w:eastAsia="현대하모니 L" w:cs="Calibri" w:hint="eastAsia"/>
          <w:sz w:val="20"/>
        </w:rPr>
        <w:t>후</w:t>
      </w:r>
      <w:r w:rsidRPr="004A1A82">
        <w:rPr>
          <w:rFonts w:eastAsia="현대하모니 L" w:cs="Calibri" w:hint="eastAsia"/>
          <w:sz w:val="20"/>
        </w:rPr>
        <w:t>,</w:t>
      </w:r>
      <w:r>
        <w:rPr>
          <w:rFonts w:eastAsia="현대하모니 L" w:cs="Calibri" w:hint="eastAsia"/>
          <w:sz w:val="20"/>
        </w:rPr>
        <w:t xml:space="preserve"> </w:t>
      </w:r>
      <w:r w:rsidRPr="004A1A82">
        <w:rPr>
          <w:rFonts w:eastAsia="현대하모니 L" w:cs="Calibri" w:hint="eastAsia"/>
          <w:sz w:val="20"/>
        </w:rPr>
        <w:t>해제</w:t>
      </w:r>
      <w:r>
        <w:rPr>
          <w:rFonts w:eastAsia="현대하모니 L" w:cs="Calibri" w:hint="eastAsia"/>
          <w:sz w:val="20"/>
        </w:rPr>
        <w:t>되</w:t>
      </w:r>
      <w:r w:rsidRPr="004A1A82">
        <w:rPr>
          <w:rFonts w:eastAsia="현대하모니 L" w:cs="Calibri" w:hint="eastAsia"/>
          <w:sz w:val="20"/>
        </w:rPr>
        <w:t>고</w:t>
      </w:r>
      <w:r w:rsidRPr="004A1A82">
        <w:rPr>
          <w:rFonts w:eastAsia="현대하모니 L" w:cs="Calibri" w:hint="eastAsia"/>
          <w:sz w:val="20"/>
        </w:rPr>
        <w:t xml:space="preserve"> </w:t>
      </w:r>
      <w:r w:rsidRPr="004A1A82">
        <w:rPr>
          <w:rFonts w:eastAsia="현대하모니 L" w:cs="Calibri" w:hint="eastAsia"/>
          <w:sz w:val="20"/>
        </w:rPr>
        <w:t>다시</w:t>
      </w:r>
      <w:r w:rsidRPr="004A1A82">
        <w:rPr>
          <w:rFonts w:eastAsia="현대하모니 L" w:cs="Calibri" w:hint="eastAsia"/>
          <w:sz w:val="20"/>
        </w:rPr>
        <w:t xml:space="preserve"> </w:t>
      </w:r>
      <w:r w:rsidRPr="004A1A82">
        <w:rPr>
          <w:rFonts w:eastAsia="현대하모니 L" w:cs="Calibri" w:hint="eastAsia"/>
          <w:sz w:val="20"/>
        </w:rPr>
        <w:t>모니터링을</w:t>
      </w:r>
      <w:r w:rsidRPr="004A1A82">
        <w:rPr>
          <w:rFonts w:eastAsia="현대하모니 L" w:cs="Calibri" w:hint="eastAsia"/>
          <w:sz w:val="20"/>
        </w:rPr>
        <w:t xml:space="preserve"> </w:t>
      </w:r>
      <w:r w:rsidRPr="004A1A82">
        <w:rPr>
          <w:rFonts w:eastAsia="현대하모니 L" w:cs="Calibri" w:hint="eastAsia"/>
          <w:sz w:val="20"/>
        </w:rPr>
        <w:t>실시</w:t>
      </w:r>
      <w:r>
        <w:rPr>
          <w:rFonts w:eastAsia="현대하모니 L" w:cs="Calibri" w:hint="eastAsia"/>
          <w:sz w:val="20"/>
        </w:rPr>
        <w:t>해야</w:t>
      </w:r>
      <w:r>
        <w:rPr>
          <w:rFonts w:eastAsia="현대하모니 L" w:cs="Calibri" w:hint="eastAsia"/>
          <w:sz w:val="20"/>
        </w:rPr>
        <w:t xml:space="preserve"> </w:t>
      </w:r>
      <w:r>
        <w:rPr>
          <w:rFonts w:eastAsia="현대하모니 L" w:cs="Calibri" w:hint="eastAsia"/>
          <w:sz w:val="20"/>
        </w:rPr>
        <w:t>하며</w:t>
      </w:r>
      <w:r>
        <w:rPr>
          <w:rFonts w:ascii="바탕" w:eastAsia="바탕" w:hAnsi="바탕" w:cs="바탕" w:hint="eastAsia"/>
          <w:sz w:val="20"/>
        </w:rPr>
        <w:t xml:space="preserve"> </w:t>
      </w:r>
      <w:r w:rsidRPr="00500CAD">
        <w:rPr>
          <w:rFonts w:eastAsia="현대하모니 L" w:cs="Calibri" w:hint="eastAsia"/>
          <w:sz w:val="20"/>
        </w:rPr>
        <w:t>연속</w:t>
      </w:r>
      <w:r w:rsidRPr="00500CAD">
        <w:rPr>
          <w:rFonts w:eastAsia="현대하모니 L" w:cs="Calibri" w:hint="eastAsia"/>
          <w:sz w:val="20"/>
        </w:rPr>
        <w:t xml:space="preserve"> </w:t>
      </w:r>
      <w:r w:rsidRPr="00500CAD">
        <w:rPr>
          <w:rFonts w:eastAsia="현대하모니 L" w:cs="Calibri"/>
          <w:sz w:val="20"/>
        </w:rPr>
        <w:t>10</w:t>
      </w:r>
      <w:r w:rsidRPr="00500CAD">
        <w:rPr>
          <w:rFonts w:eastAsia="현대하모니 L" w:cs="Calibri"/>
          <w:sz w:val="20"/>
        </w:rPr>
        <w:t>회</w:t>
      </w:r>
      <w:r w:rsidRPr="00500CAD">
        <w:rPr>
          <w:rFonts w:eastAsia="현대하모니 L" w:cs="Calibri"/>
          <w:sz w:val="20"/>
        </w:rPr>
        <w:t xml:space="preserve"> </w:t>
      </w:r>
      <w:r w:rsidRPr="00B35557">
        <w:rPr>
          <w:rFonts w:eastAsia="현대하모니 L" w:cs="Calibri"/>
          <w:sz w:val="20"/>
          <w:szCs w:val="20"/>
          <w:lang w:val="en-GB"/>
        </w:rPr>
        <w:t>과전류</w:t>
      </w:r>
      <w:r w:rsidRPr="00B35557">
        <w:rPr>
          <w:rFonts w:eastAsia="현대하모니 L" w:cs="Calibri"/>
          <w:sz w:val="20"/>
          <w:szCs w:val="20"/>
          <w:lang w:val="en-GB"/>
        </w:rPr>
        <w:t xml:space="preserve"> </w:t>
      </w:r>
      <w:r w:rsidRPr="00B35557">
        <w:rPr>
          <w:rFonts w:eastAsia="현대하모니 L" w:cs="Calibri"/>
          <w:sz w:val="20"/>
          <w:szCs w:val="20"/>
          <w:lang w:val="en-GB"/>
        </w:rPr>
        <w:t>시</w:t>
      </w:r>
      <w:r>
        <w:rPr>
          <w:rFonts w:eastAsia="현대하모니 L" w:cs="Calibri" w:hint="eastAsia"/>
          <w:sz w:val="20"/>
          <w:szCs w:val="20"/>
          <w:lang w:val="en-GB"/>
        </w:rPr>
        <w:t>,</w:t>
      </w:r>
      <w:r w:rsidRPr="00B35557">
        <w:rPr>
          <w:rFonts w:eastAsia="현대하모니 L" w:cs="Calibri"/>
          <w:sz w:val="20"/>
          <w:szCs w:val="20"/>
          <w:lang w:val="en-GB"/>
        </w:rPr>
        <w:t xml:space="preserve"> </w:t>
      </w:r>
      <w:r w:rsidRPr="00B35557">
        <w:rPr>
          <w:rFonts w:eastAsia="현대하모니 L" w:cs="Calibri"/>
          <w:sz w:val="20"/>
          <w:szCs w:val="20"/>
          <w:lang w:val="en-GB"/>
        </w:rPr>
        <w:t>충전을</w:t>
      </w:r>
      <w:r w:rsidRPr="00B35557">
        <w:rPr>
          <w:rFonts w:eastAsia="현대하모니 L" w:cs="Calibri"/>
          <w:sz w:val="20"/>
          <w:szCs w:val="20"/>
          <w:lang w:val="en-GB"/>
        </w:rPr>
        <w:t xml:space="preserve"> </w:t>
      </w:r>
      <w:r>
        <w:rPr>
          <w:rFonts w:eastAsia="현대하모니 L" w:cs="Calibri"/>
          <w:sz w:val="20"/>
          <w:szCs w:val="20"/>
          <w:lang w:val="en-GB"/>
        </w:rPr>
        <w:t>금지</w:t>
      </w:r>
      <w:r>
        <w:rPr>
          <w:rFonts w:eastAsia="현대하모니 L" w:cs="Calibri" w:hint="eastAsia"/>
          <w:sz w:val="20"/>
          <w:szCs w:val="20"/>
          <w:lang w:val="en-GB"/>
        </w:rPr>
        <w:t>해야</w:t>
      </w:r>
      <w:r>
        <w:rPr>
          <w:rFonts w:eastAsia="현대하모니 L" w:cs="Calibri" w:hint="eastAsia"/>
          <w:sz w:val="20"/>
          <w:szCs w:val="20"/>
          <w:lang w:val="en-GB"/>
        </w:rPr>
        <w:t xml:space="preserve"> </w:t>
      </w:r>
      <w:r>
        <w:rPr>
          <w:rFonts w:eastAsia="현대하모니 L" w:cs="Calibri" w:hint="eastAsia"/>
          <w:sz w:val="20"/>
          <w:szCs w:val="20"/>
          <w:lang w:val="en-GB"/>
        </w:rPr>
        <w:t>한다</w:t>
      </w:r>
      <w:r w:rsidRPr="00B35557">
        <w:rPr>
          <w:rFonts w:eastAsia="현대하모니 L" w:cs="Calibri"/>
          <w:sz w:val="20"/>
          <w:szCs w:val="20"/>
          <w:lang w:val="en-GB"/>
        </w:rPr>
        <w:t xml:space="preserve">. </w:t>
      </w:r>
    </w:p>
    <w:p w14:paraId="5995EBF9" w14:textId="77777777" w:rsidR="0029564B" w:rsidRPr="00FA1417" w:rsidRDefault="0029564B" w:rsidP="00116D94">
      <w:pPr>
        <w:pStyle w:val="a1"/>
        <w:numPr>
          <w:ilvl w:val="0"/>
          <w:numId w:val="23"/>
        </w:numPr>
        <w:rPr>
          <w:rFonts w:eastAsia="현대하모니 L" w:cs="Calibri"/>
          <w:color w:val="000000" w:themeColor="text1"/>
          <w:sz w:val="20"/>
          <w:szCs w:val="20"/>
          <w:lang w:val="en-GB"/>
        </w:rPr>
      </w:pPr>
      <w:r w:rsidRPr="00E0176F">
        <w:rPr>
          <w:rFonts w:eastAsia="현대하모니 L" w:cs="Calibri"/>
          <w:sz w:val="20"/>
        </w:rPr>
        <w:t>충전이</w:t>
      </w:r>
      <w:r w:rsidRPr="00E0176F">
        <w:rPr>
          <w:rFonts w:eastAsia="현대하모니 L" w:cs="Calibri"/>
          <w:sz w:val="20"/>
        </w:rPr>
        <w:t xml:space="preserve"> </w:t>
      </w:r>
      <w:r w:rsidRPr="00E0176F">
        <w:rPr>
          <w:rFonts w:eastAsia="현대하모니 L" w:cs="Calibri"/>
          <w:sz w:val="20"/>
        </w:rPr>
        <w:t>금지된</w:t>
      </w:r>
      <w:r w:rsidRPr="00E0176F">
        <w:rPr>
          <w:rFonts w:eastAsia="현대하모니 L" w:cs="Calibri"/>
          <w:sz w:val="20"/>
        </w:rPr>
        <w:t xml:space="preserve"> </w:t>
      </w:r>
      <w:r w:rsidRPr="00E0176F">
        <w:rPr>
          <w:rFonts w:eastAsia="현대하모니 L" w:cs="Calibri"/>
          <w:sz w:val="20"/>
        </w:rPr>
        <w:t>상태에서는</w:t>
      </w:r>
      <w:r w:rsidRPr="00E0176F">
        <w:rPr>
          <w:rFonts w:eastAsia="현대하모니 L" w:cs="Calibri"/>
          <w:sz w:val="20"/>
        </w:rPr>
        <w:t xml:space="preserve"> </w:t>
      </w:r>
      <w:r w:rsidR="00D248AB">
        <w:rPr>
          <w:rFonts w:eastAsia="현대하모니 L" w:cs="Calibri" w:hint="eastAsia"/>
          <w:sz w:val="20"/>
        </w:rPr>
        <w:t>Input_b</w:t>
      </w:r>
      <w:r w:rsidR="00D870E7">
        <w:rPr>
          <w:rFonts w:eastAsia="현대하모니 L" w:cs="Calibri" w:hint="eastAsia"/>
          <w:sz w:val="20"/>
        </w:rPr>
        <w:t>_</w:t>
      </w:r>
      <w:r w:rsidR="00A35E2A">
        <w:rPr>
          <w:rFonts w:eastAsia="현대하모니 L" w:cs="Calibri" w:hint="eastAsia"/>
          <w:sz w:val="20"/>
        </w:rPr>
        <w:t>ACC</w:t>
      </w:r>
      <w:r w:rsidR="00D870E7">
        <w:rPr>
          <w:rFonts w:eastAsia="현대하모니 L" w:cs="Calibri" w:hint="eastAsia"/>
          <w:sz w:val="20"/>
        </w:rPr>
        <w:t>_IN</w:t>
      </w:r>
      <w:r>
        <w:rPr>
          <w:rFonts w:eastAsia="현대하모니 L" w:cs="Calibri" w:hint="eastAsia"/>
          <w:sz w:val="20"/>
        </w:rPr>
        <w:t>이</w:t>
      </w:r>
      <w:r w:rsidRPr="00E0176F">
        <w:rPr>
          <w:rFonts w:eastAsia="현대하모니 L" w:cs="Calibri"/>
          <w:sz w:val="20"/>
        </w:rPr>
        <w:t xml:space="preserve"> </w:t>
      </w:r>
      <w:r>
        <w:rPr>
          <w:rFonts w:eastAsia="현대하모니 L" w:cs="Calibri" w:hint="eastAsia"/>
          <w:sz w:val="20"/>
        </w:rPr>
        <w:t xml:space="preserve">Off </w:t>
      </w:r>
      <w:r w:rsidRPr="00042639">
        <w:rPr>
          <w:rFonts w:eastAsia="현대하모니 L" w:cs="Calibri"/>
          <w:sz w:val="20"/>
        </w:rPr>
        <w:sym w:font="Wingdings" w:char="F0E0"/>
      </w:r>
      <w:r w:rsidRPr="00E0176F">
        <w:rPr>
          <w:rFonts w:eastAsia="현대하모니 L" w:cs="Calibri"/>
          <w:sz w:val="20"/>
        </w:rPr>
        <w:t xml:space="preserve"> On</w:t>
      </w:r>
      <w:r w:rsidRPr="00983B99">
        <w:rPr>
          <w:rFonts w:eastAsia="현대하모니 L" w:cs="Calibri" w:hint="eastAsia"/>
          <w:sz w:val="20"/>
        </w:rPr>
        <w:t>되어야</w:t>
      </w:r>
      <w:r w:rsidRPr="00E0176F">
        <w:rPr>
          <w:rFonts w:eastAsia="현대하모니 L" w:cs="Calibri"/>
          <w:sz w:val="20"/>
        </w:rPr>
        <w:t xml:space="preserve"> </w:t>
      </w:r>
      <w:r w:rsidRPr="00E0176F">
        <w:rPr>
          <w:rFonts w:eastAsia="현대하모니 L" w:cs="Calibri"/>
          <w:sz w:val="20"/>
        </w:rPr>
        <w:t>충전금지</w:t>
      </w:r>
      <w:r>
        <w:rPr>
          <w:rFonts w:eastAsia="현대하모니 L" w:cs="Calibri" w:hint="eastAsia"/>
          <w:sz w:val="20"/>
        </w:rPr>
        <w:t>가</w:t>
      </w:r>
      <w:r w:rsidRPr="00E0176F">
        <w:rPr>
          <w:rFonts w:eastAsia="현대하모니 L" w:cs="Calibri"/>
          <w:sz w:val="20"/>
        </w:rPr>
        <w:t xml:space="preserve"> </w:t>
      </w:r>
      <w:r w:rsidRPr="00E0176F">
        <w:rPr>
          <w:rFonts w:eastAsia="현대하모니 L" w:cs="Calibri"/>
          <w:sz w:val="20"/>
        </w:rPr>
        <w:t>해제</w:t>
      </w:r>
      <w:r>
        <w:rPr>
          <w:rFonts w:eastAsia="현대하모니 L" w:cs="Calibri"/>
          <w:sz w:val="20"/>
        </w:rPr>
        <w:t>되</w:t>
      </w:r>
      <w:r>
        <w:rPr>
          <w:rFonts w:eastAsia="현대하모니 L" w:cs="Calibri" w:hint="eastAsia"/>
          <w:sz w:val="20"/>
        </w:rPr>
        <w:t>며</w:t>
      </w:r>
      <w:r>
        <w:rPr>
          <w:rFonts w:eastAsia="현대하모니 L" w:cs="Calibri" w:hint="eastAsia"/>
          <w:sz w:val="20"/>
        </w:rPr>
        <w:t xml:space="preserve">, </w:t>
      </w:r>
      <w:r>
        <w:rPr>
          <w:rFonts w:eastAsia="현대하모니 L" w:cs="Calibri" w:hint="eastAsia"/>
          <w:sz w:val="20"/>
        </w:rPr>
        <w:t>다시</w:t>
      </w:r>
      <w:r w:rsidRPr="00983B99">
        <w:rPr>
          <w:rFonts w:eastAsia="현대하모니 L" w:cs="Calibri" w:hint="eastAsia"/>
          <w:sz w:val="20"/>
        </w:rPr>
        <w:t xml:space="preserve"> </w:t>
      </w:r>
      <w:r w:rsidRPr="00294122">
        <w:rPr>
          <w:rFonts w:eastAsia="현대하모니 L" w:cs="Calibri" w:hint="eastAsia"/>
          <w:sz w:val="20"/>
          <w:lang w:val="en-GB"/>
        </w:rPr>
        <w:t>과전류</w:t>
      </w:r>
      <w:r w:rsidRPr="00294122">
        <w:rPr>
          <w:rFonts w:eastAsia="현대하모니 L" w:cs="Calibri" w:hint="eastAsia"/>
          <w:sz w:val="20"/>
          <w:lang w:val="en-GB"/>
        </w:rPr>
        <w:t xml:space="preserve"> </w:t>
      </w:r>
      <w:r w:rsidRPr="00294122">
        <w:rPr>
          <w:rFonts w:eastAsia="현대하모니 L" w:cs="Calibri" w:hint="eastAsia"/>
          <w:sz w:val="20"/>
          <w:lang w:val="en-GB"/>
        </w:rPr>
        <w:t>모니터링을</w:t>
      </w:r>
      <w:r>
        <w:rPr>
          <w:rFonts w:eastAsia="현대하모니 L" w:cs="Calibri" w:hint="eastAsia"/>
          <w:sz w:val="20"/>
          <w:lang w:val="en-GB"/>
        </w:rPr>
        <w:t xml:space="preserve"> </w:t>
      </w:r>
      <w:r w:rsidRPr="00294122">
        <w:rPr>
          <w:rFonts w:eastAsia="현대하모니 L" w:cs="Calibri" w:hint="eastAsia"/>
          <w:sz w:val="20"/>
          <w:lang w:val="en-GB"/>
        </w:rPr>
        <w:t>수행한다</w:t>
      </w:r>
      <w:r w:rsidRPr="00294122">
        <w:rPr>
          <w:rFonts w:eastAsia="현대하모니 L" w:cs="Calibri" w:hint="eastAsia"/>
          <w:sz w:val="20"/>
          <w:lang w:val="en-GB"/>
        </w:rPr>
        <w:t>.</w:t>
      </w:r>
    </w:p>
    <w:p w14:paraId="678A8DF1" w14:textId="77777777" w:rsidR="0029564B" w:rsidRDefault="0029564B" w:rsidP="0029564B">
      <w:pPr>
        <w:rPr>
          <w:rFonts w:eastAsia="현대하모니 L" w:cs="Calibri"/>
          <w:sz w:val="20"/>
          <w:lang w:val="en-GB"/>
        </w:rPr>
      </w:pPr>
      <w:r>
        <w:rPr>
          <w:rFonts w:eastAsia="현대하모니 L" w:cs="Calibri"/>
          <w:sz w:val="20"/>
          <w:lang w:val="en-GB"/>
        </w:rPr>
        <w:br w:type="page"/>
      </w:r>
    </w:p>
    <w:p w14:paraId="49743243" w14:textId="77777777" w:rsidR="0029564B" w:rsidRPr="00211C19" w:rsidRDefault="0029564B" w:rsidP="0029564B">
      <w:pPr>
        <w:pStyle w:val="51"/>
      </w:pPr>
      <w:r w:rsidRPr="00211C19">
        <w:lastRenderedPageBreak/>
        <w:t xml:space="preserve">Over Current </w:t>
      </w:r>
      <w:r w:rsidR="005E7F8C">
        <w:t>Detecting Control Function</w:t>
      </w:r>
      <w:r w:rsidRPr="00211C19">
        <w:t xml:space="preserve"> State Chart</w:t>
      </w:r>
    </w:p>
    <w:p w14:paraId="09B91AC5" w14:textId="77777777" w:rsidR="0029564B" w:rsidRPr="00211C19" w:rsidRDefault="00D248AB" w:rsidP="0029564B">
      <w:pPr>
        <w:pStyle w:val="a1"/>
        <w:keepNext/>
        <w:numPr>
          <w:ilvl w:val="0"/>
          <w:numId w:val="0"/>
        </w:numPr>
        <w:ind w:left="432"/>
        <w:rPr>
          <w:rFonts w:eastAsia="현대하모니 L" w:cs="Calibri"/>
        </w:rPr>
      </w:pPr>
      <w:r w:rsidRPr="00211C19">
        <w:rPr>
          <w:rFonts w:eastAsia="현대하모니 L" w:cs="Calibri"/>
        </w:rPr>
        <w:object w:dxaOrig="13368" w:dyaOrig="9344" w14:anchorId="50F7FF6B">
          <v:shape id="_x0000_i1040" type="#_x0000_t75" style="width:487.7pt;height:344.4pt" o:ole="">
            <v:imagedata r:id="rId40" o:title=""/>
          </v:shape>
          <o:OLEObject Type="Embed" ProgID="VisioViewer.Viewer.1" ShapeID="_x0000_i1040" DrawAspect="Content" ObjectID="_1707217180" r:id="rId41"/>
        </w:object>
      </w:r>
    </w:p>
    <w:p w14:paraId="1D44B6A9" w14:textId="4F0F808B" w:rsidR="0029564B" w:rsidRPr="00211C19" w:rsidRDefault="0029564B" w:rsidP="0029564B">
      <w:pPr>
        <w:pStyle w:val="affc"/>
        <w:rPr>
          <w:rFonts w:eastAsia="현대하모니 L" w:cs="Calibri"/>
        </w:rPr>
      </w:pPr>
      <w:bookmarkStart w:id="88" w:name="_Toc96604427"/>
      <w:r w:rsidRPr="00211C19">
        <w:rPr>
          <w:rFonts w:eastAsia="현대하모니 L" w:cs="Calibri"/>
        </w:rPr>
        <w:t xml:space="preserve">Figure </w:t>
      </w:r>
      <w:r w:rsidRPr="00211C19">
        <w:rPr>
          <w:rFonts w:eastAsia="현대하모니 L" w:cs="Calibri"/>
        </w:rPr>
        <w:fldChar w:fldCharType="begin"/>
      </w:r>
      <w:r w:rsidRPr="00211C19">
        <w:rPr>
          <w:rFonts w:eastAsia="현대하모니 L" w:cs="Calibri"/>
        </w:rPr>
        <w:instrText xml:space="preserve"> SEQ Figure \* ARABIC </w:instrText>
      </w:r>
      <w:r w:rsidRPr="00211C19">
        <w:rPr>
          <w:rFonts w:eastAsia="현대하모니 L" w:cs="Calibri"/>
        </w:rPr>
        <w:fldChar w:fldCharType="separate"/>
      </w:r>
      <w:r w:rsidR="006F533A">
        <w:rPr>
          <w:rFonts w:eastAsia="현대하모니 L" w:cs="Calibri"/>
          <w:noProof/>
        </w:rPr>
        <w:t>16</w:t>
      </w:r>
      <w:r w:rsidRPr="00211C19">
        <w:rPr>
          <w:rFonts w:eastAsia="현대하모니 L" w:cs="Calibri"/>
        </w:rPr>
        <w:fldChar w:fldCharType="end"/>
      </w:r>
      <w:r w:rsidRPr="00211C19">
        <w:rPr>
          <w:rFonts w:eastAsia="현대하모니 L" w:cs="Calibri"/>
        </w:rPr>
        <w:t>.</w:t>
      </w:r>
      <w:r>
        <w:rPr>
          <w:rFonts w:eastAsia="현대하모니 L" w:cs="Calibri" w:hint="eastAsia"/>
        </w:rPr>
        <w:t xml:space="preserve"> </w:t>
      </w:r>
      <w:r w:rsidRPr="00211C19">
        <w:rPr>
          <w:rFonts w:eastAsia="현대하모니 L" w:cs="Calibri"/>
        </w:rPr>
        <w:t xml:space="preserve">Over Current </w:t>
      </w:r>
      <w:r w:rsidR="005E7F8C">
        <w:rPr>
          <w:rFonts w:eastAsia="현대하모니 L" w:cs="Calibri"/>
        </w:rPr>
        <w:t>Detecting Control Function</w:t>
      </w:r>
      <w:r w:rsidRPr="00211C19">
        <w:rPr>
          <w:rFonts w:eastAsia="현대하모니 L" w:cs="Calibri"/>
        </w:rPr>
        <w:t xml:space="preserve"> State Chart</w:t>
      </w:r>
      <w:bookmarkEnd w:id="88"/>
    </w:p>
    <w:p w14:paraId="7020229F" w14:textId="77777777" w:rsidR="0029564B" w:rsidRPr="00211C19" w:rsidRDefault="0029564B" w:rsidP="0029564B">
      <w:pPr>
        <w:spacing w:after="200" w:line="276" w:lineRule="auto"/>
        <w:jc w:val="both"/>
        <w:rPr>
          <w:rFonts w:eastAsia="현대하모니 L" w:cs="Calibri"/>
          <w:b/>
          <w:noProof/>
          <w:sz w:val="20"/>
        </w:rPr>
      </w:pPr>
      <w:r w:rsidRPr="00211C19">
        <w:rPr>
          <w:rFonts w:eastAsia="현대하모니 L" w:cs="Calibri"/>
          <w:noProof/>
        </w:rPr>
        <w:br w:type="page"/>
      </w:r>
    </w:p>
    <w:p w14:paraId="1BDD1491" w14:textId="77777777" w:rsidR="0029564B" w:rsidRDefault="0029564B" w:rsidP="00475D6D">
      <w:pPr>
        <w:pStyle w:val="41"/>
        <w:rPr>
          <w:i/>
        </w:rPr>
      </w:pPr>
      <w:bookmarkStart w:id="89" w:name="_Toc96604379"/>
      <w:r w:rsidRPr="00211C19">
        <w:lastRenderedPageBreak/>
        <w:t xml:space="preserve">Temperature Sensor Error </w:t>
      </w:r>
      <w:r w:rsidR="005E7F8C">
        <w:t>Detecting Control Function</w:t>
      </w:r>
      <w:bookmarkEnd w:id="89"/>
    </w:p>
    <w:p w14:paraId="0B6ABA3F" w14:textId="77777777" w:rsidR="0029564B" w:rsidRPr="00044C44" w:rsidRDefault="0029564B" w:rsidP="0029564B"/>
    <w:p w14:paraId="1877C5E0" w14:textId="77777777" w:rsidR="0029564B" w:rsidRPr="00211C19" w:rsidRDefault="0029564B" w:rsidP="0029564B">
      <w:pPr>
        <w:pStyle w:val="51"/>
      </w:pPr>
      <w:r w:rsidRPr="00211C19">
        <w:t>Parameter</w:t>
      </w:r>
    </w:p>
    <w:tbl>
      <w:tblPr>
        <w:tblW w:w="10490" w:type="dxa"/>
        <w:tblInd w:w="-4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2724"/>
        <w:gridCol w:w="749"/>
        <w:gridCol w:w="7017"/>
      </w:tblGrid>
      <w:tr w:rsidR="0029564B" w:rsidRPr="00211C19" w14:paraId="529DC114" w14:textId="77777777" w:rsidTr="00124D58">
        <w:trPr>
          <w:trHeight w:val="340"/>
        </w:trPr>
        <w:tc>
          <w:tcPr>
            <w:tcW w:w="2724" w:type="dxa"/>
            <w:shd w:val="clear" w:color="auto" w:fill="auto"/>
            <w:vAlign w:val="center"/>
          </w:tcPr>
          <w:p w14:paraId="45EEE4B0" w14:textId="77777777" w:rsidR="0029564B" w:rsidRPr="00211C19" w:rsidRDefault="0029564B" w:rsidP="00124D58">
            <w:pPr>
              <w:jc w:val="center"/>
              <w:rPr>
                <w:rFonts w:eastAsia="현대하모니 L" w:cs="Calibri"/>
                <w:b/>
                <w:bCs/>
                <w:sz w:val="16"/>
              </w:rPr>
            </w:pPr>
            <w:r w:rsidRPr="00211C19">
              <w:rPr>
                <w:rFonts w:eastAsia="현대하모니 L" w:cs="Calibri"/>
                <w:b/>
                <w:bCs/>
                <w:sz w:val="16"/>
              </w:rPr>
              <w:t>Parameter Name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8C80442" w14:textId="77777777" w:rsidR="0029564B" w:rsidRPr="00211C19" w:rsidRDefault="0029564B" w:rsidP="00124D58">
            <w:pPr>
              <w:jc w:val="center"/>
              <w:rPr>
                <w:rFonts w:eastAsia="현대하모니 L" w:cs="Calibri"/>
                <w:b/>
                <w:bCs/>
                <w:sz w:val="16"/>
              </w:rPr>
            </w:pPr>
            <w:r w:rsidRPr="00211C19">
              <w:rPr>
                <w:rFonts w:eastAsia="현대하모니 L" w:cs="Calibri"/>
                <w:b/>
                <w:bCs/>
                <w:sz w:val="16"/>
              </w:rPr>
              <w:t>Value</w:t>
            </w:r>
          </w:p>
        </w:tc>
        <w:tc>
          <w:tcPr>
            <w:tcW w:w="7017" w:type="dxa"/>
            <w:shd w:val="clear" w:color="auto" w:fill="auto"/>
            <w:vAlign w:val="center"/>
          </w:tcPr>
          <w:p w14:paraId="2C584D64" w14:textId="77777777" w:rsidR="0029564B" w:rsidRPr="00211C19" w:rsidRDefault="0029564B" w:rsidP="00124D58">
            <w:pPr>
              <w:jc w:val="center"/>
              <w:rPr>
                <w:rFonts w:eastAsia="현대하모니 L" w:cs="Calibri"/>
                <w:b/>
                <w:bCs/>
                <w:sz w:val="16"/>
              </w:rPr>
            </w:pPr>
            <w:r w:rsidRPr="00211C19">
              <w:rPr>
                <w:rFonts w:eastAsia="현대하모니 L" w:cs="Calibri"/>
                <w:b/>
                <w:bCs/>
                <w:sz w:val="16"/>
              </w:rPr>
              <w:t>Description</w:t>
            </w:r>
          </w:p>
        </w:tc>
      </w:tr>
      <w:tr w:rsidR="0029564B" w:rsidRPr="00211C19" w14:paraId="3646946F" w14:textId="77777777" w:rsidTr="00124D58">
        <w:tc>
          <w:tcPr>
            <w:tcW w:w="2724" w:type="dxa"/>
            <w:shd w:val="clear" w:color="auto" w:fill="auto"/>
            <w:vAlign w:val="center"/>
          </w:tcPr>
          <w:p w14:paraId="09050E9C" w14:textId="77777777" w:rsidR="0029564B" w:rsidRPr="00211C19" w:rsidRDefault="0029564B" w:rsidP="00124D58">
            <w:pPr>
              <w:rPr>
                <w:rFonts w:eastAsia="현대하모니 L" w:cs="Calibri"/>
                <w:sz w:val="16"/>
              </w:rPr>
            </w:pPr>
            <w:r w:rsidRPr="00211C19">
              <w:rPr>
                <w:rFonts w:eastAsia="현대하모니 L" w:cs="Calibri"/>
                <w:color w:val="000000" w:themeColor="text1"/>
                <w:sz w:val="16"/>
                <w:szCs w:val="16"/>
              </w:rPr>
              <w:t>Par_SensorFaultSetTime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20E3131" w14:textId="77777777" w:rsidR="0029564B" w:rsidRPr="00211C19" w:rsidRDefault="0029564B" w:rsidP="00124D58">
            <w:pPr>
              <w:rPr>
                <w:rFonts w:eastAsia="현대하모니 L" w:cs="Calibri"/>
                <w:sz w:val="16"/>
              </w:rPr>
            </w:pPr>
            <w:r>
              <w:rPr>
                <w:rFonts w:eastAsia="현대하모니 L" w:cs="Calibri"/>
                <w:color w:val="000000" w:themeColor="text1"/>
                <w:sz w:val="16"/>
                <w:szCs w:val="16"/>
              </w:rPr>
              <w:t>2000</w:t>
            </w:r>
            <w:r w:rsidRPr="00211C19">
              <w:rPr>
                <w:rFonts w:eastAsia="현대하모니 L" w:cs="Calibri"/>
                <w:color w:val="000000" w:themeColor="text1"/>
                <w:sz w:val="16"/>
                <w:szCs w:val="16"/>
              </w:rPr>
              <w:t>ms</w:t>
            </w:r>
          </w:p>
        </w:tc>
        <w:tc>
          <w:tcPr>
            <w:tcW w:w="7017" w:type="dxa"/>
            <w:shd w:val="clear" w:color="auto" w:fill="auto"/>
            <w:vAlign w:val="center"/>
          </w:tcPr>
          <w:p w14:paraId="1581F953" w14:textId="77777777" w:rsidR="0029564B" w:rsidRPr="00211C19" w:rsidRDefault="0029564B" w:rsidP="00124D58">
            <w:pPr>
              <w:keepNext/>
              <w:rPr>
                <w:rFonts w:eastAsia="현대하모니 L" w:cs="Calibri"/>
                <w:sz w:val="16"/>
              </w:rPr>
            </w:pPr>
            <w:r w:rsidRPr="00211C19">
              <w:rPr>
                <w:rFonts w:eastAsia="현대하모니 L" w:cs="Calibri"/>
                <w:color w:val="000000" w:themeColor="text1"/>
                <w:sz w:val="16"/>
                <w:szCs w:val="16"/>
              </w:rPr>
              <w:t>온도센서</w:t>
            </w:r>
            <w:r w:rsidRPr="00211C19">
              <w:rPr>
                <w:rFonts w:eastAsia="현대하모니 L" w:cs="Calibri"/>
                <w:color w:val="000000" w:themeColor="text1"/>
                <w:sz w:val="16"/>
                <w:szCs w:val="16"/>
              </w:rPr>
              <w:t xml:space="preserve"> </w:t>
            </w:r>
            <w:r w:rsidRPr="00211C19">
              <w:rPr>
                <w:rFonts w:eastAsia="현대하모니 L" w:cs="Calibri"/>
                <w:color w:val="000000" w:themeColor="text1"/>
                <w:sz w:val="16"/>
                <w:szCs w:val="16"/>
              </w:rPr>
              <w:t>에러상태</w:t>
            </w:r>
            <w:r w:rsidRPr="00211C19">
              <w:rPr>
                <w:rFonts w:eastAsia="현대하모니 L" w:cs="Calibri"/>
                <w:color w:val="000000" w:themeColor="text1"/>
                <w:sz w:val="16"/>
                <w:szCs w:val="16"/>
              </w:rPr>
              <w:t xml:space="preserve"> </w:t>
            </w:r>
            <w:r w:rsidRPr="00211C19">
              <w:rPr>
                <w:rFonts w:eastAsia="현대하모니 L" w:cs="Calibri"/>
                <w:color w:val="000000" w:themeColor="text1"/>
                <w:sz w:val="16"/>
                <w:szCs w:val="16"/>
              </w:rPr>
              <w:t>검출</w:t>
            </w:r>
            <w:r w:rsidRPr="00211C19">
              <w:rPr>
                <w:rFonts w:eastAsia="현대하모니 L" w:cs="Calibri"/>
                <w:color w:val="000000" w:themeColor="text1"/>
                <w:sz w:val="16"/>
                <w:szCs w:val="16"/>
              </w:rPr>
              <w:t xml:space="preserve"> </w:t>
            </w:r>
            <w:r w:rsidRPr="00211C19">
              <w:rPr>
                <w:rFonts w:eastAsia="현대하모니 L" w:cs="Calibri"/>
                <w:color w:val="000000" w:themeColor="text1"/>
                <w:sz w:val="16"/>
                <w:szCs w:val="16"/>
              </w:rPr>
              <w:t>시간</w:t>
            </w:r>
          </w:p>
        </w:tc>
      </w:tr>
    </w:tbl>
    <w:p w14:paraId="4CB93167" w14:textId="3373DAC9" w:rsidR="0029564B" w:rsidRPr="00211C19" w:rsidRDefault="0029564B" w:rsidP="0029564B">
      <w:pPr>
        <w:pStyle w:val="affc"/>
        <w:rPr>
          <w:rFonts w:eastAsia="현대하모니 L" w:cs="Calibri"/>
        </w:rPr>
      </w:pPr>
      <w:bookmarkStart w:id="90" w:name="_Toc96604509"/>
      <w:r w:rsidRPr="00211C19">
        <w:rPr>
          <w:rFonts w:eastAsia="현대하모니 L" w:cs="Calibri"/>
        </w:rPr>
        <w:t xml:space="preserve">Table </w:t>
      </w:r>
      <w:r w:rsidRPr="00211C19">
        <w:rPr>
          <w:rFonts w:eastAsia="현대하모니 L" w:cs="Calibri"/>
        </w:rPr>
        <w:fldChar w:fldCharType="begin"/>
      </w:r>
      <w:r w:rsidRPr="00211C19">
        <w:rPr>
          <w:rFonts w:eastAsia="현대하모니 L" w:cs="Calibri"/>
        </w:rPr>
        <w:instrText xml:space="preserve"> SEQ Table \* ARABIC </w:instrText>
      </w:r>
      <w:r w:rsidRPr="00211C19">
        <w:rPr>
          <w:rFonts w:eastAsia="현대하모니 L" w:cs="Calibri"/>
        </w:rPr>
        <w:fldChar w:fldCharType="separate"/>
      </w:r>
      <w:r w:rsidR="006F533A">
        <w:rPr>
          <w:rFonts w:eastAsia="현대하모니 L" w:cs="Calibri"/>
          <w:noProof/>
        </w:rPr>
        <w:t>29</w:t>
      </w:r>
      <w:r w:rsidRPr="00211C19">
        <w:rPr>
          <w:rFonts w:eastAsia="현대하모니 L" w:cs="Calibri"/>
        </w:rPr>
        <w:fldChar w:fldCharType="end"/>
      </w:r>
      <w:r w:rsidRPr="00211C19">
        <w:rPr>
          <w:rFonts w:eastAsia="현대하모니 L" w:cs="Calibri"/>
        </w:rPr>
        <w:t xml:space="preserve">. Temperature Sensor Error </w:t>
      </w:r>
      <w:r w:rsidR="005E7F8C">
        <w:rPr>
          <w:rFonts w:eastAsia="현대하모니 L" w:cs="Calibri"/>
        </w:rPr>
        <w:t>Detecting Control Function</w:t>
      </w:r>
      <w:r w:rsidRPr="00211C19">
        <w:rPr>
          <w:rFonts w:eastAsia="현대하모니 L" w:cs="Calibri"/>
        </w:rPr>
        <w:t xml:space="preserve"> Parameter</w:t>
      </w:r>
      <w:bookmarkEnd w:id="90"/>
    </w:p>
    <w:p w14:paraId="77A91667" w14:textId="77777777" w:rsidR="0029564B" w:rsidRPr="00211C19" w:rsidRDefault="0029564B" w:rsidP="0029564B">
      <w:pPr>
        <w:spacing w:after="200" w:line="276" w:lineRule="auto"/>
        <w:jc w:val="both"/>
        <w:rPr>
          <w:rFonts w:eastAsia="현대하모니 L" w:cs="Calibri"/>
          <w:bCs/>
          <w:iCs/>
          <w:color w:val="4F81BD"/>
          <w:lang w:val="en-GB"/>
        </w:rPr>
      </w:pPr>
    </w:p>
    <w:p w14:paraId="2CCD7364" w14:textId="77777777" w:rsidR="0029564B" w:rsidRPr="00211C19" w:rsidRDefault="0029564B" w:rsidP="0029564B">
      <w:pPr>
        <w:pStyle w:val="51"/>
      </w:pPr>
      <w:r w:rsidRPr="00211C19">
        <w:t xml:space="preserve">Temperature Sensor Error </w:t>
      </w:r>
      <w:r w:rsidR="005E7F8C">
        <w:t>Detecting Control Function</w:t>
      </w:r>
      <w:r w:rsidRPr="00211C19">
        <w:t xml:space="preserve"> Data Flow</w:t>
      </w:r>
    </w:p>
    <w:p w14:paraId="60D09479" w14:textId="77777777" w:rsidR="0029564B" w:rsidRPr="00211C19" w:rsidRDefault="00AC3454" w:rsidP="0029564B">
      <w:pPr>
        <w:rPr>
          <w:rFonts w:eastAsia="현대하모니 L" w:cs="Calibri"/>
        </w:rPr>
      </w:pPr>
      <w:r w:rsidRPr="00211C19">
        <w:rPr>
          <w:rFonts w:eastAsia="현대하모니 L" w:cs="Calibri"/>
        </w:rPr>
        <w:object w:dxaOrig="11823" w:dyaOrig="3298" w14:anchorId="550E9020">
          <v:shape id="_x0000_i1041" type="#_x0000_t75" style="width:421.8pt;height:116.15pt" o:ole="">
            <v:imagedata r:id="rId42" o:title="" cropbottom="4064f"/>
          </v:shape>
          <o:OLEObject Type="Embed" ProgID="VisioViewer.Viewer.1" ShapeID="_x0000_i1041" DrawAspect="Content" ObjectID="_1707217181" r:id="rId43"/>
        </w:object>
      </w:r>
    </w:p>
    <w:p w14:paraId="3CDCDB4C" w14:textId="6E75694D" w:rsidR="0029564B" w:rsidRDefault="0029564B" w:rsidP="0029564B">
      <w:pPr>
        <w:pStyle w:val="affc"/>
        <w:rPr>
          <w:rFonts w:eastAsia="현대하모니 L" w:cs="Calibri"/>
        </w:rPr>
      </w:pPr>
      <w:bookmarkStart w:id="91" w:name="_Toc96604428"/>
      <w:r w:rsidRPr="00211C19">
        <w:rPr>
          <w:rFonts w:eastAsia="현대하모니 L" w:cs="Calibri"/>
        </w:rPr>
        <w:t xml:space="preserve">Figure </w:t>
      </w:r>
      <w:r w:rsidRPr="00211C19">
        <w:rPr>
          <w:rFonts w:eastAsia="현대하모니 L" w:cs="Calibri"/>
        </w:rPr>
        <w:fldChar w:fldCharType="begin"/>
      </w:r>
      <w:r w:rsidRPr="00211C19">
        <w:rPr>
          <w:rFonts w:eastAsia="현대하모니 L" w:cs="Calibri"/>
        </w:rPr>
        <w:instrText xml:space="preserve"> SEQ Figure \* ARABIC </w:instrText>
      </w:r>
      <w:r w:rsidRPr="00211C19">
        <w:rPr>
          <w:rFonts w:eastAsia="현대하모니 L" w:cs="Calibri"/>
        </w:rPr>
        <w:fldChar w:fldCharType="separate"/>
      </w:r>
      <w:r w:rsidR="006F533A">
        <w:rPr>
          <w:rFonts w:eastAsia="현대하모니 L" w:cs="Calibri"/>
          <w:noProof/>
        </w:rPr>
        <w:t>17</w:t>
      </w:r>
      <w:r w:rsidRPr="00211C19">
        <w:rPr>
          <w:rFonts w:eastAsia="현대하모니 L" w:cs="Calibri"/>
        </w:rPr>
        <w:fldChar w:fldCharType="end"/>
      </w:r>
      <w:r w:rsidRPr="00211C19">
        <w:rPr>
          <w:rFonts w:eastAsia="현대하모니 L" w:cs="Calibri"/>
        </w:rPr>
        <w:t>.</w:t>
      </w:r>
      <w:r>
        <w:rPr>
          <w:rFonts w:eastAsia="현대하모니 L" w:cs="Calibri" w:hint="eastAsia"/>
        </w:rPr>
        <w:t xml:space="preserve"> </w:t>
      </w:r>
      <w:r w:rsidRPr="00211C19">
        <w:rPr>
          <w:rFonts w:eastAsia="현대하모니 L" w:cs="Calibri"/>
        </w:rPr>
        <w:t xml:space="preserve">Temperature Sensor Error </w:t>
      </w:r>
      <w:r w:rsidR="005E7F8C">
        <w:rPr>
          <w:rFonts w:eastAsia="현대하모니 L" w:cs="Calibri"/>
        </w:rPr>
        <w:t>Detecting Control Function</w:t>
      </w:r>
      <w:r w:rsidRPr="00211C19">
        <w:rPr>
          <w:rFonts w:eastAsia="현대하모니 L" w:cs="Calibri"/>
        </w:rPr>
        <w:t xml:space="preserve"> Data Flow</w:t>
      </w:r>
      <w:bookmarkEnd w:id="91"/>
    </w:p>
    <w:p w14:paraId="7FD5B751" w14:textId="77777777" w:rsidR="0029564B" w:rsidRPr="00044C44" w:rsidRDefault="0029564B" w:rsidP="0029564B"/>
    <w:p w14:paraId="44E68DEB" w14:textId="77777777" w:rsidR="0029564B" w:rsidRPr="00211C19" w:rsidRDefault="0029564B" w:rsidP="0029564B">
      <w:pPr>
        <w:pStyle w:val="51"/>
      </w:pPr>
      <w:r w:rsidRPr="00211C19">
        <w:t xml:space="preserve">Temperature Sensor Error </w:t>
      </w:r>
      <w:r w:rsidR="005E7F8C">
        <w:t>Detecting Control Function</w:t>
      </w:r>
      <w:r w:rsidRPr="00211C19">
        <w:t xml:space="preserve"> In/Out List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956"/>
        <w:gridCol w:w="3500"/>
        <w:gridCol w:w="5888"/>
      </w:tblGrid>
      <w:tr w:rsidR="00E52F37" w:rsidRPr="00211C19" w14:paraId="20F2FBDB" w14:textId="77777777" w:rsidTr="00E52F37">
        <w:trPr>
          <w:trHeight w:val="401"/>
        </w:trPr>
        <w:tc>
          <w:tcPr>
            <w:tcW w:w="462" w:type="pct"/>
            <w:shd w:val="clear" w:color="auto" w:fill="auto"/>
            <w:vAlign w:val="center"/>
          </w:tcPr>
          <w:p w14:paraId="5BDF5500" w14:textId="77777777" w:rsidR="00E52F37" w:rsidRPr="00211C19" w:rsidRDefault="00E52F37" w:rsidP="00124D58">
            <w:pPr>
              <w:jc w:val="center"/>
              <w:rPr>
                <w:rFonts w:eastAsia="현대하모니 L" w:cs="Calibri"/>
                <w:b/>
                <w:sz w:val="16"/>
              </w:rPr>
            </w:pPr>
            <w:r w:rsidRPr="00211C19">
              <w:rPr>
                <w:rFonts w:eastAsia="현대하모니 L" w:cs="Calibri"/>
                <w:b/>
                <w:bCs/>
                <w:sz w:val="16"/>
              </w:rPr>
              <w:t>Function</w:t>
            </w:r>
          </w:p>
        </w:tc>
        <w:tc>
          <w:tcPr>
            <w:tcW w:w="1692" w:type="pct"/>
            <w:shd w:val="clear" w:color="auto" w:fill="auto"/>
            <w:vAlign w:val="center"/>
          </w:tcPr>
          <w:p w14:paraId="21CCB8AB" w14:textId="77777777" w:rsidR="00E52F37" w:rsidRPr="00211C19" w:rsidRDefault="00E52F37" w:rsidP="00124D58">
            <w:pPr>
              <w:jc w:val="center"/>
              <w:rPr>
                <w:rFonts w:eastAsia="현대하모니 L" w:cs="Calibri"/>
                <w:b/>
                <w:sz w:val="16"/>
              </w:rPr>
            </w:pPr>
            <w:r w:rsidRPr="00211C19">
              <w:rPr>
                <w:rFonts w:eastAsia="현대하모니 L" w:cs="Calibri"/>
                <w:b/>
                <w:bCs/>
                <w:sz w:val="16"/>
              </w:rPr>
              <w:t>Signal Name</w:t>
            </w:r>
          </w:p>
        </w:tc>
        <w:tc>
          <w:tcPr>
            <w:tcW w:w="2846" w:type="pct"/>
            <w:shd w:val="clear" w:color="auto" w:fill="auto"/>
            <w:vAlign w:val="center"/>
          </w:tcPr>
          <w:p w14:paraId="45D53F87" w14:textId="77777777" w:rsidR="00E52F37" w:rsidRPr="00211C19" w:rsidRDefault="00E52F37" w:rsidP="00124D58">
            <w:pPr>
              <w:jc w:val="center"/>
              <w:rPr>
                <w:rFonts w:eastAsia="현대하모니 L" w:cs="Calibri"/>
                <w:b/>
                <w:sz w:val="16"/>
              </w:rPr>
            </w:pPr>
            <w:r w:rsidRPr="00211C19">
              <w:rPr>
                <w:rFonts w:eastAsia="현대하모니 L" w:cs="Calibri"/>
                <w:b/>
                <w:bCs/>
                <w:kern w:val="2"/>
                <w:sz w:val="16"/>
              </w:rPr>
              <w:t>Description</w:t>
            </w:r>
          </w:p>
        </w:tc>
      </w:tr>
      <w:tr w:rsidR="00E52F37" w:rsidRPr="00211C19" w14:paraId="28AAA581" w14:textId="77777777" w:rsidTr="00E52F37">
        <w:tc>
          <w:tcPr>
            <w:tcW w:w="462" w:type="pct"/>
            <w:vMerge w:val="restart"/>
            <w:shd w:val="clear" w:color="auto" w:fill="auto"/>
            <w:vAlign w:val="center"/>
          </w:tcPr>
          <w:p w14:paraId="24B4C3EC" w14:textId="77777777" w:rsidR="00E52F37" w:rsidRPr="00211C19" w:rsidRDefault="00E52F37" w:rsidP="00124D58">
            <w:pPr>
              <w:jc w:val="center"/>
              <w:rPr>
                <w:rFonts w:eastAsia="현대하모니 L" w:cs="Calibri"/>
                <w:sz w:val="16"/>
              </w:rPr>
            </w:pPr>
            <w:r w:rsidRPr="00211C19">
              <w:rPr>
                <w:rFonts w:eastAsia="현대하모니 L" w:cs="Calibri"/>
                <w:sz w:val="16"/>
              </w:rPr>
              <w:t>Input</w:t>
            </w:r>
          </w:p>
        </w:tc>
        <w:tc>
          <w:tcPr>
            <w:tcW w:w="1692" w:type="pct"/>
            <w:shd w:val="clear" w:color="auto" w:fill="auto"/>
          </w:tcPr>
          <w:p w14:paraId="45CCF386" w14:textId="77777777" w:rsidR="00E52F37" w:rsidRPr="007816AA" w:rsidRDefault="00E52F37" w:rsidP="00445CC7">
            <w:pPr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 w:rsidRPr="007816AA">
              <w:rPr>
                <w:rFonts w:eastAsia="현대하모니 L" w:cs="Calibri"/>
                <w:color w:val="000000" w:themeColor="dark1"/>
                <w:sz w:val="16"/>
                <w:szCs w:val="16"/>
              </w:rPr>
              <w:t>Input_OPT_b_Temperature_SensorFault1</w:t>
            </w:r>
          </w:p>
        </w:tc>
        <w:tc>
          <w:tcPr>
            <w:tcW w:w="2846" w:type="pct"/>
            <w:shd w:val="clear" w:color="auto" w:fill="auto"/>
            <w:vAlign w:val="center"/>
          </w:tcPr>
          <w:p w14:paraId="62A73DC2" w14:textId="77777777" w:rsidR="00E52F37" w:rsidRPr="00211C19" w:rsidRDefault="00E52F37" w:rsidP="00124D58">
            <w:pPr>
              <w:pStyle w:val="aff7"/>
              <w:rPr>
                <w:rFonts w:ascii="Calibri" w:eastAsia="현대하모니 L" w:hAnsi="Calibri" w:cs="Calibri"/>
                <w:sz w:val="36"/>
                <w:szCs w:val="36"/>
              </w:rPr>
            </w:pPr>
            <w:r w:rsidRPr="00211C19">
              <w:rPr>
                <w:rFonts w:ascii="Calibri" w:eastAsia="현대하모니 L" w:hAnsi="Calibri" w:cs="Calibri"/>
                <w:color w:val="000000" w:themeColor="dark1"/>
                <w:sz w:val="16"/>
                <w:szCs w:val="16"/>
              </w:rPr>
              <w:t>Temperature Sensor Fault Status</w:t>
            </w:r>
          </w:p>
          <w:p w14:paraId="44F932C3" w14:textId="77777777" w:rsidR="00E52F37" w:rsidRPr="00211C19" w:rsidRDefault="00E52F37" w:rsidP="00124D58">
            <w:pPr>
              <w:pStyle w:val="aff7"/>
              <w:rPr>
                <w:rFonts w:ascii="Calibri" w:eastAsia="현대하모니 L" w:hAnsi="Calibri" w:cs="Calibri"/>
                <w:color w:val="000000" w:themeColor="dark1"/>
                <w:sz w:val="16"/>
                <w:szCs w:val="16"/>
              </w:rPr>
            </w:pPr>
            <w:r w:rsidRPr="00211C19">
              <w:rPr>
                <w:rFonts w:ascii="Calibri" w:eastAsia="현대하모니 L" w:hAnsi="Calibri" w:cs="Calibri"/>
                <w:color w:val="000000" w:themeColor="dark1"/>
                <w:sz w:val="16"/>
                <w:szCs w:val="16"/>
              </w:rPr>
              <w:t>- Off: Not Fault</w:t>
            </w:r>
          </w:p>
          <w:p w14:paraId="271D4346" w14:textId="77777777" w:rsidR="00E52F37" w:rsidRPr="00211C19" w:rsidRDefault="00E52F37" w:rsidP="00124D58">
            <w:pPr>
              <w:pStyle w:val="aff7"/>
              <w:rPr>
                <w:rFonts w:ascii="Calibri" w:eastAsia="현대하모니 L" w:hAnsi="Calibri" w:cs="Calibri"/>
                <w:sz w:val="36"/>
                <w:szCs w:val="36"/>
              </w:rPr>
            </w:pPr>
            <w:r w:rsidRPr="00211C19">
              <w:rPr>
                <w:rFonts w:ascii="Calibri" w:eastAsia="현대하모니 L" w:hAnsi="Calibri" w:cs="Calibri"/>
                <w:color w:val="000000" w:themeColor="dark1"/>
                <w:sz w:val="16"/>
                <w:szCs w:val="16"/>
              </w:rPr>
              <w:t>- On: Fault</w:t>
            </w:r>
          </w:p>
        </w:tc>
      </w:tr>
      <w:tr w:rsidR="00E52F37" w:rsidRPr="00211C19" w14:paraId="17734AEA" w14:textId="77777777" w:rsidTr="00E52F37">
        <w:tc>
          <w:tcPr>
            <w:tcW w:w="462" w:type="pct"/>
            <w:vMerge/>
            <w:shd w:val="clear" w:color="auto" w:fill="auto"/>
            <w:vAlign w:val="center"/>
          </w:tcPr>
          <w:p w14:paraId="359C0DDF" w14:textId="77777777" w:rsidR="00E52F37" w:rsidRPr="00211C19" w:rsidRDefault="00E52F37" w:rsidP="00124D58">
            <w:pPr>
              <w:jc w:val="center"/>
              <w:rPr>
                <w:rFonts w:eastAsia="현대하모니 L" w:cs="Calibri"/>
                <w:sz w:val="16"/>
              </w:rPr>
            </w:pPr>
          </w:p>
        </w:tc>
        <w:tc>
          <w:tcPr>
            <w:tcW w:w="1692" w:type="pct"/>
            <w:shd w:val="clear" w:color="auto" w:fill="auto"/>
          </w:tcPr>
          <w:p w14:paraId="3ECCECD8" w14:textId="77777777" w:rsidR="00E52F37" w:rsidRPr="007816AA" w:rsidRDefault="00E52F37" w:rsidP="00445CC7">
            <w:pPr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 w:rsidRPr="007816AA">
              <w:rPr>
                <w:rFonts w:eastAsia="현대하모니 L" w:cs="Calibri"/>
                <w:color w:val="000000" w:themeColor="dark1"/>
                <w:sz w:val="16"/>
                <w:szCs w:val="16"/>
              </w:rPr>
              <w:t>Input_OPT_b_Temperature_SensorFault2</w:t>
            </w:r>
          </w:p>
        </w:tc>
        <w:tc>
          <w:tcPr>
            <w:tcW w:w="2846" w:type="pct"/>
            <w:shd w:val="clear" w:color="auto" w:fill="auto"/>
            <w:vAlign w:val="center"/>
          </w:tcPr>
          <w:p w14:paraId="56A6E339" w14:textId="77777777" w:rsidR="00E52F37" w:rsidRPr="00211C19" w:rsidRDefault="00E52F37" w:rsidP="00124D58">
            <w:pPr>
              <w:pStyle w:val="aff7"/>
              <w:rPr>
                <w:rFonts w:ascii="Calibri" w:eastAsia="현대하모니 L" w:hAnsi="Calibri" w:cs="Calibri"/>
                <w:sz w:val="36"/>
                <w:szCs w:val="36"/>
              </w:rPr>
            </w:pPr>
            <w:r w:rsidRPr="00211C19">
              <w:rPr>
                <w:rFonts w:ascii="Calibri" w:eastAsia="현대하모니 L" w:hAnsi="Calibri" w:cs="Calibri"/>
                <w:color w:val="000000" w:themeColor="dark1"/>
                <w:sz w:val="16"/>
                <w:szCs w:val="16"/>
              </w:rPr>
              <w:t>Temperature Sensor Fault Status</w:t>
            </w:r>
          </w:p>
          <w:p w14:paraId="5B67E9DB" w14:textId="77777777" w:rsidR="00E52F37" w:rsidRPr="00211C19" w:rsidRDefault="00E52F37" w:rsidP="00124D58">
            <w:pPr>
              <w:pStyle w:val="aff7"/>
              <w:rPr>
                <w:rFonts w:ascii="Calibri" w:eastAsia="현대하모니 L" w:hAnsi="Calibri" w:cs="Calibri"/>
                <w:color w:val="000000" w:themeColor="dark1"/>
                <w:sz w:val="16"/>
                <w:szCs w:val="16"/>
              </w:rPr>
            </w:pPr>
            <w:r w:rsidRPr="00211C19">
              <w:rPr>
                <w:rFonts w:ascii="Calibri" w:eastAsia="현대하모니 L" w:hAnsi="Calibri" w:cs="Calibri"/>
                <w:color w:val="000000" w:themeColor="dark1"/>
                <w:sz w:val="16"/>
                <w:szCs w:val="16"/>
              </w:rPr>
              <w:t>- Off: Not Fault</w:t>
            </w:r>
          </w:p>
          <w:p w14:paraId="3C8362D5" w14:textId="77777777" w:rsidR="00E52F37" w:rsidRPr="00211C19" w:rsidRDefault="00E52F37" w:rsidP="00124D58">
            <w:pPr>
              <w:pStyle w:val="aff7"/>
              <w:rPr>
                <w:rFonts w:ascii="Calibri" w:eastAsia="현대하모니 L" w:hAnsi="Calibri" w:cs="Calibri"/>
                <w:sz w:val="36"/>
                <w:szCs w:val="36"/>
              </w:rPr>
            </w:pPr>
            <w:r w:rsidRPr="00211C19">
              <w:rPr>
                <w:rFonts w:ascii="Calibri" w:eastAsia="현대하모니 L" w:hAnsi="Calibri" w:cs="Calibri"/>
                <w:color w:val="000000" w:themeColor="dark1"/>
                <w:sz w:val="16"/>
                <w:szCs w:val="16"/>
              </w:rPr>
              <w:t>- On: Fault</w:t>
            </w:r>
          </w:p>
        </w:tc>
      </w:tr>
      <w:tr w:rsidR="00E52F37" w:rsidRPr="00211C19" w14:paraId="00956AF0" w14:textId="77777777" w:rsidTr="00E52F37">
        <w:tc>
          <w:tcPr>
            <w:tcW w:w="462" w:type="pct"/>
            <w:vMerge/>
            <w:shd w:val="clear" w:color="auto" w:fill="auto"/>
            <w:vAlign w:val="center"/>
          </w:tcPr>
          <w:p w14:paraId="3D0DBC10" w14:textId="77777777" w:rsidR="00E52F37" w:rsidRPr="00211C19" w:rsidRDefault="00E52F37" w:rsidP="00124D58">
            <w:pPr>
              <w:jc w:val="center"/>
              <w:rPr>
                <w:rFonts w:eastAsia="현대하모니 L" w:cs="Calibri"/>
                <w:sz w:val="16"/>
              </w:rPr>
            </w:pPr>
          </w:p>
        </w:tc>
        <w:tc>
          <w:tcPr>
            <w:tcW w:w="1692" w:type="pct"/>
            <w:shd w:val="clear" w:color="auto" w:fill="auto"/>
          </w:tcPr>
          <w:p w14:paraId="52F48F79" w14:textId="77777777" w:rsidR="00E52F37" w:rsidRPr="007816AA" w:rsidRDefault="00E52F37" w:rsidP="00445CC7">
            <w:pPr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 w:rsidRPr="007816AA">
              <w:rPr>
                <w:rFonts w:eastAsia="현대하모니 L" w:cs="Calibri"/>
                <w:color w:val="000000" w:themeColor="dark1"/>
                <w:sz w:val="16"/>
                <w:szCs w:val="16"/>
              </w:rPr>
              <w:t>Input_OPT_b_Temperature_SensorFault3</w:t>
            </w:r>
          </w:p>
        </w:tc>
        <w:tc>
          <w:tcPr>
            <w:tcW w:w="2846" w:type="pct"/>
            <w:shd w:val="clear" w:color="auto" w:fill="auto"/>
            <w:vAlign w:val="center"/>
          </w:tcPr>
          <w:p w14:paraId="0B30F0BF" w14:textId="77777777" w:rsidR="00E52F37" w:rsidRPr="00211C19" w:rsidRDefault="00E52F37" w:rsidP="00124D58">
            <w:pPr>
              <w:pStyle w:val="aff7"/>
              <w:rPr>
                <w:rFonts w:ascii="Calibri" w:eastAsia="현대하모니 L" w:hAnsi="Calibri" w:cs="Calibri"/>
                <w:sz w:val="36"/>
                <w:szCs w:val="36"/>
              </w:rPr>
            </w:pPr>
            <w:r w:rsidRPr="00211C19">
              <w:rPr>
                <w:rFonts w:ascii="Calibri" w:eastAsia="현대하모니 L" w:hAnsi="Calibri" w:cs="Calibri"/>
                <w:color w:val="000000" w:themeColor="dark1"/>
                <w:sz w:val="16"/>
                <w:szCs w:val="16"/>
              </w:rPr>
              <w:t>Temperature Sensor Fault Status</w:t>
            </w:r>
          </w:p>
          <w:p w14:paraId="6F90966B" w14:textId="77777777" w:rsidR="00E52F37" w:rsidRPr="00211C19" w:rsidRDefault="00E52F37" w:rsidP="00124D58">
            <w:pPr>
              <w:pStyle w:val="aff7"/>
              <w:rPr>
                <w:rFonts w:ascii="Calibri" w:eastAsia="현대하모니 L" w:hAnsi="Calibri" w:cs="Calibri"/>
                <w:color w:val="000000" w:themeColor="dark1"/>
                <w:sz w:val="16"/>
                <w:szCs w:val="16"/>
              </w:rPr>
            </w:pPr>
            <w:r w:rsidRPr="00211C19">
              <w:rPr>
                <w:rFonts w:ascii="Calibri" w:eastAsia="현대하모니 L" w:hAnsi="Calibri" w:cs="Calibri"/>
                <w:color w:val="000000" w:themeColor="dark1"/>
                <w:sz w:val="16"/>
                <w:szCs w:val="16"/>
              </w:rPr>
              <w:t>- Off: Not Fault</w:t>
            </w:r>
          </w:p>
          <w:p w14:paraId="18E76835" w14:textId="77777777" w:rsidR="00E52F37" w:rsidRPr="00211C19" w:rsidRDefault="00E52F37" w:rsidP="00124D58">
            <w:pPr>
              <w:pStyle w:val="aff7"/>
              <w:rPr>
                <w:rFonts w:ascii="Calibri" w:eastAsia="현대하모니 L" w:hAnsi="Calibri" w:cs="Calibri"/>
                <w:sz w:val="36"/>
                <w:szCs w:val="36"/>
              </w:rPr>
            </w:pPr>
            <w:r w:rsidRPr="00211C19">
              <w:rPr>
                <w:rFonts w:ascii="Calibri" w:eastAsia="현대하모니 L" w:hAnsi="Calibri" w:cs="Calibri"/>
                <w:color w:val="000000" w:themeColor="dark1"/>
                <w:sz w:val="16"/>
                <w:szCs w:val="16"/>
              </w:rPr>
              <w:t>- On: Fault</w:t>
            </w:r>
          </w:p>
        </w:tc>
      </w:tr>
      <w:tr w:rsidR="00E52F37" w:rsidRPr="00211C19" w14:paraId="00B0C96E" w14:textId="77777777" w:rsidTr="00E52F37">
        <w:tc>
          <w:tcPr>
            <w:tcW w:w="462" w:type="pct"/>
            <w:vMerge/>
            <w:shd w:val="clear" w:color="auto" w:fill="auto"/>
            <w:vAlign w:val="center"/>
          </w:tcPr>
          <w:p w14:paraId="7F3416B5" w14:textId="77777777" w:rsidR="00E52F37" w:rsidRPr="00211C19" w:rsidRDefault="00E52F37" w:rsidP="00124D58">
            <w:pPr>
              <w:jc w:val="center"/>
              <w:rPr>
                <w:rFonts w:eastAsia="현대하모니 L" w:cs="Calibri"/>
                <w:sz w:val="16"/>
              </w:rPr>
            </w:pPr>
          </w:p>
        </w:tc>
        <w:tc>
          <w:tcPr>
            <w:tcW w:w="1692" w:type="pct"/>
            <w:shd w:val="clear" w:color="auto" w:fill="auto"/>
          </w:tcPr>
          <w:p w14:paraId="0C580D54" w14:textId="77777777" w:rsidR="00E52F37" w:rsidRPr="007816AA" w:rsidRDefault="00E52F37" w:rsidP="00445CC7">
            <w:pPr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 w:rsidRPr="007816AA">
              <w:rPr>
                <w:rFonts w:eastAsia="현대하모니 L" w:cs="Calibri"/>
                <w:color w:val="000000" w:themeColor="dark1"/>
                <w:sz w:val="16"/>
                <w:szCs w:val="16"/>
              </w:rPr>
              <w:t>Input_OPT_b_WPCStatus</w:t>
            </w:r>
          </w:p>
        </w:tc>
        <w:tc>
          <w:tcPr>
            <w:tcW w:w="2846" w:type="pct"/>
            <w:shd w:val="clear" w:color="auto" w:fill="auto"/>
            <w:vAlign w:val="center"/>
          </w:tcPr>
          <w:p w14:paraId="2903FA00" w14:textId="77777777" w:rsidR="00E52F37" w:rsidRPr="00211C19" w:rsidRDefault="00E52F37" w:rsidP="00124D58">
            <w:pPr>
              <w:pStyle w:val="aff7"/>
              <w:rPr>
                <w:rFonts w:ascii="Calibri" w:eastAsia="현대하모니 L" w:hAnsi="Calibri" w:cs="Calibri"/>
                <w:color w:val="000000" w:themeColor="dark1"/>
                <w:sz w:val="16"/>
                <w:szCs w:val="16"/>
              </w:rPr>
            </w:pPr>
            <w:r w:rsidRPr="00211C19">
              <w:rPr>
                <w:rFonts w:ascii="Calibri" w:eastAsia="현대하모니 L" w:hAnsi="Calibri" w:cs="Calibri"/>
                <w:color w:val="000000" w:themeColor="dark1"/>
                <w:sz w:val="16"/>
                <w:szCs w:val="16"/>
              </w:rPr>
              <w:t xml:space="preserve">WPC Mode Status Flag </w:t>
            </w:r>
          </w:p>
          <w:p w14:paraId="189AAB78" w14:textId="77777777" w:rsidR="00E52F37" w:rsidRPr="00211C19" w:rsidRDefault="00E52F37" w:rsidP="00124D58">
            <w:pPr>
              <w:pStyle w:val="aff7"/>
              <w:rPr>
                <w:rFonts w:ascii="Calibri" w:eastAsia="현대하모니 L" w:hAnsi="Calibri" w:cs="Calibri"/>
                <w:color w:val="000000" w:themeColor="dark1"/>
                <w:sz w:val="16"/>
                <w:szCs w:val="16"/>
              </w:rPr>
            </w:pPr>
            <w:r>
              <w:rPr>
                <w:rFonts w:ascii="Calibri" w:eastAsia="현대하모니 L" w:hAnsi="Calibri" w:cs="Calibri"/>
                <w:color w:val="000000" w:themeColor="dark1"/>
                <w:sz w:val="16"/>
                <w:szCs w:val="16"/>
              </w:rPr>
              <w:t>Off/WPC Mode</w:t>
            </w:r>
          </w:p>
        </w:tc>
      </w:tr>
      <w:tr w:rsidR="00E52F37" w:rsidRPr="00211C19" w14:paraId="359ADCA1" w14:textId="77777777" w:rsidTr="00E52F37">
        <w:tc>
          <w:tcPr>
            <w:tcW w:w="462" w:type="pct"/>
            <w:shd w:val="clear" w:color="auto" w:fill="auto"/>
            <w:vAlign w:val="center"/>
          </w:tcPr>
          <w:p w14:paraId="192C223B" w14:textId="77777777" w:rsidR="00E52F37" w:rsidRPr="00211C19" w:rsidRDefault="00E52F37" w:rsidP="00124D58">
            <w:pPr>
              <w:jc w:val="center"/>
              <w:rPr>
                <w:rFonts w:eastAsia="현대하모니 L" w:cs="Calibri"/>
                <w:sz w:val="16"/>
              </w:rPr>
            </w:pPr>
            <w:r w:rsidRPr="00211C19">
              <w:rPr>
                <w:rFonts w:eastAsia="현대하모니 L" w:cs="Calibri"/>
                <w:sz w:val="16"/>
              </w:rPr>
              <w:t>Internal</w:t>
            </w:r>
          </w:p>
        </w:tc>
        <w:tc>
          <w:tcPr>
            <w:tcW w:w="1692" w:type="pct"/>
            <w:shd w:val="clear" w:color="auto" w:fill="auto"/>
            <w:vAlign w:val="center"/>
          </w:tcPr>
          <w:p w14:paraId="4D29FDC9" w14:textId="77777777" w:rsidR="00E52F37" w:rsidRPr="00211C19" w:rsidRDefault="00E52F37" w:rsidP="00124D58">
            <w:pPr>
              <w:autoSpaceDE w:val="0"/>
              <w:autoSpaceDN w:val="0"/>
              <w:adjustRightInd w:val="0"/>
              <w:spacing w:line="288" w:lineRule="auto"/>
              <w:rPr>
                <w:rFonts w:eastAsia="현대하모니 L" w:cs="Calibri"/>
                <w:sz w:val="16"/>
              </w:rPr>
            </w:pPr>
            <w:r w:rsidRPr="00211C19">
              <w:rPr>
                <w:rFonts w:eastAsia="현대하모니 L" w:cs="Calibri"/>
                <w:color w:val="000000" w:themeColor="dark1"/>
                <w:sz w:val="16"/>
                <w:szCs w:val="16"/>
              </w:rPr>
              <w:t>Timer_TempSnsrErr</w:t>
            </w:r>
          </w:p>
        </w:tc>
        <w:tc>
          <w:tcPr>
            <w:tcW w:w="2846" w:type="pct"/>
            <w:shd w:val="clear" w:color="auto" w:fill="auto"/>
            <w:vAlign w:val="center"/>
          </w:tcPr>
          <w:p w14:paraId="5EF9F0E1" w14:textId="77777777" w:rsidR="00E52F37" w:rsidRPr="00211C19" w:rsidRDefault="00E52F37" w:rsidP="00124D58">
            <w:pPr>
              <w:rPr>
                <w:rFonts w:eastAsia="현대하모니 L" w:cs="Calibri"/>
                <w:sz w:val="16"/>
              </w:rPr>
            </w:pPr>
            <w:r w:rsidRPr="00211C19">
              <w:rPr>
                <w:rFonts w:eastAsia="현대하모니 L" w:cs="Calibri"/>
                <w:color w:val="000000" w:themeColor="dark1"/>
                <w:sz w:val="16"/>
                <w:szCs w:val="16"/>
              </w:rPr>
              <w:t>Timer for Detecting Temperature Sensor Error</w:t>
            </w:r>
          </w:p>
        </w:tc>
      </w:tr>
      <w:tr w:rsidR="00E52F37" w:rsidRPr="00211C19" w14:paraId="25A87139" w14:textId="77777777" w:rsidTr="00E52F37">
        <w:tc>
          <w:tcPr>
            <w:tcW w:w="462" w:type="pct"/>
            <w:shd w:val="clear" w:color="auto" w:fill="auto"/>
            <w:vAlign w:val="center"/>
          </w:tcPr>
          <w:p w14:paraId="110ECDC1" w14:textId="77777777" w:rsidR="00E52F37" w:rsidRPr="00211C19" w:rsidRDefault="00E52F37" w:rsidP="00124D58">
            <w:pPr>
              <w:jc w:val="center"/>
              <w:rPr>
                <w:rFonts w:eastAsia="현대하모니 L" w:cs="Calibri"/>
                <w:sz w:val="16"/>
              </w:rPr>
            </w:pPr>
            <w:r w:rsidRPr="00211C19">
              <w:rPr>
                <w:rFonts w:eastAsia="현대하모니 L" w:cs="Calibri"/>
                <w:sz w:val="16"/>
              </w:rPr>
              <w:t>Output</w:t>
            </w:r>
          </w:p>
        </w:tc>
        <w:tc>
          <w:tcPr>
            <w:tcW w:w="1692" w:type="pct"/>
            <w:shd w:val="clear" w:color="auto" w:fill="auto"/>
            <w:vAlign w:val="center"/>
          </w:tcPr>
          <w:p w14:paraId="7FF8209A" w14:textId="77777777" w:rsidR="00E52F37" w:rsidRPr="00211C19" w:rsidRDefault="00E52F37" w:rsidP="00124D58">
            <w:pPr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 w:rsidRPr="007816AA">
              <w:rPr>
                <w:rFonts w:eastAsia="현대하모니 L" w:cs="Calibri"/>
                <w:color w:val="000000" w:themeColor="dark1"/>
                <w:sz w:val="16"/>
                <w:szCs w:val="16"/>
              </w:rPr>
              <w:t>Output_OPT_b_TempSensorFault</w:t>
            </w:r>
          </w:p>
        </w:tc>
        <w:tc>
          <w:tcPr>
            <w:tcW w:w="2846" w:type="pct"/>
            <w:shd w:val="clear" w:color="auto" w:fill="auto"/>
            <w:vAlign w:val="center"/>
          </w:tcPr>
          <w:p w14:paraId="6D07BCB0" w14:textId="77777777" w:rsidR="00E52F37" w:rsidRPr="00211C19" w:rsidRDefault="00E52F37" w:rsidP="00124D58">
            <w:pPr>
              <w:pStyle w:val="aff7"/>
              <w:rPr>
                <w:rFonts w:ascii="Calibri" w:eastAsia="현대하모니 L" w:hAnsi="Calibri" w:cs="Calibri"/>
                <w:color w:val="000000" w:themeColor="dark1"/>
                <w:sz w:val="16"/>
                <w:szCs w:val="16"/>
              </w:rPr>
            </w:pPr>
            <w:r w:rsidRPr="00211C19">
              <w:rPr>
                <w:rFonts w:ascii="Calibri" w:eastAsia="현대하모니 L" w:hAnsi="Calibri" w:cs="Calibri"/>
                <w:color w:val="000000" w:themeColor="dark1"/>
                <w:sz w:val="16"/>
                <w:szCs w:val="16"/>
              </w:rPr>
              <w:t xml:space="preserve">Temperature Sensor Fault Status  </w:t>
            </w:r>
          </w:p>
          <w:p w14:paraId="5CDE98CF" w14:textId="77777777" w:rsidR="00E52F37" w:rsidRPr="00211C19" w:rsidRDefault="00E52F37" w:rsidP="00124D58">
            <w:pPr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 w:rsidRPr="00211C19">
              <w:rPr>
                <w:rFonts w:eastAsia="현대하모니 L" w:cs="Calibri"/>
                <w:color w:val="000000" w:themeColor="dark1"/>
                <w:sz w:val="16"/>
                <w:szCs w:val="16"/>
              </w:rPr>
              <w:t>- Off: Not Fault</w:t>
            </w:r>
          </w:p>
          <w:p w14:paraId="62991430" w14:textId="77777777" w:rsidR="00E52F37" w:rsidRPr="00211C19" w:rsidRDefault="00E52F37" w:rsidP="00124D58">
            <w:pPr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 w:rsidRPr="00211C19">
              <w:rPr>
                <w:rFonts w:eastAsia="현대하모니 L" w:cs="Calibri"/>
                <w:color w:val="000000" w:themeColor="dark1"/>
                <w:sz w:val="16"/>
                <w:szCs w:val="16"/>
              </w:rPr>
              <w:t>- On: Fault</w:t>
            </w:r>
          </w:p>
        </w:tc>
      </w:tr>
    </w:tbl>
    <w:p w14:paraId="4A0C4DE1" w14:textId="7A34BE6D" w:rsidR="0029564B" w:rsidRPr="00211C19" w:rsidRDefault="0029564B" w:rsidP="0029564B">
      <w:pPr>
        <w:pStyle w:val="affc"/>
        <w:rPr>
          <w:rFonts w:eastAsia="현대하모니 L" w:cs="Calibri"/>
        </w:rPr>
      </w:pPr>
      <w:bookmarkStart w:id="92" w:name="_Toc96604510"/>
      <w:r w:rsidRPr="00211C19">
        <w:rPr>
          <w:rFonts w:eastAsia="현대하모니 L" w:cs="Calibri"/>
        </w:rPr>
        <w:t xml:space="preserve">Table </w:t>
      </w:r>
      <w:r w:rsidRPr="00211C19">
        <w:rPr>
          <w:rFonts w:eastAsia="현대하모니 L" w:cs="Calibri"/>
        </w:rPr>
        <w:fldChar w:fldCharType="begin"/>
      </w:r>
      <w:r w:rsidRPr="00211C19">
        <w:rPr>
          <w:rFonts w:eastAsia="현대하모니 L" w:cs="Calibri"/>
        </w:rPr>
        <w:instrText xml:space="preserve"> SEQ Table \* ARABIC </w:instrText>
      </w:r>
      <w:r w:rsidRPr="00211C19">
        <w:rPr>
          <w:rFonts w:eastAsia="현대하모니 L" w:cs="Calibri"/>
        </w:rPr>
        <w:fldChar w:fldCharType="separate"/>
      </w:r>
      <w:r w:rsidR="006F533A">
        <w:rPr>
          <w:rFonts w:eastAsia="현대하모니 L" w:cs="Calibri"/>
          <w:noProof/>
        </w:rPr>
        <w:t>30</w:t>
      </w:r>
      <w:r w:rsidRPr="00211C19">
        <w:rPr>
          <w:rFonts w:eastAsia="현대하모니 L" w:cs="Calibri"/>
        </w:rPr>
        <w:fldChar w:fldCharType="end"/>
      </w:r>
      <w:r w:rsidRPr="00211C19">
        <w:rPr>
          <w:rFonts w:eastAsia="현대하모니 L" w:cs="Calibri"/>
        </w:rPr>
        <w:t xml:space="preserve">.Temperature Sensor Error </w:t>
      </w:r>
      <w:r w:rsidR="005E7F8C">
        <w:rPr>
          <w:rFonts w:eastAsia="현대하모니 L" w:cs="Calibri"/>
        </w:rPr>
        <w:t>Detecting Control Function</w:t>
      </w:r>
      <w:r w:rsidRPr="00211C19">
        <w:rPr>
          <w:rFonts w:eastAsia="현대하모니 L" w:cs="Calibri"/>
        </w:rPr>
        <w:t xml:space="preserve"> In/Out List</w:t>
      </w:r>
      <w:bookmarkEnd w:id="92"/>
    </w:p>
    <w:p w14:paraId="55149717" w14:textId="77777777" w:rsidR="0029564B" w:rsidRPr="00211C19" w:rsidRDefault="0029564B" w:rsidP="0029564B">
      <w:pPr>
        <w:rPr>
          <w:rFonts w:eastAsia="현대하모니 L" w:cs="Calibri"/>
        </w:rPr>
      </w:pPr>
      <w:r w:rsidRPr="00211C19">
        <w:rPr>
          <w:rFonts w:eastAsia="현대하모니 L" w:cs="Calibri"/>
        </w:rPr>
        <w:br w:type="page"/>
      </w:r>
    </w:p>
    <w:p w14:paraId="11F52BD8" w14:textId="77777777" w:rsidR="0029564B" w:rsidRPr="00211C19" w:rsidRDefault="0029564B" w:rsidP="0029564B">
      <w:pPr>
        <w:pStyle w:val="51"/>
      </w:pPr>
      <w:r w:rsidRPr="00211C19">
        <w:lastRenderedPageBreak/>
        <w:t xml:space="preserve">Temperature Sensor Error </w:t>
      </w:r>
      <w:r w:rsidR="005E7F8C">
        <w:t>Detecting Control Function</w:t>
      </w:r>
      <w:r w:rsidRPr="00211C19">
        <w:t xml:space="preserve"> Description</w:t>
      </w:r>
    </w:p>
    <w:p w14:paraId="059FB2D2" w14:textId="77777777" w:rsidR="0029564B" w:rsidRPr="00211C19" w:rsidRDefault="0029564B" w:rsidP="0029564B">
      <w:pPr>
        <w:rPr>
          <w:rFonts w:eastAsia="현대하모니 L" w:cs="Calibri"/>
          <w:lang w:val="en-GB"/>
        </w:rPr>
      </w:pPr>
    </w:p>
    <w:p w14:paraId="5A9BE25A" w14:textId="77777777" w:rsidR="0029564B" w:rsidRPr="00F63641" w:rsidRDefault="0029564B" w:rsidP="00116D94">
      <w:pPr>
        <w:pStyle w:val="a1"/>
        <w:numPr>
          <w:ilvl w:val="0"/>
          <w:numId w:val="24"/>
        </w:numPr>
        <w:ind w:left="709" w:hanging="425"/>
        <w:rPr>
          <w:rFonts w:eastAsia="현대하모니 L" w:cs="Calibri"/>
          <w:sz w:val="20"/>
          <w:lang w:val="en-GB"/>
        </w:rPr>
      </w:pPr>
      <w:r>
        <w:rPr>
          <w:rFonts w:eastAsia="현대하모니 L" w:cs="Calibri" w:hint="eastAsia"/>
          <w:sz w:val="20"/>
          <w:lang w:val="en-GB"/>
        </w:rPr>
        <w:t>WPC Mode</w:t>
      </w:r>
      <w:r w:rsidRPr="00F63641">
        <w:rPr>
          <w:rFonts w:eastAsia="현대하모니 L" w:cs="Calibri"/>
          <w:sz w:val="20"/>
          <w:lang w:val="en-GB"/>
        </w:rPr>
        <w:t>상태에서</w:t>
      </w:r>
      <w:r w:rsidRPr="00F63641">
        <w:rPr>
          <w:rFonts w:eastAsia="현대하모니 L" w:cs="Calibri"/>
          <w:sz w:val="20"/>
          <w:lang w:val="en-GB"/>
        </w:rPr>
        <w:t xml:space="preserve"> 2000ms</w:t>
      </w:r>
      <w:r w:rsidRPr="007967FF">
        <w:rPr>
          <w:rFonts w:eastAsia="현대하모니 L" w:cs="Calibri"/>
          <w:sz w:val="20"/>
          <w:lang w:val="en-GB"/>
        </w:rPr>
        <w:t>동안</w:t>
      </w:r>
      <w:r w:rsidRPr="007967FF">
        <w:rPr>
          <w:rFonts w:eastAsia="현대하모니 L" w:cs="Calibri"/>
          <w:sz w:val="20"/>
          <w:lang w:val="en-GB"/>
        </w:rPr>
        <w:t xml:space="preserve"> </w:t>
      </w:r>
      <w:r>
        <w:rPr>
          <w:rFonts w:eastAsia="현대하모니 L" w:cs="Calibri" w:hint="eastAsia"/>
          <w:sz w:val="20"/>
          <w:lang w:val="en-GB"/>
        </w:rPr>
        <w:t>3</w:t>
      </w:r>
      <w:r>
        <w:rPr>
          <w:rFonts w:eastAsia="현대하모니 L" w:cs="Calibri" w:hint="eastAsia"/>
          <w:sz w:val="20"/>
          <w:lang w:val="en-GB"/>
        </w:rPr>
        <w:t>개의</w:t>
      </w:r>
      <w:r>
        <w:rPr>
          <w:rFonts w:eastAsia="현대하모니 L" w:cs="Calibri" w:hint="eastAsia"/>
          <w:sz w:val="20"/>
          <w:lang w:val="en-GB"/>
        </w:rPr>
        <w:t xml:space="preserve"> </w:t>
      </w:r>
      <w:r>
        <w:rPr>
          <w:rFonts w:eastAsia="현대하모니 L" w:cs="Calibri" w:hint="eastAsia"/>
          <w:sz w:val="20"/>
          <w:lang w:val="en-GB"/>
        </w:rPr>
        <w:t>온도</w:t>
      </w:r>
      <w:r>
        <w:rPr>
          <w:rFonts w:eastAsia="현대하모니 L" w:cs="Calibri" w:hint="eastAsia"/>
          <w:sz w:val="20"/>
          <w:lang w:val="en-GB"/>
        </w:rPr>
        <w:t xml:space="preserve"> </w:t>
      </w:r>
      <w:r>
        <w:rPr>
          <w:rFonts w:eastAsia="현대하모니 L" w:cs="Calibri" w:hint="eastAsia"/>
          <w:sz w:val="20"/>
          <w:lang w:val="en-GB"/>
        </w:rPr>
        <w:t>센서</w:t>
      </w:r>
      <w:r>
        <w:rPr>
          <w:rFonts w:eastAsia="현대하모니 L" w:cs="Calibri" w:hint="eastAsia"/>
          <w:sz w:val="20"/>
          <w:lang w:val="en-GB"/>
        </w:rPr>
        <w:t xml:space="preserve"> </w:t>
      </w:r>
      <w:r>
        <w:rPr>
          <w:rFonts w:eastAsia="현대하모니 L" w:cs="Calibri" w:hint="eastAsia"/>
          <w:sz w:val="20"/>
          <w:lang w:val="en-GB"/>
        </w:rPr>
        <w:t>중</w:t>
      </w:r>
      <w:r>
        <w:rPr>
          <w:rFonts w:eastAsia="현대하모니 L" w:cs="Calibri" w:hint="eastAsia"/>
          <w:sz w:val="20"/>
          <w:lang w:val="en-GB"/>
        </w:rPr>
        <w:t xml:space="preserve"> </w:t>
      </w:r>
      <w:r>
        <w:rPr>
          <w:rFonts w:eastAsia="현대하모니 L" w:cs="Calibri" w:hint="eastAsia"/>
          <w:sz w:val="20"/>
          <w:lang w:val="en-GB"/>
        </w:rPr>
        <w:t>하나</w:t>
      </w:r>
      <w:r w:rsidRPr="00294122">
        <w:rPr>
          <w:rFonts w:eastAsia="현대하모니 L" w:cs="Calibri" w:hint="eastAsia"/>
          <w:sz w:val="20"/>
          <w:lang w:val="en-GB"/>
        </w:rPr>
        <w:t xml:space="preserve"> </w:t>
      </w:r>
      <w:r w:rsidRPr="00294122">
        <w:rPr>
          <w:rFonts w:eastAsia="현대하모니 L" w:cs="Calibri" w:hint="eastAsia"/>
          <w:sz w:val="20"/>
          <w:lang w:val="en-GB"/>
        </w:rPr>
        <w:t>이상</w:t>
      </w:r>
      <w:r>
        <w:rPr>
          <w:rFonts w:ascii="바탕" w:eastAsia="바탕" w:hAnsi="바탕" w:cs="바탕" w:hint="eastAsia"/>
          <w:sz w:val="20"/>
          <w:lang w:val="en-GB"/>
        </w:rPr>
        <w:t xml:space="preserve"> </w:t>
      </w:r>
      <w:r w:rsidRPr="00294122">
        <w:rPr>
          <w:rFonts w:eastAsia="현대하모니 L" w:cs="Calibri" w:hint="eastAsia"/>
          <w:sz w:val="20"/>
          <w:lang w:val="en-GB"/>
        </w:rPr>
        <w:t>Fail</w:t>
      </w:r>
      <w:r w:rsidRPr="00294122">
        <w:rPr>
          <w:rFonts w:eastAsia="현대하모니 L" w:cs="Calibri" w:hint="eastAsia"/>
          <w:sz w:val="20"/>
          <w:lang w:val="en-GB"/>
        </w:rPr>
        <w:t>로</w:t>
      </w:r>
      <w:r w:rsidRPr="00294122">
        <w:rPr>
          <w:rFonts w:eastAsia="현대하모니 L" w:cs="Calibri" w:hint="eastAsia"/>
          <w:sz w:val="20"/>
          <w:lang w:val="en-GB"/>
        </w:rPr>
        <w:t xml:space="preserve"> </w:t>
      </w:r>
      <w:r w:rsidRPr="00294122">
        <w:rPr>
          <w:rFonts w:eastAsia="현대하모니 L" w:cs="Calibri" w:hint="eastAsia"/>
          <w:sz w:val="20"/>
          <w:lang w:val="en-GB"/>
        </w:rPr>
        <w:t>판단될</w:t>
      </w:r>
      <w:r w:rsidRPr="00294122">
        <w:rPr>
          <w:rFonts w:eastAsia="현대하모니 L" w:cs="Calibri" w:hint="eastAsia"/>
          <w:sz w:val="20"/>
          <w:lang w:val="en-GB"/>
        </w:rPr>
        <w:t xml:space="preserve"> </w:t>
      </w:r>
      <w:r w:rsidRPr="00F63641">
        <w:rPr>
          <w:rFonts w:eastAsia="현대하모니 L" w:cs="Calibri"/>
          <w:sz w:val="20"/>
          <w:lang w:val="en-GB"/>
        </w:rPr>
        <w:t>경우</w:t>
      </w:r>
      <w:r>
        <w:rPr>
          <w:rFonts w:eastAsia="현대하모니 L" w:cs="Calibri" w:hint="eastAsia"/>
          <w:sz w:val="20"/>
          <w:lang w:val="en-GB"/>
        </w:rPr>
        <w:t>,</w:t>
      </w:r>
      <w:r w:rsidRPr="00F63641">
        <w:rPr>
          <w:rFonts w:eastAsia="현대하모니 L" w:cs="Calibri"/>
          <w:sz w:val="20"/>
          <w:lang w:val="en-GB"/>
        </w:rPr>
        <w:t xml:space="preserve"> </w:t>
      </w:r>
      <w:r w:rsidRPr="00F63641">
        <w:rPr>
          <w:rFonts w:eastAsia="현대하모니 L" w:cs="Calibri"/>
          <w:sz w:val="20"/>
          <w:lang w:val="en-GB"/>
        </w:rPr>
        <w:t>온도센서</w:t>
      </w:r>
      <w:r w:rsidRPr="00F63641">
        <w:rPr>
          <w:rFonts w:eastAsia="현대하모니 L" w:cs="Calibri"/>
          <w:sz w:val="20"/>
          <w:lang w:val="en-GB"/>
        </w:rPr>
        <w:t xml:space="preserve"> </w:t>
      </w:r>
      <w:r w:rsidRPr="00F63641">
        <w:rPr>
          <w:rFonts w:eastAsia="현대하모니 L" w:cs="Calibri"/>
          <w:sz w:val="20"/>
          <w:lang w:val="en-GB"/>
        </w:rPr>
        <w:t>에러로</w:t>
      </w:r>
      <w:r w:rsidRPr="00F63641">
        <w:rPr>
          <w:rFonts w:eastAsia="현대하모니 L" w:cs="Calibri"/>
          <w:sz w:val="20"/>
          <w:lang w:val="en-GB"/>
        </w:rPr>
        <w:t xml:space="preserve"> </w:t>
      </w:r>
      <w:r w:rsidRPr="00F63641">
        <w:rPr>
          <w:rFonts w:eastAsia="현대하모니 L" w:cs="Calibri"/>
          <w:sz w:val="20"/>
          <w:lang w:val="en-GB"/>
        </w:rPr>
        <w:t>판단하여</w:t>
      </w:r>
      <w:r w:rsidRPr="00F63641">
        <w:rPr>
          <w:rFonts w:eastAsia="현대하모니 L" w:cs="Calibri"/>
          <w:sz w:val="20"/>
          <w:lang w:val="en-GB"/>
        </w:rPr>
        <w:t xml:space="preserve"> </w:t>
      </w:r>
      <w:r>
        <w:rPr>
          <w:rFonts w:eastAsia="현대하모니 L" w:cs="Calibri"/>
          <w:sz w:val="20"/>
          <w:lang w:val="en-GB"/>
        </w:rPr>
        <w:t>충전</w:t>
      </w:r>
      <w:r>
        <w:rPr>
          <w:rFonts w:eastAsia="현대하모니 L" w:cs="Calibri" w:hint="eastAsia"/>
          <w:sz w:val="20"/>
          <w:lang w:val="en-GB"/>
        </w:rPr>
        <w:t>을</w:t>
      </w:r>
      <w:r>
        <w:rPr>
          <w:rFonts w:eastAsia="현대하모니 L" w:cs="Calibri" w:hint="eastAsia"/>
          <w:sz w:val="20"/>
          <w:lang w:val="en-GB"/>
        </w:rPr>
        <w:t xml:space="preserve"> </w:t>
      </w:r>
      <w:r>
        <w:rPr>
          <w:rFonts w:eastAsia="현대하모니 L" w:cs="Calibri" w:hint="eastAsia"/>
          <w:sz w:val="20"/>
          <w:lang w:val="en-GB"/>
        </w:rPr>
        <w:t>중</w:t>
      </w:r>
      <w:r w:rsidRPr="00E0176F">
        <w:rPr>
          <w:rFonts w:eastAsia="현대하모니 L" w:cs="Calibri" w:hint="eastAsia"/>
          <w:sz w:val="20"/>
        </w:rPr>
        <w:t>단</w:t>
      </w:r>
      <w:r>
        <w:rPr>
          <w:rFonts w:eastAsia="현대하모니 L" w:cs="Calibri" w:hint="eastAsia"/>
          <w:sz w:val="20"/>
        </w:rPr>
        <w:t>해야</w:t>
      </w:r>
      <w:r>
        <w:rPr>
          <w:rFonts w:eastAsia="현대하모니 L" w:cs="Calibri" w:hint="eastAsia"/>
          <w:sz w:val="20"/>
        </w:rPr>
        <w:t xml:space="preserve"> </w:t>
      </w:r>
      <w:r>
        <w:rPr>
          <w:rFonts w:eastAsia="현대하모니 L" w:cs="Calibri" w:hint="eastAsia"/>
          <w:sz w:val="20"/>
        </w:rPr>
        <w:t>한다</w:t>
      </w:r>
      <w:r w:rsidRPr="00E0176F">
        <w:rPr>
          <w:rFonts w:eastAsia="현대하모니 L" w:cs="Calibri" w:hint="eastAsia"/>
          <w:sz w:val="20"/>
        </w:rPr>
        <w:t>.</w:t>
      </w:r>
    </w:p>
    <w:p w14:paraId="29477C26" w14:textId="77777777" w:rsidR="0029564B" w:rsidRPr="00F63641" w:rsidRDefault="0029564B" w:rsidP="00116D94">
      <w:pPr>
        <w:pStyle w:val="a1"/>
        <w:numPr>
          <w:ilvl w:val="0"/>
          <w:numId w:val="24"/>
        </w:numPr>
        <w:rPr>
          <w:rFonts w:eastAsia="현대하모니 L" w:cs="Calibri"/>
          <w:sz w:val="18"/>
          <w:lang w:val="en-GB"/>
        </w:rPr>
      </w:pPr>
      <w:r w:rsidRPr="00F63641">
        <w:rPr>
          <w:rFonts w:eastAsia="현대하모니 L" w:cs="Calibri"/>
          <w:sz w:val="20"/>
          <w:lang w:val="en-GB"/>
        </w:rPr>
        <w:t>온도센서</w:t>
      </w:r>
      <w:r w:rsidRPr="00F63641">
        <w:rPr>
          <w:rFonts w:eastAsia="현대하모니 L" w:cs="Calibri"/>
          <w:sz w:val="20"/>
          <w:lang w:val="en-GB"/>
        </w:rPr>
        <w:t xml:space="preserve"> </w:t>
      </w:r>
      <w:r w:rsidRPr="00F63641">
        <w:rPr>
          <w:rFonts w:eastAsia="현대하모니 L" w:cs="Calibri"/>
          <w:sz w:val="20"/>
          <w:lang w:val="en-GB"/>
        </w:rPr>
        <w:t>에러</w:t>
      </w:r>
      <w:r w:rsidRPr="00F63641">
        <w:rPr>
          <w:rFonts w:eastAsia="현대하모니 L" w:cs="Calibri"/>
          <w:sz w:val="20"/>
          <w:lang w:val="en-GB"/>
        </w:rPr>
        <w:t xml:space="preserve"> </w:t>
      </w:r>
      <w:r w:rsidRPr="00F63641">
        <w:rPr>
          <w:rFonts w:eastAsia="현대하모니 L" w:cs="Calibri"/>
          <w:sz w:val="20"/>
          <w:lang w:val="en-GB"/>
        </w:rPr>
        <w:t>상태에서</w:t>
      </w:r>
      <w:r w:rsidRPr="00F63641">
        <w:rPr>
          <w:rFonts w:eastAsia="현대하모니 L" w:cs="Calibri"/>
          <w:sz w:val="20"/>
          <w:lang w:val="en-GB"/>
        </w:rPr>
        <w:t xml:space="preserve"> </w:t>
      </w:r>
      <w:r w:rsidR="001B71EE" w:rsidRPr="001B71EE">
        <w:rPr>
          <w:rFonts w:eastAsia="현대하모니 L" w:cs="Calibri"/>
          <w:sz w:val="20"/>
          <w:lang w:val="en-GB"/>
        </w:rPr>
        <w:t>Input_b_ACC_IN</w:t>
      </w:r>
      <w:r w:rsidR="001B71EE" w:rsidRPr="001B71EE">
        <w:rPr>
          <w:rFonts w:eastAsia="현대하모니 L" w:cs="Calibri" w:hint="eastAsia"/>
          <w:sz w:val="20"/>
          <w:lang w:val="en-GB"/>
        </w:rPr>
        <w:t xml:space="preserve"> </w:t>
      </w:r>
      <w:r>
        <w:rPr>
          <w:rFonts w:eastAsia="현대하모니 L" w:cs="Calibri" w:hint="eastAsia"/>
          <w:sz w:val="20"/>
          <w:lang w:val="en-GB"/>
        </w:rPr>
        <w:t>이</w:t>
      </w:r>
      <w:r>
        <w:rPr>
          <w:rFonts w:eastAsia="현대하모니 L" w:cs="Calibri" w:hint="eastAsia"/>
          <w:sz w:val="20"/>
          <w:lang w:val="en-GB"/>
        </w:rPr>
        <w:t xml:space="preserve"> </w:t>
      </w:r>
      <w:r w:rsidRPr="00F63641">
        <w:rPr>
          <w:rFonts w:eastAsia="현대하모니 L" w:cs="Calibri"/>
          <w:sz w:val="20"/>
          <w:lang w:val="en-GB"/>
        </w:rPr>
        <w:t xml:space="preserve">OFF </w:t>
      </w:r>
      <w:r w:rsidRPr="00F63641">
        <w:rPr>
          <w:rFonts w:eastAsia="현대하모니 L" w:cs="Calibri"/>
          <w:sz w:val="20"/>
          <w:lang w:val="en-GB"/>
        </w:rPr>
        <w:sym w:font="Wingdings" w:char="F0E0"/>
      </w:r>
      <w:r w:rsidRPr="00F63641">
        <w:rPr>
          <w:rFonts w:eastAsia="현대하모니 L" w:cs="Calibri"/>
          <w:sz w:val="20"/>
          <w:lang w:val="en-GB"/>
        </w:rPr>
        <w:t xml:space="preserve"> ON </w:t>
      </w:r>
      <w:r w:rsidRPr="00294122">
        <w:rPr>
          <w:rFonts w:eastAsia="현대하모니 L" w:cs="Calibri" w:hint="eastAsia"/>
          <w:sz w:val="20"/>
          <w:lang w:val="en-GB"/>
        </w:rPr>
        <w:t>되어야</w:t>
      </w:r>
      <w:r>
        <w:rPr>
          <w:rFonts w:eastAsia="현대하모니 L" w:cs="Calibri" w:hint="eastAsia"/>
          <w:sz w:val="20"/>
          <w:lang w:val="en-GB"/>
        </w:rPr>
        <w:t>,</w:t>
      </w:r>
      <w:r w:rsidRPr="00F63641">
        <w:rPr>
          <w:rFonts w:eastAsia="현대하모니 L" w:cs="Calibri"/>
          <w:sz w:val="20"/>
          <w:lang w:val="en-GB"/>
        </w:rPr>
        <w:t xml:space="preserve"> </w:t>
      </w:r>
      <w:r w:rsidRPr="00F63641">
        <w:rPr>
          <w:rFonts w:eastAsia="현대하모니 L" w:cs="Calibri"/>
          <w:sz w:val="20"/>
          <w:lang w:val="en-GB"/>
        </w:rPr>
        <w:t>온도센서</w:t>
      </w:r>
      <w:r w:rsidRPr="00F63641">
        <w:rPr>
          <w:rFonts w:eastAsia="현대하모니 L" w:cs="Calibri"/>
          <w:sz w:val="20"/>
          <w:lang w:val="en-GB"/>
        </w:rPr>
        <w:t xml:space="preserve"> </w:t>
      </w:r>
      <w:r w:rsidRPr="00F63641">
        <w:rPr>
          <w:rFonts w:eastAsia="현대하모니 L" w:cs="Calibri"/>
          <w:sz w:val="20"/>
          <w:lang w:val="en-GB"/>
        </w:rPr>
        <w:t>에러</w:t>
      </w:r>
      <w:r w:rsidRPr="00F63641">
        <w:rPr>
          <w:rFonts w:eastAsia="현대하모니 L" w:cs="Calibri"/>
          <w:sz w:val="20"/>
          <w:lang w:val="en-GB"/>
        </w:rPr>
        <w:t xml:space="preserve"> </w:t>
      </w:r>
      <w:r w:rsidRPr="00F63641">
        <w:rPr>
          <w:rFonts w:eastAsia="현대하모니 L" w:cs="Calibri"/>
          <w:sz w:val="20"/>
          <w:lang w:val="en-GB"/>
        </w:rPr>
        <w:t>상태</w:t>
      </w:r>
      <w:r>
        <w:rPr>
          <w:rFonts w:eastAsia="현대하모니 L" w:cs="Calibri" w:hint="eastAsia"/>
          <w:sz w:val="20"/>
          <w:lang w:val="en-GB"/>
        </w:rPr>
        <w:t>가</w:t>
      </w:r>
      <w:r w:rsidRPr="00F63641">
        <w:rPr>
          <w:rFonts w:eastAsia="현대하모니 L" w:cs="Calibri"/>
          <w:sz w:val="20"/>
          <w:lang w:val="en-GB"/>
        </w:rPr>
        <w:t xml:space="preserve"> </w:t>
      </w:r>
      <w:r w:rsidRPr="00F63641">
        <w:rPr>
          <w:rFonts w:eastAsia="현대하모니 L" w:cs="Calibri"/>
          <w:sz w:val="20"/>
          <w:lang w:val="en-GB"/>
        </w:rPr>
        <w:t>해제</w:t>
      </w:r>
      <w:r>
        <w:rPr>
          <w:rFonts w:eastAsia="현대하모니 L" w:cs="Calibri" w:hint="eastAsia"/>
          <w:sz w:val="20"/>
          <w:lang w:val="en-GB"/>
        </w:rPr>
        <w:t>되며</w:t>
      </w:r>
      <w:r w:rsidRPr="00E0176F">
        <w:rPr>
          <w:rFonts w:eastAsia="현대하모니 L" w:cs="Calibri"/>
          <w:sz w:val="20"/>
        </w:rPr>
        <w:t xml:space="preserve"> </w:t>
      </w:r>
      <w:r>
        <w:rPr>
          <w:rFonts w:eastAsia="현대하모니 L" w:cs="Calibri" w:hint="eastAsia"/>
          <w:sz w:val="20"/>
        </w:rPr>
        <w:t>재</w:t>
      </w:r>
      <w:r>
        <w:rPr>
          <w:rFonts w:eastAsia="현대하모니 L" w:cs="Calibri" w:hint="eastAsia"/>
          <w:sz w:val="20"/>
        </w:rPr>
        <w:t xml:space="preserve"> </w:t>
      </w:r>
      <w:r>
        <w:rPr>
          <w:rFonts w:eastAsia="현대하모니 L" w:cs="Calibri" w:hint="eastAsia"/>
          <w:sz w:val="20"/>
        </w:rPr>
        <w:t>판단을</w:t>
      </w:r>
      <w:r>
        <w:rPr>
          <w:rFonts w:eastAsia="현대하모니 L" w:cs="Calibri" w:hint="eastAsia"/>
          <w:sz w:val="20"/>
        </w:rPr>
        <w:t xml:space="preserve"> </w:t>
      </w:r>
      <w:r w:rsidRPr="00294122">
        <w:rPr>
          <w:rFonts w:eastAsia="현대하모니 L" w:cs="Calibri" w:hint="eastAsia"/>
          <w:sz w:val="20"/>
          <w:lang w:val="en-GB"/>
        </w:rPr>
        <w:t>수행한다</w:t>
      </w:r>
      <w:r w:rsidRPr="00E0176F">
        <w:rPr>
          <w:rFonts w:eastAsia="현대하모니 L" w:cs="Calibri" w:hint="eastAsia"/>
          <w:sz w:val="20"/>
        </w:rPr>
        <w:t>.</w:t>
      </w:r>
    </w:p>
    <w:p w14:paraId="36729566" w14:textId="77777777" w:rsidR="0029564B" w:rsidRPr="00997B6F" w:rsidRDefault="0029564B" w:rsidP="0029564B">
      <w:pPr>
        <w:rPr>
          <w:rFonts w:eastAsia="현대하모니 L" w:cs="Calibri"/>
          <w:sz w:val="20"/>
          <w:lang w:val="en-GB"/>
        </w:rPr>
      </w:pPr>
    </w:p>
    <w:p w14:paraId="64DA2A7E" w14:textId="77777777" w:rsidR="0029564B" w:rsidRPr="00211C19" w:rsidRDefault="0029564B" w:rsidP="0029564B">
      <w:pPr>
        <w:pStyle w:val="51"/>
      </w:pPr>
      <w:r w:rsidRPr="00211C19">
        <w:t xml:space="preserve">Temperature Sensor Error </w:t>
      </w:r>
      <w:r w:rsidR="005E7F8C">
        <w:t>Detecting Control Function</w:t>
      </w:r>
      <w:r w:rsidRPr="00211C19">
        <w:t xml:space="preserve"> State Chart</w:t>
      </w:r>
    </w:p>
    <w:p w14:paraId="209D05B5" w14:textId="77777777" w:rsidR="0029564B" w:rsidRPr="00211C19" w:rsidRDefault="00A3125B" w:rsidP="0029564B">
      <w:pPr>
        <w:pStyle w:val="a1"/>
        <w:keepNext/>
        <w:numPr>
          <w:ilvl w:val="0"/>
          <w:numId w:val="0"/>
        </w:numPr>
        <w:ind w:left="432"/>
        <w:rPr>
          <w:rFonts w:eastAsia="현대하모니 L" w:cs="Calibri"/>
        </w:rPr>
      </w:pPr>
      <w:r w:rsidRPr="00211C19">
        <w:rPr>
          <w:rFonts w:eastAsia="현대하모니 L" w:cs="Calibri"/>
        </w:rPr>
        <w:object w:dxaOrig="6849" w:dyaOrig="7415" w14:anchorId="2ABBF6D0">
          <v:shape id="_x0000_i1042" type="#_x0000_t75" style="width:4in;height:316.55pt" o:ole="">
            <v:imagedata r:id="rId44" o:title=""/>
          </v:shape>
          <o:OLEObject Type="Embed" ProgID="VisioViewer.Viewer.1" ShapeID="_x0000_i1042" DrawAspect="Content" ObjectID="_1707217182" r:id="rId45"/>
        </w:object>
      </w:r>
    </w:p>
    <w:p w14:paraId="42F0B3BD" w14:textId="2F8B54C8" w:rsidR="0029564B" w:rsidRPr="00211C19" w:rsidRDefault="0029564B" w:rsidP="0029564B">
      <w:pPr>
        <w:pStyle w:val="affc"/>
        <w:rPr>
          <w:rFonts w:eastAsia="현대하모니 L" w:cs="Calibri"/>
        </w:rPr>
      </w:pPr>
      <w:bookmarkStart w:id="93" w:name="_Toc96604429"/>
      <w:r w:rsidRPr="00211C19">
        <w:rPr>
          <w:rFonts w:eastAsia="현대하모니 L" w:cs="Calibri"/>
        </w:rPr>
        <w:t xml:space="preserve">Figure </w:t>
      </w:r>
      <w:r w:rsidRPr="00211C19">
        <w:rPr>
          <w:rFonts w:eastAsia="현대하모니 L" w:cs="Calibri"/>
        </w:rPr>
        <w:fldChar w:fldCharType="begin"/>
      </w:r>
      <w:r w:rsidRPr="00211C19">
        <w:rPr>
          <w:rFonts w:eastAsia="현대하모니 L" w:cs="Calibri"/>
        </w:rPr>
        <w:instrText xml:space="preserve"> SEQ Figure \* ARABIC </w:instrText>
      </w:r>
      <w:r w:rsidRPr="00211C19">
        <w:rPr>
          <w:rFonts w:eastAsia="현대하모니 L" w:cs="Calibri"/>
        </w:rPr>
        <w:fldChar w:fldCharType="separate"/>
      </w:r>
      <w:r w:rsidR="006F533A">
        <w:rPr>
          <w:rFonts w:eastAsia="현대하모니 L" w:cs="Calibri"/>
          <w:noProof/>
        </w:rPr>
        <w:t>18</w:t>
      </w:r>
      <w:r w:rsidRPr="00211C19">
        <w:rPr>
          <w:rFonts w:eastAsia="현대하모니 L" w:cs="Calibri"/>
        </w:rPr>
        <w:fldChar w:fldCharType="end"/>
      </w:r>
      <w:r w:rsidRPr="00211C19">
        <w:rPr>
          <w:rFonts w:eastAsia="현대하모니 L" w:cs="Calibri"/>
        </w:rPr>
        <w:t>.</w:t>
      </w:r>
      <w:r>
        <w:rPr>
          <w:rFonts w:eastAsia="현대하모니 L" w:cs="Calibri" w:hint="eastAsia"/>
        </w:rPr>
        <w:t xml:space="preserve"> </w:t>
      </w:r>
      <w:r w:rsidRPr="00211C19">
        <w:rPr>
          <w:rFonts w:eastAsia="현대하모니 L" w:cs="Calibri"/>
        </w:rPr>
        <w:t xml:space="preserve">Temperature Sensor Error </w:t>
      </w:r>
      <w:r w:rsidR="005E7F8C">
        <w:rPr>
          <w:rFonts w:eastAsia="현대하모니 L" w:cs="Calibri"/>
        </w:rPr>
        <w:t>Detecting Control Function</w:t>
      </w:r>
      <w:r w:rsidRPr="00211C19">
        <w:rPr>
          <w:rFonts w:eastAsia="현대하모니 L" w:cs="Calibri"/>
        </w:rPr>
        <w:t xml:space="preserve"> State Chart</w:t>
      </w:r>
      <w:bookmarkEnd w:id="93"/>
    </w:p>
    <w:p w14:paraId="272C4256" w14:textId="77777777" w:rsidR="0029564B" w:rsidRPr="00211C19" w:rsidRDefault="0029564B" w:rsidP="0029564B">
      <w:pPr>
        <w:rPr>
          <w:rFonts w:eastAsia="현대하모니 L" w:cs="Calibri"/>
        </w:rPr>
      </w:pPr>
    </w:p>
    <w:p w14:paraId="67F9AD90" w14:textId="77777777" w:rsidR="0029564B" w:rsidRPr="00211C19" w:rsidRDefault="0029564B" w:rsidP="0029564B">
      <w:pPr>
        <w:spacing w:after="200" w:line="276" w:lineRule="auto"/>
        <w:jc w:val="both"/>
        <w:rPr>
          <w:rFonts w:eastAsia="현대하모니 L" w:cs="Calibri"/>
        </w:rPr>
      </w:pPr>
      <w:r w:rsidRPr="00211C19">
        <w:rPr>
          <w:rFonts w:eastAsia="현대하모니 L" w:cs="Calibri"/>
        </w:rPr>
        <w:br w:type="page"/>
      </w:r>
    </w:p>
    <w:p w14:paraId="708462B9" w14:textId="77777777" w:rsidR="0029564B" w:rsidRDefault="002205E2" w:rsidP="00475D6D">
      <w:pPr>
        <w:pStyle w:val="41"/>
        <w:rPr>
          <w:i/>
        </w:rPr>
      </w:pPr>
      <w:bookmarkStart w:id="94" w:name="_Toc96604380"/>
      <w:r>
        <w:lastRenderedPageBreak/>
        <w:t>WPC USM Setting Control Function</w:t>
      </w:r>
      <w:bookmarkEnd w:id="94"/>
    </w:p>
    <w:p w14:paraId="21CC4540" w14:textId="77777777" w:rsidR="0029564B" w:rsidRPr="00044C44" w:rsidRDefault="0029564B" w:rsidP="0029564B"/>
    <w:p w14:paraId="34896D69" w14:textId="77777777" w:rsidR="0029564B" w:rsidRPr="00211C19" w:rsidRDefault="002205E2" w:rsidP="0029564B">
      <w:pPr>
        <w:pStyle w:val="51"/>
      </w:pPr>
      <w:r>
        <w:t>WPC USM Setting Control Function</w:t>
      </w:r>
      <w:r w:rsidR="0029564B" w:rsidRPr="00211C19">
        <w:t xml:space="preserve"> Data Flow</w:t>
      </w:r>
    </w:p>
    <w:p w14:paraId="173721B9" w14:textId="77777777" w:rsidR="0029564B" w:rsidRPr="00211C19" w:rsidRDefault="00AC3454" w:rsidP="0029564B">
      <w:pPr>
        <w:keepNext/>
        <w:rPr>
          <w:rFonts w:eastAsia="현대하모니 L" w:cs="Calibri"/>
        </w:rPr>
      </w:pPr>
      <w:r w:rsidRPr="00211C19">
        <w:rPr>
          <w:rFonts w:eastAsia="현대하모니 L" w:cs="Calibri"/>
        </w:rPr>
        <w:object w:dxaOrig="10477" w:dyaOrig="5029" w14:anchorId="07F86594">
          <v:shape id="_x0000_i1043" type="#_x0000_t75" style="width:422.5pt;height:186.8pt" o:ole="">
            <v:imagedata r:id="rId46" o:title="" cropbottom="4064f"/>
          </v:shape>
          <o:OLEObject Type="Embed" ProgID="VisioViewer.Viewer.1" ShapeID="_x0000_i1043" DrawAspect="Content" ObjectID="_1707217183" r:id="rId47"/>
        </w:object>
      </w:r>
    </w:p>
    <w:p w14:paraId="3915821C" w14:textId="2162D3E1" w:rsidR="0029564B" w:rsidRDefault="0029564B" w:rsidP="0029564B">
      <w:pPr>
        <w:pStyle w:val="affc"/>
        <w:rPr>
          <w:rFonts w:eastAsia="현대하모니 L" w:cs="Calibri"/>
        </w:rPr>
      </w:pPr>
      <w:bookmarkStart w:id="95" w:name="_Toc96604430"/>
      <w:r w:rsidRPr="00211C19">
        <w:rPr>
          <w:rFonts w:eastAsia="현대하모니 L" w:cs="Calibri"/>
        </w:rPr>
        <w:t xml:space="preserve">Figure </w:t>
      </w:r>
      <w:r w:rsidRPr="00211C19">
        <w:rPr>
          <w:rFonts w:eastAsia="현대하모니 L" w:cs="Calibri"/>
        </w:rPr>
        <w:fldChar w:fldCharType="begin"/>
      </w:r>
      <w:r w:rsidRPr="00211C19">
        <w:rPr>
          <w:rFonts w:eastAsia="현대하모니 L" w:cs="Calibri"/>
        </w:rPr>
        <w:instrText xml:space="preserve"> SEQ Figure \* ARABIC </w:instrText>
      </w:r>
      <w:r w:rsidRPr="00211C19">
        <w:rPr>
          <w:rFonts w:eastAsia="현대하모니 L" w:cs="Calibri"/>
        </w:rPr>
        <w:fldChar w:fldCharType="separate"/>
      </w:r>
      <w:r w:rsidR="006F533A">
        <w:rPr>
          <w:rFonts w:eastAsia="현대하모니 L" w:cs="Calibri"/>
          <w:noProof/>
        </w:rPr>
        <w:t>19</w:t>
      </w:r>
      <w:r w:rsidRPr="00211C19">
        <w:rPr>
          <w:rFonts w:eastAsia="현대하모니 L" w:cs="Calibri"/>
        </w:rPr>
        <w:fldChar w:fldCharType="end"/>
      </w:r>
      <w:r w:rsidRPr="00211C19">
        <w:rPr>
          <w:rFonts w:eastAsia="현대하모니 L" w:cs="Calibri"/>
        </w:rPr>
        <w:t>.</w:t>
      </w:r>
      <w:r>
        <w:rPr>
          <w:rFonts w:eastAsia="현대하모니 L" w:cs="Calibri" w:hint="eastAsia"/>
        </w:rPr>
        <w:t xml:space="preserve"> </w:t>
      </w:r>
      <w:r w:rsidR="002205E2">
        <w:rPr>
          <w:rFonts w:eastAsia="현대하모니 L" w:cs="Calibri"/>
        </w:rPr>
        <w:t>WPC USM Setting Control Function</w:t>
      </w:r>
      <w:r w:rsidRPr="00211C19">
        <w:rPr>
          <w:rFonts w:eastAsia="현대하모니 L" w:cs="Calibri"/>
        </w:rPr>
        <w:t xml:space="preserve"> Data Flow</w:t>
      </w:r>
      <w:bookmarkEnd w:id="95"/>
    </w:p>
    <w:p w14:paraId="092D4617" w14:textId="77777777" w:rsidR="0029564B" w:rsidRPr="00044C44" w:rsidRDefault="0029564B" w:rsidP="0029564B"/>
    <w:p w14:paraId="28E692A2" w14:textId="77777777" w:rsidR="0029564B" w:rsidRPr="00211C19" w:rsidRDefault="002205E2" w:rsidP="0029564B">
      <w:pPr>
        <w:pStyle w:val="51"/>
      </w:pPr>
      <w:r>
        <w:t>WPC USM Setting Control Function</w:t>
      </w:r>
      <w:r w:rsidR="0029564B" w:rsidRPr="00211C19">
        <w:t xml:space="preserve"> In/Out List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956"/>
        <w:gridCol w:w="2706"/>
        <w:gridCol w:w="6682"/>
      </w:tblGrid>
      <w:tr w:rsidR="00E52F37" w:rsidRPr="00211C19" w14:paraId="3D203CB0" w14:textId="77777777" w:rsidTr="00E52F37">
        <w:trPr>
          <w:trHeight w:val="401"/>
        </w:trPr>
        <w:tc>
          <w:tcPr>
            <w:tcW w:w="462" w:type="pct"/>
            <w:shd w:val="clear" w:color="auto" w:fill="auto"/>
            <w:vAlign w:val="center"/>
          </w:tcPr>
          <w:p w14:paraId="3094261F" w14:textId="77777777" w:rsidR="00E52F37" w:rsidRPr="00211C19" w:rsidRDefault="00E52F37" w:rsidP="00124D58">
            <w:pPr>
              <w:jc w:val="center"/>
              <w:rPr>
                <w:rFonts w:eastAsia="현대하모니 L" w:cs="Calibri"/>
                <w:b/>
                <w:sz w:val="16"/>
              </w:rPr>
            </w:pPr>
            <w:r w:rsidRPr="00211C19">
              <w:rPr>
                <w:rFonts w:eastAsia="현대하모니 L" w:cs="Calibri"/>
                <w:b/>
                <w:bCs/>
                <w:sz w:val="16"/>
              </w:rPr>
              <w:t>Function</w:t>
            </w:r>
          </w:p>
        </w:tc>
        <w:tc>
          <w:tcPr>
            <w:tcW w:w="1308" w:type="pct"/>
            <w:shd w:val="clear" w:color="auto" w:fill="auto"/>
            <w:vAlign w:val="center"/>
          </w:tcPr>
          <w:p w14:paraId="3E8741DD" w14:textId="77777777" w:rsidR="00E52F37" w:rsidRPr="00211C19" w:rsidRDefault="00E52F37" w:rsidP="00124D58">
            <w:pPr>
              <w:jc w:val="center"/>
              <w:rPr>
                <w:rFonts w:eastAsia="현대하모니 L" w:cs="Calibri"/>
                <w:b/>
                <w:sz w:val="16"/>
              </w:rPr>
            </w:pPr>
            <w:r w:rsidRPr="00211C19">
              <w:rPr>
                <w:rFonts w:eastAsia="현대하모니 L" w:cs="Calibri"/>
                <w:b/>
                <w:bCs/>
                <w:sz w:val="16"/>
              </w:rPr>
              <w:t>Signal Name</w:t>
            </w:r>
          </w:p>
        </w:tc>
        <w:tc>
          <w:tcPr>
            <w:tcW w:w="3230" w:type="pct"/>
            <w:shd w:val="clear" w:color="auto" w:fill="auto"/>
            <w:vAlign w:val="center"/>
          </w:tcPr>
          <w:p w14:paraId="65F68384" w14:textId="77777777" w:rsidR="00E52F37" w:rsidRPr="00211C19" w:rsidRDefault="00E52F37" w:rsidP="00124D58">
            <w:pPr>
              <w:jc w:val="center"/>
              <w:rPr>
                <w:rFonts w:eastAsia="현대하모니 L" w:cs="Calibri"/>
                <w:b/>
                <w:sz w:val="16"/>
              </w:rPr>
            </w:pPr>
            <w:r w:rsidRPr="00211C19">
              <w:rPr>
                <w:rFonts w:eastAsia="현대하모니 L" w:cs="Calibri"/>
                <w:b/>
                <w:bCs/>
                <w:kern w:val="2"/>
                <w:sz w:val="16"/>
              </w:rPr>
              <w:t>Description</w:t>
            </w:r>
          </w:p>
        </w:tc>
      </w:tr>
      <w:tr w:rsidR="00E52F37" w:rsidRPr="00211C19" w14:paraId="77A53412" w14:textId="77777777" w:rsidTr="00E52F37">
        <w:trPr>
          <w:trHeight w:val="77"/>
        </w:trPr>
        <w:tc>
          <w:tcPr>
            <w:tcW w:w="462" w:type="pct"/>
            <w:vMerge w:val="restart"/>
            <w:shd w:val="clear" w:color="auto" w:fill="auto"/>
            <w:vAlign w:val="center"/>
          </w:tcPr>
          <w:p w14:paraId="18C50EB2" w14:textId="77777777" w:rsidR="00E52F37" w:rsidRPr="00211C19" w:rsidRDefault="00E52F37" w:rsidP="00124D58">
            <w:pPr>
              <w:jc w:val="center"/>
              <w:rPr>
                <w:rFonts w:eastAsia="현대하모니 L" w:cs="Calibri"/>
                <w:sz w:val="16"/>
              </w:rPr>
            </w:pPr>
            <w:r w:rsidRPr="00211C19">
              <w:rPr>
                <w:rFonts w:eastAsia="현대하모니 L" w:cs="Calibri"/>
                <w:sz w:val="16"/>
              </w:rPr>
              <w:t>Input</w:t>
            </w:r>
          </w:p>
        </w:tc>
        <w:tc>
          <w:tcPr>
            <w:tcW w:w="1308" w:type="pct"/>
            <w:shd w:val="clear" w:color="auto" w:fill="auto"/>
          </w:tcPr>
          <w:p w14:paraId="5AD18593" w14:textId="77777777" w:rsidR="00E52F37" w:rsidRPr="007816AA" w:rsidRDefault="00E52F37" w:rsidP="00445CC7">
            <w:pPr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 w:rsidRPr="007816AA">
              <w:rPr>
                <w:rFonts w:eastAsia="현대하모니 L" w:cs="Calibri"/>
                <w:color w:val="000000" w:themeColor="dark1"/>
                <w:sz w:val="16"/>
                <w:szCs w:val="16"/>
              </w:rPr>
              <w:t>Input_WPCOnOffNvalueSet</w:t>
            </w:r>
          </w:p>
        </w:tc>
        <w:tc>
          <w:tcPr>
            <w:tcW w:w="3230" w:type="pct"/>
            <w:shd w:val="clear" w:color="auto" w:fill="auto"/>
            <w:vAlign w:val="center"/>
          </w:tcPr>
          <w:p w14:paraId="32FE3A1C" w14:textId="77777777" w:rsidR="00E52F37" w:rsidRPr="00211C19" w:rsidRDefault="00E52F37" w:rsidP="00124D58">
            <w:pPr>
              <w:rPr>
                <w:rFonts w:eastAsia="현대하모니 L" w:cs="Calibri"/>
                <w:sz w:val="16"/>
              </w:rPr>
            </w:pPr>
            <w:r w:rsidRPr="00211C19">
              <w:rPr>
                <w:rFonts w:eastAsia="현대하모니 L" w:cs="Calibri"/>
                <w:sz w:val="16"/>
              </w:rPr>
              <w:t>Request to set WPC On/Off switch status</w:t>
            </w:r>
          </w:p>
          <w:p w14:paraId="5E08189D" w14:textId="77777777" w:rsidR="00E52F37" w:rsidRPr="00211C19" w:rsidRDefault="00E52F37" w:rsidP="00124D58">
            <w:pPr>
              <w:rPr>
                <w:rFonts w:eastAsia="현대하모니 L" w:cs="Calibri"/>
                <w:sz w:val="16"/>
              </w:rPr>
            </w:pPr>
            <w:r w:rsidRPr="00211C19">
              <w:rPr>
                <w:rFonts w:eastAsia="현대하모니 L" w:cs="Calibri"/>
                <w:sz w:val="16"/>
              </w:rPr>
              <w:t>0x0:Default/0x1:Off (Disable)/0x2:On (Enable)/0x3:Invalid</w:t>
            </w:r>
          </w:p>
        </w:tc>
      </w:tr>
      <w:tr w:rsidR="00E52F37" w:rsidRPr="00211C19" w14:paraId="5405AB9F" w14:textId="77777777" w:rsidTr="00E52F37">
        <w:trPr>
          <w:trHeight w:val="77"/>
        </w:trPr>
        <w:tc>
          <w:tcPr>
            <w:tcW w:w="462" w:type="pct"/>
            <w:vMerge/>
            <w:shd w:val="clear" w:color="auto" w:fill="auto"/>
            <w:vAlign w:val="center"/>
          </w:tcPr>
          <w:p w14:paraId="17CB8C1B" w14:textId="77777777" w:rsidR="00E52F37" w:rsidRPr="00211C19" w:rsidRDefault="00E52F37" w:rsidP="00124D58">
            <w:pPr>
              <w:jc w:val="center"/>
              <w:rPr>
                <w:rFonts w:eastAsia="현대하모니 L" w:cs="Calibri"/>
                <w:sz w:val="16"/>
              </w:rPr>
            </w:pPr>
          </w:p>
        </w:tc>
        <w:tc>
          <w:tcPr>
            <w:tcW w:w="1308" w:type="pct"/>
            <w:shd w:val="clear" w:color="auto" w:fill="auto"/>
          </w:tcPr>
          <w:p w14:paraId="76CA9B22" w14:textId="77777777" w:rsidR="00E52F37" w:rsidRPr="007816AA" w:rsidRDefault="00E52F37" w:rsidP="00445CC7">
            <w:pPr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 w:rsidRPr="007816AA">
              <w:rPr>
                <w:rFonts w:eastAsia="현대하모니 L" w:cs="Calibri"/>
                <w:color w:val="000000" w:themeColor="dark1"/>
                <w:sz w:val="16"/>
                <w:szCs w:val="16"/>
              </w:rPr>
              <w:t>Input_b_USMReset</w:t>
            </w:r>
          </w:p>
        </w:tc>
        <w:tc>
          <w:tcPr>
            <w:tcW w:w="3230" w:type="pct"/>
            <w:shd w:val="clear" w:color="auto" w:fill="auto"/>
            <w:vAlign w:val="center"/>
          </w:tcPr>
          <w:p w14:paraId="55AE5173" w14:textId="77777777" w:rsidR="00E52F37" w:rsidRPr="00211C19" w:rsidRDefault="00E52F37" w:rsidP="00124D58">
            <w:pPr>
              <w:rPr>
                <w:rFonts w:eastAsia="현대하모니 L" w:cs="Calibri"/>
                <w:sz w:val="16"/>
              </w:rPr>
            </w:pPr>
            <w:r w:rsidRPr="00211C19">
              <w:rPr>
                <w:rFonts w:eastAsia="현대하모니 L" w:cs="Calibri"/>
                <w:sz w:val="16"/>
              </w:rPr>
              <w:t>This signal is used for a request to reset the value of USM menus</w:t>
            </w:r>
          </w:p>
          <w:p w14:paraId="1B778A69" w14:textId="77777777" w:rsidR="00E52F37" w:rsidRPr="00211C19" w:rsidRDefault="00E52F37" w:rsidP="00124D58">
            <w:pPr>
              <w:rPr>
                <w:rFonts w:eastAsia="현대하모니 L" w:cs="Calibri"/>
                <w:sz w:val="16"/>
              </w:rPr>
            </w:pPr>
            <w:r w:rsidRPr="00211C19">
              <w:rPr>
                <w:rFonts w:eastAsia="현대하모니 L" w:cs="Calibri"/>
                <w:sz w:val="16"/>
              </w:rPr>
              <w:t>0x0:Default/0x1:Reset</w:t>
            </w:r>
          </w:p>
        </w:tc>
      </w:tr>
      <w:tr w:rsidR="00E52F37" w:rsidRPr="00211C19" w14:paraId="392339BD" w14:textId="77777777" w:rsidTr="00E52F37">
        <w:trPr>
          <w:trHeight w:val="77"/>
        </w:trPr>
        <w:tc>
          <w:tcPr>
            <w:tcW w:w="462" w:type="pct"/>
            <w:vMerge/>
            <w:shd w:val="clear" w:color="auto" w:fill="auto"/>
            <w:vAlign w:val="center"/>
          </w:tcPr>
          <w:p w14:paraId="7895C58E" w14:textId="77777777" w:rsidR="00E52F37" w:rsidRPr="00211C19" w:rsidRDefault="00E52F37" w:rsidP="00124D58">
            <w:pPr>
              <w:jc w:val="center"/>
              <w:rPr>
                <w:rFonts w:eastAsia="현대하모니 L" w:cs="Calibri"/>
                <w:sz w:val="16"/>
              </w:rPr>
            </w:pPr>
          </w:p>
        </w:tc>
        <w:tc>
          <w:tcPr>
            <w:tcW w:w="1308" w:type="pct"/>
            <w:shd w:val="clear" w:color="auto" w:fill="auto"/>
          </w:tcPr>
          <w:p w14:paraId="24C8CDC7" w14:textId="77777777" w:rsidR="00E52F37" w:rsidRPr="007816AA" w:rsidRDefault="00E52F37" w:rsidP="00445CC7">
            <w:pPr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 w:rsidRPr="007816AA">
              <w:rPr>
                <w:rFonts w:eastAsia="현대하모니 L" w:cs="Calibri"/>
                <w:color w:val="000000" w:themeColor="dark1"/>
                <w:sz w:val="16"/>
                <w:szCs w:val="16"/>
              </w:rPr>
              <w:t>Input_AVN_ProfileIDRValue</w:t>
            </w:r>
          </w:p>
        </w:tc>
        <w:tc>
          <w:tcPr>
            <w:tcW w:w="3230" w:type="pct"/>
            <w:shd w:val="clear" w:color="auto" w:fill="auto"/>
            <w:vAlign w:val="center"/>
          </w:tcPr>
          <w:p w14:paraId="468B0211" w14:textId="77777777" w:rsidR="00E52F37" w:rsidRPr="00211C19" w:rsidRDefault="00E52F37" w:rsidP="00124D58">
            <w:pPr>
              <w:rPr>
                <w:rFonts w:eastAsia="현대하모니 L" w:cs="Calibri"/>
                <w:sz w:val="16"/>
              </w:rPr>
            </w:pPr>
            <w:r w:rsidRPr="00211C19">
              <w:rPr>
                <w:rFonts w:eastAsia="현대하모니 L" w:cs="Calibri"/>
                <w:sz w:val="16"/>
              </w:rPr>
              <w:t>Request to set user from AVN</w:t>
            </w:r>
          </w:p>
          <w:p w14:paraId="5DDB178C" w14:textId="77777777" w:rsidR="00E52F37" w:rsidRPr="00211C19" w:rsidRDefault="00E52F37" w:rsidP="00124D58">
            <w:pPr>
              <w:rPr>
                <w:rFonts w:eastAsia="현대하모니 L" w:cs="Calibri"/>
                <w:sz w:val="16"/>
              </w:rPr>
            </w:pPr>
            <w:r w:rsidRPr="00211C19">
              <w:rPr>
                <w:rFonts w:eastAsia="현대하모니 L" w:cs="Calibri"/>
                <w:sz w:val="16"/>
              </w:rPr>
              <w:t>0x00:Default/0x01:Guest/0x02:Profile1/0x03:Profile2/0x04~0x0E:Reserved/0x0F:Invalid</w:t>
            </w:r>
          </w:p>
        </w:tc>
      </w:tr>
      <w:tr w:rsidR="00E52F37" w:rsidRPr="00211C19" w14:paraId="0C6C895C" w14:textId="77777777" w:rsidTr="00E52F37">
        <w:tc>
          <w:tcPr>
            <w:tcW w:w="462" w:type="pct"/>
            <w:vMerge w:val="restart"/>
            <w:shd w:val="clear" w:color="auto" w:fill="auto"/>
            <w:vAlign w:val="center"/>
          </w:tcPr>
          <w:p w14:paraId="176AE65F" w14:textId="77777777" w:rsidR="00E52F37" w:rsidRPr="00211C19" w:rsidRDefault="00E52F37" w:rsidP="00124D58">
            <w:pPr>
              <w:jc w:val="center"/>
              <w:rPr>
                <w:rFonts w:eastAsia="현대하모니 L" w:cs="Calibri"/>
                <w:sz w:val="16"/>
              </w:rPr>
            </w:pPr>
            <w:r w:rsidRPr="00211C19">
              <w:rPr>
                <w:rFonts w:eastAsia="현대하모니 L" w:cs="Calibri"/>
                <w:sz w:val="16"/>
              </w:rPr>
              <w:t>Internal</w:t>
            </w:r>
          </w:p>
        </w:tc>
        <w:tc>
          <w:tcPr>
            <w:tcW w:w="1308" w:type="pct"/>
            <w:shd w:val="clear" w:color="auto" w:fill="auto"/>
            <w:vAlign w:val="center"/>
          </w:tcPr>
          <w:p w14:paraId="7B1494C3" w14:textId="77777777" w:rsidR="00E52F37" w:rsidRPr="00211C19" w:rsidRDefault="00E52F37" w:rsidP="00124D58">
            <w:pPr>
              <w:rPr>
                <w:rFonts w:eastAsia="현대하모니 L" w:cs="Calibri"/>
                <w:sz w:val="16"/>
              </w:rPr>
            </w:pPr>
            <w:r w:rsidRPr="00211C19">
              <w:rPr>
                <w:rFonts w:eastAsia="현대하모니 L" w:cs="Calibri"/>
                <w:sz w:val="16"/>
              </w:rPr>
              <w:t>m_ProfileOneWPCUSM</w:t>
            </w:r>
          </w:p>
        </w:tc>
        <w:tc>
          <w:tcPr>
            <w:tcW w:w="3230" w:type="pct"/>
            <w:shd w:val="clear" w:color="auto" w:fill="auto"/>
            <w:vAlign w:val="center"/>
          </w:tcPr>
          <w:p w14:paraId="5F9BFD44" w14:textId="77777777" w:rsidR="00E52F37" w:rsidRPr="00211C19" w:rsidRDefault="00E52F37" w:rsidP="00124D58">
            <w:pPr>
              <w:rPr>
                <w:rFonts w:eastAsia="현대하모니 L" w:cs="Calibri"/>
                <w:sz w:val="16"/>
              </w:rPr>
            </w:pPr>
            <w:r w:rsidRPr="00211C19">
              <w:rPr>
                <w:rFonts w:eastAsia="현대하모니 L" w:cs="Calibri"/>
                <w:sz w:val="16"/>
              </w:rPr>
              <w:t>WPC SW On/Off State for Profile1 Memory Value</w:t>
            </w:r>
          </w:p>
          <w:p w14:paraId="7E50006D" w14:textId="77777777" w:rsidR="00E52F37" w:rsidRPr="00406E6D" w:rsidRDefault="00E52F37" w:rsidP="002865FF">
            <w:pPr>
              <w:rPr>
                <w:rFonts w:eastAsia="현대하모니 L" w:cs="Calibri"/>
                <w:sz w:val="16"/>
              </w:rPr>
            </w:pPr>
            <w:r w:rsidRPr="00406E6D">
              <w:rPr>
                <w:rFonts w:eastAsia="현대하모니 L" w:cs="Calibri"/>
                <w:sz w:val="16"/>
              </w:rPr>
              <w:t>0x0:Default/0x1:Off (Disable)/0x2:On (Enable)/0x3:Invalid</w:t>
            </w:r>
          </w:p>
          <w:p w14:paraId="5E2D56EC" w14:textId="77777777" w:rsidR="00E52F37" w:rsidRPr="00211C19" w:rsidRDefault="00E52F37" w:rsidP="002865FF">
            <w:pPr>
              <w:rPr>
                <w:rFonts w:eastAsia="현대하모니 L" w:cs="Calibri"/>
                <w:sz w:val="16"/>
              </w:rPr>
            </w:pPr>
            <w:r w:rsidRPr="00406E6D">
              <w:rPr>
                <w:rFonts w:eastAsia="현대하모니 L" w:cs="Calibri"/>
                <w:sz w:val="16"/>
              </w:rPr>
              <w:t>* Initial value is On</w:t>
            </w:r>
          </w:p>
        </w:tc>
      </w:tr>
      <w:tr w:rsidR="00E52F37" w:rsidRPr="00211C19" w14:paraId="28B73361" w14:textId="77777777" w:rsidTr="00E52F37">
        <w:tc>
          <w:tcPr>
            <w:tcW w:w="462" w:type="pct"/>
            <w:vMerge/>
            <w:shd w:val="clear" w:color="auto" w:fill="auto"/>
            <w:vAlign w:val="center"/>
          </w:tcPr>
          <w:p w14:paraId="3ADE37EF" w14:textId="77777777" w:rsidR="00E52F37" w:rsidRPr="00211C19" w:rsidRDefault="00E52F37" w:rsidP="00124D58">
            <w:pPr>
              <w:jc w:val="center"/>
              <w:rPr>
                <w:rFonts w:eastAsia="현대하모니 L" w:cs="Calibri"/>
                <w:sz w:val="16"/>
              </w:rPr>
            </w:pPr>
          </w:p>
        </w:tc>
        <w:tc>
          <w:tcPr>
            <w:tcW w:w="1308" w:type="pct"/>
            <w:shd w:val="clear" w:color="auto" w:fill="auto"/>
            <w:vAlign w:val="center"/>
          </w:tcPr>
          <w:p w14:paraId="7A14976C" w14:textId="77777777" w:rsidR="00E52F37" w:rsidRPr="00211C19" w:rsidRDefault="00E52F37" w:rsidP="00124D58">
            <w:pPr>
              <w:rPr>
                <w:rFonts w:eastAsia="현대하모니 L" w:cs="Calibri"/>
                <w:sz w:val="16"/>
              </w:rPr>
            </w:pPr>
            <w:r w:rsidRPr="00211C19">
              <w:rPr>
                <w:rFonts w:eastAsia="현대하모니 L" w:cs="Calibri"/>
                <w:sz w:val="16"/>
              </w:rPr>
              <w:t>m_ProfileTwoWPCUSM</w:t>
            </w:r>
          </w:p>
        </w:tc>
        <w:tc>
          <w:tcPr>
            <w:tcW w:w="3230" w:type="pct"/>
            <w:shd w:val="clear" w:color="auto" w:fill="auto"/>
          </w:tcPr>
          <w:p w14:paraId="03021501" w14:textId="77777777" w:rsidR="00E52F37" w:rsidRPr="00211C19" w:rsidRDefault="00E52F37" w:rsidP="00124D58">
            <w:pPr>
              <w:rPr>
                <w:rFonts w:eastAsia="현대하모니 L" w:cs="Calibri"/>
                <w:sz w:val="16"/>
              </w:rPr>
            </w:pPr>
            <w:r w:rsidRPr="00211C19">
              <w:rPr>
                <w:rFonts w:eastAsia="현대하모니 L" w:cs="Calibri"/>
                <w:sz w:val="16"/>
              </w:rPr>
              <w:t>WPC SW On/Off State for Profile2 Memory Value</w:t>
            </w:r>
          </w:p>
          <w:p w14:paraId="01EC8A21" w14:textId="77777777" w:rsidR="00E52F37" w:rsidRPr="00406E6D" w:rsidRDefault="00E52F37" w:rsidP="002865FF">
            <w:pPr>
              <w:rPr>
                <w:rFonts w:eastAsia="현대하모니 L" w:cs="Calibri"/>
                <w:sz w:val="16"/>
              </w:rPr>
            </w:pPr>
            <w:r w:rsidRPr="00406E6D">
              <w:rPr>
                <w:rFonts w:eastAsia="현대하모니 L" w:cs="Calibri"/>
                <w:sz w:val="16"/>
              </w:rPr>
              <w:t>0x0:Default/0x1:Off (Disable)/0x2:On (Enable)/0x3:Invalid</w:t>
            </w:r>
          </w:p>
          <w:p w14:paraId="6A7BC165" w14:textId="77777777" w:rsidR="00E52F37" w:rsidRPr="00211C19" w:rsidRDefault="00E52F37" w:rsidP="002865FF">
            <w:pPr>
              <w:rPr>
                <w:rFonts w:eastAsia="현대하모니 L" w:cs="Calibri"/>
                <w:sz w:val="16"/>
              </w:rPr>
            </w:pPr>
            <w:r w:rsidRPr="00406E6D">
              <w:rPr>
                <w:rFonts w:eastAsia="현대하모니 L" w:cs="Calibri"/>
                <w:sz w:val="16"/>
              </w:rPr>
              <w:t>* Initial value is On</w:t>
            </w:r>
          </w:p>
        </w:tc>
      </w:tr>
      <w:tr w:rsidR="00E52F37" w:rsidRPr="00211C19" w14:paraId="47CD8342" w14:textId="77777777" w:rsidTr="00E52F37">
        <w:tc>
          <w:tcPr>
            <w:tcW w:w="462" w:type="pct"/>
            <w:vMerge/>
            <w:shd w:val="clear" w:color="auto" w:fill="auto"/>
            <w:vAlign w:val="center"/>
          </w:tcPr>
          <w:p w14:paraId="173ACD75" w14:textId="77777777" w:rsidR="00E52F37" w:rsidRPr="00211C19" w:rsidRDefault="00E52F37" w:rsidP="00124D58">
            <w:pPr>
              <w:jc w:val="center"/>
              <w:rPr>
                <w:rFonts w:eastAsia="현대하모니 L" w:cs="Calibri"/>
                <w:sz w:val="16"/>
              </w:rPr>
            </w:pPr>
          </w:p>
        </w:tc>
        <w:tc>
          <w:tcPr>
            <w:tcW w:w="1308" w:type="pct"/>
            <w:shd w:val="clear" w:color="auto" w:fill="auto"/>
            <w:vAlign w:val="center"/>
          </w:tcPr>
          <w:p w14:paraId="45E8C457" w14:textId="77777777" w:rsidR="00E52F37" w:rsidRPr="00211C19" w:rsidRDefault="00E52F37" w:rsidP="00124D58">
            <w:pPr>
              <w:rPr>
                <w:rFonts w:eastAsia="현대하모니 L" w:cs="Calibri"/>
                <w:sz w:val="16"/>
              </w:rPr>
            </w:pPr>
            <w:r w:rsidRPr="00211C19">
              <w:rPr>
                <w:rFonts w:eastAsia="현대하모니 L" w:cs="Calibri"/>
                <w:sz w:val="16"/>
              </w:rPr>
              <w:t>m_ProfileGuestWPCUSM</w:t>
            </w:r>
          </w:p>
        </w:tc>
        <w:tc>
          <w:tcPr>
            <w:tcW w:w="3230" w:type="pct"/>
            <w:shd w:val="clear" w:color="auto" w:fill="auto"/>
          </w:tcPr>
          <w:p w14:paraId="0DC11859" w14:textId="77777777" w:rsidR="00E52F37" w:rsidRPr="00211C19" w:rsidRDefault="00E52F37" w:rsidP="00124D58">
            <w:pPr>
              <w:rPr>
                <w:rFonts w:eastAsia="현대하모니 L" w:cs="Calibri"/>
                <w:sz w:val="16"/>
              </w:rPr>
            </w:pPr>
            <w:r w:rsidRPr="00211C19">
              <w:rPr>
                <w:rFonts w:eastAsia="현대하모니 L" w:cs="Calibri"/>
                <w:sz w:val="16"/>
              </w:rPr>
              <w:t>WPC SW On/Off State for Guest Memory Value</w:t>
            </w:r>
          </w:p>
          <w:p w14:paraId="43CFC089" w14:textId="77777777" w:rsidR="00E52F37" w:rsidRPr="00406E6D" w:rsidRDefault="00E52F37" w:rsidP="002865FF">
            <w:pPr>
              <w:rPr>
                <w:rFonts w:eastAsia="현대하모니 L" w:cs="Calibri"/>
                <w:sz w:val="16"/>
              </w:rPr>
            </w:pPr>
            <w:r w:rsidRPr="00406E6D">
              <w:rPr>
                <w:rFonts w:eastAsia="현대하모니 L" w:cs="Calibri"/>
                <w:sz w:val="16"/>
              </w:rPr>
              <w:t>0x0:Default/0x1:Off (Disable)/0x2:On (Enable)/0x3:Invalid</w:t>
            </w:r>
          </w:p>
          <w:p w14:paraId="141A1613" w14:textId="77777777" w:rsidR="00E52F37" w:rsidRPr="00211C19" w:rsidRDefault="00E52F37" w:rsidP="002865FF">
            <w:pPr>
              <w:rPr>
                <w:rFonts w:eastAsia="현대하모니 L" w:cs="Calibri"/>
              </w:rPr>
            </w:pPr>
            <w:r w:rsidRPr="00406E6D">
              <w:rPr>
                <w:rFonts w:eastAsia="현대하모니 L" w:cs="Calibri"/>
                <w:sz w:val="16"/>
              </w:rPr>
              <w:t>* Initial value is On</w:t>
            </w:r>
          </w:p>
        </w:tc>
      </w:tr>
      <w:tr w:rsidR="00E52F37" w:rsidRPr="00211C19" w14:paraId="10BF62D6" w14:textId="77777777" w:rsidTr="00E52F37">
        <w:tc>
          <w:tcPr>
            <w:tcW w:w="462" w:type="pct"/>
            <w:vMerge/>
            <w:shd w:val="clear" w:color="auto" w:fill="auto"/>
            <w:vAlign w:val="center"/>
          </w:tcPr>
          <w:p w14:paraId="32316932" w14:textId="77777777" w:rsidR="00E52F37" w:rsidRPr="00211C19" w:rsidRDefault="00E52F37" w:rsidP="00124D58">
            <w:pPr>
              <w:jc w:val="center"/>
              <w:rPr>
                <w:rFonts w:eastAsia="현대하모니 L" w:cs="Calibri"/>
                <w:sz w:val="16"/>
              </w:rPr>
            </w:pPr>
          </w:p>
        </w:tc>
        <w:tc>
          <w:tcPr>
            <w:tcW w:w="1308" w:type="pct"/>
            <w:shd w:val="clear" w:color="auto" w:fill="auto"/>
          </w:tcPr>
          <w:p w14:paraId="2C9D846C" w14:textId="77777777" w:rsidR="00E52F37" w:rsidRPr="007816AA" w:rsidRDefault="00E52F37" w:rsidP="00445CC7">
            <w:pPr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>
              <w:rPr>
                <w:rFonts w:eastAsia="현대하모니 L" w:cs="Calibri" w:hint="eastAsia"/>
                <w:color w:val="000000" w:themeColor="dark1"/>
                <w:sz w:val="16"/>
                <w:szCs w:val="16"/>
              </w:rPr>
              <w:t>CurProfile</w:t>
            </w:r>
          </w:p>
        </w:tc>
        <w:tc>
          <w:tcPr>
            <w:tcW w:w="3230" w:type="pct"/>
            <w:shd w:val="clear" w:color="auto" w:fill="auto"/>
            <w:vAlign w:val="center"/>
          </w:tcPr>
          <w:p w14:paraId="31EDF43C" w14:textId="77777777" w:rsidR="00E52F37" w:rsidRPr="00211C19" w:rsidRDefault="00E52F37" w:rsidP="00124D58">
            <w:pPr>
              <w:rPr>
                <w:rFonts w:eastAsia="현대하모니 L" w:cs="Calibri"/>
                <w:sz w:val="16"/>
              </w:rPr>
            </w:pPr>
            <w:r>
              <w:rPr>
                <w:rFonts w:eastAsia="현대하모니 L" w:cs="Calibri" w:hint="eastAsia"/>
                <w:sz w:val="16"/>
              </w:rPr>
              <w:t>Current Profile Set Value</w:t>
            </w:r>
          </w:p>
        </w:tc>
      </w:tr>
      <w:tr w:rsidR="00E52F37" w:rsidRPr="00211C19" w14:paraId="4CFE9CE0" w14:textId="77777777" w:rsidTr="00E52F37">
        <w:tc>
          <w:tcPr>
            <w:tcW w:w="462" w:type="pct"/>
            <w:vMerge w:val="restart"/>
            <w:shd w:val="clear" w:color="auto" w:fill="auto"/>
            <w:vAlign w:val="center"/>
          </w:tcPr>
          <w:p w14:paraId="193F78B2" w14:textId="77777777" w:rsidR="00E52F37" w:rsidRPr="00211C19" w:rsidRDefault="00E52F37" w:rsidP="00124D58">
            <w:pPr>
              <w:jc w:val="center"/>
              <w:rPr>
                <w:rFonts w:eastAsia="현대하모니 L" w:cs="Calibri"/>
                <w:sz w:val="16"/>
              </w:rPr>
            </w:pPr>
            <w:r w:rsidRPr="00211C19">
              <w:rPr>
                <w:rFonts w:eastAsia="현대하모니 L" w:cs="Calibri"/>
                <w:sz w:val="16"/>
              </w:rPr>
              <w:t>Output</w:t>
            </w:r>
          </w:p>
        </w:tc>
        <w:tc>
          <w:tcPr>
            <w:tcW w:w="1308" w:type="pct"/>
            <w:shd w:val="clear" w:color="auto" w:fill="auto"/>
          </w:tcPr>
          <w:p w14:paraId="33060D0C" w14:textId="77777777" w:rsidR="00E52F37" w:rsidRPr="007816AA" w:rsidRDefault="00E52F37" w:rsidP="00445CC7">
            <w:pPr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 w:rsidRPr="007816AA">
              <w:rPr>
                <w:rFonts w:eastAsia="현대하모니 L" w:cs="Calibri"/>
                <w:color w:val="000000" w:themeColor="dark1"/>
                <w:sz w:val="16"/>
                <w:szCs w:val="16"/>
              </w:rPr>
              <w:t>Output_WPCRValue</w:t>
            </w:r>
          </w:p>
        </w:tc>
        <w:tc>
          <w:tcPr>
            <w:tcW w:w="3230" w:type="pct"/>
            <w:shd w:val="clear" w:color="auto" w:fill="auto"/>
            <w:vAlign w:val="center"/>
          </w:tcPr>
          <w:p w14:paraId="0A2F4AAC" w14:textId="77777777" w:rsidR="00E52F37" w:rsidRPr="00211C19" w:rsidRDefault="00E52F37" w:rsidP="00124D58">
            <w:pPr>
              <w:rPr>
                <w:rFonts w:eastAsia="현대하모니 L" w:cs="Calibri"/>
                <w:sz w:val="16"/>
              </w:rPr>
            </w:pPr>
            <w:r w:rsidRPr="00211C19">
              <w:rPr>
                <w:rFonts w:eastAsia="현대하모니 L" w:cs="Calibri"/>
                <w:sz w:val="16"/>
              </w:rPr>
              <w:t>USM request value of WPC</w:t>
            </w:r>
          </w:p>
          <w:p w14:paraId="53505CA2" w14:textId="77777777" w:rsidR="00E52F37" w:rsidRPr="00211C19" w:rsidRDefault="00E52F37" w:rsidP="00124D58">
            <w:pPr>
              <w:rPr>
                <w:rFonts w:eastAsia="현대하모니 L" w:cs="Calibri"/>
                <w:sz w:val="16"/>
              </w:rPr>
            </w:pPr>
            <w:r w:rsidRPr="00211C19">
              <w:rPr>
                <w:rFonts w:eastAsia="현대하모니 L" w:cs="Calibri"/>
                <w:sz w:val="16"/>
              </w:rPr>
              <w:t>0x0:Default/0x1:Off(Disable)/0x2:On(Enable)/0x3:Invalid</w:t>
            </w:r>
            <w:r w:rsidRPr="00211C19">
              <w:rPr>
                <w:rFonts w:eastAsia="바탕" w:cs="Calibri"/>
                <w:sz w:val="16"/>
              </w:rPr>
              <w:t> </w:t>
            </w:r>
          </w:p>
        </w:tc>
      </w:tr>
      <w:tr w:rsidR="00E52F37" w:rsidRPr="00211C19" w14:paraId="3BECA4A9" w14:textId="77777777" w:rsidTr="00E52F37">
        <w:tc>
          <w:tcPr>
            <w:tcW w:w="462" w:type="pct"/>
            <w:vMerge/>
            <w:shd w:val="clear" w:color="auto" w:fill="auto"/>
            <w:vAlign w:val="center"/>
          </w:tcPr>
          <w:p w14:paraId="5ED51809" w14:textId="77777777" w:rsidR="00E52F37" w:rsidRPr="00211C19" w:rsidRDefault="00E52F37" w:rsidP="00124D58">
            <w:pPr>
              <w:jc w:val="center"/>
              <w:rPr>
                <w:rFonts w:eastAsia="현대하모니 L" w:cs="Calibri"/>
                <w:sz w:val="16"/>
              </w:rPr>
            </w:pPr>
          </w:p>
        </w:tc>
        <w:tc>
          <w:tcPr>
            <w:tcW w:w="1308" w:type="pct"/>
            <w:shd w:val="clear" w:color="auto" w:fill="auto"/>
          </w:tcPr>
          <w:p w14:paraId="3008093B" w14:textId="77777777" w:rsidR="00E52F37" w:rsidRPr="007816AA" w:rsidRDefault="00E52F37" w:rsidP="00445CC7">
            <w:pPr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 w:rsidRPr="007816AA">
              <w:rPr>
                <w:rFonts w:eastAsia="현대하모니 L" w:cs="Calibri"/>
                <w:color w:val="000000" w:themeColor="dark1"/>
                <w:sz w:val="16"/>
                <w:szCs w:val="16"/>
              </w:rPr>
              <w:t>Output_OPT_WPCSWOption</w:t>
            </w:r>
          </w:p>
        </w:tc>
        <w:tc>
          <w:tcPr>
            <w:tcW w:w="3230" w:type="pct"/>
            <w:shd w:val="clear" w:color="auto" w:fill="auto"/>
            <w:vAlign w:val="center"/>
          </w:tcPr>
          <w:p w14:paraId="3F56EEDB" w14:textId="77777777" w:rsidR="00E52F37" w:rsidRPr="00211C19" w:rsidRDefault="00E52F37" w:rsidP="00124D58">
            <w:pPr>
              <w:rPr>
                <w:rFonts w:eastAsia="현대하모니 L" w:cs="Calibri"/>
                <w:sz w:val="16"/>
              </w:rPr>
            </w:pPr>
            <w:r w:rsidRPr="00211C19">
              <w:rPr>
                <w:rFonts w:eastAsia="현대하모니 L" w:cs="Calibri"/>
                <w:sz w:val="16"/>
              </w:rPr>
              <w:t>WPC SW State Value</w:t>
            </w:r>
          </w:p>
          <w:p w14:paraId="051619E9" w14:textId="77777777" w:rsidR="00E52F37" w:rsidRPr="00211C19" w:rsidRDefault="00E52F37" w:rsidP="00124D58">
            <w:pPr>
              <w:rPr>
                <w:rFonts w:eastAsia="현대하모니 L" w:cs="Calibri"/>
                <w:sz w:val="16"/>
              </w:rPr>
            </w:pPr>
            <w:r w:rsidRPr="00406E6D">
              <w:rPr>
                <w:rFonts w:eastAsia="현대하모니 L" w:cs="Calibri"/>
                <w:sz w:val="16"/>
              </w:rPr>
              <w:t>0x0:Default/0x1:Off (Disable)/0x2:On (Enable)/0x3:Invalid</w:t>
            </w:r>
          </w:p>
        </w:tc>
      </w:tr>
    </w:tbl>
    <w:p w14:paraId="0075B6E6" w14:textId="4058C9E7" w:rsidR="0029564B" w:rsidRDefault="0029564B" w:rsidP="0029564B">
      <w:pPr>
        <w:pStyle w:val="affc"/>
        <w:rPr>
          <w:rFonts w:eastAsia="현대하모니 L" w:cs="Calibri"/>
        </w:rPr>
      </w:pPr>
      <w:bookmarkStart w:id="96" w:name="_Toc96604511"/>
      <w:r w:rsidRPr="00211C19">
        <w:rPr>
          <w:rFonts w:eastAsia="현대하모니 L" w:cs="Calibri"/>
        </w:rPr>
        <w:t xml:space="preserve">Table </w:t>
      </w:r>
      <w:r w:rsidRPr="00211C19">
        <w:rPr>
          <w:rFonts w:eastAsia="현대하모니 L" w:cs="Calibri"/>
        </w:rPr>
        <w:fldChar w:fldCharType="begin"/>
      </w:r>
      <w:r w:rsidRPr="00211C19">
        <w:rPr>
          <w:rFonts w:eastAsia="현대하모니 L" w:cs="Calibri"/>
        </w:rPr>
        <w:instrText xml:space="preserve"> SEQ Table \* ARABIC </w:instrText>
      </w:r>
      <w:r w:rsidRPr="00211C19">
        <w:rPr>
          <w:rFonts w:eastAsia="현대하모니 L" w:cs="Calibri"/>
        </w:rPr>
        <w:fldChar w:fldCharType="separate"/>
      </w:r>
      <w:r w:rsidR="006F533A">
        <w:rPr>
          <w:rFonts w:eastAsia="현대하모니 L" w:cs="Calibri"/>
          <w:noProof/>
        </w:rPr>
        <w:t>31</w:t>
      </w:r>
      <w:r w:rsidRPr="00211C19">
        <w:rPr>
          <w:rFonts w:eastAsia="현대하모니 L" w:cs="Calibri"/>
        </w:rPr>
        <w:fldChar w:fldCharType="end"/>
      </w:r>
      <w:r w:rsidRPr="00211C19">
        <w:rPr>
          <w:rFonts w:eastAsia="현대하모니 L" w:cs="Calibri"/>
        </w:rPr>
        <w:t>.</w:t>
      </w:r>
      <w:r>
        <w:rPr>
          <w:rFonts w:eastAsia="현대하모니 L" w:cs="Calibri" w:hint="eastAsia"/>
        </w:rPr>
        <w:t xml:space="preserve"> </w:t>
      </w:r>
      <w:r w:rsidR="002205E2">
        <w:rPr>
          <w:rFonts w:eastAsia="현대하모니 L" w:cs="Calibri"/>
        </w:rPr>
        <w:t>WPC USM Setting Control Function</w:t>
      </w:r>
      <w:r w:rsidRPr="00211C19">
        <w:rPr>
          <w:rFonts w:eastAsia="현대하모니 L" w:cs="Calibri"/>
        </w:rPr>
        <w:t xml:space="preserve"> In/Out List</w:t>
      </w:r>
      <w:bookmarkEnd w:id="96"/>
    </w:p>
    <w:p w14:paraId="3EF63E51" w14:textId="77777777" w:rsidR="0029564B" w:rsidRPr="00044C44" w:rsidRDefault="0029564B" w:rsidP="0029564B"/>
    <w:p w14:paraId="07C17C14" w14:textId="77777777" w:rsidR="0029564B" w:rsidRDefault="002205E2" w:rsidP="0029564B">
      <w:pPr>
        <w:pStyle w:val="51"/>
      </w:pPr>
      <w:r>
        <w:t>WPC USM Setting Control Function</w:t>
      </w:r>
      <w:r w:rsidR="0029564B" w:rsidRPr="00211C19">
        <w:t xml:space="preserve"> Description</w:t>
      </w:r>
    </w:p>
    <w:p w14:paraId="24C1B142" w14:textId="77777777" w:rsidR="0029564B" w:rsidRPr="00997B6F" w:rsidRDefault="0029564B" w:rsidP="0029564B"/>
    <w:p w14:paraId="35B9E7FA" w14:textId="77777777" w:rsidR="0029564B" w:rsidRPr="00E464D4" w:rsidRDefault="0029564B" w:rsidP="00116D94">
      <w:pPr>
        <w:pStyle w:val="a1"/>
        <w:numPr>
          <w:ilvl w:val="0"/>
          <w:numId w:val="26"/>
        </w:numPr>
        <w:rPr>
          <w:rFonts w:eastAsia="현대하모니 L" w:cs="Calibri"/>
          <w:color w:val="000000"/>
          <w:sz w:val="20"/>
          <w:lang w:val="ko-KR"/>
        </w:rPr>
      </w:pPr>
      <w:r w:rsidRPr="00E464D4">
        <w:rPr>
          <w:rFonts w:eastAsia="현대하모니 L" w:cs="Calibri"/>
          <w:sz w:val="20"/>
          <w:lang w:val="en-GB"/>
        </w:rPr>
        <w:t>전원인가</w:t>
      </w:r>
      <w:r w:rsidRPr="00E464D4">
        <w:rPr>
          <w:rFonts w:eastAsia="현대하모니 L" w:cs="Calibri"/>
          <w:sz w:val="20"/>
          <w:lang w:val="en-GB"/>
        </w:rPr>
        <w:t xml:space="preserve"> </w:t>
      </w:r>
      <w:r w:rsidRPr="00E464D4">
        <w:rPr>
          <w:rFonts w:eastAsia="현대하모니 L" w:cs="Calibri"/>
          <w:sz w:val="20"/>
          <w:lang w:val="en-GB"/>
        </w:rPr>
        <w:t>시</w:t>
      </w:r>
      <w:r>
        <w:rPr>
          <w:rFonts w:eastAsia="현대하모니 L" w:cs="Calibri" w:hint="eastAsia"/>
          <w:sz w:val="20"/>
          <w:lang w:val="en-GB"/>
        </w:rPr>
        <w:t xml:space="preserve">, </w:t>
      </w:r>
      <w:r w:rsidR="007816AA" w:rsidRPr="007816AA">
        <w:rPr>
          <w:rFonts w:eastAsia="현대하모니 L" w:cs="Calibri"/>
          <w:sz w:val="20"/>
        </w:rPr>
        <w:t>Output_OPT_WPCSWOption</w:t>
      </w:r>
      <w:r w:rsidRPr="00BD25A8">
        <w:rPr>
          <w:rFonts w:eastAsia="현대하모니 L" w:cs="Calibri" w:hint="eastAsia"/>
          <w:sz w:val="20"/>
        </w:rPr>
        <w:t>은</w:t>
      </w:r>
      <w:r>
        <w:rPr>
          <w:rFonts w:eastAsia="현대하모니 L" w:cs="Calibri" w:hint="eastAsia"/>
          <w:sz w:val="20"/>
        </w:rPr>
        <w:t xml:space="preserve"> </w:t>
      </w:r>
      <w:r>
        <w:rPr>
          <w:rFonts w:eastAsia="현대하모니 L" w:cs="Calibri" w:hint="eastAsia"/>
          <w:sz w:val="20"/>
        </w:rPr>
        <w:t>이전의</w:t>
      </w:r>
      <w:r>
        <w:rPr>
          <w:rFonts w:eastAsia="현대하모니 L" w:cs="Calibri" w:hint="eastAsia"/>
          <w:sz w:val="20"/>
        </w:rPr>
        <w:t xml:space="preserve"> </w:t>
      </w:r>
      <w:r>
        <w:rPr>
          <w:rFonts w:eastAsia="현대하모니 L" w:cs="Calibri" w:hint="eastAsia"/>
          <w:sz w:val="20"/>
          <w:lang w:val="en-GB"/>
        </w:rPr>
        <w:t>메모리</w:t>
      </w:r>
      <w:r>
        <w:rPr>
          <w:rFonts w:eastAsia="현대하모니 L" w:cs="Calibri" w:hint="eastAsia"/>
          <w:sz w:val="20"/>
          <w:lang w:val="en-GB"/>
        </w:rPr>
        <w:t xml:space="preserve"> </w:t>
      </w:r>
      <w:r>
        <w:rPr>
          <w:rFonts w:eastAsia="현대하모니 L" w:cs="Calibri" w:hint="eastAsia"/>
          <w:sz w:val="20"/>
          <w:lang w:val="en-GB"/>
        </w:rPr>
        <w:t>값으로</w:t>
      </w:r>
      <w:r>
        <w:rPr>
          <w:rFonts w:eastAsia="현대하모니 L" w:cs="Calibri" w:hint="eastAsia"/>
          <w:sz w:val="20"/>
          <w:lang w:val="en-GB"/>
        </w:rPr>
        <w:t xml:space="preserve"> </w:t>
      </w:r>
      <w:r w:rsidRPr="00BD25A8">
        <w:rPr>
          <w:rFonts w:eastAsia="현대하모니 L" w:cs="Calibri" w:hint="eastAsia"/>
          <w:sz w:val="20"/>
        </w:rPr>
        <w:t>설정되어야</w:t>
      </w:r>
      <w:r w:rsidRPr="00BD25A8">
        <w:rPr>
          <w:rFonts w:eastAsia="현대하모니 L" w:cs="Calibri" w:hint="eastAsia"/>
          <w:sz w:val="20"/>
        </w:rPr>
        <w:t xml:space="preserve"> </w:t>
      </w:r>
      <w:r w:rsidRPr="00BD25A8">
        <w:rPr>
          <w:rFonts w:eastAsia="현대하모니 L" w:cs="Calibri" w:hint="eastAsia"/>
          <w:sz w:val="20"/>
        </w:rPr>
        <w:t>한다</w:t>
      </w:r>
      <w:r w:rsidRPr="00BD25A8">
        <w:rPr>
          <w:rFonts w:eastAsia="현대하모니 L" w:cs="Calibri" w:hint="eastAsia"/>
          <w:sz w:val="20"/>
        </w:rPr>
        <w:t>.</w:t>
      </w:r>
    </w:p>
    <w:p w14:paraId="380521BC" w14:textId="77777777" w:rsidR="0029564B" w:rsidRPr="00BD25A8" w:rsidRDefault="0029564B" w:rsidP="00116D94">
      <w:pPr>
        <w:pStyle w:val="a1"/>
        <w:numPr>
          <w:ilvl w:val="0"/>
          <w:numId w:val="26"/>
        </w:numPr>
        <w:rPr>
          <w:rFonts w:eastAsia="현대하모니 L" w:cs="Calibri"/>
          <w:color w:val="000000"/>
          <w:sz w:val="20"/>
        </w:rPr>
      </w:pPr>
      <w:r w:rsidRPr="00E464D4">
        <w:rPr>
          <w:rFonts w:eastAsia="현대하모니 L" w:cs="Calibri"/>
          <w:color w:val="000000"/>
          <w:sz w:val="20"/>
        </w:rPr>
        <w:t>초기</w:t>
      </w:r>
      <w:r w:rsidRPr="00E464D4">
        <w:rPr>
          <w:rFonts w:eastAsia="현대하모니 L" w:cs="Calibri"/>
          <w:color w:val="000000"/>
          <w:sz w:val="20"/>
        </w:rPr>
        <w:t xml:space="preserve"> </w:t>
      </w:r>
      <w:r w:rsidRPr="00E464D4">
        <w:rPr>
          <w:rFonts w:eastAsia="현대하모니 L" w:cs="Calibri"/>
          <w:color w:val="000000"/>
          <w:sz w:val="20"/>
        </w:rPr>
        <w:t>전원인가</w:t>
      </w:r>
      <w:r w:rsidRPr="00E464D4">
        <w:rPr>
          <w:rFonts w:eastAsia="현대하모니 L" w:cs="Calibri"/>
          <w:color w:val="000000"/>
          <w:sz w:val="20"/>
        </w:rPr>
        <w:t xml:space="preserve"> </w:t>
      </w:r>
      <w:r w:rsidRPr="00E464D4">
        <w:rPr>
          <w:rFonts w:eastAsia="현대하모니 L" w:cs="Calibri"/>
          <w:color w:val="000000"/>
          <w:sz w:val="20"/>
        </w:rPr>
        <w:t>이후</w:t>
      </w:r>
      <w:r>
        <w:rPr>
          <w:rFonts w:eastAsia="현대하모니 L" w:cs="Calibri" w:hint="eastAsia"/>
          <w:color w:val="000000"/>
          <w:sz w:val="20"/>
        </w:rPr>
        <w:t>,</w:t>
      </w:r>
      <w:r w:rsidRPr="00E464D4">
        <w:rPr>
          <w:rFonts w:eastAsia="현대하모니 L" w:cs="Calibri"/>
          <w:color w:val="000000"/>
          <w:sz w:val="20"/>
        </w:rPr>
        <w:t xml:space="preserve"> </w:t>
      </w:r>
      <w:r>
        <w:rPr>
          <w:rFonts w:eastAsia="현대하모니 L" w:cs="Calibri" w:hint="eastAsia"/>
          <w:color w:val="000000"/>
          <w:sz w:val="20"/>
        </w:rPr>
        <w:t>사용자의</w:t>
      </w:r>
      <w:r>
        <w:rPr>
          <w:rFonts w:eastAsia="현대하모니 L" w:cs="Calibri" w:hint="eastAsia"/>
          <w:color w:val="000000"/>
          <w:sz w:val="20"/>
        </w:rPr>
        <w:t xml:space="preserve"> USM </w:t>
      </w:r>
      <w:r>
        <w:rPr>
          <w:rFonts w:eastAsia="현대하모니 L" w:cs="Calibri" w:hint="eastAsia"/>
          <w:color w:val="000000"/>
          <w:sz w:val="20"/>
        </w:rPr>
        <w:t>설정에</w:t>
      </w:r>
      <w:r>
        <w:rPr>
          <w:rFonts w:eastAsia="현대하모니 L" w:cs="Calibri" w:hint="eastAsia"/>
          <w:color w:val="000000"/>
          <w:sz w:val="20"/>
        </w:rPr>
        <w:t xml:space="preserve"> </w:t>
      </w:r>
      <w:r>
        <w:rPr>
          <w:rFonts w:eastAsia="현대하모니 L" w:cs="Calibri" w:hint="eastAsia"/>
          <w:color w:val="000000"/>
          <w:sz w:val="20"/>
        </w:rPr>
        <w:t>따라</w:t>
      </w:r>
      <w:r w:rsidR="007816AA" w:rsidRPr="007816AA">
        <w:rPr>
          <w:rFonts w:eastAsia="현대하모니 L" w:cs="Calibri"/>
          <w:color w:val="000000"/>
          <w:sz w:val="20"/>
          <w:lang w:val="ko-KR"/>
        </w:rPr>
        <w:t>Output_OPT_WPCSWOption</w:t>
      </w:r>
      <w:r>
        <w:rPr>
          <w:rFonts w:eastAsia="현대하모니 L" w:cs="Calibri" w:hint="eastAsia"/>
          <w:color w:val="000000"/>
          <w:sz w:val="20"/>
          <w:lang w:val="ko-KR"/>
        </w:rPr>
        <w:t>이</w:t>
      </w:r>
      <w:r>
        <w:rPr>
          <w:rFonts w:eastAsia="현대하모니 L" w:cs="Calibri" w:hint="eastAsia"/>
          <w:color w:val="000000"/>
          <w:sz w:val="20"/>
          <w:lang w:val="ko-KR"/>
        </w:rPr>
        <w:t xml:space="preserve"> </w:t>
      </w:r>
      <w:r>
        <w:rPr>
          <w:rFonts w:eastAsia="현대하모니 L" w:cs="Calibri" w:hint="eastAsia"/>
          <w:color w:val="000000"/>
          <w:sz w:val="20"/>
          <w:lang w:val="ko-KR"/>
        </w:rPr>
        <w:t>설</w:t>
      </w:r>
      <w:r w:rsidRPr="00BD25A8">
        <w:rPr>
          <w:rFonts w:eastAsia="현대하모니 L" w:cs="Calibri" w:hint="eastAsia"/>
          <w:sz w:val="20"/>
        </w:rPr>
        <w:t>정되어야</w:t>
      </w:r>
      <w:r w:rsidRPr="00BD25A8">
        <w:rPr>
          <w:rFonts w:eastAsia="현대하모니 L" w:cs="Calibri" w:hint="eastAsia"/>
          <w:sz w:val="20"/>
        </w:rPr>
        <w:t xml:space="preserve"> </w:t>
      </w:r>
      <w:r w:rsidRPr="00BD25A8">
        <w:rPr>
          <w:rFonts w:eastAsia="현대하모니 L" w:cs="Calibri" w:hint="eastAsia"/>
          <w:sz w:val="20"/>
        </w:rPr>
        <w:t>한다</w:t>
      </w:r>
      <w:r w:rsidRPr="00BD25A8">
        <w:rPr>
          <w:rFonts w:eastAsia="현대하모니 L" w:cs="Calibri" w:hint="eastAsia"/>
          <w:sz w:val="20"/>
        </w:rPr>
        <w:t>.</w:t>
      </w:r>
    </w:p>
    <w:p w14:paraId="37EC00D0" w14:textId="77777777" w:rsidR="0029564B" w:rsidRPr="00BD25A8" w:rsidRDefault="0029564B" w:rsidP="00116D94">
      <w:pPr>
        <w:pStyle w:val="a1"/>
        <w:numPr>
          <w:ilvl w:val="0"/>
          <w:numId w:val="26"/>
        </w:numPr>
        <w:rPr>
          <w:rFonts w:eastAsia="현대하모니 L" w:cs="Calibri"/>
          <w:color w:val="000000"/>
          <w:sz w:val="20"/>
        </w:rPr>
      </w:pPr>
      <w:r>
        <w:rPr>
          <w:rFonts w:eastAsia="현대하모니 L" w:cs="Calibri" w:hint="eastAsia"/>
          <w:sz w:val="20"/>
        </w:rPr>
        <w:t>제어기</w:t>
      </w:r>
      <w:r>
        <w:rPr>
          <w:rFonts w:eastAsia="현대하모니 L" w:cs="Calibri" w:hint="eastAsia"/>
          <w:sz w:val="20"/>
        </w:rPr>
        <w:t xml:space="preserve"> Reset </w:t>
      </w:r>
      <w:r>
        <w:rPr>
          <w:rFonts w:eastAsia="현대하모니 L" w:cs="Calibri" w:hint="eastAsia"/>
          <w:sz w:val="20"/>
        </w:rPr>
        <w:t>시</w:t>
      </w:r>
      <w:r>
        <w:rPr>
          <w:rFonts w:eastAsia="현대하모니 L" w:cs="Calibri" w:hint="eastAsia"/>
          <w:sz w:val="20"/>
        </w:rPr>
        <w:t xml:space="preserve">, </w:t>
      </w:r>
      <w:r w:rsidR="007816AA" w:rsidRPr="007816AA">
        <w:rPr>
          <w:rFonts w:eastAsia="현대하모니 L" w:cs="Calibri"/>
          <w:sz w:val="20"/>
        </w:rPr>
        <w:t>Output_OPT_WPCSWOption</w:t>
      </w:r>
      <w:r>
        <w:rPr>
          <w:rFonts w:eastAsia="현대하모니 L" w:cs="Calibri" w:hint="eastAsia"/>
          <w:sz w:val="20"/>
        </w:rPr>
        <w:t>은</w:t>
      </w:r>
      <w:r>
        <w:rPr>
          <w:rFonts w:eastAsia="현대하모니 L" w:cs="Calibri" w:hint="eastAsia"/>
          <w:sz w:val="20"/>
        </w:rPr>
        <w:t xml:space="preserve"> On</w:t>
      </w:r>
      <w:r>
        <w:rPr>
          <w:rFonts w:eastAsia="현대하모니 L" w:cs="Calibri" w:hint="eastAsia"/>
          <w:sz w:val="20"/>
        </w:rPr>
        <w:t>이</w:t>
      </w:r>
      <w:r>
        <w:rPr>
          <w:rFonts w:eastAsia="현대하모니 L" w:cs="Calibri" w:hint="eastAsia"/>
          <w:sz w:val="20"/>
        </w:rPr>
        <w:t xml:space="preserve"> </w:t>
      </w:r>
      <w:r w:rsidRPr="00BD25A8">
        <w:rPr>
          <w:rFonts w:eastAsia="현대하모니 L" w:cs="Calibri" w:hint="eastAsia"/>
          <w:sz w:val="20"/>
        </w:rPr>
        <w:t>되어야</w:t>
      </w:r>
      <w:r>
        <w:rPr>
          <w:rFonts w:eastAsia="현대하모니 L" w:cs="Calibri" w:hint="eastAsia"/>
          <w:sz w:val="20"/>
        </w:rPr>
        <w:t xml:space="preserve"> </w:t>
      </w:r>
      <w:r w:rsidRPr="00BD25A8">
        <w:rPr>
          <w:rFonts w:eastAsia="현대하모니 L" w:cs="Calibri" w:hint="eastAsia"/>
          <w:sz w:val="20"/>
        </w:rPr>
        <w:t>한다</w:t>
      </w:r>
      <w:r w:rsidRPr="00BD25A8">
        <w:rPr>
          <w:rFonts w:eastAsia="현대하모니 L" w:cs="Calibri" w:hint="eastAsia"/>
          <w:sz w:val="20"/>
        </w:rPr>
        <w:t>.</w:t>
      </w:r>
    </w:p>
    <w:p w14:paraId="73E80B65" w14:textId="77777777" w:rsidR="0029564B" w:rsidRPr="00D64E21" w:rsidRDefault="0029564B" w:rsidP="0029564B">
      <w:pPr>
        <w:ind w:firstLineChars="300" w:firstLine="523"/>
        <w:rPr>
          <w:rFonts w:eastAsia="현대하모니 M" w:cs="Calibri"/>
          <w:color w:val="000000"/>
          <w:sz w:val="20"/>
        </w:rPr>
      </w:pPr>
    </w:p>
    <w:p w14:paraId="280A07BF" w14:textId="77777777" w:rsidR="0029564B" w:rsidRPr="00211C19" w:rsidRDefault="0029564B" w:rsidP="0029564B">
      <w:pPr>
        <w:spacing w:after="200" w:line="276" w:lineRule="auto"/>
        <w:jc w:val="both"/>
        <w:rPr>
          <w:rFonts w:eastAsia="현대하모니 L" w:cs="Calibri"/>
          <w:color w:val="000000"/>
          <w:sz w:val="20"/>
        </w:rPr>
      </w:pPr>
      <w:r w:rsidRPr="00211C19">
        <w:rPr>
          <w:rFonts w:eastAsia="현대하모니 L" w:cs="Calibri"/>
          <w:color w:val="000000"/>
          <w:sz w:val="20"/>
        </w:rPr>
        <w:br w:type="page"/>
      </w:r>
    </w:p>
    <w:p w14:paraId="23D7ED26" w14:textId="77777777" w:rsidR="0029564B" w:rsidRPr="00C905BA" w:rsidRDefault="002205E2" w:rsidP="0029564B">
      <w:pPr>
        <w:pStyle w:val="51"/>
        <w:tabs>
          <w:tab w:val="left" w:pos="993"/>
        </w:tabs>
        <w:ind w:left="0" w:firstLine="0"/>
      </w:pPr>
      <w:r>
        <w:lastRenderedPageBreak/>
        <w:t>WPC USM Setting Control Function</w:t>
      </w:r>
      <w:r w:rsidR="0029564B" w:rsidRPr="00211C19">
        <w:t xml:space="preserve"> State Chart</w:t>
      </w:r>
      <w:r w:rsidR="00BD0A0B" w:rsidRPr="00211C19">
        <w:rPr>
          <w:rFonts w:eastAsia="현대하모니 L" w:cs="Calibri"/>
        </w:rPr>
        <w:object w:dxaOrig="17904" w:dyaOrig="19037" w14:anchorId="5F5D9456">
          <v:shape id="_x0000_i1044" type="#_x0000_t75" style="width:495.15pt;height:490.4pt" o:ole="">
            <v:imagedata r:id="rId48" o:title="" cropbottom="4064f"/>
          </v:shape>
          <o:OLEObject Type="Embed" ProgID="VisioViewer.Viewer.1" ShapeID="_x0000_i1044" DrawAspect="Content" ObjectID="_1707217184" r:id="rId49"/>
        </w:object>
      </w:r>
    </w:p>
    <w:p w14:paraId="2DB19E93" w14:textId="563B3F63" w:rsidR="0029564B" w:rsidRDefault="0029564B" w:rsidP="0029564B">
      <w:pPr>
        <w:pStyle w:val="affc"/>
        <w:rPr>
          <w:rFonts w:eastAsia="현대하모니 L" w:cs="Calibri"/>
        </w:rPr>
      </w:pPr>
      <w:bookmarkStart w:id="97" w:name="_Toc96604431"/>
      <w:r w:rsidRPr="00211C19">
        <w:rPr>
          <w:rFonts w:eastAsia="현대하모니 L" w:cs="Calibri"/>
        </w:rPr>
        <w:t xml:space="preserve">Figure </w:t>
      </w:r>
      <w:r w:rsidRPr="00211C19">
        <w:rPr>
          <w:rFonts w:eastAsia="현대하모니 L" w:cs="Calibri"/>
        </w:rPr>
        <w:fldChar w:fldCharType="begin"/>
      </w:r>
      <w:r w:rsidRPr="00211C19">
        <w:rPr>
          <w:rFonts w:eastAsia="현대하모니 L" w:cs="Calibri"/>
        </w:rPr>
        <w:instrText xml:space="preserve"> SEQ Figure \* ARABIC </w:instrText>
      </w:r>
      <w:r w:rsidRPr="00211C19">
        <w:rPr>
          <w:rFonts w:eastAsia="현대하모니 L" w:cs="Calibri"/>
        </w:rPr>
        <w:fldChar w:fldCharType="separate"/>
      </w:r>
      <w:r w:rsidR="006F533A">
        <w:rPr>
          <w:rFonts w:eastAsia="현대하모니 L" w:cs="Calibri"/>
          <w:noProof/>
        </w:rPr>
        <w:t>20</w:t>
      </w:r>
      <w:r w:rsidRPr="00211C19">
        <w:rPr>
          <w:rFonts w:eastAsia="현대하모니 L" w:cs="Calibri"/>
        </w:rPr>
        <w:fldChar w:fldCharType="end"/>
      </w:r>
      <w:r w:rsidRPr="00211C19">
        <w:rPr>
          <w:rFonts w:eastAsia="현대하모니 L" w:cs="Calibri"/>
        </w:rPr>
        <w:t>.</w:t>
      </w:r>
      <w:r>
        <w:rPr>
          <w:rFonts w:eastAsia="현대하모니 L" w:cs="Calibri" w:hint="eastAsia"/>
        </w:rPr>
        <w:t xml:space="preserve"> </w:t>
      </w:r>
      <w:r w:rsidR="002205E2">
        <w:rPr>
          <w:rFonts w:eastAsia="현대하모니 L" w:cs="Calibri"/>
        </w:rPr>
        <w:t>WPC USM Setting Control Function</w:t>
      </w:r>
      <w:r w:rsidRPr="00211C19">
        <w:rPr>
          <w:rFonts w:eastAsia="현대하모니 L" w:cs="Calibri"/>
        </w:rPr>
        <w:t xml:space="preserve"> State Chart</w:t>
      </w:r>
      <w:bookmarkEnd w:id="97"/>
    </w:p>
    <w:p w14:paraId="121D4A17" w14:textId="77777777" w:rsidR="0029564B" w:rsidRPr="00044C44" w:rsidRDefault="0029564B" w:rsidP="0029564B">
      <w:pPr>
        <w:rPr>
          <w:rFonts w:eastAsia="현대하모니 L" w:cs="Calibri"/>
          <w:b/>
          <w:bCs/>
          <w:sz w:val="20"/>
          <w:szCs w:val="20"/>
        </w:rPr>
      </w:pPr>
      <w:r>
        <w:rPr>
          <w:rFonts w:eastAsia="현대하모니 L" w:cs="Calibri"/>
        </w:rPr>
        <w:br w:type="page"/>
      </w:r>
    </w:p>
    <w:p w14:paraId="08B02249" w14:textId="77777777" w:rsidR="0029564B" w:rsidRPr="00211C19" w:rsidRDefault="0029564B" w:rsidP="0029564B">
      <w:pPr>
        <w:pStyle w:val="51"/>
      </w:pPr>
      <w:r w:rsidRPr="00211C19">
        <w:lastRenderedPageBreak/>
        <w:t>WPC Current Profile Decision Function Flow Graph</w:t>
      </w:r>
    </w:p>
    <w:p w14:paraId="681FFA66" w14:textId="77777777" w:rsidR="0029564B" w:rsidRPr="00211C19" w:rsidRDefault="00975C56" w:rsidP="0029564B">
      <w:pPr>
        <w:rPr>
          <w:rFonts w:eastAsia="현대하모니 L" w:cs="Calibri"/>
          <w:lang w:val="en-GB"/>
        </w:rPr>
      </w:pPr>
      <w:r w:rsidRPr="00211C19">
        <w:rPr>
          <w:rFonts w:eastAsia="현대하모니 L" w:cs="Calibri"/>
        </w:rPr>
        <w:object w:dxaOrig="7982" w:dyaOrig="4297" w14:anchorId="2410A294">
          <v:shape id="_x0000_i1045" type="#_x0000_t75" style="width:370.85pt;height:191.55pt" o:ole="">
            <v:imagedata r:id="rId50" o:title=""/>
          </v:shape>
          <o:OLEObject Type="Embed" ProgID="VisioViewer.Viewer.1" ShapeID="_x0000_i1045" DrawAspect="Content" ObjectID="_1707217185" r:id="rId51"/>
        </w:object>
      </w:r>
    </w:p>
    <w:p w14:paraId="2DD5F785" w14:textId="77777777" w:rsidR="0029564B" w:rsidRPr="00211C19" w:rsidRDefault="0029564B" w:rsidP="0029564B">
      <w:pPr>
        <w:pStyle w:val="affc"/>
        <w:rPr>
          <w:rFonts w:eastAsia="현대하모니 L" w:cs="Calibri"/>
        </w:rPr>
      </w:pPr>
      <w:r w:rsidRPr="00211C19">
        <w:rPr>
          <w:rFonts w:eastAsia="현대하모니 L" w:cs="Calibri"/>
        </w:rPr>
        <w:t>Figure 18.WPC Current Profile Decision Function Flow Graph</w:t>
      </w:r>
    </w:p>
    <w:p w14:paraId="04856257" w14:textId="77777777" w:rsidR="0029564B" w:rsidRPr="00211C19" w:rsidRDefault="0029564B" w:rsidP="0029564B">
      <w:pPr>
        <w:spacing w:after="200" w:line="276" w:lineRule="auto"/>
        <w:jc w:val="both"/>
        <w:rPr>
          <w:rFonts w:eastAsia="현대하모니 L" w:cs="Calibri"/>
        </w:rPr>
      </w:pPr>
      <w:r w:rsidRPr="00211C19">
        <w:rPr>
          <w:rFonts w:eastAsia="현대하모니 L" w:cs="Calibri"/>
        </w:rPr>
        <w:br w:type="page"/>
      </w:r>
    </w:p>
    <w:p w14:paraId="0C1A5FDA" w14:textId="77777777" w:rsidR="0029564B" w:rsidRDefault="0029564B" w:rsidP="00475D6D">
      <w:pPr>
        <w:pStyle w:val="41"/>
        <w:rPr>
          <w:i/>
        </w:rPr>
      </w:pPr>
      <w:bookmarkStart w:id="98" w:name="_Toc96604381"/>
      <w:commentRangeStart w:id="99"/>
      <w:r w:rsidRPr="00211C19">
        <w:lastRenderedPageBreak/>
        <w:t xml:space="preserve">Over Temperature </w:t>
      </w:r>
      <w:r w:rsidR="005E7F8C">
        <w:t>Detecting Control Function</w:t>
      </w:r>
      <w:commentRangeEnd w:id="99"/>
      <w:r w:rsidR="00F06B4B">
        <w:rPr>
          <w:rStyle w:val="affe"/>
          <w:rFonts w:ascii="Calibri" w:hAnsi="Calibri" w:cs="Arial"/>
          <w:b w:val="0"/>
          <w:bCs w:val="0"/>
          <w:iCs w:val="0"/>
          <w:color w:val="auto"/>
        </w:rPr>
        <w:commentReference w:id="99"/>
      </w:r>
      <w:bookmarkEnd w:id="98"/>
    </w:p>
    <w:p w14:paraId="6ADBE32B" w14:textId="77777777" w:rsidR="0029564B" w:rsidRPr="00FB1259" w:rsidRDefault="0029564B" w:rsidP="0029564B"/>
    <w:p w14:paraId="10A6D293" w14:textId="77777777" w:rsidR="0029564B" w:rsidRPr="00211C19" w:rsidRDefault="0029564B" w:rsidP="0029564B">
      <w:pPr>
        <w:pStyle w:val="51"/>
        <w:rPr>
          <w:rFonts w:eastAsia="현대하모니 L" w:cs="Calibri"/>
          <w:lang w:val="en-GB"/>
        </w:rPr>
      </w:pPr>
      <w:r w:rsidRPr="00211C19">
        <w:rPr>
          <w:rFonts w:eastAsia="현대하모니 L" w:cs="Calibri"/>
          <w:lang w:val="en-GB"/>
        </w:rPr>
        <w:t>Parameter</w:t>
      </w:r>
    </w:p>
    <w:tbl>
      <w:tblPr>
        <w:tblW w:w="0" w:type="auto"/>
        <w:tblInd w:w="-4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2714"/>
        <w:gridCol w:w="713"/>
        <w:gridCol w:w="6960"/>
      </w:tblGrid>
      <w:tr w:rsidR="0029564B" w:rsidRPr="00211C19" w14:paraId="0229CB85" w14:textId="77777777" w:rsidTr="00124D58">
        <w:trPr>
          <w:trHeight w:val="340"/>
        </w:trPr>
        <w:tc>
          <w:tcPr>
            <w:tcW w:w="2724" w:type="dxa"/>
            <w:shd w:val="clear" w:color="auto" w:fill="auto"/>
            <w:vAlign w:val="center"/>
          </w:tcPr>
          <w:p w14:paraId="6AE8FEE2" w14:textId="77777777" w:rsidR="0029564B" w:rsidRPr="00211C19" w:rsidRDefault="0029564B" w:rsidP="00124D58">
            <w:pPr>
              <w:jc w:val="center"/>
              <w:rPr>
                <w:rFonts w:eastAsia="현대하모니 L" w:cs="Calibri"/>
                <w:b/>
                <w:sz w:val="16"/>
                <w:szCs w:val="16"/>
              </w:rPr>
            </w:pPr>
            <w:r w:rsidRPr="00211C19">
              <w:rPr>
                <w:rFonts w:eastAsia="현대하모니 L" w:cs="Calibri"/>
                <w:b/>
                <w:bCs/>
                <w:sz w:val="16"/>
                <w:szCs w:val="16"/>
              </w:rPr>
              <w:t>Parameter Name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78707C3" w14:textId="77777777" w:rsidR="0029564B" w:rsidRPr="00211C19" w:rsidRDefault="0029564B" w:rsidP="00124D58">
            <w:pPr>
              <w:jc w:val="center"/>
              <w:rPr>
                <w:rFonts w:eastAsia="현대하모니 L" w:cs="Calibri"/>
                <w:b/>
                <w:sz w:val="16"/>
                <w:szCs w:val="16"/>
              </w:rPr>
            </w:pPr>
            <w:r w:rsidRPr="00211C19">
              <w:rPr>
                <w:rFonts w:eastAsia="현대하모니 L" w:cs="Calibri"/>
                <w:b/>
                <w:bCs/>
                <w:sz w:val="16"/>
                <w:szCs w:val="16"/>
              </w:rPr>
              <w:t>Value</w:t>
            </w:r>
          </w:p>
        </w:tc>
        <w:tc>
          <w:tcPr>
            <w:tcW w:w="7017" w:type="dxa"/>
            <w:shd w:val="clear" w:color="auto" w:fill="auto"/>
            <w:vAlign w:val="center"/>
          </w:tcPr>
          <w:p w14:paraId="6241676E" w14:textId="77777777" w:rsidR="0029564B" w:rsidRPr="00211C19" w:rsidRDefault="0029564B" w:rsidP="00124D58">
            <w:pPr>
              <w:jc w:val="center"/>
              <w:rPr>
                <w:rFonts w:eastAsia="현대하모니 L" w:cs="Calibri"/>
                <w:b/>
                <w:sz w:val="16"/>
                <w:szCs w:val="16"/>
              </w:rPr>
            </w:pPr>
            <w:r w:rsidRPr="00211C19">
              <w:rPr>
                <w:rFonts w:eastAsia="현대하모니 L" w:cs="Calibri"/>
                <w:b/>
                <w:bCs/>
                <w:sz w:val="16"/>
                <w:szCs w:val="16"/>
              </w:rPr>
              <w:t>Description</w:t>
            </w:r>
          </w:p>
        </w:tc>
      </w:tr>
      <w:tr w:rsidR="0029564B" w:rsidRPr="00211C19" w14:paraId="2067F720" w14:textId="77777777" w:rsidTr="00124D58">
        <w:tc>
          <w:tcPr>
            <w:tcW w:w="2724" w:type="dxa"/>
            <w:shd w:val="clear" w:color="auto" w:fill="auto"/>
            <w:vAlign w:val="center"/>
          </w:tcPr>
          <w:p w14:paraId="187157A7" w14:textId="77777777" w:rsidR="0029564B" w:rsidRPr="00211C19" w:rsidRDefault="0029564B" w:rsidP="00124D58">
            <w:pPr>
              <w:rPr>
                <w:rFonts w:eastAsia="현대하모니 L" w:cs="Calibri"/>
                <w:sz w:val="16"/>
                <w:szCs w:val="16"/>
              </w:rPr>
            </w:pPr>
            <w:r w:rsidRPr="00211C19">
              <w:rPr>
                <w:rFonts w:eastAsia="현대하모니 L" w:cs="Calibri"/>
                <w:color w:val="000000" w:themeColor="dark1"/>
                <w:sz w:val="16"/>
                <w:szCs w:val="16"/>
                <w:lang w:val="en-GB"/>
              </w:rPr>
              <w:t>Par_OverTempSetVal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F3C6D33" w14:textId="77777777" w:rsidR="0029564B" w:rsidRPr="00211C19" w:rsidRDefault="0029564B" w:rsidP="00124D58">
            <w:pPr>
              <w:rPr>
                <w:rFonts w:eastAsia="현대하모니 L" w:cs="Calibri"/>
                <w:sz w:val="16"/>
                <w:szCs w:val="16"/>
              </w:rPr>
            </w:pPr>
            <w:r w:rsidRPr="00211C19">
              <w:rPr>
                <w:rFonts w:eastAsia="현대하모니 L" w:cs="Calibri"/>
                <w:color w:val="000000" w:themeColor="dark1"/>
                <w:kern w:val="24"/>
                <w:sz w:val="16"/>
                <w:szCs w:val="16"/>
              </w:rPr>
              <w:t xml:space="preserve">70 </w:t>
            </w:r>
            <w:r w:rsidRPr="00211C19">
              <w:rPr>
                <w:rFonts w:ascii="굴림" w:eastAsia="굴림" w:hAnsi="굴림" w:cs="굴림" w:hint="eastAsia"/>
                <w:color w:val="000000" w:themeColor="dark1"/>
                <w:kern w:val="24"/>
                <w:sz w:val="16"/>
                <w:szCs w:val="16"/>
              </w:rPr>
              <w:t>℃</w:t>
            </w:r>
          </w:p>
        </w:tc>
        <w:tc>
          <w:tcPr>
            <w:tcW w:w="7017" w:type="dxa"/>
            <w:shd w:val="clear" w:color="auto" w:fill="auto"/>
            <w:vAlign w:val="center"/>
          </w:tcPr>
          <w:p w14:paraId="5C360B9A" w14:textId="77777777" w:rsidR="0029564B" w:rsidRPr="00211C19" w:rsidRDefault="0029564B" w:rsidP="00124D58">
            <w:pPr>
              <w:rPr>
                <w:rFonts w:eastAsia="현대하모니 L" w:cs="Calibri"/>
                <w:sz w:val="16"/>
                <w:szCs w:val="16"/>
              </w:rPr>
            </w:pPr>
            <w:r w:rsidRPr="00211C19">
              <w:rPr>
                <w:rFonts w:eastAsia="현대하모니 L" w:cs="Calibri"/>
                <w:color w:val="000000" w:themeColor="dark1"/>
                <w:kern w:val="24"/>
                <w:sz w:val="16"/>
                <w:szCs w:val="16"/>
              </w:rPr>
              <w:t xml:space="preserve">Over Temperature Detecting Value </w:t>
            </w:r>
          </w:p>
        </w:tc>
      </w:tr>
      <w:tr w:rsidR="0029564B" w:rsidRPr="00211C19" w14:paraId="4DC596B7" w14:textId="77777777" w:rsidTr="00124D58">
        <w:tc>
          <w:tcPr>
            <w:tcW w:w="2724" w:type="dxa"/>
            <w:shd w:val="clear" w:color="auto" w:fill="auto"/>
            <w:vAlign w:val="center"/>
          </w:tcPr>
          <w:p w14:paraId="4F805AD8" w14:textId="77777777" w:rsidR="0029564B" w:rsidRPr="00211C19" w:rsidRDefault="0029564B" w:rsidP="00124D58">
            <w:pPr>
              <w:rPr>
                <w:rFonts w:eastAsia="현대하모니 L" w:cs="Calibri"/>
                <w:sz w:val="16"/>
                <w:szCs w:val="16"/>
              </w:rPr>
            </w:pPr>
            <w:r w:rsidRPr="00211C19">
              <w:rPr>
                <w:rFonts w:eastAsia="현대하모니 L" w:cs="Calibri"/>
                <w:color w:val="000000" w:themeColor="dark1"/>
                <w:sz w:val="16"/>
                <w:szCs w:val="16"/>
                <w:lang w:val="en-GB"/>
              </w:rPr>
              <w:t>Par_OverTempRstVal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A29F09B" w14:textId="77777777" w:rsidR="0029564B" w:rsidRPr="00211C19" w:rsidRDefault="0029564B" w:rsidP="00124D58">
            <w:pPr>
              <w:rPr>
                <w:rFonts w:eastAsia="현대하모니 L" w:cs="Calibri"/>
                <w:sz w:val="16"/>
                <w:szCs w:val="16"/>
              </w:rPr>
            </w:pPr>
            <w:r w:rsidRPr="00211C19">
              <w:rPr>
                <w:rFonts w:eastAsia="현대하모니 L" w:cs="Calibri"/>
                <w:color w:val="000000" w:themeColor="dark1"/>
                <w:kern w:val="24"/>
                <w:sz w:val="16"/>
                <w:szCs w:val="16"/>
              </w:rPr>
              <w:t xml:space="preserve">65 </w:t>
            </w:r>
            <w:r w:rsidRPr="00211C19">
              <w:rPr>
                <w:rFonts w:ascii="굴림" w:eastAsia="굴림" w:hAnsi="굴림" w:cs="굴림" w:hint="eastAsia"/>
                <w:color w:val="000000" w:themeColor="dark1"/>
                <w:kern w:val="24"/>
                <w:sz w:val="16"/>
                <w:szCs w:val="16"/>
              </w:rPr>
              <w:t>℃</w:t>
            </w:r>
          </w:p>
        </w:tc>
        <w:tc>
          <w:tcPr>
            <w:tcW w:w="7017" w:type="dxa"/>
            <w:shd w:val="clear" w:color="auto" w:fill="auto"/>
            <w:vAlign w:val="center"/>
          </w:tcPr>
          <w:p w14:paraId="06001F83" w14:textId="77777777" w:rsidR="0029564B" w:rsidRPr="00211C19" w:rsidRDefault="0029564B" w:rsidP="00124D58">
            <w:pPr>
              <w:rPr>
                <w:rFonts w:eastAsia="현대하모니 L" w:cs="Calibri"/>
                <w:sz w:val="16"/>
                <w:szCs w:val="16"/>
              </w:rPr>
            </w:pPr>
            <w:r w:rsidRPr="00211C19">
              <w:rPr>
                <w:rFonts w:eastAsia="현대하모니 L" w:cs="Calibri"/>
                <w:color w:val="000000" w:themeColor="dark1"/>
                <w:kern w:val="24"/>
                <w:sz w:val="16"/>
                <w:szCs w:val="16"/>
              </w:rPr>
              <w:t>Over Temperature Fault Cancellation Value</w:t>
            </w:r>
          </w:p>
        </w:tc>
      </w:tr>
      <w:tr w:rsidR="0029564B" w:rsidRPr="00211C19" w14:paraId="4A2526EF" w14:textId="77777777" w:rsidTr="00124D58">
        <w:tc>
          <w:tcPr>
            <w:tcW w:w="2724" w:type="dxa"/>
            <w:shd w:val="clear" w:color="auto" w:fill="auto"/>
            <w:vAlign w:val="center"/>
          </w:tcPr>
          <w:p w14:paraId="3033D82D" w14:textId="77777777" w:rsidR="0029564B" w:rsidRPr="00211C19" w:rsidRDefault="0029564B" w:rsidP="00124D58">
            <w:pPr>
              <w:rPr>
                <w:rFonts w:eastAsia="현대하모니 L" w:cs="Calibri"/>
                <w:sz w:val="16"/>
                <w:szCs w:val="16"/>
              </w:rPr>
            </w:pPr>
            <w:r w:rsidRPr="00211C19">
              <w:rPr>
                <w:rFonts w:eastAsia="현대하모니 L" w:cs="Calibri"/>
                <w:color w:val="000000" w:themeColor="dark1"/>
                <w:sz w:val="16"/>
                <w:szCs w:val="16"/>
                <w:lang w:val="en-GB"/>
              </w:rPr>
              <w:t>Par_OverTempSetTime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FF90D30" w14:textId="77777777" w:rsidR="0029564B" w:rsidRPr="00211C19" w:rsidRDefault="0029564B" w:rsidP="00124D58">
            <w:pPr>
              <w:rPr>
                <w:rFonts w:eastAsia="현대하모니 L" w:cs="Calibri"/>
                <w:sz w:val="16"/>
                <w:szCs w:val="16"/>
              </w:rPr>
            </w:pPr>
            <w:r>
              <w:rPr>
                <w:rFonts w:eastAsia="현대하모니 L" w:cs="Calibri"/>
                <w:color w:val="000000" w:themeColor="dark1"/>
                <w:kern w:val="24"/>
                <w:sz w:val="16"/>
                <w:szCs w:val="16"/>
              </w:rPr>
              <w:t>5000</w:t>
            </w:r>
            <w:r w:rsidRPr="00211C19">
              <w:rPr>
                <w:rFonts w:eastAsia="현대하모니 L" w:cs="Calibri"/>
                <w:color w:val="000000" w:themeColor="dark1"/>
                <w:kern w:val="24"/>
                <w:sz w:val="16"/>
                <w:szCs w:val="16"/>
              </w:rPr>
              <w:t>ms</w:t>
            </w:r>
          </w:p>
        </w:tc>
        <w:tc>
          <w:tcPr>
            <w:tcW w:w="7017" w:type="dxa"/>
            <w:shd w:val="clear" w:color="auto" w:fill="auto"/>
            <w:vAlign w:val="center"/>
          </w:tcPr>
          <w:p w14:paraId="207BD849" w14:textId="77777777" w:rsidR="0029564B" w:rsidRPr="00211C19" w:rsidRDefault="0029564B" w:rsidP="00124D58">
            <w:pPr>
              <w:rPr>
                <w:rFonts w:eastAsia="현대하모니 L" w:cs="Calibri"/>
                <w:sz w:val="16"/>
                <w:szCs w:val="16"/>
              </w:rPr>
            </w:pPr>
            <w:r w:rsidRPr="00211C19">
              <w:rPr>
                <w:rFonts w:eastAsia="현대하모니 L" w:cs="Calibri"/>
                <w:color w:val="000000" w:themeColor="dark1"/>
                <w:kern w:val="24"/>
                <w:sz w:val="16"/>
                <w:szCs w:val="16"/>
              </w:rPr>
              <w:t>Over Temperature Detecting Time</w:t>
            </w:r>
          </w:p>
        </w:tc>
      </w:tr>
      <w:tr w:rsidR="0029564B" w:rsidRPr="00211C19" w14:paraId="45FE96C1" w14:textId="77777777" w:rsidTr="00124D58">
        <w:tc>
          <w:tcPr>
            <w:tcW w:w="2724" w:type="dxa"/>
            <w:shd w:val="clear" w:color="auto" w:fill="auto"/>
            <w:vAlign w:val="center"/>
          </w:tcPr>
          <w:p w14:paraId="0E53846E" w14:textId="77777777" w:rsidR="0029564B" w:rsidRPr="00211C19" w:rsidRDefault="0029564B" w:rsidP="00124D58">
            <w:pPr>
              <w:rPr>
                <w:rFonts w:eastAsia="현대하모니 L" w:cs="Calibri"/>
                <w:sz w:val="16"/>
                <w:szCs w:val="16"/>
              </w:rPr>
            </w:pPr>
            <w:r w:rsidRPr="00211C19">
              <w:rPr>
                <w:rFonts w:eastAsia="현대하모니 L" w:cs="Calibri"/>
                <w:color w:val="000000" w:themeColor="dark1"/>
                <w:sz w:val="16"/>
                <w:szCs w:val="16"/>
                <w:lang w:val="en-GB"/>
              </w:rPr>
              <w:t>Par_OverTempRstTime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50C2F20" w14:textId="77777777" w:rsidR="0029564B" w:rsidRPr="00211C19" w:rsidRDefault="0029564B" w:rsidP="00124D58">
            <w:pPr>
              <w:rPr>
                <w:rFonts w:eastAsia="현대하모니 L" w:cs="Calibri"/>
                <w:sz w:val="16"/>
                <w:szCs w:val="16"/>
              </w:rPr>
            </w:pPr>
            <w:r>
              <w:rPr>
                <w:rFonts w:eastAsia="현대하모니 L" w:cs="Calibri"/>
                <w:color w:val="000000" w:themeColor="dark1"/>
                <w:kern w:val="24"/>
                <w:sz w:val="16"/>
                <w:szCs w:val="16"/>
              </w:rPr>
              <w:t>5000</w:t>
            </w:r>
            <w:r w:rsidRPr="00211C19">
              <w:rPr>
                <w:rFonts w:eastAsia="현대하모니 L" w:cs="Calibri"/>
                <w:color w:val="000000" w:themeColor="dark1"/>
                <w:kern w:val="24"/>
                <w:sz w:val="16"/>
                <w:szCs w:val="16"/>
              </w:rPr>
              <w:t>ms</w:t>
            </w:r>
          </w:p>
        </w:tc>
        <w:tc>
          <w:tcPr>
            <w:tcW w:w="7017" w:type="dxa"/>
            <w:shd w:val="clear" w:color="auto" w:fill="auto"/>
            <w:vAlign w:val="center"/>
          </w:tcPr>
          <w:p w14:paraId="2F78BD30" w14:textId="77777777" w:rsidR="0029564B" w:rsidRPr="00211C19" w:rsidRDefault="0029564B" w:rsidP="00124D58">
            <w:pPr>
              <w:keepNext/>
              <w:rPr>
                <w:rFonts w:eastAsia="현대하모니 L" w:cs="Calibri"/>
                <w:sz w:val="16"/>
                <w:szCs w:val="16"/>
              </w:rPr>
            </w:pPr>
            <w:r w:rsidRPr="00211C19">
              <w:rPr>
                <w:rFonts w:eastAsia="현대하모니 L" w:cs="Calibri"/>
                <w:color w:val="000000" w:themeColor="dark1"/>
                <w:kern w:val="24"/>
                <w:sz w:val="16"/>
                <w:szCs w:val="16"/>
              </w:rPr>
              <w:t>Over Temperature Fault Cancellation Time</w:t>
            </w:r>
          </w:p>
        </w:tc>
      </w:tr>
    </w:tbl>
    <w:p w14:paraId="52EA4C6B" w14:textId="4FEEB301" w:rsidR="0029564B" w:rsidRPr="00211C19" w:rsidRDefault="0029564B" w:rsidP="0029564B">
      <w:pPr>
        <w:pStyle w:val="affc"/>
        <w:rPr>
          <w:rFonts w:eastAsia="현대하모니 L" w:cs="Calibri"/>
        </w:rPr>
      </w:pPr>
      <w:bookmarkStart w:id="100" w:name="_Toc96604512"/>
      <w:r w:rsidRPr="00211C19">
        <w:rPr>
          <w:rFonts w:eastAsia="현대하모니 L" w:cs="Calibri"/>
        </w:rPr>
        <w:t xml:space="preserve">Table </w:t>
      </w:r>
      <w:r w:rsidRPr="00211C19">
        <w:rPr>
          <w:rFonts w:eastAsia="현대하모니 L" w:cs="Calibri"/>
        </w:rPr>
        <w:fldChar w:fldCharType="begin"/>
      </w:r>
      <w:r w:rsidRPr="00211C19">
        <w:rPr>
          <w:rFonts w:eastAsia="현대하모니 L" w:cs="Calibri"/>
        </w:rPr>
        <w:instrText xml:space="preserve"> SEQ Table \* ARABIC </w:instrText>
      </w:r>
      <w:r w:rsidRPr="00211C19">
        <w:rPr>
          <w:rFonts w:eastAsia="현대하모니 L" w:cs="Calibri"/>
        </w:rPr>
        <w:fldChar w:fldCharType="separate"/>
      </w:r>
      <w:r w:rsidR="006F533A">
        <w:rPr>
          <w:rFonts w:eastAsia="현대하모니 L" w:cs="Calibri"/>
          <w:noProof/>
        </w:rPr>
        <w:t>32</w:t>
      </w:r>
      <w:r w:rsidRPr="00211C19">
        <w:rPr>
          <w:rFonts w:eastAsia="현대하모니 L" w:cs="Calibri"/>
        </w:rPr>
        <w:fldChar w:fldCharType="end"/>
      </w:r>
      <w:r w:rsidRPr="00211C19">
        <w:rPr>
          <w:rFonts w:eastAsia="현대하모니 L" w:cs="Calibri"/>
        </w:rPr>
        <w:t xml:space="preserve">.Over Temperature </w:t>
      </w:r>
      <w:r w:rsidR="005E7F8C">
        <w:rPr>
          <w:rFonts w:eastAsia="현대하모니 L" w:cs="Calibri"/>
        </w:rPr>
        <w:t>Detecting Control Function</w:t>
      </w:r>
      <w:r w:rsidRPr="00211C19">
        <w:rPr>
          <w:rFonts w:eastAsia="현대하모니 L" w:cs="Calibri"/>
        </w:rPr>
        <w:t xml:space="preserve"> Parameter</w:t>
      </w:r>
      <w:bookmarkEnd w:id="100"/>
    </w:p>
    <w:p w14:paraId="01828AB4" w14:textId="77777777" w:rsidR="0029564B" w:rsidRPr="00211C19" w:rsidRDefault="0029564B" w:rsidP="0029564B">
      <w:pPr>
        <w:rPr>
          <w:rFonts w:eastAsia="현대하모니 L" w:cs="Calibri"/>
        </w:rPr>
      </w:pPr>
    </w:p>
    <w:p w14:paraId="080FC91A" w14:textId="77777777" w:rsidR="0029564B" w:rsidRPr="00211C19" w:rsidRDefault="0029564B" w:rsidP="0029564B">
      <w:pPr>
        <w:pStyle w:val="51"/>
      </w:pPr>
      <w:r w:rsidRPr="00211C19">
        <w:t xml:space="preserve">Over Temperature </w:t>
      </w:r>
      <w:r w:rsidR="005E7F8C">
        <w:t>Detecting Control Function</w:t>
      </w:r>
      <w:r w:rsidRPr="00211C19">
        <w:t xml:space="preserve"> Data Flow</w:t>
      </w:r>
    </w:p>
    <w:p w14:paraId="60A29647" w14:textId="56A2DFA0" w:rsidR="0029564B" w:rsidRPr="00211C19" w:rsidRDefault="00FE586A" w:rsidP="0029564B">
      <w:pPr>
        <w:keepNext/>
        <w:rPr>
          <w:rFonts w:eastAsia="현대하모니 L" w:cs="Calibri"/>
        </w:rPr>
      </w:pPr>
      <w:r w:rsidRPr="00FE586A">
        <w:rPr>
          <w:rFonts w:eastAsia="현대하모니 L" w:cs="Calibri"/>
        </w:rPr>
        <w:object w:dxaOrig="11806" w:dyaOrig="3136" w14:anchorId="50F6E61F">
          <v:shape id="_x0000_i1046" type="#_x0000_t75" style="width:490.4pt;height:129.75pt" o:ole="">
            <v:imagedata r:id="rId52" o:title=""/>
          </v:shape>
          <o:OLEObject Type="Embed" ProgID="VisioViewer.Viewer.1" ShapeID="_x0000_i1046" DrawAspect="Content" ObjectID="_1707217186" r:id="rId53"/>
        </w:object>
      </w:r>
    </w:p>
    <w:p w14:paraId="586C1119" w14:textId="1D34F38C" w:rsidR="0029564B" w:rsidRPr="00211C19" w:rsidRDefault="0029564B" w:rsidP="0029564B">
      <w:pPr>
        <w:pStyle w:val="affc"/>
        <w:rPr>
          <w:rFonts w:eastAsia="현대하모니 L" w:cs="Calibri"/>
        </w:rPr>
      </w:pPr>
      <w:bookmarkStart w:id="101" w:name="_Toc96604432"/>
      <w:r w:rsidRPr="00211C19">
        <w:rPr>
          <w:rFonts w:eastAsia="현대하모니 L" w:cs="Calibri"/>
        </w:rPr>
        <w:t xml:space="preserve">Figure </w:t>
      </w:r>
      <w:r w:rsidRPr="00211C19">
        <w:rPr>
          <w:rFonts w:eastAsia="현대하모니 L" w:cs="Calibri"/>
        </w:rPr>
        <w:fldChar w:fldCharType="begin"/>
      </w:r>
      <w:r w:rsidRPr="00211C19">
        <w:rPr>
          <w:rFonts w:eastAsia="현대하모니 L" w:cs="Calibri"/>
        </w:rPr>
        <w:instrText xml:space="preserve"> SEQ Figure \* ARABIC </w:instrText>
      </w:r>
      <w:r w:rsidRPr="00211C19">
        <w:rPr>
          <w:rFonts w:eastAsia="현대하모니 L" w:cs="Calibri"/>
        </w:rPr>
        <w:fldChar w:fldCharType="separate"/>
      </w:r>
      <w:r w:rsidR="006F533A">
        <w:rPr>
          <w:rFonts w:eastAsia="현대하모니 L" w:cs="Calibri"/>
          <w:noProof/>
        </w:rPr>
        <w:t>21</w:t>
      </w:r>
      <w:r w:rsidRPr="00211C19">
        <w:rPr>
          <w:rFonts w:eastAsia="현대하모니 L" w:cs="Calibri"/>
        </w:rPr>
        <w:fldChar w:fldCharType="end"/>
      </w:r>
      <w:r w:rsidRPr="00211C19">
        <w:rPr>
          <w:rFonts w:eastAsia="현대하모니 L" w:cs="Calibri"/>
        </w:rPr>
        <w:t>.</w:t>
      </w:r>
      <w:r>
        <w:rPr>
          <w:rFonts w:eastAsia="현대하모니 L" w:cs="Calibri" w:hint="eastAsia"/>
        </w:rPr>
        <w:t xml:space="preserve"> </w:t>
      </w:r>
      <w:r w:rsidRPr="00211C19">
        <w:rPr>
          <w:rFonts w:eastAsia="현대하모니 L" w:cs="Calibri"/>
        </w:rPr>
        <w:t xml:space="preserve">Over Temperature </w:t>
      </w:r>
      <w:r w:rsidR="005E7F8C">
        <w:rPr>
          <w:rFonts w:eastAsia="현대하모니 L" w:cs="Calibri"/>
        </w:rPr>
        <w:t>Detecting Control Function</w:t>
      </w:r>
      <w:r w:rsidRPr="00211C19">
        <w:rPr>
          <w:rFonts w:eastAsia="현대하모니 L" w:cs="Calibri"/>
        </w:rPr>
        <w:t xml:space="preserve"> Data Flow</w:t>
      </w:r>
      <w:bookmarkEnd w:id="101"/>
    </w:p>
    <w:p w14:paraId="44D8D26F" w14:textId="77777777" w:rsidR="0029564B" w:rsidRPr="00211C19" w:rsidRDefault="0029564B" w:rsidP="0029564B">
      <w:pPr>
        <w:spacing w:after="200" w:line="276" w:lineRule="auto"/>
        <w:jc w:val="both"/>
        <w:rPr>
          <w:rFonts w:eastAsia="현대하모니 L" w:cs="Calibri"/>
          <w:b/>
          <w:sz w:val="20"/>
        </w:rPr>
      </w:pPr>
    </w:p>
    <w:p w14:paraId="4D0DCACF" w14:textId="77777777" w:rsidR="0029564B" w:rsidRPr="00211C19" w:rsidRDefault="0029564B" w:rsidP="0029564B">
      <w:pPr>
        <w:pStyle w:val="51"/>
      </w:pPr>
      <w:r w:rsidRPr="00211C19">
        <w:t xml:space="preserve">Over Temperature </w:t>
      </w:r>
      <w:r w:rsidR="005E7F8C">
        <w:t>Detecting Control Function</w:t>
      </w:r>
      <w:r w:rsidRPr="00211C19">
        <w:t xml:space="preserve"> In/Out List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970"/>
        <w:gridCol w:w="2909"/>
        <w:gridCol w:w="6465"/>
      </w:tblGrid>
      <w:tr w:rsidR="00E52F37" w:rsidRPr="00211C19" w14:paraId="788225DD" w14:textId="77777777" w:rsidTr="00E52F37">
        <w:trPr>
          <w:trHeight w:val="340"/>
        </w:trPr>
        <w:tc>
          <w:tcPr>
            <w:tcW w:w="469" w:type="pct"/>
            <w:shd w:val="clear" w:color="auto" w:fill="auto"/>
            <w:vAlign w:val="center"/>
          </w:tcPr>
          <w:p w14:paraId="252A42EA" w14:textId="77777777" w:rsidR="00E52F37" w:rsidRPr="00211C19" w:rsidRDefault="00E52F37" w:rsidP="00124D58">
            <w:pPr>
              <w:jc w:val="center"/>
              <w:rPr>
                <w:rFonts w:eastAsia="현대하모니 L" w:cs="Calibri"/>
                <w:b/>
                <w:sz w:val="16"/>
                <w:szCs w:val="16"/>
              </w:rPr>
            </w:pPr>
            <w:r w:rsidRPr="00211C19">
              <w:rPr>
                <w:rFonts w:eastAsia="현대하모니 L" w:cs="Calibri"/>
                <w:b/>
                <w:bCs/>
                <w:sz w:val="16"/>
                <w:szCs w:val="16"/>
              </w:rPr>
              <w:t>Function</w:t>
            </w:r>
          </w:p>
        </w:tc>
        <w:tc>
          <w:tcPr>
            <w:tcW w:w="1406" w:type="pct"/>
            <w:shd w:val="clear" w:color="auto" w:fill="auto"/>
            <w:vAlign w:val="center"/>
          </w:tcPr>
          <w:p w14:paraId="6155CB12" w14:textId="77777777" w:rsidR="00E52F37" w:rsidRPr="00211C19" w:rsidRDefault="00E52F37" w:rsidP="00124D58">
            <w:pPr>
              <w:jc w:val="center"/>
              <w:rPr>
                <w:rFonts w:eastAsia="현대하모니 L" w:cs="Calibri"/>
                <w:b/>
                <w:sz w:val="16"/>
              </w:rPr>
            </w:pPr>
            <w:r w:rsidRPr="00211C19">
              <w:rPr>
                <w:rFonts w:eastAsia="현대하모니 L" w:cs="Calibri"/>
                <w:b/>
                <w:bCs/>
                <w:sz w:val="16"/>
              </w:rPr>
              <w:t>Signal Name</w:t>
            </w:r>
          </w:p>
        </w:tc>
        <w:tc>
          <w:tcPr>
            <w:tcW w:w="3125" w:type="pct"/>
            <w:shd w:val="clear" w:color="auto" w:fill="auto"/>
            <w:vAlign w:val="center"/>
          </w:tcPr>
          <w:p w14:paraId="335C56FE" w14:textId="77777777" w:rsidR="00E52F37" w:rsidRPr="00211C19" w:rsidRDefault="00E52F37" w:rsidP="00124D58">
            <w:pPr>
              <w:jc w:val="center"/>
              <w:rPr>
                <w:rFonts w:eastAsia="현대하모니 L" w:cs="Calibri"/>
                <w:b/>
                <w:sz w:val="16"/>
              </w:rPr>
            </w:pPr>
            <w:r w:rsidRPr="00211C19">
              <w:rPr>
                <w:rFonts w:eastAsia="현대하모니 L" w:cs="Calibri"/>
                <w:b/>
                <w:bCs/>
                <w:kern w:val="2"/>
                <w:sz w:val="16"/>
              </w:rPr>
              <w:t>Description</w:t>
            </w:r>
          </w:p>
        </w:tc>
      </w:tr>
      <w:tr w:rsidR="00FE586A" w:rsidRPr="00211C19" w14:paraId="64017C4D" w14:textId="77777777" w:rsidTr="00E52F37">
        <w:trPr>
          <w:trHeight w:val="77"/>
        </w:trPr>
        <w:tc>
          <w:tcPr>
            <w:tcW w:w="469" w:type="pct"/>
            <w:vMerge w:val="restart"/>
            <w:shd w:val="clear" w:color="auto" w:fill="auto"/>
            <w:vAlign w:val="center"/>
          </w:tcPr>
          <w:p w14:paraId="33F37616" w14:textId="77777777" w:rsidR="00FE586A" w:rsidRPr="00211C19" w:rsidRDefault="00FE586A" w:rsidP="00124D58">
            <w:pPr>
              <w:jc w:val="center"/>
              <w:rPr>
                <w:rFonts w:eastAsia="현대하모니 L" w:cs="Calibri"/>
                <w:sz w:val="16"/>
                <w:szCs w:val="16"/>
              </w:rPr>
            </w:pPr>
            <w:r w:rsidRPr="00211C19">
              <w:rPr>
                <w:rFonts w:eastAsia="현대하모니 L" w:cs="Calibri"/>
                <w:sz w:val="16"/>
                <w:szCs w:val="16"/>
              </w:rPr>
              <w:t>Input</w:t>
            </w:r>
          </w:p>
        </w:tc>
        <w:tc>
          <w:tcPr>
            <w:tcW w:w="1406" w:type="pct"/>
            <w:shd w:val="clear" w:color="auto" w:fill="auto"/>
          </w:tcPr>
          <w:p w14:paraId="1E060BED" w14:textId="77777777" w:rsidR="00FE586A" w:rsidRPr="00975C56" w:rsidRDefault="00FE586A" w:rsidP="00445CC7">
            <w:pPr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 w:rsidRPr="00975C56">
              <w:rPr>
                <w:rFonts w:eastAsia="현대하모니 L" w:cs="Calibri"/>
                <w:color w:val="000000" w:themeColor="dark1"/>
                <w:sz w:val="16"/>
                <w:szCs w:val="16"/>
              </w:rPr>
              <w:t>Input_OPT_Temperature_Sensor1</w:t>
            </w:r>
          </w:p>
        </w:tc>
        <w:tc>
          <w:tcPr>
            <w:tcW w:w="3125" w:type="pct"/>
            <w:shd w:val="clear" w:color="auto" w:fill="auto"/>
            <w:vAlign w:val="center"/>
          </w:tcPr>
          <w:p w14:paraId="69044615" w14:textId="77777777" w:rsidR="00FE586A" w:rsidRPr="00211C19" w:rsidRDefault="00FE586A" w:rsidP="00124D58">
            <w:pPr>
              <w:rPr>
                <w:rFonts w:eastAsia="현대하모니 L" w:cs="Calibri"/>
                <w:color w:val="000000" w:themeColor="dark1"/>
                <w:kern w:val="24"/>
                <w:sz w:val="16"/>
                <w:szCs w:val="16"/>
              </w:rPr>
            </w:pPr>
            <w:r w:rsidRPr="00D45384">
              <w:rPr>
                <w:rFonts w:eastAsia="현대하모니 L" w:cs="Calibri" w:hint="eastAsia"/>
                <w:kern w:val="24"/>
                <w:sz w:val="16"/>
                <w:szCs w:val="16"/>
              </w:rPr>
              <w:t xml:space="preserve">Value of WPC </w:t>
            </w:r>
            <w:r w:rsidRPr="00D45384">
              <w:rPr>
                <w:rFonts w:eastAsia="현대하모니 L" w:cs="Calibri"/>
                <w:kern w:val="24"/>
                <w:sz w:val="16"/>
                <w:szCs w:val="16"/>
              </w:rPr>
              <w:t>Temperature</w:t>
            </w:r>
            <w:r w:rsidRPr="00D45384">
              <w:rPr>
                <w:rFonts w:eastAsia="현대하모니 L" w:cs="Calibri" w:hint="eastAsia"/>
                <w:kern w:val="24"/>
                <w:sz w:val="16"/>
                <w:szCs w:val="16"/>
              </w:rPr>
              <w:t xml:space="preserve"> Sensor</w:t>
            </w:r>
            <w:r w:rsidRPr="00D45384">
              <w:rPr>
                <w:rFonts w:eastAsia="현대하모니 L" w:cs="Calibri"/>
                <w:kern w:val="24"/>
                <w:sz w:val="16"/>
                <w:szCs w:val="16"/>
              </w:rPr>
              <w:t>1</w:t>
            </w:r>
          </w:p>
        </w:tc>
      </w:tr>
      <w:tr w:rsidR="00FE586A" w:rsidRPr="00211C19" w14:paraId="23F088BB" w14:textId="77777777" w:rsidTr="00E52F37">
        <w:trPr>
          <w:trHeight w:val="77"/>
        </w:trPr>
        <w:tc>
          <w:tcPr>
            <w:tcW w:w="469" w:type="pct"/>
            <w:vMerge/>
            <w:shd w:val="clear" w:color="auto" w:fill="auto"/>
            <w:vAlign w:val="center"/>
          </w:tcPr>
          <w:p w14:paraId="280A8CA9" w14:textId="77777777" w:rsidR="00FE586A" w:rsidRPr="00211C19" w:rsidRDefault="00FE586A" w:rsidP="00124D58">
            <w:pPr>
              <w:jc w:val="center"/>
              <w:rPr>
                <w:rFonts w:eastAsia="현대하모니 L" w:cs="Calibri"/>
                <w:sz w:val="16"/>
                <w:szCs w:val="16"/>
              </w:rPr>
            </w:pPr>
          </w:p>
        </w:tc>
        <w:tc>
          <w:tcPr>
            <w:tcW w:w="1406" w:type="pct"/>
            <w:shd w:val="clear" w:color="auto" w:fill="auto"/>
          </w:tcPr>
          <w:p w14:paraId="37C2FE72" w14:textId="77777777" w:rsidR="00FE586A" w:rsidRPr="00975C56" w:rsidRDefault="00FE586A" w:rsidP="00445CC7">
            <w:pPr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 w:rsidRPr="00975C56">
              <w:rPr>
                <w:rFonts w:eastAsia="현대하모니 L" w:cs="Calibri"/>
                <w:color w:val="000000" w:themeColor="dark1"/>
                <w:sz w:val="16"/>
                <w:szCs w:val="16"/>
              </w:rPr>
              <w:t>Input_OPT_Temperature_Sensor2</w:t>
            </w:r>
          </w:p>
        </w:tc>
        <w:tc>
          <w:tcPr>
            <w:tcW w:w="3125" w:type="pct"/>
            <w:shd w:val="clear" w:color="auto" w:fill="auto"/>
          </w:tcPr>
          <w:p w14:paraId="4EA82717" w14:textId="77777777" w:rsidR="00FE586A" w:rsidRPr="00211C19" w:rsidRDefault="00FE586A" w:rsidP="00124D58">
            <w:pPr>
              <w:rPr>
                <w:rFonts w:eastAsia="현대하모니 L" w:cs="Calibri"/>
              </w:rPr>
            </w:pPr>
            <w:r w:rsidRPr="00D45384">
              <w:rPr>
                <w:rFonts w:eastAsia="현대하모니 L" w:cs="Calibri" w:hint="eastAsia"/>
                <w:kern w:val="24"/>
                <w:sz w:val="16"/>
                <w:szCs w:val="16"/>
              </w:rPr>
              <w:t xml:space="preserve">Value of WPC </w:t>
            </w:r>
            <w:r w:rsidRPr="00D45384">
              <w:rPr>
                <w:rFonts w:eastAsia="현대하모니 L" w:cs="Calibri"/>
                <w:kern w:val="24"/>
                <w:sz w:val="16"/>
                <w:szCs w:val="16"/>
              </w:rPr>
              <w:t>Temperature</w:t>
            </w:r>
            <w:r w:rsidRPr="00D45384">
              <w:rPr>
                <w:rFonts w:eastAsia="현대하모니 L" w:cs="Calibri" w:hint="eastAsia"/>
                <w:kern w:val="24"/>
                <w:sz w:val="16"/>
                <w:szCs w:val="16"/>
              </w:rPr>
              <w:t xml:space="preserve"> Sensor</w:t>
            </w:r>
            <w:r>
              <w:rPr>
                <w:rFonts w:eastAsia="현대하모니 L" w:cs="Calibri" w:hint="eastAsia"/>
                <w:kern w:val="24"/>
                <w:sz w:val="16"/>
                <w:szCs w:val="16"/>
              </w:rPr>
              <w:t>2</w:t>
            </w:r>
          </w:p>
        </w:tc>
      </w:tr>
      <w:tr w:rsidR="00FE586A" w:rsidRPr="00211C19" w14:paraId="75DF98DC" w14:textId="77777777" w:rsidTr="00E52F37">
        <w:trPr>
          <w:trHeight w:val="77"/>
        </w:trPr>
        <w:tc>
          <w:tcPr>
            <w:tcW w:w="469" w:type="pct"/>
            <w:vMerge/>
            <w:shd w:val="clear" w:color="auto" w:fill="auto"/>
            <w:vAlign w:val="center"/>
          </w:tcPr>
          <w:p w14:paraId="5DBA2C92" w14:textId="77777777" w:rsidR="00FE586A" w:rsidRPr="00211C19" w:rsidRDefault="00FE586A" w:rsidP="00124D58">
            <w:pPr>
              <w:jc w:val="center"/>
              <w:rPr>
                <w:rFonts w:eastAsia="현대하모니 L" w:cs="Calibri"/>
                <w:sz w:val="16"/>
                <w:szCs w:val="16"/>
              </w:rPr>
            </w:pPr>
          </w:p>
        </w:tc>
        <w:tc>
          <w:tcPr>
            <w:tcW w:w="1406" w:type="pct"/>
            <w:shd w:val="clear" w:color="auto" w:fill="auto"/>
          </w:tcPr>
          <w:p w14:paraId="4A4CD78C" w14:textId="77777777" w:rsidR="00FE586A" w:rsidRPr="00975C56" w:rsidRDefault="00FE586A" w:rsidP="00445CC7">
            <w:pPr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 w:rsidRPr="00975C56">
              <w:rPr>
                <w:rFonts w:eastAsia="현대하모니 L" w:cs="Calibri"/>
                <w:color w:val="000000" w:themeColor="dark1"/>
                <w:sz w:val="16"/>
                <w:szCs w:val="16"/>
              </w:rPr>
              <w:t>Input_OPT_Temperature_Sensor3</w:t>
            </w:r>
          </w:p>
        </w:tc>
        <w:tc>
          <w:tcPr>
            <w:tcW w:w="3125" w:type="pct"/>
            <w:shd w:val="clear" w:color="auto" w:fill="auto"/>
          </w:tcPr>
          <w:p w14:paraId="00F5EF07" w14:textId="77777777" w:rsidR="00FE586A" w:rsidRPr="00211C19" w:rsidRDefault="00FE586A" w:rsidP="00124D58">
            <w:pPr>
              <w:rPr>
                <w:rFonts w:eastAsia="현대하모니 L" w:cs="Calibri"/>
              </w:rPr>
            </w:pPr>
            <w:r w:rsidRPr="00D45384">
              <w:rPr>
                <w:rFonts w:eastAsia="현대하모니 L" w:cs="Calibri" w:hint="eastAsia"/>
                <w:kern w:val="24"/>
                <w:sz w:val="16"/>
                <w:szCs w:val="16"/>
              </w:rPr>
              <w:t xml:space="preserve">Value of WPC </w:t>
            </w:r>
            <w:r w:rsidRPr="00D45384">
              <w:rPr>
                <w:rFonts w:eastAsia="현대하모니 L" w:cs="Calibri"/>
                <w:kern w:val="24"/>
                <w:sz w:val="16"/>
                <w:szCs w:val="16"/>
              </w:rPr>
              <w:t>Temperature</w:t>
            </w:r>
            <w:r w:rsidRPr="00D45384">
              <w:rPr>
                <w:rFonts w:eastAsia="현대하모니 L" w:cs="Calibri" w:hint="eastAsia"/>
                <w:kern w:val="24"/>
                <w:sz w:val="16"/>
                <w:szCs w:val="16"/>
              </w:rPr>
              <w:t xml:space="preserve"> Sensor</w:t>
            </w:r>
            <w:r>
              <w:rPr>
                <w:rFonts w:eastAsia="현대하모니 L" w:cs="Calibri" w:hint="eastAsia"/>
                <w:kern w:val="24"/>
                <w:sz w:val="16"/>
                <w:szCs w:val="16"/>
              </w:rPr>
              <w:t>3</w:t>
            </w:r>
          </w:p>
        </w:tc>
      </w:tr>
      <w:tr w:rsidR="00FE586A" w:rsidRPr="00211C19" w14:paraId="6AC55E8F" w14:textId="77777777" w:rsidTr="00E52F37">
        <w:trPr>
          <w:trHeight w:val="77"/>
        </w:trPr>
        <w:tc>
          <w:tcPr>
            <w:tcW w:w="469" w:type="pct"/>
            <w:vMerge/>
            <w:shd w:val="clear" w:color="auto" w:fill="auto"/>
            <w:vAlign w:val="center"/>
          </w:tcPr>
          <w:p w14:paraId="1DF82E68" w14:textId="77777777" w:rsidR="00FE586A" w:rsidRPr="00211C19" w:rsidRDefault="00FE586A" w:rsidP="00124D58">
            <w:pPr>
              <w:jc w:val="center"/>
              <w:rPr>
                <w:rFonts w:eastAsia="현대하모니 L" w:cs="Calibri"/>
                <w:sz w:val="16"/>
                <w:szCs w:val="16"/>
              </w:rPr>
            </w:pPr>
          </w:p>
        </w:tc>
        <w:tc>
          <w:tcPr>
            <w:tcW w:w="1406" w:type="pct"/>
            <w:shd w:val="clear" w:color="auto" w:fill="auto"/>
          </w:tcPr>
          <w:p w14:paraId="5518FBCF" w14:textId="77777777" w:rsidR="00FE586A" w:rsidRPr="00975C56" w:rsidRDefault="00FE586A" w:rsidP="00445CC7">
            <w:pPr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 w:rsidRPr="00975C56">
              <w:rPr>
                <w:rFonts w:eastAsia="현대하모니 L" w:cs="Calibri"/>
                <w:color w:val="000000" w:themeColor="dark1"/>
                <w:sz w:val="16"/>
                <w:szCs w:val="16"/>
              </w:rPr>
              <w:t>Input_OPT_b_WPCStatus</w:t>
            </w:r>
          </w:p>
        </w:tc>
        <w:tc>
          <w:tcPr>
            <w:tcW w:w="3125" w:type="pct"/>
            <w:shd w:val="clear" w:color="auto" w:fill="auto"/>
            <w:vAlign w:val="center"/>
          </w:tcPr>
          <w:p w14:paraId="3A811E99" w14:textId="77777777" w:rsidR="00FE586A" w:rsidRPr="00211C19" w:rsidRDefault="00FE586A" w:rsidP="00124D58">
            <w:pPr>
              <w:pStyle w:val="aff7"/>
              <w:rPr>
                <w:rFonts w:ascii="Calibri" w:eastAsia="현대하모니 L" w:hAnsi="Calibri" w:cs="Calibri"/>
                <w:color w:val="000000" w:themeColor="dark1"/>
                <w:sz w:val="16"/>
                <w:szCs w:val="16"/>
              </w:rPr>
            </w:pPr>
            <w:r w:rsidRPr="00211C19">
              <w:rPr>
                <w:rFonts w:ascii="Calibri" w:eastAsia="현대하모니 L" w:hAnsi="Calibri" w:cs="Calibri"/>
                <w:color w:val="000000" w:themeColor="dark1"/>
                <w:sz w:val="16"/>
                <w:szCs w:val="16"/>
              </w:rPr>
              <w:t xml:space="preserve">WPC Mode Status Flag </w:t>
            </w:r>
          </w:p>
          <w:p w14:paraId="067FAABA" w14:textId="77777777" w:rsidR="00FE586A" w:rsidRPr="00211C19" w:rsidRDefault="00FE586A" w:rsidP="00281F5F">
            <w:pPr>
              <w:pStyle w:val="aff7"/>
              <w:rPr>
                <w:rFonts w:ascii="Calibri" w:eastAsia="현대하모니 L" w:hAnsi="Calibri" w:cs="Calibri"/>
                <w:color w:val="000000" w:themeColor="dark1"/>
                <w:sz w:val="16"/>
                <w:szCs w:val="16"/>
              </w:rPr>
            </w:pPr>
            <w:r>
              <w:rPr>
                <w:rFonts w:ascii="Calibri" w:eastAsia="현대하모니 L" w:hAnsi="Calibri" w:cs="Calibri"/>
                <w:color w:val="000000" w:themeColor="dark1"/>
                <w:sz w:val="16"/>
                <w:szCs w:val="16"/>
              </w:rPr>
              <w:t>Off/WPC Mode</w:t>
            </w:r>
          </w:p>
        </w:tc>
      </w:tr>
      <w:tr w:rsidR="00FE586A" w:rsidRPr="00211C19" w14:paraId="7BA65D58" w14:textId="77777777" w:rsidTr="0082574F">
        <w:trPr>
          <w:trHeight w:val="77"/>
        </w:trPr>
        <w:tc>
          <w:tcPr>
            <w:tcW w:w="469" w:type="pct"/>
            <w:vMerge/>
            <w:shd w:val="clear" w:color="auto" w:fill="auto"/>
            <w:vAlign w:val="center"/>
          </w:tcPr>
          <w:p w14:paraId="65DC0CA2" w14:textId="77777777" w:rsidR="00FE586A" w:rsidRPr="00211C19" w:rsidRDefault="00FE586A" w:rsidP="00FE586A">
            <w:pPr>
              <w:jc w:val="center"/>
              <w:rPr>
                <w:rFonts w:eastAsia="현대하모니 L" w:cs="Calibri"/>
                <w:sz w:val="16"/>
                <w:szCs w:val="16"/>
              </w:rPr>
            </w:pPr>
          </w:p>
        </w:tc>
        <w:tc>
          <w:tcPr>
            <w:tcW w:w="1406" w:type="pct"/>
            <w:shd w:val="clear" w:color="auto" w:fill="auto"/>
          </w:tcPr>
          <w:p w14:paraId="45DD7F17" w14:textId="3C6B3267" w:rsidR="00FE586A" w:rsidRPr="00975C56" w:rsidRDefault="00FE586A" w:rsidP="00FE586A">
            <w:pPr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 w:rsidRPr="00FE586A">
              <w:rPr>
                <w:rFonts w:eastAsia="현대하모니 L" w:cs="Calibri"/>
                <w:color w:val="000000" w:themeColor="dark1"/>
                <w:sz w:val="16"/>
                <w:szCs w:val="16"/>
              </w:rPr>
              <w:t>Input_OPT_DeviceState</w:t>
            </w:r>
          </w:p>
        </w:tc>
        <w:tc>
          <w:tcPr>
            <w:tcW w:w="3125" w:type="pct"/>
            <w:shd w:val="clear" w:color="auto" w:fill="auto"/>
          </w:tcPr>
          <w:p w14:paraId="777973C7" w14:textId="77777777" w:rsidR="00FE586A" w:rsidRPr="00FE586A" w:rsidRDefault="00FE586A" w:rsidP="00FE586A">
            <w:pPr>
              <w:pStyle w:val="aff7"/>
              <w:spacing w:line="240" w:lineRule="atLeast"/>
              <w:rPr>
                <w:rFonts w:ascii="Calibri" w:eastAsia="현대하모니 L" w:hAnsi="Calibri" w:cs="Calibri"/>
                <w:color w:val="000000" w:themeColor="dark1"/>
                <w:sz w:val="16"/>
                <w:szCs w:val="16"/>
              </w:rPr>
            </w:pPr>
            <w:r w:rsidRPr="00FE586A">
              <w:rPr>
                <w:rFonts w:ascii="Calibri" w:eastAsia="현대하모니 L" w:hAnsi="Calibri" w:cs="Calibri"/>
                <w:color w:val="000000" w:themeColor="dark1"/>
                <w:sz w:val="16"/>
                <w:szCs w:val="16"/>
              </w:rPr>
              <w:t>WPC Device Status</w:t>
            </w:r>
          </w:p>
          <w:p w14:paraId="095B9BBF" w14:textId="77777777" w:rsidR="00FE586A" w:rsidRPr="00FE586A" w:rsidRDefault="00FE586A" w:rsidP="00FE586A">
            <w:pPr>
              <w:pStyle w:val="aff7"/>
              <w:spacing w:line="240" w:lineRule="atLeast"/>
              <w:rPr>
                <w:rFonts w:ascii="Calibri" w:eastAsia="현대하모니 L" w:hAnsi="Calibri" w:cs="Calibri"/>
                <w:color w:val="000000" w:themeColor="dark1"/>
                <w:sz w:val="16"/>
                <w:szCs w:val="16"/>
              </w:rPr>
            </w:pPr>
            <w:r w:rsidRPr="00FE586A">
              <w:rPr>
                <w:rFonts w:ascii="Calibri" w:eastAsia="현대하모니 L" w:hAnsi="Calibri" w:cs="Calibri"/>
                <w:color w:val="000000" w:themeColor="dark1"/>
                <w:sz w:val="16"/>
                <w:szCs w:val="16"/>
              </w:rPr>
              <w:t>Init/Reserved/Standby/Charging/Full_Charge/FODError/DeviceError/</w:t>
            </w:r>
          </w:p>
          <w:p w14:paraId="5D615FD5" w14:textId="1A72AB02" w:rsidR="00FE586A" w:rsidRPr="00211C19" w:rsidRDefault="00FE586A" w:rsidP="00FE586A">
            <w:pPr>
              <w:pStyle w:val="aff7"/>
              <w:rPr>
                <w:rFonts w:ascii="Calibri" w:eastAsia="현대하모니 L" w:hAnsi="Calibri" w:cs="Calibri"/>
                <w:color w:val="000000" w:themeColor="dark1"/>
                <w:sz w:val="16"/>
                <w:szCs w:val="16"/>
              </w:rPr>
            </w:pPr>
            <w:r w:rsidRPr="00FE586A">
              <w:rPr>
                <w:rFonts w:ascii="Calibri" w:eastAsia="현대하모니 L" w:hAnsi="Calibri" w:cs="Calibri"/>
                <w:color w:val="000000" w:themeColor="dark1"/>
                <w:sz w:val="16"/>
                <w:szCs w:val="16"/>
              </w:rPr>
              <w:t>SystemError/NVMError/APPError/ErrorComm</w:t>
            </w:r>
          </w:p>
        </w:tc>
      </w:tr>
      <w:tr w:rsidR="00E52F37" w:rsidRPr="00211C19" w14:paraId="3037D340" w14:textId="77777777" w:rsidTr="00E52F37">
        <w:tc>
          <w:tcPr>
            <w:tcW w:w="469" w:type="pct"/>
            <w:shd w:val="clear" w:color="auto" w:fill="auto"/>
            <w:vAlign w:val="center"/>
          </w:tcPr>
          <w:p w14:paraId="30C98E9C" w14:textId="77777777" w:rsidR="00E52F37" w:rsidRPr="00211C19" w:rsidRDefault="00E52F37" w:rsidP="00124D58">
            <w:pPr>
              <w:jc w:val="center"/>
              <w:rPr>
                <w:rFonts w:eastAsia="현대하모니 L" w:cs="Calibri"/>
                <w:sz w:val="16"/>
                <w:szCs w:val="16"/>
              </w:rPr>
            </w:pPr>
            <w:r w:rsidRPr="00211C19">
              <w:rPr>
                <w:rFonts w:eastAsia="현대하모니 L" w:cs="Calibri"/>
                <w:sz w:val="16"/>
                <w:szCs w:val="16"/>
              </w:rPr>
              <w:t>Internal</w:t>
            </w:r>
          </w:p>
        </w:tc>
        <w:tc>
          <w:tcPr>
            <w:tcW w:w="1406" w:type="pct"/>
            <w:shd w:val="clear" w:color="auto" w:fill="auto"/>
            <w:vAlign w:val="center"/>
          </w:tcPr>
          <w:p w14:paraId="3F70B77C" w14:textId="77777777" w:rsidR="00E52F37" w:rsidRPr="00211C19" w:rsidRDefault="00E52F37" w:rsidP="00124D58">
            <w:pPr>
              <w:rPr>
                <w:rFonts w:eastAsia="현대하모니 L" w:cs="Calibri"/>
                <w:color w:val="000000" w:themeColor="dark1"/>
                <w:kern w:val="24"/>
                <w:sz w:val="16"/>
                <w:szCs w:val="16"/>
              </w:rPr>
            </w:pPr>
            <w:r w:rsidRPr="00211C19">
              <w:rPr>
                <w:rFonts w:eastAsia="현대하모니 L" w:cs="Calibri"/>
                <w:color w:val="000000" w:themeColor="dark1"/>
                <w:kern w:val="24"/>
                <w:sz w:val="16"/>
                <w:szCs w:val="16"/>
              </w:rPr>
              <w:t>Timer_OverTemp</w:t>
            </w:r>
          </w:p>
        </w:tc>
        <w:tc>
          <w:tcPr>
            <w:tcW w:w="3125" w:type="pct"/>
            <w:shd w:val="clear" w:color="auto" w:fill="auto"/>
            <w:vAlign w:val="center"/>
          </w:tcPr>
          <w:p w14:paraId="623BEE74" w14:textId="77777777" w:rsidR="00E52F37" w:rsidRPr="00211C19" w:rsidRDefault="00E52F37" w:rsidP="00124D58">
            <w:pPr>
              <w:pStyle w:val="aff7"/>
              <w:rPr>
                <w:rFonts w:ascii="Calibri" w:eastAsia="현대하모니 L" w:hAnsi="Calibri" w:cs="Calibri"/>
                <w:color w:val="000000" w:themeColor="dark1"/>
                <w:kern w:val="24"/>
                <w:sz w:val="16"/>
                <w:szCs w:val="16"/>
              </w:rPr>
            </w:pPr>
            <w:r w:rsidRPr="00211C19">
              <w:rPr>
                <w:rFonts w:ascii="Calibri" w:eastAsia="현대하모니 L" w:hAnsi="Calibri" w:cs="Calibri"/>
                <w:color w:val="000000" w:themeColor="dark1"/>
                <w:kern w:val="24"/>
                <w:sz w:val="16"/>
                <w:szCs w:val="16"/>
              </w:rPr>
              <w:t>Timer for Detecting Over Temperature</w:t>
            </w:r>
          </w:p>
        </w:tc>
      </w:tr>
      <w:tr w:rsidR="00E52F37" w:rsidRPr="00211C19" w14:paraId="15467E36" w14:textId="77777777" w:rsidTr="00E52F37">
        <w:tc>
          <w:tcPr>
            <w:tcW w:w="469" w:type="pct"/>
            <w:shd w:val="clear" w:color="auto" w:fill="auto"/>
            <w:vAlign w:val="center"/>
          </w:tcPr>
          <w:p w14:paraId="68B0026F" w14:textId="77777777" w:rsidR="00E52F37" w:rsidRPr="00211C19" w:rsidRDefault="00E52F37" w:rsidP="00124D58">
            <w:pPr>
              <w:jc w:val="center"/>
              <w:rPr>
                <w:rFonts w:eastAsia="현대하모니 L" w:cs="Calibri"/>
                <w:sz w:val="16"/>
                <w:szCs w:val="16"/>
              </w:rPr>
            </w:pPr>
            <w:r w:rsidRPr="00211C19">
              <w:rPr>
                <w:rFonts w:eastAsia="현대하모니 L" w:cs="Calibri"/>
                <w:sz w:val="16"/>
                <w:szCs w:val="16"/>
              </w:rPr>
              <w:t>Output</w:t>
            </w:r>
          </w:p>
        </w:tc>
        <w:tc>
          <w:tcPr>
            <w:tcW w:w="1406" w:type="pct"/>
            <w:shd w:val="clear" w:color="auto" w:fill="auto"/>
            <w:vAlign w:val="center"/>
          </w:tcPr>
          <w:p w14:paraId="435A4167" w14:textId="77777777" w:rsidR="00E52F37" w:rsidRPr="00211C19" w:rsidRDefault="00E52F37" w:rsidP="00124D58">
            <w:pPr>
              <w:rPr>
                <w:rFonts w:eastAsia="현대하모니 L" w:cs="Calibri"/>
                <w:sz w:val="16"/>
                <w:szCs w:val="16"/>
              </w:rPr>
            </w:pPr>
            <w:r w:rsidRPr="00975C56">
              <w:rPr>
                <w:rFonts w:eastAsia="현대하모니 L" w:cs="Calibri"/>
                <w:color w:val="000000" w:themeColor="dark1"/>
                <w:kern w:val="24"/>
                <w:sz w:val="16"/>
                <w:szCs w:val="16"/>
              </w:rPr>
              <w:t>Output_OPT_b_TemperatureFault</w:t>
            </w:r>
          </w:p>
        </w:tc>
        <w:tc>
          <w:tcPr>
            <w:tcW w:w="3125" w:type="pct"/>
            <w:shd w:val="clear" w:color="auto" w:fill="auto"/>
            <w:vAlign w:val="center"/>
          </w:tcPr>
          <w:p w14:paraId="788BE787" w14:textId="77777777" w:rsidR="00E52F37" w:rsidRPr="00211C19" w:rsidRDefault="00E52F37" w:rsidP="00124D58">
            <w:pPr>
              <w:pStyle w:val="aff7"/>
              <w:rPr>
                <w:rFonts w:ascii="Calibri" w:eastAsia="현대하모니 L" w:hAnsi="Calibri" w:cs="Calibri"/>
                <w:color w:val="000000" w:themeColor="dark1"/>
                <w:kern w:val="24"/>
                <w:sz w:val="16"/>
                <w:szCs w:val="16"/>
              </w:rPr>
            </w:pPr>
            <w:r w:rsidRPr="00211C19">
              <w:rPr>
                <w:rFonts w:ascii="Calibri" w:eastAsia="현대하모니 L" w:hAnsi="Calibri" w:cs="Calibri"/>
                <w:color w:val="000000" w:themeColor="dark1"/>
                <w:kern w:val="24"/>
                <w:sz w:val="16"/>
                <w:szCs w:val="16"/>
              </w:rPr>
              <w:t xml:space="preserve">Temperature Fault Status  </w:t>
            </w:r>
          </w:p>
          <w:p w14:paraId="2A3E2174" w14:textId="77777777" w:rsidR="00E52F37" w:rsidRPr="00211C19" w:rsidRDefault="00E52F37" w:rsidP="00124D58">
            <w:pPr>
              <w:rPr>
                <w:rFonts w:eastAsia="현대하모니 L" w:cs="Calibri"/>
                <w:color w:val="000000" w:themeColor="dark1"/>
                <w:kern w:val="24"/>
                <w:sz w:val="16"/>
                <w:szCs w:val="16"/>
              </w:rPr>
            </w:pPr>
            <w:r w:rsidRPr="00211C19">
              <w:rPr>
                <w:rFonts w:eastAsia="현대하모니 L" w:cs="Calibri"/>
                <w:color w:val="000000" w:themeColor="dark1"/>
                <w:kern w:val="24"/>
                <w:sz w:val="16"/>
                <w:szCs w:val="16"/>
              </w:rPr>
              <w:t>- Off: Not Fault</w:t>
            </w:r>
          </w:p>
          <w:p w14:paraId="2C9618E9" w14:textId="77777777" w:rsidR="00E52F37" w:rsidRPr="00211C19" w:rsidRDefault="00E52F37" w:rsidP="00124D58">
            <w:pPr>
              <w:rPr>
                <w:rFonts w:eastAsia="현대하모니 L" w:cs="Calibri"/>
                <w:color w:val="000000" w:themeColor="dark1"/>
                <w:kern w:val="24"/>
                <w:sz w:val="16"/>
                <w:szCs w:val="16"/>
              </w:rPr>
            </w:pPr>
            <w:r w:rsidRPr="00211C19">
              <w:rPr>
                <w:rFonts w:eastAsia="현대하모니 L" w:cs="Calibri"/>
                <w:color w:val="000000" w:themeColor="dark1"/>
                <w:kern w:val="24"/>
                <w:sz w:val="16"/>
                <w:szCs w:val="16"/>
              </w:rPr>
              <w:t>- On: Fault</w:t>
            </w:r>
          </w:p>
        </w:tc>
      </w:tr>
    </w:tbl>
    <w:p w14:paraId="4C648FBE" w14:textId="23BB19EA" w:rsidR="0029564B" w:rsidRPr="00211C19" w:rsidRDefault="0029564B" w:rsidP="0029564B">
      <w:pPr>
        <w:pStyle w:val="affc"/>
        <w:rPr>
          <w:rFonts w:eastAsia="현대하모니 L" w:cs="Calibri"/>
        </w:rPr>
      </w:pPr>
      <w:bookmarkStart w:id="102" w:name="_Toc96604513"/>
      <w:r w:rsidRPr="00211C19">
        <w:rPr>
          <w:rFonts w:eastAsia="현대하모니 L" w:cs="Calibri"/>
        </w:rPr>
        <w:t xml:space="preserve">Table </w:t>
      </w:r>
      <w:r w:rsidRPr="00211C19">
        <w:rPr>
          <w:rFonts w:eastAsia="현대하모니 L" w:cs="Calibri"/>
        </w:rPr>
        <w:fldChar w:fldCharType="begin"/>
      </w:r>
      <w:r w:rsidRPr="00211C19">
        <w:rPr>
          <w:rFonts w:eastAsia="현대하모니 L" w:cs="Calibri"/>
        </w:rPr>
        <w:instrText xml:space="preserve"> SEQ Table \* ARABIC </w:instrText>
      </w:r>
      <w:r w:rsidRPr="00211C19">
        <w:rPr>
          <w:rFonts w:eastAsia="현대하모니 L" w:cs="Calibri"/>
        </w:rPr>
        <w:fldChar w:fldCharType="separate"/>
      </w:r>
      <w:r w:rsidR="006F533A">
        <w:rPr>
          <w:rFonts w:eastAsia="현대하모니 L" w:cs="Calibri"/>
          <w:noProof/>
        </w:rPr>
        <w:t>33</w:t>
      </w:r>
      <w:r w:rsidRPr="00211C19">
        <w:rPr>
          <w:rFonts w:eastAsia="현대하모니 L" w:cs="Calibri"/>
        </w:rPr>
        <w:fldChar w:fldCharType="end"/>
      </w:r>
      <w:r w:rsidRPr="00211C19">
        <w:rPr>
          <w:rFonts w:eastAsia="현대하모니 L" w:cs="Calibri"/>
        </w:rPr>
        <w:t xml:space="preserve">.Over Temperature </w:t>
      </w:r>
      <w:r w:rsidR="005E7F8C">
        <w:rPr>
          <w:rFonts w:eastAsia="현대하모니 L" w:cs="Calibri"/>
        </w:rPr>
        <w:t>Detecting Control Function</w:t>
      </w:r>
      <w:r w:rsidRPr="00211C19">
        <w:rPr>
          <w:rFonts w:eastAsia="현대하모니 L" w:cs="Calibri"/>
        </w:rPr>
        <w:t xml:space="preserve"> In/Out List</w:t>
      </w:r>
      <w:bookmarkEnd w:id="102"/>
    </w:p>
    <w:p w14:paraId="48EB59B8" w14:textId="77777777" w:rsidR="0029564B" w:rsidRPr="00211C19" w:rsidRDefault="0029564B" w:rsidP="0029564B">
      <w:pPr>
        <w:rPr>
          <w:rFonts w:eastAsia="현대하모니 L" w:cs="Calibri"/>
        </w:rPr>
      </w:pPr>
    </w:p>
    <w:p w14:paraId="07DDBEB0" w14:textId="77777777" w:rsidR="0029564B" w:rsidRPr="00211C19" w:rsidRDefault="0029564B" w:rsidP="0029564B">
      <w:pPr>
        <w:pStyle w:val="51"/>
      </w:pPr>
      <w:r w:rsidRPr="00211C19">
        <w:t xml:space="preserve">Over Temperature </w:t>
      </w:r>
      <w:r w:rsidR="005E7F8C">
        <w:t>Detecting Control Function</w:t>
      </w:r>
      <w:r w:rsidRPr="00211C19">
        <w:t xml:space="preserve"> Description</w:t>
      </w:r>
    </w:p>
    <w:p w14:paraId="60E92D6B" w14:textId="77777777" w:rsidR="0029564B" w:rsidRPr="00211C19" w:rsidRDefault="0029564B" w:rsidP="0029564B">
      <w:pPr>
        <w:rPr>
          <w:rFonts w:eastAsia="현대하모니 L" w:cs="Calibri"/>
          <w:lang w:val="en-GB"/>
        </w:rPr>
      </w:pPr>
    </w:p>
    <w:p w14:paraId="6C8046A6" w14:textId="501DA522" w:rsidR="0029564B" w:rsidRPr="00A91DC0" w:rsidRDefault="0029564B" w:rsidP="00116D94">
      <w:pPr>
        <w:pStyle w:val="a1"/>
        <w:widowControl w:val="0"/>
        <w:numPr>
          <w:ilvl w:val="0"/>
          <w:numId w:val="25"/>
        </w:numPr>
        <w:wordWrap w:val="0"/>
        <w:ind w:left="851" w:rightChars="325" w:right="715" w:hanging="425"/>
        <w:contextualSpacing w:val="0"/>
        <w:jc w:val="both"/>
        <w:rPr>
          <w:rFonts w:eastAsia="현대하모니 L" w:cs="Calibri"/>
          <w:sz w:val="20"/>
          <w:lang w:val="en-GB"/>
        </w:rPr>
      </w:pPr>
      <w:r>
        <w:rPr>
          <w:rFonts w:eastAsia="현대하모니 L" w:cs="Calibri" w:hint="eastAsia"/>
          <w:sz w:val="20"/>
          <w:lang w:val="en-GB"/>
        </w:rPr>
        <w:t>WPC Mode</w:t>
      </w:r>
      <w:r w:rsidR="00FE586A">
        <w:rPr>
          <w:rFonts w:eastAsia="현대하모니 L" w:cs="Calibri"/>
          <w:sz w:val="20"/>
          <w:lang w:val="en-GB"/>
        </w:rPr>
        <w:t xml:space="preserve"> </w:t>
      </w:r>
      <w:r w:rsidR="00FE586A">
        <w:rPr>
          <w:rFonts w:eastAsia="현대하모니 L" w:cs="Calibri" w:hint="eastAsia"/>
          <w:sz w:val="20"/>
          <w:lang w:val="en-GB"/>
        </w:rPr>
        <w:t>이고</w:t>
      </w:r>
      <w:r w:rsidR="00FE586A">
        <w:rPr>
          <w:rFonts w:eastAsia="현대하모니 L" w:cs="Calibri" w:hint="eastAsia"/>
          <w:sz w:val="20"/>
          <w:lang w:val="en-GB"/>
        </w:rPr>
        <w:t xml:space="preserve"> </w:t>
      </w:r>
      <w:r w:rsidR="00FE586A" w:rsidRPr="00FE586A">
        <w:rPr>
          <w:rFonts w:eastAsia="현대하모니 L" w:cs="Calibri" w:hint="eastAsia"/>
          <w:sz w:val="20"/>
          <w:lang w:val="en-GB"/>
        </w:rPr>
        <w:t>휴대폰</w:t>
      </w:r>
      <w:r w:rsidR="00FE586A" w:rsidRPr="00FE586A">
        <w:rPr>
          <w:rFonts w:eastAsia="현대하모니 L" w:cs="Calibri" w:hint="eastAsia"/>
          <w:sz w:val="20"/>
          <w:lang w:val="en-GB"/>
        </w:rPr>
        <w:t xml:space="preserve"> </w:t>
      </w:r>
      <w:r w:rsidR="00FE586A" w:rsidRPr="00FE586A">
        <w:rPr>
          <w:rFonts w:eastAsia="현대하모니 L" w:cs="Calibri" w:hint="eastAsia"/>
          <w:sz w:val="20"/>
          <w:lang w:val="en-GB"/>
        </w:rPr>
        <w:t>거치된</w:t>
      </w:r>
      <w:r w:rsidR="00FE586A" w:rsidRPr="00FE586A">
        <w:rPr>
          <w:rFonts w:eastAsia="현대하모니 L" w:cs="Calibri" w:hint="eastAsia"/>
          <w:sz w:val="20"/>
          <w:lang w:val="en-GB"/>
        </w:rPr>
        <w:t xml:space="preserve"> </w:t>
      </w:r>
      <w:r w:rsidR="00FE586A" w:rsidRPr="00FE586A">
        <w:rPr>
          <w:rFonts w:eastAsia="현대하모니 L" w:cs="Calibri" w:hint="eastAsia"/>
          <w:sz w:val="20"/>
          <w:lang w:val="en-GB"/>
        </w:rPr>
        <w:t>상태에서</w:t>
      </w:r>
      <w:r w:rsidRPr="00A91DC0">
        <w:rPr>
          <w:rFonts w:eastAsia="현대하모니 L" w:cs="Calibri"/>
          <w:sz w:val="20"/>
          <w:lang w:val="en-GB"/>
        </w:rPr>
        <w:t>3</w:t>
      </w:r>
      <w:r w:rsidRPr="00A91DC0">
        <w:rPr>
          <w:rFonts w:eastAsia="현대하모니 L" w:cs="Calibri"/>
          <w:sz w:val="20"/>
          <w:lang w:val="en-GB"/>
        </w:rPr>
        <w:t>개의</w:t>
      </w:r>
      <w:r w:rsidRPr="00A91DC0">
        <w:rPr>
          <w:rFonts w:eastAsia="현대하모니 L" w:cs="Calibri"/>
          <w:sz w:val="20"/>
          <w:lang w:val="en-GB"/>
        </w:rPr>
        <w:t xml:space="preserve"> </w:t>
      </w:r>
      <w:r w:rsidRPr="00A91DC0">
        <w:rPr>
          <w:rFonts w:eastAsia="현대하모니 L" w:cs="Calibri"/>
          <w:sz w:val="20"/>
          <w:lang w:val="en-GB"/>
        </w:rPr>
        <w:t>온도</w:t>
      </w:r>
      <w:r w:rsidRPr="00A91DC0">
        <w:rPr>
          <w:rFonts w:eastAsia="현대하모니 L" w:cs="Calibri"/>
          <w:sz w:val="20"/>
          <w:lang w:val="en-GB"/>
        </w:rPr>
        <w:t xml:space="preserve"> </w:t>
      </w:r>
      <w:r w:rsidRPr="00A91DC0">
        <w:rPr>
          <w:rFonts w:eastAsia="현대하모니 L" w:cs="Calibri"/>
          <w:sz w:val="20"/>
          <w:lang w:val="en-GB"/>
        </w:rPr>
        <w:t>센서</w:t>
      </w:r>
      <w:r>
        <w:rPr>
          <w:rFonts w:eastAsia="현대하모니 L" w:cs="Calibri" w:hint="eastAsia"/>
          <w:sz w:val="20"/>
          <w:lang w:val="en-GB"/>
        </w:rPr>
        <w:t xml:space="preserve"> </w:t>
      </w:r>
      <w:r w:rsidRPr="00A91DC0">
        <w:rPr>
          <w:rFonts w:eastAsia="현대하모니 L" w:cs="Calibri"/>
          <w:sz w:val="20"/>
          <w:lang w:val="en-GB"/>
        </w:rPr>
        <w:t>중</w:t>
      </w:r>
      <w:r w:rsidRPr="00A91DC0">
        <w:rPr>
          <w:rFonts w:eastAsia="현대하모니 L" w:cs="Calibri"/>
          <w:sz w:val="20"/>
          <w:lang w:val="en-GB"/>
        </w:rPr>
        <w:t xml:space="preserve"> 1</w:t>
      </w:r>
      <w:r w:rsidRPr="00A91DC0">
        <w:rPr>
          <w:rFonts w:eastAsia="현대하모니 L" w:cs="Calibri"/>
          <w:sz w:val="20"/>
          <w:lang w:val="en-GB"/>
        </w:rPr>
        <w:t>개</w:t>
      </w:r>
      <w:r w:rsidRPr="00A91DC0">
        <w:rPr>
          <w:rFonts w:eastAsia="현대하모니 L" w:cs="Calibri"/>
          <w:sz w:val="20"/>
          <w:lang w:val="en-GB"/>
        </w:rPr>
        <w:t xml:space="preserve"> </w:t>
      </w:r>
      <w:r w:rsidRPr="00A91DC0">
        <w:rPr>
          <w:rFonts w:eastAsia="현대하모니 L" w:cs="Calibri"/>
          <w:sz w:val="20"/>
          <w:lang w:val="en-GB"/>
        </w:rPr>
        <w:t>이상</w:t>
      </w:r>
      <w:r>
        <w:rPr>
          <w:rFonts w:eastAsia="현대하모니 L" w:cs="Calibri" w:hint="eastAsia"/>
          <w:sz w:val="20"/>
          <w:lang w:val="en-GB"/>
        </w:rPr>
        <w:t>의</w:t>
      </w:r>
      <w:r w:rsidRPr="00A91DC0">
        <w:rPr>
          <w:rFonts w:eastAsia="현대하모니 L" w:cs="Calibri"/>
          <w:sz w:val="20"/>
          <w:lang w:val="en-GB"/>
        </w:rPr>
        <w:t xml:space="preserve"> </w:t>
      </w:r>
      <w:r w:rsidRPr="00A91DC0">
        <w:rPr>
          <w:rFonts w:eastAsia="현대하모니 L" w:cs="Calibri"/>
          <w:sz w:val="20"/>
          <w:lang w:val="en-GB"/>
        </w:rPr>
        <w:t>입력</w:t>
      </w:r>
      <w:r w:rsidRPr="00A91DC0">
        <w:rPr>
          <w:rFonts w:eastAsia="현대하모니 L" w:cs="Calibri"/>
          <w:sz w:val="20"/>
          <w:lang w:val="en-GB"/>
        </w:rPr>
        <w:t xml:space="preserve"> </w:t>
      </w:r>
      <w:r w:rsidRPr="00A91DC0">
        <w:rPr>
          <w:rFonts w:eastAsia="현대하모니 L" w:cs="Calibri"/>
          <w:sz w:val="20"/>
          <w:lang w:val="en-GB"/>
        </w:rPr>
        <w:t>값이</w:t>
      </w:r>
      <w:r w:rsidRPr="00A91DC0">
        <w:rPr>
          <w:rFonts w:eastAsia="현대하모니 L" w:cs="Calibri"/>
          <w:sz w:val="20"/>
          <w:lang w:val="en-GB"/>
        </w:rPr>
        <w:t xml:space="preserve"> 70</w:t>
      </w:r>
      <w:r w:rsidRPr="00A91DC0">
        <w:rPr>
          <w:rFonts w:ascii="굴림" w:eastAsia="굴림" w:hAnsi="굴림" w:cs="굴림" w:hint="eastAsia"/>
          <w:sz w:val="18"/>
          <w:szCs w:val="18"/>
          <w:lang w:val="en-GB"/>
        </w:rPr>
        <w:t>℃</w:t>
      </w:r>
      <w:r w:rsidRPr="00A91DC0">
        <w:rPr>
          <w:rFonts w:eastAsia="현대하모니 L" w:cs="Calibri"/>
          <w:sz w:val="20"/>
          <w:lang w:val="en-GB"/>
        </w:rPr>
        <w:t xml:space="preserve"> </w:t>
      </w:r>
      <w:r w:rsidRPr="00A91DC0">
        <w:rPr>
          <w:rFonts w:eastAsia="현대하모니 L" w:cs="Calibri"/>
          <w:sz w:val="20"/>
          <w:lang w:val="en-GB"/>
        </w:rPr>
        <w:t>이상으로</w:t>
      </w:r>
      <w:r w:rsidRPr="00A91DC0">
        <w:rPr>
          <w:rFonts w:eastAsia="현대하모니 L" w:cs="Calibri"/>
          <w:sz w:val="20"/>
          <w:lang w:val="en-GB"/>
        </w:rPr>
        <w:t xml:space="preserve"> 5000ms</w:t>
      </w:r>
      <w:r w:rsidRPr="00A91DC0">
        <w:rPr>
          <w:rFonts w:eastAsia="현대하모니 L" w:cs="Calibri"/>
          <w:sz w:val="20"/>
          <w:lang w:val="en-GB"/>
        </w:rPr>
        <w:t>동안</w:t>
      </w:r>
      <w:r w:rsidRPr="00A91DC0">
        <w:rPr>
          <w:rFonts w:eastAsia="현대하모니 L" w:cs="Calibri"/>
          <w:sz w:val="20"/>
          <w:lang w:val="en-GB"/>
        </w:rPr>
        <w:t xml:space="preserve"> </w:t>
      </w:r>
      <w:r w:rsidRPr="00A91DC0">
        <w:rPr>
          <w:rFonts w:eastAsia="현대하모니 L" w:cs="Calibri"/>
          <w:sz w:val="20"/>
          <w:lang w:val="en-GB"/>
        </w:rPr>
        <w:t>유지될</w:t>
      </w:r>
      <w:r w:rsidRPr="00A91DC0">
        <w:rPr>
          <w:rFonts w:eastAsia="현대하모니 L" w:cs="Calibri"/>
          <w:sz w:val="20"/>
          <w:lang w:val="en-GB"/>
        </w:rPr>
        <w:t xml:space="preserve"> </w:t>
      </w:r>
      <w:r w:rsidRPr="00A91DC0">
        <w:rPr>
          <w:rFonts w:eastAsia="현대하모니 L" w:cs="Calibri"/>
          <w:sz w:val="20"/>
          <w:lang w:val="en-GB"/>
        </w:rPr>
        <w:t>경우</w:t>
      </w:r>
      <w:r w:rsidRPr="00A91DC0">
        <w:rPr>
          <w:rFonts w:eastAsia="현대하모니 L" w:cs="Calibri"/>
          <w:sz w:val="20"/>
          <w:lang w:val="en-GB"/>
        </w:rPr>
        <w:t xml:space="preserve">, </w:t>
      </w:r>
      <w:r w:rsidRPr="00A91DC0">
        <w:rPr>
          <w:rFonts w:eastAsia="현대하모니 L" w:cs="Calibri"/>
          <w:sz w:val="20"/>
          <w:lang w:val="en-GB"/>
        </w:rPr>
        <w:t>과열</w:t>
      </w:r>
      <w:r w:rsidRPr="00A91DC0">
        <w:rPr>
          <w:rFonts w:eastAsia="현대하모니 L" w:cs="Calibri"/>
          <w:sz w:val="20"/>
          <w:lang w:val="en-GB"/>
        </w:rPr>
        <w:t xml:space="preserve"> </w:t>
      </w:r>
      <w:r w:rsidRPr="00A91DC0">
        <w:rPr>
          <w:rFonts w:eastAsia="현대하모니 L" w:cs="Calibri"/>
          <w:sz w:val="20"/>
          <w:lang w:val="en-GB"/>
        </w:rPr>
        <w:t>상태로</w:t>
      </w:r>
      <w:r w:rsidRPr="00A91DC0">
        <w:rPr>
          <w:rFonts w:eastAsia="현대하모니 L" w:cs="Calibri"/>
          <w:sz w:val="20"/>
          <w:lang w:val="en-GB"/>
        </w:rPr>
        <w:t xml:space="preserve"> </w:t>
      </w:r>
      <w:r w:rsidRPr="00A91DC0">
        <w:rPr>
          <w:rFonts w:eastAsia="현대하모니 L" w:cs="Calibri"/>
          <w:sz w:val="20"/>
          <w:lang w:val="en-GB"/>
        </w:rPr>
        <w:t>판단하여</w:t>
      </w:r>
      <w:r w:rsidRPr="00A91DC0">
        <w:rPr>
          <w:rFonts w:eastAsia="현대하모니 L" w:cs="Calibri"/>
          <w:sz w:val="20"/>
          <w:lang w:val="en-GB"/>
        </w:rPr>
        <w:t xml:space="preserve"> </w:t>
      </w:r>
      <w:r w:rsidRPr="00A91DC0">
        <w:rPr>
          <w:rFonts w:eastAsia="현대하모니 L" w:cs="Calibri"/>
          <w:sz w:val="20"/>
          <w:lang w:val="en-GB"/>
        </w:rPr>
        <w:t>충전</w:t>
      </w:r>
      <w:r>
        <w:rPr>
          <w:rFonts w:eastAsia="현대하모니 L" w:cs="Calibri" w:hint="eastAsia"/>
          <w:sz w:val="20"/>
          <w:lang w:val="en-GB"/>
        </w:rPr>
        <w:t>을</w:t>
      </w:r>
      <w:r>
        <w:rPr>
          <w:rFonts w:eastAsia="현대하모니 L" w:cs="Calibri" w:hint="eastAsia"/>
          <w:sz w:val="20"/>
          <w:lang w:val="en-GB"/>
        </w:rPr>
        <w:t xml:space="preserve"> </w:t>
      </w:r>
      <w:r w:rsidRPr="00E5711C">
        <w:rPr>
          <w:rFonts w:eastAsia="현대하모니 L" w:cs="Calibri" w:hint="eastAsia"/>
          <w:sz w:val="20"/>
        </w:rPr>
        <w:t>중단</w:t>
      </w:r>
      <w:r>
        <w:rPr>
          <w:rFonts w:eastAsia="현대하모니 L" w:cs="Calibri" w:hint="eastAsia"/>
          <w:sz w:val="20"/>
        </w:rPr>
        <w:t>해야</w:t>
      </w:r>
      <w:r>
        <w:rPr>
          <w:rFonts w:eastAsia="현대하모니 L" w:cs="Calibri" w:hint="eastAsia"/>
          <w:sz w:val="20"/>
        </w:rPr>
        <w:t xml:space="preserve"> </w:t>
      </w:r>
      <w:r w:rsidRPr="00E5711C">
        <w:rPr>
          <w:rFonts w:eastAsia="현대하모니 L" w:cs="Calibri" w:hint="eastAsia"/>
          <w:sz w:val="20"/>
        </w:rPr>
        <w:t>한다</w:t>
      </w:r>
      <w:r w:rsidRPr="00E5711C">
        <w:rPr>
          <w:rFonts w:eastAsia="현대하모니 L" w:cs="Calibri" w:hint="eastAsia"/>
          <w:sz w:val="20"/>
        </w:rPr>
        <w:t>.</w:t>
      </w:r>
    </w:p>
    <w:p w14:paraId="102333E9" w14:textId="77777777" w:rsidR="0029564B" w:rsidRDefault="0029564B" w:rsidP="00116D94">
      <w:pPr>
        <w:pStyle w:val="a1"/>
        <w:widowControl w:val="0"/>
        <w:numPr>
          <w:ilvl w:val="0"/>
          <w:numId w:val="25"/>
        </w:numPr>
        <w:wordWrap w:val="0"/>
        <w:ind w:left="851" w:rightChars="325" w:right="715" w:hanging="425"/>
        <w:contextualSpacing w:val="0"/>
        <w:jc w:val="both"/>
        <w:rPr>
          <w:rFonts w:eastAsia="현대하모니 L" w:cs="Calibri"/>
          <w:sz w:val="20"/>
          <w:lang w:val="en-GB"/>
        </w:rPr>
      </w:pPr>
      <w:r w:rsidRPr="00A91DC0">
        <w:rPr>
          <w:rFonts w:eastAsia="현대하모니 L" w:cs="Calibri"/>
          <w:sz w:val="20"/>
          <w:lang w:val="en-GB"/>
        </w:rPr>
        <w:t>과열</w:t>
      </w:r>
      <w:r w:rsidRPr="00A91DC0">
        <w:rPr>
          <w:rFonts w:eastAsia="현대하모니 L" w:cs="Calibri"/>
          <w:sz w:val="20"/>
          <w:lang w:val="en-GB"/>
        </w:rPr>
        <w:t xml:space="preserve"> </w:t>
      </w:r>
      <w:r w:rsidRPr="00A91DC0">
        <w:rPr>
          <w:rFonts w:eastAsia="현대하모니 L" w:cs="Calibri"/>
          <w:sz w:val="20"/>
          <w:lang w:val="en-GB"/>
        </w:rPr>
        <w:t>상태에서</w:t>
      </w:r>
      <w:r w:rsidRPr="00A91DC0">
        <w:rPr>
          <w:rFonts w:eastAsia="현대하모니 L" w:cs="Calibri"/>
          <w:sz w:val="20"/>
          <w:lang w:val="en-GB"/>
        </w:rPr>
        <w:t xml:space="preserve"> </w:t>
      </w:r>
      <w:r w:rsidRPr="00E5711C">
        <w:rPr>
          <w:rFonts w:eastAsia="현대하모니 L" w:cs="Calibri" w:hint="eastAsia"/>
          <w:sz w:val="20"/>
        </w:rPr>
        <w:t>WPC Mode</w:t>
      </w:r>
      <w:r w:rsidRPr="00E5711C">
        <w:rPr>
          <w:rFonts w:eastAsia="현대하모니 L" w:cs="Calibri" w:hint="eastAsia"/>
          <w:sz w:val="20"/>
        </w:rPr>
        <w:t>가</w:t>
      </w:r>
      <w:r w:rsidRPr="00E5711C">
        <w:rPr>
          <w:rFonts w:eastAsia="현대하모니 L" w:cs="Calibri" w:hint="eastAsia"/>
          <w:sz w:val="20"/>
        </w:rPr>
        <w:t xml:space="preserve"> </w:t>
      </w:r>
      <w:r w:rsidRPr="00E5711C">
        <w:rPr>
          <w:rFonts w:eastAsia="현대하모니 L" w:cs="Calibri" w:hint="eastAsia"/>
          <w:sz w:val="20"/>
        </w:rPr>
        <w:t>아니거나</w:t>
      </w:r>
      <w:r w:rsidRPr="00E5711C">
        <w:rPr>
          <w:rFonts w:eastAsia="현대하모니 L" w:cs="Calibri"/>
          <w:sz w:val="20"/>
        </w:rPr>
        <w:t xml:space="preserve"> </w:t>
      </w:r>
      <w:r>
        <w:rPr>
          <w:rFonts w:eastAsia="현대하모니 L" w:cs="Calibri" w:hint="eastAsia"/>
          <w:sz w:val="20"/>
        </w:rPr>
        <w:t>3</w:t>
      </w:r>
      <w:r>
        <w:rPr>
          <w:rFonts w:eastAsia="현대하모니 L" w:cs="Calibri" w:hint="eastAsia"/>
          <w:sz w:val="20"/>
        </w:rPr>
        <w:t>개의</w:t>
      </w:r>
      <w:r>
        <w:rPr>
          <w:rFonts w:eastAsia="현대하모니 L" w:cs="Calibri" w:hint="eastAsia"/>
          <w:sz w:val="20"/>
        </w:rPr>
        <w:t xml:space="preserve"> </w:t>
      </w:r>
      <w:r w:rsidRPr="00E5711C">
        <w:rPr>
          <w:rFonts w:eastAsia="현대하모니 L" w:cs="Calibri"/>
          <w:sz w:val="20"/>
        </w:rPr>
        <w:t>온도</w:t>
      </w:r>
      <w:r w:rsidRPr="00E5711C">
        <w:rPr>
          <w:rFonts w:eastAsia="현대하모니 L" w:cs="Calibri"/>
          <w:sz w:val="20"/>
        </w:rPr>
        <w:t xml:space="preserve"> </w:t>
      </w:r>
      <w:r w:rsidRPr="00E5711C">
        <w:rPr>
          <w:rFonts w:eastAsia="현대하모니 L" w:cs="Calibri"/>
          <w:sz w:val="20"/>
        </w:rPr>
        <w:t>센</w:t>
      </w:r>
      <w:r w:rsidRPr="00A91DC0">
        <w:rPr>
          <w:rFonts w:eastAsia="현대하모니 L" w:cs="Calibri"/>
          <w:sz w:val="20"/>
          <w:lang w:val="en-GB"/>
        </w:rPr>
        <w:t>서</w:t>
      </w:r>
      <w:r w:rsidRPr="00324CB9">
        <w:rPr>
          <w:rFonts w:eastAsia="현대하모니 L" w:cs="Calibri" w:hint="eastAsia"/>
          <w:sz w:val="20"/>
        </w:rPr>
        <w:t xml:space="preserve"> </w:t>
      </w:r>
      <w:r w:rsidRPr="00324CB9">
        <w:rPr>
          <w:rFonts w:eastAsia="현대하모니 L" w:cs="Calibri" w:hint="eastAsia"/>
          <w:sz w:val="20"/>
        </w:rPr>
        <w:t>모두</w:t>
      </w:r>
      <w:r w:rsidRPr="00A91DC0">
        <w:rPr>
          <w:rFonts w:eastAsia="현대하모니 L" w:cs="Calibri"/>
          <w:sz w:val="20"/>
          <w:lang w:val="en-GB"/>
        </w:rPr>
        <w:t xml:space="preserve"> </w:t>
      </w:r>
      <w:r w:rsidRPr="00A91DC0">
        <w:rPr>
          <w:rFonts w:eastAsia="현대하모니 L" w:cs="Calibri"/>
          <w:sz w:val="20"/>
          <w:lang w:val="en-GB"/>
        </w:rPr>
        <w:t>입력</w:t>
      </w:r>
      <w:r w:rsidRPr="00A91DC0">
        <w:rPr>
          <w:rFonts w:eastAsia="현대하모니 L" w:cs="Calibri"/>
          <w:sz w:val="20"/>
          <w:lang w:val="en-GB"/>
        </w:rPr>
        <w:t xml:space="preserve"> </w:t>
      </w:r>
      <w:r w:rsidRPr="00A91DC0">
        <w:rPr>
          <w:rFonts w:eastAsia="현대하모니 L" w:cs="Calibri"/>
          <w:sz w:val="20"/>
          <w:lang w:val="en-GB"/>
        </w:rPr>
        <w:t>값이</w:t>
      </w:r>
      <w:r w:rsidRPr="00A91DC0">
        <w:rPr>
          <w:rFonts w:eastAsia="현대하모니 L" w:cs="Calibri"/>
          <w:sz w:val="20"/>
          <w:lang w:val="en-GB"/>
        </w:rPr>
        <w:t xml:space="preserve"> 65</w:t>
      </w:r>
      <w:r w:rsidRPr="00A91DC0">
        <w:rPr>
          <w:rFonts w:ascii="굴림" w:eastAsia="굴림" w:hAnsi="굴림" w:cs="굴림" w:hint="eastAsia"/>
          <w:sz w:val="18"/>
          <w:szCs w:val="18"/>
          <w:lang w:val="en-GB"/>
        </w:rPr>
        <w:t>℃</w:t>
      </w:r>
      <w:r w:rsidRPr="00A91DC0">
        <w:rPr>
          <w:rFonts w:eastAsia="현대하모니 L" w:cs="Calibri"/>
          <w:sz w:val="20"/>
          <w:lang w:val="en-GB"/>
        </w:rPr>
        <w:t xml:space="preserve"> </w:t>
      </w:r>
      <w:r w:rsidRPr="00A91DC0">
        <w:rPr>
          <w:rFonts w:eastAsia="현대하모니 L" w:cs="Calibri"/>
          <w:sz w:val="20"/>
          <w:lang w:val="en-GB"/>
        </w:rPr>
        <w:t>이하로</w:t>
      </w:r>
      <w:r w:rsidRPr="00A91DC0">
        <w:rPr>
          <w:rFonts w:eastAsia="현대하모니 L" w:cs="Calibri"/>
          <w:sz w:val="20"/>
          <w:lang w:val="en-GB"/>
        </w:rPr>
        <w:t xml:space="preserve"> 5000ms</w:t>
      </w:r>
      <w:r w:rsidRPr="00A91DC0">
        <w:rPr>
          <w:rFonts w:eastAsia="현대하모니 L" w:cs="Calibri"/>
          <w:sz w:val="20"/>
          <w:lang w:val="en-GB"/>
        </w:rPr>
        <w:t>동안</w:t>
      </w:r>
      <w:r w:rsidRPr="00A91DC0">
        <w:rPr>
          <w:rFonts w:eastAsia="현대하모니 L" w:cs="Calibri"/>
          <w:sz w:val="20"/>
          <w:lang w:val="en-GB"/>
        </w:rPr>
        <w:t xml:space="preserve"> </w:t>
      </w:r>
      <w:r w:rsidRPr="00A91DC0">
        <w:rPr>
          <w:rFonts w:eastAsia="현대하모니 L" w:cs="Calibri"/>
          <w:sz w:val="20"/>
          <w:lang w:val="en-GB"/>
        </w:rPr>
        <w:t>유지될</w:t>
      </w:r>
      <w:r w:rsidRPr="00A91DC0">
        <w:rPr>
          <w:rFonts w:eastAsia="현대하모니 L" w:cs="Calibri"/>
          <w:sz w:val="20"/>
          <w:lang w:val="en-GB"/>
        </w:rPr>
        <w:t xml:space="preserve"> </w:t>
      </w:r>
      <w:r w:rsidRPr="00A91DC0">
        <w:rPr>
          <w:rFonts w:eastAsia="현대하모니 L" w:cs="Calibri"/>
          <w:sz w:val="20"/>
          <w:lang w:val="en-GB"/>
        </w:rPr>
        <w:t>경우</w:t>
      </w:r>
      <w:r w:rsidRPr="00A91DC0">
        <w:rPr>
          <w:rFonts w:eastAsia="현대하모니 L" w:cs="Calibri"/>
          <w:sz w:val="20"/>
          <w:lang w:val="en-GB"/>
        </w:rPr>
        <w:t xml:space="preserve">, </w:t>
      </w:r>
      <w:r w:rsidRPr="00A91DC0">
        <w:rPr>
          <w:rFonts w:eastAsia="현대하모니 L" w:cs="Calibri"/>
          <w:sz w:val="20"/>
          <w:lang w:val="en-GB"/>
        </w:rPr>
        <w:t>과열</w:t>
      </w:r>
      <w:r w:rsidRPr="00A91DC0">
        <w:rPr>
          <w:rFonts w:eastAsia="현대하모니 L" w:cs="Calibri"/>
          <w:sz w:val="20"/>
          <w:lang w:val="en-GB"/>
        </w:rPr>
        <w:t xml:space="preserve"> </w:t>
      </w:r>
      <w:r w:rsidRPr="00A91DC0">
        <w:rPr>
          <w:rFonts w:eastAsia="현대하모니 L" w:cs="Calibri"/>
          <w:sz w:val="20"/>
          <w:lang w:val="en-GB"/>
        </w:rPr>
        <w:t>에러</w:t>
      </w:r>
      <w:r w:rsidRPr="00A91DC0">
        <w:rPr>
          <w:rFonts w:eastAsia="현대하모니 L" w:cs="Calibri"/>
          <w:sz w:val="20"/>
          <w:lang w:val="en-GB"/>
        </w:rPr>
        <w:t xml:space="preserve"> </w:t>
      </w:r>
      <w:r w:rsidRPr="00A91DC0">
        <w:rPr>
          <w:rFonts w:eastAsia="현대하모니 L" w:cs="Calibri"/>
          <w:sz w:val="20"/>
          <w:lang w:val="en-GB"/>
        </w:rPr>
        <w:t>상태</w:t>
      </w:r>
      <w:r w:rsidRPr="00A91DC0">
        <w:rPr>
          <w:rFonts w:eastAsia="현대하모니 L" w:cs="Calibri"/>
          <w:sz w:val="20"/>
          <w:lang w:val="en-GB"/>
        </w:rPr>
        <w:t xml:space="preserve"> </w:t>
      </w:r>
      <w:r w:rsidRPr="00A91DC0">
        <w:rPr>
          <w:rFonts w:eastAsia="현대하모니 L" w:cs="Calibri"/>
          <w:sz w:val="20"/>
          <w:lang w:val="en-GB"/>
        </w:rPr>
        <w:t>해제</w:t>
      </w:r>
      <w:r>
        <w:rPr>
          <w:rFonts w:eastAsia="현대하모니 L" w:cs="Calibri" w:hint="eastAsia"/>
          <w:sz w:val="20"/>
          <w:lang w:val="en-GB"/>
        </w:rPr>
        <w:t>하고</w:t>
      </w:r>
      <w:r w:rsidRPr="00A91DC0">
        <w:rPr>
          <w:rFonts w:eastAsia="현대하모니 L" w:cs="Calibri"/>
          <w:sz w:val="20"/>
          <w:lang w:val="en-GB"/>
        </w:rPr>
        <w:t xml:space="preserve"> </w:t>
      </w:r>
      <w:r>
        <w:rPr>
          <w:rFonts w:eastAsia="현대하모니 L" w:cs="Calibri" w:hint="eastAsia"/>
          <w:sz w:val="20"/>
          <w:lang w:val="en-GB"/>
        </w:rPr>
        <w:t>충전을</w:t>
      </w:r>
      <w:r>
        <w:rPr>
          <w:rFonts w:eastAsia="현대하모니 L" w:cs="Calibri" w:hint="eastAsia"/>
          <w:sz w:val="20"/>
          <w:lang w:val="en-GB"/>
        </w:rPr>
        <w:t xml:space="preserve"> </w:t>
      </w:r>
      <w:r>
        <w:rPr>
          <w:rFonts w:eastAsia="현대하모니 L" w:cs="Calibri" w:hint="eastAsia"/>
          <w:sz w:val="20"/>
          <w:lang w:val="en-GB"/>
        </w:rPr>
        <w:t>재</w:t>
      </w:r>
      <w:r w:rsidRPr="00294122">
        <w:rPr>
          <w:rFonts w:eastAsia="현대하모니 L" w:cs="Calibri" w:hint="eastAsia"/>
          <w:sz w:val="20"/>
          <w:lang w:val="en-GB"/>
        </w:rPr>
        <w:t>개해야</w:t>
      </w:r>
      <w:r w:rsidRPr="00294122">
        <w:rPr>
          <w:rFonts w:eastAsia="현대하모니 L" w:cs="Calibri" w:hint="eastAsia"/>
          <w:sz w:val="20"/>
          <w:lang w:val="en-GB"/>
        </w:rPr>
        <w:t xml:space="preserve"> </w:t>
      </w:r>
      <w:r w:rsidRPr="00294122">
        <w:rPr>
          <w:rFonts w:eastAsia="현대하모니 L" w:cs="Calibri" w:hint="eastAsia"/>
          <w:sz w:val="20"/>
          <w:lang w:val="en-GB"/>
        </w:rPr>
        <w:t>한다</w:t>
      </w:r>
      <w:r w:rsidRPr="00294122">
        <w:rPr>
          <w:rFonts w:eastAsia="현대하모니 L" w:cs="Calibri" w:hint="eastAsia"/>
          <w:sz w:val="20"/>
          <w:lang w:val="en-GB"/>
        </w:rPr>
        <w:t>.</w:t>
      </w:r>
    </w:p>
    <w:p w14:paraId="318B30CF" w14:textId="77777777" w:rsidR="0029564B" w:rsidRDefault="0029564B" w:rsidP="0029564B">
      <w:pPr>
        <w:rPr>
          <w:rFonts w:eastAsia="현대하모니 L" w:cs="Calibri"/>
          <w:sz w:val="20"/>
          <w:lang w:val="en-GB"/>
        </w:rPr>
      </w:pPr>
      <w:r>
        <w:rPr>
          <w:rFonts w:eastAsia="현대하모니 L" w:cs="Calibri"/>
          <w:sz w:val="20"/>
          <w:lang w:val="en-GB"/>
        </w:rPr>
        <w:br w:type="page"/>
      </w:r>
    </w:p>
    <w:p w14:paraId="43DC53C2" w14:textId="77777777" w:rsidR="0029564B" w:rsidRPr="00211C19" w:rsidRDefault="0029564B" w:rsidP="0029564B">
      <w:pPr>
        <w:pStyle w:val="51"/>
      </w:pPr>
      <w:r w:rsidRPr="00211C19">
        <w:lastRenderedPageBreak/>
        <w:t xml:space="preserve">Over Temperature </w:t>
      </w:r>
      <w:r w:rsidR="005E7F8C">
        <w:t>Detecting Control Function</w:t>
      </w:r>
      <w:r w:rsidRPr="00211C19">
        <w:t xml:space="preserve"> State Chart</w:t>
      </w:r>
    </w:p>
    <w:p w14:paraId="76861C27" w14:textId="2A70A6BF" w:rsidR="0029564B" w:rsidRPr="00211C19" w:rsidRDefault="00FE586A" w:rsidP="0029564B">
      <w:pPr>
        <w:pStyle w:val="25"/>
        <w:ind w:left="504" w:hanging="504"/>
      </w:pPr>
      <w:r w:rsidRPr="00FE586A">
        <w:object w:dxaOrig="13741" w:dyaOrig="9600" w14:anchorId="6AE0F415">
          <v:shape id="_x0000_i1047" type="#_x0000_t75" style="width:517.6pt;height:361.35pt" o:ole="">
            <v:imagedata r:id="rId54" o:title=""/>
          </v:shape>
          <o:OLEObject Type="Embed" ProgID="VisioViewer.Viewer.1" ShapeID="_x0000_i1047" DrawAspect="Content" ObjectID="_1707217187" r:id="rId55"/>
        </w:object>
      </w:r>
    </w:p>
    <w:p w14:paraId="11F30CD7" w14:textId="0D18A328" w:rsidR="0029564B" w:rsidRPr="00211C19" w:rsidRDefault="0029564B" w:rsidP="0029564B">
      <w:pPr>
        <w:pStyle w:val="affc"/>
        <w:rPr>
          <w:rFonts w:eastAsia="현대하모니 L" w:cs="Calibri"/>
        </w:rPr>
      </w:pPr>
      <w:bookmarkStart w:id="103" w:name="_Toc96604433"/>
      <w:r w:rsidRPr="00211C19">
        <w:rPr>
          <w:rFonts w:eastAsia="현대하모니 L" w:cs="Calibri"/>
        </w:rPr>
        <w:t xml:space="preserve">Figure </w:t>
      </w:r>
      <w:r w:rsidRPr="00211C19">
        <w:rPr>
          <w:rFonts w:eastAsia="현대하모니 L" w:cs="Calibri"/>
        </w:rPr>
        <w:fldChar w:fldCharType="begin"/>
      </w:r>
      <w:r w:rsidRPr="00211C19">
        <w:rPr>
          <w:rFonts w:eastAsia="현대하모니 L" w:cs="Calibri"/>
        </w:rPr>
        <w:instrText xml:space="preserve"> SEQ Figure \* ARABIC </w:instrText>
      </w:r>
      <w:r w:rsidRPr="00211C19">
        <w:rPr>
          <w:rFonts w:eastAsia="현대하모니 L" w:cs="Calibri"/>
        </w:rPr>
        <w:fldChar w:fldCharType="separate"/>
      </w:r>
      <w:r w:rsidR="006F533A">
        <w:rPr>
          <w:rFonts w:eastAsia="현대하모니 L" w:cs="Calibri"/>
          <w:noProof/>
        </w:rPr>
        <w:t>22</w:t>
      </w:r>
      <w:r w:rsidRPr="00211C19">
        <w:rPr>
          <w:rFonts w:eastAsia="현대하모니 L" w:cs="Calibri"/>
        </w:rPr>
        <w:fldChar w:fldCharType="end"/>
      </w:r>
      <w:r w:rsidRPr="00211C19">
        <w:rPr>
          <w:rFonts w:eastAsia="현대하모니 L" w:cs="Calibri"/>
        </w:rPr>
        <w:t>.</w:t>
      </w:r>
      <w:r>
        <w:rPr>
          <w:rFonts w:eastAsia="현대하모니 L" w:cs="Calibri" w:hint="eastAsia"/>
        </w:rPr>
        <w:t xml:space="preserve"> </w:t>
      </w:r>
      <w:r w:rsidRPr="00211C19">
        <w:rPr>
          <w:rFonts w:eastAsia="현대하모니 L" w:cs="Calibri"/>
        </w:rPr>
        <w:t xml:space="preserve">Over Temperature </w:t>
      </w:r>
      <w:r w:rsidR="005E7F8C">
        <w:rPr>
          <w:rFonts w:eastAsia="현대하모니 L" w:cs="Calibri"/>
        </w:rPr>
        <w:t>Detecting Control Function</w:t>
      </w:r>
      <w:r w:rsidRPr="00211C19">
        <w:rPr>
          <w:rFonts w:eastAsia="현대하모니 L" w:cs="Calibri"/>
        </w:rPr>
        <w:t xml:space="preserve"> State Chart</w:t>
      </w:r>
      <w:bookmarkEnd w:id="103"/>
    </w:p>
    <w:p w14:paraId="34405392" w14:textId="77777777" w:rsidR="0029564B" w:rsidRPr="00211C19" w:rsidRDefault="0029564B" w:rsidP="0029564B">
      <w:pPr>
        <w:spacing w:after="200" w:line="276" w:lineRule="auto"/>
        <w:jc w:val="both"/>
        <w:rPr>
          <w:rFonts w:eastAsia="현대하모니 L" w:cs="Calibri"/>
        </w:rPr>
      </w:pPr>
      <w:r w:rsidRPr="00211C19">
        <w:rPr>
          <w:rFonts w:eastAsia="현대하모니 L" w:cs="Calibri"/>
        </w:rPr>
        <w:br w:type="page"/>
      </w:r>
    </w:p>
    <w:p w14:paraId="22D2DC1C" w14:textId="77777777" w:rsidR="0029564B" w:rsidRDefault="002205E2" w:rsidP="00475D6D">
      <w:pPr>
        <w:pStyle w:val="41"/>
        <w:rPr>
          <w:i/>
        </w:rPr>
      </w:pPr>
      <w:bookmarkStart w:id="104" w:name="_Toc96604382"/>
      <w:r>
        <w:lastRenderedPageBreak/>
        <w:t>FOD(Foreign Object Detect) Control Function</w:t>
      </w:r>
      <w:bookmarkEnd w:id="104"/>
    </w:p>
    <w:p w14:paraId="0E52F05F" w14:textId="77777777" w:rsidR="0029564B" w:rsidRPr="00FB1259" w:rsidRDefault="0029564B" w:rsidP="0029564B"/>
    <w:p w14:paraId="1EDC29F5" w14:textId="77777777" w:rsidR="0029564B" w:rsidRPr="00211C19" w:rsidRDefault="0029564B" w:rsidP="0029564B">
      <w:pPr>
        <w:pStyle w:val="51"/>
      </w:pPr>
      <w:r w:rsidRPr="00211C19">
        <w:t>Parameter</w:t>
      </w:r>
    </w:p>
    <w:tbl>
      <w:tblPr>
        <w:tblW w:w="0" w:type="auto"/>
        <w:tblInd w:w="-4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2694"/>
        <w:gridCol w:w="850"/>
        <w:gridCol w:w="6887"/>
      </w:tblGrid>
      <w:tr w:rsidR="0029564B" w:rsidRPr="00211C19" w14:paraId="0A9EDB12" w14:textId="77777777" w:rsidTr="00124D58">
        <w:trPr>
          <w:trHeight w:val="340"/>
        </w:trPr>
        <w:tc>
          <w:tcPr>
            <w:tcW w:w="2694" w:type="dxa"/>
            <w:shd w:val="clear" w:color="auto" w:fill="auto"/>
            <w:vAlign w:val="center"/>
          </w:tcPr>
          <w:p w14:paraId="7F424D61" w14:textId="77777777" w:rsidR="0029564B" w:rsidRPr="00211C19" w:rsidRDefault="0029564B" w:rsidP="00124D58">
            <w:pPr>
              <w:jc w:val="center"/>
              <w:rPr>
                <w:rFonts w:eastAsia="현대하모니 L" w:cs="Calibri"/>
                <w:b/>
                <w:sz w:val="16"/>
                <w:szCs w:val="16"/>
              </w:rPr>
            </w:pPr>
            <w:r w:rsidRPr="00211C19">
              <w:rPr>
                <w:rFonts w:eastAsia="현대하모니 L" w:cs="Calibri"/>
                <w:b/>
                <w:sz w:val="16"/>
                <w:szCs w:val="16"/>
              </w:rPr>
              <w:t>Parameter Name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2D9F76FA" w14:textId="77777777" w:rsidR="0029564B" w:rsidRPr="00211C19" w:rsidRDefault="0029564B" w:rsidP="00124D58">
            <w:pPr>
              <w:jc w:val="center"/>
              <w:rPr>
                <w:rFonts w:eastAsia="현대하모니 L" w:cs="Calibri"/>
                <w:b/>
                <w:sz w:val="16"/>
                <w:szCs w:val="16"/>
              </w:rPr>
            </w:pPr>
            <w:r w:rsidRPr="00211C19">
              <w:rPr>
                <w:rFonts w:eastAsia="현대하모니 L" w:cs="Calibri"/>
                <w:b/>
                <w:bCs/>
                <w:sz w:val="16"/>
                <w:szCs w:val="16"/>
              </w:rPr>
              <w:t>Value</w:t>
            </w:r>
          </w:p>
        </w:tc>
        <w:tc>
          <w:tcPr>
            <w:tcW w:w="6887" w:type="dxa"/>
            <w:shd w:val="clear" w:color="auto" w:fill="auto"/>
            <w:vAlign w:val="center"/>
          </w:tcPr>
          <w:p w14:paraId="59A42EA8" w14:textId="77777777" w:rsidR="0029564B" w:rsidRPr="00211C19" w:rsidRDefault="0029564B" w:rsidP="00124D58">
            <w:pPr>
              <w:jc w:val="center"/>
              <w:rPr>
                <w:rFonts w:eastAsia="현대하모니 L" w:cs="Calibri"/>
                <w:b/>
                <w:sz w:val="16"/>
                <w:szCs w:val="16"/>
              </w:rPr>
            </w:pPr>
            <w:r w:rsidRPr="00211C19">
              <w:rPr>
                <w:rFonts w:eastAsia="현대하모니 L" w:cs="Calibri"/>
                <w:b/>
                <w:bCs/>
                <w:sz w:val="16"/>
                <w:szCs w:val="16"/>
              </w:rPr>
              <w:t>Description</w:t>
            </w:r>
          </w:p>
        </w:tc>
      </w:tr>
      <w:tr w:rsidR="0029564B" w:rsidRPr="00211C19" w14:paraId="0C7D4377" w14:textId="77777777" w:rsidTr="00124D58">
        <w:tc>
          <w:tcPr>
            <w:tcW w:w="2694" w:type="dxa"/>
            <w:shd w:val="clear" w:color="auto" w:fill="auto"/>
            <w:vAlign w:val="center"/>
          </w:tcPr>
          <w:p w14:paraId="0B46F492" w14:textId="77777777" w:rsidR="0029564B" w:rsidRPr="00211C19" w:rsidRDefault="0029564B" w:rsidP="00124D58">
            <w:pPr>
              <w:rPr>
                <w:rFonts w:eastAsia="현대하모니 L" w:cs="Calibri"/>
                <w:sz w:val="16"/>
                <w:szCs w:val="16"/>
              </w:rPr>
            </w:pPr>
            <w:r w:rsidRPr="00211C19">
              <w:rPr>
                <w:rFonts w:eastAsia="현대하모니 L" w:cs="Calibri"/>
                <w:sz w:val="16"/>
                <w:szCs w:val="16"/>
              </w:rPr>
              <w:t>Par_FODSetPowLoss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3C212CE7" w14:textId="77777777" w:rsidR="0029564B" w:rsidRPr="00211C19" w:rsidRDefault="0029564B" w:rsidP="00124D58">
            <w:pPr>
              <w:rPr>
                <w:rFonts w:eastAsia="현대하모니 L" w:cs="Calibri"/>
                <w:sz w:val="16"/>
                <w:szCs w:val="16"/>
              </w:rPr>
            </w:pPr>
            <w:r w:rsidRPr="00211C19">
              <w:rPr>
                <w:rFonts w:eastAsia="현대하모니 L" w:cs="Calibri"/>
                <w:sz w:val="16"/>
                <w:szCs w:val="16"/>
              </w:rPr>
              <w:t>1400mW</w:t>
            </w:r>
          </w:p>
        </w:tc>
        <w:tc>
          <w:tcPr>
            <w:tcW w:w="6887" w:type="dxa"/>
            <w:shd w:val="clear" w:color="auto" w:fill="auto"/>
            <w:vAlign w:val="center"/>
          </w:tcPr>
          <w:p w14:paraId="5FC465AB" w14:textId="77777777" w:rsidR="0029564B" w:rsidRPr="00211C19" w:rsidRDefault="0029564B" w:rsidP="00124D58">
            <w:pPr>
              <w:rPr>
                <w:rFonts w:eastAsia="현대하모니 L" w:cs="Calibri"/>
                <w:sz w:val="16"/>
                <w:szCs w:val="16"/>
              </w:rPr>
            </w:pPr>
            <w:r w:rsidRPr="00211C19">
              <w:rPr>
                <w:rFonts w:eastAsia="현대하모니 L" w:cs="Calibri"/>
                <w:sz w:val="16"/>
                <w:szCs w:val="16"/>
              </w:rPr>
              <w:t>Power Loss Detection Standard Value</w:t>
            </w:r>
          </w:p>
        </w:tc>
      </w:tr>
      <w:tr w:rsidR="0029564B" w:rsidRPr="00211C19" w14:paraId="10007533" w14:textId="77777777" w:rsidTr="00124D58">
        <w:tc>
          <w:tcPr>
            <w:tcW w:w="2694" w:type="dxa"/>
            <w:shd w:val="clear" w:color="auto" w:fill="auto"/>
            <w:vAlign w:val="center"/>
          </w:tcPr>
          <w:p w14:paraId="3C91E6C0" w14:textId="77777777" w:rsidR="0029564B" w:rsidRPr="00211C19" w:rsidRDefault="0029564B" w:rsidP="00124D58">
            <w:pPr>
              <w:rPr>
                <w:rFonts w:eastAsia="현대하모니 L" w:cs="Calibri"/>
                <w:sz w:val="16"/>
                <w:szCs w:val="16"/>
              </w:rPr>
            </w:pPr>
            <w:r w:rsidRPr="00211C19">
              <w:rPr>
                <w:rFonts w:eastAsia="현대하모니 L" w:cs="Calibri"/>
                <w:sz w:val="16"/>
                <w:szCs w:val="16"/>
              </w:rPr>
              <w:t>Par_FODSetTime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444E2845" w14:textId="77777777" w:rsidR="0029564B" w:rsidRPr="00211C19" w:rsidRDefault="0029564B" w:rsidP="00124D58">
            <w:pPr>
              <w:rPr>
                <w:rFonts w:eastAsia="현대하모니 L" w:cs="Calibri"/>
                <w:sz w:val="16"/>
                <w:szCs w:val="16"/>
              </w:rPr>
            </w:pPr>
            <w:r w:rsidRPr="00211C19">
              <w:rPr>
                <w:rFonts w:eastAsia="현대하모니 L" w:cs="Calibri"/>
                <w:sz w:val="16"/>
                <w:szCs w:val="16"/>
              </w:rPr>
              <w:t>5000ms</w:t>
            </w:r>
          </w:p>
        </w:tc>
        <w:tc>
          <w:tcPr>
            <w:tcW w:w="6887" w:type="dxa"/>
            <w:shd w:val="clear" w:color="auto" w:fill="auto"/>
            <w:vAlign w:val="center"/>
          </w:tcPr>
          <w:p w14:paraId="056BB4B7" w14:textId="77777777" w:rsidR="0029564B" w:rsidRPr="00211C19" w:rsidRDefault="0029564B" w:rsidP="00124D58">
            <w:pPr>
              <w:rPr>
                <w:rFonts w:eastAsia="현대하모니 L" w:cs="Calibri"/>
                <w:sz w:val="16"/>
                <w:szCs w:val="16"/>
              </w:rPr>
            </w:pPr>
            <w:r w:rsidRPr="00211C19">
              <w:rPr>
                <w:rFonts w:eastAsia="현대하모니 L" w:cs="Calibri"/>
                <w:sz w:val="16"/>
                <w:szCs w:val="16"/>
              </w:rPr>
              <w:t>Power Loss Detection Standard Time</w:t>
            </w:r>
          </w:p>
        </w:tc>
      </w:tr>
      <w:tr w:rsidR="0029564B" w:rsidRPr="00211C19" w14:paraId="3D31E107" w14:textId="77777777" w:rsidTr="00124D58">
        <w:tc>
          <w:tcPr>
            <w:tcW w:w="2694" w:type="dxa"/>
            <w:shd w:val="clear" w:color="auto" w:fill="auto"/>
            <w:vAlign w:val="center"/>
          </w:tcPr>
          <w:p w14:paraId="7C9CD926" w14:textId="77777777" w:rsidR="0029564B" w:rsidRPr="00211C19" w:rsidRDefault="0029564B" w:rsidP="00124D58">
            <w:pPr>
              <w:rPr>
                <w:rFonts w:eastAsia="현대하모니 L" w:cs="Calibri"/>
                <w:sz w:val="16"/>
                <w:szCs w:val="16"/>
              </w:rPr>
            </w:pPr>
            <w:r w:rsidRPr="00211C19">
              <w:rPr>
                <w:rFonts w:eastAsia="현대하모니 L" w:cs="Calibri"/>
                <w:sz w:val="16"/>
                <w:szCs w:val="16"/>
              </w:rPr>
              <w:t>Par_FODRetrySetTime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28438CC7" w14:textId="77777777" w:rsidR="0029564B" w:rsidRPr="00211C19" w:rsidRDefault="0029564B" w:rsidP="00124D58">
            <w:pPr>
              <w:rPr>
                <w:rFonts w:eastAsia="현대하모니 L" w:cs="Calibri"/>
                <w:sz w:val="16"/>
                <w:szCs w:val="16"/>
              </w:rPr>
            </w:pPr>
            <w:r w:rsidRPr="00211C19">
              <w:rPr>
                <w:rFonts w:eastAsia="현대하모니 L" w:cs="Calibri"/>
                <w:sz w:val="16"/>
                <w:szCs w:val="16"/>
              </w:rPr>
              <w:t>60sec</w:t>
            </w:r>
          </w:p>
        </w:tc>
        <w:tc>
          <w:tcPr>
            <w:tcW w:w="6887" w:type="dxa"/>
            <w:shd w:val="clear" w:color="auto" w:fill="auto"/>
            <w:vAlign w:val="center"/>
          </w:tcPr>
          <w:p w14:paraId="427C7F71" w14:textId="77777777" w:rsidR="0029564B" w:rsidRPr="00211C19" w:rsidRDefault="0029564B" w:rsidP="00124D58">
            <w:pPr>
              <w:rPr>
                <w:rFonts w:eastAsia="현대하모니 L" w:cs="Calibri"/>
                <w:sz w:val="16"/>
                <w:szCs w:val="16"/>
              </w:rPr>
            </w:pPr>
            <w:r w:rsidRPr="00211C19">
              <w:rPr>
                <w:rFonts w:eastAsia="현대하모니 L" w:cs="Calibri"/>
                <w:sz w:val="16"/>
                <w:szCs w:val="16"/>
              </w:rPr>
              <w:t>Power Loss Redetection Standard Time</w:t>
            </w:r>
          </w:p>
        </w:tc>
      </w:tr>
    </w:tbl>
    <w:p w14:paraId="3D928E41" w14:textId="5789AA6D" w:rsidR="0029564B" w:rsidRPr="00211C19" w:rsidRDefault="0029564B" w:rsidP="0029564B">
      <w:pPr>
        <w:pStyle w:val="affc"/>
        <w:rPr>
          <w:rFonts w:eastAsia="현대하모니 L" w:cs="Calibri"/>
        </w:rPr>
      </w:pPr>
      <w:bookmarkStart w:id="105" w:name="_Toc96604514"/>
      <w:r w:rsidRPr="00211C19">
        <w:rPr>
          <w:rFonts w:eastAsia="현대하모니 L" w:cs="Calibri"/>
        </w:rPr>
        <w:t xml:space="preserve">Table </w:t>
      </w:r>
      <w:r w:rsidRPr="00211C19">
        <w:rPr>
          <w:rFonts w:eastAsia="현대하모니 L" w:cs="Calibri"/>
        </w:rPr>
        <w:fldChar w:fldCharType="begin"/>
      </w:r>
      <w:r w:rsidRPr="00211C19">
        <w:rPr>
          <w:rFonts w:eastAsia="현대하모니 L" w:cs="Calibri"/>
        </w:rPr>
        <w:instrText xml:space="preserve"> SEQ Table \* ARABIC </w:instrText>
      </w:r>
      <w:r w:rsidRPr="00211C19">
        <w:rPr>
          <w:rFonts w:eastAsia="현대하모니 L" w:cs="Calibri"/>
        </w:rPr>
        <w:fldChar w:fldCharType="separate"/>
      </w:r>
      <w:r w:rsidR="006F533A">
        <w:rPr>
          <w:rFonts w:eastAsia="현대하모니 L" w:cs="Calibri"/>
          <w:noProof/>
        </w:rPr>
        <w:t>34</w:t>
      </w:r>
      <w:r w:rsidRPr="00211C19">
        <w:rPr>
          <w:rFonts w:eastAsia="현대하모니 L" w:cs="Calibri"/>
        </w:rPr>
        <w:fldChar w:fldCharType="end"/>
      </w:r>
      <w:r w:rsidRPr="00211C19">
        <w:rPr>
          <w:rFonts w:eastAsia="현대하모니 L" w:cs="Calibri"/>
        </w:rPr>
        <w:t>.</w:t>
      </w:r>
      <w:r>
        <w:rPr>
          <w:rFonts w:eastAsia="현대하모니 L" w:cs="Calibri" w:hint="eastAsia"/>
        </w:rPr>
        <w:t xml:space="preserve"> </w:t>
      </w:r>
      <w:r w:rsidR="002205E2">
        <w:rPr>
          <w:rFonts w:eastAsia="현대하모니 L" w:cs="Calibri"/>
        </w:rPr>
        <w:t>FOD Control Function</w:t>
      </w:r>
      <w:r w:rsidRPr="00211C19">
        <w:rPr>
          <w:rFonts w:eastAsia="현대하모니 L" w:cs="Calibri"/>
        </w:rPr>
        <w:t xml:space="preserve"> Parameter</w:t>
      </w:r>
      <w:bookmarkEnd w:id="105"/>
    </w:p>
    <w:p w14:paraId="3A681CBE" w14:textId="77777777" w:rsidR="0029564B" w:rsidRPr="00211C19" w:rsidRDefault="0029564B" w:rsidP="0029564B">
      <w:pPr>
        <w:rPr>
          <w:rFonts w:eastAsia="현대하모니 L" w:cs="Calibri"/>
        </w:rPr>
      </w:pPr>
    </w:p>
    <w:p w14:paraId="472389A7" w14:textId="77777777" w:rsidR="0029564B" w:rsidRPr="00211C19" w:rsidRDefault="002205E2" w:rsidP="0029564B">
      <w:pPr>
        <w:pStyle w:val="51"/>
      </w:pPr>
      <w:r>
        <w:t>FOD Control Function</w:t>
      </w:r>
      <w:r w:rsidR="0029564B" w:rsidRPr="00211C19">
        <w:t xml:space="preserve"> Data Flow</w:t>
      </w:r>
    </w:p>
    <w:p w14:paraId="3964A356" w14:textId="77777777" w:rsidR="0029564B" w:rsidRPr="00211C19" w:rsidRDefault="00AC3454" w:rsidP="0029564B">
      <w:pPr>
        <w:rPr>
          <w:rFonts w:eastAsia="현대하모니 L" w:cs="Calibri"/>
        </w:rPr>
      </w:pPr>
      <w:r w:rsidRPr="00211C19">
        <w:rPr>
          <w:rFonts w:eastAsia="현대하모니 L" w:cs="Calibri"/>
          <w:bCs/>
        </w:rPr>
        <w:object w:dxaOrig="11781" w:dyaOrig="2946" w14:anchorId="11E733A6">
          <v:shape id="_x0000_i1048" type="#_x0000_t75" style="width:468.7pt;height:123.6pt" o:ole="">
            <v:imagedata r:id="rId56" o:title="" cropbottom="4064f"/>
          </v:shape>
          <o:OLEObject Type="Embed" ProgID="VisioViewer.Viewer.1" ShapeID="_x0000_i1048" DrawAspect="Content" ObjectID="_1707217188" r:id="rId57"/>
        </w:object>
      </w:r>
    </w:p>
    <w:p w14:paraId="64DAE1A6" w14:textId="2B4E4307" w:rsidR="0029564B" w:rsidRPr="00211C19" w:rsidRDefault="0029564B" w:rsidP="0029564B">
      <w:pPr>
        <w:pStyle w:val="affc"/>
        <w:rPr>
          <w:rFonts w:eastAsia="현대하모니 L" w:cs="Calibri"/>
        </w:rPr>
      </w:pPr>
      <w:bookmarkStart w:id="106" w:name="_Toc96604434"/>
      <w:r w:rsidRPr="00211C19">
        <w:rPr>
          <w:rFonts w:eastAsia="현대하모니 L" w:cs="Calibri"/>
        </w:rPr>
        <w:t xml:space="preserve">Figure </w:t>
      </w:r>
      <w:r w:rsidRPr="00211C19">
        <w:rPr>
          <w:rFonts w:eastAsia="현대하모니 L" w:cs="Calibri"/>
        </w:rPr>
        <w:fldChar w:fldCharType="begin"/>
      </w:r>
      <w:r w:rsidRPr="00211C19">
        <w:rPr>
          <w:rFonts w:eastAsia="현대하모니 L" w:cs="Calibri"/>
        </w:rPr>
        <w:instrText xml:space="preserve"> SEQ Figure \* ARABIC </w:instrText>
      </w:r>
      <w:r w:rsidRPr="00211C19">
        <w:rPr>
          <w:rFonts w:eastAsia="현대하모니 L" w:cs="Calibri"/>
        </w:rPr>
        <w:fldChar w:fldCharType="separate"/>
      </w:r>
      <w:r w:rsidR="006F533A">
        <w:rPr>
          <w:rFonts w:eastAsia="현대하모니 L" w:cs="Calibri"/>
          <w:noProof/>
        </w:rPr>
        <w:t>23</w:t>
      </w:r>
      <w:r w:rsidRPr="00211C19">
        <w:rPr>
          <w:rFonts w:eastAsia="현대하모니 L" w:cs="Calibri"/>
        </w:rPr>
        <w:fldChar w:fldCharType="end"/>
      </w:r>
      <w:r w:rsidRPr="00211C19">
        <w:rPr>
          <w:rFonts w:eastAsia="현대하모니 L" w:cs="Calibri"/>
        </w:rPr>
        <w:t>.</w:t>
      </w:r>
      <w:r>
        <w:rPr>
          <w:rFonts w:eastAsia="현대하모니 L" w:cs="Calibri" w:hint="eastAsia"/>
        </w:rPr>
        <w:t xml:space="preserve"> </w:t>
      </w:r>
      <w:r w:rsidR="002205E2">
        <w:rPr>
          <w:rFonts w:eastAsia="현대하모니 L" w:cs="Calibri"/>
        </w:rPr>
        <w:t>FOD Control Function</w:t>
      </w:r>
      <w:r w:rsidRPr="00211C19">
        <w:rPr>
          <w:rFonts w:eastAsia="현대하모니 L" w:cs="Calibri"/>
        </w:rPr>
        <w:t xml:space="preserve"> Data Flow</w:t>
      </w:r>
      <w:bookmarkEnd w:id="106"/>
    </w:p>
    <w:p w14:paraId="3C0F7B1E" w14:textId="77777777" w:rsidR="0029564B" w:rsidRPr="00211C19" w:rsidRDefault="0029564B" w:rsidP="0029564B">
      <w:pPr>
        <w:rPr>
          <w:rFonts w:eastAsia="현대하모니 L" w:cs="Calibri"/>
          <w:sz w:val="20"/>
          <w:szCs w:val="20"/>
        </w:rPr>
      </w:pPr>
    </w:p>
    <w:p w14:paraId="38F2F142" w14:textId="77777777" w:rsidR="0029564B" w:rsidRPr="00211C19" w:rsidRDefault="002205E2" w:rsidP="0029564B">
      <w:pPr>
        <w:pStyle w:val="51"/>
      </w:pPr>
      <w:r>
        <w:t>FOD Control Function</w:t>
      </w:r>
      <w:r w:rsidR="0029564B" w:rsidRPr="00211C19">
        <w:t xml:space="preserve"> In/Out List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956"/>
        <w:gridCol w:w="2228"/>
        <w:gridCol w:w="7160"/>
      </w:tblGrid>
      <w:tr w:rsidR="00E52F37" w:rsidRPr="00211C19" w14:paraId="307E484D" w14:textId="77777777" w:rsidTr="00E52F37">
        <w:trPr>
          <w:trHeight w:val="401"/>
        </w:trPr>
        <w:tc>
          <w:tcPr>
            <w:tcW w:w="462" w:type="pct"/>
            <w:shd w:val="clear" w:color="auto" w:fill="auto"/>
            <w:vAlign w:val="center"/>
          </w:tcPr>
          <w:p w14:paraId="5B1E5621" w14:textId="77777777" w:rsidR="00E52F37" w:rsidRPr="00211C19" w:rsidRDefault="00E52F37" w:rsidP="00124D58">
            <w:pPr>
              <w:jc w:val="center"/>
              <w:rPr>
                <w:rFonts w:eastAsia="현대하모니 L" w:cs="Calibri"/>
                <w:b/>
                <w:sz w:val="16"/>
                <w:szCs w:val="16"/>
              </w:rPr>
            </w:pPr>
            <w:r w:rsidRPr="00211C19">
              <w:rPr>
                <w:rFonts w:eastAsia="현대하모니 L" w:cs="Calibri"/>
                <w:b/>
                <w:bCs/>
                <w:sz w:val="16"/>
                <w:szCs w:val="16"/>
              </w:rPr>
              <w:t>Function</w:t>
            </w:r>
          </w:p>
        </w:tc>
        <w:tc>
          <w:tcPr>
            <w:tcW w:w="1077" w:type="pct"/>
            <w:shd w:val="clear" w:color="auto" w:fill="auto"/>
            <w:vAlign w:val="center"/>
          </w:tcPr>
          <w:p w14:paraId="35DB1212" w14:textId="77777777" w:rsidR="00E52F37" w:rsidRPr="00211C19" w:rsidRDefault="00E52F37" w:rsidP="00124D58">
            <w:pPr>
              <w:jc w:val="center"/>
              <w:rPr>
                <w:rFonts w:eastAsia="현대하모니 L" w:cs="Calibri"/>
                <w:b/>
                <w:sz w:val="16"/>
              </w:rPr>
            </w:pPr>
            <w:r w:rsidRPr="00211C19">
              <w:rPr>
                <w:rFonts w:eastAsia="현대하모니 L" w:cs="Calibri"/>
                <w:b/>
                <w:bCs/>
                <w:sz w:val="16"/>
              </w:rPr>
              <w:t>Signal Name</w:t>
            </w:r>
          </w:p>
        </w:tc>
        <w:tc>
          <w:tcPr>
            <w:tcW w:w="3462" w:type="pct"/>
            <w:shd w:val="clear" w:color="auto" w:fill="auto"/>
            <w:vAlign w:val="center"/>
          </w:tcPr>
          <w:p w14:paraId="30510D77" w14:textId="77777777" w:rsidR="00E52F37" w:rsidRPr="00211C19" w:rsidRDefault="00E52F37" w:rsidP="00124D58">
            <w:pPr>
              <w:jc w:val="center"/>
              <w:rPr>
                <w:rFonts w:eastAsia="현대하모니 L" w:cs="Calibri"/>
                <w:b/>
                <w:sz w:val="16"/>
              </w:rPr>
            </w:pPr>
            <w:r w:rsidRPr="00211C19">
              <w:rPr>
                <w:rFonts w:eastAsia="현대하모니 L" w:cs="Calibri"/>
                <w:b/>
                <w:bCs/>
                <w:kern w:val="2"/>
                <w:sz w:val="16"/>
              </w:rPr>
              <w:t>Description</w:t>
            </w:r>
          </w:p>
        </w:tc>
      </w:tr>
      <w:tr w:rsidR="00E52F37" w:rsidRPr="00211C19" w14:paraId="5444AECF" w14:textId="77777777" w:rsidTr="00E52F37">
        <w:trPr>
          <w:trHeight w:val="77"/>
        </w:trPr>
        <w:tc>
          <w:tcPr>
            <w:tcW w:w="462" w:type="pct"/>
            <w:vMerge w:val="restart"/>
            <w:shd w:val="clear" w:color="auto" w:fill="auto"/>
            <w:vAlign w:val="center"/>
          </w:tcPr>
          <w:p w14:paraId="77A8830B" w14:textId="77777777" w:rsidR="00E52F37" w:rsidRPr="00211C19" w:rsidRDefault="00E52F37" w:rsidP="00124D58">
            <w:pPr>
              <w:jc w:val="center"/>
              <w:rPr>
                <w:rFonts w:eastAsia="현대하모니 L" w:cs="Calibri"/>
                <w:sz w:val="16"/>
                <w:szCs w:val="16"/>
              </w:rPr>
            </w:pPr>
            <w:r w:rsidRPr="00211C19">
              <w:rPr>
                <w:rFonts w:eastAsia="현대하모니 L" w:cs="Calibri"/>
                <w:sz w:val="16"/>
                <w:szCs w:val="16"/>
              </w:rPr>
              <w:t>Input</w:t>
            </w:r>
          </w:p>
        </w:tc>
        <w:tc>
          <w:tcPr>
            <w:tcW w:w="1077" w:type="pct"/>
            <w:shd w:val="clear" w:color="auto" w:fill="auto"/>
            <w:vAlign w:val="center"/>
          </w:tcPr>
          <w:p w14:paraId="16B82B5E" w14:textId="77777777" w:rsidR="00E52F37" w:rsidRPr="00211C19" w:rsidRDefault="00E52F37" w:rsidP="00124D58">
            <w:pPr>
              <w:pStyle w:val="aff7"/>
              <w:rPr>
                <w:rFonts w:ascii="Calibri" w:eastAsia="현대하모니 L" w:hAnsi="Calibri" w:cs="Calibri"/>
                <w:color w:val="000000" w:themeColor="dark1"/>
                <w:sz w:val="16"/>
                <w:szCs w:val="16"/>
              </w:rPr>
            </w:pPr>
            <w:r>
              <w:rPr>
                <w:rFonts w:ascii="Calibri" w:eastAsia="현대하모니 L" w:hAnsi="Calibri" w:cs="Calibri" w:hint="eastAsia"/>
                <w:color w:val="000000" w:themeColor="dark1"/>
                <w:sz w:val="16"/>
                <w:szCs w:val="16"/>
              </w:rPr>
              <w:t>Input_OPT_</w:t>
            </w:r>
            <w:r w:rsidRPr="00211C19">
              <w:rPr>
                <w:rFonts w:ascii="Calibri" w:eastAsia="현대하모니 L" w:hAnsi="Calibri" w:cs="Calibri"/>
                <w:color w:val="000000" w:themeColor="dark1"/>
                <w:sz w:val="16"/>
                <w:szCs w:val="16"/>
              </w:rPr>
              <w:t>PowerLoss</w:t>
            </w:r>
          </w:p>
        </w:tc>
        <w:tc>
          <w:tcPr>
            <w:tcW w:w="3462" w:type="pct"/>
            <w:shd w:val="clear" w:color="auto" w:fill="auto"/>
            <w:vAlign w:val="center"/>
          </w:tcPr>
          <w:p w14:paraId="32647E0E" w14:textId="77777777" w:rsidR="00E52F37" w:rsidRPr="00211C19" w:rsidRDefault="00E52F37" w:rsidP="00124D58">
            <w:pPr>
              <w:pStyle w:val="aff7"/>
              <w:rPr>
                <w:rFonts w:ascii="Calibri" w:eastAsia="현대하모니 L" w:hAnsi="Calibri" w:cs="Calibri"/>
                <w:color w:val="000000" w:themeColor="dark1"/>
                <w:sz w:val="16"/>
                <w:szCs w:val="16"/>
              </w:rPr>
            </w:pPr>
            <w:r>
              <w:rPr>
                <w:rFonts w:ascii="Calibri" w:eastAsia="현대하모니 L" w:hAnsi="Calibri" w:cs="Calibri"/>
                <w:color w:val="000000" w:themeColor="dark1"/>
                <w:sz w:val="16"/>
                <w:szCs w:val="16"/>
              </w:rPr>
              <w:t>Mo</w:t>
            </w:r>
            <w:r>
              <w:rPr>
                <w:rFonts w:ascii="Calibri" w:eastAsia="현대하모니 L" w:hAnsi="Calibri" w:cs="Calibri" w:hint="eastAsia"/>
                <w:color w:val="000000" w:themeColor="dark1"/>
                <w:sz w:val="16"/>
                <w:szCs w:val="16"/>
              </w:rPr>
              <w:t>n</w:t>
            </w:r>
            <w:r w:rsidRPr="00211C19">
              <w:rPr>
                <w:rFonts w:ascii="Calibri" w:eastAsia="현대하모니 L" w:hAnsi="Calibri" w:cs="Calibri"/>
                <w:color w:val="000000" w:themeColor="dark1"/>
                <w:sz w:val="16"/>
                <w:szCs w:val="16"/>
              </w:rPr>
              <w:t>itoring Power Loss</w:t>
            </w:r>
          </w:p>
        </w:tc>
      </w:tr>
      <w:tr w:rsidR="00E52F37" w:rsidRPr="00211C19" w14:paraId="08F1EC0D" w14:textId="77777777" w:rsidTr="00E52F37">
        <w:trPr>
          <w:trHeight w:val="77"/>
        </w:trPr>
        <w:tc>
          <w:tcPr>
            <w:tcW w:w="462" w:type="pct"/>
            <w:vMerge/>
            <w:shd w:val="clear" w:color="auto" w:fill="auto"/>
            <w:vAlign w:val="center"/>
          </w:tcPr>
          <w:p w14:paraId="69F31F3A" w14:textId="77777777" w:rsidR="00E52F37" w:rsidRPr="00211C19" w:rsidRDefault="00E52F37" w:rsidP="00124D58">
            <w:pPr>
              <w:jc w:val="center"/>
              <w:rPr>
                <w:rFonts w:eastAsia="현대하모니 L" w:cs="Calibri"/>
                <w:sz w:val="16"/>
                <w:szCs w:val="16"/>
              </w:rPr>
            </w:pPr>
          </w:p>
        </w:tc>
        <w:tc>
          <w:tcPr>
            <w:tcW w:w="1077" w:type="pct"/>
            <w:shd w:val="clear" w:color="auto" w:fill="auto"/>
            <w:vAlign w:val="center"/>
          </w:tcPr>
          <w:p w14:paraId="2F01E0B8" w14:textId="77777777" w:rsidR="00E52F37" w:rsidRPr="00211C19" w:rsidRDefault="00E52F37" w:rsidP="00124D58">
            <w:pPr>
              <w:pStyle w:val="aff7"/>
              <w:rPr>
                <w:rFonts w:ascii="Calibri" w:eastAsia="현대하모니 L" w:hAnsi="Calibri" w:cs="Calibri"/>
                <w:color w:val="000000" w:themeColor="dark1"/>
                <w:sz w:val="16"/>
                <w:szCs w:val="16"/>
              </w:rPr>
            </w:pPr>
            <w:r>
              <w:rPr>
                <w:rFonts w:ascii="Calibri" w:eastAsia="현대하모니 L" w:hAnsi="Calibri" w:cs="Calibri" w:hint="eastAsia"/>
                <w:color w:val="000000" w:themeColor="dark1"/>
                <w:sz w:val="16"/>
                <w:szCs w:val="16"/>
              </w:rPr>
              <w:t>Input_OPT_b_</w:t>
            </w:r>
            <w:r w:rsidRPr="00211C19">
              <w:rPr>
                <w:rFonts w:ascii="Calibri" w:eastAsia="현대하모니 L" w:hAnsi="Calibri" w:cs="Calibri"/>
                <w:color w:val="000000" w:themeColor="dark1"/>
                <w:sz w:val="16"/>
                <w:szCs w:val="16"/>
              </w:rPr>
              <w:t>WPCStatus</w:t>
            </w:r>
          </w:p>
        </w:tc>
        <w:tc>
          <w:tcPr>
            <w:tcW w:w="3462" w:type="pct"/>
            <w:shd w:val="clear" w:color="auto" w:fill="auto"/>
            <w:vAlign w:val="center"/>
          </w:tcPr>
          <w:p w14:paraId="7616B4DA" w14:textId="77777777" w:rsidR="00E52F37" w:rsidRPr="00211C19" w:rsidRDefault="00E52F37" w:rsidP="00124D58">
            <w:pPr>
              <w:pStyle w:val="aff7"/>
              <w:rPr>
                <w:rFonts w:ascii="Calibri" w:eastAsia="현대하모니 L" w:hAnsi="Calibri" w:cs="Calibri"/>
                <w:color w:val="000000" w:themeColor="dark1"/>
                <w:sz w:val="16"/>
                <w:szCs w:val="16"/>
              </w:rPr>
            </w:pPr>
            <w:r w:rsidRPr="00211C19">
              <w:rPr>
                <w:rFonts w:ascii="Calibri" w:eastAsia="현대하모니 L" w:hAnsi="Calibri" w:cs="Calibri"/>
                <w:color w:val="000000" w:themeColor="dark1"/>
                <w:sz w:val="16"/>
                <w:szCs w:val="16"/>
              </w:rPr>
              <w:t xml:space="preserve">WPC Mode Status Flag </w:t>
            </w:r>
          </w:p>
          <w:p w14:paraId="6025105F" w14:textId="77777777" w:rsidR="00E52F37" w:rsidRPr="00211C19" w:rsidRDefault="00E52F37" w:rsidP="00124D58">
            <w:pPr>
              <w:pStyle w:val="aff7"/>
              <w:rPr>
                <w:rFonts w:ascii="Calibri" w:eastAsia="현대하모니 L" w:hAnsi="Calibri" w:cs="Calibri"/>
                <w:color w:val="000000" w:themeColor="dark1"/>
                <w:sz w:val="16"/>
                <w:szCs w:val="16"/>
              </w:rPr>
            </w:pPr>
            <w:r>
              <w:rPr>
                <w:rFonts w:ascii="Calibri" w:eastAsia="현대하모니 L" w:hAnsi="Calibri" w:cs="Calibri"/>
                <w:color w:val="000000" w:themeColor="dark1"/>
                <w:sz w:val="16"/>
                <w:szCs w:val="16"/>
              </w:rPr>
              <w:t>Off/WPC Mode</w:t>
            </w:r>
          </w:p>
        </w:tc>
      </w:tr>
      <w:tr w:rsidR="00E52F37" w:rsidRPr="00211C19" w14:paraId="217F8438" w14:textId="77777777" w:rsidTr="00E52F37">
        <w:trPr>
          <w:trHeight w:val="77"/>
        </w:trPr>
        <w:tc>
          <w:tcPr>
            <w:tcW w:w="462" w:type="pct"/>
            <w:vMerge w:val="restart"/>
            <w:shd w:val="clear" w:color="auto" w:fill="auto"/>
            <w:vAlign w:val="center"/>
          </w:tcPr>
          <w:p w14:paraId="43F9528A" w14:textId="77777777" w:rsidR="00E52F37" w:rsidRPr="00211C19" w:rsidRDefault="00E52F37" w:rsidP="00124D58">
            <w:pPr>
              <w:jc w:val="center"/>
              <w:rPr>
                <w:rFonts w:eastAsia="현대하모니 L" w:cs="Calibri"/>
                <w:sz w:val="16"/>
                <w:szCs w:val="16"/>
              </w:rPr>
            </w:pPr>
            <w:r w:rsidRPr="00211C19">
              <w:rPr>
                <w:rFonts w:eastAsia="현대하모니 L" w:cs="Calibri"/>
                <w:sz w:val="16"/>
                <w:szCs w:val="16"/>
              </w:rPr>
              <w:t>Internal</w:t>
            </w:r>
          </w:p>
        </w:tc>
        <w:tc>
          <w:tcPr>
            <w:tcW w:w="1077" w:type="pct"/>
            <w:shd w:val="clear" w:color="auto" w:fill="auto"/>
            <w:vAlign w:val="center"/>
          </w:tcPr>
          <w:p w14:paraId="4EE04B3A" w14:textId="77777777" w:rsidR="00E52F37" w:rsidRPr="00211C19" w:rsidRDefault="00E52F37" w:rsidP="00124D58">
            <w:pPr>
              <w:pStyle w:val="aff7"/>
              <w:rPr>
                <w:rFonts w:ascii="Calibri" w:eastAsia="현대하모니 L" w:hAnsi="Calibri" w:cs="Calibri"/>
                <w:color w:val="000000" w:themeColor="dark1"/>
                <w:sz w:val="16"/>
                <w:szCs w:val="16"/>
              </w:rPr>
            </w:pPr>
            <w:r w:rsidRPr="00211C19">
              <w:rPr>
                <w:rFonts w:ascii="Calibri" w:eastAsia="현대하모니 L" w:hAnsi="Calibri" w:cs="Calibri"/>
                <w:color w:val="000000" w:themeColor="dark1"/>
                <w:sz w:val="16"/>
                <w:szCs w:val="16"/>
              </w:rPr>
              <w:t>Timer_FODSet</w:t>
            </w:r>
          </w:p>
        </w:tc>
        <w:tc>
          <w:tcPr>
            <w:tcW w:w="3462" w:type="pct"/>
            <w:shd w:val="clear" w:color="auto" w:fill="auto"/>
            <w:vAlign w:val="center"/>
          </w:tcPr>
          <w:p w14:paraId="0DB2DAC6" w14:textId="77777777" w:rsidR="00E52F37" w:rsidRPr="00211C19" w:rsidRDefault="00E52F37" w:rsidP="00124D58">
            <w:pPr>
              <w:pStyle w:val="aff7"/>
              <w:rPr>
                <w:rFonts w:ascii="Calibri" w:eastAsia="현대하모니 L" w:hAnsi="Calibri" w:cs="Calibri"/>
                <w:color w:val="000000" w:themeColor="dark1"/>
                <w:sz w:val="16"/>
                <w:szCs w:val="16"/>
              </w:rPr>
            </w:pPr>
            <w:r w:rsidRPr="00211C19">
              <w:rPr>
                <w:rFonts w:ascii="Calibri" w:eastAsia="현대하모니 L" w:hAnsi="Calibri" w:cs="Calibri"/>
                <w:color w:val="000000" w:themeColor="dark1"/>
                <w:sz w:val="16"/>
                <w:szCs w:val="16"/>
              </w:rPr>
              <w:t>Timer for FOD Check</w:t>
            </w:r>
          </w:p>
        </w:tc>
      </w:tr>
      <w:tr w:rsidR="00E52F37" w:rsidRPr="00211C19" w14:paraId="5F66CBA9" w14:textId="77777777" w:rsidTr="00E52F37">
        <w:trPr>
          <w:trHeight w:val="77"/>
        </w:trPr>
        <w:tc>
          <w:tcPr>
            <w:tcW w:w="462" w:type="pct"/>
            <w:vMerge/>
            <w:shd w:val="clear" w:color="auto" w:fill="auto"/>
            <w:vAlign w:val="center"/>
          </w:tcPr>
          <w:p w14:paraId="34002B37" w14:textId="77777777" w:rsidR="00E52F37" w:rsidRPr="00211C19" w:rsidRDefault="00E52F37" w:rsidP="00124D58">
            <w:pPr>
              <w:jc w:val="center"/>
              <w:rPr>
                <w:rFonts w:eastAsia="현대하모니 L" w:cs="Calibri"/>
                <w:sz w:val="16"/>
                <w:szCs w:val="16"/>
              </w:rPr>
            </w:pPr>
          </w:p>
        </w:tc>
        <w:tc>
          <w:tcPr>
            <w:tcW w:w="1077" w:type="pct"/>
            <w:shd w:val="clear" w:color="auto" w:fill="auto"/>
            <w:vAlign w:val="center"/>
          </w:tcPr>
          <w:p w14:paraId="0586B2C7" w14:textId="77777777" w:rsidR="00E52F37" w:rsidRPr="00211C19" w:rsidRDefault="00E52F37" w:rsidP="00124D58">
            <w:pPr>
              <w:pStyle w:val="aff7"/>
              <w:rPr>
                <w:rFonts w:ascii="Calibri" w:eastAsia="현대하모니 L" w:hAnsi="Calibri" w:cs="Calibri"/>
                <w:color w:val="000000" w:themeColor="dark1"/>
                <w:sz w:val="16"/>
                <w:szCs w:val="16"/>
              </w:rPr>
            </w:pPr>
            <w:r w:rsidRPr="00211C19">
              <w:rPr>
                <w:rFonts w:ascii="Calibri" w:eastAsia="현대하모니 L" w:hAnsi="Calibri" w:cs="Calibri"/>
                <w:color w:val="000000" w:themeColor="dark1"/>
                <w:sz w:val="16"/>
                <w:szCs w:val="16"/>
              </w:rPr>
              <w:t>Timer_FODRetry</w:t>
            </w:r>
          </w:p>
        </w:tc>
        <w:tc>
          <w:tcPr>
            <w:tcW w:w="3462" w:type="pct"/>
            <w:shd w:val="clear" w:color="auto" w:fill="auto"/>
            <w:vAlign w:val="center"/>
          </w:tcPr>
          <w:p w14:paraId="1B852EF2" w14:textId="77777777" w:rsidR="00E52F37" w:rsidRPr="00211C19" w:rsidRDefault="00E52F37" w:rsidP="00124D58">
            <w:pPr>
              <w:pStyle w:val="aff7"/>
              <w:rPr>
                <w:rFonts w:ascii="Calibri" w:eastAsia="현대하모니 L" w:hAnsi="Calibri" w:cs="Calibri"/>
                <w:color w:val="000000" w:themeColor="dark1"/>
                <w:sz w:val="16"/>
                <w:szCs w:val="16"/>
              </w:rPr>
            </w:pPr>
            <w:r w:rsidRPr="00211C19">
              <w:rPr>
                <w:rFonts w:ascii="Calibri" w:eastAsia="현대하모니 L" w:hAnsi="Calibri" w:cs="Calibri"/>
                <w:color w:val="000000" w:themeColor="dark1"/>
                <w:sz w:val="16"/>
                <w:szCs w:val="16"/>
              </w:rPr>
              <w:t>Timer for Re-FOD Check</w:t>
            </w:r>
          </w:p>
        </w:tc>
      </w:tr>
      <w:tr w:rsidR="00E52F37" w:rsidRPr="00211C19" w14:paraId="6B6E7569" w14:textId="77777777" w:rsidTr="00E52F37">
        <w:tc>
          <w:tcPr>
            <w:tcW w:w="462" w:type="pct"/>
            <w:shd w:val="clear" w:color="auto" w:fill="auto"/>
            <w:vAlign w:val="center"/>
          </w:tcPr>
          <w:p w14:paraId="059FF2C2" w14:textId="77777777" w:rsidR="00E52F37" w:rsidRPr="00211C19" w:rsidRDefault="00E52F37" w:rsidP="00124D58">
            <w:pPr>
              <w:jc w:val="center"/>
              <w:rPr>
                <w:rFonts w:eastAsia="현대하모니 L" w:cs="Calibri"/>
                <w:sz w:val="16"/>
                <w:szCs w:val="16"/>
              </w:rPr>
            </w:pPr>
            <w:r w:rsidRPr="00211C19">
              <w:rPr>
                <w:rFonts w:eastAsia="현대하모니 L" w:cs="Calibri"/>
                <w:sz w:val="16"/>
                <w:szCs w:val="16"/>
              </w:rPr>
              <w:t>Output</w:t>
            </w:r>
          </w:p>
        </w:tc>
        <w:tc>
          <w:tcPr>
            <w:tcW w:w="1077" w:type="pct"/>
            <w:shd w:val="clear" w:color="auto" w:fill="auto"/>
            <w:vAlign w:val="center"/>
          </w:tcPr>
          <w:p w14:paraId="6430A037" w14:textId="77777777" w:rsidR="00E52F37" w:rsidRPr="00211C19" w:rsidRDefault="00E52F37" w:rsidP="00124D58">
            <w:pPr>
              <w:pStyle w:val="aff7"/>
              <w:rPr>
                <w:rFonts w:ascii="Calibri" w:eastAsia="현대하모니 L" w:hAnsi="Calibri" w:cs="Calibri"/>
                <w:color w:val="000000" w:themeColor="dark1"/>
                <w:sz w:val="16"/>
                <w:szCs w:val="16"/>
              </w:rPr>
            </w:pPr>
            <w:r>
              <w:rPr>
                <w:rFonts w:ascii="Calibri" w:eastAsia="현대하모니 L" w:hAnsi="Calibri" w:cs="Calibri" w:hint="eastAsia"/>
                <w:color w:val="000000" w:themeColor="dark1"/>
                <w:sz w:val="16"/>
                <w:szCs w:val="16"/>
              </w:rPr>
              <w:t>Output_OPT_</w:t>
            </w:r>
            <w:r w:rsidRPr="00211C19">
              <w:rPr>
                <w:rFonts w:ascii="Calibri" w:eastAsia="현대하모니 L" w:hAnsi="Calibri" w:cs="Calibri"/>
                <w:color w:val="000000" w:themeColor="dark1"/>
                <w:sz w:val="16"/>
                <w:szCs w:val="16"/>
              </w:rPr>
              <w:t>b_FODFault</w:t>
            </w:r>
          </w:p>
        </w:tc>
        <w:tc>
          <w:tcPr>
            <w:tcW w:w="3462" w:type="pct"/>
            <w:shd w:val="clear" w:color="auto" w:fill="auto"/>
            <w:vAlign w:val="center"/>
          </w:tcPr>
          <w:p w14:paraId="387F5079" w14:textId="77777777" w:rsidR="00E52F37" w:rsidRPr="00211C19" w:rsidRDefault="00E52F37" w:rsidP="00124D58">
            <w:pPr>
              <w:pStyle w:val="aff7"/>
              <w:rPr>
                <w:rFonts w:ascii="Calibri" w:eastAsia="현대하모니 L" w:hAnsi="Calibri" w:cs="Calibri"/>
                <w:color w:val="000000" w:themeColor="dark1"/>
                <w:sz w:val="16"/>
                <w:szCs w:val="16"/>
              </w:rPr>
            </w:pPr>
            <w:r w:rsidRPr="00211C19">
              <w:rPr>
                <w:rFonts w:ascii="Calibri" w:eastAsia="현대하모니 L" w:hAnsi="Calibri" w:cs="Calibri"/>
                <w:color w:val="000000" w:themeColor="dark1"/>
                <w:sz w:val="16"/>
                <w:szCs w:val="16"/>
              </w:rPr>
              <w:t>FOD Result</w:t>
            </w:r>
          </w:p>
          <w:p w14:paraId="073EFA6B" w14:textId="77777777" w:rsidR="00E52F37" w:rsidRPr="00211C19" w:rsidRDefault="00E52F37" w:rsidP="00124D58">
            <w:pPr>
              <w:pStyle w:val="aff7"/>
              <w:rPr>
                <w:rFonts w:ascii="Calibri" w:eastAsia="현대하모니 L" w:hAnsi="Calibri" w:cs="Calibri"/>
                <w:color w:val="000000" w:themeColor="dark1"/>
                <w:sz w:val="16"/>
                <w:szCs w:val="16"/>
              </w:rPr>
            </w:pPr>
            <w:r w:rsidRPr="00211C19">
              <w:rPr>
                <w:rFonts w:ascii="Calibri" w:eastAsia="현대하모니 L" w:hAnsi="Calibri" w:cs="Calibri"/>
                <w:color w:val="000000" w:themeColor="dark1"/>
                <w:sz w:val="16"/>
                <w:szCs w:val="16"/>
              </w:rPr>
              <w:t>- Off: Normal</w:t>
            </w:r>
          </w:p>
          <w:p w14:paraId="161980CA" w14:textId="77777777" w:rsidR="00E52F37" w:rsidRPr="00211C19" w:rsidRDefault="00E52F37" w:rsidP="00124D58">
            <w:pPr>
              <w:pStyle w:val="aff7"/>
              <w:rPr>
                <w:rFonts w:ascii="Calibri" w:eastAsia="현대하모니 L" w:hAnsi="Calibri" w:cs="Calibri"/>
                <w:color w:val="000000" w:themeColor="dark1"/>
                <w:sz w:val="16"/>
                <w:szCs w:val="16"/>
              </w:rPr>
            </w:pPr>
            <w:r w:rsidRPr="00211C19">
              <w:rPr>
                <w:rFonts w:ascii="Calibri" w:eastAsia="현대하모니 L" w:hAnsi="Calibri" w:cs="Calibri"/>
                <w:color w:val="000000" w:themeColor="dark1"/>
                <w:sz w:val="16"/>
                <w:szCs w:val="16"/>
              </w:rPr>
              <w:t>- On: Error</w:t>
            </w:r>
          </w:p>
        </w:tc>
      </w:tr>
    </w:tbl>
    <w:p w14:paraId="079B278C" w14:textId="2ABBD23D" w:rsidR="0029564B" w:rsidRPr="00211C19" w:rsidRDefault="0029564B" w:rsidP="0029564B">
      <w:pPr>
        <w:pStyle w:val="affc"/>
        <w:rPr>
          <w:rFonts w:eastAsia="현대하모니 L" w:cs="Calibri"/>
        </w:rPr>
      </w:pPr>
      <w:bookmarkStart w:id="107" w:name="_Toc96604515"/>
      <w:r w:rsidRPr="00211C19">
        <w:rPr>
          <w:rFonts w:eastAsia="현대하모니 L" w:cs="Calibri"/>
        </w:rPr>
        <w:t xml:space="preserve">Table </w:t>
      </w:r>
      <w:r w:rsidRPr="00211C19">
        <w:rPr>
          <w:rFonts w:eastAsia="현대하모니 L" w:cs="Calibri"/>
        </w:rPr>
        <w:fldChar w:fldCharType="begin"/>
      </w:r>
      <w:r w:rsidRPr="00211C19">
        <w:rPr>
          <w:rFonts w:eastAsia="현대하모니 L" w:cs="Calibri"/>
        </w:rPr>
        <w:instrText xml:space="preserve"> SEQ Table \* ARABIC </w:instrText>
      </w:r>
      <w:r w:rsidRPr="00211C19">
        <w:rPr>
          <w:rFonts w:eastAsia="현대하모니 L" w:cs="Calibri"/>
        </w:rPr>
        <w:fldChar w:fldCharType="separate"/>
      </w:r>
      <w:r w:rsidR="006F533A">
        <w:rPr>
          <w:rFonts w:eastAsia="현대하모니 L" w:cs="Calibri"/>
          <w:noProof/>
        </w:rPr>
        <w:t>35</w:t>
      </w:r>
      <w:r w:rsidRPr="00211C19">
        <w:rPr>
          <w:rFonts w:eastAsia="현대하모니 L" w:cs="Calibri"/>
        </w:rPr>
        <w:fldChar w:fldCharType="end"/>
      </w:r>
      <w:r w:rsidRPr="00211C19">
        <w:rPr>
          <w:rFonts w:eastAsia="현대하모니 L" w:cs="Calibri"/>
        </w:rPr>
        <w:t>.</w:t>
      </w:r>
      <w:r>
        <w:rPr>
          <w:rFonts w:eastAsia="현대하모니 L" w:cs="Calibri" w:hint="eastAsia"/>
        </w:rPr>
        <w:t xml:space="preserve"> </w:t>
      </w:r>
      <w:r w:rsidR="002205E2">
        <w:rPr>
          <w:rFonts w:eastAsia="현대하모니 L" w:cs="Calibri"/>
        </w:rPr>
        <w:t>FOD Control Function</w:t>
      </w:r>
      <w:r w:rsidRPr="00211C19">
        <w:rPr>
          <w:rFonts w:eastAsia="현대하모니 L" w:cs="Calibri"/>
        </w:rPr>
        <w:t xml:space="preserve"> In/Out List</w:t>
      </w:r>
      <w:bookmarkEnd w:id="107"/>
    </w:p>
    <w:p w14:paraId="6648D6A3" w14:textId="77777777" w:rsidR="0029564B" w:rsidRPr="00211C19" w:rsidRDefault="0029564B" w:rsidP="0029564B">
      <w:pPr>
        <w:rPr>
          <w:rFonts w:eastAsia="현대하모니 L" w:cs="Calibri"/>
          <w:lang w:val="en-GB"/>
        </w:rPr>
      </w:pPr>
    </w:p>
    <w:p w14:paraId="135F0E93" w14:textId="77777777" w:rsidR="0029564B" w:rsidRPr="00211C19" w:rsidRDefault="002205E2" w:rsidP="0029564B">
      <w:pPr>
        <w:pStyle w:val="51"/>
      </w:pPr>
      <w:r>
        <w:t>FOD Control Function</w:t>
      </w:r>
      <w:r w:rsidR="0029564B" w:rsidRPr="00211C19">
        <w:t xml:space="preserve"> Description</w:t>
      </w:r>
    </w:p>
    <w:p w14:paraId="40BECB55" w14:textId="77777777" w:rsidR="0029564B" w:rsidRPr="00211C19" w:rsidRDefault="0029564B" w:rsidP="0029564B">
      <w:pPr>
        <w:widowControl w:val="0"/>
        <w:ind w:left="174"/>
        <w:jc w:val="both"/>
        <w:rPr>
          <w:rFonts w:eastAsia="현대하모니 L" w:cs="Calibri"/>
          <w:sz w:val="20"/>
        </w:rPr>
      </w:pPr>
    </w:p>
    <w:p w14:paraId="728B62FA" w14:textId="77777777" w:rsidR="0029564B" w:rsidRPr="005623F6" w:rsidRDefault="0029564B" w:rsidP="00116D94">
      <w:pPr>
        <w:pStyle w:val="a1"/>
        <w:numPr>
          <w:ilvl w:val="0"/>
          <w:numId w:val="27"/>
        </w:numPr>
        <w:rPr>
          <w:rFonts w:ascii="현대하모니 L" w:eastAsia="현대하모니 L" w:hAnsi="현대하모니 L" w:cs="바탕"/>
          <w:sz w:val="20"/>
          <w:szCs w:val="20"/>
        </w:rPr>
      </w:pPr>
      <w:r>
        <w:rPr>
          <w:rFonts w:ascii="현대하모니 L" w:eastAsia="현대하모니 L" w:hAnsi="현대하모니 L" w:cs="바탕" w:hint="eastAsia"/>
          <w:sz w:val="20"/>
          <w:szCs w:val="20"/>
        </w:rPr>
        <w:t xml:space="preserve">WPC Mode에서 </w:t>
      </w:r>
      <w:r w:rsidRPr="005623F6">
        <w:rPr>
          <w:rFonts w:ascii="현대하모니 L" w:eastAsia="현대하모니 L" w:hAnsi="현대하모니 L" w:cs="바탕" w:hint="eastAsia"/>
          <w:sz w:val="20"/>
          <w:szCs w:val="20"/>
        </w:rPr>
        <w:t>충전 중1400mW</w:t>
      </w:r>
      <w:r>
        <w:rPr>
          <w:rFonts w:ascii="현대하모니 L" w:eastAsia="현대하모니 L" w:hAnsi="현대하모니 L" w:cs="바탕" w:hint="eastAsia"/>
          <w:sz w:val="20"/>
          <w:szCs w:val="20"/>
        </w:rPr>
        <w:t xml:space="preserve"> 이상의 손실 전력이</w:t>
      </w:r>
      <w:r w:rsidRPr="005623F6">
        <w:rPr>
          <w:rFonts w:ascii="현대하모니 L" w:eastAsia="현대하모니 L" w:hAnsi="현대하모니 L" w:cs="바탕" w:hint="eastAsia"/>
          <w:sz w:val="20"/>
          <w:szCs w:val="20"/>
        </w:rPr>
        <w:t xml:space="preserve"> 5000ms 동안 유지될 경우</w:t>
      </w:r>
      <w:r>
        <w:rPr>
          <w:rFonts w:ascii="현대하모니 L" w:eastAsia="현대하모니 L" w:hAnsi="현대하모니 L" w:cs="바탕" w:hint="eastAsia"/>
          <w:sz w:val="20"/>
          <w:szCs w:val="20"/>
        </w:rPr>
        <w:t xml:space="preserve">, </w:t>
      </w:r>
      <w:r w:rsidR="000C2EBB" w:rsidRPr="000C2EBB">
        <w:rPr>
          <w:rFonts w:ascii="현대하모니 L" w:eastAsia="현대하모니 L" w:hAnsi="현대하모니 L" w:cs="바탕"/>
          <w:sz w:val="20"/>
          <w:szCs w:val="20"/>
        </w:rPr>
        <w:t>Output_OPT_b_FODFault</w:t>
      </w:r>
      <w:r w:rsidR="000C2EBB" w:rsidRPr="000C2EBB">
        <w:rPr>
          <w:rFonts w:ascii="현대하모니 L" w:eastAsia="현대하모니 L" w:hAnsi="현대하모니 L" w:cs="바탕" w:hint="eastAsia"/>
          <w:sz w:val="20"/>
          <w:szCs w:val="20"/>
        </w:rPr>
        <w:t xml:space="preserve"> </w:t>
      </w:r>
      <w:r>
        <w:rPr>
          <w:rFonts w:ascii="현대하모니 L" w:eastAsia="현대하모니 L" w:hAnsi="현대하모니 L" w:cs="바탕" w:hint="eastAsia"/>
          <w:sz w:val="20"/>
          <w:szCs w:val="20"/>
        </w:rPr>
        <w:t xml:space="preserve">는 On이 </w:t>
      </w:r>
      <w:r w:rsidRPr="00AF2A9F">
        <w:rPr>
          <w:rFonts w:ascii="현대하모니 L" w:eastAsia="현대하모니 L" w:hAnsi="현대하모니 L" w:cs="바탕" w:hint="eastAsia"/>
          <w:sz w:val="20"/>
          <w:szCs w:val="20"/>
        </w:rPr>
        <w:t>되어야 한다.</w:t>
      </w:r>
    </w:p>
    <w:p w14:paraId="68610E9F" w14:textId="77777777" w:rsidR="0029564B" w:rsidRDefault="0029564B" w:rsidP="00116D94">
      <w:pPr>
        <w:pStyle w:val="a1"/>
        <w:numPr>
          <w:ilvl w:val="0"/>
          <w:numId w:val="27"/>
        </w:numPr>
        <w:rPr>
          <w:rFonts w:ascii="현대하모니 L" w:eastAsia="현대하모니 L" w:hAnsi="현대하모니 L" w:cs="바탕"/>
          <w:sz w:val="20"/>
          <w:szCs w:val="20"/>
        </w:rPr>
      </w:pPr>
      <w:r w:rsidRPr="005623F6">
        <w:rPr>
          <w:rFonts w:ascii="현대하모니 L" w:eastAsia="현대하모니 L" w:hAnsi="현대하모니 L" w:cs="바탕" w:hint="eastAsia"/>
          <w:sz w:val="20"/>
          <w:szCs w:val="20"/>
        </w:rPr>
        <w:t>FOD 판정이 되면 1</w:t>
      </w:r>
      <w:r>
        <w:rPr>
          <w:rFonts w:ascii="현대하모니 L" w:eastAsia="현대하모니 L" w:hAnsi="현대하모니 L" w:cs="바탕" w:hint="eastAsia"/>
          <w:sz w:val="20"/>
          <w:szCs w:val="20"/>
        </w:rPr>
        <w:t xml:space="preserve">분 </w:t>
      </w:r>
      <w:r w:rsidRPr="005623F6">
        <w:rPr>
          <w:rFonts w:ascii="현대하모니 L" w:eastAsia="현대하모니 L" w:hAnsi="현대하모니 L" w:cs="바탕" w:hint="eastAsia"/>
          <w:sz w:val="20"/>
          <w:szCs w:val="20"/>
        </w:rPr>
        <w:t>후</w:t>
      </w:r>
      <w:r>
        <w:rPr>
          <w:rFonts w:ascii="현대하모니 L" w:eastAsia="현대하모니 L" w:hAnsi="현대하모니 L" w:cs="바탕" w:hint="eastAsia"/>
          <w:sz w:val="20"/>
          <w:szCs w:val="20"/>
        </w:rPr>
        <w:t xml:space="preserve"> 다시</w:t>
      </w:r>
      <w:r w:rsidRPr="005623F6">
        <w:rPr>
          <w:rFonts w:ascii="현대하모니 L" w:eastAsia="현대하모니 L" w:hAnsi="현대하모니 L" w:cs="바탕" w:hint="eastAsia"/>
          <w:sz w:val="20"/>
          <w:szCs w:val="20"/>
        </w:rPr>
        <w:t xml:space="preserve"> 이물질 판단을 </w:t>
      </w:r>
      <w:r w:rsidRPr="0042399A">
        <w:rPr>
          <w:rFonts w:ascii="현대하모니 L" w:eastAsia="현대하모니 L" w:hAnsi="현대하모니 L" w:cs="바탕" w:hint="eastAsia"/>
          <w:sz w:val="20"/>
          <w:szCs w:val="20"/>
        </w:rPr>
        <w:t>수행한다.</w:t>
      </w:r>
    </w:p>
    <w:p w14:paraId="6E7AE910" w14:textId="77777777" w:rsidR="0029564B" w:rsidRDefault="0029564B" w:rsidP="0029564B">
      <w:pPr>
        <w:rPr>
          <w:rFonts w:ascii="현대하모니 L" w:eastAsia="현대하모니 L" w:hAnsi="현대하모니 L" w:cs="바탕"/>
          <w:sz w:val="20"/>
          <w:szCs w:val="20"/>
        </w:rPr>
      </w:pPr>
      <w:r>
        <w:rPr>
          <w:rFonts w:ascii="현대하모니 L" w:eastAsia="현대하모니 L" w:hAnsi="현대하모니 L" w:cs="바탕"/>
          <w:sz w:val="20"/>
          <w:szCs w:val="20"/>
        </w:rPr>
        <w:br w:type="page"/>
      </w:r>
    </w:p>
    <w:p w14:paraId="7C4BFBF3" w14:textId="77777777" w:rsidR="0029564B" w:rsidRPr="00211C19" w:rsidRDefault="002205E2" w:rsidP="0029564B">
      <w:pPr>
        <w:pStyle w:val="51"/>
      </w:pPr>
      <w:r>
        <w:lastRenderedPageBreak/>
        <w:t>FOD Control Function</w:t>
      </w:r>
      <w:r w:rsidR="0029564B" w:rsidRPr="00211C19">
        <w:t xml:space="preserve"> State Chart</w:t>
      </w:r>
    </w:p>
    <w:p w14:paraId="0A0DA446" w14:textId="77777777" w:rsidR="0029564B" w:rsidRPr="00211C19" w:rsidRDefault="003F66F5" w:rsidP="0029564B">
      <w:pPr>
        <w:pStyle w:val="a1"/>
        <w:numPr>
          <w:ilvl w:val="0"/>
          <w:numId w:val="0"/>
        </w:numPr>
        <w:ind w:left="432"/>
        <w:rPr>
          <w:rFonts w:eastAsia="현대하모니 L" w:cs="Calibri"/>
        </w:rPr>
      </w:pPr>
      <w:r w:rsidRPr="00211C19">
        <w:rPr>
          <w:rFonts w:eastAsia="현대하모니 L" w:cs="Calibri"/>
          <w:sz w:val="20"/>
        </w:rPr>
        <w:object w:dxaOrig="8549" w:dyaOrig="5432" w14:anchorId="6DB531C8">
          <v:shape id="_x0000_i1049" type="#_x0000_t75" style="width:343.7pt;height:209.9pt" o:ole="">
            <v:imagedata r:id="rId58" o:title=""/>
          </v:shape>
          <o:OLEObject Type="Embed" ProgID="VisioViewer.Viewer.1" ShapeID="_x0000_i1049" DrawAspect="Content" ObjectID="_1707217189" r:id="rId59"/>
        </w:object>
      </w:r>
    </w:p>
    <w:p w14:paraId="4863C2CF" w14:textId="297CA3E5" w:rsidR="0029564B" w:rsidRPr="00211C19" w:rsidRDefault="0029564B" w:rsidP="0029564B">
      <w:pPr>
        <w:pStyle w:val="affc"/>
        <w:rPr>
          <w:rFonts w:eastAsia="현대하모니 L" w:cs="Calibri"/>
        </w:rPr>
      </w:pPr>
      <w:bookmarkStart w:id="108" w:name="_Toc96604435"/>
      <w:r w:rsidRPr="00211C19">
        <w:rPr>
          <w:rFonts w:eastAsia="현대하모니 L" w:cs="Calibri"/>
        </w:rPr>
        <w:t xml:space="preserve">Figure </w:t>
      </w:r>
      <w:r w:rsidRPr="00211C19">
        <w:rPr>
          <w:rFonts w:eastAsia="현대하모니 L" w:cs="Calibri"/>
        </w:rPr>
        <w:fldChar w:fldCharType="begin"/>
      </w:r>
      <w:r w:rsidRPr="00211C19">
        <w:rPr>
          <w:rFonts w:eastAsia="현대하모니 L" w:cs="Calibri"/>
        </w:rPr>
        <w:instrText xml:space="preserve"> SEQ Figure \* ARABIC </w:instrText>
      </w:r>
      <w:r w:rsidRPr="00211C19">
        <w:rPr>
          <w:rFonts w:eastAsia="현대하모니 L" w:cs="Calibri"/>
        </w:rPr>
        <w:fldChar w:fldCharType="separate"/>
      </w:r>
      <w:r w:rsidR="006F533A">
        <w:rPr>
          <w:rFonts w:eastAsia="현대하모니 L" w:cs="Calibri"/>
          <w:noProof/>
        </w:rPr>
        <w:t>24</w:t>
      </w:r>
      <w:r w:rsidRPr="00211C19">
        <w:rPr>
          <w:rFonts w:eastAsia="현대하모니 L" w:cs="Calibri"/>
        </w:rPr>
        <w:fldChar w:fldCharType="end"/>
      </w:r>
      <w:r w:rsidRPr="00211C19">
        <w:rPr>
          <w:rFonts w:eastAsia="현대하모니 L" w:cs="Calibri"/>
        </w:rPr>
        <w:t>.</w:t>
      </w:r>
      <w:r>
        <w:rPr>
          <w:rFonts w:eastAsia="현대하모니 L" w:cs="Calibri" w:hint="eastAsia"/>
        </w:rPr>
        <w:t xml:space="preserve"> </w:t>
      </w:r>
      <w:r w:rsidR="002205E2">
        <w:rPr>
          <w:rFonts w:eastAsia="현대하모니 L" w:cs="Calibri"/>
        </w:rPr>
        <w:t>FOD Control Function</w:t>
      </w:r>
      <w:r w:rsidRPr="00211C19">
        <w:rPr>
          <w:rFonts w:eastAsia="현대하모니 L" w:cs="Calibri"/>
        </w:rPr>
        <w:t xml:space="preserve"> State Chart</w:t>
      </w:r>
      <w:bookmarkEnd w:id="108"/>
    </w:p>
    <w:p w14:paraId="36354D93" w14:textId="77777777" w:rsidR="0029564B" w:rsidRPr="00211C19" w:rsidRDefault="0029564B" w:rsidP="0029564B">
      <w:pPr>
        <w:spacing w:after="200" w:line="276" w:lineRule="auto"/>
        <w:jc w:val="both"/>
        <w:rPr>
          <w:rFonts w:eastAsia="현대하모니 L" w:cs="Calibri"/>
          <w:b/>
          <w:sz w:val="20"/>
        </w:rPr>
      </w:pPr>
      <w:r w:rsidRPr="00211C19">
        <w:rPr>
          <w:rFonts w:eastAsia="현대하모니 L" w:cs="Calibri"/>
          <w:b/>
          <w:sz w:val="20"/>
        </w:rPr>
        <w:br w:type="page"/>
      </w:r>
    </w:p>
    <w:p w14:paraId="35EDDA18" w14:textId="135E8B69" w:rsidR="003B064C" w:rsidRDefault="005860A6" w:rsidP="00475D6D">
      <w:pPr>
        <w:pStyle w:val="32"/>
      </w:pPr>
      <w:bookmarkStart w:id="109" w:name="_Toc96604383"/>
      <w:r>
        <w:rPr>
          <w:rFonts w:hint="eastAsia"/>
        </w:rPr>
        <w:lastRenderedPageBreak/>
        <w:t>Type2 (</w:t>
      </w:r>
      <w:r w:rsidR="005B7A86">
        <w:rPr>
          <w:rFonts w:hint="eastAsia"/>
        </w:rPr>
        <w:t>2</w:t>
      </w:r>
      <w:r>
        <w:rPr>
          <w:rFonts w:hint="eastAsia"/>
        </w:rPr>
        <w:t>.</w:t>
      </w:r>
      <w:r w:rsidR="00FE586A">
        <w:t>5</w:t>
      </w:r>
      <w:r w:rsidR="00052FF1">
        <w:rPr>
          <w:rFonts w:hint="eastAsia"/>
        </w:rPr>
        <w:t>)</w:t>
      </w:r>
      <w:bookmarkEnd w:id="109"/>
    </w:p>
    <w:p w14:paraId="00D48E75" w14:textId="77777777" w:rsidR="003B064C" w:rsidRDefault="002205E2" w:rsidP="00475D6D">
      <w:pPr>
        <w:pStyle w:val="41"/>
        <w:rPr>
          <w:i/>
        </w:rPr>
      </w:pPr>
      <w:bookmarkStart w:id="110" w:name="_Toc96604384"/>
      <w:r>
        <w:t>WPC Mode Control Function</w:t>
      </w:r>
      <w:r w:rsidR="00E96C19">
        <w:rPr>
          <w:rFonts w:hint="eastAsia"/>
        </w:rPr>
        <w:t>(10W)</w:t>
      </w:r>
      <w:bookmarkEnd w:id="110"/>
    </w:p>
    <w:p w14:paraId="7569D9C5" w14:textId="77777777" w:rsidR="003B064C" w:rsidRPr="00211C19" w:rsidRDefault="003B064C" w:rsidP="003B064C"/>
    <w:p w14:paraId="78D44E67" w14:textId="77777777" w:rsidR="003B064C" w:rsidRPr="00211C19" w:rsidRDefault="002205E2" w:rsidP="003B064C">
      <w:pPr>
        <w:pStyle w:val="51"/>
      </w:pPr>
      <w:r>
        <w:t>WPC Mode Control Function</w:t>
      </w:r>
      <w:r w:rsidR="003B064C" w:rsidRPr="00211C19">
        <w:t xml:space="preserve"> Data Flow</w:t>
      </w:r>
    </w:p>
    <w:p w14:paraId="03D0CA1F" w14:textId="77777777" w:rsidR="003B064C" w:rsidRPr="00211C19" w:rsidRDefault="0088039A" w:rsidP="003B064C">
      <w:pPr>
        <w:pStyle w:val="aff7"/>
        <w:keepNext/>
      </w:pPr>
      <w:r w:rsidRPr="00211C19">
        <w:rPr>
          <w:rFonts w:ascii="Calibri" w:eastAsia="현대하모니 L" w:hAnsi="Calibri" w:cs="Calibri"/>
        </w:rPr>
        <w:object w:dxaOrig="13812" w:dyaOrig="10037" w14:anchorId="5B43B4A0">
          <v:shape id="_x0000_i1050" type="#_x0000_t75" style="width:442.2pt;height:315.15pt" o:ole="">
            <v:imagedata r:id="rId60" o:title="" cropbottom="4064f"/>
          </v:shape>
          <o:OLEObject Type="Embed" ProgID="VisioViewer.Viewer.1" ShapeID="_x0000_i1050" DrawAspect="Content" ObjectID="_1707217190" r:id="rId61"/>
        </w:object>
      </w:r>
    </w:p>
    <w:p w14:paraId="7BE6AEBF" w14:textId="5375B44D" w:rsidR="003B064C" w:rsidRPr="00211C19" w:rsidRDefault="003B064C" w:rsidP="003B064C">
      <w:pPr>
        <w:pStyle w:val="affc"/>
        <w:rPr>
          <w:rFonts w:eastAsia="현대하모니 L" w:cs="Calibri"/>
        </w:rPr>
      </w:pPr>
      <w:bookmarkStart w:id="111" w:name="_Toc530752372"/>
      <w:bookmarkStart w:id="112" w:name="_Toc96604436"/>
      <w:r w:rsidRPr="00211C19">
        <w:t xml:space="preserve">Figure </w:t>
      </w:r>
      <w:fldSimple w:instr=" SEQ Figure \* ARABIC ">
        <w:r w:rsidR="006F533A">
          <w:rPr>
            <w:noProof/>
          </w:rPr>
          <w:t>25</w:t>
        </w:r>
      </w:fldSimple>
      <w:r w:rsidRPr="00211C19">
        <w:rPr>
          <w:rFonts w:hint="eastAsia"/>
        </w:rPr>
        <w:t>.</w:t>
      </w:r>
      <w:r w:rsidR="002205E2">
        <w:t>WPC Mode Control Function</w:t>
      </w:r>
      <w:r w:rsidRPr="00211C19">
        <w:t xml:space="preserve"> Data Flow</w:t>
      </w:r>
      <w:bookmarkEnd w:id="111"/>
      <w:bookmarkEnd w:id="112"/>
    </w:p>
    <w:p w14:paraId="5BCACB06" w14:textId="77777777" w:rsidR="003B064C" w:rsidRDefault="003B064C" w:rsidP="003B064C">
      <w:pPr>
        <w:rPr>
          <w:rFonts w:eastAsia="현대하모니 L" w:cs="Calibri"/>
          <w:b/>
          <w:bCs/>
          <w:sz w:val="20"/>
          <w:szCs w:val="20"/>
        </w:rPr>
      </w:pPr>
      <w:r>
        <w:rPr>
          <w:rFonts w:eastAsia="현대하모니 L" w:cs="Calibri"/>
          <w:b/>
          <w:bCs/>
          <w:sz w:val="20"/>
          <w:szCs w:val="20"/>
        </w:rPr>
        <w:br w:type="page"/>
      </w:r>
    </w:p>
    <w:p w14:paraId="0DDB85EA" w14:textId="77777777" w:rsidR="003B064C" w:rsidRPr="00211C19" w:rsidRDefault="002205E2" w:rsidP="003B064C">
      <w:pPr>
        <w:pStyle w:val="51"/>
      </w:pPr>
      <w:r>
        <w:lastRenderedPageBreak/>
        <w:t>WPC Mode Control Function</w:t>
      </w:r>
      <w:r w:rsidR="003B064C" w:rsidRPr="00211C19">
        <w:t xml:space="preserve"> In/Out List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956"/>
        <w:gridCol w:w="2387"/>
        <w:gridCol w:w="7001"/>
      </w:tblGrid>
      <w:tr w:rsidR="00E52F37" w:rsidRPr="00211C19" w14:paraId="7D8F6AB9" w14:textId="77777777" w:rsidTr="00E52F37">
        <w:trPr>
          <w:trHeight w:val="401"/>
        </w:trPr>
        <w:tc>
          <w:tcPr>
            <w:tcW w:w="462" w:type="pct"/>
            <w:shd w:val="clear" w:color="auto" w:fill="auto"/>
            <w:vAlign w:val="center"/>
          </w:tcPr>
          <w:p w14:paraId="39AD2897" w14:textId="77777777" w:rsidR="00E52F37" w:rsidRPr="00211C19" w:rsidRDefault="00E52F37" w:rsidP="00465BF3">
            <w:pPr>
              <w:jc w:val="center"/>
              <w:rPr>
                <w:rFonts w:eastAsia="현대하모니 L" w:cs="Calibri"/>
                <w:b/>
                <w:sz w:val="16"/>
              </w:rPr>
            </w:pPr>
            <w:r w:rsidRPr="00211C19">
              <w:rPr>
                <w:rFonts w:eastAsia="현대하모니 L" w:cs="Calibri"/>
                <w:b/>
                <w:bCs/>
                <w:sz w:val="16"/>
              </w:rPr>
              <w:t>Function</w:t>
            </w:r>
          </w:p>
        </w:tc>
        <w:tc>
          <w:tcPr>
            <w:tcW w:w="1154" w:type="pct"/>
            <w:shd w:val="clear" w:color="auto" w:fill="auto"/>
            <w:vAlign w:val="center"/>
          </w:tcPr>
          <w:p w14:paraId="42FB06BE" w14:textId="77777777" w:rsidR="00E52F37" w:rsidRPr="00211C19" w:rsidRDefault="00E52F37" w:rsidP="00465BF3">
            <w:pPr>
              <w:jc w:val="center"/>
              <w:rPr>
                <w:rFonts w:eastAsia="현대하모니 L" w:cs="Calibri"/>
                <w:b/>
                <w:sz w:val="16"/>
              </w:rPr>
            </w:pPr>
            <w:r w:rsidRPr="00211C19">
              <w:rPr>
                <w:rFonts w:eastAsia="현대하모니 L" w:cs="Calibri"/>
                <w:b/>
                <w:bCs/>
                <w:sz w:val="16"/>
              </w:rPr>
              <w:t>Signal Name</w:t>
            </w:r>
          </w:p>
        </w:tc>
        <w:tc>
          <w:tcPr>
            <w:tcW w:w="3385" w:type="pct"/>
            <w:shd w:val="clear" w:color="auto" w:fill="auto"/>
            <w:vAlign w:val="center"/>
          </w:tcPr>
          <w:p w14:paraId="333E715A" w14:textId="77777777" w:rsidR="00E52F37" w:rsidRPr="00211C19" w:rsidRDefault="00E52F37" w:rsidP="00465BF3">
            <w:pPr>
              <w:jc w:val="center"/>
              <w:rPr>
                <w:rFonts w:eastAsia="현대하모니 L" w:cs="Calibri"/>
                <w:b/>
                <w:sz w:val="16"/>
              </w:rPr>
            </w:pPr>
            <w:r w:rsidRPr="00211C19">
              <w:rPr>
                <w:rFonts w:eastAsia="현대하모니 L" w:cs="Calibri"/>
                <w:b/>
                <w:bCs/>
                <w:kern w:val="2"/>
                <w:sz w:val="16"/>
              </w:rPr>
              <w:t>Description</w:t>
            </w:r>
          </w:p>
        </w:tc>
      </w:tr>
      <w:tr w:rsidR="00E52F37" w:rsidRPr="00211C19" w14:paraId="39EE5EC1" w14:textId="77777777" w:rsidTr="00E52F37">
        <w:tc>
          <w:tcPr>
            <w:tcW w:w="462" w:type="pct"/>
            <w:vMerge w:val="restart"/>
            <w:shd w:val="clear" w:color="auto" w:fill="auto"/>
            <w:vAlign w:val="center"/>
          </w:tcPr>
          <w:p w14:paraId="01FE4408" w14:textId="77777777" w:rsidR="00E52F37" w:rsidRPr="00211C19" w:rsidRDefault="00E52F37" w:rsidP="00465BF3">
            <w:pPr>
              <w:jc w:val="center"/>
              <w:rPr>
                <w:rFonts w:eastAsia="현대하모니 L" w:cs="Calibri"/>
                <w:sz w:val="16"/>
              </w:rPr>
            </w:pPr>
            <w:r w:rsidRPr="00211C19">
              <w:rPr>
                <w:rFonts w:eastAsia="현대하모니 L" w:cs="Calibri"/>
                <w:sz w:val="16"/>
              </w:rPr>
              <w:t>Input</w:t>
            </w:r>
          </w:p>
        </w:tc>
        <w:tc>
          <w:tcPr>
            <w:tcW w:w="1154" w:type="pct"/>
            <w:shd w:val="clear" w:color="auto" w:fill="auto"/>
            <w:vAlign w:val="center"/>
          </w:tcPr>
          <w:p w14:paraId="12848E19" w14:textId="77777777" w:rsidR="00E52F37" w:rsidRPr="00211C19" w:rsidRDefault="00E52F37" w:rsidP="00465BF3">
            <w:pPr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>
              <w:rPr>
                <w:rFonts w:eastAsia="현대하모니 L" w:cs="Calibri" w:hint="eastAsia"/>
                <w:color w:val="000000" w:themeColor="dark1"/>
                <w:sz w:val="16"/>
                <w:szCs w:val="16"/>
              </w:rPr>
              <w:t>Input_b_IGN1_IN</w:t>
            </w:r>
          </w:p>
        </w:tc>
        <w:tc>
          <w:tcPr>
            <w:tcW w:w="3385" w:type="pct"/>
            <w:shd w:val="clear" w:color="auto" w:fill="auto"/>
            <w:vAlign w:val="center"/>
          </w:tcPr>
          <w:p w14:paraId="024C087D" w14:textId="77777777" w:rsidR="00E52F37" w:rsidRPr="00211C19" w:rsidRDefault="00E52F37" w:rsidP="00465BF3">
            <w:pPr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 w:rsidRPr="00211C19">
              <w:rPr>
                <w:rFonts w:eastAsia="현대하모니 L" w:cs="Calibri"/>
                <w:color w:val="000000" w:themeColor="dark1"/>
                <w:sz w:val="16"/>
                <w:szCs w:val="16"/>
              </w:rPr>
              <w:t>Terminal IGN1 Input Signal</w:t>
            </w:r>
          </w:p>
        </w:tc>
      </w:tr>
      <w:tr w:rsidR="00E52F37" w:rsidRPr="00211C19" w14:paraId="5E90B895" w14:textId="77777777" w:rsidTr="00E52F37">
        <w:tc>
          <w:tcPr>
            <w:tcW w:w="462" w:type="pct"/>
            <w:vMerge/>
            <w:shd w:val="clear" w:color="auto" w:fill="auto"/>
            <w:vAlign w:val="center"/>
          </w:tcPr>
          <w:p w14:paraId="08B5E690" w14:textId="77777777" w:rsidR="00E52F37" w:rsidRPr="00211C19" w:rsidRDefault="00E52F37" w:rsidP="00465BF3">
            <w:pPr>
              <w:jc w:val="center"/>
              <w:rPr>
                <w:rFonts w:eastAsia="현대하모니 L" w:cs="Calibri"/>
                <w:sz w:val="16"/>
              </w:rPr>
            </w:pPr>
          </w:p>
        </w:tc>
        <w:tc>
          <w:tcPr>
            <w:tcW w:w="1154" w:type="pct"/>
            <w:shd w:val="clear" w:color="auto" w:fill="auto"/>
            <w:vAlign w:val="center"/>
          </w:tcPr>
          <w:p w14:paraId="455AE1A0" w14:textId="77777777" w:rsidR="00E52F37" w:rsidRPr="00211C19" w:rsidRDefault="00E52F37" w:rsidP="00465BF3">
            <w:pPr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>
              <w:rPr>
                <w:rFonts w:eastAsia="현대하모니 L" w:cs="Calibri" w:hint="eastAsia"/>
                <w:color w:val="000000" w:themeColor="dark1"/>
                <w:sz w:val="16"/>
                <w:szCs w:val="16"/>
              </w:rPr>
              <w:t>Input_OPT_</w:t>
            </w:r>
            <w:r w:rsidRPr="00211C19">
              <w:rPr>
                <w:rFonts w:eastAsia="현대하모니 L" w:cs="Calibri"/>
                <w:color w:val="000000" w:themeColor="dark1"/>
                <w:sz w:val="16"/>
                <w:szCs w:val="16"/>
              </w:rPr>
              <w:t>WPCSWOption</w:t>
            </w:r>
          </w:p>
        </w:tc>
        <w:tc>
          <w:tcPr>
            <w:tcW w:w="3385" w:type="pct"/>
            <w:shd w:val="clear" w:color="auto" w:fill="auto"/>
            <w:vAlign w:val="center"/>
          </w:tcPr>
          <w:p w14:paraId="4A8EA39F" w14:textId="77777777" w:rsidR="00E52F37" w:rsidRPr="00211C19" w:rsidRDefault="00E52F37" w:rsidP="00465BF3">
            <w:pPr>
              <w:rPr>
                <w:rFonts w:eastAsia="현대하모니 L" w:cs="Calibri"/>
                <w:sz w:val="16"/>
              </w:rPr>
            </w:pPr>
            <w:r w:rsidRPr="00211C19">
              <w:rPr>
                <w:rFonts w:eastAsia="현대하모니 L" w:cs="Calibri"/>
                <w:sz w:val="16"/>
              </w:rPr>
              <w:t>WPC SW State Value</w:t>
            </w:r>
          </w:p>
          <w:p w14:paraId="5D27E533" w14:textId="77777777" w:rsidR="00E52F37" w:rsidRPr="00211C19" w:rsidRDefault="00E52F37" w:rsidP="00465BF3">
            <w:pPr>
              <w:rPr>
                <w:rFonts w:eastAsia="현대하모니 L" w:cs="Calibri"/>
                <w:sz w:val="16"/>
              </w:rPr>
            </w:pPr>
            <w:r w:rsidRPr="00406E6D">
              <w:rPr>
                <w:rFonts w:eastAsia="현대하모니 L" w:cs="Calibri"/>
                <w:sz w:val="16"/>
              </w:rPr>
              <w:t>0x0:Default/0x1:Off (Disable)/0x2:On (Enable)/0x3:Invalid</w:t>
            </w:r>
          </w:p>
        </w:tc>
      </w:tr>
      <w:tr w:rsidR="00E52F37" w:rsidRPr="00211C19" w14:paraId="031D7C86" w14:textId="77777777" w:rsidTr="00E52F37">
        <w:tc>
          <w:tcPr>
            <w:tcW w:w="462" w:type="pct"/>
            <w:shd w:val="clear" w:color="auto" w:fill="auto"/>
            <w:vAlign w:val="center"/>
          </w:tcPr>
          <w:p w14:paraId="71060AE9" w14:textId="77777777" w:rsidR="00E52F37" w:rsidRPr="00211C19" w:rsidRDefault="00E52F37" w:rsidP="00465BF3">
            <w:pPr>
              <w:jc w:val="center"/>
              <w:rPr>
                <w:rFonts w:eastAsia="현대하모니 L" w:cs="Calibri"/>
                <w:sz w:val="16"/>
              </w:rPr>
            </w:pPr>
            <w:r w:rsidRPr="00211C19">
              <w:rPr>
                <w:rFonts w:eastAsia="현대하모니 L" w:cs="Calibri"/>
                <w:sz w:val="16"/>
              </w:rPr>
              <w:t>Output</w:t>
            </w:r>
          </w:p>
        </w:tc>
        <w:tc>
          <w:tcPr>
            <w:tcW w:w="1154" w:type="pct"/>
            <w:shd w:val="clear" w:color="auto" w:fill="auto"/>
            <w:vAlign w:val="center"/>
          </w:tcPr>
          <w:p w14:paraId="0FDD843C" w14:textId="77777777" w:rsidR="00E52F37" w:rsidRPr="00211C19" w:rsidRDefault="00E52F37" w:rsidP="00465BF3">
            <w:pPr>
              <w:rPr>
                <w:rFonts w:eastAsia="현대하모니 L" w:cs="Calibri"/>
                <w:sz w:val="16"/>
              </w:rPr>
            </w:pPr>
            <w:r>
              <w:rPr>
                <w:rFonts w:eastAsia="현대하모니 L" w:cs="Calibri" w:hint="eastAsia"/>
                <w:color w:val="000000" w:themeColor="dark1"/>
                <w:sz w:val="16"/>
                <w:szCs w:val="16"/>
              </w:rPr>
              <w:t>Output_OPT_b_</w:t>
            </w:r>
            <w:r w:rsidRPr="00211C19">
              <w:rPr>
                <w:rFonts w:eastAsia="현대하모니 L" w:cs="Calibri"/>
                <w:color w:val="000000" w:themeColor="dark1"/>
                <w:sz w:val="16"/>
                <w:szCs w:val="16"/>
              </w:rPr>
              <w:t>WPCStatus</w:t>
            </w:r>
          </w:p>
        </w:tc>
        <w:tc>
          <w:tcPr>
            <w:tcW w:w="3385" w:type="pct"/>
            <w:shd w:val="clear" w:color="auto" w:fill="auto"/>
            <w:vAlign w:val="center"/>
          </w:tcPr>
          <w:p w14:paraId="4026A160" w14:textId="77777777" w:rsidR="00E52F37" w:rsidRPr="00211C19" w:rsidRDefault="00E52F37" w:rsidP="00465BF3">
            <w:pPr>
              <w:pStyle w:val="aff7"/>
              <w:rPr>
                <w:rFonts w:ascii="Calibri" w:eastAsia="현대하모니 L" w:hAnsi="Calibri" w:cs="Calibri"/>
                <w:color w:val="000000" w:themeColor="dark1"/>
                <w:sz w:val="16"/>
                <w:szCs w:val="16"/>
              </w:rPr>
            </w:pPr>
            <w:r w:rsidRPr="00211C19">
              <w:rPr>
                <w:rFonts w:ascii="Calibri" w:eastAsia="현대하모니 L" w:hAnsi="Calibri" w:cs="Calibri"/>
                <w:color w:val="000000" w:themeColor="dark1"/>
                <w:sz w:val="16"/>
                <w:szCs w:val="16"/>
              </w:rPr>
              <w:t xml:space="preserve">WPC Mode Status Flag </w:t>
            </w:r>
          </w:p>
          <w:p w14:paraId="2509C6D4" w14:textId="77777777" w:rsidR="00E52F37" w:rsidRPr="00211C19" w:rsidRDefault="00E52F37" w:rsidP="00465BF3">
            <w:pPr>
              <w:pStyle w:val="aff7"/>
              <w:rPr>
                <w:rFonts w:ascii="Calibri" w:eastAsia="현대하모니 L" w:hAnsi="Calibri" w:cs="Calibri"/>
                <w:color w:val="000000" w:themeColor="dark1"/>
                <w:sz w:val="16"/>
                <w:szCs w:val="16"/>
              </w:rPr>
            </w:pPr>
            <w:r w:rsidRPr="00211C19">
              <w:rPr>
                <w:rFonts w:ascii="Calibri" w:eastAsia="현대하모니 L" w:hAnsi="Calibri" w:cs="Calibri"/>
                <w:color w:val="000000" w:themeColor="dark1"/>
                <w:sz w:val="16"/>
                <w:szCs w:val="16"/>
              </w:rPr>
              <w:t>Off/WPC Mode</w:t>
            </w:r>
          </w:p>
        </w:tc>
      </w:tr>
    </w:tbl>
    <w:p w14:paraId="1D3EDB6D" w14:textId="79E63BBF" w:rsidR="003B064C" w:rsidRPr="00211C19" w:rsidRDefault="003B064C" w:rsidP="003B064C">
      <w:pPr>
        <w:pStyle w:val="affc"/>
        <w:rPr>
          <w:rFonts w:eastAsia="현대하모니 L" w:cs="Calibri"/>
        </w:rPr>
      </w:pPr>
      <w:bookmarkStart w:id="113" w:name="_Toc530752401"/>
      <w:bookmarkStart w:id="114" w:name="_Toc96604516"/>
      <w:r w:rsidRPr="00211C19">
        <w:rPr>
          <w:rFonts w:eastAsia="현대하모니 L" w:cs="Calibri"/>
        </w:rPr>
        <w:t xml:space="preserve">Table </w:t>
      </w:r>
      <w:r w:rsidRPr="00211C19">
        <w:rPr>
          <w:rFonts w:eastAsia="현대하모니 L" w:cs="Calibri"/>
        </w:rPr>
        <w:fldChar w:fldCharType="begin"/>
      </w:r>
      <w:r w:rsidRPr="00211C19">
        <w:rPr>
          <w:rFonts w:eastAsia="현대하모니 L" w:cs="Calibri"/>
        </w:rPr>
        <w:instrText xml:space="preserve"> SEQ Table \* ARABIC </w:instrText>
      </w:r>
      <w:r w:rsidRPr="00211C19">
        <w:rPr>
          <w:rFonts w:eastAsia="현대하모니 L" w:cs="Calibri"/>
        </w:rPr>
        <w:fldChar w:fldCharType="separate"/>
      </w:r>
      <w:r w:rsidR="006F533A">
        <w:rPr>
          <w:rFonts w:eastAsia="현대하모니 L" w:cs="Calibri"/>
          <w:noProof/>
        </w:rPr>
        <w:t>36</w:t>
      </w:r>
      <w:r w:rsidRPr="00211C19">
        <w:rPr>
          <w:rFonts w:eastAsia="현대하모니 L" w:cs="Calibri"/>
        </w:rPr>
        <w:fldChar w:fldCharType="end"/>
      </w:r>
      <w:r>
        <w:rPr>
          <w:rFonts w:eastAsia="현대하모니 L" w:cs="Calibri"/>
        </w:rPr>
        <w:t>.</w:t>
      </w:r>
      <w:r w:rsidR="002205E2">
        <w:rPr>
          <w:rFonts w:eastAsia="현대하모니 L" w:cs="Calibri"/>
        </w:rPr>
        <w:t>WPC Mode Control Function</w:t>
      </w:r>
      <w:r w:rsidRPr="00211C19">
        <w:rPr>
          <w:rFonts w:eastAsia="현대하모니 L" w:cs="Calibri"/>
        </w:rPr>
        <w:t xml:space="preserve"> In/Out List</w:t>
      </w:r>
      <w:bookmarkEnd w:id="113"/>
      <w:bookmarkEnd w:id="114"/>
    </w:p>
    <w:p w14:paraId="0F74A7AA" w14:textId="77777777" w:rsidR="003B064C" w:rsidRPr="00211C19" w:rsidRDefault="003B064C" w:rsidP="003B064C">
      <w:pPr>
        <w:rPr>
          <w:rFonts w:eastAsia="현대하모니 L" w:cs="Calibri"/>
          <w:b/>
          <w:sz w:val="20"/>
        </w:rPr>
      </w:pPr>
    </w:p>
    <w:p w14:paraId="0950DEAE" w14:textId="77777777" w:rsidR="003B064C" w:rsidRPr="00211C19" w:rsidRDefault="002205E2" w:rsidP="003B064C">
      <w:pPr>
        <w:pStyle w:val="51"/>
      </w:pPr>
      <w:r>
        <w:t>WPC Mode Control Function</w:t>
      </w:r>
      <w:r w:rsidR="003B064C" w:rsidRPr="00211C19">
        <w:t xml:space="preserve"> Description</w:t>
      </w:r>
    </w:p>
    <w:p w14:paraId="7E7B7C58" w14:textId="77777777" w:rsidR="003B064C" w:rsidRPr="00211C19" w:rsidRDefault="003B064C" w:rsidP="003B064C">
      <w:pPr>
        <w:rPr>
          <w:rFonts w:eastAsia="현대하모니 L" w:cs="Calibri"/>
          <w:lang w:val="en-GB"/>
        </w:rPr>
      </w:pPr>
    </w:p>
    <w:p w14:paraId="625E3294" w14:textId="77777777" w:rsidR="003B064C" w:rsidRPr="00E77635" w:rsidRDefault="0024163F" w:rsidP="00116D94">
      <w:pPr>
        <w:pStyle w:val="a1"/>
        <w:widowControl w:val="0"/>
        <w:numPr>
          <w:ilvl w:val="0"/>
          <w:numId w:val="40"/>
        </w:numPr>
        <w:wordWrap w:val="0"/>
        <w:jc w:val="both"/>
        <w:rPr>
          <w:rFonts w:ascii="현대하모니 L" w:eastAsia="현대하모니 L" w:hAnsi="현대하모니 L" w:cs="Calibri"/>
          <w:sz w:val="20"/>
        </w:rPr>
      </w:pPr>
      <w:r>
        <w:rPr>
          <w:rFonts w:ascii="현대하모니 L" w:eastAsia="현대하모니 L" w:hAnsi="현대하모니 L" w:cs="Calibri"/>
          <w:sz w:val="20"/>
        </w:rPr>
        <w:t>Input_b_IGN1_I</w:t>
      </w:r>
      <w:r>
        <w:rPr>
          <w:rFonts w:ascii="현대하모니 L" w:eastAsia="현대하모니 L" w:hAnsi="현대하모니 L" w:cs="Calibri" w:hint="eastAsia"/>
          <w:sz w:val="20"/>
        </w:rPr>
        <w:t>N</w:t>
      </w:r>
      <w:r w:rsidR="003B064C" w:rsidRPr="00E77635">
        <w:rPr>
          <w:rFonts w:ascii="현대하모니 L" w:eastAsia="현대하모니 L" w:hAnsi="현대하모니 L" w:cs="Calibri" w:hint="eastAsia"/>
          <w:sz w:val="20"/>
        </w:rPr>
        <w:t>이 On이고 사용자가 WPC 모드로 설정한 경우 WPC 모드가 되어야</w:t>
      </w:r>
      <w:r>
        <w:rPr>
          <w:rFonts w:ascii="현대하모니 L" w:eastAsia="현대하모니 L" w:hAnsi="현대하모니 L" w:cs="Calibri" w:hint="eastAsia"/>
          <w:sz w:val="20"/>
        </w:rPr>
        <w:t xml:space="preserve"> </w:t>
      </w:r>
      <w:r w:rsidR="003B064C" w:rsidRPr="00E77635">
        <w:rPr>
          <w:rFonts w:ascii="현대하모니 L" w:eastAsia="현대하모니 L" w:hAnsi="현대하모니 L" w:cs="Calibri" w:hint="eastAsia"/>
          <w:sz w:val="20"/>
        </w:rPr>
        <w:t>한다.</w:t>
      </w:r>
    </w:p>
    <w:p w14:paraId="52C74649" w14:textId="77777777" w:rsidR="003B064C" w:rsidRPr="00997B6F" w:rsidRDefault="003B064C" w:rsidP="003B064C">
      <w:pPr>
        <w:widowControl w:val="0"/>
        <w:wordWrap w:val="0"/>
        <w:ind w:left="284"/>
        <w:jc w:val="both"/>
        <w:rPr>
          <w:rFonts w:ascii="현대하모니 L" w:eastAsia="현대하모니 L" w:hAnsi="현대하모니 L" w:cs="Calibri"/>
          <w:sz w:val="20"/>
        </w:rPr>
      </w:pPr>
    </w:p>
    <w:p w14:paraId="41E03549" w14:textId="77777777" w:rsidR="003B064C" w:rsidRPr="00211C19" w:rsidRDefault="002205E2" w:rsidP="003B064C">
      <w:pPr>
        <w:pStyle w:val="51"/>
      </w:pPr>
      <w:r>
        <w:t>WPC Mode Control Function</w:t>
      </w:r>
      <w:r w:rsidR="003B064C" w:rsidRPr="00211C19">
        <w:t xml:space="preserve"> State Chart</w:t>
      </w:r>
    </w:p>
    <w:p w14:paraId="51691865" w14:textId="77777777" w:rsidR="003B064C" w:rsidRPr="00211C19" w:rsidRDefault="00555535" w:rsidP="003B064C">
      <w:pPr>
        <w:keepNext/>
        <w:rPr>
          <w:rFonts w:eastAsia="현대하모니 L" w:cs="Calibri"/>
        </w:rPr>
      </w:pPr>
      <w:r w:rsidRPr="00211C19">
        <w:rPr>
          <w:rFonts w:eastAsia="현대하모니 L" w:cs="Calibri"/>
        </w:rPr>
        <w:object w:dxaOrig="5374" w:dyaOrig="5998" w14:anchorId="4F75386A">
          <v:shape id="_x0000_i1051" type="#_x0000_t75" style="width:194.25pt;height:218.7pt" o:ole="">
            <v:imagedata r:id="rId62" o:title=""/>
          </v:shape>
          <o:OLEObject Type="Embed" ProgID="VisioViewer.Viewer.1" ShapeID="_x0000_i1051" DrawAspect="Content" ObjectID="_1707217191" r:id="rId63"/>
        </w:object>
      </w:r>
    </w:p>
    <w:p w14:paraId="47D9C397" w14:textId="6D4540F0" w:rsidR="003B064C" w:rsidRPr="00211C19" w:rsidRDefault="003B064C" w:rsidP="003B064C">
      <w:pPr>
        <w:pStyle w:val="affc"/>
      </w:pPr>
      <w:bookmarkStart w:id="115" w:name="_Toc530752373"/>
      <w:bookmarkStart w:id="116" w:name="_Toc96604437"/>
      <w:r w:rsidRPr="00211C19">
        <w:t xml:space="preserve">Figure </w:t>
      </w:r>
      <w:fldSimple w:instr=" SEQ Figure \* ARABIC ">
        <w:r w:rsidR="006F533A">
          <w:rPr>
            <w:noProof/>
          </w:rPr>
          <w:t>26</w:t>
        </w:r>
      </w:fldSimple>
      <w:r>
        <w:t>.</w:t>
      </w:r>
      <w:r w:rsidR="002205E2">
        <w:t>WPC Mode Control Function</w:t>
      </w:r>
      <w:r w:rsidRPr="00211C19">
        <w:t xml:space="preserve"> State Chart</w:t>
      </w:r>
      <w:bookmarkEnd w:id="115"/>
      <w:bookmarkEnd w:id="116"/>
    </w:p>
    <w:p w14:paraId="08315D16" w14:textId="77777777" w:rsidR="003B064C" w:rsidRPr="00211C19" w:rsidRDefault="003B064C" w:rsidP="003B064C">
      <w:pPr>
        <w:rPr>
          <w:rFonts w:eastAsia="현대하모니 L" w:cs="Calibri"/>
        </w:rPr>
      </w:pPr>
      <w:r w:rsidRPr="00211C19">
        <w:rPr>
          <w:rFonts w:eastAsia="현대하모니 L" w:cs="Calibri"/>
        </w:rPr>
        <w:br w:type="page"/>
      </w:r>
    </w:p>
    <w:p w14:paraId="68CCD7AD" w14:textId="77777777" w:rsidR="003B064C" w:rsidRDefault="002205E2" w:rsidP="00475D6D">
      <w:pPr>
        <w:pStyle w:val="41"/>
        <w:rPr>
          <w:i/>
        </w:rPr>
      </w:pPr>
      <w:bookmarkStart w:id="117" w:name="_Toc96604385"/>
      <w:r>
        <w:lastRenderedPageBreak/>
        <w:t>WPC Main Control Function</w:t>
      </w:r>
      <w:r w:rsidR="00E96C19">
        <w:rPr>
          <w:rFonts w:hint="eastAsia"/>
        </w:rPr>
        <w:t>(10W)</w:t>
      </w:r>
      <w:bookmarkEnd w:id="117"/>
    </w:p>
    <w:p w14:paraId="157AFB04" w14:textId="77777777" w:rsidR="003B064C" w:rsidRPr="00044C44" w:rsidRDefault="003B064C" w:rsidP="003B064C"/>
    <w:p w14:paraId="29FC82E6" w14:textId="77777777" w:rsidR="003B064C" w:rsidRPr="00211C19" w:rsidRDefault="003B064C" w:rsidP="003B064C">
      <w:pPr>
        <w:pStyle w:val="51"/>
      </w:pPr>
      <w:r w:rsidRPr="00211C19">
        <w:t>Parameter</w:t>
      </w:r>
    </w:p>
    <w:tbl>
      <w:tblPr>
        <w:tblW w:w="0" w:type="auto"/>
        <w:tblInd w:w="-4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2724"/>
        <w:gridCol w:w="679"/>
        <w:gridCol w:w="6984"/>
      </w:tblGrid>
      <w:tr w:rsidR="003B064C" w:rsidRPr="00211C19" w14:paraId="2A807B52" w14:textId="77777777" w:rsidTr="00465BF3">
        <w:trPr>
          <w:trHeight w:val="340"/>
        </w:trPr>
        <w:tc>
          <w:tcPr>
            <w:tcW w:w="2724" w:type="dxa"/>
            <w:shd w:val="clear" w:color="auto" w:fill="auto"/>
            <w:vAlign w:val="center"/>
          </w:tcPr>
          <w:p w14:paraId="57367F1B" w14:textId="77777777" w:rsidR="003B064C" w:rsidRPr="00211C19" w:rsidRDefault="003B064C" w:rsidP="00465BF3">
            <w:pPr>
              <w:jc w:val="center"/>
              <w:rPr>
                <w:rFonts w:eastAsia="현대하모니 L" w:cs="Calibri"/>
                <w:b/>
                <w:sz w:val="16"/>
                <w:szCs w:val="16"/>
              </w:rPr>
            </w:pPr>
            <w:r w:rsidRPr="00211C19">
              <w:rPr>
                <w:rFonts w:eastAsia="현대하모니 L" w:cs="Calibri"/>
                <w:b/>
                <w:bCs/>
                <w:sz w:val="16"/>
                <w:szCs w:val="16"/>
              </w:rPr>
              <w:t>Parameter Name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0B70892" w14:textId="77777777" w:rsidR="003B064C" w:rsidRPr="00211C19" w:rsidRDefault="003B064C" w:rsidP="00465BF3">
            <w:pPr>
              <w:jc w:val="center"/>
              <w:rPr>
                <w:rFonts w:eastAsia="현대하모니 L" w:cs="Calibri"/>
                <w:b/>
                <w:sz w:val="16"/>
                <w:szCs w:val="16"/>
              </w:rPr>
            </w:pPr>
            <w:r w:rsidRPr="00211C19">
              <w:rPr>
                <w:rFonts w:eastAsia="현대하모니 L" w:cs="Calibri"/>
                <w:b/>
                <w:bCs/>
                <w:sz w:val="16"/>
                <w:szCs w:val="16"/>
              </w:rPr>
              <w:t>Value</w:t>
            </w:r>
          </w:p>
        </w:tc>
        <w:tc>
          <w:tcPr>
            <w:tcW w:w="6984" w:type="dxa"/>
            <w:shd w:val="clear" w:color="auto" w:fill="auto"/>
            <w:vAlign w:val="center"/>
          </w:tcPr>
          <w:p w14:paraId="68D0BA1B" w14:textId="77777777" w:rsidR="003B064C" w:rsidRPr="00211C19" w:rsidRDefault="003B064C" w:rsidP="00465BF3">
            <w:pPr>
              <w:jc w:val="center"/>
              <w:rPr>
                <w:rFonts w:eastAsia="현대하모니 L" w:cs="Calibri"/>
                <w:b/>
                <w:sz w:val="16"/>
                <w:szCs w:val="16"/>
              </w:rPr>
            </w:pPr>
            <w:r w:rsidRPr="00211C19">
              <w:rPr>
                <w:rFonts w:eastAsia="현대하모니 L" w:cs="Calibri"/>
                <w:b/>
                <w:bCs/>
                <w:sz w:val="16"/>
                <w:szCs w:val="16"/>
              </w:rPr>
              <w:t>Description</w:t>
            </w:r>
          </w:p>
        </w:tc>
      </w:tr>
      <w:tr w:rsidR="003B064C" w:rsidRPr="00211C19" w14:paraId="1FE3004E" w14:textId="77777777" w:rsidTr="00465BF3">
        <w:tc>
          <w:tcPr>
            <w:tcW w:w="2724" w:type="dxa"/>
            <w:shd w:val="clear" w:color="auto" w:fill="auto"/>
            <w:vAlign w:val="center"/>
          </w:tcPr>
          <w:p w14:paraId="1E07C6A4" w14:textId="77777777" w:rsidR="003B064C" w:rsidRPr="00211C19" w:rsidRDefault="003B064C" w:rsidP="00465BF3">
            <w:pPr>
              <w:autoSpaceDN w:val="0"/>
              <w:jc w:val="both"/>
              <w:rPr>
                <w:rFonts w:eastAsia="현대하모니 L" w:cs="Calibri"/>
                <w:sz w:val="16"/>
                <w:szCs w:val="16"/>
              </w:rPr>
            </w:pPr>
            <w:r w:rsidRPr="00211C19">
              <w:rPr>
                <w:rFonts w:eastAsia="현대하모니 L" w:cs="Calibri"/>
                <w:sz w:val="16"/>
                <w:szCs w:val="16"/>
              </w:rPr>
              <w:t>Par_IdleConfirm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B5C50DB" w14:textId="77777777" w:rsidR="003B064C" w:rsidRPr="00211C19" w:rsidRDefault="003B064C" w:rsidP="00465BF3">
            <w:pPr>
              <w:autoSpaceDN w:val="0"/>
              <w:rPr>
                <w:rFonts w:eastAsia="현대하모니 L" w:cs="Calibri"/>
                <w:sz w:val="16"/>
                <w:szCs w:val="16"/>
              </w:rPr>
            </w:pPr>
            <w:r w:rsidRPr="00211C19">
              <w:rPr>
                <w:rFonts w:eastAsia="현대하모니 L" w:cs="Calibri"/>
                <w:sz w:val="16"/>
                <w:szCs w:val="16"/>
              </w:rPr>
              <w:t>100ms</w:t>
            </w:r>
          </w:p>
        </w:tc>
        <w:tc>
          <w:tcPr>
            <w:tcW w:w="6984" w:type="dxa"/>
            <w:shd w:val="clear" w:color="auto" w:fill="auto"/>
            <w:vAlign w:val="center"/>
          </w:tcPr>
          <w:p w14:paraId="0F969BC8" w14:textId="77777777" w:rsidR="003B064C" w:rsidRPr="00211C19" w:rsidRDefault="003B064C" w:rsidP="00465BF3">
            <w:pPr>
              <w:keepNext/>
              <w:rPr>
                <w:rFonts w:eastAsia="현대하모니 L" w:cs="Calibri"/>
                <w:sz w:val="16"/>
                <w:szCs w:val="16"/>
              </w:rPr>
            </w:pPr>
            <w:r w:rsidRPr="00211C19">
              <w:rPr>
                <w:rFonts w:eastAsia="현대하모니 L" w:cs="Calibri"/>
                <w:sz w:val="16"/>
                <w:szCs w:val="16"/>
              </w:rPr>
              <w:t>Time for Idle Status</w:t>
            </w:r>
          </w:p>
        </w:tc>
      </w:tr>
      <w:tr w:rsidR="003B064C" w:rsidRPr="00211C19" w14:paraId="6A480FEA" w14:textId="77777777" w:rsidTr="00465BF3">
        <w:tc>
          <w:tcPr>
            <w:tcW w:w="2724" w:type="dxa"/>
            <w:shd w:val="clear" w:color="auto" w:fill="auto"/>
            <w:vAlign w:val="center"/>
          </w:tcPr>
          <w:p w14:paraId="628F7019" w14:textId="77777777" w:rsidR="003B064C" w:rsidRPr="00211C19" w:rsidRDefault="003B064C" w:rsidP="00465BF3">
            <w:pPr>
              <w:autoSpaceDN w:val="0"/>
              <w:jc w:val="both"/>
              <w:rPr>
                <w:rFonts w:eastAsia="현대하모니 L" w:cs="Calibri"/>
                <w:sz w:val="16"/>
                <w:szCs w:val="16"/>
              </w:rPr>
            </w:pPr>
            <w:r w:rsidRPr="00211C19">
              <w:rPr>
                <w:rFonts w:eastAsia="현대하모니 L" w:cs="Calibri"/>
                <w:sz w:val="16"/>
                <w:szCs w:val="16"/>
              </w:rPr>
              <w:t xml:space="preserve">Par_PhoneCheckTime 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3CC5F07" w14:textId="77777777" w:rsidR="003B064C" w:rsidRPr="00211C19" w:rsidRDefault="003B064C" w:rsidP="00465BF3">
            <w:pPr>
              <w:autoSpaceDN w:val="0"/>
              <w:rPr>
                <w:rFonts w:eastAsia="현대하모니 L" w:cs="Calibri"/>
                <w:sz w:val="16"/>
                <w:szCs w:val="16"/>
              </w:rPr>
            </w:pPr>
            <w:r w:rsidRPr="00211C19">
              <w:rPr>
                <w:rFonts w:eastAsia="현대하모니 L" w:cs="Calibri"/>
                <w:sz w:val="16"/>
                <w:szCs w:val="16"/>
              </w:rPr>
              <w:t>900ms</w:t>
            </w:r>
          </w:p>
        </w:tc>
        <w:tc>
          <w:tcPr>
            <w:tcW w:w="6984" w:type="dxa"/>
            <w:shd w:val="clear" w:color="auto" w:fill="auto"/>
            <w:vAlign w:val="center"/>
          </w:tcPr>
          <w:p w14:paraId="42665141" w14:textId="77777777" w:rsidR="003B064C" w:rsidRPr="00211C19" w:rsidRDefault="003B064C" w:rsidP="00465BF3">
            <w:pPr>
              <w:keepNext/>
              <w:rPr>
                <w:rFonts w:eastAsia="현대하모니 L" w:cs="Calibri"/>
                <w:sz w:val="16"/>
                <w:szCs w:val="16"/>
              </w:rPr>
            </w:pPr>
            <w:r w:rsidRPr="00211C19">
              <w:rPr>
                <w:rFonts w:eastAsia="현대하모니 L" w:cs="Calibri"/>
                <w:sz w:val="16"/>
                <w:szCs w:val="16"/>
              </w:rPr>
              <w:t>Time for Finding Phone Exist</w:t>
            </w:r>
          </w:p>
        </w:tc>
      </w:tr>
      <w:tr w:rsidR="003B064C" w:rsidRPr="00211C19" w14:paraId="7D8B54EE" w14:textId="77777777" w:rsidTr="00465BF3">
        <w:tc>
          <w:tcPr>
            <w:tcW w:w="2724" w:type="dxa"/>
            <w:shd w:val="clear" w:color="auto" w:fill="auto"/>
            <w:vAlign w:val="center"/>
          </w:tcPr>
          <w:p w14:paraId="69977406" w14:textId="77777777" w:rsidR="003B064C" w:rsidRPr="00211C19" w:rsidRDefault="003B064C" w:rsidP="00465BF3">
            <w:pPr>
              <w:autoSpaceDN w:val="0"/>
              <w:rPr>
                <w:rFonts w:eastAsia="현대하모니 L" w:cs="Calibri"/>
                <w:sz w:val="16"/>
                <w:szCs w:val="16"/>
              </w:rPr>
            </w:pPr>
            <w:r w:rsidRPr="00211C19">
              <w:rPr>
                <w:rFonts w:eastAsia="현대하모니 L" w:cs="Calibri"/>
                <w:sz w:val="16"/>
                <w:szCs w:val="16"/>
              </w:rPr>
              <w:t>Par_PhoneLeftWarning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24AF938" w14:textId="77777777" w:rsidR="003B064C" w:rsidRPr="00211C19" w:rsidRDefault="003B064C" w:rsidP="00465BF3">
            <w:pPr>
              <w:autoSpaceDN w:val="0"/>
              <w:rPr>
                <w:rFonts w:eastAsia="현대하모니 L" w:cs="Calibri"/>
                <w:sz w:val="16"/>
                <w:szCs w:val="16"/>
              </w:rPr>
            </w:pPr>
            <w:r w:rsidRPr="00211C19">
              <w:rPr>
                <w:rFonts w:eastAsia="현대하모니 L" w:cs="Calibri"/>
                <w:sz w:val="16"/>
                <w:szCs w:val="16"/>
              </w:rPr>
              <w:t>60s</w:t>
            </w:r>
          </w:p>
        </w:tc>
        <w:tc>
          <w:tcPr>
            <w:tcW w:w="6984" w:type="dxa"/>
            <w:shd w:val="clear" w:color="auto" w:fill="auto"/>
            <w:vAlign w:val="center"/>
          </w:tcPr>
          <w:p w14:paraId="4147E0E4" w14:textId="77777777" w:rsidR="003B064C" w:rsidRPr="00211C19" w:rsidRDefault="003B064C" w:rsidP="00465BF3">
            <w:pPr>
              <w:keepNext/>
              <w:rPr>
                <w:rFonts w:eastAsia="현대하모니 L" w:cs="Calibri"/>
                <w:sz w:val="16"/>
                <w:szCs w:val="16"/>
              </w:rPr>
            </w:pPr>
            <w:r w:rsidRPr="00211C19">
              <w:rPr>
                <w:rFonts w:eastAsia="현대하모니 L" w:cs="Calibri"/>
                <w:sz w:val="16"/>
                <w:szCs w:val="16"/>
              </w:rPr>
              <w:t>Warning time of Phone on the PAD</w:t>
            </w:r>
          </w:p>
        </w:tc>
      </w:tr>
      <w:tr w:rsidR="003B064C" w:rsidRPr="00211C19" w14:paraId="37919FD1" w14:textId="77777777" w:rsidTr="00465BF3">
        <w:tc>
          <w:tcPr>
            <w:tcW w:w="2724" w:type="dxa"/>
            <w:shd w:val="clear" w:color="auto" w:fill="auto"/>
            <w:vAlign w:val="center"/>
          </w:tcPr>
          <w:p w14:paraId="654620F3" w14:textId="77777777" w:rsidR="003B064C" w:rsidRPr="00211C19" w:rsidRDefault="003B064C" w:rsidP="00465BF3">
            <w:pPr>
              <w:autoSpaceDN w:val="0"/>
              <w:rPr>
                <w:rFonts w:eastAsia="현대하모니 L" w:cs="Calibri"/>
                <w:sz w:val="16"/>
                <w:szCs w:val="16"/>
              </w:rPr>
            </w:pPr>
            <w:r w:rsidRPr="00211C19">
              <w:rPr>
                <w:rFonts w:eastAsia="현대하모니 L" w:cs="Calibri"/>
                <w:sz w:val="16"/>
                <w:szCs w:val="16"/>
              </w:rPr>
              <w:t>Par_PhoneReminderWarning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E6AF919" w14:textId="77777777" w:rsidR="003B064C" w:rsidRPr="00211C19" w:rsidRDefault="003B064C" w:rsidP="00465BF3">
            <w:pPr>
              <w:autoSpaceDN w:val="0"/>
              <w:rPr>
                <w:rFonts w:eastAsia="현대하모니 L" w:cs="Calibri"/>
                <w:sz w:val="16"/>
                <w:szCs w:val="16"/>
              </w:rPr>
            </w:pPr>
            <w:r w:rsidRPr="00211C19">
              <w:rPr>
                <w:rFonts w:eastAsia="현대하모니 L" w:cs="Calibri"/>
                <w:sz w:val="16"/>
                <w:szCs w:val="16"/>
              </w:rPr>
              <w:t>500ms</w:t>
            </w:r>
          </w:p>
        </w:tc>
        <w:tc>
          <w:tcPr>
            <w:tcW w:w="6984" w:type="dxa"/>
            <w:shd w:val="clear" w:color="auto" w:fill="auto"/>
            <w:vAlign w:val="center"/>
          </w:tcPr>
          <w:p w14:paraId="78E3005B" w14:textId="77777777" w:rsidR="003B064C" w:rsidRPr="00211C19" w:rsidRDefault="003B064C" w:rsidP="00465BF3">
            <w:pPr>
              <w:keepNext/>
              <w:rPr>
                <w:rFonts w:eastAsia="현대하모니 L" w:cs="Calibri"/>
                <w:sz w:val="16"/>
                <w:szCs w:val="16"/>
              </w:rPr>
            </w:pPr>
            <w:r w:rsidRPr="00211C19">
              <w:rPr>
                <w:rFonts w:eastAsia="현대하모니 L" w:cs="Calibri"/>
                <w:sz w:val="16"/>
                <w:szCs w:val="16"/>
              </w:rPr>
              <w:t>Warning time of Phone Reminder</w:t>
            </w:r>
          </w:p>
        </w:tc>
      </w:tr>
      <w:tr w:rsidR="003B064C" w:rsidRPr="00211C19" w14:paraId="3B302AA0" w14:textId="77777777" w:rsidTr="00465BF3">
        <w:tc>
          <w:tcPr>
            <w:tcW w:w="2724" w:type="dxa"/>
            <w:shd w:val="clear" w:color="auto" w:fill="auto"/>
            <w:vAlign w:val="center"/>
          </w:tcPr>
          <w:p w14:paraId="68ACD909" w14:textId="77777777" w:rsidR="003B064C" w:rsidRPr="00211C19" w:rsidRDefault="003B064C" w:rsidP="00465BF3">
            <w:pPr>
              <w:autoSpaceDN w:val="0"/>
              <w:rPr>
                <w:rFonts w:eastAsia="현대하모니 L" w:cs="Calibri"/>
                <w:sz w:val="16"/>
                <w:szCs w:val="16"/>
              </w:rPr>
            </w:pPr>
            <w:r w:rsidRPr="00211C19">
              <w:rPr>
                <w:rFonts w:eastAsia="현대하모니 L" w:cs="Calibri"/>
                <w:sz w:val="16"/>
                <w:szCs w:val="16"/>
              </w:rPr>
              <w:t>Par_PhoneLeftConfirm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A0F0C61" w14:textId="77777777" w:rsidR="003B064C" w:rsidRPr="00211C19" w:rsidRDefault="003B064C" w:rsidP="00465BF3">
            <w:pPr>
              <w:autoSpaceDN w:val="0"/>
              <w:rPr>
                <w:rFonts w:eastAsia="현대하모니 L" w:cs="Calibri"/>
                <w:sz w:val="16"/>
                <w:szCs w:val="16"/>
              </w:rPr>
            </w:pPr>
            <w:r>
              <w:rPr>
                <w:rFonts w:eastAsia="현대하모니 L" w:cs="Calibri" w:hint="eastAsia"/>
                <w:sz w:val="16"/>
                <w:szCs w:val="16"/>
              </w:rPr>
              <w:t>5</w:t>
            </w:r>
            <w:r w:rsidRPr="00211C19">
              <w:rPr>
                <w:rFonts w:eastAsia="현대하모니 L" w:cs="Calibri"/>
                <w:sz w:val="16"/>
                <w:szCs w:val="16"/>
              </w:rPr>
              <w:t>00ms</w:t>
            </w:r>
          </w:p>
        </w:tc>
        <w:tc>
          <w:tcPr>
            <w:tcW w:w="6984" w:type="dxa"/>
            <w:shd w:val="clear" w:color="auto" w:fill="auto"/>
            <w:vAlign w:val="center"/>
          </w:tcPr>
          <w:p w14:paraId="3E5AC479" w14:textId="77777777" w:rsidR="003B064C" w:rsidRPr="00211C19" w:rsidRDefault="003B064C" w:rsidP="00465BF3">
            <w:pPr>
              <w:keepNext/>
              <w:rPr>
                <w:rFonts w:eastAsia="현대하모니 L" w:cs="Calibri"/>
                <w:sz w:val="16"/>
                <w:szCs w:val="16"/>
              </w:rPr>
            </w:pPr>
            <w:r w:rsidRPr="00211C19">
              <w:rPr>
                <w:rFonts w:eastAsia="현대하모니 L" w:cs="Calibri"/>
                <w:sz w:val="16"/>
                <w:szCs w:val="16"/>
              </w:rPr>
              <w:t>Checking Time for Phone Exist Clear</w:t>
            </w:r>
          </w:p>
        </w:tc>
      </w:tr>
      <w:tr w:rsidR="003B064C" w:rsidRPr="00211C19" w14:paraId="0C0C5BCA" w14:textId="77777777" w:rsidTr="00465BF3">
        <w:tc>
          <w:tcPr>
            <w:tcW w:w="2724" w:type="dxa"/>
            <w:shd w:val="clear" w:color="auto" w:fill="auto"/>
            <w:vAlign w:val="center"/>
          </w:tcPr>
          <w:p w14:paraId="41E01FB4" w14:textId="77777777" w:rsidR="003B064C" w:rsidRPr="00211C19" w:rsidRDefault="003B064C" w:rsidP="00465BF3">
            <w:pPr>
              <w:autoSpaceDN w:val="0"/>
              <w:rPr>
                <w:rFonts w:eastAsia="현대하모니 L" w:cs="Calibri"/>
                <w:sz w:val="16"/>
                <w:szCs w:val="16"/>
              </w:rPr>
            </w:pPr>
            <w:r w:rsidRPr="00211C19">
              <w:rPr>
                <w:rFonts w:eastAsia="현대하모니 L" w:cs="Calibri"/>
                <w:sz w:val="16"/>
                <w:szCs w:val="16"/>
              </w:rPr>
              <w:t>Par_ErrorHoldingCnt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E2D2597" w14:textId="77777777" w:rsidR="003B064C" w:rsidRPr="00211C19" w:rsidRDefault="003B064C" w:rsidP="00465BF3">
            <w:pPr>
              <w:autoSpaceDN w:val="0"/>
              <w:rPr>
                <w:rFonts w:eastAsia="현대하모니 L" w:cs="Calibri"/>
                <w:sz w:val="16"/>
                <w:szCs w:val="16"/>
              </w:rPr>
            </w:pPr>
            <w:r w:rsidRPr="00211C19">
              <w:rPr>
                <w:rFonts w:eastAsia="현대하모니 L" w:cs="Calibri"/>
                <w:sz w:val="16"/>
                <w:szCs w:val="16"/>
              </w:rPr>
              <w:t>10 Times</w:t>
            </w:r>
          </w:p>
        </w:tc>
        <w:tc>
          <w:tcPr>
            <w:tcW w:w="6984" w:type="dxa"/>
            <w:shd w:val="clear" w:color="auto" w:fill="auto"/>
            <w:vAlign w:val="center"/>
          </w:tcPr>
          <w:p w14:paraId="3507EC98" w14:textId="77777777" w:rsidR="003B064C" w:rsidRPr="00211C19" w:rsidRDefault="003B064C" w:rsidP="00465BF3">
            <w:pPr>
              <w:keepNext/>
              <w:rPr>
                <w:rFonts w:eastAsia="현대하모니 L" w:cs="Calibri"/>
                <w:sz w:val="16"/>
                <w:szCs w:val="16"/>
              </w:rPr>
            </w:pPr>
            <w:r w:rsidRPr="00211C19">
              <w:rPr>
                <w:rFonts w:eastAsia="현대하모니 L" w:cs="Calibri"/>
                <w:sz w:val="16"/>
                <w:szCs w:val="16"/>
              </w:rPr>
              <w:t>Amber LED Error Blinking Count</w:t>
            </w:r>
          </w:p>
        </w:tc>
      </w:tr>
      <w:tr w:rsidR="003B064C" w:rsidRPr="00211C19" w14:paraId="108F03AD" w14:textId="77777777" w:rsidTr="00465BF3">
        <w:tc>
          <w:tcPr>
            <w:tcW w:w="2724" w:type="dxa"/>
            <w:shd w:val="clear" w:color="auto" w:fill="auto"/>
            <w:vAlign w:val="center"/>
          </w:tcPr>
          <w:p w14:paraId="5129FC52" w14:textId="77777777" w:rsidR="003B064C" w:rsidRPr="00211C19" w:rsidRDefault="003B064C" w:rsidP="00465BF3">
            <w:pPr>
              <w:autoSpaceDN w:val="0"/>
              <w:rPr>
                <w:rFonts w:eastAsia="현대하모니 L" w:cs="Calibri"/>
                <w:sz w:val="16"/>
                <w:szCs w:val="16"/>
              </w:rPr>
            </w:pPr>
            <w:r w:rsidRPr="00211C19">
              <w:rPr>
                <w:rFonts w:eastAsia="현대하모니 L" w:cs="Calibri"/>
                <w:sz w:val="16"/>
                <w:szCs w:val="16"/>
              </w:rPr>
              <w:t>Par_LEDBlinkTime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2C1A882" w14:textId="77777777" w:rsidR="003B064C" w:rsidRPr="00211C19" w:rsidRDefault="003B064C" w:rsidP="00465BF3">
            <w:pPr>
              <w:autoSpaceDN w:val="0"/>
              <w:rPr>
                <w:rFonts w:eastAsia="현대하모니 L" w:cs="Calibri"/>
                <w:sz w:val="16"/>
                <w:szCs w:val="16"/>
              </w:rPr>
            </w:pPr>
            <w:r w:rsidRPr="00211C19">
              <w:rPr>
                <w:rFonts w:eastAsia="현대하모니 L" w:cs="Calibri"/>
                <w:sz w:val="16"/>
                <w:szCs w:val="16"/>
              </w:rPr>
              <w:t>500ms</w:t>
            </w:r>
          </w:p>
        </w:tc>
        <w:tc>
          <w:tcPr>
            <w:tcW w:w="6984" w:type="dxa"/>
            <w:shd w:val="clear" w:color="auto" w:fill="auto"/>
            <w:vAlign w:val="center"/>
          </w:tcPr>
          <w:p w14:paraId="6A6A7172" w14:textId="77777777" w:rsidR="003B064C" w:rsidRPr="00211C19" w:rsidRDefault="003B064C" w:rsidP="00465BF3">
            <w:pPr>
              <w:keepNext/>
              <w:rPr>
                <w:rFonts w:eastAsia="현대하모니 L" w:cs="Calibri"/>
                <w:sz w:val="16"/>
                <w:szCs w:val="16"/>
              </w:rPr>
            </w:pPr>
            <w:r w:rsidRPr="00211C19">
              <w:rPr>
                <w:rFonts w:eastAsia="현대하모니 L" w:cs="Calibri"/>
                <w:sz w:val="16"/>
                <w:szCs w:val="16"/>
              </w:rPr>
              <w:t>Amber LED Blinking Time</w:t>
            </w:r>
          </w:p>
        </w:tc>
      </w:tr>
    </w:tbl>
    <w:p w14:paraId="598CAE7B" w14:textId="2D057FDF" w:rsidR="003B064C" w:rsidRDefault="003B064C" w:rsidP="003B064C">
      <w:pPr>
        <w:pStyle w:val="affc"/>
        <w:rPr>
          <w:rFonts w:eastAsia="현대하모니 L" w:cs="Calibri"/>
        </w:rPr>
      </w:pPr>
      <w:bookmarkStart w:id="118" w:name="_Toc530752402"/>
      <w:bookmarkStart w:id="119" w:name="_Toc96604517"/>
      <w:r w:rsidRPr="00211C19">
        <w:rPr>
          <w:rFonts w:eastAsia="현대하모니 L" w:cs="Calibri"/>
        </w:rPr>
        <w:t xml:space="preserve">Table </w:t>
      </w:r>
      <w:r w:rsidRPr="00211C19">
        <w:rPr>
          <w:rFonts w:eastAsia="현대하모니 L" w:cs="Calibri"/>
        </w:rPr>
        <w:fldChar w:fldCharType="begin"/>
      </w:r>
      <w:r w:rsidRPr="00211C19">
        <w:rPr>
          <w:rFonts w:eastAsia="현대하모니 L" w:cs="Calibri"/>
        </w:rPr>
        <w:instrText xml:space="preserve"> SEQ Table \* ARABIC </w:instrText>
      </w:r>
      <w:r w:rsidRPr="00211C19">
        <w:rPr>
          <w:rFonts w:eastAsia="현대하모니 L" w:cs="Calibri"/>
        </w:rPr>
        <w:fldChar w:fldCharType="separate"/>
      </w:r>
      <w:r w:rsidR="006F533A">
        <w:rPr>
          <w:rFonts w:eastAsia="현대하모니 L" w:cs="Calibri"/>
          <w:noProof/>
        </w:rPr>
        <w:t>37</w:t>
      </w:r>
      <w:r w:rsidRPr="00211C19">
        <w:rPr>
          <w:rFonts w:eastAsia="현대하모니 L" w:cs="Calibri"/>
        </w:rPr>
        <w:fldChar w:fldCharType="end"/>
      </w:r>
      <w:r w:rsidRPr="00211C19">
        <w:rPr>
          <w:rFonts w:eastAsia="현대하모니 L" w:cs="Calibri"/>
        </w:rPr>
        <w:t>.</w:t>
      </w:r>
      <w:r>
        <w:rPr>
          <w:rFonts w:eastAsia="현대하모니 L" w:cs="Calibri" w:hint="eastAsia"/>
        </w:rPr>
        <w:t xml:space="preserve"> </w:t>
      </w:r>
      <w:r w:rsidR="002205E2">
        <w:rPr>
          <w:rFonts w:eastAsia="현대하모니 L" w:cs="Calibri"/>
        </w:rPr>
        <w:t>WPC Main Control Function</w:t>
      </w:r>
      <w:r w:rsidRPr="00211C19">
        <w:rPr>
          <w:rFonts w:eastAsia="현대하모니 L" w:cs="Calibri"/>
        </w:rPr>
        <w:t xml:space="preserve"> Parameter</w:t>
      </w:r>
      <w:bookmarkEnd w:id="118"/>
      <w:bookmarkEnd w:id="119"/>
    </w:p>
    <w:p w14:paraId="050E8C17" w14:textId="77777777" w:rsidR="003B064C" w:rsidRPr="00F60B7A" w:rsidRDefault="003B064C" w:rsidP="003B064C"/>
    <w:p w14:paraId="1A20F4F2" w14:textId="77777777" w:rsidR="003B064C" w:rsidRPr="00211C19" w:rsidRDefault="002205E2" w:rsidP="003B064C">
      <w:pPr>
        <w:pStyle w:val="51"/>
      </w:pPr>
      <w:r>
        <w:t>WPC Main Control Function</w:t>
      </w:r>
      <w:r w:rsidR="003B064C" w:rsidRPr="00211C19">
        <w:t xml:space="preserve"> Data Flow</w:t>
      </w:r>
    </w:p>
    <w:p w14:paraId="7D61B04B" w14:textId="5F44BD82" w:rsidR="003B064C" w:rsidRPr="00211C19" w:rsidRDefault="00475D6D" w:rsidP="003B064C">
      <w:pPr>
        <w:keepNext/>
        <w:rPr>
          <w:rFonts w:eastAsia="현대하모니 L" w:cs="Calibri"/>
        </w:rPr>
      </w:pPr>
      <w:r w:rsidRPr="00211C19">
        <w:rPr>
          <w:rFonts w:eastAsia="현대하모니 L" w:cs="Calibri"/>
        </w:rPr>
        <w:object w:dxaOrig="10250" w:dyaOrig="12518" w14:anchorId="5F020FA0">
          <v:shape id="_x0000_i1052" type="#_x0000_t75" style="width:387.15pt;height:418.4pt" o:ole="">
            <v:imagedata r:id="rId64" o:title="" cropbottom="4064f"/>
          </v:shape>
          <o:OLEObject Type="Embed" ProgID="VisioViewer.Viewer.1" ShapeID="_x0000_i1052" DrawAspect="Content" ObjectID="_1707217192" r:id="rId65"/>
        </w:object>
      </w:r>
    </w:p>
    <w:p w14:paraId="27B518EB" w14:textId="489D6A58" w:rsidR="003B064C" w:rsidRDefault="003B064C" w:rsidP="003B064C">
      <w:pPr>
        <w:pStyle w:val="affc"/>
        <w:rPr>
          <w:rFonts w:eastAsia="현대하모니 L" w:cs="Calibri"/>
        </w:rPr>
      </w:pPr>
      <w:bookmarkStart w:id="120" w:name="_Toc530752374"/>
      <w:bookmarkStart w:id="121" w:name="_Toc96604438"/>
      <w:r w:rsidRPr="00211C19">
        <w:rPr>
          <w:rFonts w:eastAsia="현대하모니 L" w:cs="Calibri"/>
        </w:rPr>
        <w:t xml:space="preserve">Figure </w:t>
      </w:r>
      <w:r w:rsidRPr="00211C19">
        <w:rPr>
          <w:rFonts w:eastAsia="현대하모니 L" w:cs="Calibri"/>
        </w:rPr>
        <w:fldChar w:fldCharType="begin"/>
      </w:r>
      <w:r w:rsidRPr="00211C19">
        <w:rPr>
          <w:rFonts w:eastAsia="현대하모니 L" w:cs="Calibri"/>
        </w:rPr>
        <w:instrText xml:space="preserve"> SEQ Figure \* ARABIC </w:instrText>
      </w:r>
      <w:r w:rsidRPr="00211C19">
        <w:rPr>
          <w:rFonts w:eastAsia="현대하모니 L" w:cs="Calibri"/>
        </w:rPr>
        <w:fldChar w:fldCharType="separate"/>
      </w:r>
      <w:r w:rsidR="006F533A">
        <w:rPr>
          <w:rFonts w:eastAsia="현대하모니 L" w:cs="Calibri"/>
          <w:noProof/>
        </w:rPr>
        <w:t>27</w:t>
      </w:r>
      <w:r w:rsidRPr="00211C19">
        <w:rPr>
          <w:rFonts w:eastAsia="현대하모니 L" w:cs="Calibri"/>
        </w:rPr>
        <w:fldChar w:fldCharType="end"/>
      </w:r>
      <w:r w:rsidRPr="00211C19">
        <w:rPr>
          <w:rFonts w:eastAsia="현대하모니 L" w:cs="Calibri"/>
        </w:rPr>
        <w:t>.</w:t>
      </w:r>
      <w:r>
        <w:rPr>
          <w:rFonts w:eastAsia="현대하모니 L" w:cs="Calibri" w:hint="eastAsia"/>
        </w:rPr>
        <w:t xml:space="preserve"> </w:t>
      </w:r>
      <w:r w:rsidR="002205E2">
        <w:rPr>
          <w:rFonts w:eastAsia="현대하모니 L" w:cs="Calibri"/>
        </w:rPr>
        <w:t>WPC Main Control Function</w:t>
      </w:r>
      <w:r w:rsidRPr="00211C19">
        <w:rPr>
          <w:rFonts w:eastAsia="현대하모니 L" w:cs="Calibri"/>
        </w:rPr>
        <w:t xml:space="preserve"> Data Flow</w:t>
      </w:r>
      <w:bookmarkEnd w:id="120"/>
      <w:bookmarkEnd w:id="121"/>
    </w:p>
    <w:p w14:paraId="6989C9F5" w14:textId="77777777" w:rsidR="003B064C" w:rsidRDefault="003B064C" w:rsidP="003B064C">
      <w:r>
        <w:br w:type="page"/>
      </w:r>
    </w:p>
    <w:p w14:paraId="6615ACFE" w14:textId="77777777" w:rsidR="003B064C" w:rsidRDefault="002205E2" w:rsidP="003B064C">
      <w:pPr>
        <w:pStyle w:val="51"/>
      </w:pPr>
      <w:r>
        <w:lastRenderedPageBreak/>
        <w:t>WPC Main Control Function</w:t>
      </w:r>
      <w:r w:rsidR="003B064C" w:rsidRPr="00211C19">
        <w:t xml:space="preserve"> In/Out List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753"/>
        <w:gridCol w:w="2225"/>
        <w:gridCol w:w="7366"/>
      </w:tblGrid>
      <w:tr w:rsidR="00E52F37" w:rsidRPr="00211C19" w14:paraId="0E618111" w14:textId="77777777" w:rsidTr="00B44330">
        <w:trPr>
          <w:trHeight w:val="401"/>
        </w:trPr>
        <w:tc>
          <w:tcPr>
            <w:tcW w:w="362" w:type="pct"/>
            <w:shd w:val="clear" w:color="auto" w:fill="auto"/>
            <w:vAlign w:val="center"/>
          </w:tcPr>
          <w:p w14:paraId="689A892D" w14:textId="77777777" w:rsidR="00E52F37" w:rsidRPr="00211C19" w:rsidRDefault="00E52F37" w:rsidP="00465BF3">
            <w:pPr>
              <w:jc w:val="center"/>
              <w:rPr>
                <w:rFonts w:eastAsia="현대하모니 L" w:cs="Calibri"/>
                <w:b/>
                <w:sz w:val="16"/>
                <w:szCs w:val="16"/>
              </w:rPr>
            </w:pPr>
            <w:r w:rsidRPr="00211C19">
              <w:rPr>
                <w:rFonts w:eastAsia="현대하모니 L" w:cs="Calibri"/>
                <w:b/>
                <w:bCs/>
                <w:sz w:val="16"/>
                <w:szCs w:val="16"/>
              </w:rPr>
              <w:t>Function</w:t>
            </w:r>
          </w:p>
        </w:tc>
        <w:tc>
          <w:tcPr>
            <w:tcW w:w="1075" w:type="pct"/>
            <w:shd w:val="clear" w:color="auto" w:fill="auto"/>
            <w:vAlign w:val="center"/>
          </w:tcPr>
          <w:p w14:paraId="0B8D7BB0" w14:textId="77777777" w:rsidR="00E52F37" w:rsidRPr="00211C19" w:rsidRDefault="00E52F37" w:rsidP="00465BF3">
            <w:pPr>
              <w:jc w:val="center"/>
              <w:rPr>
                <w:rFonts w:eastAsia="현대하모니 L" w:cs="Calibri"/>
                <w:b/>
                <w:sz w:val="16"/>
              </w:rPr>
            </w:pPr>
            <w:r w:rsidRPr="00211C19">
              <w:rPr>
                <w:rFonts w:eastAsia="현대하모니 L" w:cs="Calibri"/>
                <w:b/>
                <w:bCs/>
                <w:sz w:val="16"/>
              </w:rPr>
              <w:t>Signal Name</w:t>
            </w:r>
          </w:p>
        </w:tc>
        <w:tc>
          <w:tcPr>
            <w:tcW w:w="3562" w:type="pct"/>
            <w:shd w:val="clear" w:color="auto" w:fill="auto"/>
            <w:vAlign w:val="center"/>
          </w:tcPr>
          <w:p w14:paraId="4DCEB779" w14:textId="77777777" w:rsidR="00E52F37" w:rsidRPr="00211C19" w:rsidRDefault="00E52F37" w:rsidP="00465BF3">
            <w:pPr>
              <w:jc w:val="center"/>
              <w:rPr>
                <w:rFonts w:eastAsia="현대하모니 L" w:cs="Calibri"/>
                <w:b/>
                <w:sz w:val="16"/>
              </w:rPr>
            </w:pPr>
            <w:r w:rsidRPr="00211C19">
              <w:rPr>
                <w:rFonts w:eastAsia="현대하모니 L" w:cs="Calibri"/>
                <w:b/>
                <w:bCs/>
                <w:kern w:val="2"/>
                <w:sz w:val="16"/>
              </w:rPr>
              <w:t>Description</w:t>
            </w:r>
          </w:p>
        </w:tc>
      </w:tr>
      <w:tr w:rsidR="00E52F37" w:rsidRPr="00211C19" w14:paraId="0A368E0D" w14:textId="77777777" w:rsidTr="00B44330">
        <w:trPr>
          <w:trHeight w:val="20"/>
        </w:trPr>
        <w:tc>
          <w:tcPr>
            <w:tcW w:w="362" w:type="pct"/>
            <w:vMerge w:val="restart"/>
            <w:shd w:val="clear" w:color="auto" w:fill="auto"/>
            <w:vAlign w:val="center"/>
          </w:tcPr>
          <w:p w14:paraId="4DA11010" w14:textId="77777777" w:rsidR="00E52F37" w:rsidRPr="00211C19" w:rsidRDefault="00E52F37" w:rsidP="00465BF3">
            <w:pPr>
              <w:jc w:val="center"/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 w:rsidRPr="00211C19">
              <w:rPr>
                <w:rFonts w:eastAsia="현대하모니 L" w:cs="Calibri"/>
                <w:color w:val="000000" w:themeColor="dark1"/>
                <w:sz w:val="16"/>
                <w:szCs w:val="16"/>
              </w:rPr>
              <w:t>Input</w:t>
            </w:r>
          </w:p>
        </w:tc>
        <w:tc>
          <w:tcPr>
            <w:tcW w:w="1075" w:type="pct"/>
            <w:shd w:val="clear" w:color="auto" w:fill="auto"/>
            <w:vAlign w:val="center"/>
          </w:tcPr>
          <w:p w14:paraId="36F21A11" w14:textId="77777777" w:rsidR="00E52F37" w:rsidRPr="00505E5B" w:rsidRDefault="00E52F37">
            <w:pPr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 w:rsidRPr="00505E5B">
              <w:rPr>
                <w:rFonts w:eastAsia="현대하모니 L" w:cs="Calibri" w:hint="eastAsia"/>
                <w:color w:val="000000" w:themeColor="dark1"/>
                <w:sz w:val="16"/>
                <w:szCs w:val="16"/>
              </w:rPr>
              <w:t>Input_b_AstDrSw</w:t>
            </w:r>
          </w:p>
        </w:tc>
        <w:tc>
          <w:tcPr>
            <w:tcW w:w="3562" w:type="pct"/>
            <w:shd w:val="clear" w:color="auto" w:fill="auto"/>
            <w:vAlign w:val="center"/>
          </w:tcPr>
          <w:p w14:paraId="00DED95E" w14:textId="77777777" w:rsidR="00E52F37" w:rsidRPr="00211C19" w:rsidRDefault="00E52F37" w:rsidP="00465BF3">
            <w:pPr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 w:rsidRPr="00211C19">
              <w:rPr>
                <w:rFonts w:eastAsia="현대하모니 L" w:cs="Calibri"/>
                <w:color w:val="000000" w:themeColor="dark1"/>
                <w:sz w:val="16"/>
                <w:szCs w:val="16"/>
              </w:rPr>
              <w:t>Assistant-Side Door Switch</w:t>
            </w:r>
          </w:p>
          <w:p w14:paraId="0045A0CD" w14:textId="77777777" w:rsidR="00E52F37" w:rsidRPr="00211C19" w:rsidRDefault="00E52F37" w:rsidP="00465BF3">
            <w:pPr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 w:rsidRPr="00211C19">
              <w:rPr>
                <w:rFonts w:eastAsia="현대하모니 L" w:cs="Calibri"/>
                <w:color w:val="000000" w:themeColor="dark1"/>
                <w:sz w:val="16"/>
                <w:szCs w:val="16"/>
              </w:rPr>
              <w:t>0x0:Close/0x1:Open</w:t>
            </w:r>
          </w:p>
        </w:tc>
      </w:tr>
      <w:tr w:rsidR="00E52F37" w:rsidRPr="00211C19" w14:paraId="61E24F0C" w14:textId="77777777" w:rsidTr="00B44330">
        <w:trPr>
          <w:trHeight w:val="20"/>
        </w:trPr>
        <w:tc>
          <w:tcPr>
            <w:tcW w:w="362" w:type="pct"/>
            <w:vMerge/>
            <w:shd w:val="clear" w:color="auto" w:fill="auto"/>
            <w:vAlign w:val="center"/>
          </w:tcPr>
          <w:p w14:paraId="69F442D3" w14:textId="77777777" w:rsidR="00E52F37" w:rsidRPr="00211C19" w:rsidRDefault="00E52F37" w:rsidP="00465BF3">
            <w:pPr>
              <w:jc w:val="center"/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</w:p>
        </w:tc>
        <w:tc>
          <w:tcPr>
            <w:tcW w:w="1075" w:type="pct"/>
            <w:shd w:val="clear" w:color="auto" w:fill="auto"/>
            <w:vAlign w:val="center"/>
          </w:tcPr>
          <w:p w14:paraId="5AB492A2" w14:textId="77777777" w:rsidR="00E52F37" w:rsidRPr="00505E5B" w:rsidRDefault="00E52F37">
            <w:pPr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 w:rsidRPr="00505E5B">
              <w:rPr>
                <w:rFonts w:eastAsia="현대하모니 L" w:cs="Calibri" w:hint="eastAsia"/>
                <w:color w:val="000000" w:themeColor="dark1"/>
                <w:sz w:val="16"/>
                <w:szCs w:val="16"/>
              </w:rPr>
              <w:t>Input_b_DrvDrSw</w:t>
            </w:r>
          </w:p>
        </w:tc>
        <w:tc>
          <w:tcPr>
            <w:tcW w:w="3562" w:type="pct"/>
            <w:shd w:val="clear" w:color="auto" w:fill="auto"/>
            <w:vAlign w:val="center"/>
          </w:tcPr>
          <w:p w14:paraId="5C6A45F7" w14:textId="77777777" w:rsidR="00E52F37" w:rsidRPr="00211C19" w:rsidRDefault="00E52F37" w:rsidP="00465BF3">
            <w:pPr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 w:rsidRPr="00211C19">
              <w:rPr>
                <w:rFonts w:eastAsia="현대하모니 L" w:cs="Calibri"/>
                <w:color w:val="000000" w:themeColor="dark1"/>
                <w:sz w:val="16"/>
                <w:szCs w:val="16"/>
              </w:rPr>
              <w:t>Driver-Side Door Switch</w:t>
            </w:r>
          </w:p>
          <w:p w14:paraId="740AEAE5" w14:textId="77777777" w:rsidR="00E52F37" w:rsidRPr="00211C19" w:rsidRDefault="00E52F37" w:rsidP="00465BF3">
            <w:pPr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 w:rsidRPr="00211C19">
              <w:rPr>
                <w:rFonts w:eastAsia="현대하모니 L" w:cs="Calibri"/>
                <w:color w:val="000000" w:themeColor="dark1"/>
                <w:sz w:val="16"/>
                <w:szCs w:val="16"/>
              </w:rPr>
              <w:t>0x0:Close/0x1:Open</w:t>
            </w:r>
          </w:p>
        </w:tc>
      </w:tr>
      <w:tr w:rsidR="00E52F37" w:rsidRPr="00211C19" w14:paraId="422160F3" w14:textId="77777777" w:rsidTr="00B44330">
        <w:trPr>
          <w:trHeight w:val="20"/>
        </w:trPr>
        <w:tc>
          <w:tcPr>
            <w:tcW w:w="362" w:type="pct"/>
            <w:vMerge/>
            <w:shd w:val="clear" w:color="auto" w:fill="auto"/>
            <w:vAlign w:val="center"/>
          </w:tcPr>
          <w:p w14:paraId="41FF62F0" w14:textId="77777777" w:rsidR="00E52F37" w:rsidRPr="00211C19" w:rsidRDefault="00E52F37" w:rsidP="00465BF3">
            <w:pPr>
              <w:jc w:val="center"/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</w:p>
        </w:tc>
        <w:tc>
          <w:tcPr>
            <w:tcW w:w="1075" w:type="pct"/>
            <w:shd w:val="clear" w:color="auto" w:fill="auto"/>
            <w:vAlign w:val="center"/>
          </w:tcPr>
          <w:p w14:paraId="7D837A62" w14:textId="77777777" w:rsidR="00E52F37" w:rsidRPr="00505E5B" w:rsidRDefault="00E52F37">
            <w:pPr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 w:rsidRPr="00505E5B">
              <w:rPr>
                <w:rFonts w:eastAsia="현대하모니 L" w:cs="Calibri" w:hint="eastAsia"/>
                <w:color w:val="000000" w:themeColor="dark1"/>
                <w:sz w:val="16"/>
                <w:szCs w:val="16"/>
              </w:rPr>
              <w:t>Input_OPT_b_WPCPhoneExist</w:t>
            </w:r>
          </w:p>
        </w:tc>
        <w:tc>
          <w:tcPr>
            <w:tcW w:w="3562" w:type="pct"/>
            <w:shd w:val="clear" w:color="auto" w:fill="auto"/>
            <w:vAlign w:val="center"/>
          </w:tcPr>
          <w:p w14:paraId="37FB02B4" w14:textId="77777777" w:rsidR="00E52F37" w:rsidRPr="00211C19" w:rsidRDefault="00E52F37" w:rsidP="00465BF3">
            <w:pPr>
              <w:pStyle w:val="aff7"/>
              <w:rPr>
                <w:rFonts w:ascii="Calibri" w:eastAsia="현대하모니 L" w:hAnsi="Calibri" w:cs="Calibri"/>
                <w:color w:val="000000" w:themeColor="dark1"/>
                <w:sz w:val="16"/>
                <w:szCs w:val="16"/>
              </w:rPr>
            </w:pPr>
            <w:r w:rsidRPr="00211C19">
              <w:rPr>
                <w:rFonts w:ascii="Calibri" w:eastAsia="현대하모니 L" w:hAnsi="Calibri" w:cs="Calibri"/>
                <w:color w:val="000000" w:themeColor="dark1"/>
                <w:sz w:val="16"/>
                <w:szCs w:val="16"/>
              </w:rPr>
              <w:t>Existence of Phone On the WPC-Pad</w:t>
            </w:r>
          </w:p>
          <w:p w14:paraId="33A38C08" w14:textId="77777777" w:rsidR="00E52F37" w:rsidRPr="00211C19" w:rsidRDefault="00E52F37" w:rsidP="00465BF3">
            <w:pPr>
              <w:pStyle w:val="aff7"/>
              <w:rPr>
                <w:rFonts w:ascii="Calibri" w:eastAsia="현대하모니 L" w:hAnsi="Calibri" w:cs="Calibri"/>
                <w:color w:val="000000" w:themeColor="dark1"/>
                <w:sz w:val="16"/>
                <w:szCs w:val="16"/>
              </w:rPr>
            </w:pPr>
            <w:r w:rsidRPr="00211C19">
              <w:rPr>
                <w:rFonts w:ascii="Calibri" w:eastAsia="현대하모니 L" w:hAnsi="Calibri" w:cs="Calibri"/>
                <w:color w:val="000000" w:themeColor="dark1"/>
                <w:sz w:val="16"/>
                <w:szCs w:val="16"/>
              </w:rPr>
              <w:t>- Off: No Phone on the pad</w:t>
            </w:r>
          </w:p>
          <w:p w14:paraId="243FE42D" w14:textId="77777777" w:rsidR="00E52F37" w:rsidRPr="00211C19" w:rsidRDefault="00E52F37" w:rsidP="00465BF3">
            <w:pPr>
              <w:pStyle w:val="aff7"/>
              <w:rPr>
                <w:rFonts w:ascii="Calibri" w:eastAsia="현대하모니 L" w:hAnsi="Calibri" w:cs="Calibri"/>
                <w:color w:val="000000" w:themeColor="dark1"/>
                <w:sz w:val="16"/>
                <w:szCs w:val="16"/>
              </w:rPr>
            </w:pPr>
            <w:r w:rsidRPr="00211C19">
              <w:rPr>
                <w:rFonts w:ascii="Calibri" w:eastAsia="현대하모니 L" w:hAnsi="Calibri" w:cs="Calibri"/>
                <w:color w:val="000000" w:themeColor="dark1"/>
                <w:sz w:val="16"/>
                <w:szCs w:val="16"/>
              </w:rPr>
              <w:t>- On: Phone on the pad</w:t>
            </w:r>
          </w:p>
        </w:tc>
      </w:tr>
      <w:tr w:rsidR="00E52F37" w:rsidRPr="00211C19" w14:paraId="6E7AE937" w14:textId="77777777" w:rsidTr="00B44330">
        <w:trPr>
          <w:trHeight w:val="20"/>
        </w:trPr>
        <w:tc>
          <w:tcPr>
            <w:tcW w:w="362" w:type="pct"/>
            <w:vMerge/>
            <w:shd w:val="clear" w:color="auto" w:fill="auto"/>
            <w:vAlign w:val="center"/>
          </w:tcPr>
          <w:p w14:paraId="15911283" w14:textId="77777777" w:rsidR="00E52F37" w:rsidRPr="00211C19" w:rsidRDefault="00E52F37" w:rsidP="00465BF3">
            <w:pPr>
              <w:jc w:val="center"/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</w:p>
        </w:tc>
        <w:tc>
          <w:tcPr>
            <w:tcW w:w="1075" w:type="pct"/>
            <w:shd w:val="clear" w:color="auto" w:fill="auto"/>
            <w:vAlign w:val="center"/>
          </w:tcPr>
          <w:p w14:paraId="797FE2F5" w14:textId="77777777" w:rsidR="00E52F37" w:rsidRPr="00505E5B" w:rsidRDefault="00E52F37">
            <w:pPr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 w:rsidRPr="00505E5B">
              <w:rPr>
                <w:rFonts w:eastAsia="현대하모니 L" w:cs="Calibri" w:hint="eastAsia"/>
                <w:color w:val="000000" w:themeColor="dark1"/>
                <w:sz w:val="16"/>
                <w:szCs w:val="16"/>
              </w:rPr>
              <w:t>Input_OPT_DeviceState</w:t>
            </w:r>
          </w:p>
        </w:tc>
        <w:tc>
          <w:tcPr>
            <w:tcW w:w="3562" w:type="pct"/>
            <w:shd w:val="clear" w:color="auto" w:fill="auto"/>
            <w:vAlign w:val="center"/>
          </w:tcPr>
          <w:p w14:paraId="3A32DA20" w14:textId="77777777" w:rsidR="00E52F37" w:rsidRPr="00211C19" w:rsidRDefault="00E52F37" w:rsidP="00465BF3">
            <w:pPr>
              <w:pStyle w:val="aff7"/>
              <w:rPr>
                <w:rFonts w:ascii="Calibri" w:eastAsia="현대하모니 L" w:hAnsi="Calibri" w:cs="Calibri"/>
                <w:color w:val="000000" w:themeColor="dark1"/>
                <w:sz w:val="16"/>
                <w:szCs w:val="16"/>
              </w:rPr>
            </w:pPr>
            <w:r w:rsidRPr="00211C19">
              <w:rPr>
                <w:rFonts w:ascii="Calibri" w:eastAsia="현대하모니 L" w:hAnsi="Calibri" w:cs="Calibri"/>
                <w:color w:val="000000" w:themeColor="dark1"/>
                <w:sz w:val="16"/>
                <w:szCs w:val="16"/>
              </w:rPr>
              <w:t>WPC Device Status</w:t>
            </w:r>
          </w:p>
          <w:p w14:paraId="4BE6C0AF" w14:textId="77777777" w:rsidR="00E52F37" w:rsidRPr="00211C19" w:rsidRDefault="00E52F37" w:rsidP="00465BF3">
            <w:pPr>
              <w:pStyle w:val="aff7"/>
              <w:rPr>
                <w:rFonts w:ascii="Calibri" w:eastAsia="현대하모니 L" w:hAnsi="Calibri" w:cs="Calibri"/>
                <w:color w:val="000000" w:themeColor="dark1"/>
                <w:sz w:val="16"/>
                <w:szCs w:val="16"/>
              </w:rPr>
            </w:pPr>
            <w:r w:rsidRPr="00211C19">
              <w:rPr>
                <w:rFonts w:ascii="Calibri" w:eastAsia="현대하모니 L" w:hAnsi="Calibri" w:cs="Calibri"/>
                <w:color w:val="000000" w:themeColor="dark1"/>
                <w:sz w:val="16"/>
                <w:szCs w:val="16"/>
              </w:rPr>
              <w:t>Init/Reserved/Standby/Charging/Full_Charge/FODError/DeviceError/SystemError/NVMError/APPError/ErrorComm</w:t>
            </w:r>
          </w:p>
        </w:tc>
      </w:tr>
      <w:tr w:rsidR="00E52F37" w:rsidRPr="00211C19" w14:paraId="32304E02" w14:textId="77777777" w:rsidTr="00B44330">
        <w:trPr>
          <w:trHeight w:val="20"/>
        </w:trPr>
        <w:tc>
          <w:tcPr>
            <w:tcW w:w="362" w:type="pct"/>
            <w:vMerge/>
            <w:shd w:val="clear" w:color="auto" w:fill="auto"/>
            <w:vAlign w:val="center"/>
          </w:tcPr>
          <w:p w14:paraId="7C51D58B" w14:textId="77777777" w:rsidR="00E52F37" w:rsidRPr="00211C19" w:rsidRDefault="00E52F37" w:rsidP="00465BF3">
            <w:pPr>
              <w:jc w:val="center"/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</w:p>
        </w:tc>
        <w:tc>
          <w:tcPr>
            <w:tcW w:w="1075" w:type="pct"/>
            <w:shd w:val="clear" w:color="auto" w:fill="auto"/>
            <w:vAlign w:val="center"/>
          </w:tcPr>
          <w:p w14:paraId="6A7A2B5B" w14:textId="77777777" w:rsidR="00E52F37" w:rsidRPr="00505E5B" w:rsidRDefault="00E52F37">
            <w:pPr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 w:rsidRPr="00505E5B">
              <w:rPr>
                <w:rFonts w:eastAsia="현대하모니 L" w:cs="Calibri" w:hint="eastAsia"/>
                <w:color w:val="000000" w:themeColor="dark1"/>
                <w:sz w:val="16"/>
                <w:szCs w:val="16"/>
              </w:rPr>
              <w:t>Input_OPT_WPCSWOption</w:t>
            </w:r>
          </w:p>
        </w:tc>
        <w:tc>
          <w:tcPr>
            <w:tcW w:w="3562" w:type="pct"/>
            <w:shd w:val="clear" w:color="auto" w:fill="auto"/>
            <w:vAlign w:val="center"/>
          </w:tcPr>
          <w:p w14:paraId="6BDE379E" w14:textId="77777777" w:rsidR="00E52F37" w:rsidRPr="00211C19" w:rsidRDefault="00E52F37" w:rsidP="00465BF3">
            <w:pPr>
              <w:rPr>
                <w:rFonts w:eastAsia="현대하모니 L" w:cs="Calibri"/>
                <w:sz w:val="16"/>
              </w:rPr>
            </w:pPr>
            <w:r w:rsidRPr="00211C19">
              <w:rPr>
                <w:rFonts w:eastAsia="현대하모니 L" w:cs="Calibri"/>
                <w:sz w:val="16"/>
              </w:rPr>
              <w:t>WPC SW State Value</w:t>
            </w:r>
          </w:p>
          <w:p w14:paraId="4708A860" w14:textId="77777777" w:rsidR="00E52F37" w:rsidRPr="00211C19" w:rsidRDefault="00E52F37" w:rsidP="00465BF3">
            <w:pPr>
              <w:rPr>
                <w:rFonts w:eastAsia="현대하모니 L" w:cs="Calibri"/>
                <w:sz w:val="16"/>
              </w:rPr>
            </w:pPr>
            <w:r w:rsidRPr="00406E6D">
              <w:rPr>
                <w:rFonts w:eastAsia="현대하모니 L" w:cs="Calibri"/>
                <w:sz w:val="16"/>
              </w:rPr>
              <w:t>0x0:Default/0x1:Off (Disable)/0x2:On (Enable)/0x3:Invalid</w:t>
            </w:r>
          </w:p>
        </w:tc>
      </w:tr>
      <w:tr w:rsidR="00E52F37" w:rsidRPr="00211C19" w14:paraId="06DED71F" w14:textId="77777777" w:rsidTr="00B44330">
        <w:trPr>
          <w:trHeight w:val="20"/>
        </w:trPr>
        <w:tc>
          <w:tcPr>
            <w:tcW w:w="362" w:type="pct"/>
            <w:vMerge/>
            <w:shd w:val="clear" w:color="auto" w:fill="auto"/>
            <w:vAlign w:val="center"/>
          </w:tcPr>
          <w:p w14:paraId="022D621F" w14:textId="77777777" w:rsidR="00E52F37" w:rsidRPr="00211C19" w:rsidRDefault="00E52F37" w:rsidP="00465BF3">
            <w:pPr>
              <w:jc w:val="center"/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</w:p>
        </w:tc>
        <w:tc>
          <w:tcPr>
            <w:tcW w:w="1075" w:type="pct"/>
            <w:shd w:val="clear" w:color="auto" w:fill="auto"/>
            <w:vAlign w:val="center"/>
          </w:tcPr>
          <w:p w14:paraId="2219E600" w14:textId="77777777" w:rsidR="00E52F37" w:rsidRPr="00505E5B" w:rsidRDefault="00E52F37">
            <w:pPr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 w:rsidRPr="00505E5B">
              <w:rPr>
                <w:rFonts w:eastAsia="현대하모니 L" w:cs="Calibri" w:hint="eastAsia"/>
                <w:color w:val="000000" w:themeColor="dark1"/>
                <w:sz w:val="16"/>
                <w:szCs w:val="16"/>
              </w:rPr>
              <w:t>Input_OPT_b_WPCStatus</w:t>
            </w:r>
          </w:p>
        </w:tc>
        <w:tc>
          <w:tcPr>
            <w:tcW w:w="3562" w:type="pct"/>
            <w:shd w:val="clear" w:color="auto" w:fill="auto"/>
            <w:vAlign w:val="center"/>
          </w:tcPr>
          <w:p w14:paraId="56996452" w14:textId="77777777" w:rsidR="00E52F37" w:rsidRPr="00211C19" w:rsidRDefault="00E52F37" w:rsidP="00465BF3">
            <w:pPr>
              <w:pStyle w:val="aff7"/>
              <w:rPr>
                <w:rFonts w:ascii="Calibri" w:eastAsia="현대하모니 L" w:hAnsi="Calibri" w:cs="Calibri"/>
                <w:color w:val="000000" w:themeColor="dark1"/>
                <w:sz w:val="16"/>
                <w:szCs w:val="16"/>
              </w:rPr>
            </w:pPr>
            <w:r w:rsidRPr="00211C19">
              <w:rPr>
                <w:rFonts w:ascii="Calibri" w:eastAsia="현대하모니 L" w:hAnsi="Calibri" w:cs="Calibri"/>
                <w:color w:val="000000" w:themeColor="dark1"/>
                <w:sz w:val="16"/>
                <w:szCs w:val="16"/>
              </w:rPr>
              <w:t xml:space="preserve">WPC Mode Status Flag </w:t>
            </w:r>
          </w:p>
          <w:p w14:paraId="55AA71DC" w14:textId="77777777" w:rsidR="00E52F37" w:rsidRPr="00211C19" w:rsidRDefault="00E52F37" w:rsidP="00465BF3">
            <w:pPr>
              <w:pStyle w:val="aff7"/>
              <w:rPr>
                <w:rFonts w:ascii="Calibri" w:eastAsia="현대하모니 L" w:hAnsi="Calibri" w:cs="Calibri"/>
                <w:color w:val="000000" w:themeColor="dark1"/>
                <w:sz w:val="16"/>
                <w:szCs w:val="16"/>
              </w:rPr>
            </w:pPr>
            <w:r>
              <w:rPr>
                <w:rFonts w:ascii="Calibri" w:eastAsia="현대하모니 L" w:hAnsi="Calibri" w:cs="Calibri"/>
                <w:color w:val="000000" w:themeColor="dark1"/>
                <w:sz w:val="16"/>
                <w:szCs w:val="16"/>
              </w:rPr>
              <w:t>Off/WPC Mode</w:t>
            </w:r>
          </w:p>
        </w:tc>
      </w:tr>
      <w:tr w:rsidR="00E52F37" w:rsidRPr="00211C19" w14:paraId="019FA98A" w14:textId="77777777" w:rsidTr="00B44330">
        <w:trPr>
          <w:trHeight w:val="20"/>
        </w:trPr>
        <w:tc>
          <w:tcPr>
            <w:tcW w:w="362" w:type="pct"/>
            <w:vMerge/>
            <w:shd w:val="clear" w:color="auto" w:fill="auto"/>
            <w:vAlign w:val="center"/>
          </w:tcPr>
          <w:p w14:paraId="2DEF7DB4" w14:textId="77777777" w:rsidR="00E52F37" w:rsidRPr="00211C19" w:rsidRDefault="00E52F37" w:rsidP="00465BF3">
            <w:pPr>
              <w:jc w:val="center"/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</w:p>
        </w:tc>
        <w:tc>
          <w:tcPr>
            <w:tcW w:w="1075" w:type="pct"/>
            <w:shd w:val="clear" w:color="auto" w:fill="auto"/>
            <w:vAlign w:val="center"/>
          </w:tcPr>
          <w:p w14:paraId="57B63A21" w14:textId="77777777" w:rsidR="00E52F37" w:rsidRPr="00505E5B" w:rsidRDefault="00E52F37">
            <w:pPr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 w:rsidRPr="00505E5B">
              <w:rPr>
                <w:rFonts w:eastAsia="현대하모니 L" w:cs="Calibri" w:hint="eastAsia"/>
                <w:color w:val="000000" w:themeColor="dark1"/>
                <w:sz w:val="16"/>
                <w:szCs w:val="16"/>
              </w:rPr>
              <w:t>Input_OPT_b_LFState</w:t>
            </w:r>
          </w:p>
        </w:tc>
        <w:tc>
          <w:tcPr>
            <w:tcW w:w="3562" w:type="pct"/>
            <w:shd w:val="clear" w:color="auto" w:fill="auto"/>
            <w:vAlign w:val="center"/>
          </w:tcPr>
          <w:p w14:paraId="04E0F8BB" w14:textId="77777777" w:rsidR="00E52F37" w:rsidRPr="00211C19" w:rsidRDefault="00E52F37" w:rsidP="00465BF3">
            <w:pPr>
              <w:pStyle w:val="aff7"/>
              <w:rPr>
                <w:rFonts w:ascii="Calibri" w:eastAsia="현대하모니 L" w:hAnsi="Calibri" w:cs="Calibri"/>
                <w:color w:val="000000" w:themeColor="dark1"/>
                <w:sz w:val="16"/>
                <w:szCs w:val="16"/>
              </w:rPr>
            </w:pPr>
            <w:r w:rsidRPr="00211C19">
              <w:rPr>
                <w:rFonts w:ascii="Calibri" w:eastAsia="현대하모니 L" w:hAnsi="Calibri" w:cs="Calibri"/>
                <w:color w:val="000000" w:themeColor="dark1"/>
                <w:sz w:val="16"/>
                <w:szCs w:val="16"/>
              </w:rPr>
              <w:t>SMK-LF Searching State</w:t>
            </w:r>
          </w:p>
          <w:p w14:paraId="45B2D142" w14:textId="77777777" w:rsidR="00E52F37" w:rsidRPr="00211C19" w:rsidRDefault="00E52F37" w:rsidP="00465BF3">
            <w:pPr>
              <w:keepNext/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 w:rsidRPr="00211C19">
              <w:rPr>
                <w:rFonts w:eastAsia="현대하모니 L" w:cs="Calibri"/>
                <w:color w:val="000000" w:themeColor="dark1"/>
                <w:sz w:val="16"/>
                <w:szCs w:val="16"/>
              </w:rPr>
              <w:t>- Off: WPC Enable</w:t>
            </w:r>
          </w:p>
          <w:p w14:paraId="7812BB12" w14:textId="77777777" w:rsidR="00E52F37" w:rsidRPr="00211C19" w:rsidRDefault="00E52F37" w:rsidP="00465BF3">
            <w:pPr>
              <w:keepNext/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 w:rsidRPr="00211C19">
              <w:rPr>
                <w:rFonts w:eastAsia="현대하모니 L" w:cs="Calibri"/>
                <w:color w:val="000000" w:themeColor="dark1"/>
                <w:sz w:val="16"/>
                <w:szCs w:val="16"/>
              </w:rPr>
              <w:t>- On: WPC Disable</w:t>
            </w:r>
            <w:r w:rsidRPr="00211C19">
              <w:rPr>
                <w:rFonts w:eastAsia="바탕" w:cs="Calibri"/>
                <w:color w:val="000000" w:themeColor="dark1"/>
                <w:sz w:val="16"/>
                <w:szCs w:val="16"/>
              </w:rPr>
              <w:t> </w:t>
            </w:r>
          </w:p>
        </w:tc>
      </w:tr>
      <w:tr w:rsidR="00E52F37" w:rsidRPr="00211C19" w14:paraId="38FA75CB" w14:textId="77777777" w:rsidTr="00B44330">
        <w:trPr>
          <w:trHeight w:val="20"/>
        </w:trPr>
        <w:tc>
          <w:tcPr>
            <w:tcW w:w="362" w:type="pct"/>
            <w:vMerge/>
            <w:shd w:val="clear" w:color="auto" w:fill="auto"/>
            <w:vAlign w:val="center"/>
          </w:tcPr>
          <w:p w14:paraId="6537BA52" w14:textId="77777777" w:rsidR="00E52F37" w:rsidRPr="00211C19" w:rsidRDefault="00E52F37" w:rsidP="00465BF3">
            <w:pPr>
              <w:jc w:val="center"/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</w:p>
        </w:tc>
        <w:tc>
          <w:tcPr>
            <w:tcW w:w="1075" w:type="pct"/>
            <w:shd w:val="clear" w:color="auto" w:fill="auto"/>
            <w:vAlign w:val="center"/>
          </w:tcPr>
          <w:p w14:paraId="25F3B58E" w14:textId="77777777" w:rsidR="00E52F37" w:rsidRPr="00505E5B" w:rsidRDefault="00E52F37">
            <w:pPr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 w:rsidRPr="00505E5B">
              <w:rPr>
                <w:rFonts w:eastAsia="현대하모니 L" w:cs="Calibri" w:hint="eastAsia"/>
                <w:color w:val="000000" w:themeColor="dark1"/>
                <w:sz w:val="16"/>
                <w:szCs w:val="16"/>
              </w:rPr>
              <w:t>Input_OPT_b_CurrentFault</w:t>
            </w:r>
          </w:p>
        </w:tc>
        <w:tc>
          <w:tcPr>
            <w:tcW w:w="3562" w:type="pct"/>
            <w:shd w:val="clear" w:color="auto" w:fill="auto"/>
            <w:vAlign w:val="center"/>
          </w:tcPr>
          <w:p w14:paraId="1188DEC2" w14:textId="77777777" w:rsidR="00E52F37" w:rsidRPr="00211C19" w:rsidRDefault="00E52F37" w:rsidP="00465BF3">
            <w:pPr>
              <w:pStyle w:val="aff7"/>
              <w:rPr>
                <w:rFonts w:ascii="Calibri" w:eastAsia="현대하모니 L" w:hAnsi="Calibri" w:cs="Calibri"/>
                <w:color w:val="000000" w:themeColor="dark1"/>
                <w:sz w:val="16"/>
                <w:szCs w:val="16"/>
              </w:rPr>
            </w:pPr>
            <w:r w:rsidRPr="00211C19">
              <w:rPr>
                <w:rFonts w:ascii="Calibri" w:eastAsia="현대하모니 L" w:hAnsi="Calibri" w:cs="Calibri"/>
                <w:color w:val="000000" w:themeColor="dark1"/>
                <w:sz w:val="16"/>
                <w:szCs w:val="16"/>
              </w:rPr>
              <w:t>Current Fault Status</w:t>
            </w:r>
          </w:p>
          <w:p w14:paraId="4AD6679B" w14:textId="77777777" w:rsidR="00E52F37" w:rsidRPr="00211C19" w:rsidRDefault="00E52F37" w:rsidP="00465BF3">
            <w:pPr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 w:rsidRPr="00211C19">
              <w:rPr>
                <w:rFonts w:eastAsia="현대하모니 L" w:cs="Calibri"/>
                <w:color w:val="000000" w:themeColor="dark1"/>
                <w:sz w:val="16"/>
                <w:szCs w:val="16"/>
              </w:rPr>
              <w:t>- Off: WPC Enable</w:t>
            </w:r>
          </w:p>
          <w:p w14:paraId="1E5188D1" w14:textId="77777777" w:rsidR="00E52F37" w:rsidRPr="00211C19" w:rsidRDefault="00E52F37" w:rsidP="00465BF3">
            <w:pPr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 w:rsidRPr="00211C19">
              <w:rPr>
                <w:rFonts w:eastAsia="현대하모니 L" w:cs="Calibri"/>
                <w:color w:val="000000" w:themeColor="dark1"/>
                <w:sz w:val="16"/>
                <w:szCs w:val="16"/>
              </w:rPr>
              <w:t>- On: WPC Disable</w:t>
            </w:r>
            <w:r w:rsidRPr="00211C19">
              <w:rPr>
                <w:rFonts w:eastAsia="바탕" w:cs="Calibri"/>
                <w:color w:val="000000" w:themeColor="dark1"/>
                <w:sz w:val="16"/>
                <w:szCs w:val="16"/>
              </w:rPr>
              <w:t> </w:t>
            </w:r>
          </w:p>
        </w:tc>
      </w:tr>
      <w:tr w:rsidR="00E52F37" w:rsidRPr="00211C19" w14:paraId="7C0EC8CE" w14:textId="77777777" w:rsidTr="00B44330">
        <w:trPr>
          <w:trHeight w:val="20"/>
        </w:trPr>
        <w:tc>
          <w:tcPr>
            <w:tcW w:w="362" w:type="pct"/>
            <w:vMerge/>
            <w:shd w:val="clear" w:color="auto" w:fill="auto"/>
            <w:vAlign w:val="center"/>
          </w:tcPr>
          <w:p w14:paraId="7B85CB9A" w14:textId="77777777" w:rsidR="00E52F37" w:rsidRPr="00211C19" w:rsidRDefault="00E52F37" w:rsidP="00465BF3">
            <w:pPr>
              <w:jc w:val="center"/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</w:p>
        </w:tc>
        <w:tc>
          <w:tcPr>
            <w:tcW w:w="1075" w:type="pct"/>
            <w:shd w:val="clear" w:color="auto" w:fill="auto"/>
            <w:vAlign w:val="center"/>
          </w:tcPr>
          <w:p w14:paraId="56E0D180" w14:textId="77777777" w:rsidR="00E52F37" w:rsidRPr="00505E5B" w:rsidRDefault="00E52F37">
            <w:pPr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 w:rsidRPr="00505E5B">
              <w:rPr>
                <w:rFonts w:eastAsia="현대하모니 L" w:cs="Calibri" w:hint="eastAsia"/>
                <w:color w:val="000000" w:themeColor="dark1"/>
                <w:sz w:val="16"/>
                <w:szCs w:val="16"/>
              </w:rPr>
              <w:t>Input_OPT_b_TempSensorFault</w:t>
            </w:r>
          </w:p>
        </w:tc>
        <w:tc>
          <w:tcPr>
            <w:tcW w:w="3562" w:type="pct"/>
            <w:shd w:val="clear" w:color="auto" w:fill="auto"/>
            <w:vAlign w:val="center"/>
          </w:tcPr>
          <w:p w14:paraId="09D1ED66" w14:textId="77777777" w:rsidR="00E52F37" w:rsidRPr="00211C19" w:rsidRDefault="00E52F37" w:rsidP="00465BF3">
            <w:pPr>
              <w:pStyle w:val="aff7"/>
              <w:rPr>
                <w:rFonts w:ascii="Calibri" w:eastAsia="현대하모니 L" w:hAnsi="Calibri" w:cs="Calibri"/>
                <w:color w:val="000000" w:themeColor="dark1"/>
                <w:sz w:val="16"/>
                <w:szCs w:val="16"/>
              </w:rPr>
            </w:pPr>
            <w:r w:rsidRPr="00211C19">
              <w:rPr>
                <w:rFonts w:ascii="Calibri" w:eastAsia="현대하모니 L" w:hAnsi="Calibri" w:cs="Calibri"/>
                <w:color w:val="000000" w:themeColor="dark1"/>
                <w:sz w:val="16"/>
                <w:szCs w:val="16"/>
              </w:rPr>
              <w:t>Temperature Sensor Fault Status</w:t>
            </w:r>
          </w:p>
          <w:p w14:paraId="558D29FC" w14:textId="77777777" w:rsidR="00E52F37" w:rsidRPr="00211C19" w:rsidRDefault="00E52F37" w:rsidP="00465BF3">
            <w:pPr>
              <w:pStyle w:val="aff7"/>
              <w:rPr>
                <w:rFonts w:ascii="Calibri" w:eastAsia="현대하모니 L" w:hAnsi="Calibri" w:cs="Calibri"/>
                <w:color w:val="000000" w:themeColor="dark1"/>
                <w:sz w:val="16"/>
                <w:szCs w:val="16"/>
              </w:rPr>
            </w:pPr>
            <w:r w:rsidRPr="00211C19">
              <w:rPr>
                <w:rFonts w:ascii="Calibri" w:eastAsia="현대하모니 L" w:hAnsi="Calibri" w:cs="Calibri"/>
                <w:color w:val="000000" w:themeColor="dark1"/>
                <w:sz w:val="16"/>
                <w:szCs w:val="16"/>
              </w:rPr>
              <w:t>- Off: WPC Enable</w:t>
            </w:r>
          </w:p>
          <w:p w14:paraId="239090C6" w14:textId="77777777" w:rsidR="00E52F37" w:rsidRPr="00211C19" w:rsidRDefault="00E52F37" w:rsidP="00465BF3">
            <w:pPr>
              <w:pStyle w:val="aff7"/>
              <w:rPr>
                <w:rFonts w:ascii="Calibri" w:eastAsia="현대하모니 L" w:hAnsi="Calibri" w:cs="Calibri"/>
                <w:color w:val="000000" w:themeColor="dark1"/>
                <w:sz w:val="16"/>
                <w:szCs w:val="16"/>
              </w:rPr>
            </w:pPr>
            <w:r w:rsidRPr="00211C19">
              <w:rPr>
                <w:rFonts w:ascii="Calibri" w:eastAsia="현대하모니 L" w:hAnsi="Calibri" w:cs="Calibri"/>
                <w:color w:val="000000" w:themeColor="dark1"/>
                <w:sz w:val="16"/>
                <w:szCs w:val="16"/>
              </w:rPr>
              <w:t>- On: WPC Disable</w:t>
            </w:r>
            <w:r w:rsidRPr="00211C19">
              <w:rPr>
                <w:rFonts w:ascii="Calibri" w:eastAsia="바탕" w:hAnsi="Calibri" w:cs="Calibri"/>
                <w:color w:val="000000" w:themeColor="dark1"/>
                <w:sz w:val="16"/>
                <w:szCs w:val="16"/>
              </w:rPr>
              <w:t> </w:t>
            </w:r>
          </w:p>
        </w:tc>
      </w:tr>
      <w:tr w:rsidR="00576468" w:rsidRPr="00211C19" w14:paraId="3F5C116B" w14:textId="77777777" w:rsidTr="00B44330">
        <w:trPr>
          <w:trHeight w:val="20"/>
        </w:trPr>
        <w:tc>
          <w:tcPr>
            <w:tcW w:w="362" w:type="pct"/>
            <w:vMerge/>
            <w:shd w:val="clear" w:color="auto" w:fill="auto"/>
            <w:vAlign w:val="center"/>
          </w:tcPr>
          <w:p w14:paraId="5E3A6E9C" w14:textId="77777777" w:rsidR="00576468" w:rsidRPr="00211C19" w:rsidRDefault="00576468" w:rsidP="00465BF3">
            <w:pPr>
              <w:jc w:val="center"/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</w:p>
        </w:tc>
        <w:tc>
          <w:tcPr>
            <w:tcW w:w="1075" w:type="pct"/>
            <w:shd w:val="clear" w:color="auto" w:fill="auto"/>
            <w:vAlign w:val="center"/>
          </w:tcPr>
          <w:p w14:paraId="02B2468B" w14:textId="77777777" w:rsidR="00576468" w:rsidRPr="007A6723" w:rsidRDefault="00576468" w:rsidP="00DB17D3">
            <w:pPr>
              <w:rPr>
                <w:rFonts w:eastAsia="현대하모니 L" w:cs="Calibri"/>
                <w:sz w:val="16"/>
                <w:szCs w:val="16"/>
              </w:rPr>
            </w:pPr>
            <w:r w:rsidRPr="007A6723">
              <w:rPr>
                <w:rFonts w:eastAsia="현대하모니 L" w:cs="Calibri" w:hint="eastAsia"/>
                <w:sz w:val="16"/>
                <w:szCs w:val="16"/>
              </w:rPr>
              <w:t>Input_OPT_b_TemperatureFault</w:t>
            </w:r>
          </w:p>
        </w:tc>
        <w:tc>
          <w:tcPr>
            <w:tcW w:w="3562" w:type="pct"/>
            <w:shd w:val="clear" w:color="auto" w:fill="auto"/>
            <w:vAlign w:val="center"/>
          </w:tcPr>
          <w:p w14:paraId="0C48FD3E" w14:textId="77777777" w:rsidR="00576468" w:rsidRPr="007A6723" w:rsidRDefault="00576468" w:rsidP="00DB17D3">
            <w:pPr>
              <w:pStyle w:val="aff7"/>
              <w:rPr>
                <w:rFonts w:ascii="Calibri" w:eastAsia="현대하모니 L" w:hAnsi="Calibri" w:cs="Calibri"/>
                <w:sz w:val="16"/>
                <w:szCs w:val="16"/>
              </w:rPr>
            </w:pPr>
            <w:r w:rsidRPr="007A6723">
              <w:rPr>
                <w:rFonts w:ascii="Calibri" w:eastAsia="현대하모니 L" w:hAnsi="Calibri" w:cs="Calibri"/>
                <w:sz w:val="16"/>
                <w:szCs w:val="16"/>
              </w:rPr>
              <w:t xml:space="preserve">Temperature Fault Status  </w:t>
            </w:r>
          </w:p>
          <w:p w14:paraId="6727F696" w14:textId="77777777" w:rsidR="00576468" w:rsidRPr="007A6723" w:rsidRDefault="00576468" w:rsidP="00DB17D3">
            <w:pPr>
              <w:pStyle w:val="aff7"/>
              <w:rPr>
                <w:rFonts w:ascii="Calibri" w:eastAsia="현대하모니 L" w:hAnsi="Calibri" w:cs="Calibri"/>
                <w:sz w:val="16"/>
                <w:szCs w:val="16"/>
              </w:rPr>
            </w:pPr>
            <w:r w:rsidRPr="007A6723">
              <w:rPr>
                <w:rFonts w:ascii="Calibri" w:eastAsia="현대하모니 L" w:hAnsi="Calibri" w:cs="Calibri"/>
                <w:sz w:val="16"/>
                <w:szCs w:val="16"/>
              </w:rPr>
              <w:t>- Off: WPC Enable</w:t>
            </w:r>
          </w:p>
          <w:p w14:paraId="032BB8C5" w14:textId="77777777" w:rsidR="00576468" w:rsidRPr="007A6723" w:rsidRDefault="00576468" w:rsidP="00DB17D3">
            <w:pPr>
              <w:pStyle w:val="aff7"/>
              <w:rPr>
                <w:rFonts w:ascii="Calibri" w:eastAsia="현대하모니 L" w:hAnsi="Calibri" w:cs="Calibri"/>
                <w:sz w:val="16"/>
                <w:szCs w:val="16"/>
              </w:rPr>
            </w:pPr>
            <w:r w:rsidRPr="007A6723">
              <w:rPr>
                <w:rFonts w:ascii="Calibri" w:eastAsia="현대하모니 L" w:hAnsi="Calibri" w:cs="Calibri"/>
                <w:sz w:val="16"/>
                <w:szCs w:val="16"/>
              </w:rPr>
              <w:t>- On: WPC Disable</w:t>
            </w:r>
            <w:r w:rsidRPr="007A6723">
              <w:rPr>
                <w:rFonts w:ascii="Calibri" w:eastAsia="바탕" w:hAnsi="Calibri" w:cs="Calibri"/>
                <w:sz w:val="16"/>
                <w:szCs w:val="16"/>
              </w:rPr>
              <w:t> </w:t>
            </w:r>
          </w:p>
        </w:tc>
      </w:tr>
      <w:tr w:rsidR="00576468" w:rsidRPr="00211C19" w14:paraId="73CED6F4" w14:textId="77777777" w:rsidTr="00B44330">
        <w:trPr>
          <w:trHeight w:val="20"/>
        </w:trPr>
        <w:tc>
          <w:tcPr>
            <w:tcW w:w="362" w:type="pct"/>
            <w:vMerge/>
            <w:shd w:val="clear" w:color="auto" w:fill="auto"/>
            <w:vAlign w:val="center"/>
          </w:tcPr>
          <w:p w14:paraId="4A150406" w14:textId="77777777" w:rsidR="00576468" w:rsidRPr="00211C19" w:rsidRDefault="00576468" w:rsidP="00465BF3">
            <w:pPr>
              <w:jc w:val="center"/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</w:p>
        </w:tc>
        <w:tc>
          <w:tcPr>
            <w:tcW w:w="1075" w:type="pct"/>
            <w:shd w:val="clear" w:color="auto" w:fill="auto"/>
            <w:vAlign w:val="center"/>
          </w:tcPr>
          <w:p w14:paraId="234835F8" w14:textId="77777777" w:rsidR="00576468" w:rsidRPr="007A6723" w:rsidRDefault="00576468">
            <w:pPr>
              <w:rPr>
                <w:rFonts w:eastAsia="현대하모니 L" w:cs="Calibri"/>
                <w:sz w:val="16"/>
                <w:szCs w:val="16"/>
              </w:rPr>
            </w:pPr>
            <w:r w:rsidRPr="007A6723">
              <w:rPr>
                <w:rFonts w:eastAsia="현대하모니 L" w:cs="Calibri"/>
                <w:sz w:val="16"/>
                <w:szCs w:val="16"/>
              </w:rPr>
              <w:t>Input_b_IGN1_IN</w:t>
            </w:r>
          </w:p>
        </w:tc>
        <w:tc>
          <w:tcPr>
            <w:tcW w:w="3562" w:type="pct"/>
            <w:shd w:val="clear" w:color="auto" w:fill="auto"/>
            <w:vAlign w:val="center"/>
          </w:tcPr>
          <w:p w14:paraId="244B3221" w14:textId="77777777" w:rsidR="00576468" w:rsidRPr="007A6723" w:rsidRDefault="00576468" w:rsidP="00465BF3">
            <w:pPr>
              <w:pStyle w:val="aff7"/>
              <w:rPr>
                <w:rFonts w:ascii="Calibri" w:eastAsia="현대하모니 L" w:hAnsi="Calibri" w:cs="Calibri"/>
                <w:sz w:val="16"/>
                <w:szCs w:val="16"/>
              </w:rPr>
            </w:pPr>
            <w:r w:rsidRPr="007A6723">
              <w:rPr>
                <w:rFonts w:ascii="Calibri" w:eastAsia="현대하모니 L" w:hAnsi="Calibri" w:cs="Calibri"/>
                <w:sz w:val="16"/>
                <w:szCs w:val="16"/>
              </w:rPr>
              <w:t>Terminal IGN1 Input Signal</w:t>
            </w:r>
          </w:p>
        </w:tc>
      </w:tr>
      <w:tr w:rsidR="00576468" w:rsidRPr="00211C19" w14:paraId="41C5B90D" w14:textId="77777777" w:rsidTr="00B44330">
        <w:trPr>
          <w:trHeight w:val="20"/>
        </w:trPr>
        <w:tc>
          <w:tcPr>
            <w:tcW w:w="362" w:type="pct"/>
            <w:vMerge w:val="restart"/>
            <w:shd w:val="clear" w:color="auto" w:fill="auto"/>
            <w:vAlign w:val="center"/>
          </w:tcPr>
          <w:p w14:paraId="61194CF8" w14:textId="77777777" w:rsidR="00576468" w:rsidRPr="00211C19" w:rsidRDefault="00576468" w:rsidP="00465BF3">
            <w:pPr>
              <w:jc w:val="center"/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 w:rsidRPr="00211C19">
              <w:rPr>
                <w:rFonts w:eastAsia="현대하모니 L" w:cs="Calibri"/>
                <w:color w:val="000000" w:themeColor="dark1"/>
                <w:sz w:val="16"/>
                <w:szCs w:val="16"/>
              </w:rPr>
              <w:t>Internal</w:t>
            </w:r>
          </w:p>
        </w:tc>
        <w:tc>
          <w:tcPr>
            <w:tcW w:w="1075" w:type="pct"/>
            <w:shd w:val="clear" w:color="auto" w:fill="auto"/>
            <w:vAlign w:val="center"/>
          </w:tcPr>
          <w:p w14:paraId="22AAA987" w14:textId="77777777" w:rsidR="00576468" w:rsidRPr="007A6723" w:rsidRDefault="00576468" w:rsidP="00465BF3">
            <w:pPr>
              <w:rPr>
                <w:rFonts w:eastAsia="현대하모니 L" w:cs="Calibri"/>
                <w:sz w:val="16"/>
                <w:szCs w:val="16"/>
              </w:rPr>
            </w:pPr>
            <w:r w:rsidRPr="007A6723">
              <w:rPr>
                <w:rFonts w:eastAsia="현대하모니 L" w:cs="Calibri"/>
                <w:sz w:val="16"/>
                <w:szCs w:val="16"/>
              </w:rPr>
              <w:t>b_WarnClearEnable</w:t>
            </w:r>
          </w:p>
        </w:tc>
        <w:tc>
          <w:tcPr>
            <w:tcW w:w="3562" w:type="pct"/>
            <w:shd w:val="clear" w:color="auto" w:fill="auto"/>
            <w:vAlign w:val="center"/>
          </w:tcPr>
          <w:p w14:paraId="083654F2" w14:textId="77777777" w:rsidR="00576468" w:rsidRPr="007A6723" w:rsidRDefault="00576468" w:rsidP="00465BF3">
            <w:pPr>
              <w:rPr>
                <w:rFonts w:eastAsia="현대하모니 L" w:cs="Calibri"/>
                <w:sz w:val="16"/>
                <w:szCs w:val="16"/>
              </w:rPr>
            </w:pPr>
            <w:r w:rsidRPr="007A6723">
              <w:rPr>
                <w:rFonts w:eastAsia="현대하모니 L" w:cs="Calibri"/>
                <w:sz w:val="16"/>
                <w:szCs w:val="16"/>
              </w:rPr>
              <w:t>Enable to Clear Warning Flag</w:t>
            </w:r>
          </w:p>
          <w:p w14:paraId="27658488" w14:textId="77777777" w:rsidR="00576468" w:rsidRPr="007A6723" w:rsidRDefault="00576468" w:rsidP="00465BF3">
            <w:pPr>
              <w:rPr>
                <w:rFonts w:eastAsia="현대하모니 L" w:cs="Calibri"/>
                <w:sz w:val="16"/>
                <w:szCs w:val="16"/>
              </w:rPr>
            </w:pPr>
            <w:r w:rsidRPr="007A6723">
              <w:rPr>
                <w:rFonts w:eastAsia="현대하모니 L" w:cs="Calibri"/>
                <w:sz w:val="16"/>
                <w:szCs w:val="16"/>
              </w:rPr>
              <w:t>- Off: Not Warning</w:t>
            </w:r>
          </w:p>
          <w:p w14:paraId="7C9A2D38" w14:textId="77777777" w:rsidR="00576468" w:rsidRPr="007A6723" w:rsidRDefault="00576468" w:rsidP="00465BF3">
            <w:pPr>
              <w:rPr>
                <w:rFonts w:eastAsia="현대하모니 L" w:cs="Calibri"/>
                <w:sz w:val="16"/>
                <w:szCs w:val="16"/>
              </w:rPr>
            </w:pPr>
            <w:r w:rsidRPr="007A6723">
              <w:rPr>
                <w:rFonts w:eastAsia="현대하모니 L" w:cs="Calibri"/>
                <w:sz w:val="16"/>
                <w:szCs w:val="16"/>
              </w:rPr>
              <w:t>- On: Warning</w:t>
            </w:r>
          </w:p>
        </w:tc>
      </w:tr>
      <w:tr w:rsidR="00576468" w:rsidRPr="00211C19" w14:paraId="6F21380E" w14:textId="77777777" w:rsidTr="00B44330">
        <w:trPr>
          <w:trHeight w:val="20"/>
        </w:trPr>
        <w:tc>
          <w:tcPr>
            <w:tcW w:w="362" w:type="pct"/>
            <w:vMerge/>
            <w:shd w:val="clear" w:color="auto" w:fill="auto"/>
            <w:vAlign w:val="center"/>
          </w:tcPr>
          <w:p w14:paraId="5958FD5D" w14:textId="77777777" w:rsidR="00576468" w:rsidRPr="00211C19" w:rsidRDefault="00576468" w:rsidP="00465BF3">
            <w:pPr>
              <w:jc w:val="center"/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</w:p>
        </w:tc>
        <w:tc>
          <w:tcPr>
            <w:tcW w:w="1075" w:type="pct"/>
            <w:shd w:val="clear" w:color="auto" w:fill="auto"/>
            <w:vAlign w:val="center"/>
          </w:tcPr>
          <w:p w14:paraId="45FCCA3A" w14:textId="77777777" w:rsidR="00576468" w:rsidRPr="007A6723" w:rsidRDefault="00576468" w:rsidP="00465BF3">
            <w:pPr>
              <w:rPr>
                <w:rFonts w:eastAsia="현대하모니 L" w:cs="Calibri"/>
                <w:sz w:val="16"/>
                <w:szCs w:val="16"/>
              </w:rPr>
            </w:pPr>
            <w:r w:rsidRPr="007A6723">
              <w:rPr>
                <w:rFonts w:eastAsia="현대하모니 L" w:cs="Calibri"/>
                <w:sz w:val="16"/>
                <w:szCs w:val="16"/>
              </w:rPr>
              <w:t>Counter_BlinkCnt</w:t>
            </w:r>
          </w:p>
        </w:tc>
        <w:tc>
          <w:tcPr>
            <w:tcW w:w="3562" w:type="pct"/>
            <w:shd w:val="clear" w:color="auto" w:fill="auto"/>
            <w:vAlign w:val="center"/>
          </w:tcPr>
          <w:p w14:paraId="0DE6ED10" w14:textId="77777777" w:rsidR="00576468" w:rsidRPr="007A6723" w:rsidRDefault="00576468" w:rsidP="00465BF3">
            <w:pPr>
              <w:rPr>
                <w:rFonts w:eastAsia="현대하모니 L" w:cs="Calibri"/>
                <w:sz w:val="16"/>
                <w:szCs w:val="16"/>
              </w:rPr>
            </w:pPr>
            <w:r w:rsidRPr="007A6723">
              <w:rPr>
                <w:rFonts w:eastAsia="현대하모니 L" w:cs="Calibri"/>
                <w:sz w:val="16"/>
                <w:szCs w:val="16"/>
              </w:rPr>
              <w:t>Counter for Amber Blinking Count</w:t>
            </w:r>
          </w:p>
        </w:tc>
      </w:tr>
      <w:tr w:rsidR="00576468" w:rsidRPr="00211C19" w14:paraId="62604B82" w14:textId="77777777" w:rsidTr="00B44330">
        <w:trPr>
          <w:trHeight w:val="20"/>
        </w:trPr>
        <w:tc>
          <w:tcPr>
            <w:tcW w:w="362" w:type="pct"/>
            <w:vMerge/>
            <w:shd w:val="clear" w:color="auto" w:fill="auto"/>
            <w:vAlign w:val="center"/>
          </w:tcPr>
          <w:p w14:paraId="68706898" w14:textId="77777777" w:rsidR="00576468" w:rsidRPr="00211C19" w:rsidRDefault="00576468" w:rsidP="00465BF3">
            <w:pPr>
              <w:jc w:val="center"/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</w:p>
        </w:tc>
        <w:tc>
          <w:tcPr>
            <w:tcW w:w="1075" w:type="pct"/>
            <w:shd w:val="clear" w:color="auto" w:fill="auto"/>
            <w:vAlign w:val="center"/>
          </w:tcPr>
          <w:p w14:paraId="3B6984A2" w14:textId="77777777" w:rsidR="00576468" w:rsidRPr="007A6723" w:rsidRDefault="00576468" w:rsidP="00465BF3">
            <w:pPr>
              <w:rPr>
                <w:rFonts w:eastAsia="현대하모니 L" w:cs="Calibri"/>
                <w:sz w:val="16"/>
                <w:szCs w:val="16"/>
              </w:rPr>
            </w:pPr>
            <w:r w:rsidRPr="007A6723">
              <w:rPr>
                <w:rFonts w:eastAsia="현대하모니 L" w:cs="Calibri"/>
                <w:sz w:val="16"/>
                <w:szCs w:val="16"/>
              </w:rPr>
              <w:t>BlinkState</w:t>
            </w:r>
          </w:p>
        </w:tc>
        <w:tc>
          <w:tcPr>
            <w:tcW w:w="3562" w:type="pct"/>
            <w:shd w:val="clear" w:color="auto" w:fill="auto"/>
            <w:vAlign w:val="center"/>
          </w:tcPr>
          <w:p w14:paraId="5A120687" w14:textId="77777777" w:rsidR="00576468" w:rsidRPr="007A6723" w:rsidRDefault="00576468" w:rsidP="00465BF3">
            <w:pPr>
              <w:rPr>
                <w:rFonts w:eastAsia="현대하모니 L" w:cs="Calibri"/>
                <w:sz w:val="16"/>
                <w:szCs w:val="16"/>
              </w:rPr>
            </w:pPr>
            <w:r w:rsidRPr="007A6723">
              <w:rPr>
                <w:rFonts w:eastAsia="현대하모니 L" w:cs="Calibri"/>
                <w:sz w:val="16"/>
                <w:szCs w:val="16"/>
              </w:rPr>
              <w:t>Blinking State During Error</w:t>
            </w:r>
          </w:p>
          <w:p w14:paraId="0091546B" w14:textId="77777777" w:rsidR="00576468" w:rsidRPr="007A6723" w:rsidRDefault="00576468" w:rsidP="00465BF3">
            <w:pPr>
              <w:rPr>
                <w:rFonts w:eastAsia="현대하모니 L" w:cs="Calibri"/>
                <w:sz w:val="16"/>
                <w:szCs w:val="16"/>
              </w:rPr>
            </w:pPr>
            <w:r w:rsidRPr="007A6723">
              <w:rPr>
                <w:rFonts w:eastAsia="현대하모니 L" w:cs="Calibri"/>
                <w:sz w:val="16"/>
                <w:szCs w:val="16"/>
              </w:rPr>
              <w:t>On/Off/Complete</w:t>
            </w:r>
          </w:p>
        </w:tc>
      </w:tr>
      <w:tr w:rsidR="00576468" w:rsidRPr="00211C19" w14:paraId="7E1F499B" w14:textId="77777777" w:rsidTr="00B44330">
        <w:trPr>
          <w:trHeight w:val="20"/>
        </w:trPr>
        <w:tc>
          <w:tcPr>
            <w:tcW w:w="362" w:type="pct"/>
            <w:vMerge/>
            <w:shd w:val="clear" w:color="auto" w:fill="auto"/>
            <w:vAlign w:val="center"/>
          </w:tcPr>
          <w:p w14:paraId="233DB4BD" w14:textId="77777777" w:rsidR="00576468" w:rsidRPr="00211C19" w:rsidRDefault="00576468" w:rsidP="00465BF3">
            <w:pPr>
              <w:jc w:val="center"/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</w:p>
        </w:tc>
        <w:tc>
          <w:tcPr>
            <w:tcW w:w="1075" w:type="pct"/>
            <w:shd w:val="clear" w:color="auto" w:fill="auto"/>
            <w:vAlign w:val="center"/>
          </w:tcPr>
          <w:p w14:paraId="114B74EE" w14:textId="77777777" w:rsidR="00576468" w:rsidRPr="007A6723" w:rsidRDefault="00576468" w:rsidP="00465BF3">
            <w:pPr>
              <w:rPr>
                <w:rFonts w:eastAsia="현대하모니 L" w:cs="Calibri"/>
                <w:sz w:val="16"/>
                <w:szCs w:val="16"/>
              </w:rPr>
            </w:pPr>
            <w:r w:rsidRPr="007A6723">
              <w:rPr>
                <w:rFonts w:eastAsia="현대하모니 L" w:cs="Calibri"/>
                <w:sz w:val="16"/>
                <w:szCs w:val="16"/>
              </w:rPr>
              <w:t>Timer_AmberINDBlk</w:t>
            </w:r>
          </w:p>
        </w:tc>
        <w:tc>
          <w:tcPr>
            <w:tcW w:w="3562" w:type="pct"/>
            <w:shd w:val="clear" w:color="auto" w:fill="auto"/>
            <w:vAlign w:val="center"/>
          </w:tcPr>
          <w:p w14:paraId="16D17FC4" w14:textId="77777777" w:rsidR="00576468" w:rsidRPr="007A6723" w:rsidRDefault="00576468" w:rsidP="00465BF3">
            <w:pPr>
              <w:rPr>
                <w:rFonts w:eastAsia="현대하모니 L" w:cs="Calibri"/>
                <w:sz w:val="16"/>
                <w:szCs w:val="16"/>
              </w:rPr>
            </w:pPr>
            <w:r w:rsidRPr="007A6723">
              <w:rPr>
                <w:rFonts w:eastAsia="현대하모니 L" w:cs="Calibri"/>
                <w:sz w:val="16"/>
                <w:szCs w:val="16"/>
              </w:rPr>
              <w:t>Timer for Amber Blinking</w:t>
            </w:r>
          </w:p>
        </w:tc>
      </w:tr>
      <w:tr w:rsidR="00576468" w:rsidRPr="00211C19" w14:paraId="6647EC0E" w14:textId="77777777" w:rsidTr="00B44330">
        <w:trPr>
          <w:trHeight w:val="20"/>
        </w:trPr>
        <w:tc>
          <w:tcPr>
            <w:tcW w:w="362" w:type="pct"/>
            <w:vMerge/>
            <w:shd w:val="clear" w:color="auto" w:fill="auto"/>
            <w:vAlign w:val="center"/>
          </w:tcPr>
          <w:p w14:paraId="1157C37C" w14:textId="77777777" w:rsidR="00576468" w:rsidRPr="00211C19" w:rsidRDefault="00576468" w:rsidP="00465BF3">
            <w:pPr>
              <w:jc w:val="center"/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</w:p>
        </w:tc>
        <w:tc>
          <w:tcPr>
            <w:tcW w:w="1075" w:type="pct"/>
            <w:shd w:val="clear" w:color="auto" w:fill="auto"/>
            <w:vAlign w:val="center"/>
          </w:tcPr>
          <w:p w14:paraId="6EF32F68" w14:textId="77777777" w:rsidR="00576468" w:rsidRPr="007A6723" w:rsidRDefault="00576468" w:rsidP="00465BF3">
            <w:pPr>
              <w:rPr>
                <w:rFonts w:eastAsia="현대하모니 L" w:cs="Calibri"/>
                <w:sz w:val="16"/>
                <w:szCs w:val="16"/>
              </w:rPr>
            </w:pPr>
            <w:r w:rsidRPr="007A6723">
              <w:rPr>
                <w:rFonts w:eastAsia="현대하모니 L" w:cs="Calibri"/>
                <w:sz w:val="16"/>
                <w:szCs w:val="16"/>
              </w:rPr>
              <w:t>Timer_PhoneLeft</w:t>
            </w:r>
          </w:p>
        </w:tc>
        <w:tc>
          <w:tcPr>
            <w:tcW w:w="3562" w:type="pct"/>
            <w:shd w:val="clear" w:color="auto" w:fill="auto"/>
            <w:vAlign w:val="center"/>
          </w:tcPr>
          <w:p w14:paraId="026E8DF0" w14:textId="77777777" w:rsidR="00576468" w:rsidRPr="007A6723" w:rsidRDefault="00576468" w:rsidP="00465BF3">
            <w:pPr>
              <w:rPr>
                <w:rFonts w:eastAsia="현대하모니 L" w:cs="Calibri"/>
                <w:sz w:val="16"/>
                <w:szCs w:val="16"/>
              </w:rPr>
            </w:pPr>
            <w:r w:rsidRPr="007A6723">
              <w:rPr>
                <w:rFonts w:eastAsia="현대하모니 L" w:cs="Calibri"/>
                <w:sz w:val="16"/>
                <w:szCs w:val="16"/>
              </w:rPr>
              <w:t>Timer for No Phone Confirm Check</w:t>
            </w:r>
          </w:p>
        </w:tc>
      </w:tr>
      <w:tr w:rsidR="00576468" w:rsidRPr="00211C19" w14:paraId="6CADC83F" w14:textId="77777777" w:rsidTr="00B44330">
        <w:trPr>
          <w:trHeight w:val="20"/>
        </w:trPr>
        <w:tc>
          <w:tcPr>
            <w:tcW w:w="362" w:type="pct"/>
            <w:vMerge/>
            <w:shd w:val="clear" w:color="auto" w:fill="auto"/>
            <w:vAlign w:val="center"/>
          </w:tcPr>
          <w:p w14:paraId="7037B3F2" w14:textId="77777777" w:rsidR="00576468" w:rsidRPr="00211C19" w:rsidRDefault="00576468" w:rsidP="00465BF3">
            <w:pPr>
              <w:jc w:val="center"/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</w:p>
        </w:tc>
        <w:tc>
          <w:tcPr>
            <w:tcW w:w="1075" w:type="pct"/>
            <w:shd w:val="clear" w:color="auto" w:fill="auto"/>
            <w:vAlign w:val="center"/>
          </w:tcPr>
          <w:p w14:paraId="23FF3A1C" w14:textId="77777777" w:rsidR="00576468" w:rsidRPr="007A6723" w:rsidRDefault="00576468" w:rsidP="00465BF3">
            <w:pPr>
              <w:rPr>
                <w:rFonts w:eastAsia="현대하모니 L" w:cs="Calibri"/>
                <w:sz w:val="16"/>
                <w:szCs w:val="16"/>
              </w:rPr>
            </w:pPr>
            <w:r w:rsidRPr="007A6723">
              <w:rPr>
                <w:rFonts w:eastAsia="현대하모니 L" w:cs="Calibri"/>
                <w:sz w:val="16"/>
                <w:szCs w:val="16"/>
              </w:rPr>
              <w:t>Timer_PhoneWarningCheck</w:t>
            </w:r>
          </w:p>
        </w:tc>
        <w:tc>
          <w:tcPr>
            <w:tcW w:w="3562" w:type="pct"/>
            <w:shd w:val="clear" w:color="auto" w:fill="auto"/>
            <w:vAlign w:val="center"/>
          </w:tcPr>
          <w:p w14:paraId="11650CEE" w14:textId="77777777" w:rsidR="00576468" w:rsidRPr="007A6723" w:rsidRDefault="00576468" w:rsidP="00465BF3">
            <w:pPr>
              <w:rPr>
                <w:rFonts w:eastAsia="현대하모니 L" w:cs="Calibri"/>
                <w:sz w:val="16"/>
                <w:szCs w:val="16"/>
              </w:rPr>
            </w:pPr>
            <w:r w:rsidRPr="007A6723">
              <w:rPr>
                <w:rFonts w:eastAsia="현대하모니 L" w:cs="Calibri"/>
                <w:sz w:val="16"/>
                <w:szCs w:val="16"/>
              </w:rPr>
              <w:t>Timer for Phone Exist Warning Check</w:t>
            </w:r>
          </w:p>
        </w:tc>
      </w:tr>
      <w:tr w:rsidR="00576468" w:rsidRPr="00211C19" w14:paraId="563FC501" w14:textId="77777777" w:rsidTr="00B44330">
        <w:trPr>
          <w:trHeight w:val="20"/>
        </w:trPr>
        <w:tc>
          <w:tcPr>
            <w:tcW w:w="362" w:type="pct"/>
            <w:vMerge/>
            <w:shd w:val="clear" w:color="auto" w:fill="auto"/>
            <w:vAlign w:val="center"/>
          </w:tcPr>
          <w:p w14:paraId="61E80528" w14:textId="77777777" w:rsidR="00576468" w:rsidRPr="00211C19" w:rsidRDefault="00576468" w:rsidP="00465BF3">
            <w:pPr>
              <w:jc w:val="center"/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</w:p>
        </w:tc>
        <w:tc>
          <w:tcPr>
            <w:tcW w:w="1075" w:type="pct"/>
            <w:shd w:val="clear" w:color="auto" w:fill="auto"/>
            <w:vAlign w:val="center"/>
          </w:tcPr>
          <w:p w14:paraId="1D1ABB81" w14:textId="77777777" w:rsidR="00576468" w:rsidRPr="007A6723" w:rsidRDefault="00576468" w:rsidP="00465BF3">
            <w:pPr>
              <w:rPr>
                <w:rFonts w:eastAsia="현대하모니 L" w:cs="Calibri"/>
                <w:sz w:val="16"/>
                <w:szCs w:val="16"/>
              </w:rPr>
            </w:pPr>
            <w:r w:rsidRPr="007A6723">
              <w:rPr>
                <w:rFonts w:eastAsia="현대하모니 L" w:cs="Calibri"/>
                <w:sz w:val="16"/>
                <w:szCs w:val="16"/>
              </w:rPr>
              <w:t>Timer_PhoneReminderCheck</w:t>
            </w:r>
          </w:p>
        </w:tc>
        <w:tc>
          <w:tcPr>
            <w:tcW w:w="3562" w:type="pct"/>
            <w:shd w:val="clear" w:color="auto" w:fill="auto"/>
            <w:vAlign w:val="center"/>
          </w:tcPr>
          <w:p w14:paraId="259813E3" w14:textId="77777777" w:rsidR="00576468" w:rsidRPr="007A6723" w:rsidRDefault="00576468" w:rsidP="00465BF3">
            <w:pPr>
              <w:rPr>
                <w:rFonts w:eastAsia="현대하모니 L" w:cs="Calibri"/>
                <w:sz w:val="16"/>
                <w:szCs w:val="16"/>
              </w:rPr>
            </w:pPr>
            <w:r w:rsidRPr="007A6723">
              <w:rPr>
                <w:rFonts w:eastAsia="현대하모니 L" w:cs="Calibri"/>
                <w:sz w:val="16"/>
                <w:szCs w:val="16"/>
              </w:rPr>
              <w:t>Timer for Phone Remi</w:t>
            </w:r>
            <w:r w:rsidRPr="007A6723">
              <w:rPr>
                <w:rFonts w:eastAsia="현대하모니 L" w:cs="Calibri" w:hint="eastAsia"/>
                <w:sz w:val="16"/>
                <w:szCs w:val="16"/>
              </w:rPr>
              <w:t>n</w:t>
            </w:r>
            <w:r w:rsidRPr="007A6723">
              <w:rPr>
                <w:rFonts w:eastAsia="현대하모니 L" w:cs="Calibri"/>
                <w:sz w:val="16"/>
                <w:szCs w:val="16"/>
              </w:rPr>
              <w:t>der Warning Check</w:t>
            </w:r>
          </w:p>
        </w:tc>
      </w:tr>
      <w:tr w:rsidR="00576468" w:rsidRPr="00211C19" w14:paraId="390367E7" w14:textId="77777777" w:rsidTr="00B44330">
        <w:trPr>
          <w:trHeight w:val="20"/>
        </w:trPr>
        <w:tc>
          <w:tcPr>
            <w:tcW w:w="362" w:type="pct"/>
            <w:vMerge/>
            <w:shd w:val="clear" w:color="auto" w:fill="auto"/>
            <w:vAlign w:val="center"/>
          </w:tcPr>
          <w:p w14:paraId="67759386" w14:textId="77777777" w:rsidR="00576468" w:rsidRPr="00211C19" w:rsidRDefault="00576468" w:rsidP="00465BF3">
            <w:pPr>
              <w:jc w:val="center"/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</w:p>
        </w:tc>
        <w:tc>
          <w:tcPr>
            <w:tcW w:w="1075" w:type="pct"/>
            <w:shd w:val="clear" w:color="auto" w:fill="auto"/>
            <w:vAlign w:val="center"/>
          </w:tcPr>
          <w:p w14:paraId="24A9658E" w14:textId="77777777" w:rsidR="00576468" w:rsidRPr="007A6723" w:rsidRDefault="00576468" w:rsidP="00465BF3">
            <w:pPr>
              <w:rPr>
                <w:rFonts w:eastAsia="현대하모니 L" w:cs="Calibri"/>
                <w:sz w:val="16"/>
                <w:szCs w:val="16"/>
              </w:rPr>
            </w:pPr>
            <w:r w:rsidRPr="007A6723">
              <w:rPr>
                <w:rFonts w:eastAsia="현대하모니 L" w:cs="Calibri"/>
                <w:sz w:val="16"/>
                <w:szCs w:val="16"/>
              </w:rPr>
              <w:t>Timer_WarningComplete</w:t>
            </w:r>
          </w:p>
        </w:tc>
        <w:tc>
          <w:tcPr>
            <w:tcW w:w="3562" w:type="pct"/>
            <w:shd w:val="clear" w:color="auto" w:fill="auto"/>
            <w:vAlign w:val="center"/>
          </w:tcPr>
          <w:p w14:paraId="11A9C551" w14:textId="77777777" w:rsidR="00576468" w:rsidRPr="007A6723" w:rsidRDefault="00576468" w:rsidP="00465BF3">
            <w:pPr>
              <w:rPr>
                <w:rFonts w:eastAsia="현대하모니 L" w:cs="Calibri"/>
                <w:sz w:val="16"/>
                <w:szCs w:val="16"/>
              </w:rPr>
            </w:pPr>
            <w:r w:rsidRPr="007A6723">
              <w:rPr>
                <w:rFonts w:eastAsia="현대하모니 L" w:cs="Calibri"/>
                <w:sz w:val="16"/>
                <w:szCs w:val="16"/>
              </w:rPr>
              <w:t>Timer for Warning Clear Check</w:t>
            </w:r>
          </w:p>
        </w:tc>
      </w:tr>
      <w:tr w:rsidR="00576468" w:rsidRPr="00211C19" w14:paraId="4A6042B7" w14:textId="77777777" w:rsidTr="00B44330">
        <w:trPr>
          <w:trHeight w:val="20"/>
        </w:trPr>
        <w:tc>
          <w:tcPr>
            <w:tcW w:w="362" w:type="pct"/>
            <w:vMerge w:val="restart"/>
            <w:shd w:val="clear" w:color="auto" w:fill="auto"/>
            <w:vAlign w:val="center"/>
          </w:tcPr>
          <w:p w14:paraId="52B5DA97" w14:textId="77777777" w:rsidR="00576468" w:rsidRPr="00211C19" w:rsidRDefault="00576468" w:rsidP="00465BF3">
            <w:pPr>
              <w:jc w:val="center"/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 w:rsidRPr="00211C19">
              <w:rPr>
                <w:rFonts w:eastAsia="현대하모니 L" w:cs="Calibri"/>
                <w:color w:val="000000" w:themeColor="dark1"/>
                <w:sz w:val="16"/>
                <w:szCs w:val="16"/>
              </w:rPr>
              <w:t>Output</w:t>
            </w:r>
          </w:p>
        </w:tc>
        <w:tc>
          <w:tcPr>
            <w:tcW w:w="1075" w:type="pct"/>
            <w:shd w:val="clear" w:color="auto" w:fill="auto"/>
            <w:vAlign w:val="center"/>
          </w:tcPr>
          <w:p w14:paraId="258FAC3F" w14:textId="77777777" w:rsidR="00576468" w:rsidRPr="007A6723" w:rsidRDefault="00576468">
            <w:pPr>
              <w:rPr>
                <w:rFonts w:eastAsia="현대하모니 L" w:cs="Calibri"/>
                <w:sz w:val="16"/>
                <w:szCs w:val="16"/>
              </w:rPr>
            </w:pPr>
            <w:r w:rsidRPr="007A6723">
              <w:rPr>
                <w:rFonts w:eastAsia="현대하모니 L" w:cs="Calibri" w:hint="eastAsia"/>
                <w:sz w:val="16"/>
                <w:szCs w:val="16"/>
              </w:rPr>
              <w:t>Output_WPCWarning</w:t>
            </w:r>
          </w:p>
        </w:tc>
        <w:tc>
          <w:tcPr>
            <w:tcW w:w="3562" w:type="pct"/>
            <w:shd w:val="clear" w:color="auto" w:fill="auto"/>
            <w:vAlign w:val="center"/>
          </w:tcPr>
          <w:p w14:paraId="13CFBB1D" w14:textId="77777777" w:rsidR="00576468" w:rsidRPr="007A6723" w:rsidRDefault="00576468" w:rsidP="00465BF3">
            <w:pPr>
              <w:rPr>
                <w:rFonts w:eastAsia="현대하모니 L" w:cs="Calibri"/>
                <w:sz w:val="16"/>
                <w:szCs w:val="16"/>
              </w:rPr>
            </w:pPr>
            <w:r w:rsidRPr="007A6723">
              <w:rPr>
                <w:rFonts w:eastAsia="현대하모니 L" w:cs="Calibri"/>
                <w:sz w:val="16"/>
                <w:szCs w:val="16"/>
              </w:rPr>
              <w:t xml:space="preserve">Warning by WPC for User </w:t>
            </w:r>
          </w:p>
          <w:p w14:paraId="234A134A" w14:textId="77777777" w:rsidR="00576468" w:rsidRPr="007A6723" w:rsidRDefault="00576468" w:rsidP="00465BF3">
            <w:pPr>
              <w:rPr>
                <w:rFonts w:eastAsia="현대하모니 L" w:cs="Calibri"/>
                <w:sz w:val="16"/>
                <w:szCs w:val="16"/>
              </w:rPr>
            </w:pPr>
            <w:r w:rsidRPr="007A6723">
              <w:rPr>
                <w:rFonts w:eastAsia="현대하모니 L" w:cs="Calibri"/>
                <w:sz w:val="16"/>
                <w:szCs w:val="16"/>
              </w:rPr>
              <w:t>0x0:Off</w:t>
            </w:r>
          </w:p>
          <w:p w14:paraId="6BD2C9DC" w14:textId="77777777" w:rsidR="00576468" w:rsidRPr="007A6723" w:rsidRDefault="00576468" w:rsidP="00465BF3">
            <w:pPr>
              <w:rPr>
                <w:rFonts w:eastAsia="현대하모니 L" w:cs="Calibri"/>
                <w:sz w:val="16"/>
                <w:szCs w:val="16"/>
              </w:rPr>
            </w:pPr>
            <w:r w:rsidRPr="007A6723">
              <w:rPr>
                <w:rFonts w:eastAsia="현대하모니 L" w:cs="Calibri"/>
                <w:sz w:val="16"/>
                <w:szCs w:val="16"/>
              </w:rPr>
              <w:t>0x1:Cellphone on the pad</w:t>
            </w:r>
          </w:p>
          <w:p w14:paraId="1096DDCF" w14:textId="77777777" w:rsidR="00576468" w:rsidRPr="007A6723" w:rsidRDefault="00576468" w:rsidP="00465BF3">
            <w:pPr>
              <w:rPr>
                <w:rFonts w:eastAsia="현대하모니 L" w:cs="Calibri"/>
                <w:sz w:val="16"/>
                <w:szCs w:val="16"/>
              </w:rPr>
            </w:pPr>
            <w:r w:rsidRPr="007A6723">
              <w:rPr>
                <w:rFonts w:eastAsia="현대하모니 L" w:cs="Calibri"/>
                <w:sz w:val="16"/>
                <w:szCs w:val="16"/>
              </w:rPr>
              <w:t>0x2:Charging</w:t>
            </w:r>
          </w:p>
          <w:p w14:paraId="06C7FC6F" w14:textId="77777777" w:rsidR="00576468" w:rsidRPr="007A6723" w:rsidRDefault="00576468" w:rsidP="00465BF3">
            <w:pPr>
              <w:rPr>
                <w:rFonts w:eastAsia="현대하모니 L" w:cs="Calibri"/>
                <w:sz w:val="16"/>
                <w:szCs w:val="16"/>
              </w:rPr>
            </w:pPr>
            <w:r w:rsidRPr="007A6723">
              <w:rPr>
                <w:rFonts w:eastAsia="현대하모니 L" w:cs="Calibri"/>
                <w:sz w:val="16"/>
                <w:szCs w:val="16"/>
              </w:rPr>
              <w:t>0x3:Charging complete</w:t>
            </w:r>
          </w:p>
          <w:p w14:paraId="412BE493" w14:textId="77777777" w:rsidR="00576468" w:rsidRPr="007A6723" w:rsidRDefault="00576468" w:rsidP="00465BF3">
            <w:pPr>
              <w:rPr>
                <w:rFonts w:eastAsia="현대하모니 L" w:cs="Calibri"/>
                <w:sz w:val="16"/>
                <w:szCs w:val="16"/>
              </w:rPr>
            </w:pPr>
            <w:r w:rsidRPr="007A6723">
              <w:rPr>
                <w:rFonts w:eastAsia="현대하모니 L" w:cs="Calibri"/>
                <w:sz w:val="16"/>
                <w:szCs w:val="16"/>
              </w:rPr>
              <w:t>0x4:Cellphone reminder</w:t>
            </w:r>
          </w:p>
          <w:p w14:paraId="4BECA25C" w14:textId="77777777" w:rsidR="00576468" w:rsidRPr="007A6723" w:rsidRDefault="00576468" w:rsidP="00465BF3">
            <w:pPr>
              <w:rPr>
                <w:rFonts w:eastAsia="현대하모니 L" w:cs="Calibri"/>
                <w:sz w:val="16"/>
                <w:szCs w:val="16"/>
              </w:rPr>
            </w:pPr>
            <w:r w:rsidRPr="007A6723">
              <w:rPr>
                <w:rFonts w:eastAsia="현대하모니 L" w:cs="Calibri"/>
                <w:sz w:val="16"/>
                <w:szCs w:val="16"/>
              </w:rPr>
              <w:t>0x5:error</w:t>
            </w:r>
          </w:p>
          <w:p w14:paraId="501D7DC9" w14:textId="77777777" w:rsidR="00576468" w:rsidRPr="007A6723" w:rsidRDefault="00576468" w:rsidP="00465BF3">
            <w:pPr>
              <w:rPr>
                <w:rFonts w:eastAsia="현대하모니 L" w:cs="Calibri"/>
                <w:sz w:val="16"/>
                <w:szCs w:val="16"/>
              </w:rPr>
            </w:pPr>
            <w:r w:rsidRPr="007A6723">
              <w:rPr>
                <w:rFonts w:eastAsia="현대하모니 L" w:cs="Calibri"/>
                <w:sz w:val="16"/>
                <w:szCs w:val="16"/>
              </w:rPr>
              <w:t>0x6:Reserved</w:t>
            </w:r>
          </w:p>
          <w:p w14:paraId="166F641C" w14:textId="77777777" w:rsidR="00576468" w:rsidRPr="007A6723" w:rsidRDefault="00576468" w:rsidP="00465BF3">
            <w:pPr>
              <w:rPr>
                <w:rFonts w:eastAsia="현대하모니 L" w:cs="Calibri"/>
                <w:sz w:val="16"/>
                <w:szCs w:val="16"/>
              </w:rPr>
            </w:pPr>
            <w:r w:rsidRPr="007A6723">
              <w:rPr>
                <w:rFonts w:eastAsia="현대하모니 L" w:cs="Calibri"/>
                <w:sz w:val="16"/>
                <w:szCs w:val="16"/>
              </w:rPr>
              <w:t>0x7:Invalid</w:t>
            </w:r>
          </w:p>
        </w:tc>
      </w:tr>
      <w:tr w:rsidR="00B44330" w:rsidRPr="00211C19" w14:paraId="49DAF4DF" w14:textId="77777777" w:rsidTr="00B44330">
        <w:trPr>
          <w:trHeight w:val="20"/>
        </w:trPr>
        <w:tc>
          <w:tcPr>
            <w:tcW w:w="362" w:type="pct"/>
            <w:vMerge/>
            <w:shd w:val="clear" w:color="auto" w:fill="auto"/>
            <w:vAlign w:val="center"/>
          </w:tcPr>
          <w:p w14:paraId="69EC3753" w14:textId="77777777" w:rsidR="00B44330" w:rsidRPr="00211C19" w:rsidRDefault="00B44330" w:rsidP="00465BF3">
            <w:pPr>
              <w:jc w:val="center"/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</w:p>
        </w:tc>
        <w:tc>
          <w:tcPr>
            <w:tcW w:w="1075" w:type="pct"/>
            <w:shd w:val="clear" w:color="auto" w:fill="auto"/>
            <w:vAlign w:val="center"/>
          </w:tcPr>
          <w:p w14:paraId="26136AFB" w14:textId="77777777" w:rsidR="00B44330" w:rsidRPr="00505E5B" w:rsidRDefault="00B44330">
            <w:pPr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 w:rsidRPr="00505E5B">
              <w:rPr>
                <w:rFonts w:eastAsia="현대하모니 L" w:cs="Calibri" w:hint="eastAsia"/>
                <w:color w:val="000000" w:themeColor="dark1"/>
                <w:sz w:val="16"/>
                <w:szCs w:val="16"/>
              </w:rPr>
              <w:t>Output_OPT_b_FANModeCmd</w:t>
            </w:r>
          </w:p>
        </w:tc>
        <w:tc>
          <w:tcPr>
            <w:tcW w:w="3562" w:type="pct"/>
            <w:shd w:val="clear" w:color="auto" w:fill="auto"/>
            <w:vAlign w:val="center"/>
          </w:tcPr>
          <w:p w14:paraId="51FBF460" w14:textId="77777777" w:rsidR="00B44330" w:rsidRPr="00BC66C5" w:rsidRDefault="00B44330" w:rsidP="00465BF3">
            <w:pPr>
              <w:pStyle w:val="aff7"/>
              <w:rPr>
                <w:rFonts w:ascii="Calibri" w:eastAsia="현대하모니 L" w:hAnsi="Calibri" w:cs="Calibri"/>
                <w:color w:val="000000" w:themeColor="text1"/>
                <w:sz w:val="16"/>
                <w:szCs w:val="16"/>
              </w:rPr>
            </w:pPr>
            <w:r w:rsidRPr="00BC66C5">
              <w:rPr>
                <w:rFonts w:ascii="Calibri" w:eastAsia="현대하모니 L" w:hAnsi="Calibri" w:cs="Calibri" w:hint="eastAsia"/>
                <w:color w:val="000000" w:themeColor="text1"/>
                <w:sz w:val="16"/>
                <w:szCs w:val="16"/>
              </w:rPr>
              <w:t>Command of FAN Operation</w:t>
            </w:r>
          </w:p>
        </w:tc>
      </w:tr>
      <w:tr w:rsidR="00B44330" w:rsidRPr="00211C19" w14:paraId="27413413" w14:textId="77777777" w:rsidTr="00B44330">
        <w:trPr>
          <w:trHeight w:val="20"/>
        </w:trPr>
        <w:tc>
          <w:tcPr>
            <w:tcW w:w="362" w:type="pct"/>
            <w:vMerge/>
            <w:shd w:val="clear" w:color="auto" w:fill="auto"/>
            <w:vAlign w:val="center"/>
          </w:tcPr>
          <w:p w14:paraId="6FF0DB5C" w14:textId="77777777" w:rsidR="00B44330" w:rsidRPr="00211C19" w:rsidRDefault="00B44330" w:rsidP="00246A1B">
            <w:pPr>
              <w:jc w:val="center"/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</w:p>
        </w:tc>
        <w:tc>
          <w:tcPr>
            <w:tcW w:w="1075" w:type="pct"/>
            <w:shd w:val="clear" w:color="auto" w:fill="auto"/>
            <w:vAlign w:val="center"/>
          </w:tcPr>
          <w:p w14:paraId="061C5C26" w14:textId="77777777" w:rsidR="00B44330" w:rsidRPr="00505E5B" w:rsidRDefault="00B44330" w:rsidP="00246A1B">
            <w:pPr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 w:rsidRPr="00505E5B">
              <w:rPr>
                <w:rFonts w:eastAsia="현대하모니 L" w:cs="Calibri" w:hint="eastAsia"/>
                <w:color w:val="000000" w:themeColor="dark1"/>
                <w:sz w:val="16"/>
                <w:szCs w:val="16"/>
              </w:rPr>
              <w:t>Output_OPT_b_GreenINDCmd</w:t>
            </w:r>
          </w:p>
        </w:tc>
        <w:tc>
          <w:tcPr>
            <w:tcW w:w="3562" w:type="pct"/>
            <w:shd w:val="clear" w:color="auto" w:fill="auto"/>
            <w:vAlign w:val="center"/>
          </w:tcPr>
          <w:p w14:paraId="0907DDDF" w14:textId="77777777" w:rsidR="00B44330" w:rsidRPr="00211C19" w:rsidRDefault="00B44330" w:rsidP="00246A1B">
            <w:pPr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 w:rsidRPr="00211C19">
              <w:rPr>
                <w:rFonts w:eastAsia="현대하모니 L" w:cs="Calibri"/>
                <w:color w:val="000000" w:themeColor="dark1"/>
                <w:sz w:val="16"/>
                <w:szCs w:val="16"/>
              </w:rPr>
              <w:t xml:space="preserve">Green </w:t>
            </w:r>
            <w:r>
              <w:rPr>
                <w:rFonts w:eastAsia="현대하모니 L" w:cs="Calibri" w:hint="eastAsia"/>
                <w:color w:val="000000" w:themeColor="dark1"/>
                <w:sz w:val="16"/>
                <w:szCs w:val="16"/>
              </w:rPr>
              <w:t>LED Output</w:t>
            </w:r>
            <w:r w:rsidRPr="00211C19">
              <w:rPr>
                <w:rFonts w:eastAsia="현대하모니 L" w:cs="Calibri"/>
                <w:color w:val="000000" w:themeColor="dark1"/>
                <w:sz w:val="16"/>
                <w:szCs w:val="16"/>
              </w:rPr>
              <w:t xml:space="preserve"> Command</w:t>
            </w:r>
          </w:p>
          <w:p w14:paraId="0DD7731B" w14:textId="77777777" w:rsidR="00B44330" w:rsidRDefault="00B44330" w:rsidP="00246A1B">
            <w:pPr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>
              <w:rPr>
                <w:rFonts w:eastAsia="현대하모니 L" w:cs="Calibri" w:hint="eastAsia"/>
                <w:color w:val="000000" w:themeColor="dark1"/>
                <w:sz w:val="16"/>
                <w:szCs w:val="16"/>
              </w:rPr>
              <w:t>-</w:t>
            </w:r>
            <w:r>
              <w:rPr>
                <w:rFonts w:eastAsia="현대하모니 L" w:cs="Calibri"/>
                <w:color w:val="000000" w:themeColor="dark1"/>
                <w:sz w:val="16"/>
                <w:szCs w:val="16"/>
              </w:rPr>
              <w:t>Off</w:t>
            </w:r>
            <w:r>
              <w:rPr>
                <w:rFonts w:eastAsia="현대하모니 L" w:cs="Calibri" w:hint="eastAsia"/>
                <w:color w:val="000000" w:themeColor="dark1"/>
                <w:sz w:val="16"/>
                <w:szCs w:val="16"/>
              </w:rPr>
              <w:t xml:space="preserve"> : Green LED Off</w:t>
            </w:r>
          </w:p>
          <w:p w14:paraId="1D67840A" w14:textId="77777777" w:rsidR="00B44330" w:rsidRPr="00173CDB" w:rsidRDefault="00B44330" w:rsidP="00246A1B">
            <w:pPr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>
              <w:rPr>
                <w:rFonts w:eastAsia="현대하모니 L" w:cs="Calibri" w:hint="eastAsia"/>
                <w:color w:val="000000" w:themeColor="dark1"/>
                <w:sz w:val="16"/>
                <w:szCs w:val="16"/>
              </w:rPr>
              <w:t>-</w:t>
            </w:r>
            <w:r w:rsidRPr="00173CDB">
              <w:rPr>
                <w:rFonts w:eastAsia="현대하모니 L" w:cs="Calibri"/>
                <w:color w:val="000000" w:themeColor="dark1"/>
                <w:sz w:val="16"/>
                <w:szCs w:val="16"/>
              </w:rPr>
              <w:t>On</w:t>
            </w:r>
            <w:r>
              <w:rPr>
                <w:rFonts w:eastAsia="현대하모니 L" w:cs="Calibri" w:hint="eastAsia"/>
                <w:color w:val="000000" w:themeColor="dark1"/>
                <w:sz w:val="16"/>
                <w:szCs w:val="16"/>
              </w:rPr>
              <w:t xml:space="preserve"> : Green LED On</w:t>
            </w:r>
          </w:p>
        </w:tc>
      </w:tr>
      <w:tr w:rsidR="00B44330" w:rsidRPr="00211C19" w14:paraId="414040EA" w14:textId="77777777" w:rsidTr="00B44330">
        <w:trPr>
          <w:trHeight w:val="20"/>
        </w:trPr>
        <w:tc>
          <w:tcPr>
            <w:tcW w:w="362" w:type="pct"/>
            <w:vMerge/>
            <w:shd w:val="clear" w:color="auto" w:fill="auto"/>
            <w:vAlign w:val="center"/>
          </w:tcPr>
          <w:p w14:paraId="0B777879" w14:textId="77777777" w:rsidR="00B44330" w:rsidRPr="00211C19" w:rsidRDefault="00B44330" w:rsidP="00246A1B">
            <w:pPr>
              <w:jc w:val="center"/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</w:p>
        </w:tc>
        <w:tc>
          <w:tcPr>
            <w:tcW w:w="1075" w:type="pct"/>
            <w:shd w:val="clear" w:color="auto" w:fill="auto"/>
            <w:vAlign w:val="center"/>
          </w:tcPr>
          <w:p w14:paraId="01557CF2" w14:textId="77777777" w:rsidR="00B44330" w:rsidRPr="00505E5B" w:rsidRDefault="00B44330" w:rsidP="00246A1B">
            <w:pPr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 w:rsidRPr="00505E5B">
              <w:rPr>
                <w:rFonts w:eastAsia="현대하모니 L" w:cs="Calibri" w:hint="eastAsia"/>
                <w:color w:val="000000" w:themeColor="dark1"/>
                <w:sz w:val="16"/>
                <w:szCs w:val="16"/>
              </w:rPr>
              <w:t>Output_OPT_b_AmberINDCmd</w:t>
            </w:r>
          </w:p>
        </w:tc>
        <w:tc>
          <w:tcPr>
            <w:tcW w:w="3562" w:type="pct"/>
            <w:shd w:val="clear" w:color="auto" w:fill="auto"/>
            <w:vAlign w:val="center"/>
          </w:tcPr>
          <w:p w14:paraId="47A7123A" w14:textId="77777777" w:rsidR="00B44330" w:rsidRPr="00211C19" w:rsidRDefault="00B44330" w:rsidP="00246A1B">
            <w:pPr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 w:rsidRPr="00211C19">
              <w:rPr>
                <w:rFonts w:eastAsia="현대하모니 L" w:cs="Calibri"/>
                <w:color w:val="000000" w:themeColor="dark1"/>
                <w:sz w:val="16"/>
                <w:szCs w:val="16"/>
              </w:rPr>
              <w:t xml:space="preserve">Amber </w:t>
            </w:r>
            <w:r>
              <w:rPr>
                <w:rFonts w:eastAsia="현대하모니 L" w:cs="Calibri" w:hint="eastAsia"/>
                <w:color w:val="000000" w:themeColor="dark1"/>
                <w:sz w:val="16"/>
                <w:szCs w:val="16"/>
              </w:rPr>
              <w:t>LED</w:t>
            </w:r>
            <w:r>
              <w:rPr>
                <w:rFonts w:eastAsia="현대하모니 L" w:cs="Calibri"/>
                <w:color w:val="000000" w:themeColor="dark1"/>
                <w:sz w:val="16"/>
                <w:szCs w:val="16"/>
              </w:rPr>
              <w:t xml:space="preserve"> </w:t>
            </w:r>
            <w:r>
              <w:rPr>
                <w:rFonts w:eastAsia="현대하모니 L" w:cs="Calibri" w:hint="eastAsia"/>
                <w:color w:val="000000" w:themeColor="dark1"/>
                <w:sz w:val="16"/>
                <w:szCs w:val="16"/>
              </w:rPr>
              <w:t>Output</w:t>
            </w:r>
            <w:r w:rsidRPr="00211C19">
              <w:rPr>
                <w:rFonts w:eastAsia="현대하모니 L" w:cs="Calibri"/>
                <w:color w:val="000000" w:themeColor="dark1"/>
                <w:sz w:val="16"/>
                <w:szCs w:val="16"/>
              </w:rPr>
              <w:t xml:space="preserve"> Command</w:t>
            </w:r>
          </w:p>
          <w:p w14:paraId="6F730B64" w14:textId="77777777" w:rsidR="00B44330" w:rsidRDefault="00B44330" w:rsidP="00246A1B">
            <w:pPr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>
              <w:rPr>
                <w:rFonts w:eastAsia="현대하모니 L" w:cs="Calibri" w:hint="eastAsia"/>
                <w:color w:val="000000" w:themeColor="dark1"/>
                <w:sz w:val="16"/>
                <w:szCs w:val="16"/>
              </w:rPr>
              <w:t>-</w:t>
            </w:r>
            <w:r>
              <w:rPr>
                <w:rFonts w:eastAsia="현대하모니 L" w:cs="Calibri"/>
                <w:color w:val="000000" w:themeColor="dark1"/>
                <w:sz w:val="16"/>
                <w:szCs w:val="16"/>
              </w:rPr>
              <w:t>Off</w:t>
            </w:r>
            <w:r>
              <w:rPr>
                <w:rFonts w:eastAsia="현대하모니 L" w:cs="Calibri" w:hint="eastAsia"/>
                <w:color w:val="000000" w:themeColor="dark1"/>
                <w:sz w:val="16"/>
                <w:szCs w:val="16"/>
              </w:rPr>
              <w:t xml:space="preserve"> : Amber LED Off</w:t>
            </w:r>
          </w:p>
          <w:p w14:paraId="2B88FC35" w14:textId="77777777" w:rsidR="00B44330" w:rsidRPr="00211C19" w:rsidRDefault="00B44330" w:rsidP="00246A1B">
            <w:pPr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>
              <w:rPr>
                <w:rFonts w:eastAsia="현대하모니 L" w:cs="Calibri" w:hint="eastAsia"/>
                <w:color w:val="000000" w:themeColor="dark1"/>
                <w:sz w:val="16"/>
                <w:szCs w:val="16"/>
              </w:rPr>
              <w:t>-</w:t>
            </w:r>
            <w:r w:rsidRPr="00173CDB">
              <w:rPr>
                <w:rFonts w:eastAsia="현대하모니 L" w:cs="Calibri"/>
                <w:color w:val="000000" w:themeColor="dark1"/>
                <w:sz w:val="16"/>
                <w:szCs w:val="16"/>
              </w:rPr>
              <w:t>On</w:t>
            </w:r>
            <w:r>
              <w:rPr>
                <w:rFonts w:eastAsia="현대하모니 L" w:cs="Calibri" w:hint="eastAsia"/>
                <w:color w:val="000000" w:themeColor="dark1"/>
                <w:sz w:val="16"/>
                <w:szCs w:val="16"/>
              </w:rPr>
              <w:t xml:space="preserve"> : Amber LED On</w:t>
            </w:r>
          </w:p>
        </w:tc>
      </w:tr>
    </w:tbl>
    <w:p w14:paraId="59072BAB" w14:textId="7189C7C4" w:rsidR="003B064C" w:rsidRPr="00211C19" w:rsidRDefault="003B064C" w:rsidP="003B064C">
      <w:pPr>
        <w:pStyle w:val="affc"/>
        <w:rPr>
          <w:rFonts w:eastAsia="현대하모니 L" w:cs="Calibri"/>
        </w:rPr>
      </w:pPr>
      <w:bookmarkStart w:id="122" w:name="_Toc530752403"/>
      <w:bookmarkStart w:id="123" w:name="_Toc96604518"/>
      <w:r w:rsidRPr="00211C19">
        <w:rPr>
          <w:rFonts w:eastAsia="현대하모니 L" w:cs="Calibri"/>
        </w:rPr>
        <w:t xml:space="preserve">Table </w:t>
      </w:r>
      <w:r w:rsidRPr="00211C19">
        <w:rPr>
          <w:rFonts w:eastAsia="현대하모니 L" w:cs="Calibri"/>
        </w:rPr>
        <w:fldChar w:fldCharType="begin"/>
      </w:r>
      <w:r w:rsidRPr="00211C19">
        <w:rPr>
          <w:rFonts w:eastAsia="현대하모니 L" w:cs="Calibri"/>
        </w:rPr>
        <w:instrText xml:space="preserve"> SEQ Table \* ARABIC </w:instrText>
      </w:r>
      <w:r w:rsidRPr="00211C19">
        <w:rPr>
          <w:rFonts w:eastAsia="현대하모니 L" w:cs="Calibri"/>
        </w:rPr>
        <w:fldChar w:fldCharType="separate"/>
      </w:r>
      <w:r w:rsidR="006F533A">
        <w:rPr>
          <w:rFonts w:eastAsia="현대하모니 L" w:cs="Calibri"/>
          <w:noProof/>
        </w:rPr>
        <w:t>38</w:t>
      </w:r>
      <w:r w:rsidRPr="00211C19">
        <w:rPr>
          <w:rFonts w:eastAsia="현대하모니 L" w:cs="Calibri"/>
        </w:rPr>
        <w:fldChar w:fldCharType="end"/>
      </w:r>
      <w:r w:rsidRPr="00211C19">
        <w:rPr>
          <w:rFonts w:eastAsia="현대하모니 L" w:cs="Calibri"/>
        </w:rPr>
        <w:t>.</w:t>
      </w:r>
      <w:r>
        <w:rPr>
          <w:rFonts w:eastAsia="현대하모니 L" w:cs="Calibri" w:hint="eastAsia"/>
        </w:rPr>
        <w:t xml:space="preserve"> </w:t>
      </w:r>
      <w:r w:rsidR="002205E2">
        <w:rPr>
          <w:rFonts w:eastAsia="현대하모니 L" w:cs="Calibri"/>
        </w:rPr>
        <w:t>WPC Main Control Function</w:t>
      </w:r>
      <w:r w:rsidRPr="00211C19">
        <w:rPr>
          <w:rFonts w:eastAsia="현대하모니 L" w:cs="Calibri"/>
        </w:rPr>
        <w:t xml:space="preserve"> </w:t>
      </w:r>
      <w:r>
        <w:rPr>
          <w:rFonts w:eastAsia="현대하모니 L" w:cs="Calibri" w:hint="eastAsia"/>
        </w:rPr>
        <w:t>In/Out List</w:t>
      </w:r>
      <w:bookmarkEnd w:id="122"/>
      <w:bookmarkEnd w:id="123"/>
    </w:p>
    <w:p w14:paraId="03233716" w14:textId="77777777" w:rsidR="003B064C" w:rsidRPr="00E93BD7" w:rsidRDefault="003B064C" w:rsidP="003B064C">
      <w:r>
        <w:br w:type="page"/>
      </w:r>
    </w:p>
    <w:p w14:paraId="7904F30C" w14:textId="77777777" w:rsidR="003B064C" w:rsidRPr="00211C19" w:rsidRDefault="002205E2" w:rsidP="003B064C">
      <w:pPr>
        <w:pStyle w:val="51"/>
      </w:pPr>
      <w:r>
        <w:lastRenderedPageBreak/>
        <w:t>WPC Main Control Function</w:t>
      </w:r>
      <w:r w:rsidR="003B064C" w:rsidRPr="00211C19">
        <w:t xml:space="preserve"> Description</w:t>
      </w:r>
    </w:p>
    <w:p w14:paraId="4DED0C12" w14:textId="77777777" w:rsidR="003B064C" w:rsidRPr="00211C19" w:rsidRDefault="003B064C" w:rsidP="003B064C">
      <w:pPr>
        <w:widowControl w:val="0"/>
        <w:wordWrap w:val="0"/>
        <w:jc w:val="both"/>
        <w:rPr>
          <w:rFonts w:eastAsia="현대하모니 L" w:cs="Calibri"/>
          <w:sz w:val="20"/>
          <w:lang w:val="en-GB"/>
        </w:rPr>
      </w:pPr>
    </w:p>
    <w:p w14:paraId="19F4F0EC" w14:textId="77777777" w:rsidR="003B064C" w:rsidRDefault="003B064C" w:rsidP="003B064C">
      <w:pPr>
        <w:widowControl w:val="0"/>
        <w:wordWrap w:val="0"/>
        <w:ind w:firstLine="284"/>
        <w:jc w:val="both"/>
        <w:rPr>
          <w:rFonts w:ascii="현대하모니 L" w:eastAsia="현대하모니 L" w:hAnsi="현대하모니 L" w:cs="Calibri"/>
          <w:sz w:val="20"/>
          <w:lang w:val="en-GB"/>
        </w:rPr>
      </w:pPr>
      <w:r>
        <w:rPr>
          <w:rFonts w:ascii="현대하모니 L" w:eastAsia="현대하모니 L" w:hAnsi="현대하모니 L" w:cs="Calibri" w:hint="eastAsia"/>
          <w:sz w:val="20"/>
          <w:lang w:val="en-GB"/>
        </w:rPr>
        <w:t>[</w:t>
      </w:r>
      <w:r w:rsidRPr="00304905">
        <w:rPr>
          <w:rFonts w:eastAsia="현대하모니 L" w:cs="Calibri" w:hint="eastAsia"/>
          <w:sz w:val="20"/>
        </w:rPr>
        <w:t>휴대폰</w:t>
      </w:r>
      <w:r>
        <w:rPr>
          <w:rFonts w:ascii="바탕" w:eastAsia="바탕" w:hAnsi="바탕" w:cs="바탕" w:hint="eastAsia"/>
          <w:sz w:val="20"/>
          <w:lang w:val="en-GB"/>
        </w:rPr>
        <w:t xml:space="preserve"> </w:t>
      </w:r>
      <w:r>
        <w:rPr>
          <w:rFonts w:ascii="현대하모니 L" w:eastAsia="현대하모니 L" w:hAnsi="현대하모니 L" w:cs="Calibri" w:hint="eastAsia"/>
          <w:sz w:val="20"/>
          <w:lang w:val="en-GB"/>
        </w:rPr>
        <w:t>방치 알림]</w:t>
      </w:r>
    </w:p>
    <w:p w14:paraId="64CB542A" w14:textId="77777777" w:rsidR="003B064C" w:rsidRPr="007A6723" w:rsidRDefault="00576468" w:rsidP="00116D94">
      <w:pPr>
        <w:pStyle w:val="a1"/>
        <w:widowControl w:val="0"/>
        <w:numPr>
          <w:ilvl w:val="0"/>
          <w:numId w:val="37"/>
        </w:numPr>
        <w:wordWrap w:val="0"/>
        <w:ind w:rightChars="195" w:right="429"/>
        <w:jc w:val="both"/>
        <w:rPr>
          <w:rFonts w:eastAsia="현대하모니 L" w:cs="Calibri"/>
          <w:sz w:val="20"/>
        </w:rPr>
      </w:pPr>
      <w:r w:rsidRPr="007A6723">
        <w:rPr>
          <w:rFonts w:eastAsia="현대하모니 L" w:cs="Calibri" w:hint="eastAsia"/>
          <w:sz w:val="20"/>
          <w:lang w:val="en-GB"/>
        </w:rPr>
        <w:t>IGN</w:t>
      </w:r>
      <w:r w:rsidR="00494ADE" w:rsidRPr="007A6723">
        <w:rPr>
          <w:rFonts w:eastAsia="현대하모니 L" w:cs="Calibri" w:hint="eastAsia"/>
          <w:sz w:val="20"/>
          <w:lang w:val="en-GB"/>
        </w:rPr>
        <w:t>1</w:t>
      </w:r>
      <w:r w:rsidRPr="007A6723">
        <w:rPr>
          <w:rFonts w:eastAsia="현대하모니 L" w:cs="Calibri" w:hint="eastAsia"/>
          <w:sz w:val="20"/>
          <w:lang w:val="en-GB"/>
        </w:rPr>
        <w:t xml:space="preserve"> On </w:t>
      </w:r>
      <w:r w:rsidR="003B064C" w:rsidRPr="007A6723">
        <w:rPr>
          <w:rFonts w:eastAsia="현대하모니 L" w:cs="Calibri" w:hint="eastAsia"/>
          <w:sz w:val="20"/>
          <w:lang w:val="en-GB"/>
        </w:rPr>
        <w:t>에서</w:t>
      </w:r>
      <w:r w:rsidR="003B064C" w:rsidRPr="007A6723">
        <w:rPr>
          <w:rFonts w:eastAsia="현대하모니 L" w:cs="Calibri" w:hint="eastAsia"/>
          <w:sz w:val="20"/>
          <w:lang w:val="en-GB"/>
        </w:rPr>
        <w:t xml:space="preserve"> Off</w:t>
      </w:r>
      <w:r w:rsidR="003B064C" w:rsidRPr="007A6723">
        <w:rPr>
          <w:rFonts w:eastAsia="현대하모니 L" w:cs="Calibri" w:hint="eastAsia"/>
          <w:sz w:val="20"/>
          <w:lang w:val="en-GB"/>
        </w:rPr>
        <w:t>될</w:t>
      </w:r>
      <w:r w:rsidR="003B064C" w:rsidRPr="007A6723">
        <w:rPr>
          <w:rFonts w:eastAsia="현대하모니 L" w:cs="Calibri" w:hint="eastAsia"/>
          <w:sz w:val="20"/>
          <w:lang w:val="en-GB"/>
        </w:rPr>
        <w:t xml:space="preserve"> </w:t>
      </w:r>
      <w:r w:rsidR="003B064C" w:rsidRPr="007A6723">
        <w:rPr>
          <w:rFonts w:eastAsia="현대하모니 L" w:cs="Calibri" w:hint="eastAsia"/>
          <w:sz w:val="20"/>
          <w:lang w:val="en-GB"/>
        </w:rPr>
        <w:t>시</w:t>
      </w:r>
      <w:r w:rsidR="003B064C" w:rsidRPr="007A6723">
        <w:rPr>
          <w:rFonts w:eastAsia="현대하모니 L" w:cs="Calibri" w:hint="eastAsia"/>
          <w:sz w:val="20"/>
          <w:lang w:val="en-GB"/>
        </w:rPr>
        <w:t>,</w:t>
      </w:r>
      <w:r w:rsidR="003B064C" w:rsidRPr="007A6723">
        <w:rPr>
          <w:rFonts w:eastAsia="현대하모니 L" w:cs="Calibri" w:hint="eastAsia"/>
          <w:sz w:val="20"/>
        </w:rPr>
        <w:t xml:space="preserve"> 100ms </w:t>
      </w:r>
      <w:r w:rsidR="003B064C" w:rsidRPr="007A6723">
        <w:rPr>
          <w:rFonts w:eastAsia="현대하모니 L" w:cs="Calibri" w:hint="eastAsia"/>
          <w:sz w:val="20"/>
        </w:rPr>
        <w:t>이후</w:t>
      </w:r>
      <w:r w:rsidR="003B064C" w:rsidRPr="007A6723">
        <w:rPr>
          <w:rFonts w:eastAsia="현대하모니 L" w:cs="Calibri" w:hint="eastAsia"/>
          <w:sz w:val="20"/>
        </w:rPr>
        <w:t xml:space="preserve">, 900ms </w:t>
      </w:r>
      <w:r w:rsidR="003B064C" w:rsidRPr="007A6723">
        <w:rPr>
          <w:rFonts w:eastAsia="현대하모니 L" w:cs="Calibri" w:hint="eastAsia"/>
          <w:sz w:val="20"/>
        </w:rPr>
        <w:t>이내로</w:t>
      </w:r>
      <w:r w:rsidR="003B064C" w:rsidRPr="007A6723">
        <w:rPr>
          <w:rFonts w:eastAsia="현대하모니 L" w:cs="Calibri" w:hint="eastAsia"/>
          <w:sz w:val="20"/>
        </w:rPr>
        <w:t xml:space="preserve"> </w:t>
      </w:r>
      <w:r w:rsidR="003B064C" w:rsidRPr="007A6723">
        <w:rPr>
          <w:rFonts w:eastAsia="현대하모니 L" w:cs="Calibri" w:hint="eastAsia"/>
          <w:sz w:val="20"/>
        </w:rPr>
        <w:t>휴대폰을</w:t>
      </w:r>
      <w:r w:rsidR="003B064C" w:rsidRPr="007A6723">
        <w:rPr>
          <w:rFonts w:eastAsia="현대하모니 L" w:cs="Calibri" w:hint="eastAsia"/>
          <w:sz w:val="20"/>
        </w:rPr>
        <w:t xml:space="preserve"> </w:t>
      </w:r>
      <w:r w:rsidR="003B064C" w:rsidRPr="007A6723">
        <w:rPr>
          <w:rFonts w:eastAsia="현대하모니 L" w:cs="Calibri" w:hint="eastAsia"/>
          <w:sz w:val="20"/>
        </w:rPr>
        <w:t>감지한</w:t>
      </w:r>
      <w:r w:rsidR="003B064C" w:rsidRPr="007A6723">
        <w:rPr>
          <w:rFonts w:eastAsia="현대하모니 L" w:cs="Calibri" w:hint="eastAsia"/>
          <w:sz w:val="20"/>
        </w:rPr>
        <w:t xml:space="preserve"> </w:t>
      </w:r>
      <w:r w:rsidR="003B064C" w:rsidRPr="007A6723">
        <w:rPr>
          <w:rFonts w:eastAsia="현대하모니 L" w:cs="Calibri" w:hint="eastAsia"/>
          <w:sz w:val="20"/>
        </w:rPr>
        <w:t>경우</w:t>
      </w:r>
      <w:r w:rsidR="003B064C" w:rsidRPr="007A6723">
        <w:rPr>
          <w:rFonts w:eastAsia="현대하모니 L" w:cs="Calibri" w:hint="eastAsia"/>
          <w:sz w:val="20"/>
        </w:rPr>
        <w:t xml:space="preserve"> </w:t>
      </w:r>
      <w:r w:rsidR="00505E5B" w:rsidRPr="007A6723">
        <w:rPr>
          <w:rFonts w:eastAsia="현대하모니 L" w:cs="Calibri"/>
          <w:sz w:val="20"/>
        </w:rPr>
        <w:t>Output_WPCWarning</w:t>
      </w:r>
      <w:r w:rsidR="00505E5B" w:rsidRPr="007A6723">
        <w:rPr>
          <w:rFonts w:eastAsia="현대하모니 L" w:cs="Calibri" w:hint="eastAsia"/>
          <w:sz w:val="20"/>
        </w:rPr>
        <w:t xml:space="preserve"> </w:t>
      </w:r>
      <w:r w:rsidR="003B064C" w:rsidRPr="007A6723">
        <w:rPr>
          <w:rFonts w:eastAsia="현대하모니 L" w:cs="Calibri" w:hint="eastAsia"/>
          <w:sz w:val="20"/>
        </w:rPr>
        <w:t xml:space="preserve">(0x1: Cellphone on the pad) </w:t>
      </w:r>
      <w:r w:rsidR="003B064C" w:rsidRPr="007A6723">
        <w:rPr>
          <w:rFonts w:eastAsia="현대하모니 L" w:cs="Calibri" w:hint="eastAsia"/>
          <w:sz w:val="20"/>
        </w:rPr>
        <w:t>신호를</w:t>
      </w:r>
      <w:r w:rsidR="003B064C" w:rsidRPr="007A6723">
        <w:rPr>
          <w:rFonts w:eastAsia="현대하모니 L" w:cs="Calibri" w:hint="eastAsia"/>
          <w:sz w:val="20"/>
        </w:rPr>
        <w:t xml:space="preserve"> </w:t>
      </w:r>
      <w:r w:rsidR="003B064C" w:rsidRPr="007A6723">
        <w:rPr>
          <w:rFonts w:eastAsia="현대하모니 L" w:cs="Calibri" w:hint="eastAsia"/>
          <w:sz w:val="20"/>
        </w:rPr>
        <w:t>송신해야</w:t>
      </w:r>
      <w:r w:rsidR="003B064C" w:rsidRPr="007A6723">
        <w:rPr>
          <w:rFonts w:eastAsia="현대하모니 L" w:cs="Calibri" w:hint="eastAsia"/>
          <w:sz w:val="20"/>
        </w:rPr>
        <w:t xml:space="preserve"> </w:t>
      </w:r>
      <w:r w:rsidR="003B064C" w:rsidRPr="007A6723">
        <w:rPr>
          <w:rFonts w:eastAsia="현대하모니 L" w:cs="Calibri" w:hint="eastAsia"/>
          <w:sz w:val="20"/>
        </w:rPr>
        <w:t>한다</w:t>
      </w:r>
      <w:r w:rsidR="003B064C" w:rsidRPr="007A6723">
        <w:rPr>
          <w:rFonts w:eastAsia="현대하모니 L" w:cs="Calibri" w:hint="eastAsia"/>
          <w:sz w:val="20"/>
        </w:rPr>
        <w:t>.</w:t>
      </w:r>
    </w:p>
    <w:p w14:paraId="6768C591" w14:textId="77777777" w:rsidR="003B064C" w:rsidRPr="007A6723" w:rsidRDefault="003B064C" w:rsidP="00116D94">
      <w:pPr>
        <w:pStyle w:val="a1"/>
        <w:widowControl w:val="0"/>
        <w:numPr>
          <w:ilvl w:val="0"/>
          <w:numId w:val="37"/>
        </w:numPr>
        <w:wordWrap w:val="0"/>
        <w:ind w:rightChars="195" w:right="429"/>
        <w:jc w:val="both"/>
        <w:rPr>
          <w:rFonts w:eastAsia="현대하모니 L" w:cs="Calibri"/>
          <w:sz w:val="20"/>
        </w:rPr>
      </w:pPr>
      <w:r w:rsidRPr="007A6723">
        <w:rPr>
          <w:rFonts w:eastAsia="현대하모니 L" w:cs="Calibri" w:hint="eastAsia"/>
          <w:sz w:val="20"/>
        </w:rPr>
        <w:t xml:space="preserve">Cellphone on the pad </w:t>
      </w:r>
      <w:r w:rsidRPr="007A6723">
        <w:rPr>
          <w:rFonts w:eastAsia="현대하모니 L" w:cs="Calibri" w:hint="eastAsia"/>
          <w:sz w:val="20"/>
        </w:rPr>
        <w:t>경고</w:t>
      </w:r>
      <w:r w:rsidRPr="007A6723">
        <w:rPr>
          <w:rFonts w:eastAsia="현대하모니 L" w:cs="Calibri" w:hint="eastAsia"/>
          <w:sz w:val="20"/>
        </w:rPr>
        <w:t xml:space="preserve"> </w:t>
      </w:r>
      <w:r w:rsidRPr="007A6723">
        <w:rPr>
          <w:rFonts w:eastAsia="현대하모니 L" w:cs="Calibri" w:hint="eastAsia"/>
          <w:sz w:val="20"/>
        </w:rPr>
        <w:t>후</w:t>
      </w:r>
      <w:r w:rsidRPr="007A6723">
        <w:rPr>
          <w:rFonts w:eastAsia="현대하모니 L" w:cs="Calibri" w:hint="eastAsia"/>
          <w:sz w:val="20"/>
        </w:rPr>
        <w:t>, 60</w:t>
      </w:r>
      <w:r w:rsidRPr="007A6723">
        <w:rPr>
          <w:rFonts w:eastAsia="현대하모니 L" w:cs="Calibri" w:hint="eastAsia"/>
          <w:sz w:val="20"/>
        </w:rPr>
        <w:t>초가</w:t>
      </w:r>
      <w:r w:rsidRPr="007A6723">
        <w:rPr>
          <w:rFonts w:eastAsia="현대하모니 L" w:cs="Calibri" w:hint="eastAsia"/>
          <w:sz w:val="20"/>
        </w:rPr>
        <w:t xml:space="preserve"> </w:t>
      </w:r>
      <w:r w:rsidRPr="007A6723">
        <w:rPr>
          <w:rFonts w:eastAsia="현대하모니 L" w:cs="Calibri" w:hint="eastAsia"/>
          <w:sz w:val="20"/>
        </w:rPr>
        <w:t>지난</w:t>
      </w:r>
      <w:r w:rsidRPr="007A6723">
        <w:rPr>
          <w:rFonts w:eastAsia="현대하모니 L" w:cs="Calibri" w:hint="eastAsia"/>
          <w:sz w:val="20"/>
        </w:rPr>
        <w:t xml:space="preserve"> </w:t>
      </w:r>
      <w:r w:rsidRPr="007A6723">
        <w:rPr>
          <w:rFonts w:eastAsia="현대하모니 L" w:cs="Calibri" w:hint="eastAsia"/>
          <w:sz w:val="20"/>
        </w:rPr>
        <w:t>후에도</w:t>
      </w:r>
      <w:r w:rsidRPr="007A6723">
        <w:rPr>
          <w:rFonts w:eastAsia="현대하모니 L" w:cs="Calibri" w:hint="eastAsia"/>
          <w:sz w:val="20"/>
        </w:rPr>
        <w:t xml:space="preserve"> </w:t>
      </w:r>
      <w:r w:rsidRPr="007A6723">
        <w:rPr>
          <w:rFonts w:eastAsia="현대하모니 L" w:cs="Calibri" w:hint="eastAsia"/>
          <w:sz w:val="20"/>
        </w:rPr>
        <w:t>휴대폰을</w:t>
      </w:r>
      <w:r w:rsidRPr="007A6723">
        <w:rPr>
          <w:rFonts w:eastAsia="현대하모니 L" w:cs="Calibri" w:hint="eastAsia"/>
          <w:sz w:val="20"/>
        </w:rPr>
        <w:t xml:space="preserve"> </w:t>
      </w:r>
      <w:r w:rsidRPr="007A6723">
        <w:rPr>
          <w:rFonts w:eastAsia="현대하모니 L" w:cs="Calibri" w:hint="eastAsia"/>
          <w:sz w:val="20"/>
        </w:rPr>
        <w:t>감지한</w:t>
      </w:r>
      <w:r w:rsidRPr="007A6723">
        <w:rPr>
          <w:rFonts w:eastAsia="현대하모니 L" w:cs="Calibri" w:hint="eastAsia"/>
          <w:sz w:val="20"/>
        </w:rPr>
        <w:t xml:space="preserve"> </w:t>
      </w:r>
      <w:r w:rsidRPr="007A6723">
        <w:rPr>
          <w:rFonts w:eastAsia="현대하모니 L" w:cs="Calibri" w:hint="eastAsia"/>
          <w:sz w:val="20"/>
        </w:rPr>
        <w:t>경우</w:t>
      </w:r>
      <w:r w:rsidRPr="007A6723">
        <w:rPr>
          <w:rFonts w:eastAsia="현대하모니 L" w:cs="Calibri" w:hint="eastAsia"/>
          <w:sz w:val="20"/>
        </w:rPr>
        <w:t xml:space="preserve"> </w:t>
      </w:r>
      <w:r w:rsidR="00505E5B" w:rsidRPr="007A6723">
        <w:rPr>
          <w:rFonts w:eastAsia="현대하모니 L" w:cs="Calibri"/>
          <w:sz w:val="20"/>
        </w:rPr>
        <w:t>Output_WPCWarning</w:t>
      </w:r>
      <w:r w:rsidR="00505E5B" w:rsidRPr="007A6723">
        <w:rPr>
          <w:rFonts w:eastAsia="현대하모니 L" w:cs="Calibri" w:hint="eastAsia"/>
          <w:sz w:val="20"/>
        </w:rPr>
        <w:t xml:space="preserve"> </w:t>
      </w:r>
      <w:r w:rsidRPr="007A6723">
        <w:rPr>
          <w:rFonts w:eastAsia="현대하모니 L" w:cs="Calibri" w:hint="eastAsia"/>
          <w:sz w:val="20"/>
        </w:rPr>
        <w:t xml:space="preserve">(0x4: Cellphone Reminder) </w:t>
      </w:r>
      <w:r w:rsidRPr="007A6723">
        <w:rPr>
          <w:rFonts w:eastAsia="현대하모니 L" w:cs="Calibri" w:hint="eastAsia"/>
          <w:sz w:val="20"/>
        </w:rPr>
        <w:t>신호를</w:t>
      </w:r>
      <w:r w:rsidRPr="007A6723">
        <w:rPr>
          <w:rFonts w:eastAsia="현대하모니 L" w:cs="Calibri" w:hint="eastAsia"/>
          <w:sz w:val="20"/>
        </w:rPr>
        <w:t xml:space="preserve"> </w:t>
      </w:r>
      <w:r w:rsidRPr="007A6723">
        <w:rPr>
          <w:rFonts w:eastAsia="현대하모니 L" w:cs="Calibri" w:hint="eastAsia"/>
          <w:sz w:val="20"/>
        </w:rPr>
        <w:t>송신해야</w:t>
      </w:r>
      <w:r w:rsidRPr="007A6723">
        <w:rPr>
          <w:rFonts w:eastAsia="현대하모니 L" w:cs="Calibri" w:hint="eastAsia"/>
          <w:sz w:val="20"/>
        </w:rPr>
        <w:t xml:space="preserve"> </w:t>
      </w:r>
      <w:r w:rsidRPr="007A6723">
        <w:rPr>
          <w:rFonts w:eastAsia="현대하모니 L" w:cs="Calibri" w:hint="eastAsia"/>
          <w:sz w:val="20"/>
        </w:rPr>
        <w:t>한다</w:t>
      </w:r>
      <w:r w:rsidRPr="007A6723">
        <w:rPr>
          <w:rFonts w:eastAsia="현대하모니 L" w:cs="Calibri" w:hint="eastAsia"/>
          <w:sz w:val="20"/>
        </w:rPr>
        <w:t>.</w:t>
      </w:r>
    </w:p>
    <w:p w14:paraId="3970449C" w14:textId="77777777" w:rsidR="003B064C" w:rsidRPr="008308B5" w:rsidRDefault="003B064C" w:rsidP="00116D94">
      <w:pPr>
        <w:pStyle w:val="a1"/>
        <w:widowControl w:val="0"/>
        <w:numPr>
          <w:ilvl w:val="0"/>
          <w:numId w:val="37"/>
        </w:numPr>
        <w:wordWrap w:val="0"/>
        <w:contextualSpacing w:val="0"/>
        <w:jc w:val="both"/>
        <w:rPr>
          <w:rFonts w:eastAsia="현대하모니 L" w:cs="Calibri"/>
          <w:sz w:val="20"/>
          <w:lang w:val="en-GB"/>
        </w:rPr>
      </w:pPr>
      <w:r>
        <w:rPr>
          <w:rFonts w:eastAsia="현대하모니 L" w:cs="Calibri" w:hint="eastAsia"/>
          <w:sz w:val="20"/>
        </w:rPr>
        <w:t>방치</w:t>
      </w:r>
      <w:r>
        <w:rPr>
          <w:rFonts w:eastAsia="현대하모니 L" w:cs="Calibri" w:hint="eastAsia"/>
          <w:sz w:val="20"/>
        </w:rPr>
        <w:t xml:space="preserve"> </w:t>
      </w:r>
      <w:r>
        <w:rPr>
          <w:rFonts w:eastAsia="현대하모니 L" w:cs="Calibri" w:hint="eastAsia"/>
          <w:sz w:val="20"/>
        </w:rPr>
        <w:t>알림</w:t>
      </w:r>
      <w:r>
        <w:rPr>
          <w:rFonts w:eastAsia="현대하모니 L" w:cs="Calibri" w:hint="eastAsia"/>
          <w:sz w:val="20"/>
        </w:rPr>
        <w:t xml:space="preserve"> </w:t>
      </w:r>
      <w:r>
        <w:rPr>
          <w:rFonts w:eastAsia="현대하모니 L" w:cs="Calibri" w:hint="eastAsia"/>
          <w:sz w:val="20"/>
        </w:rPr>
        <w:t>중</w:t>
      </w:r>
      <w:r>
        <w:rPr>
          <w:rFonts w:eastAsia="현대하모니 L" w:cs="Calibri" w:hint="eastAsia"/>
          <w:sz w:val="20"/>
        </w:rPr>
        <w:t xml:space="preserve">, </w:t>
      </w:r>
      <w:r w:rsidRPr="008308B5">
        <w:rPr>
          <w:rFonts w:eastAsia="현대하모니 L" w:cs="Calibri" w:hint="eastAsia"/>
          <w:sz w:val="20"/>
        </w:rPr>
        <w:t>휴대폰이</w:t>
      </w:r>
      <w:r w:rsidRPr="008308B5">
        <w:rPr>
          <w:rFonts w:eastAsia="현대하모니 L" w:cs="Calibri" w:hint="eastAsia"/>
          <w:sz w:val="20"/>
        </w:rPr>
        <w:t xml:space="preserve"> </w:t>
      </w:r>
      <w:r w:rsidRPr="008308B5">
        <w:rPr>
          <w:rFonts w:eastAsia="현대하모니 L" w:cs="Calibri" w:hint="eastAsia"/>
          <w:sz w:val="20"/>
        </w:rPr>
        <w:t>감지되지</w:t>
      </w:r>
      <w:r w:rsidRPr="008308B5">
        <w:rPr>
          <w:rFonts w:eastAsia="현대하모니 L" w:cs="Calibri" w:hint="eastAsia"/>
          <w:sz w:val="20"/>
        </w:rPr>
        <w:t xml:space="preserve"> </w:t>
      </w:r>
      <w:r w:rsidRPr="008308B5">
        <w:rPr>
          <w:rFonts w:eastAsia="현대하모니 L" w:cs="Calibri" w:hint="eastAsia"/>
          <w:sz w:val="20"/>
        </w:rPr>
        <w:t>않는</w:t>
      </w:r>
      <w:r w:rsidRPr="008308B5">
        <w:rPr>
          <w:rFonts w:eastAsia="현대하모니 L" w:cs="Calibri" w:hint="eastAsia"/>
          <w:sz w:val="20"/>
        </w:rPr>
        <w:t xml:space="preserve"> </w:t>
      </w:r>
      <w:r w:rsidRPr="008308B5">
        <w:rPr>
          <w:rFonts w:eastAsia="현대하모니 L" w:cs="Calibri" w:hint="eastAsia"/>
          <w:sz w:val="20"/>
        </w:rPr>
        <w:t>경우</w:t>
      </w:r>
      <w:r w:rsidRPr="008308B5">
        <w:rPr>
          <w:rFonts w:eastAsia="현대하모니 L" w:cs="Calibri" w:hint="eastAsia"/>
          <w:sz w:val="20"/>
        </w:rPr>
        <w:t xml:space="preserve">, </w:t>
      </w:r>
      <w:r w:rsidRPr="008308B5">
        <w:rPr>
          <w:rFonts w:eastAsia="현대하모니 L" w:cs="Calibri" w:hint="eastAsia"/>
          <w:sz w:val="20"/>
        </w:rPr>
        <w:t>휴대폰</w:t>
      </w:r>
      <w:r w:rsidRPr="008308B5">
        <w:rPr>
          <w:rFonts w:eastAsia="현대하모니 L" w:cs="Calibri" w:hint="eastAsia"/>
          <w:sz w:val="20"/>
        </w:rPr>
        <w:t xml:space="preserve"> </w:t>
      </w:r>
      <w:r w:rsidRPr="008308B5">
        <w:rPr>
          <w:rFonts w:eastAsia="현대하모니 L" w:cs="Calibri" w:hint="eastAsia"/>
          <w:sz w:val="20"/>
        </w:rPr>
        <w:t>거치</w:t>
      </w:r>
      <w:r w:rsidRPr="008308B5">
        <w:rPr>
          <w:rFonts w:eastAsia="현대하모니 L" w:cs="Calibri" w:hint="eastAsia"/>
          <w:sz w:val="20"/>
        </w:rPr>
        <w:t xml:space="preserve"> </w:t>
      </w:r>
      <w:r w:rsidRPr="008308B5">
        <w:rPr>
          <w:rFonts w:eastAsia="현대하모니 L" w:cs="Calibri" w:hint="eastAsia"/>
          <w:sz w:val="20"/>
        </w:rPr>
        <w:t>상태</w:t>
      </w:r>
      <w:r w:rsidRPr="008308B5">
        <w:rPr>
          <w:rFonts w:eastAsia="현대하모니 L" w:cs="Calibri" w:hint="eastAsia"/>
          <w:sz w:val="20"/>
        </w:rPr>
        <w:t xml:space="preserve"> </w:t>
      </w:r>
      <w:r w:rsidRPr="008308B5">
        <w:rPr>
          <w:rFonts w:eastAsia="현대하모니 L" w:cs="Calibri" w:hint="eastAsia"/>
          <w:sz w:val="20"/>
        </w:rPr>
        <w:t>여부</w:t>
      </w:r>
      <w:r w:rsidRPr="008308B5">
        <w:rPr>
          <w:rFonts w:eastAsia="현대하모니 L" w:cs="Calibri" w:hint="eastAsia"/>
          <w:sz w:val="20"/>
        </w:rPr>
        <w:t xml:space="preserve"> </w:t>
      </w:r>
      <w:r w:rsidRPr="008308B5">
        <w:rPr>
          <w:rFonts w:eastAsia="현대하모니 L" w:cs="Calibri" w:hint="eastAsia"/>
          <w:sz w:val="20"/>
        </w:rPr>
        <w:t>확인</w:t>
      </w:r>
      <w:r>
        <w:rPr>
          <w:rFonts w:eastAsia="현대하모니 L" w:cs="Calibri" w:hint="eastAsia"/>
          <w:sz w:val="20"/>
        </w:rPr>
        <w:t xml:space="preserve"> </w:t>
      </w:r>
      <w:r>
        <w:rPr>
          <w:rFonts w:eastAsia="현대하모니 L" w:cs="Calibri" w:hint="eastAsia"/>
          <w:sz w:val="20"/>
        </w:rPr>
        <w:t>후</w:t>
      </w:r>
      <w:r>
        <w:rPr>
          <w:rFonts w:eastAsia="현대하모니 L" w:cs="Calibri" w:hint="eastAsia"/>
          <w:sz w:val="20"/>
        </w:rPr>
        <w:t xml:space="preserve"> </w:t>
      </w:r>
      <w:r w:rsidR="00505E5B" w:rsidRPr="00505E5B">
        <w:rPr>
          <w:rFonts w:eastAsia="현대하모니 L" w:cs="Calibri"/>
          <w:sz w:val="20"/>
        </w:rPr>
        <w:t>Output_WPCWarning</w:t>
      </w:r>
      <w:r w:rsidR="00505E5B" w:rsidRPr="00505E5B">
        <w:rPr>
          <w:rFonts w:eastAsia="현대하모니 L" w:cs="Calibri" w:hint="eastAsia"/>
          <w:sz w:val="20"/>
        </w:rPr>
        <w:t xml:space="preserve"> </w:t>
      </w:r>
      <w:r>
        <w:rPr>
          <w:rFonts w:eastAsia="현대하모니 L" w:cs="Calibri" w:hint="eastAsia"/>
          <w:sz w:val="20"/>
        </w:rPr>
        <w:t>(0x0: Off)</w:t>
      </w:r>
      <w:r w:rsidRPr="00F456B8">
        <w:rPr>
          <w:rFonts w:eastAsia="현대하모니 L" w:cs="Calibri" w:hint="eastAsia"/>
          <w:sz w:val="20"/>
        </w:rPr>
        <w:t>신호</w:t>
      </w:r>
      <w:r>
        <w:rPr>
          <w:rFonts w:eastAsia="현대하모니 L" w:cs="Calibri" w:hint="eastAsia"/>
          <w:sz w:val="20"/>
        </w:rPr>
        <w:t>를</w:t>
      </w:r>
      <w:r>
        <w:rPr>
          <w:rFonts w:eastAsia="현대하모니 L" w:cs="Calibri" w:hint="eastAsia"/>
          <w:sz w:val="20"/>
        </w:rPr>
        <w:t xml:space="preserve"> </w:t>
      </w:r>
      <w:r>
        <w:rPr>
          <w:rFonts w:eastAsia="현대하모니 L" w:cs="Calibri" w:hint="eastAsia"/>
          <w:sz w:val="20"/>
        </w:rPr>
        <w:t>송</w:t>
      </w:r>
      <w:r w:rsidRPr="00AE383C">
        <w:rPr>
          <w:rFonts w:eastAsia="현대하모니 L" w:cs="Calibri" w:hint="eastAsia"/>
          <w:sz w:val="20"/>
        </w:rPr>
        <w:t>신해야</w:t>
      </w:r>
      <w:r w:rsidRPr="00AE383C">
        <w:rPr>
          <w:rFonts w:eastAsia="현대하모니 L" w:cs="Calibri" w:hint="eastAsia"/>
          <w:sz w:val="20"/>
        </w:rPr>
        <w:t xml:space="preserve"> </w:t>
      </w:r>
      <w:r w:rsidRPr="00AE383C">
        <w:rPr>
          <w:rFonts w:eastAsia="현대하모니 L" w:cs="Calibri" w:hint="eastAsia"/>
          <w:sz w:val="20"/>
        </w:rPr>
        <w:t>한다</w:t>
      </w:r>
      <w:r>
        <w:rPr>
          <w:rFonts w:eastAsia="현대하모니 L" w:cs="Calibri" w:hint="eastAsia"/>
          <w:sz w:val="20"/>
        </w:rPr>
        <w:t>.</w:t>
      </w:r>
    </w:p>
    <w:p w14:paraId="2304F4F5" w14:textId="77777777" w:rsidR="003B064C" w:rsidRDefault="003B064C" w:rsidP="003B064C">
      <w:pPr>
        <w:widowControl w:val="0"/>
        <w:wordWrap w:val="0"/>
        <w:jc w:val="both"/>
        <w:rPr>
          <w:rFonts w:eastAsia="현대하모니 L" w:cs="Calibri"/>
          <w:sz w:val="20"/>
          <w:lang w:val="en-GB"/>
        </w:rPr>
      </w:pPr>
    </w:p>
    <w:p w14:paraId="10361E25" w14:textId="77777777" w:rsidR="003B064C" w:rsidRDefault="003B064C" w:rsidP="003B064C">
      <w:pPr>
        <w:widowControl w:val="0"/>
        <w:wordWrap w:val="0"/>
        <w:ind w:left="284"/>
        <w:jc w:val="both"/>
        <w:rPr>
          <w:rFonts w:eastAsia="현대하모니 L" w:cs="Calibri"/>
          <w:sz w:val="20"/>
          <w:lang w:val="en-GB"/>
        </w:rPr>
      </w:pPr>
      <w:r>
        <w:rPr>
          <w:rFonts w:eastAsia="현대하모니 L" w:cs="Calibri" w:hint="eastAsia"/>
          <w:sz w:val="20"/>
          <w:lang w:val="en-GB"/>
        </w:rPr>
        <w:t>[</w:t>
      </w:r>
      <w:r>
        <w:rPr>
          <w:rFonts w:eastAsia="현대하모니 L" w:cs="Calibri" w:hint="eastAsia"/>
          <w:sz w:val="20"/>
          <w:lang w:val="en-GB"/>
        </w:rPr>
        <w:t>충전</w:t>
      </w:r>
      <w:r>
        <w:rPr>
          <w:rFonts w:eastAsia="현대하모니 L" w:cs="Calibri" w:hint="eastAsia"/>
          <w:sz w:val="20"/>
          <w:lang w:val="en-GB"/>
        </w:rPr>
        <w:t xml:space="preserve"> </w:t>
      </w:r>
      <w:r>
        <w:rPr>
          <w:rFonts w:eastAsia="현대하모니 L" w:cs="Calibri" w:hint="eastAsia"/>
          <w:sz w:val="20"/>
          <w:lang w:val="en-GB"/>
        </w:rPr>
        <w:t>상태</w:t>
      </w:r>
      <w:r>
        <w:rPr>
          <w:rFonts w:eastAsia="현대하모니 L" w:cs="Calibri" w:hint="eastAsia"/>
          <w:sz w:val="20"/>
          <w:lang w:val="en-GB"/>
        </w:rPr>
        <w:t xml:space="preserve"> </w:t>
      </w:r>
      <w:r>
        <w:rPr>
          <w:rFonts w:eastAsia="현대하모니 L" w:cs="Calibri" w:hint="eastAsia"/>
          <w:sz w:val="20"/>
          <w:lang w:val="en-GB"/>
        </w:rPr>
        <w:t>알림</w:t>
      </w:r>
      <w:r>
        <w:rPr>
          <w:rFonts w:eastAsia="현대하모니 L" w:cs="Calibri" w:hint="eastAsia"/>
          <w:sz w:val="20"/>
          <w:lang w:val="en-GB"/>
        </w:rPr>
        <w:t>]</w:t>
      </w:r>
    </w:p>
    <w:p w14:paraId="072F1B55" w14:textId="77777777" w:rsidR="003B064C" w:rsidRDefault="003B064C" w:rsidP="00116D94">
      <w:pPr>
        <w:pStyle w:val="a1"/>
        <w:widowControl w:val="0"/>
        <w:numPr>
          <w:ilvl w:val="0"/>
          <w:numId w:val="38"/>
        </w:numPr>
        <w:wordWrap w:val="0"/>
        <w:jc w:val="both"/>
        <w:rPr>
          <w:rFonts w:eastAsia="현대하모니 L" w:cs="Calibri"/>
          <w:sz w:val="20"/>
        </w:rPr>
      </w:pPr>
      <w:r>
        <w:rPr>
          <w:rFonts w:eastAsia="현대하모니 L" w:cs="Calibri" w:hint="eastAsia"/>
          <w:sz w:val="20"/>
        </w:rPr>
        <w:t>충전</w:t>
      </w:r>
      <w:r>
        <w:rPr>
          <w:rFonts w:eastAsia="현대하모니 L" w:cs="Calibri" w:hint="eastAsia"/>
          <w:sz w:val="20"/>
        </w:rPr>
        <w:t xml:space="preserve"> </w:t>
      </w:r>
      <w:r>
        <w:rPr>
          <w:rFonts w:eastAsia="현대하모니 L" w:cs="Calibri" w:hint="eastAsia"/>
          <w:sz w:val="20"/>
        </w:rPr>
        <w:t>중인</w:t>
      </w:r>
      <w:r>
        <w:rPr>
          <w:rFonts w:eastAsia="현대하모니 L" w:cs="Calibri" w:hint="eastAsia"/>
          <w:sz w:val="20"/>
        </w:rPr>
        <w:t xml:space="preserve"> </w:t>
      </w:r>
      <w:r>
        <w:rPr>
          <w:rFonts w:eastAsia="현대하모니 L" w:cs="Calibri" w:hint="eastAsia"/>
          <w:sz w:val="20"/>
        </w:rPr>
        <w:t>경우</w:t>
      </w:r>
      <w:r>
        <w:rPr>
          <w:rFonts w:eastAsia="현대하모니 L" w:cs="Calibri" w:hint="eastAsia"/>
          <w:sz w:val="20"/>
        </w:rPr>
        <w:t>, AMBER LED</w:t>
      </w:r>
      <w:r>
        <w:rPr>
          <w:rFonts w:eastAsia="현대하모니 L" w:cs="Calibri" w:hint="eastAsia"/>
          <w:sz w:val="20"/>
        </w:rPr>
        <w:t>가</w:t>
      </w:r>
      <w:r>
        <w:rPr>
          <w:rFonts w:eastAsia="현대하모니 L" w:cs="Calibri" w:hint="eastAsia"/>
          <w:sz w:val="20"/>
        </w:rPr>
        <w:t xml:space="preserve"> ON</w:t>
      </w:r>
      <w:r>
        <w:rPr>
          <w:rFonts w:eastAsia="현대하모니 L" w:cs="Calibri" w:hint="eastAsia"/>
          <w:sz w:val="20"/>
        </w:rPr>
        <w:t>되며</w:t>
      </w:r>
      <w:r>
        <w:rPr>
          <w:rFonts w:eastAsia="현대하모니 L" w:cs="Calibri" w:hint="eastAsia"/>
          <w:sz w:val="20"/>
        </w:rPr>
        <w:t xml:space="preserve"> </w:t>
      </w:r>
      <w:r w:rsidR="00505E5B" w:rsidRPr="00505E5B">
        <w:rPr>
          <w:rFonts w:eastAsia="현대하모니 L" w:cs="Calibri"/>
          <w:sz w:val="20"/>
        </w:rPr>
        <w:t>Output_WPCWarning</w:t>
      </w:r>
      <w:r w:rsidR="00505E5B" w:rsidRPr="00505E5B">
        <w:rPr>
          <w:rFonts w:eastAsia="현대하모니 L" w:cs="Calibri" w:hint="eastAsia"/>
          <w:sz w:val="20"/>
        </w:rPr>
        <w:t xml:space="preserve"> </w:t>
      </w:r>
      <w:r>
        <w:rPr>
          <w:rFonts w:eastAsia="현대하모니 L" w:cs="Calibri" w:hint="eastAsia"/>
          <w:sz w:val="20"/>
        </w:rPr>
        <w:t xml:space="preserve">(0x2: Charging) </w:t>
      </w:r>
      <w:r w:rsidRPr="0084421B">
        <w:rPr>
          <w:rFonts w:eastAsia="현대하모니 L" w:cs="Calibri" w:hint="eastAsia"/>
          <w:sz w:val="20"/>
        </w:rPr>
        <w:t>신호를</w:t>
      </w:r>
      <w:r w:rsidRPr="0084421B">
        <w:rPr>
          <w:rFonts w:eastAsia="현대하모니 L" w:cs="Calibri" w:hint="eastAsia"/>
          <w:sz w:val="20"/>
        </w:rPr>
        <w:t xml:space="preserve"> </w:t>
      </w:r>
      <w:r>
        <w:rPr>
          <w:rFonts w:eastAsia="현대하모니 L" w:cs="Calibri" w:hint="eastAsia"/>
          <w:sz w:val="20"/>
        </w:rPr>
        <w:t>송신해야</w:t>
      </w:r>
      <w:r>
        <w:rPr>
          <w:rFonts w:eastAsia="현대하모니 L" w:cs="Calibri" w:hint="eastAsia"/>
          <w:sz w:val="20"/>
        </w:rPr>
        <w:t xml:space="preserve"> </w:t>
      </w:r>
      <w:r>
        <w:rPr>
          <w:rFonts w:eastAsia="현대하모니 L" w:cs="Calibri" w:hint="eastAsia"/>
          <w:sz w:val="20"/>
        </w:rPr>
        <w:t>한다</w:t>
      </w:r>
      <w:r>
        <w:rPr>
          <w:rFonts w:eastAsia="현대하모니 L" w:cs="Calibri" w:hint="eastAsia"/>
          <w:sz w:val="20"/>
        </w:rPr>
        <w:t>.</w:t>
      </w:r>
    </w:p>
    <w:p w14:paraId="35382D99" w14:textId="77777777" w:rsidR="003B064C" w:rsidRPr="00A635FC" w:rsidRDefault="003B064C" w:rsidP="00116D94">
      <w:pPr>
        <w:pStyle w:val="a1"/>
        <w:widowControl w:val="0"/>
        <w:numPr>
          <w:ilvl w:val="0"/>
          <w:numId w:val="38"/>
        </w:numPr>
        <w:wordWrap w:val="0"/>
        <w:jc w:val="both"/>
        <w:rPr>
          <w:rFonts w:eastAsia="현대하모니 L" w:cs="Calibri"/>
          <w:sz w:val="20"/>
        </w:rPr>
      </w:pPr>
      <w:r>
        <w:rPr>
          <w:rFonts w:eastAsia="현대하모니 L" w:cs="Calibri" w:hint="eastAsia"/>
          <w:sz w:val="20"/>
        </w:rPr>
        <w:t>충전을</w:t>
      </w:r>
      <w:r>
        <w:rPr>
          <w:rFonts w:eastAsia="현대하모니 L" w:cs="Calibri" w:hint="eastAsia"/>
          <w:sz w:val="20"/>
        </w:rPr>
        <w:t xml:space="preserve"> </w:t>
      </w:r>
      <w:r>
        <w:rPr>
          <w:rFonts w:eastAsia="현대하모니 L" w:cs="Calibri" w:hint="eastAsia"/>
          <w:sz w:val="20"/>
        </w:rPr>
        <w:t>완료한</w:t>
      </w:r>
      <w:r>
        <w:rPr>
          <w:rFonts w:eastAsia="현대하모니 L" w:cs="Calibri" w:hint="eastAsia"/>
          <w:sz w:val="20"/>
        </w:rPr>
        <w:t xml:space="preserve"> </w:t>
      </w:r>
      <w:r>
        <w:rPr>
          <w:rFonts w:eastAsia="현대하모니 L" w:cs="Calibri" w:hint="eastAsia"/>
          <w:sz w:val="20"/>
        </w:rPr>
        <w:t>경우</w:t>
      </w:r>
      <w:r>
        <w:rPr>
          <w:rFonts w:eastAsia="현대하모니 L" w:cs="Calibri" w:hint="eastAsia"/>
          <w:sz w:val="20"/>
        </w:rPr>
        <w:t>, GREEN LED</w:t>
      </w:r>
      <w:r>
        <w:rPr>
          <w:rFonts w:eastAsia="현대하모니 L" w:cs="Calibri" w:hint="eastAsia"/>
          <w:sz w:val="20"/>
        </w:rPr>
        <w:t>가</w:t>
      </w:r>
      <w:r>
        <w:rPr>
          <w:rFonts w:eastAsia="현대하모니 L" w:cs="Calibri" w:hint="eastAsia"/>
          <w:sz w:val="20"/>
        </w:rPr>
        <w:t xml:space="preserve"> ON</w:t>
      </w:r>
      <w:r>
        <w:rPr>
          <w:rFonts w:eastAsia="현대하모니 L" w:cs="Calibri" w:hint="eastAsia"/>
          <w:sz w:val="20"/>
        </w:rPr>
        <w:t>되며</w:t>
      </w:r>
      <w:r>
        <w:rPr>
          <w:rFonts w:eastAsia="현대하모니 L" w:cs="Calibri" w:hint="eastAsia"/>
          <w:sz w:val="20"/>
        </w:rPr>
        <w:t xml:space="preserve"> </w:t>
      </w:r>
      <w:r w:rsidR="00505E5B" w:rsidRPr="00505E5B">
        <w:rPr>
          <w:rFonts w:eastAsia="현대하모니 L" w:cs="Calibri"/>
          <w:sz w:val="20"/>
        </w:rPr>
        <w:t>Output_WPCWarning</w:t>
      </w:r>
      <w:r w:rsidR="00505E5B" w:rsidRPr="00505E5B">
        <w:rPr>
          <w:rFonts w:eastAsia="현대하모니 L" w:cs="Calibri" w:hint="eastAsia"/>
          <w:sz w:val="20"/>
        </w:rPr>
        <w:t xml:space="preserve"> </w:t>
      </w:r>
      <w:r>
        <w:rPr>
          <w:rFonts w:eastAsia="현대하모니 L" w:cs="Calibri" w:hint="eastAsia"/>
          <w:sz w:val="20"/>
        </w:rPr>
        <w:t xml:space="preserve">(0x3: Charging Complete) </w:t>
      </w:r>
      <w:r w:rsidRPr="0084421B">
        <w:rPr>
          <w:rFonts w:eastAsia="현대하모니 L" w:cs="Calibri" w:hint="eastAsia"/>
          <w:sz w:val="20"/>
        </w:rPr>
        <w:t>신호를</w:t>
      </w:r>
      <w:r w:rsidRPr="0084421B">
        <w:rPr>
          <w:rFonts w:eastAsia="현대하모니 L" w:cs="Calibri" w:hint="eastAsia"/>
          <w:sz w:val="20"/>
        </w:rPr>
        <w:t xml:space="preserve"> </w:t>
      </w:r>
      <w:r>
        <w:rPr>
          <w:rFonts w:eastAsia="현대하모니 L" w:cs="Calibri" w:hint="eastAsia"/>
          <w:sz w:val="20"/>
        </w:rPr>
        <w:t>송신해야</w:t>
      </w:r>
      <w:r>
        <w:rPr>
          <w:rFonts w:eastAsia="현대하모니 L" w:cs="Calibri" w:hint="eastAsia"/>
          <w:sz w:val="20"/>
        </w:rPr>
        <w:t xml:space="preserve"> </w:t>
      </w:r>
      <w:r>
        <w:rPr>
          <w:rFonts w:eastAsia="현대하모니 L" w:cs="Calibri" w:hint="eastAsia"/>
          <w:sz w:val="20"/>
        </w:rPr>
        <w:t>한다</w:t>
      </w:r>
      <w:r w:rsidRPr="0084421B">
        <w:rPr>
          <w:rFonts w:eastAsia="현대하모니 L" w:cs="Calibri" w:hint="eastAsia"/>
          <w:sz w:val="20"/>
        </w:rPr>
        <w:t>.</w:t>
      </w:r>
    </w:p>
    <w:p w14:paraId="473A1661" w14:textId="77777777" w:rsidR="003B064C" w:rsidRDefault="003B064C" w:rsidP="00116D94">
      <w:pPr>
        <w:pStyle w:val="a1"/>
        <w:widowControl w:val="0"/>
        <w:numPr>
          <w:ilvl w:val="0"/>
          <w:numId w:val="31"/>
        </w:numPr>
        <w:wordWrap w:val="0"/>
        <w:ind w:left="993" w:hanging="284"/>
        <w:jc w:val="both"/>
        <w:rPr>
          <w:rFonts w:eastAsia="현대하모니 L" w:cs="Calibri"/>
          <w:sz w:val="20"/>
        </w:rPr>
      </w:pPr>
      <w:r w:rsidRPr="00EF2232">
        <w:rPr>
          <w:rFonts w:eastAsia="현대하모니 L" w:cs="Calibri" w:hint="eastAsia"/>
          <w:sz w:val="20"/>
        </w:rPr>
        <w:t>완충으로</w:t>
      </w:r>
      <w:r w:rsidRPr="00EF2232">
        <w:rPr>
          <w:rFonts w:eastAsia="현대하모니 L" w:cs="Calibri" w:hint="eastAsia"/>
          <w:sz w:val="20"/>
        </w:rPr>
        <w:t xml:space="preserve"> </w:t>
      </w:r>
      <w:r w:rsidRPr="00EF2232">
        <w:rPr>
          <w:rFonts w:eastAsia="현대하모니 L" w:cs="Calibri" w:hint="eastAsia"/>
          <w:sz w:val="20"/>
        </w:rPr>
        <w:t>인한</w:t>
      </w:r>
      <w:r w:rsidRPr="00EF2232">
        <w:rPr>
          <w:rFonts w:eastAsia="현대하모니 L" w:cs="Calibri" w:hint="eastAsia"/>
          <w:sz w:val="20"/>
        </w:rPr>
        <w:t xml:space="preserve"> </w:t>
      </w:r>
      <w:r w:rsidRPr="00EF2232">
        <w:rPr>
          <w:rFonts w:eastAsia="현대하모니 L" w:cs="Calibri" w:hint="eastAsia"/>
          <w:sz w:val="20"/>
        </w:rPr>
        <w:t>충전</w:t>
      </w:r>
      <w:r w:rsidRPr="00EF2232">
        <w:rPr>
          <w:rFonts w:eastAsia="현대하모니 L" w:cs="Calibri" w:hint="eastAsia"/>
          <w:sz w:val="20"/>
        </w:rPr>
        <w:t xml:space="preserve"> </w:t>
      </w:r>
      <w:r w:rsidRPr="00EF2232">
        <w:rPr>
          <w:rFonts w:eastAsia="현대하모니 L" w:cs="Calibri" w:hint="eastAsia"/>
          <w:sz w:val="20"/>
        </w:rPr>
        <w:t>중지</w:t>
      </w:r>
      <w:r>
        <w:rPr>
          <w:rFonts w:eastAsia="현대하모니 L" w:cs="Calibri" w:hint="eastAsia"/>
          <w:sz w:val="20"/>
        </w:rPr>
        <w:t xml:space="preserve"> </w:t>
      </w:r>
      <w:r w:rsidRPr="00EF2232">
        <w:rPr>
          <w:rFonts w:eastAsia="현대하모니 L" w:cs="Calibri" w:hint="eastAsia"/>
          <w:sz w:val="20"/>
        </w:rPr>
        <w:t>시</w:t>
      </w:r>
      <w:r w:rsidRPr="00EF2232">
        <w:rPr>
          <w:rFonts w:eastAsia="현대하모니 L" w:cs="Calibri" w:hint="eastAsia"/>
          <w:sz w:val="20"/>
        </w:rPr>
        <w:t xml:space="preserve">, </w:t>
      </w:r>
      <w:r>
        <w:rPr>
          <w:rFonts w:eastAsia="현대하모니 L" w:cs="Calibri" w:hint="eastAsia"/>
          <w:sz w:val="20"/>
        </w:rPr>
        <w:t xml:space="preserve">EPT </w:t>
      </w:r>
      <w:r>
        <w:rPr>
          <w:rFonts w:eastAsia="현대하모니 L" w:cs="Calibri" w:hint="eastAsia"/>
          <w:sz w:val="20"/>
        </w:rPr>
        <w:t>송신으로</w:t>
      </w:r>
      <w:r>
        <w:rPr>
          <w:rFonts w:eastAsia="현대하모니 L" w:cs="Calibri" w:hint="eastAsia"/>
          <w:sz w:val="20"/>
        </w:rPr>
        <w:t xml:space="preserve"> </w:t>
      </w:r>
      <w:r w:rsidRPr="00EF2232">
        <w:rPr>
          <w:rFonts w:eastAsia="현대하모니 L" w:cs="Calibri" w:hint="eastAsia"/>
          <w:sz w:val="20"/>
        </w:rPr>
        <w:t>5</w:t>
      </w:r>
      <w:r w:rsidRPr="00EF2232">
        <w:rPr>
          <w:rFonts w:eastAsia="현대하모니 L" w:cs="Calibri" w:hint="eastAsia"/>
          <w:sz w:val="20"/>
        </w:rPr>
        <w:t>분마다</w:t>
      </w:r>
      <w:r w:rsidRPr="00EF2232">
        <w:rPr>
          <w:rFonts w:eastAsia="현대하모니 L" w:cs="Calibri" w:hint="eastAsia"/>
          <w:sz w:val="20"/>
        </w:rPr>
        <w:t xml:space="preserve"> </w:t>
      </w:r>
      <w:r w:rsidRPr="00EF2232">
        <w:rPr>
          <w:rFonts w:eastAsia="현대하모니 L" w:cs="Calibri" w:hint="eastAsia"/>
          <w:sz w:val="20"/>
        </w:rPr>
        <w:t>충전</w:t>
      </w:r>
      <w:r w:rsidRPr="00EF2232">
        <w:rPr>
          <w:rFonts w:eastAsia="현대하모니 L" w:cs="Calibri" w:hint="eastAsia"/>
          <w:sz w:val="20"/>
        </w:rPr>
        <w:t xml:space="preserve"> </w:t>
      </w:r>
      <w:r w:rsidRPr="00EF2232">
        <w:rPr>
          <w:rFonts w:eastAsia="현대하모니 L" w:cs="Calibri" w:hint="eastAsia"/>
          <w:sz w:val="20"/>
        </w:rPr>
        <w:t>가능</w:t>
      </w:r>
      <w:r w:rsidRPr="00EF2232">
        <w:rPr>
          <w:rFonts w:eastAsia="현대하모니 L" w:cs="Calibri" w:hint="eastAsia"/>
          <w:sz w:val="20"/>
        </w:rPr>
        <w:t xml:space="preserve"> </w:t>
      </w:r>
      <w:r w:rsidRPr="00EF2232">
        <w:rPr>
          <w:rFonts w:eastAsia="현대하모니 L" w:cs="Calibri" w:hint="eastAsia"/>
          <w:sz w:val="20"/>
        </w:rPr>
        <w:t>여부를</w:t>
      </w:r>
      <w:r w:rsidRPr="00EF2232">
        <w:rPr>
          <w:rFonts w:eastAsia="현대하모니 L" w:cs="Calibri" w:hint="eastAsia"/>
          <w:sz w:val="20"/>
        </w:rPr>
        <w:t xml:space="preserve"> </w:t>
      </w:r>
      <w:r>
        <w:rPr>
          <w:rFonts w:eastAsia="현대하모니 L" w:cs="Calibri" w:hint="eastAsia"/>
          <w:sz w:val="20"/>
        </w:rPr>
        <w:t>확인해야</w:t>
      </w:r>
      <w:r>
        <w:rPr>
          <w:rFonts w:eastAsia="현대하모니 L" w:cs="Calibri" w:hint="eastAsia"/>
          <w:sz w:val="20"/>
        </w:rPr>
        <w:t xml:space="preserve"> </w:t>
      </w:r>
      <w:r>
        <w:rPr>
          <w:rFonts w:eastAsia="현대하모니 L" w:cs="Calibri" w:hint="eastAsia"/>
          <w:sz w:val="20"/>
        </w:rPr>
        <w:t>한다</w:t>
      </w:r>
      <w:r>
        <w:rPr>
          <w:rFonts w:eastAsia="현대하모니 L" w:cs="Calibri" w:hint="eastAsia"/>
          <w:sz w:val="20"/>
        </w:rPr>
        <w:t>.</w:t>
      </w:r>
    </w:p>
    <w:p w14:paraId="1A79723D" w14:textId="77777777" w:rsidR="003B064C" w:rsidRDefault="003B064C" w:rsidP="00116D94">
      <w:pPr>
        <w:pStyle w:val="a1"/>
        <w:widowControl w:val="0"/>
        <w:numPr>
          <w:ilvl w:val="0"/>
          <w:numId w:val="31"/>
        </w:numPr>
        <w:wordWrap w:val="0"/>
        <w:ind w:left="993" w:hanging="284"/>
        <w:jc w:val="both"/>
        <w:rPr>
          <w:rFonts w:eastAsia="현대하모니 L" w:cs="Calibri"/>
          <w:sz w:val="20"/>
        </w:rPr>
      </w:pPr>
      <w:r>
        <w:rPr>
          <w:rFonts w:eastAsia="현대하모니 L" w:cs="Calibri" w:hint="eastAsia"/>
          <w:sz w:val="20"/>
        </w:rPr>
        <w:t>CS(Charge State)</w:t>
      </w:r>
      <w:r>
        <w:rPr>
          <w:rFonts w:eastAsia="현대하모니 L" w:cs="Calibri"/>
          <w:sz w:val="20"/>
        </w:rPr>
        <w:t>100</w:t>
      </w:r>
      <w:r>
        <w:rPr>
          <w:rFonts w:eastAsia="현대하모니 L" w:cs="Calibri" w:hint="eastAsia"/>
          <w:sz w:val="20"/>
        </w:rPr>
        <w:t>인</w:t>
      </w:r>
      <w:r>
        <w:rPr>
          <w:rFonts w:eastAsia="현대하모니 L" w:cs="Calibri" w:hint="eastAsia"/>
          <w:sz w:val="20"/>
        </w:rPr>
        <w:t xml:space="preserve"> </w:t>
      </w:r>
      <w:r>
        <w:rPr>
          <w:rFonts w:eastAsia="현대하모니 L" w:cs="Calibri" w:hint="eastAsia"/>
          <w:sz w:val="20"/>
        </w:rPr>
        <w:t>경우</w:t>
      </w:r>
      <w:r>
        <w:rPr>
          <w:rFonts w:eastAsia="현대하모니 L" w:cs="Calibri" w:hint="eastAsia"/>
          <w:sz w:val="20"/>
        </w:rPr>
        <w:t>, GREEN LED ON</w:t>
      </w:r>
      <w:r>
        <w:rPr>
          <w:rFonts w:eastAsia="현대하모니 L" w:cs="Calibri" w:hint="eastAsia"/>
          <w:sz w:val="20"/>
        </w:rPr>
        <w:t>상태</w:t>
      </w:r>
      <w:r>
        <w:rPr>
          <w:rFonts w:eastAsia="현대하모니 L" w:cs="Calibri" w:hint="eastAsia"/>
          <w:sz w:val="20"/>
        </w:rPr>
        <w:t xml:space="preserve"> </w:t>
      </w:r>
      <w:r w:rsidRPr="00EF2232">
        <w:rPr>
          <w:rFonts w:eastAsia="현대하모니 L" w:cs="Calibri" w:hint="eastAsia"/>
          <w:sz w:val="20"/>
        </w:rPr>
        <w:t>유지</w:t>
      </w:r>
      <w:r>
        <w:rPr>
          <w:rFonts w:eastAsia="현대하모니 L" w:cs="Calibri" w:hint="eastAsia"/>
          <w:sz w:val="20"/>
        </w:rPr>
        <w:t>하고</w:t>
      </w:r>
      <w:r>
        <w:rPr>
          <w:rFonts w:eastAsia="현대하모니 L" w:cs="Calibri" w:hint="eastAsia"/>
          <w:sz w:val="20"/>
        </w:rPr>
        <w:t xml:space="preserve"> CS100</w:t>
      </w:r>
      <w:r>
        <w:rPr>
          <w:rFonts w:eastAsia="현대하모니 L" w:cs="Calibri" w:hint="eastAsia"/>
          <w:sz w:val="20"/>
        </w:rPr>
        <w:t>이</w:t>
      </w:r>
      <w:r>
        <w:rPr>
          <w:rFonts w:eastAsia="현대하모니 L" w:cs="Calibri" w:hint="eastAsia"/>
          <w:sz w:val="20"/>
        </w:rPr>
        <w:t xml:space="preserve"> </w:t>
      </w:r>
      <w:r>
        <w:rPr>
          <w:rFonts w:eastAsia="현대하모니 L" w:cs="Calibri" w:hint="eastAsia"/>
          <w:sz w:val="20"/>
        </w:rPr>
        <w:t>아닌</w:t>
      </w:r>
      <w:r>
        <w:rPr>
          <w:rFonts w:eastAsia="현대하모니 L" w:cs="Calibri" w:hint="eastAsia"/>
          <w:sz w:val="20"/>
        </w:rPr>
        <w:t xml:space="preserve"> </w:t>
      </w:r>
      <w:r>
        <w:rPr>
          <w:rFonts w:eastAsia="현대하모니 L" w:cs="Calibri" w:hint="eastAsia"/>
          <w:sz w:val="20"/>
        </w:rPr>
        <w:t>경우</w:t>
      </w:r>
      <w:r>
        <w:rPr>
          <w:rFonts w:eastAsia="현대하모니 L" w:cs="Calibri" w:hint="eastAsia"/>
          <w:sz w:val="20"/>
        </w:rPr>
        <w:t>, AMBER LED</w:t>
      </w:r>
      <w:r>
        <w:rPr>
          <w:rFonts w:eastAsia="현대하모니 L" w:cs="Calibri" w:hint="eastAsia"/>
          <w:sz w:val="20"/>
        </w:rPr>
        <w:t>로</w:t>
      </w:r>
      <w:r>
        <w:rPr>
          <w:rFonts w:eastAsia="현대하모니 L" w:cs="Calibri" w:hint="eastAsia"/>
          <w:sz w:val="20"/>
        </w:rPr>
        <w:t xml:space="preserve"> </w:t>
      </w:r>
      <w:r>
        <w:rPr>
          <w:rFonts w:eastAsia="현대하모니 L" w:cs="Calibri" w:hint="eastAsia"/>
          <w:sz w:val="20"/>
        </w:rPr>
        <w:t>전환해야</w:t>
      </w:r>
      <w:r>
        <w:rPr>
          <w:rFonts w:eastAsia="현대하모니 L" w:cs="Calibri" w:hint="eastAsia"/>
          <w:sz w:val="20"/>
        </w:rPr>
        <w:t xml:space="preserve"> </w:t>
      </w:r>
      <w:r>
        <w:rPr>
          <w:rFonts w:eastAsia="현대하모니 L" w:cs="Calibri" w:hint="eastAsia"/>
          <w:sz w:val="20"/>
        </w:rPr>
        <w:t>한다</w:t>
      </w:r>
      <w:r>
        <w:rPr>
          <w:rFonts w:eastAsia="현대하모니 L" w:cs="Calibri" w:hint="eastAsia"/>
          <w:sz w:val="20"/>
        </w:rPr>
        <w:t>.</w:t>
      </w:r>
    </w:p>
    <w:p w14:paraId="40205052" w14:textId="77777777" w:rsidR="003B064C" w:rsidRDefault="003B064C" w:rsidP="003B064C">
      <w:pPr>
        <w:widowControl w:val="0"/>
        <w:wordWrap w:val="0"/>
        <w:jc w:val="both"/>
        <w:rPr>
          <w:rFonts w:eastAsia="현대하모니 L" w:cs="Calibri"/>
          <w:sz w:val="20"/>
        </w:rPr>
      </w:pPr>
    </w:p>
    <w:p w14:paraId="32B6428A" w14:textId="77777777" w:rsidR="003B064C" w:rsidRDefault="003B064C" w:rsidP="003B064C">
      <w:pPr>
        <w:widowControl w:val="0"/>
        <w:wordWrap w:val="0"/>
        <w:ind w:leftChars="122" w:left="268"/>
        <w:jc w:val="both"/>
        <w:rPr>
          <w:rFonts w:eastAsia="현대하모니 L" w:cs="Calibri"/>
          <w:sz w:val="20"/>
        </w:rPr>
      </w:pPr>
      <w:r>
        <w:rPr>
          <w:rFonts w:eastAsia="현대하모니 L" w:cs="Calibri" w:hint="eastAsia"/>
          <w:sz w:val="20"/>
        </w:rPr>
        <w:t xml:space="preserve">[ERROR </w:t>
      </w:r>
      <w:r>
        <w:rPr>
          <w:rFonts w:eastAsia="현대하모니 L" w:cs="Calibri" w:hint="eastAsia"/>
          <w:sz w:val="20"/>
        </w:rPr>
        <w:t>상태</w:t>
      </w:r>
      <w:r>
        <w:rPr>
          <w:rFonts w:eastAsia="현대하모니 L" w:cs="Calibri" w:hint="eastAsia"/>
          <w:sz w:val="20"/>
        </w:rPr>
        <w:t xml:space="preserve"> </w:t>
      </w:r>
      <w:r>
        <w:rPr>
          <w:rFonts w:eastAsia="현대하모니 L" w:cs="Calibri" w:hint="eastAsia"/>
          <w:sz w:val="20"/>
        </w:rPr>
        <w:t>알림</w:t>
      </w:r>
      <w:r>
        <w:rPr>
          <w:rFonts w:eastAsia="현대하모니 L" w:cs="Calibri" w:hint="eastAsia"/>
          <w:sz w:val="20"/>
        </w:rPr>
        <w:t>]</w:t>
      </w:r>
    </w:p>
    <w:p w14:paraId="15237F6D" w14:textId="77777777" w:rsidR="003B064C" w:rsidRPr="00EF2232" w:rsidRDefault="003B064C" w:rsidP="00116D94">
      <w:pPr>
        <w:pStyle w:val="a1"/>
        <w:widowControl w:val="0"/>
        <w:numPr>
          <w:ilvl w:val="0"/>
          <w:numId w:val="39"/>
        </w:numPr>
        <w:wordWrap w:val="0"/>
        <w:jc w:val="both"/>
        <w:rPr>
          <w:rFonts w:eastAsia="현대하모니 L" w:cs="Calibri"/>
          <w:sz w:val="20"/>
        </w:rPr>
      </w:pPr>
      <w:r>
        <w:rPr>
          <w:rFonts w:eastAsia="현대하모니 L" w:cs="Calibri" w:hint="eastAsia"/>
          <w:sz w:val="20"/>
        </w:rPr>
        <w:t>과열</w:t>
      </w:r>
      <w:r>
        <w:rPr>
          <w:rFonts w:eastAsia="현대하모니 L" w:cs="Calibri" w:hint="eastAsia"/>
          <w:sz w:val="20"/>
        </w:rPr>
        <w:t xml:space="preserve"> </w:t>
      </w:r>
      <w:r w:rsidRPr="00E77635">
        <w:rPr>
          <w:rFonts w:eastAsia="현대하모니 L" w:cs="Calibri" w:hint="eastAsia"/>
          <w:sz w:val="20"/>
          <w:u w:val="single"/>
        </w:rPr>
        <w:t>감지</w:t>
      </w:r>
      <w:r>
        <w:rPr>
          <w:rFonts w:eastAsia="현대하모니 L" w:cs="Calibri" w:hint="eastAsia"/>
          <w:sz w:val="20"/>
        </w:rPr>
        <w:t xml:space="preserve"> </w:t>
      </w:r>
    </w:p>
    <w:p w14:paraId="0DDC4388" w14:textId="77777777" w:rsidR="003B064C" w:rsidRPr="00315DDD" w:rsidRDefault="003B064C" w:rsidP="00116D94">
      <w:pPr>
        <w:pStyle w:val="a1"/>
        <w:widowControl w:val="0"/>
        <w:numPr>
          <w:ilvl w:val="0"/>
          <w:numId w:val="32"/>
        </w:numPr>
        <w:wordWrap w:val="0"/>
        <w:ind w:rightChars="195" w:right="429"/>
        <w:jc w:val="both"/>
        <w:rPr>
          <w:rFonts w:eastAsia="현대하모니 L" w:cs="Calibri"/>
          <w:sz w:val="20"/>
        </w:rPr>
      </w:pPr>
      <w:r w:rsidRPr="00315DDD">
        <w:rPr>
          <w:rFonts w:eastAsia="현대하모니 L" w:cs="Calibri" w:hint="eastAsia"/>
          <w:sz w:val="20"/>
        </w:rPr>
        <w:t>충전</w:t>
      </w:r>
      <w:r w:rsidRPr="00315DDD">
        <w:rPr>
          <w:rFonts w:eastAsia="현대하모니 L" w:cs="Calibri" w:hint="eastAsia"/>
          <w:sz w:val="20"/>
        </w:rPr>
        <w:t xml:space="preserve"> </w:t>
      </w:r>
      <w:r>
        <w:rPr>
          <w:rFonts w:eastAsia="현대하모니 L" w:cs="Calibri" w:hint="eastAsia"/>
          <w:sz w:val="20"/>
        </w:rPr>
        <w:t>중단</w:t>
      </w:r>
      <w:r w:rsidRPr="00315DDD">
        <w:rPr>
          <w:rFonts w:eastAsia="현대하모니 L" w:cs="Calibri" w:hint="eastAsia"/>
          <w:sz w:val="20"/>
        </w:rPr>
        <w:t xml:space="preserve"> </w:t>
      </w:r>
      <w:r w:rsidRPr="00315DDD">
        <w:rPr>
          <w:rFonts w:eastAsia="현대하모니 L" w:cs="Calibri" w:hint="eastAsia"/>
          <w:sz w:val="20"/>
        </w:rPr>
        <w:t>진입</w:t>
      </w:r>
      <w:r w:rsidRPr="00315DDD">
        <w:rPr>
          <w:rFonts w:eastAsia="현대하모니 L" w:cs="Calibri" w:hint="eastAsia"/>
          <w:sz w:val="20"/>
        </w:rPr>
        <w:t xml:space="preserve"> </w:t>
      </w:r>
      <w:r w:rsidRPr="00315DDD">
        <w:rPr>
          <w:rFonts w:eastAsia="현대하모니 L" w:cs="Calibri" w:hint="eastAsia"/>
          <w:sz w:val="20"/>
        </w:rPr>
        <w:t>후</w:t>
      </w:r>
      <w:r w:rsidRPr="00315DDD">
        <w:rPr>
          <w:rFonts w:eastAsia="현대하모니 L" w:cs="Calibri" w:hint="eastAsia"/>
          <w:sz w:val="20"/>
        </w:rPr>
        <w:t xml:space="preserve">, </w:t>
      </w:r>
      <w:r w:rsidR="00505E5B" w:rsidRPr="00505E5B">
        <w:rPr>
          <w:rFonts w:eastAsia="현대하모니 L" w:cs="Calibri"/>
          <w:sz w:val="20"/>
        </w:rPr>
        <w:t>Output_WPCWarning</w:t>
      </w:r>
      <w:r w:rsidR="00505E5B" w:rsidRPr="00505E5B">
        <w:rPr>
          <w:rFonts w:eastAsia="현대하모니 L" w:cs="Calibri" w:hint="eastAsia"/>
          <w:sz w:val="20"/>
        </w:rPr>
        <w:t xml:space="preserve"> </w:t>
      </w:r>
      <w:r w:rsidRPr="00315DDD">
        <w:rPr>
          <w:rFonts w:eastAsia="현대하모니 L" w:cs="Calibri" w:hint="eastAsia"/>
          <w:sz w:val="20"/>
        </w:rPr>
        <w:t xml:space="preserve">(0x5: error) </w:t>
      </w:r>
      <w:r w:rsidRPr="00315DDD">
        <w:rPr>
          <w:rFonts w:eastAsia="현대하모니 L" w:cs="Calibri" w:hint="eastAsia"/>
          <w:sz w:val="20"/>
        </w:rPr>
        <w:t>신호를</w:t>
      </w:r>
      <w:r w:rsidRPr="00315DDD">
        <w:rPr>
          <w:rFonts w:eastAsia="현대하모니 L" w:cs="Calibri" w:hint="eastAsia"/>
          <w:sz w:val="20"/>
        </w:rPr>
        <w:t xml:space="preserve"> </w:t>
      </w:r>
      <w:r w:rsidRPr="00315DDD">
        <w:rPr>
          <w:rFonts w:eastAsia="현대하모니 L" w:cs="Calibri" w:hint="eastAsia"/>
          <w:sz w:val="20"/>
        </w:rPr>
        <w:t>송신</w:t>
      </w:r>
      <w:r>
        <w:rPr>
          <w:rFonts w:eastAsia="현대하모니 L" w:cs="Calibri" w:hint="eastAsia"/>
          <w:sz w:val="20"/>
        </w:rPr>
        <w:t>하며</w:t>
      </w:r>
      <w:r>
        <w:rPr>
          <w:rFonts w:eastAsia="현대하모니 L" w:cs="Calibri" w:hint="eastAsia"/>
          <w:sz w:val="20"/>
        </w:rPr>
        <w:t xml:space="preserve"> AMBER LED</w:t>
      </w:r>
      <w:r>
        <w:rPr>
          <w:rFonts w:eastAsia="현대하모니 L" w:cs="Calibri" w:hint="eastAsia"/>
          <w:sz w:val="20"/>
        </w:rPr>
        <w:t>가</w:t>
      </w:r>
      <w:r>
        <w:rPr>
          <w:rFonts w:eastAsia="현대하모니 L" w:cs="Calibri" w:hint="eastAsia"/>
          <w:sz w:val="20"/>
        </w:rPr>
        <w:t xml:space="preserve"> </w:t>
      </w:r>
      <w:r w:rsidRPr="00315DDD">
        <w:rPr>
          <w:rFonts w:eastAsia="현대하모니 L" w:cs="Calibri" w:hint="eastAsia"/>
          <w:sz w:val="20"/>
        </w:rPr>
        <w:t>10</w:t>
      </w:r>
      <w:r w:rsidRPr="00315DDD">
        <w:rPr>
          <w:rFonts w:eastAsia="현대하모니 L" w:cs="Calibri" w:hint="eastAsia"/>
          <w:sz w:val="20"/>
        </w:rPr>
        <w:t>회</w:t>
      </w:r>
      <w:r w:rsidRPr="00315DDD">
        <w:rPr>
          <w:rFonts w:eastAsia="현대하모니 L" w:cs="Calibri" w:hint="eastAsia"/>
          <w:sz w:val="20"/>
        </w:rPr>
        <w:t xml:space="preserve"> </w:t>
      </w:r>
      <w:r>
        <w:rPr>
          <w:rFonts w:eastAsia="현대하모니 L" w:cs="Calibri" w:hint="eastAsia"/>
          <w:sz w:val="20"/>
        </w:rPr>
        <w:t>점멸해야</w:t>
      </w:r>
      <w:r>
        <w:rPr>
          <w:rFonts w:eastAsia="현대하모니 L" w:cs="Calibri" w:hint="eastAsia"/>
          <w:sz w:val="20"/>
        </w:rPr>
        <w:t xml:space="preserve"> </w:t>
      </w:r>
      <w:r>
        <w:rPr>
          <w:rFonts w:eastAsia="현대하모니 L" w:cs="Calibri" w:hint="eastAsia"/>
          <w:sz w:val="20"/>
        </w:rPr>
        <w:t>한다</w:t>
      </w:r>
      <w:r>
        <w:rPr>
          <w:rFonts w:eastAsia="현대하모니 L" w:cs="Calibri" w:hint="eastAsia"/>
          <w:sz w:val="20"/>
        </w:rPr>
        <w:t>.</w:t>
      </w:r>
    </w:p>
    <w:p w14:paraId="56175E18" w14:textId="77777777" w:rsidR="003B064C" w:rsidRDefault="003B064C" w:rsidP="00116D94">
      <w:pPr>
        <w:pStyle w:val="a1"/>
        <w:widowControl w:val="0"/>
        <w:numPr>
          <w:ilvl w:val="0"/>
          <w:numId w:val="39"/>
        </w:numPr>
        <w:wordWrap w:val="0"/>
        <w:jc w:val="both"/>
        <w:rPr>
          <w:rFonts w:eastAsia="현대하모니 L" w:cs="Calibri"/>
          <w:sz w:val="20"/>
        </w:rPr>
      </w:pPr>
      <w:r>
        <w:rPr>
          <w:rFonts w:eastAsia="현대하모니 L" w:cs="Calibri" w:hint="eastAsia"/>
          <w:sz w:val="20"/>
        </w:rPr>
        <w:t xml:space="preserve">FOD </w:t>
      </w:r>
      <w:r>
        <w:rPr>
          <w:rFonts w:eastAsia="현대하모니 L" w:cs="Calibri" w:hint="eastAsia"/>
          <w:sz w:val="20"/>
        </w:rPr>
        <w:t>감지</w:t>
      </w:r>
      <w:r>
        <w:rPr>
          <w:rFonts w:eastAsia="현대하모니 L" w:cs="Calibri" w:hint="eastAsia"/>
          <w:sz w:val="20"/>
        </w:rPr>
        <w:t xml:space="preserve"> </w:t>
      </w:r>
    </w:p>
    <w:p w14:paraId="5981A691" w14:textId="77777777" w:rsidR="003B064C" w:rsidRDefault="00505E5B" w:rsidP="00116D94">
      <w:pPr>
        <w:pStyle w:val="a1"/>
        <w:widowControl w:val="0"/>
        <w:numPr>
          <w:ilvl w:val="0"/>
          <w:numId w:val="32"/>
        </w:numPr>
        <w:wordWrap w:val="0"/>
        <w:ind w:rightChars="195" w:right="429"/>
        <w:jc w:val="both"/>
        <w:rPr>
          <w:rFonts w:eastAsia="현대하모니 L" w:cs="Calibri"/>
          <w:sz w:val="20"/>
        </w:rPr>
      </w:pPr>
      <w:r w:rsidRPr="00505E5B">
        <w:rPr>
          <w:rFonts w:eastAsia="현대하모니 L" w:cs="Calibri"/>
          <w:sz w:val="20"/>
        </w:rPr>
        <w:t>Output_WPCWarning</w:t>
      </w:r>
      <w:r w:rsidRPr="00505E5B">
        <w:rPr>
          <w:rFonts w:eastAsia="현대하모니 L" w:cs="Calibri" w:hint="eastAsia"/>
          <w:sz w:val="20"/>
        </w:rPr>
        <w:t xml:space="preserve"> </w:t>
      </w:r>
      <w:r w:rsidR="003B064C" w:rsidRPr="00315DDD">
        <w:rPr>
          <w:rFonts w:eastAsia="현대하모니 L" w:cs="Calibri" w:hint="eastAsia"/>
          <w:sz w:val="20"/>
        </w:rPr>
        <w:t>(0x</w:t>
      </w:r>
      <w:r w:rsidR="003B064C">
        <w:rPr>
          <w:rFonts w:eastAsia="현대하모니 L" w:cs="Calibri" w:hint="eastAsia"/>
          <w:sz w:val="20"/>
        </w:rPr>
        <w:t>5</w:t>
      </w:r>
      <w:r w:rsidR="003B064C" w:rsidRPr="00315DDD">
        <w:rPr>
          <w:rFonts w:eastAsia="현대하모니 L" w:cs="Calibri" w:hint="eastAsia"/>
          <w:sz w:val="20"/>
        </w:rPr>
        <w:t xml:space="preserve">: </w:t>
      </w:r>
      <w:r w:rsidR="003B064C">
        <w:rPr>
          <w:rFonts w:eastAsia="현대하모니 L" w:cs="Calibri" w:hint="eastAsia"/>
          <w:sz w:val="20"/>
        </w:rPr>
        <w:t>error</w:t>
      </w:r>
      <w:r w:rsidR="003B064C" w:rsidRPr="00315DDD">
        <w:rPr>
          <w:rFonts w:eastAsia="현대하모니 L" w:cs="Calibri" w:hint="eastAsia"/>
          <w:sz w:val="20"/>
        </w:rPr>
        <w:t xml:space="preserve">) </w:t>
      </w:r>
      <w:r w:rsidR="003B064C" w:rsidRPr="00315DDD">
        <w:rPr>
          <w:rFonts w:eastAsia="현대하모니 L" w:cs="Calibri" w:hint="eastAsia"/>
          <w:sz w:val="20"/>
        </w:rPr>
        <w:t>신호를</w:t>
      </w:r>
      <w:r w:rsidR="003B064C" w:rsidRPr="00315DDD">
        <w:rPr>
          <w:rFonts w:eastAsia="현대하모니 L" w:cs="Calibri" w:hint="eastAsia"/>
          <w:sz w:val="20"/>
        </w:rPr>
        <w:t xml:space="preserve"> </w:t>
      </w:r>
      <w:r w:rsidR="003B064C" w:rsidRPr="00315DDD">
        <w:rPr>
          <w:rFonts w:eastAsia="현대하모니 L" w:cs="Calibri" w:hint="eastAsia"/>
          <w:sz w:val="20"/>
        </w:rPr>
        <w:t>송신</w:t>
      </w:r>
      <w:r w:rsidR="003B064C">
        <w:rPr>
          <w:rFonts w:eastAsia="현대하모니 L" w:cs="Calibri" w:hint="eastAsia"/>
          <w:sz w:val="20"/>
        </w:rPr>
        <w:t>하며</w:t>
      </w:r>
      <w:r w:rsidR="003B064C">
        <w:rPr>
          <w:rFonts w:eastAsia="현대하모니 L" w:cs="Calibri" w:hint="eastAsia"/>
          <w:sz w:val="20"/>
        </w:rPr>
        <w:t xml:space="preserve"> </w:t>
      </w:r>
      <w:r w:rsidR="003B064C" w:rsidRPr="00A31BAF">
        <w:rPr>
          <w:rFonts w:eastAsia="현대하모니 L" w:cs="Calibri" w:hint="eastAsia"/>
          <w:sz w:val="20"/>
        </w:rPr>
        <w:t>AMBER LED</w:t>
      </w:r>
      <w:r w:rsidR="003B064C">
        <w:rPr>
          <w:rFonts w:eastAsia="현대하모니 L" w:cs="Calibri" w:hint="eastAsia"/>
          <w:sz w:val="20"/>
        </w:rPr>
        <w:t>가</w:t>
      </w:r>
      <w:r w:rsidR="003B064C" w:rsidRPr="00A31BAF">
        <w:rPr>
          <w:rFonts w:eastAsia="현대하모니 L" w:cs="Calibri" w:hint="eastAsia"/>
          <w:sz w:val="20"/>
        </w:rPr>
        <w:t xml:space="preserve"> 10</w:t>
      </w:r>
      <w:r w:rsidR="003B064C" w:rsidRPr="00A31BAF">
        <w:rPr>
          <w:rFonts w:eastAsia="현대하모니 L" w:cs="Calibri" w:hint="eastAsia"/>
          <w:sz w:val="20"/>
        </w:rPr>
        <w:t>회</w:t>
      </w:r>
      <w:r w:rsidR="003B064C" w:rsidRPr="00A31BAF">
        <w:rPr>
          <w:rFonts w:eastAsia="현대하모니 L" w:cs="Calibri" w:hint="eastAsia"/>
          <w:sz w:val="20"/>
        </w:rPr>
        <w:t xml:space="preserve"> </w:t>
      </w:r>
      <w:r w:rsidR="003B064C" w:rsidRPr="00A31BAF">
        <w:rPr>
          <w:rFonts w:eastAsia="현대하모니 L" w:cs="Calibri" w:hint="eastAsia"/>
          <w:sz w:val="20"/>
        </w:rPr>
        <w:t>점멸</w:t>
      </w:r>
      <w:r w:rsidR="003B064C">
        <w:rPr>
          <w:rFonts w:eastAsia="현대하모니 L" w:cs="Calibri" w:hint="eastAsia"/>
          <w:sz w:val="20"/>
        </w:rPr>
        <w:t>해야</w:t>
      </w:r>
      <w:r w:rsidR="003B064C">
        <w:rPr>
          <w:rFonts w:eastAsia="현대하모니 L" w:cs="Calibri" w:hint="eastAsia"/>
          <w:sz w:val="20"/>
        </w:rPr>
        <w:t xml:space="preserve"> </w:t>
      </w:r>
      <w:r w:rsidR="003B064C">
        <w:rPr>
          <w:rFonts w:eastAsia="현대하모니 L" w:cs="Calibri" w:hint="eastAsia"/>
          <w:sz w:val="20"/>
        </w:rPr>
        <w:t>한다</w:t>
      </w:r>
      <w:r w:rsidR="003B064C">
        <w:rPr>
          <w:rFonts w:eastAsia="현대하모니 L" w:cs="Calibri" w:hint="eastAsia"/>
          <w:sz w:val="20"/>
        </w:rPr>
        <w:t>.</w:t>
      </w:r>
    </w:p>
    <w:p w14:paraId="5DDFFF70" w14:textId="77777777" w:rsidR="003B064C" w:rsidRDefault="003B064C" w:rsidP="00116D94">
      <w:pPr>
        <w:pStyle w:val="a1"/>
        <w:widowControl w:val="0"/>
        <w:numPr>
          <w:ilvl w:val="0"/>
          <w:numId w:val="32"/>
        </w:numPr>
        <w:wordWrap w:val="0"/>
        <w:ind w:rightChars="195" w:right="429" w:hanging="319"/>
        <w:jc w:val="both"/>
        <w:rPr>
          <w:rFonts w:eastAsia="현대하모니 L" w:cs="Calibri"/>
          <w:sz w:val="20"/>
        </w:rPr>
      </w:pPr>
      <w:r w:rsidRPr="00A31BAF">
        <w:rPr>
          <w:rFonts w:eastAsia="현대하모니 L" w:cs="Calibri" w:hint="eastAsia"/>
          <w:sz w:val="20"/>
        </w:rPr>
        <w:t>50</w:t>
      </w:r>
      <w:r w:rsidRPr="00A31BAF">
        <w:rPr>
          <w:rFonts w:eastAsia="현대하모니 L" w:cs="Calibri" w:hint="eastAsia"/>
          <w:sz w:val="20"/>
        </w:rPr>
        <w:t>초</w:t>
      </w:r>
      <w:r w:rsidRPr="00A31BAF">
        <w:rPr>
          <w:rFonts w:eastAsia="현대하모니 L" w:cs="Calibri" w:hint="eastAsia"/>
          <w:sz w:val="20"/>
        </w:rPr>
        <w:t xml:space="preserve"> </w:t>
      </w:r>
      <w:r w:rsidRPr="00A31BAF">
        <w:rPr>
          <w:rFonts w:eastAsia="현대하모니 L" w:cs="Calibri" w:hint="eastAsia"/>
          <w:sz w:val="20"/>
        </w:rPr>
        <w:t>휴지</w:t>
      </w:r>
      <w:r w:rsidRPr="00A31BAF">
        <w:rPr>
          <w:rFonts w:eastAsia="현대하모니 L" w:cs="Calibri" w:hint="eastAsia"/>
          <w:sz w:val="20"/>
        </w:rPr>
        <w:t xml:space="preserve"> </w:t>
      </w:r>
      <w:r w:rsidRPr="00A31BAF">
        <w:rPr>
          <w:rFonts w:eastAsia="현대하모니 L" w:cs="Calibri" w:hint="eastAsia"/>
          <w:sz w:val="20"/>
        </w:rPr>
        <w:t>후</w:t>
      </w:r>
      <w:r>
        <w:rPr>
          <w:rFonts w:eastAsia="현대하모니 L" w:cs="Calibri" w:hint="eastAsia"/>
          <w:sz w:val="20"/>
        </w:rPr>
        <w:t>,</w:t>
      </w:r>
      <w:r w:rsidRPr="00A31BAF">
        <w:rPr>
          <w:rFonts w:eastAsia="현대하모니 L" w:cs="Calibri" w:hint="eastAsia"/>
          <w:sz w:val="20"/>
        </w:rPr>
        <w:t xml:space="preserve"> FOD </w:t>
      </w:r>
      <w:r>
        <w:rPr>
          <w:rFonts w:eastAsia="현대하모니 L" w:cs="Calibri" w:hint="eastAsia"/>
          <w:sz w:val="20"/>
        </w:rPr>
        <w:t>상태를</w:t>
      </w:r>
      <w:r>
        <w:rPr>
          <w:rFonts w:eastAsia="현대하모니 L" w:cs="Calibri" w:hint="eastAsia"/>
          <w:sz w:val="20"/>
        </w:rPr>
        <w:t xml:space="preserve"> </w:t>
      </w:r>
      <w:r w:rsidRPr="009A64A7">
        <w:rPr>
          <w:rFonts w:eastAsia="현대하모니 L" w:cs="Calibri" w:hint="eastAsia"/>
          <w:sz w:val="20"/>
        </w:rPr>
        <w:t>재</w:t>
      </w:r>
      <w:r>
        <w:rPr>
          <w:rFonts w:eastAsia="현대하모니 L" w:cs="Calibri" w:hint="eastAsia"/>
          <w:sz w:val="20"/>
        </w:rPr>
        <w:t xml:space="preserve"> </w:t>
      </w:r>
      <w:r w:rsidRPr="009A64A7">
        <w:rPr>
          <w:rFonts w:eastAsia="현대하모니 L" w:cs="Calibri" w:hint="eastAsia"/>
          <w:sz w:val="20"/>
        </w:rPr>
        <w:t>확인하고</w:t>
      </w:r>
      <w:r w:rsidRPr="009A64A7">
        <w:rPr>
          <w:rFonts w:eastAsia="현대하모니 L" w:cs="Calibri" w:hint="eastAsia"/>
          <w:sz w:val="20"/>
        </w:rPr>
        <w:t xml:space="preserve"> FOD </w:t>
      </w:r>
      <w:r w:rsidRPr="009A64A7">
        <w:rPr>
          <w:rFonts w:eastAsia="현대하모니 L" w:cs="Calibri" w:hint="eastAsia"/>
          <w:sz w:val="20"/>
        </w:rPr>
        <w:t>모드일</w:t>
      </w:r>
      <w:r w:rsidRPr="009A64A7">
        <w:rPr>
          <w:rFonts w:eastAsia="현대하모니 L" w:cs="Calibri" w:hint="eastAsia"/>
          <w:sz w:val="20"/>
        </w:rPr>
        <w:t xml:space="preserve"> </w:t>
      </w:r>
      <w:r w:rsidRPr="009A64A7">
        <w:rPr>
          <w:rFonts w:eastAsia="현대하모니 L" w:cs="Calibri" w:hint="eastAsia"/>
          <w:sz w:val="20"/>
        </w:rPr>
        <w:t>경우</w:t>
      </w:r>
      <w:r w:rsidRPr="009A64A7">
        <w:rPr>
          <w:rFonts w:eastAsia="현대하모니 L" w:cs="Calibri" w:hint="eastAsia"/>
          <w:sz w:val="20"/>
        </w:rPr>
        <w:t xml:space="preserve"> AMBER LED 10</w:t>
      </w:r>
      <w:r w:rsidRPr="009A64A7">
        <w:rPr>
          <w:rFonts w:eastAsia="현대하모니 L" w:cs="Calibri" w:hint="eastAsia"/>
          <w:sz w:val="20"/>
        </w:rPr>
        <w:t>회</w:t>
      </w:r>
      <w:r w:rsidRPr="009A64A7">
        <w:rPr>
          <w:rFonts w:eastAsia="현대하모니 L" w:cs="Calibri" w:hint="eastAsia"/>
          <w:sz w:val="20"/>
        </w:rPr>
        <w:t xml:space="preserve"> </w:t>
      </w:r>
      <w:r w:rsidRPr="009A64A7">
        <w:rPr>
          <w:rFonts w:eastAsia="현대하모니 L" w:cs="Calibri" w:hint="eastAsia"/>
          <w:sz w:val="20"/>
        </w:rPr>
        <w:t>점멸해야</w:t>
      </w:r>
      <w:r w:rsidRPr="009A64A7">
        <w:rPr>
          <w:rFonts w:eastAsia="현대하모니 L" w:cs="Calibri" w:hint="eastAsia"/>
          <w:sz w:val="20"/>
        </w:rPr>
        <w:t xml:space="preserve"> </w:t>
      </w:r>
      <w:r w:rsidRPr="009A64A7">
        <w:rPr>
          <w:rFonts w:eastAsia="현대하모니 L" w:cs="Calibri" w:hint="eastAsia"/>
          <w:sz w:val="20"/>
        </w:rPr>
        <w:t>한다</w:t>
      </w:r>
      <w:r w:rsidRPr="009A64A7">
        <w:rPr>
          <w:rFonts w:eastAsia="현대하모니 L" w:cs="Calibri" w:hint="eastAsia"/>
          <w:sz w:val="20"/>
        </w:rPr>
        <w:t>.</w:t>
      </w:r>
    </w:p>
    <w:p w14:paraId="755741B4" w14:textId="77777777" w:rsidR="003B064C" w:rsidRDefault="003B064C" w:rsidP="003B064C">
      <w:pPr>
        <w:rPr>
          <w:rFonts w:eastAsia="현대하모니 L" w:cs="Calibri"/>
          <w:sz w:val="20"/>
        </w:rPr>
      </w:pPr>
      <w:r>
        <w:rPr>
          <w:rFonts w:eastAsia="현대하모니 L" w:cs="Calibri"/>
          <w:sz w:val="20"/>
        </w:rPr>
        <w:br w:type="page"/>
      </w:r>
    </w:p>
    <w:p w14:paraId="2F808450" w14:textId="77777777" w:rsidR="003B064C" w:rsidRPr="00211C19" w:rsidRDefault="002205E2" w:rsidP="003B064C">
      <w:pPr>
        <w:pStyle w:val="51"/>
      </w:pPr>
      <w:r>
        <w:lastRenderedPageBreak/>
        <w:t>WPC Main Control Function</w:t>
      </w:r>
      <w:r w:rsidR="003B064C" w:rsidRPr="00211C19">
        <w:t xml:space="preserve"> State Chart</w:t>
      </w:r>
    </w:p>
    <w:p w14:paraId="7060B685" w14:textId="77777777" w:rsidR="003B064C" w:rsidRPr="00224F97" w:rsidRDefault="003B064C" w:rsidP="003B064C">
      <w:pPr>
        <w:rPr>
          <w:rFonts w:eastAsia="현대하모니 L" w:cs="Calibri"/>
        </w:rPr>
      </w:pPr>
    </w:p>
    <w:p w14:paraId="4946F4C4" w14:textId="77777777" w:rsidR="003B064C" w:rsidRPr="00211C19" w:rsidRDefault="00CC4E96" w:rsidP="003B064C">
      <w:pPr>
        <w:pStyle w:val="25"/>
        <w:ind w:left="504" w:hanging="504"/>
      </w:pPr>
      <w:r w:rsidRPr="00211C19">
        <w:object w:dxaOrig="20574" w:dyaOrig="11503" w14:anchorId="6D1E5426">
          <v:shape id="_x0000_i1053" type="#_x0000_t75" style="width:510.1pt;height:438.1pt" o:ole="">
            <v:imagedata r:id="rId66" o:title=""/>
          </v:shape>
          <o:OLEObject Type="Embed" ProgID="VisioViewer.Viewer.1" ShapeID="_x0000_i1053" DrawAspect="Content" ObjectID="_1707217193" r:id="rId67"/>
        </w:object>
      </w:r>
    </w:p>
    <w:p w14:paraId="4228E522" w14:textId="32CAEBED" w:rsidR="003B064C" w:rsidRPr="00211C19" w:rsidRDefault="003B064C" w:rsidP="003B064C">
      <w:pPr>
        <w:pStyle w:val="affc"/>
        <w:rPr>
          <w:rFonts w:eastAsia="현대하모니 L" w:cs="Calibri"/>
        </w:rPr>
      </w:pPr>
      <w:bookmarkStart w:id="124" w:name="_Toc530752375"/>
      <w:bookmarkStart w:id="125" w:name="_Toc96604439"/>
      <w:r w:rsidRPr="00211C19">
        <w:rPr>
          <w:rFonts w:eastAsia="현대하모니 L" w:cs="Calibri"/>
        </w:rPr>
        <w:t xml:space="preserve">Figure </w:t>
      </w:r>
      <w:r w:rsidRPr="00211C19">
        <w:rPr>
          <w:rFonts w:eastAsia="현대하모니 L" w:cs="Calibri"/>
        </w:rPr>
        <w:fldChar w:fldCharType="begin"/>
      </w:r>
      <w:r w:rsidRPr="00211C19">
        <w:rPr>
          <w:rFonts w:eastAsia="현대하모니 L" w:cs="Calibri"/>
        </w:rPr>
        <w:instrText xml:space="preserve"> SEQ Figure \* ARABIC </w:instrText>
      </w:r>
      <w:r w:rsidRPr="00211C19">
        <w:rPr>
          <w:rFonts w:eastAsia="현대하모니 L" w:cs="Calibri"/>
        </w:rPr>
        <w:fldChar w:fldCharType="separate"/>
      </w:r>
      <w:r w:rsidR="006F533A">
        <w:rPr>
          <w:rFonts w:eastAsia="현대하모니 L" w:cs="Calibri"/>
          <w:noProof/>
        </w:rPr>
        <w:t>28</w:t>
      </w:r>
      <w:r w:rsidRPr="00211C19">
        <w:rPr>
          <w:rFonts w:eastAsia="현대하모니 L" w:cs="Calibri"/>
        </w:rPr>
        <w:fldChar w:fldCharType="end"/>
      </w:r>
      <w:r w:rsidRPr="00211C19">
        <w:rPr>
          <w:rFonts w:eastAsia="현대하모니 L" w:cs="Calibri"/>
        </w:rPr>
        <w:t>.</w:t>
      </w:r>
      <w:r>
        <w:rPr>
          <w:rFonts w:eastAsia="현대하모니 L" w:cs="Calibri" w:hint="eastAsia"/>
        </w:rPr>
        <w:t xml:space="preserve"> </w:t>
      </w:r>
      <w:r w:rsidR="002205E2">
        <w:rPr>
          <w:rFonts w:eastAsia="현대하모니 L" w:cs="Calibri"/>
        </w:rPr>
        <w:t>WPC Main Control Function</w:t>
      </w:r>
      <w:r w:rsidRPr="00211C19">
        <w:rPr>
          <w:rFonts w:eastAsia="현대하모니 L" w:cs="Calibri"/>
        </w:rPr>
        <w:t xml:space="preserve"> State Chart</w:t>
      </w:r>
      <w:bookmarkEnd w:id="124"/>
      <w:bookmarkEnd w:id="125"/>
      <w:r w:rsidRPr="00211C19">
        <w:rPr>
          <w:rFonts w:eastAsia="현대하모니 L" w:cs="Calibri"/>
        </w:rPr>
        <w:br w:type="page"/>
      </w:r>
    </w:p>
    <w:p w14:paraId="35EB32B4" w14:textId="77777777" w:rsidR="003B064C" w:rsidRDefault="003B064C" w:rsidP="00475D6D">
      <w:pPr>
        <w:pStyle w:val="41"/>
        <w:rPr>
          <w:i/>
        </w:rPr>
      </w:pPr>
      <w:bookmarkStart w:id="126" w:name="_Toc530752361"/>
      <w:bookmarkStart w:id="127" w:name="_Toc96604386"/>
      <w:r w:rsidRPr="00211C19">
        <w:lastRenderedPageBreak/>
        <w:t xml:space="preserve">Prevention of SMK LF </w:t>
      </w:r>
      <w:r w:rsidR="005E7F8C">
        <w:t>Interference Control Function</w:t>
      </w:r>
      <w:bookmarkEnd w:id="126"/>
      <w:bookmarkEnd w:id="127"/>
    </w:p>
    <w:p w14:paraId="1B04E5B4" w14:textId="77777777" w:rsidR="003B064C" w:rsidRPr="00044C44" w:rsidRDefault="003B064C" w:rsidP="003B064C"/>
    <w:p w14:paraId="25ECFAB7" w14:textId="77777777" w:rsidR="003B064C" w:rsidRPr="00211C19" w:rsidRDefault="003B064C" w:rsidP="003B064C">
      <w:pPr>
        <w:pStyle w:val="51"/>
        <w:rPr>
          <w:rFonts w:eastAsia="현대하모니 L" w:cs="Calibri"/>
          <w:lang w:val="en-GB"/>
        </w:rPr>
      </w:pPr>
      <w:r w:rsidRPr="00211C19">
        <w:rPr>
          <w:rFonts w:eastAsia="현대하모니 L" w:cs="Calibri"/>
          <w:lang w:val="en-GB"/>
        </w:rPr>
        <w:t>Parameter</w:t>
      </w:r>
    </w:p>
    <w:tbl>
      <w:tblPr>
        <w:tblW w:w="0" w:type="auto"/>
        <w:tblInd w:w="-4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2676"/>
        <w:gridCol w:w="848"/>
        <w:gridCol w:w="6863"/>
      </w:tblGrid>
      <w:tr w:rsidR="003B064C" w:rsidRPr="00211C19" w14:paraId="569DA801" w14:textId="77777777" w:rsidTr="00465BF3">
        <w:trPr>
          <w:trHeight w:val="340"/>
        </w:trPr>
        <w:tc>
          <w:tcPr>
            <w:tcW w:w="2694" w:type="dxa"/>
            <w:shd w:val="clear" w:color="auto" w:fill="auto"/>
            <w:vAlign w:val="center"/>
          </w:tcPr>
          <w:p w14:paraId="0F5B0D88" w14:textId="77777777" w:rsidR="003B064C" w:rsidRPr="00211C19" w:rsidRDefault="003B064C" w:rsidP="00465BF3">
            <w:pPr>
              <w:jc w:val="center"/>
              <w:rPr>
                <w:rFonts w:eastAsia="현대하모니 L" w:cs="Calibri"/>
                <w:b/>
                <w:bCs/>
                <w:sz w:val="16"/>
              </w:rPr>
            </w:pPr>
            <w:r w:rsidRPr="00211C19">
              <w:rPr>
                <w:rFonts w:eastAsia="현대하모니 L" w:cs="Calibri"/>
                <w:b/>
                <w:bCs/>
                <w:sz w:val="16"/>
              </w:rPr>
              <w:t>Parameter Name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3322E616" w14:textId="77777777" w:rsidR="003B064C" w:rsidRPr="00211C19" w:rsidRDefault="003B064C" w:rsidP="00465BF3">
            <w:pPr>
              <w:jc w:val="center"/>
              <w:rPr>
                <w:rFonts w:eastAsia="현대하모니 L" w:cs="Calibri"/>
                <w:b/>
                <w:bCs/>
                <w:sz w:val="16"/>
              </w:rPr>
            </w:pPr>
            <w:r w:rsidRPr="00211C19">
              <w:rPr>
                <w:rFonts w:eastAsia="현대하모니 L" w:cs="Calibri"/>
                <w:b/>
                <w:bCs/>
                <w:sz w:val="16"/>
              </w:rPr>
              <w:t>Value</w:t>
            </w:r>
          </w:p>
        </w:tc>
        <w:tc>
          <w:tcPr>
            <w:tcW w:w="6946" w:type="dxa"/>
            <w:shd w:val="clear" w:color="auto" w:fill="auto"/>
            <w:vAlign w:val="center"/>
          </w:tcPr>
          <w:p w14:paraId="5CE19F00" w14:textId="77777777" w:rsidR="003B064C" w:rsidRPr="00211C19" w:rsidRDefault="003B064C" w:rsidP="00465BF3">
            <w:pPr>
              <w:jc w:val="center"/>
              <w:rPr>
                <w:rFonts w:eastAsia="현대하모니 L" w:cs="Calibri"/>
                <w:b/>
                <w:bCs/>
                <w:sz w:val="16"/>
              </w:rPr>
            </w:pPr>
            <w:r w:rsidRPr="00211C19">
              <w:rPr>
                <w:rFonts w:eastAsia="현대하모니 L" w:cs="Calibri"/>
                <w:b/>
                <w:bCs/>
                <w:sz w:val="16"/>
              </w:rPr>
              <w:t>Description</w:t>
            </w:r>
          </w:p>
        </w:tc>
      </w:tr>
      <w:tr w:rsidR="003B064C" w:rsidRPr="00211C19" w14:paraId="4B1EF4F2" w14:textId="77777777" w:rsidTr="00465BF3">
        <w:tc>
          <w:tcPr>
            <w:tcW w:w="2694" w:type="dxa"/>
            <w:shd w:val="clear" w:color="auto" w:fill="auto"/>
            <w:vAlign w:val="center"/>
          </w:tcPr>
          <w:p w14:paraId="79430281" w14:textId="77777777" w:rsidR="003B064C" w:rsidRPr="00211C19" w:rsidRDefault="003B064C" w:rsidP="00465BF3">
            <w:pPr>
              <w:rPr>
                <w:rFonts w:eastAsia="현대하모니 L" w:cs="Calibri"/>
                <w:sz w:val="16"/>
              </w:rPr>
            </w:pPr>
            <w:r>
              <w:rPr>
                <w:rFonts w:eastAsia="현대하모니 L" w:cs="Calibri"/>
                <w:color w:val="000000" w:themeColor="text1"/>
                <w:sz w:val="16"/>
                <w:szCs w:val="16"/>
              </w:rPr>
              <w:t>Par_L</w:t>
            </w:r>
            <w:r>
              <w:rPr>
                <w:rFonts w:eastAsia="현대하모니 L" w:cs="Calibri" w:hint="eastAsia"/>
                <w:color w:val="000000" w:themeColor="text1"/>
                <w:sz w:val="16"/>
                <w:szCs w:val="16"/>
              </w:rPr>
              <w:t>F</w:t>
            </w:r>
            <w:r w:rsidRPr="00211C19">
              <w:rPr>
                <w:rFonts w:eastAsia="현대하모니 L" w:cs="Calibri"/>
                <w:color w:val="000000" w:themeColor="text1"/>
                <w:sz w:val="16"/>
                <w:szCs w:val="16"/>
              </w:rPr>
              <w:t>OffChkTime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1AC40E65" w14:textId="77777777" w:rsidR="003B064C" w:rsidRPr="00211C19" w:rsidRDefault="003B064C" w:rsidP="00465BF3">
            <w:pPr>
              <w:rPr>
                <w:rFonts w:eastAsia="현대하모니 L" w:cs="Calibri"/>
                <w:sz w:val="16"/>
              </w:rPr>
            </w:pPr>
            <w:r>
              <w:rPr>
                <w:rFonts w:eastAsia="현대하모니 L" w:cs="Calibri"/>
                <w:color w:val="000000" w:themeColor="text1"/>
                <w:sz w:val="16"/>
                <w:szCs w:val="16"/>
              </w:rPr>
              <w:t>3500</w:t>
            </w:r>
            <w:r w:rsidRPr="00211C19">
              <w:rPr>
                <w:rFonts w:eastAsia="현대하모니 L" w:cs="Calibri"/>
                <w:color w:val="000000" w:themeColor="text1"/>
                <w:sz w:val="16"/>
                <w:szCs w:val="16"/>
              </w:rPr>
              <w:t>ms</w:t>
            </w:r>
          </w:p>
        </w:tc>
        <w:tc>
          <w:tcPr>
            <w:tcW w:w="6946" w:type="dxa"/>
            <w:shd w:val="clear" w:color="auto" w:fill="auto"/>
            <w:vAlign w:val="center"/>
          </w:tcPr>
          <w:p w14:paraId="6E68F229" w14:textId="77777777" w:rsidR="003B064C" w:rsidRPr="00211C19" w:rsidRDefault="003B064C" w:rsidP="00465BF3">
            <w:pPr>
              <w:rPr>
                <w:rFonts w:eastAsia="현대하모니 L" w:cs="Calibri"/>
                <w:sz w:val="16"/>
              </w:rPr>
            </w:pPr>
            <w:r w:rsidRPr="00211C19">
              <w:rPr>
                <w:rFonts w:eastAsia="현대하모니 L" w:cs="Calibri"/>
                <w:color w:val="000000" w:themeColor="text1"/>
                <w:sz w:val="16"/>
                <w:szCs w:val="16"/>
              </w:rPr>
              <w:t xml:space="preserve">SMK Searching </w:t>
            </w:r>
            <w:r w:rsidRPr="00211C19">
              <w:rPr>
                <w:rFonts w:eastAsia="현대하모니 L" w:cs="Calibri"/>
                <w:color w:val="000000" w:themeColor="text1"/>
                <w:sz w:val="16"/>
                <w:szCs w:val="16"/>
              </w:rPr>
              <w:t>상태</w:t>
            </w:r>
            <w:r w:rsidRPr="00211C19">
              <w:rPr>
                <w:rFonts w:eastAsia="현대하모니 L" w:cs="Calibri"/>
                <w:color w:val="000000" w:themeColor="text1"/>
                <w:sz w:val="16"/>
                <w:szCs w:val="16"/>
              </w:rPr>
              <w:t xml:space="preserve"> </w:t>
            </w:r>
            <w:r w:rsidRPr="00211C19">
              <w:rPr>
                <w:rFonts w:eastAsia="현대하모니 L" w:cs="Calibri"/>
                <w:color w:val="000000" w:themeColor="text1"/>
                <w:sz w:val="16"/>
                <w:szCs w:val="16"/>
              </w:rPr>
              <w:t>해제</w:t>
            </w:r>
            <w:r w:rsidRPr="00211C19">
              <w:rPr>
                <w:rFonts w:eastAsia="현대하모니 L" w:cs="Calibri"/>
                <w:color w:val="000000" w:themeColor="text1"/>
                <w:sz w:val="16"/>
                <w:szCs w:val="16"/>
              </w:rPr>
              <w:t xml:space="preserve"> </w:t>
            </w:r>
            <w:r w:rsidRPr="00211C19">
              <w:rPr>
                <w:rFonts w:eastAsia="현대하모니 L" w:cs="Calibri"/>
                <w:color w:val="000000" w:themeColor="text1"/>
                <w:sz w:val="16"/>
                <w:szCs w:val="16"/>
              </w:rPr>
              <w:t>시간</w:t>
            </w:r>
          </w:p>
        </w:tc>
      </w:tr>
    </w:tbl>
    <w:p w14:paraId="7DA7D109" w14:textId="15CC008C" w:rsidR="003B064C" w:rsidRPr="00211C19" w:rsidRDefault="003B064C" w:rsidP="003B064C">
      <w:pPr>
        <w:pStyle w:val="affc"/>
        <w:rPr>
          <w:rFonts w:eastAsia="현대하모니 L" w:cs="Calibri"/>
        </w:rPr>
      </w:pPr>
      <w:bookmarkStart w:id="128" w:name="_Toc530752404"/>
      <w:bookmarkStart w:id="129" w:name="_Toc96604519"/>
      <w:r w:rsidRPr="00211C19">
        <w:rPr>
          <w:rFonts w:eastAsia="현대하모니 L" w:cs="Calibri"/>
        </w:rPr>
        <w:t xml:space="preserve">Table </w:t>
      </w:r>
      <w:r w:rsidRPr="00211C19">
        <w:rPr>
          <w:rFonts w:eastAsia="현대하모니 L" w:cs="Calibri"/>
        </w:rPr>
        <w:fldChar w:fldCharType="begin"/>
      </w:r>
      <w:r w:rsidRPr="00211C19">
        <w:rPr>
          <w:rFonts w:eastAsia="현대하모니 L" w:cs="Calibri"/>
        </w:rPr>
        <w:instrText xml:space="preserve"> SEQ Table \* ARABIC </w:instrText>
      </w:r>
      <w:r w:rsidRPr="00211C19">
        <w:rPr>
          <w:rFonts w:eastAsia="현대하모니 L" w:cs="Calibri"/>
        </w:rPr>
        <w:fldChar w:fldCharType="separate"/>
      </w:r>
      <w:r w:rsidR="006F533A">
        <w:rPr>
          <w:rFonts w:eastAsia="현대하모니 L" w:cs="Calibri"/>
          <w:noProof/>
        </w:rPr>
        <w:t>39</w:t>
      </w:r>
      <w:r w:rsidRPr="00211C19">
        <w:rPr>
          <w:rFonts w:eastAsia="현대하모니 L" w:cs="Calibri"/>
        </w:rPr>
        <w:fldChar w:fldCharType="end"/>
      </w:r>
      <w:r w:rsidRPr="00211C19">
        <w:rPr>
          <w:rFonts w:eastAsia="현대하모니 L" w:cs="Calibri"/>
        </w:rPr>
        <w:t xml:space="preserve">.Prevention of SMK LF </w:t>
      </w:r>
      <w:r w:rsidR="005E7F8C">
        <w:rPr>
          <w:rFonts w:eastAsia="현대하모니 L" w:cs="Calibri"/>
        </w:rPr>
        <w:t>Interference Control Function</w:t>
      </w:r>
      <w:r w:rsidRPr="00211C19">
        <w:rPr>
          <w:rFonts w:eastAsia="현대하모니 L" w:cs="Calibri"/>
        </w:rPr>
        <w:t xml:space="preserve"> Parameter</w:t>
      </w:r>
      <w:bookmarkEnd w:id="128"/>
      <w:bookmarkEnd w:id="129"/>
    </w:p>
    <w:p w14:paraId="2A0B4068" w14:textId="77777777" w:rsidR="003B064C" w:rsidRPr="00211C19" w:rsidRDefault="003B064C" w:rsidP="003B064C">
      <w:pPr>
        <w:rPr>
          <w:rFonts w:eastAsia="현대하모니 L" w:cs="Calibri"/>
        </w:rPr>
      </w:pPr>
    </w:p>
    <w:p w14:paraId="0CB28C42" w14:textId="77777777" w:rsidR="003B064C" w:rsidRPr="00211C19" w:rsidRDefault="003B064C" w:rsidP="003B064C">
      <w:pPr>
        <w:pStyle w:val="51"/>
      </w:pPr>
      <w:r w:rsidRPr="00211C19">
        <w:t xml:space="preserve">Prevention of SMK LF </w:t>
      </w:r>
      <w:r w:rsidR="005E7F8C">
        <w:t>Interference Control Function</w:t>
      </w:r>
      <w:r w:rsidRPr="00211C19">
        <w:t xml:space="preserve"> Data Flow</w:t>
      </w:r>
    </w:p>
    <w:p w14:paraId="38BB757A" w14:textId="77777777" w:rsidR="003B064C" w:rsidRPr="00211C19" w:rsidRDefault="00DB0D21" w:rsidP="003B064C">
      <w:pPr>
        <w:rPr>
          <w:rFonts w:eastAsia="현대하모니 L" w:cs="Calibri"/>
        </w:rPr>
      </w:pPr>
      <w:r w:rsidRPr="00211C19">
        <w:rPr>
          <w:rFonts w:eastAsia="현대하모니 L" w:cs="Calibri"/>
        </w:rPr>
        <w:object w:dxaOrig="11802" w:dyaOrig="4581" w14:anchorId="3F8F2CA4">
          <v:shape id="_x0000_i1054" type="#_x0000_t75" style="width:421.15pt;height:164.4pt" o:ole="">
            <v:imagedata r:id="rId68" o:title="" cropbottom="4064f"/>
          </v:shape>
          <o:OLEObject Type="Embed" ProgID="VisioViewer.Viewer.1" ShapeID="_x0000_i1054" DrawAspect="Content" ObjectID="_1707217194" r:id="rId69"/>
        </w:object>
      </w:r>
    </w:p>
    <w:p w14:paraId="0A969753" w14:textId="70603CAE" w:rsidR="003B064C" w:rsidRPr="00211C19" w:rsidRDefault="003B064C" w:rsidP="003B064C">
      <w:pPr>
        <w:pStyle w:val="affc"/>
        <w:rPr>
          <w:rFonts w:eastAsia="현대하모니 L" w:cs="Calibri"/>
        </w:rPr>
      </w:pPr>
      <w:bookmarkStart w:id="130" w:name="_Toc530752376"/>
      <w:bookmarkStart w:id="131" w:name="_Toc96604440"/>
      <w:r w:rsidRPr="00211C19">
        <w:rPr>
          <w:rFonts w:eastAsia="현대하모니 L" w:cs="Calibri"/>
        </w:rPr>
        <w:t xml:space="preserve">Figure </w:t>
      </w:r>
      <w:r w:rsidRPr="00211C19">
        <w:rPr>
          <w:rFonts w:eastAsia="현대하모니 L" w:cs="Calibri"/>
        </w:rPr>
        <w:fldChar w:fldCharType="begin"/>
      </w:r>
      <w:r w:rsidRPr="00211C19">
        <w:rPr>
          <w:rFonts w:eastAsia="현대하모니 L" w:cs="Calibri"/>
        </w:rPr>
        <w:instrText xml:space="preserve"> SEQ Figure \* ARABIC </w:instrText>
      </w:r>
      <w:r w:rsidRPr="00211C19">
        <w:rPr>
          <w:rFonts w:eastAsia="현대하모니 L" w:cs="Calibri"/>
        </w:rPr>
        <w:fldChar w:fldCharType="separate"/>
      </w:r>
      <w:r w:rsidR="006F533A">
        <w:rPr>
          <w:rFonts w:eastAsia="현대하모니 L" w:cs="Calibri"/>
          <w:noProof/>
        </w:rPr>
        <w:t>29</w:t>
      </w:r>
      <w:r w:rsidRPr="00211C19">
        <w:rPr>
          <w:rFonts w:eastAsia="현대하모니 L" w:cs="Calibri"/>
        </w:rPr>
        <w:fldChar w:fldCharType="end"/>
      </w:r>
      <w:r w:rsidRPr="00211C19">
        <w:rPr>
          <w:rFonts w:eastAsia="현대하모니 L" w:cs="Calibri"/>
        </w:rPr>
        <w:t xml:space="preserve">.Prevention of SMK LF </w:t>
      </w:r>
      <w:r w:rsidR="005E7F8C">
        <w:rPr>
          <w:rFonts w:eastAsia="현대하모니 L" w:cs="Calibri"/>
        </w:rPr>
        <w:t>Interference Control Function</w:t>
      </w:r>
      <w:r w:rsidRPr="00211C19">
        <w:rPr>
          <w:rFonts w:eastAsia="현대하모니 L" w:cs="Calibri"/>
        </w:rPr>
        <w:t xml:space="preserve"> Data Flow</w:t>
      </w:r>
      <w:bookmarkEnd w:id="130"/>
      <w:bookmarkEnd w:id="131"/>
    </w:p>
    <w:p w14:paraId="4E380200" w14:textId="77777777" w:rsidR="003B064C" w:rsidRPr="00211C19" w:rsidRDefault="003B064C" w:rsidP="003B064C">
      <w:pPr>
        <w:rPr>
          <w:rFonts w:eastAsia="현대하모니 L" w:cs="Calibri"/>
        </w:rPr>
      </w:pPr>
    </w:p>
    <w:p w14:paraId="55B19257" w14:textId="77777777" w:rsidR="003B064C" w:rsidRPr="00211C19" w:rsidRDefault="003B064C" w:rsidP="003B064C">
      <w:pPr>
        <w:pStyle w:val="51"/>
      </w:pPr>
      <w:r w:rsidRPr="00211C19">
        <w:t xml:space="preserve">Prevention of SMK LF </w:t>
      </w:r>
      <w:r w:rsidR="005E7F8C">
        <w:t>Interference Control Function</w:t>
      </w:r>
      <w:r w:rsidRPr="00211C19">
        <w:t xml:space="preserve"> In/Out List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956"/>
        <w:gridCol w:w="2199"/>
        <w:gridCol w:w="7189"/>
      </w:tblGrid>
      <w:tr w:rsidR="00E52F37" w:rsidRPr="00211C19" w14:paraId="1298AED9" w14:textId="77777777" w:rsidTr="00B44330">
        <w:trPr>
          <w:trHeight w:val="401"/>
        </w:trPr>
        <w:tc>
          <w:tcPr>
            <w:tcW w:w="462" w:type="pct"/>
            <w:shd w:val="clear" w:color="auto" w:fill="auto"/>
            <w:vAlign w:val="center"/>
          </w:tcPr>
          <w:p w14:paraId="1847F35E" w14:textId="77777777" w:rsidR="00E52F37" w:rsidRPr="00211C19" w:rsidRDefault="00E52F37" w:rsidP="00465BF3">
            <w:pPr>
              <w:jc w:val="center"/>
              <w:rPr>
                <w:rFonts w:eastAsia="현대하모니 L" w:cs="Calibri"/>
                <w:b/>
                <w:sz w:val="16"/>
              </w:rPr>
            </w:pPr>
            <w:r w:rsidRPr="00211C19">
              <w:rPr>
                <w:rFonts w:eastAsia="현대하모니 L" w:cs="Calibri"/>
                <w:b/>
                <w:bCs/>
                <w:sz w:val="16"/>
              </w:rPr>
              <w:t>Function</w:t>
            </w:r>
          </w:p>
        </w:tc>
        <w:tc>
          <w:tcPr>
            <w:tcW w:w="1063" w:type="pct"/>
            <w:shd w:val="clear" w:color="auto" w:fill="auto"/>
            <w:vAlign w:val="center"/>
          </w:tcPr>
          <w:p w14:paraId="1B5015DF" w14:textId="77777777" w:rsidR="00E52F37" w:rsidRPr="00211C19" w:rsidRDefault="00E52F37" w:rsidP="00465BF3">
            <w:pPr>
              <w:jc w:val="center"/>
              <w:rPr>
                <w:rFonts w:eastAsia="현대하모니 L" w:cs="Calibri"/>
                <w:b/>
                <w:sz w:val="16"/>
              </w:rPr>
            </w:pPr>
            <w:r w:rsidRPr="00211C19">
              <w:rPr>
                <w:rFonts w:eastAsia="현대하모니 L" w:cs="Calibri"/>
                <w:b/>
                <w:bCs/>
                <w:sz w:val="16"/>
              </w:rPr>
              <w:t>Signal Name</w:t>
            </w:r>
          </w:p>
        </w:tc>
        <w:tc>
          <w:tcPr>
            <w:tcW w:w="3475" w:type="pct"/>
            <w:shd w:val="clear" w:color="auto" w:fill="auto"/>
            <w:vAlign w:val="center"/>
          </w:tcPr>
          <w:p w14:paraId="6A63D2BE" w14:textId="77777777" w:rsidR="00E52F37" w:rsidRPr="00211C19" w:rsidRDefault="00E52F37" w:rsidP="00465BF3">
            <w:pPr>
              <w:jc w:val="center"/>
              <w:rPr>
                <w:rFonts w:eastAsia="현대하모니 L" w:cs="Calibri"/>
                <w:b/>
                <w:sz w:val="16"/>
              </w:rPr>
            </w:pPr>
            <w:r w:rsidRPr="00211C19">
              <w:rPr>
                <w:rFonts w:eastAsia="현대하모니 L" w:cs="Calibri"/>
                <w:b/>
                <w:bCs/>
                <w:kern w:val="2"/>
                <w:sz w:val="16"/>
              </w:rPr>
              <w:t>Description</w:t>
            </w:r>
          </w:p>
        </w:tc>
      </w:tr>
      <w:tr w:rsidR="00E52F37" w:rsidRPr="00211C19" w14:paraId="7A730EE5" w14:textId="77777777" w:rsidTr="00B44330">
        <w:tc>
          <w:tcPr>
            <w:tcW w:w="462" w:type="pct"/>
            <w:vMerge w:val="restart"/>
            <w:shd w:val="clear" w:color="auto" w:fill="auto"/>
            <w:vAlign w:val="center"/>
          </w:tcPr>
          <w:p w14:paraId="06787CEC" w14:textId="77777777" w:rsidR="00E52F37" w:rsidRPr="00211C19" w:rsidRDefault="00E52F37" w:rsidP="00465BF3">
            <w:pPr>
              <w:jc w:val="center"/>
              <w:rPr>
                <w:rFonts w:eastAsia="현대하모니 L" w:cs="Calibri"/>
                <w:sz w:val="16"/>
              </w:rPr>
            </w:pPr>
            <w:r w:rsidRPr="00211C19">
              <w:rPr>
                <w:rFonts w:eastAsia="현대하모니 L" w:cs="Calibri"/>
                <w:sz w:val="16"/>
              </w:rPr>
              <w:t>Input</w:t>
            </w:r>
          </w:p>
        </w:tc>
        <w:tc>
          <w:tcPr>
            <w:tcW w:w="1063" w:type="pct"/>
            <w:shd w:val="clear" w:color="auto" w:fill="auto"/>
            <w:vAlign w:val="center"/>
          </w:tcPr>
          <w:p w14:paraId="575D2527" w14:textId="77777777" w:rsidR="00E52F37" w:rsidRPr="009959DB" w:rsidRDefault="00E52F37">
            <w:pPr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 w:rsidRPr="009959DB">
              <w:rPr>
                <w:rFonts w:eastAsia="현대하모니 L" w:cs="Calibri" w:hint="eastAsia"/>
                <w:color w:val="000000" w:themeColor="dark1"/>
                <w:sz w:val="16"/>
                <w:szCs w:val="16"/>
              </w:rPr>
              <w:t>Input_b_SMKOption</w:t>
            </w:r>
          </w:p>
        </w:tc>
        <w:tc>
          <w:tcPr>
            <w:tcW w:w="3475" w:type="pct"/>
            <w:shd w:val="clear" w:color="auto" w:fill="auto"/>
            <w:vAlign w:val="center"/>
          </w:tcPr>
          <w:p w14:paraId="2B672495" w14:textId="77777777" w:rsidR="00E52F37" w:rsidRPr="00211C19" w:rsidRDefault="00E52F37" w:rsidP="00465BF3">
            <w:pPr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 w:rsidRPr="00211C19">
              <w:rPr>
                <w:rFonts w:eastAsia="현대하모니 L" w:cs="Calibri"/>
                <w:color w:val="000000" w:themeColor="dark1"/>
                <w:sz w:val="16"/>
                <w:szCs w:val="16"/>
              </w:rPr>
              <w:t>SMK(Smart Key) System Option</w:t>
            </w:r>
          </w:p>
          <w:p w14:paraId="2EF332AF" w14:textId="77777777" w:rsidR="00E52F37" w:rsidRPr="00211C19" w:rsidRDefault="00E52F37" w:rsidP="00465BF3">
            <w:pPr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 w:rsidRPr="00211C19">
              <w:rPr>
                <w:rFonts w:eastAsia="현대하모니 L" w:cs="Calibri"/>
                <w:color w:val="000000" w:themeColor="dark1"/>
                <w:sz w:val="16"/>
                <w:szCs w:val="16"/>
              </w:rPr>
              <w:t>This signal is used to determine "Smart Key System" is applied or not in this vehicle.</w:t>
            </w:r>
          </w:p>
          <w:p w14:paraId="42EC3326" w14:textId="77777777" w:rsidR="00E52F37" w:rsidRPr="00211C19" w:rsidRDefault="00E52F37" w:rsidP="00465BF3">
            <w:pPr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 w:rsidRPr="00211C19">
              <w:rPr>
                <w:rFonts w:eastAsia="현대하모니 L" w:cs="Calibri"/>
                <w:color w:val="000000" w:themeColor="dark1"/>
                <w:sz w:val="16"/>
                <w:szCs w:val="16"/>
              </w:rPr>
              <w:t>0x0:Off/0x1:On(SMK Option)</w:t>
            </w:r>
          </w:p>
        </w:tc>
      </w:tr>
      <w:tr w:rsidR="00E52F37" w:rsidRPr="00211C19" w14:paraId="28C25270" w14:textId="77777777" w:rsidTr="00B44330">
        <w:trPr>
          <w:trHeight w:val="60"/>
        </w:trPr>
        <w:tc>
          <w:tcPr>
            <w:tcW w:w="462" w:type="pct"/>
            <w:vMerge/>
            <w:shd w:val="clear" w:color="auto" w:fill="auto"/>
            <w:vAlign w:val="center"/>
          </w:tcPr>
          <w:p w14:paraId="2B0F5C15" w14:textId="77777777" w:rsidR="00E52F37" w:rsidRPr="00211C19" w:rsidRDefault="00E52F37" w:rsidP="00465BF3">
            <w:pPr>
              <w:jc w:val="center"/>
              <w:rPr>
                <w:rFonts w:eastAsia="현대하모니 L" w:cs="Calibri"/>
                <w:sz w:val="16"/>
              </w:rPr>
            </w:pPr>
          </w:p>
        </w:tc>
        <w:tc>
          <w:tcPr>
            <w:tcW w:w="1063" w:type="pct"/>
            <w:shd w:val="clear" w:color="auto" w:fill="auto"/>
            <w:vAlign w:val="center"/>
          </w:tcPr>
          <w:p w14:paraId="074C52E5" w14:textId="77777777" w:rsidR="00E52F37" w:rsidRPr="009959DB" w:rsidRDefault="00E52F37">
            <w:pPr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 w:rsidRPr="009959DB">
              <w:rPr>
                <w:rFonts w:eastAsia="현대하모니 L" w:cs="Calibri" w:hint="eastAsia"/>
                <w:color w:val="000000" w:themeColor="dark1"/>
                <w:sz w:val="16"/>
                <w:szCs w:val="16"/>
              </w:rPr>
              <w:t>Input_b_LFSearchingOn</w:t>
            </w:r>
          </w:p>
        </w:tc>
        <w:tc>
          <w:tcPr>
            <w:tcW w:w="3475" w:type="pct"/>
            <w:shd w:val="clear" w:color="auto" w:fill="auto"/>
            <w:vAlign w:val="center"/>
          </w:tcPr>
          <w:p w14:paraId="1614D6B0" w14:textId="77777777" w:rsidR="00E52F37" w:rsidRPr="00211C19" w:rsidRDefault="00E52F37" w:rsidP="00465BF3">
            <w:pPr>
              <w:pStyle w:val="aff7"/>
              <w:rPr>
                <w:rFonts w:ascii="Calibri" w:eastAsia="현대하모니 L" w:hAnsi="Calibri" w:cs="Calibri"/>
                <w:color w:val="000000" w:themeColor="dark1"/>
                <w:sz w:val="16"/>
                <w:szCs w:val="16"/>
              </w:rPr>
            </w:pPr>
            <w:r w:rsidRPr="00211C19">
              <w:rPr>
                <w:rFonts w:ascii="Calibri" w:eastAsia="현대하모니 L" w:hAnsi="Calibri" w:cs="Calibri"/>
                <w:color w:val="000000" w:themeColor="dark1"/>
                <w:sz w:val="16"/>
                <w:szCs w:val="16"/>
              </w:rPr>
              <w:t>SMK LF Searching State</w:t>
            </w:r>
          </w:p>
          <w:p w14:paraId="387CD9F5" w14:textId="77777777" w:rsidR="00E52F37" w:rsidRPr="00211C19" w:rsidRDefault="00E52F37" w:rsidP="00465BF3">
            <w:pPr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 w:rsidRPr="00211C19">
              <w:rPr>
                <w:rFonts w:eastAsia="현대하모니 L" w:cs="Calibri"/>
                <w:color w:val="000000" w:themeColor="dark1"/>
                <w:sz w:val="16"/>
                <w:szCs w:val="16"/>
              </w:rPr>
              <w:t>0x0:Off(No Use SMK LF Searching) 0x1:On(Use SMK LF Searching)</w:t>
            </w:r>
          </w:p>
        </w:tc>
      </w:tr>
      <w:tr w:rsidR="00E52F37" w:rsidRPr="00211C19" w14:paraId="2D7C0D14" w14:textId="77777777" w:rsidTr="00B44330">
        <w:tc>
          <w:tcPr>
            <w:tcW w:w="462" w:type="pct"/>
            <w:vMerge/>
            <w:shd w:val="clear" w:color="auto" w:fill="auto"/>
            <w:vAlign w:val="center"/>
          </w:tcPr>
          <w:p w14:paraId="41E162A3" w14:textId="77777777" w:rsidR="00E52F37" w:rsidRPr="00211C19" w:rsidRDefault="00E52F37" w:rsidP="00465BF3">
            <w:pPr>
              <w:jc w:val="center"/>
              <w:rPr>
                <w:rFonts w:eastAsia="현대하모니 L" w:cs="Calibri"/>
                <w:sz w:val="16"/>
              </w:rPr>
            </w:pPr>
          </w:p>
        </w:tc>
        <w:tc>
          <w:tcPr>
            <w:tcW w:w="1063" w:type="pct"/>
            <w:shd w:val="clear" w:color="auto" w:fill="auto"/>
            <w:vAlign w:val="center"/>
          </w:tcPr>
          <w:p w14:paraId="7E91D9C8" w14:textId="77777777" w:rsidR="00E52F37" w:rsidRPr="009959DB" w:rsidRDefault="00E52F37">
            <w:pPr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 w:rsidRPr="009959DB">
              <w:rPr>
                <w:rFonts w:eastAsia="현대하모니 L" w:cs="Calibri" w:hint="eastAsia"/>
                <w:color w:val="000000" w:themeColor="dark1"/>
                <w:sz w:val="16"/>
                <w:szCs w:val="16"/>
              </w:rPr>
              <w:t>Input_b_AstDrSw</w:t>
            </w:r>
          </w:p>
        </w:tc>
        <w:tc>
          <w:tcPr>
            <w:tcW w:w="3475" w:type="pct"/>
            <w:shd w:val="clear" w:color="auto" w:fill="auto"/>
            <w:vAlign w:val="center"/>
          </w:tcPr>
          <w:p w14:paraId="3C5CD44E" w14:textId="77777777" w:rsidR="00E52F37" w:rsidRPr="00211C19" w:rsidRDefault="00E52F37" w:rsidP="00465BF3">
            <w:pPr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 w:rsidRPr="00211C19">
              <w:rPr>
                <w:rFonts w:eastAsia="현대하모니 L" w:cs="Calibri"/>
                <w:color w:val="000000" w:themeColor="dark1"/>
                <w:sz w:val="16"/>
                <w:szCs w:val="16"/>
              </w:rPr>
              <w:t>Assistant-Side Door Switch</w:t>
            </w:r>
          </w:p>
          <w:p w14:paraId="5049778C" w14:textId="77777777" w:rsidR="00E52F37" w:rsidRPr="00211C19" w:rsidRDefault="00E52F37" w:rsidP="00465BF3">
            <w:pPr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 w:rsidRPr="00211C19">
              <w:rPr>
                <w:rFonts w:eastAsia="현대하모니 L" w:cs="Calibri"/>
                <w:color w:val="000000" w:themeColor="dark1"/>
                <w:sz w:val="16"/>
                <w:szCs w:val="16"/>
              </w:rPr>
              <w:t>0x0:Close/0x1:Open</w:t>
            </w:r>
          </w:p>
        </w:tc>
      </w:tr>
      <w:tr w:rsidR="00E52F37" w:rsidRPr="00211C19" w14:paraId="4D6CCBFE" w14:textId="77777777" w:rsidTr="00B44330">
        <w:tc>
          <w:tcPr>
            <w:tcW w:w="462" w:type="pct"/>
            <w:vMerge/>
            <w:shd w:val="clear" w:color="auto" w:fill="auto"/>
            <w:vAlign w:val="center"/>
          </w:tcPr>
          <w:p w14:paraId="0B0E7C3B" w14:textId="77777777" w:rsidR="00E52F37" w:rsidRPr="00211C19" w:rsidRDefault="00E52F37" w:rsidP="00465BF3">
            <w:pPr>
              <w:jc w:val="center"/>
              <w:rPr>
                <w:rFonts w:eastAsia="현대하모니 L" w:cs="Calibri"/>
                <w:sz w:val="16"/>
              </w:rPr>
            </w:pPr>
          </w:p>
        </w:tc>
        <w:tc>
          <w:tcPr>
            <w:tcW w:w="1063" w:type="pct"/>
            <w:shd w:val="clear" w:color="auto" w:fill="auto"/>
            <w:vAlign w:val="center"/>
          </w:tcPr>
          <w:p w14:paraId="45C08D3E" w14:textId="77777777" w:rsidR="00E52F37" w:rsidRPr="009959DB" w:rsidRDefault="00E52F37">
            <w:pPr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 w:rsidRPr="009959DB">
              <w:rPr>
                <w:rFonts w:eastAsia="현대하모니 L" w:cs="Calibri" w:hint="eastAsia"/>
                <w:color w:val="000000" w:themeColor="dark1"/>
                <w:sz w:val="16"/>
                <w:szCs w:val="16"/>
              </w:rPr>
              <w:t>Input_b_DrvDrSw</w:t>
            </w:r>
          </w:p>
        </w:tc>
        <w:tc>
          <w:tcPr>
            <w:tcW w:w="3475" w:type="pct"/>
            <w:shd w:val="clear" w:color="auto" w:fill="auto"/>
            <w:vAlign w:val="center"/>
          </w:tcPr>
          <w:p w14:paraId="06F76B01" w14:textId="77777777" w:rsidR="00E52F37" w:rsidRPr="00211C19" w:rsidRDefault="00E52F37" w:rsidP="00465BF3">
            <w:pPr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 w:rsidRPr="00211C19">
              <w:rPr>
                <w:rFonts w:eastAsia="현대하모니 L" w:cs="Calibri"/>
                <w:color w:val="000000" w:themeColor="dark1"/>
                <w:sz w:val="16"/>
                <w:szCs w:val="16"/>
              </w:rPr>
              <w:t>Driver-Side Door Switch</w:t>
            </w:r>
          </w:p>
          <w:p w14:paraId="5CD0B2EB" w14:textId="77777777" w:rsidR="00E52F37" w:rsidRPr="00211C19" w:rsidRDefault="00E52F37" w:rsidP="00465BF3">
            <w:pPr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 w:rsidRPr="00211C19">
              <w:rPr>
                <w:rFonts w:eastAsia="현대하모니 L" w:cs="Calibri"/>
                <w:color w:val="000000" w:themeColor="dark1"/>
                <w:sz w:val="16"/>
                <w:szCs w:val="16"/>
              </w:rPr>
              <w:t>0x0:Close/0x1:Open</w:t>
            </w:r>
          </w:p>
        </w:tc>
      </w:tr>
      <w:tr w:rsidR="00E52F37" w:rsidRPr="00211C19" w14:paraId="32AF790A" w14:textId="77777777" w:rsidTr="00B44330">
        <w:tc>
          <w:tcPr>
            <w:tcW w:w="462" w:type="pct"/>
            <w:vMerge/>
            <w:shd w:val="clear" w:color="auto" w:fill="auto"/>
            <w:vAlign w:val="center"/>
          </w:tcPr>
          <w:p w14:paraId="61DABB51" w14:textId="77777777" w:rsidR="00E52F37" w:rsidRPr="00211C19" w:rsidRDefault="00E52F37" w:rsidP="00465BF3">
            <w:pPr>
              <w:jc w:val="center"/>
              <w:rPr>
                <w:rFonts w:eastAsia="현대하모니 L" w:cs="Calibri"/>
                <w:sz w:val="16"/>
              </w:rPr>
            </w:pPr>
          </w:p>
        </w:tc>
        <w:tc>
          <w:tcPr>
            <w:tcW w:w="1063" w:type="pct"/>
            <w:shd w:val="clear" w:color="auto" w:fill="auto"/>
            <w:vAlign w:val="center"/>
          </w:tcPr>
          <w:p w14:paraId="1F510FC8" w14:textId="77777777" w:rsidR="00E52F37" w:rsidRPr="009959DB" w:rsidRDefault="00E52F37">
            <w:pPr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 w:rsidRPr="009959DB">
              <w:rPr>
                <w:rFonts w:eastAsia="현대하모니 L" w:cs="Calibri" w:hint="eastAsia"/>
                <w:color w:val="000000" w:themeColor="dark1"/>
                <w:sz w:val="16"/>
                <w:szCs w:val="16"/>
              </w:rPr>
              <w:t>Input_b_RLDrSw</w:t>
            </w:r>
          </w:p>
        </w:tc>
        <w:tc>
          <w:tcPr>
            <w:tcW w:w="3475" w:type="pct"/>
            <w:shd w:val="clear" w:color="auto" w:fill="auto"/>
            <w:vAlign w:val="center"/>
          </w:tcPr>
          <w:p w14:paraId="03D74114" w14:textId="77777777" w:rsidR="00E52F37" w:rsidRPr="00211C19" w:rsidRDefault="00E52F37" w:rsidP="00465BF3">
            <w:pPr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 w:rsidRPr="00211C19">
              <w:rPr>
                <w:rFonts w:eastAsia="현대하모니 L" w:cs="Calibri"/>
                <w:color w:val="000000" w:themeColor="dark1"/>
                <w:sz w:val="16"/>
                <w:szCs w:val="16"/>
              </w:rPr>
              <w:t>Rear Left Door Switch</w:t>
            </w:r>
          </w:p>
          <w:p w14:paraId="73E85270" w14:textId="77777777" w:rsidR="00E52F37" w:rsidRPr="00211C19" w:rsidRDefault="00E52F37" w:rsidP="00465BF3">
            <w:pPr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 w:rsidRPr="00211C19">
              <w:rPr>
                <w:rFonts w:eastAsia="현대하모니 L" w:cs="Calibri"/>
                <w:color w:val="000000" w:themeColor="dark1"/>
                <w:sz w:val="16"/>
                <w:szCs w:val="16"/>
              </w:rPr>
              <w:t>0x0:Close/0x1:Open</w:t>
            </w:r>
          </w:p>
        </w:tc>
      </w:tr>
      <w:tr w:rsidR="00E52F37" w:rsidRPr="00211C19" w14:paraId="702FE619" w14:textId="77777777" w:rsidTr="00B44330">
        <w:tc>
          <w:tcPr>
            <w:tcW w:w="462" w:type="pct"/>
            <w:vMerge/>
            <w:shd w:val="clear" w:color="auto" w:fill="auto"/>
            <w:vAlign w:val="center"/>
          </w:tcPr>
          <w:p w14:paraId="10C35345" w14:textId="77777777" w:rsidR="00E52F37" w:rsidRPr="00211C19" w:rsidRDefault="00E52F37" w:rsidP="00465BF3">
            <w:pPr>
              <w:jc w:val="center"/>
              <w:rPr>
                <w:rFonts w:eastAsia="현대하모니 L" w:cs="Calibri"/>
                <w:sz w:val="16"/>
              </w:rPr>
            </w:pPr>
          </w:p>
        </w:tc>
        <w:tc>
          <w:tcPr>
            <w:tcW w:w="1063" w:type="pct"/>
            <w:shd w:val="clear" w:color="auto" w:fill="auto"/>
            <w:vAlign w:val="center"/>
          </w:tcPr>
          <w:p w14:paraId="305E415A" w14:textId="77777777" w:rsidR="00E52F37" w:rsidRPr="009959DB" w:rsidRDefault="00E52F37">
            <w:pPr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 w:rsidRPr="009959DB">
              <w:rPr>
                <w:rFonts w:eastAsia="현대하모니 L" w:cs="Calibri" w:hint="eastAsia"/>
                <w:color w:val="000000" w:themeColor="dark1"/>
                <w:sz w:val="16"/>
                <w:szCs w:val="16"/>
              </w:rPr>
              <w:t>Input_b_RRDrSw</w:t>
            </w:r>
          </w:p>
        </w:tc>
        <w:tc>
          <w:tcPr>
            <w:tcW w:w="3475" w:type="pct"/>
            <w:shd w:val="clear" w:color="auto" w:fill="auto"/>
            <w:vAlign w:val="center"/>
          </w:tcPr>
          <w:p w14:paraId="2AFDF7E2" w14:textId="77777777" w:rsidR="00E52F37" w:rsidRPr="00211C19" w:rsidRDefault="00E52F37" w:rsidP="00465BF3">
            <w:pPr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 w:rsidRPr="00211C19">
              <w:rPr>
                <w:rFonts w:eastAsia="현대하모니 L" w:cs="Calibri"/>
                <w:color w:val="000000" w:themeColor="dark1"/>
                <w:sz w:val="16"/>
                <w:szCs w:val="16"/>
              </w:rPr>
              <w:t>Rear Right Door Switch</w:t>
            </w:r>
          </w:p>
          <w:p w14:paraId="6C1B58F0" w14:textId="77777777" w:rsidR="00E52F37" w:rsidRPr="00211C19" w:rsidRDefault="00E52F37" w:rsidP="00465BF3">
            <w:pPr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 w:rsidRPr="00211C19">
              <w:rPr>
                <w:rFonts w:eastAsia="현대하모니 L" w:cs="Calibri"/>
                <w:color w:val="000000" w:themeColor="dark1"/>
                <w:sz w:val="16"/>
                <w:szCs w:val="16"/>
              </w:rPr>
              <w:t>0x0:Close/0x1:Open</w:t>
            </w:r>
          </w:p>
        </w:tc>
      </w:tr>
      <w:tr w:rsidR="00E52F37" w:rsidRPr="00211C19" w14:paraId="44836A3A" w14:textId="77777777" w:rsidTr="00B44330">
        <w:tc>
          <w:tcPr>
            <w:tcW w:w="462" w:type="pct"/>
            <w:vMerge/>
            <w:shd w:val="clear" w:color="auto" w:fill="auto"/>
            <w:vAlign w:val="center"/>
          </w:tcPr>
          <w:p w14:paraId="789B311C" w14:textId="77777777" w:rsidR="00E52F37" w:rsidRPr="00211C19" w:rsidRDefault="00E52F37" w:rsidP="00465BF3">
            <w:pPr>
              <w:jc w:val="center"/>
              <w:rPr>
                <w:rFonts w:eastAsia="현대하모니 L" w:cs="Calibri"/>
                <w:sz w:val="16"/>
              </w:rPr>
            </w:pPr>
          </w:p>
        </w:tc>
        <w:tc>
          <w:tcPr>
            <w:tcW w:w="1063" w:type="pct"/>
            <w:shd w:val="clear" w:color="auto" w:fill="auto"/>
            <w:vAlign w:val="center"/>
          </w:tcPr>
          <w:p w14:paraId="74B7EBE4" w14:textId="77777777" w:rsidR="00E52F37" w:rsidRPr="009959DB" w:rsidRDefault="00E52F37">
            <w:pPr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 w:rsidRPr="009959DB">
              <w:rPr>
                <w:rFonts w:eastAsia="현대하모니 L" w:cs="Calibri" w:hint="eastAsia"/>
                <w:color w:val="000000" w:themeColor="dark1"/>
                <w:sz w:val="16"/>
                <w:szCs w:val="16"/>
              </w:rPr>
              <w:t>Input_b_LFSearchingOn_IN</w:t>
            </w:r>
          </w:p>
        </w:tc>
        <w:tc>
          <w:tcPr>
            <w:tcW w:w="3475" w:type="pct"/>
            <w:shd w:val="clear" w:color="auto" w:fill="auto"/>
            <w:vAlign w:val="center"/>
          </w:tcPr>
          <w:p w14:paraId="4EE1793F" w14:textId="77777777" w:rsidR="00E52F37" w:rsidRPr="00211C19" w:rsidRDefault="00E52F37" w:rsidP="00465BF3">
            <w:pPr>
              <w:pStyle w:val="aff7"/>
              <w:rPr>
                <w:rFonts w:ascii="Calibri" w:eastAsia="현대하모니 L" w:hAnsi="Calibri" w:cs="Calibri"/>
                <w:sz w:val="36"/>
                <w:szCs w:val="36"/>
              </w:rPr>
            </w:pPr>
            <w:r w:rsidRPr="00211C19">
              <w:rPr>
                <w:rFonts w:ascii="Calibri" w:eastAsia="현대하모니 L" w:hAnsi="Calibri" w:cs="Calibri"/>
                <w:color w:val="000000" w:themeColor="dark1"/>
                <w:sz w:val="16"/>
                <w:szCs w:val="16"/>
              </w:rPr>
              <w:t>SMK LF Searching State</w:t>
            </w:r>
          </w:p>
          <w:p w14:paraId="3AF5439F" w14:textId="77777777" w:rsidR="00E52F37" w:rsidRPr="00211C19" w:rsidRDefault="00E52F37" w:rsidP="00465BF3">
            <w:pPr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 w:rsidRPr="00211C19">
              <w:rPr>
                <w:rFonts w:eastAsia="현대하모니 L" w:cs="Calibri"/>
                <w:color w:val="000000" w:themeColor="dark1"/>
                <w:sz w:val="16"/>
                <w:szCs w:val="16"/>
              </w:rPr>
              <w:t>Off : No Use SMK LF Searching</w:t>
            </w:r>
          </w:p>
          <w:p w14:paraId="6E300D84" w14:textId="77777777" w:rsidR="00E52F37" w:rsidRPr="00211C19" w:rsidRDefault="00E52F37" w:rsidP="00465BF3">
            <w:pPr>
              <w:rPr>
                <w:rFonts w:eastAsia="현대하모니 L" w:cs="Calibri"/>
                <w:sz w:val="16"/>
              </w:rPr>
            </w:pPr>
            <w:r w:rsidRPr="00211C19">
              <w:rPr>
                <w:rFonts w:eastAsia="현대하모니 L" w:cs="Calibri"/>
                <w:color w:val="000000" w:themeColor="dark1"/>
                <w:sz w:val="16"/>
                <w:szCs w:val="16"/>
              </w:rPr>
              <w:t>On : Use SMK LF Searching</w:t>
            </w:r>
          </w:p>
        </w:tc>
      </w:tr>
      <w:tr w:rsidR="00B44330" w:rsidRPr="00211C19" w14:paraId="4D420125" w14:textId="77777777" w:rsidTr="00B44330">
        <w:tc>
          <w:tcPr>
            <w:tcW w:w="462" w:type="pct"/>
            <w:vMerge/>
            <w:shd w:val="clear" w:color="auto" w:fill="auto"/>
            <w:vAlign w:val="center"/>
          </w:tcPr>
          <w:p w14:paraId="008F14DB" w14:textId="77777777" w:rsidR="00B44330" w:rsidRPr="00211C19" w:rsidRDefault="00B44330" w:rsidP="00465BF3">
            <w:pPr>
              <w:jc w:val="center"/>
              <w:rPr>
                <w:rFonts w:eastAsia="현대하모니 L" w:cs="Calibri"/>
                <w:sz w:val="16"/>
              </w:rPr>
            </w:pPr>
          </w:p>
        </w:tc>
        <w:tc>
          <w:tcPr>
            <w:tcW w:w="1063" w:type="pct"/>
            <w:shd w:val="clear" w:color="auto" w:fill="auto"/>
            <w:vAlign w:val="center"/>
          </w:tcPr>
          <w:p w14:paraId="0C1FCA9C" w14:textId="77777777" w:rsidR="00B44330" w:rsidRPr="009959DB" w:rsidRDefault="00B44330" w:rsidP="00DB17D3">
            <w:pPr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 w:rsidRPr="009959DB">
              <w:rPr>
                <w:rFonts w:eastAsia="현대하모니 L" w:cs="Calibri" w:hint="eastAsia"/>
                <w:color w:val="000000" w:themeColor="dark1"/>
                <w:sz w:val="16"/>
                <w:szCs w:val="16"/>
              </w:rPr>
              <w:t>Input_OPT_b_WPCStatus</w:t>
            </w:r>
          </w:p>
        </w:tc>
        <w:tc>
          <w:tcPr>
            <w:tcW w:w="3475" w:type="pct"/>
            <w:shd w:val="clear" w:color="auto" w:fill="auto"/>
            <w:vAlign w:val="center"/>
          </w:tcPr>
          <w:p w14:paraId="3AAC8D3A" w14:textId="77777777" w:rsidR="00B44330" w:rsidRPr="00211C19" w:rsidRDefault="00B44330" w:rsidP="00DB17D3">
            <w:pPr>
              <w:pStyle w:val="aff7"/>
              <w:rPr>
                <w:rFonts w:ascii="Calibri" w:eastAsia="현대하모니 L" w:hAnsi="Calibri" w:cs="Calibri"/>
                <w:color w:val="000000" w:themeColor="dark1"/>
                <w:sz w:val="16"/>
                <w:szCs w:val="16"/>
              </w:rPr>
            </w:pPr>
            <w:r w:rsidRPr="00211C19">
              <w:rPr>
                <w:rFonts w:ascii="Calibri" w:eastAsia="현대하모니 L" w:hAnsi="Calibri" w:cs="Calibri"/>
                <w:color w:val="000000" w:themeColor="dark1"/>
                <w:sz w:val="16"/>
                <w:szCs w:val="16"/>
              </w:rPr>
              <w:t xml:space="preserve">WPC Mode Status Flag </w:t>
            </w:r>
          </w:p>
          <w:p w14:paraId="08B2C526" w14:textId="77777777" w:rsidR="00B44330" w:rsidRPr="00211C19" w:rsidRDefault="00B44330" w:rsidP="00DB17D3">
            <w:pPr>
              <w:pStyle w:val="aff7"/>
              <w:rPr>
                <w:rFonts w:ascii="Calibri" w:eastAsia="현대하모니 L" w:hAnsi="Calibri" w:cs="Calibri"/>
                <w:color w:val="000000" w:themeColor="dark1"/>
                <w:sz w:val="16"/>
                <w:szCs w:val="16"/>
              </w:rPr>
            </w:pPr>
            <w:r>
              <w:rPr>
                <w:rFonts w:ascii="Calibri" w:eastAsia="현대하모니 L" w:hAnsi="Calibri" w:cs="Calibri"/>
                <w:color w:val="000000" w:themeColor="dark1"/>
                <w:sz w:val="16"/>
                <w:szCs w:val="16"/>
              </w:rPr>
              <w:t>Off/WPC Mode</w:t>
            </w:r>
          </w:p>
        </w:tc>
      </w:tr>
      <w:tr w:rsidR="00B44330" w:rsidRPr="00211C19" w14:paraId="2B6513BA" w14:textId="77777777" w:rsidTr="00B44330">
        <w:tc>
          <w:tcPr>
            <w:tcW w:w="462" w:type="pct"/>
            <w:shd w:val="clear" w:color="auto" w:fill="auto"/>
            <w:vAlign w:val="center"/>
          </w:tcPr>
          <w:p w14:paraId="7832C713" w14:textId="77777777" w:rsidR="00B44330" w:rsidRPr="00211C19" w:rsidRDefault="00B44330" w:rsidP="00465BF3">
            <w:pPr>
              <w:jc w:val="center"/>
              <w:rPr>
                <w:rFonts w:eastAsia="현대하모니 L" w:cs="Calibri"/>
                <w:sz w:val="16"/>
              </w:rPr>
            </w:pPr>
            <w:r w:rsidRPr="00211C19">
              <w:rPr>
                <w:rFonts w:eastAsia="현대하모니 L" w:cs="Calibri"/>
                <w:sz w:val="16"/>
              </w:rPr>
              <w:t>Internal</w:t>
            </w:r>
          </w:p>
        </w:tc>
        <w:tc>
          <w:tcPr>
            <w:tcW w:w="1063" w:type="pct"/>
            <w:shd w:val="clear" w:color="auto" w:fill="auto"/>
            <w:vAlign w:val="center"/>
          </w:tcPr>
          <w:p w14:paraId="4F0C0D8D" w14:textId="77777777" w:rsidR="00B44330" w:rsidRPr="00211C19" w:rsidRDefault="00B44330" w:rsidP="00465BF3">
            <w:pPr>
              <w:autoSpaceDE w:val="0"/>
              <w:autoSpaceDN w:val="0"/>
              <w:adjustRightInd w:val="0"/>
              <w:spacing w:line="288" w:lineRule="auto"/>
              <w:rPr>
                <w:rFonts w:eastAsia="현대하모니 L" w:cs="Calibri"/>
                <w:sz w:val="16"/>
              </w:rPr>
            </w:pPr>
            <w:r w:rsidRPr="00211C19">
              <w:rPr>
                <w:rFonts w:eastAsia="현대하모니 L" w:cs="Calibri"/>
                <w:color w:val="000000" w:themeColor="dark1"/>
                <w:sz w:val="16"/>
                <w:szCs w:val="16"/>
              </w:rPr>
              <w:t>Timer_LFOffCheck</w:t>
            </w:r>
          </w:p>
        </w:tc>
        <w:tc>
          <w:tcPr>
            <w:tcW w:w="3475" w:type="pct"/>
            <w:shd w:val="clear" w:color="auto" w:fill="auto"/>
            <w:vAlign w:val="center"/>
          </w:tcPr>
          <w:p w14:paraId="1C70B88F" w14:textId="77777777" w:rsidR="00B44330" w:rsidRPr="00211C19" w:rsidRDefault="00B44330" w:rsidP="00465BF3">
            <w:pPr>
              <w:rPr>
                <w:rFonts w:eastAsia="현대하모니 L" w:cs="Calibri"/>
                <w:sz w:val="16"/>
              </w:rPr>
            </w:pPr>
            <w:r w:rsidRPr="00211C19">
              <w:rPr>
                <w:rFonts w:eastAsia="현대하모니 L" w:cs="Calibri"/>
                <w:color w:val="000000" w:themeColor="dark1"/>
                <w:sz w:val="16"/>
                <w:szCs w:val="16"/>
              </w:rPr>
              <w:t>Timer for SMK LF Searching Off</w:t>
            </w:r>
          </w:p>
        </w:tc>
      </w:tr>
      <w:tr w:rsidR="00B44330" w:rsidRPr="00211C19" w14:paraId="266C6A1B" w14:textId="77777777" w:rsidTr="00B44330">
        <w:tc>
          <w:tcPr>
            <w:tcW w:w="462" w:type="pct"/>
            <w:shd w:val="clear" w:color="auto" w:fill="auto"/>
            <w:vAlign w:val="center"/>
          </w:tcPr>
          <w:p w14:paraId="5FB28EE0" w14:textId="77777777" w:rsidR="00B44330" w:rsidRPr="00211C19" w:rsidRDefault="00B44330" w:rsidP="00465BF3">
            <w:pPr>
              <w:jc w:val="center"/>
              <w:rPr>
                <w:rFonts w:eastAsia="현대하모니 L" w:cs="Calibri"/>
                <w:sz w:val="16"/>
              </w:rPr>
            </w:pPr>
            <w:r w:rsidRPr="00211C19">
              <w:rPr>
                <w:rFonts w:eastAsia="현대하모니 L" w:cs="Calibri"/>
                <w:sz w:val="16"/>
              </w:rPr>
              <w:t>Output</w:t>
            </w:r>
          </w:p>
        </w:tc>
        <w:tc>
          <w:tcPr>
            <w:tcW w:w="1063" w:type="pct"/>
            <w:shd w:val="clear" w:color="auto" w:fill="auto"/>
            <w:vAlign w:val="center"/>
          </w:tcPr>
          <w:p w14:paraId="60200C14" w14:textId="77777777" w:rsidR="00B44330" w:rsidRPr="00211C19" w:rsidRDefault="00B44330" w:rsidP="00465BF3">
            <w:pPr>
              <w:rPr>
                <w:rFonts w:eastAsia="현대하모니 L" w:cs="Calibri"/>
                <w:sz w:val="16"/>
              </w:rPr>
            </w:pPr>
            <w:r w:rsidRPr="009959DB">
              <w:rPr>
                <w:rFonts w:eastAsia="현대하모니 L" w:cs="Calibri"/>
                <w:color w:val="000000" w:themeColor="dark1"/>
                <w:sz w:val="16"/>
                <w:szCs w:val="16"/>
              </w:rPr>
              <w:t>Output_OPT_b_LFState</w:t>
            </w:r>
          </w:p>
        </w:tc>
        <w:tc>
          <w:tcPr>
            <w:tcW w:w="3475" w:type="pct"/>
            <w:shd w:val="clear" w:color="auto" w:fill="auto"/>
            <w:vAlign w:val="center"/>
          </w:tcPr>
          <w:p w14:paraId="487C39E6" w14:textId="77777777" w:rsidR="00B44330" w:rsidRPr="00211C19" w:rsidRDefault="00B44330" w:rsidP="00465BF3">
            <w:pPr>
              <w:pStyle w:val="aff7"/>
              <w:rPr>
                <w:rFonts w:ascii="Calibri" w:eastAsia="현대하모니 L" w:hAnsi="Calibri" w:cs="Calibri"/>
                <w:sz w:val="36"/>
                <w:szCs w:val="36"/>
              </w:rPr>
            </w:pPr>
            <w:r w:rsidRPr="00211C19">
              <w:rPr>
                <w:rFonts w:ascii="Calibri" w:eastAsia="현대하모니 L" w:hAnsi="Calibri" w:cs="Calibri"/>
                <w:color w:val="000000" w:themeColor="dark1"/>
                <w:sz w:val="16"/>
                <w:szCs w:val="16"/>
              </w:rPr>
              <w:t>SMK-LF Searching State</w:t>
            </w:r>
          </w:p>
          <w:p w14:paraId="60C61634" w14:textId="77777777" w:rsidR="00B44330" w:rsidRPr="00211C19" w:rsidRDefault="00B44330" w:rsidP="00465BF3">
            <w:pPr>
              <w:keepNext/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 w:rsidRPr="00211C19">
              <w:rPr>
                <w:rFonts w:eastAsia="현대하모니 L" w:cs="Calibri"/>
                <w:color w:val="000000" w:themeColor="dark1"/>
                <w:sz w:val="16"/>
                <w:szCs w:val="16"/>
              </w:rPr>
              <w:t>- Off: WPC Enable</w:t>
            </w:r>
          </w:p>
          <w:p w14:paraId="2A4EA714" w14:textId="77777777" w:rsidR="00B44330" w:rsidRPr="00211C19" w:rsidRDefault="00B44330" w:rsidP="00465BF3">
            <w:pPr>
              <w:keepNext/>
              <w:rPr>
                <w:rFonts w:eastAsia="현대하모니 L" w:cs="Calibri"/>
                <w:sz w:val="16"/>
              </w:rPr>
            </w:pPr>
            <w:r w:rsidRPr="00211C19">
              <w:rPr>
                <w:rFonts w:eastAsia="현대하모니 L" w:cs="Calibri"/>
                <w:color w:val="000000" w:themeColor="dark1"/>
                <w:sz w:val="16"/>
                <w:szCs w:val="16"/>
              </w:rPr>
              <w:t>- On: WPC Disable</w:t>
            </w:r>
          </w:p>
        </w:tc>
      </w:tr>
    </w:tbl>
    <w:p w14:paraId="282F5E5C" w14:textId="57D594EB" w:rsidR="003B064C" w:rsidRPr="00211C19" w:rsidRDefault="003B064C" w:rsidP="003B064C">
      <w:pPr>
        <w:pStyle w:val="affc"/>
        <w:rPr>
          <w:rFonts w:eastAsia="현대하모니 L" w:cs="Calibri"/>
        </w:rPr>
      </w:pPr>
      <w:bookmarkStart w:id="132" w:name="_Toc530752405"/>
      <w:bookmarkStart w:id="133" w:name="_Toc96604520"/>
      <w:r w:rsidRPr="00211C19">
        <w:rPr>
          <w:rFonts w:eastAsia="현대하모니 L" w:cs="Calibri"/>
        </w:rPr>
        <w:t xml:space="preserve">Table </w:t>
      </w:r>
      <w:r w:rsidRPr="00211C19">
        <w:rPr>
          <w:rFonts w:eastAsia="현대하모니 L" w:cs="Calibri"/>
        </w:rPr>
        <w:fldChar w:fldCharType="begin"/>
      </w:r>
      <w:r w:rsidRPr="00211C19">
        <w:rPr>
          <w:rFonts w:eastAsia="현대하모니 L" w:cs="Calibri"/>
        </w:rPr>
        <w:instrText xml:space="preserve"> SEQ Table \* ARABIC </w:instrText>
      </w:r>
      <w:r w:rsidRPr="00211C19">
        <w:rPr>
          <w:rFonts w:eastAsia="현대하모니 L" w:cs="Calibri"/>
        </w:rPr>
        <w:fldChar w:fldCharType="separate"/>
      </w:r>
      <w:r w:rsidR="006F533A">
        <w:rPr>
          <w:rFonts w:eastAsia="현대하모니 L" w:cs="Calibri"/>
          <w:noProof/>
        </w:rPr>
        <w:t>40</w:t>
      </w:r>
      <w:r w:rsidRPr="00211C19">
        <w:rPr>
          <w:rFonts w:eastAsia="현대하모니 L" w:cs="Calibri"/>
        </w:rPr>
        <w:fldChar w:fldCharType="end"/>
      </w:r>
      <w:r w:rsidRPr="00211C19">
        <w:rPr>
          <w:rFonts w:eastAsia="현대하모니 L" w:cs="Calibri"/>
        </w:rPr>
        <w:t xml:space="preserve">.Prevention of SMK LF </w:t>
      </w:r>
      <w:r w:rsidR="005E7F8C">
        <w:rPr>
          <w:rFonts w:eastAsia="현대하모니 L" w:cs="Calibri"/>
        </w:rPr>
        <w:t>Interference Control Function</w:t>
      </w:r>
      <w:r w:rsidRPr="00211C19">
        <w:rPr>
          <w:rFonts w:eastAsia="현대하모니 L" w:cs="Calibri"/>
        </w:rPr>
        <w:t xml:space="preserve"> In/Out List</w:t>
      </w:r>
      <w:bookmarkEnd w:id="132"/>
      <w:bookmarkEnd w:id="133"/>
    </w:p>
    <w:p w14:paraId="3C43AD03" w14:textId="77777777" w:rsidR="003B064C" w:rsidRPr="00211C19" w:rsidRDefault="003B064C" w:rsidP="003B064C">
      <w:pPr>
        <w:rPr>
          <w:rFonts w:eastAsia="현대하모니 L" w:cs="Calibri"/>
        </w:rPr>
      </w:pPr>
      <w:r w:rsidRPr="00211C19">
        <w:rPr>
          <w:rFonts w:eastAsia="현대하모니 L" w:cs="Calibri"/>
        </w:rPr>
        <w:br w:type="page"/>
      </w:r>
    </w:p>
    <w:p w14:paraId="0B5131C5" w14:textId="77777777" w:rsidR="003B064C" w:rsidRPr="00211C19" w:rsidRDefault="003B064C" w:rsidP="003B064C">
      <w:pPr>
        <w:pStyle w:val="51"/>
      </w:pPr>
      <w:r w:rsidRPr="00211C19">
        <w:lastRenderedPageBreak/>
        <w:t xml:space="preserve">Prevention of SMK LF </w:t>
      </w:r>
      <w:r w:rsidR="005E7F8C">
        <w:t>Interference Control Function</w:t>
      </w:r>
      <w:r w:rsidRPr="00211C19">
        <w:t xml:space="preserve"> Description</w:t>
      </w:r>
    </w:p>
    <w:p w14:paraId="44EF18B3" w14:textId="77777777" w:rsidR="003B064C" w:rsidRDefault="003B064C" w:rsidP="003B064C">
      <w:pPr>
        <w:rPr>
          <w:rFonts w:eastAsia="현대하모니 L" w:cs="Calibri"/>
          <w:sz w:val="20"/>
          <w:lang w:val="en-GB"/>
        </w:rPr>
      </w:pPr>
    </w:p>
    <w:p w14:paraId="23936578" w14:textId="77777777" w:rsidR="003B064C" w:rsidRPr="00BD6FC6" w:rsidRDefault="003B064C" w:rsidP="00116D94">
      <w:pPr>
        <w:pStyle w:val="a1"/>
        <w:numPr>
          <w:ilvl w:val="0"/>
          <w:numId w:val="41"/>
        </w:numPr>
        <w:ind w:rightChars="67" w:right="147"/>
        <w:rPr>
          <w:rFonts w:eastAsia="현대하모니 L" w:cs="Calibri"/>
          <w:sz w:val="20"/>
          <w:lang w:val="en-GB"/>
        </w:rPr>
      </w:pPr>
      <w:r w:rsidRPr="00BD6FC6">
        <w:rPr>
          <w:rFonts w:eastAsia="현대하모니 L" w:cs="Calibri"/>
          <w:sz w:val="20"/>
          <w:lang w:val="en-GB"/>
        </w:rPr>
        <w:t>SMK</w:t>
      </w:r>
      <w:r w:rsidRPr="00BD6FC6">
        <w:rPr>
          <w:rFonts w:eastAsia="현대하모니 L" w:cs="Calibri" w:hint="eastAsia"/>
          <w:sz w:val="20"/>
          <w:lang w:val="en-GB"/>
        </w:rPr>
        <w:t>적용</w:t>
      </w:r>
      <w:r w:rsidRPr="00BD6FC6">
        <w:rPr>
          <w:rFonts w:eastAsia="현대하모니 L" w:cs="Calibri" w:hint="eastAsia"/>
          <w:sz w:val="20"/>
          <w:lang w:val="en-GB"/>
        </w:rPr>
        <w:t xml:space="preserve"> </w:t>
      </w:r>
      <w:r w:rsidRPr="00BD6FC6">
        <w:rPr>
          <w:rFonts w:eastAsia="현대하모니 L" w:cs="Calibri" w:hint="eastAsia"/>
          <w:sz w:val="20"/>
          <w:lang w:val="en-GB"/>
        </w:rPr>
        <w:t>사양</w:t>
      </w:r>
      <w:r w:rsidRPr="00BD6FC6">
        <w:rPr>
          <w:rFonts w:eastAsia="현대하모니 L" w:cs="Calibri"/>
          <w:sz w:val="20"/>
          <w:lang w:val="en-GB"/>
        </w:rPr>
        <w:t>(</w:t>
      </w:r>
      <w:r w:rsidR="009959DB" w:rsidRPr="009959DB">
        <w:rPr>
          <w:rFonts w:eastAsia="현대하모니 L" w:cs="Calibri"/>
          <w:sz w:val="20"/>
          <w:lang w:val="en-GB"/>
        </w:rPr>
        <w:t xml:space="preserve">Input_b_SMKOption </w:t>
      </w:r>
      <w:r w:rsidRPr="00BD6FC6">
        <w:rPr>
          <w:rFonts w:eastAsia="현대하모니 L" w:cs="Calibri"/>
          <w:sz w:val="20"/>
          <w:lang w:val="en-GB"/>
        </w:rPr>
        <w:t>= SMK Option)</w:t>
      </w:r>
      <w:r w:rsidRPr="00BD6FC6">
        <w:rPr>
          <w:rFonts w:eastAsia="현대하모니 L" w:cs="Calibri" w:hint="eastAsia"/>
          <w:sz w:val="20"/>
          <w:lang w:val="en-GB"/>
        </w:rPr>
        <w:t>에서</w:t>
      </w:r>
      <w:r w:rsidRPr="00BD6FC6">
        <w:rPr>
          <w:rFonts w:eastAsia="현대하모니 L" w:cs="Calibri" w:hint="eastAsia"/>
          <w:sz w:val="20"/>
          <w:lang w:val="en-GB"/>
        </w:rPr>
        <w:t xml:space="preserve"> </w:t>
      </w:r>
      <w:r w:rsidRPr="00BD6FC6">
        <w:rPr>
          <w:rFonts w:eastAsia="현대하모니 L" w:cs="Calibri"/>
          <w:sz w:val="20"/>
          <w:lang w:val="en-GB"/>
        </w:rPr>
        <w:t>SMK</w:t>
      </w:r>
      <w:r w:rsidRPr="00BD6FC6">
        <w:rPr>
          <w:rFonts w:eastAsia="현대하모니 L" w:cs="Calibri"/>
          <w:sz w:val="20"/>
          <w:lang w:val="en-GB"/>
        </w:rPr>
        <w:t>와의</w:t>
      </w:r>
      <w:r w:rsidRPr="00BD6FC6">
        <w:rPr>
          <w:rFonts w:eastAsia="현대하모니 L" w:cs="Calibri"/>
          <w:sz w:val="20"/>
          <w:lang w:val="en-GB"/>
        </w:rPr>
        <w:t xml:space="preserve"> LF </w:t>
      </w:r>
      <w:r w:rsidRPr="00BD6FC6">
        <w:rPr>
          <w:rFonts w:eastAsia="현대하모니 L" w:cs="Calibri"/>
          <w:sz w:val="20"/>
          <w:lang w:val="en-GB"/>
        </w:rPr>
        <w:t>주파수</w:t>
      </w:r>
      <w:r w:rsidRPr="00BD6FC6">
        <w:rPr>
          <w:rFonts w:eastAsia="현대하모니 L" w:cs="Calibri"/>
          <w:sz w:val="20"/>
          <w:lang w:val="en-GB"/>
        </w:rPr>
        <w:t xml:space="preserve"> </w:t>
      </w:r>
      <w:r w:rsidRPr="00BD6FC6">
        <w:rPr>
          <w:rFonts w:eastAsia="현대하모니 L" w:cs="Calibri"/>
          <w:sz w:val="20"/>
          <w:lang w:val="en-GB"/>
        </w:rPr>
        <w:t>간섭</w:t>
      </w:r>
      <w:r>
        <w:rPr>
          <w:rFonts w:eastAsia="현대하모니 L" w:cs="Calibri" w:hint="eastAsia"/>
          <w:sz w:val="20"/>
          <w:lang w:val="en-GB"/>
        </w:rPr>
        <w:t>을</w:t>
      </w:r>
      <w:r>
        <w:rPr>
          <w:rFonts w:eastAsia="현대하모니 L" w:cs="Calibri" w:hint="eastAsia"/>
          <w:sz w:val="20"/>
          <w:lang w:val="en-GB"/>
        </w:rPr>
        <w:t xml:space="preserve"> </w:t>
      </w:r>
      <w:r>
        <w:rPr>
          <w:rFonts w:eastAsia="현대하모니 L" w:cs="Calibri" w:hint="eastAsia"/>
          <w:sz w:val="20"/>
          <w:lang w:val="en-GB"/>
        </w:rPr>
        <w:t>방</w:t>
      </w:r>
      <w:r w:rsidRPr="00BD6FC6">
        <w:rPr>
          <w:rFonts w:eastAsia="현대하모니 L" w:cs="Calibri" w:hint="eastAsia"/>
          <w:sz w:val="20"/>
          <w:lang w:val="en-GB"/>
        </w:rPr>
        <w:t>지해야</w:t>
      </w:r>
      <w:r w:rsidRPr="00BD6FC6">
        <w:rPr>
          <w:rFonts w:eastAsia="현대하모니 L" w:cs="Calibri" w:hint="eastAsia"/>
          <w:sz w:val="20"/>
          <w:lang w:val="en-GB"/>
        </w:rPr>
        <w:t xml:space="preserve"> </w:t>
      </w:r>
      <w:r w:rsidRPr="00BD6FC6">
        <w:rPr>
          <w:rFonts w:eastAsia="현대하모니 L" w:cs="Calibri" w:hint="eastAsia"/>
          <w:sz w:val="20"/>
          <w:lang w:val="en-GB"/>
        </w:rPr>
        <w:t>한다</w:t>
      </w:r>
      <w:r w:rsidRPr="00BD6FC6">
        <w:rPr>
          <w:rFonts w:eastAsia="현대하모니 L" w:cs="Calibri" w:hint="eastAsia"/>
          <w:sz w:val="20"/>
          <w:lang w:val="en-GB"/>
        </w:rPr>
        <w:t>.</w:t>
      </w:r>
    </w:p>
    <w:p w14:paraId="68A86949" w14:textId="77777777" w:rsidR="003B064C" w:rsidRDefault="003B064C" w:rsidP="00116D94">
      <w:pPr>
        <w:pStyle w:val="a1"/>
        <w:numPr>
          <w:ilvl w:val="0"/>
          <w:numId w:val="41"/>
        </w:numPr>
        <w:ind w:rightChars="67" w:right="147"/>
        <w:rPr>
          <w:rFonts w:eastAsia="현대하모니 L" w:cs="Calibri"/>
          <w:sz w:val="20"/>
          <w:lang w:val="en-GB"/>
        </w:rPr>
      </w:pPr>
      <w:r w:rsidRPr="00BD6FC6">
        <w:rPr>
          <w:rFonts w:eastAsia="현대하모니 L" w:cs="Calibri"/>
          <w:sz w:val="20"/>
          <w:lang w:val="en-GB"/>
        </w:rPr>
        <w:t>충전</w:t>
      </w:r>
      <w:r w:rsidRPr="00BD6FC6">
        <w:rPr>
          <w:rFonts w:eastAsia="현대하모니 L" w:cs="Calibri"/>
          <w:sz w:val="20"/>
          <w:lang w:val="en-GB"/>
        </w:rPr>
        <w:t xml:space="preserve"> </w:t>
      </w:r>
      <w:r w:rsidRPr="00BD6FC6">
        <w:rPr>
          <w:rFonts w:eastAsia="현대하모니 L" w:cs="Calibri"/>
          <w:sz w:val="20"/>
          <w:lang w:val="en-GB"/>
        </w:rPr>
        <w:t>동작</w:t>
      </w:r>
      <w:r w:rsidRPr="00BD6FC6">
        <w:rPr>
          <w:rFonts w:eastAsia="현대하모니 L" w:cs="Calibri"/>
          <w:sz w:val="20"/>
          <w:lang w:val="en-GB"/>
        </w:rPr>
        <w:t xml:space="preserve"> </w:t>
      </w:r>
      <w:r w:rsidRPr="00BD6FC6">
        <w:rPr>
          <w:rFonts w:eastAsia="현대하모니 L" w:cs="Calibri"/>
          <w:sz w:val="20"/>
          <w:lang w:val="en-GB"/>
        </w:rPr>
        <w:t>중</w:t>
      </w:r>
      <w:r w:rsidRPr="00BD6FC6">
        <w:rPr>
          <w:rFonts w:eastAsia="현대하모니 L" w:cs="Calibri"/>
          <w:sz w:val="20"/>
          <w:lang w:val="en-GB"/>
        </w:rPr>
        <w:t xml:space="preserve"> </w:t>
      </w:r>
      <w:r w:rsidR="00085933" w:rsidRPr="00085933">
        <w:rPr>
          <w:rFonts w:eastAsia="현대하모니 L" w:cs="Calibri"/>
          <w:sz w:val="20"/>
          <w:lang w:val="en-GB"/>
        </w:rPr>
        <w:t xml:space="preserve">Input_b_LFSearchingOn_IN </w:t>
      </w:r>
      <w:r w:rsidRPr="00BD6FC6">
        <w:rPr>
          <w:rFonts w:eastAsia="현대하모니 L" w:cs="Calibri"/>
          <w:sz w:val="20"/>
          <w:lang w:val="en-GB"/>
        </w:rPr>
        <w:t>또는</w:t>
      </w:r>
      <w:r w:rsidRPr="00BD6FC6">
        <w:rPr>
          <w:rFonts w:eastAsia="현대하모니 L" w:cs="Calibri"/>
          <w:sz w:val="20"/>
          <w:lang w:val="en-GB"/>
        </w:rPr>
        <w:t xml:space="preserve"> </w:t>
      </w:r>
      <w:r w:rsidR="00085933" w:rsidRPr="00085933">
        <w:rPr>
          <w:rFonts w:eastAsia="현대하모니 L" w:cs="Calibri"/>
          <w:sz w:val="20"/>
          <w:lang w:val="en-GB"/>
        </w:rPr>
        <w:t>Input_b_</w:t>
      </w:r>
      <w:r w:rsidR="00085933" w:rsidRPr="00554280">
        <w:rPr>
          <w:rFonts w:eastAsia="현대하모니 L" w:cs="Calibri"/>
          <w:sz w:val="20"/>
          <w:lang w:val="en-GB"/>
        </w:rPr>
        <w:t xml:space="preserve">LFSearchingOn </w:t>
      </w:r>
      <w:r w:rsidRPr="00554280">
        <w:rPr>
          <w:rFonts w:ascii="현대하모니 L" w:eastAsia="현대하모니 L" w:hAnsi="현대하모니 L" w:cs="Calibri"/>
          <w:sz w:val="20"/>
          <w:lang w:val="en-GB"/>
        </w:rPr>
        <w:t>On</w:t>
      </w:r>
      <w:r w:rsidRPr="00BD6FC6">
        <w:rPr>
          <w:rFonts w:eastAsia="현대하모니 L" w:cs="Calibri"/>
          <w:sz w:val="20"/>
          <w:lang w:val="en-GB"/>
        </w:rPr>
        <w:t>이</w:t>
      </w:r>
      <w:r w:rsidRPr="00BD6FC6">
        <w:rPr>
          <w:rFonts w:eastAsia="현대하모니 L" w:cs="Calibri"/>
          <w:sz w:val="20"/>
          <w:lang w:val="en-GB"/>
        </w:rPr>
        <w:t xml:space="preserve"> 40ms</w:t>
      </w:r>
      <w:r w:rsidRPr="00BD6FC6">
        <w:rPr>
          <w:rFonts w:eastAsia="현대하모니 L" w:cs="Calibri"/>
          <w:sz w:val="20"/>
          <w:lang w:val="en-GB"/>
        </w:rPr>
        <w:t>동안</w:t>
      </w:r>
      <w:r w:rsidRPr="00BD6FC6">
        <w:rPr>
          <w:rFonts w:eastAsia="현대하모니 L" w:cs="Calibri"/>
          <w:sz w:val="20"/>
          <w:lang w:val="en-GB"/>
        </w:rPr>
        <w:t xml:space="preserve"> </w:t>
      </w:r>
      <w:r w:rsidRPr="00BD6FC6">
        <w:rPr>
          <w:rFonts w:eastAsia="현대하모니 L" w:cs="Calibri"/>
          <w:sz w:val="20"/>
          <w:lang w:val="en-GB"/>
        </w:rPr>
        <w:t>지속</w:t>
      </w:r>
      <w:r w:rsidRPr="00BD6FC6">
        <w:rPr>
          <w:rFonts w:eastAsia="현대하모니 L" w:cs="Calibri"/>
          <w:sz w:val="20"/>
          <w:lang w:val="en-GB"/>
        </w:rPr>
        <w:t xml:space="preserve"> </w:t>
      </w:r>
      <w:r w:rsidRPr="00BD6FC6">
        <w:rPr>
          <w:rFonts w:eastAsia="현대하모니 L" w:cs="Calibri"/>
          <w:sz w:val="20"/>
          <w:lang w:val="en-GB"/>
        </w:rPr>
        <w:t>될</w:t>
      </w:r>
      <w:r w:rsidRPr="00BD6FC6">
        <w:rPr>
          <w:rFonts w:eastAsia="현대하모니 L" w:cs="Calibri"/>
          <w:sz w:val="20"/>
          <w:lang w:val="en-GB"/>
        </w:rPr>
        <w:t xml:space="preserve"> </w:t>
      </w:r>
      <w:r w:rsidRPr="00BD6FC6">
        <w:rPr>
          <w:rFonts w:eastAsia="현대하모니 L" w:cs="Calibri"/>
          <w:sz w:val="20"/>
          <w:lang w:val="en-GB"/>
        </w:rPr>
        <w:t>경우</w:t>
      </w:r>
      <w:r w:rsidRPr="00BD6FC6">
        <w:rPr>
          <w:rFonts w:eastAsia="현대하모니 L" w:cs="Calibri"/>
          <w:sz w:val="20"/>
          <w:lang w:val="en-GB"/>
        </w:rPr>
        <w:t xml:space="preserve">, SMK Searching </w:t>
      </w:r>
      <w:r w:rsidRPr="00BD6FC6">
        <w:rPr>
          <w:rFonts w:eastAsia="현대하모니 L" w:cs="Calibri"/>
          <w:sz w:val="20"/>
          <w:lang w:val="en-GB"/>
        </w:rPr>
        <w:t>상태로</w:t>
      </w:r>
      <w:r w:rsidRPr="00BD6FC6">
        <w:rPr>
          <w:rFonts w:eastAsia="현대하모니 L" w:cs="Calibri"/>
          <w:sz w:val="20"/>
          <w:lang w:val="en-GB"/>
        </w:rPr>
        <w:t xml:space="preserve"> </w:t>
      </w:r>
      <w:r w:rsidRPr="00BD6FC6">
        <w:rPr>
          <w:rFonts w:eastAsia="현대하모니 L" w:cs="Calibri"/>
          <w:sz w:val="20"/>
          <w:lang w:val="en-GB"/>
        </w:rPr>
        <w:t>판단하여</w:t>
      </w:r>
      <w:r w:rsidRPr="00BD6FC6">
        <w:rPr>
          <w:rFonts w:eastAsia="현대하모니 L" w:cs="Calibri"/>
          <w:sz w:val="20"/>
          <w:lang w:val="en-GB"/>
        </w:rPr>
        <w:t xml:space="preserve"> </w:t>
      </w:r>
      <w:r w:rsidRPr="00BD6FC6">
        <w:rPr>
          <w:rFonts w:eastAsia="현대하모니 L" w:cs="Calibri"/>
          <w:sz w:val="20"/>
          <w:lang w:val="en-GB"/>
        </w:rPr>
        <w:t>충전을</w:t>
      </w:r>
      <w:r w:rsidRPr="00BD6FC6">
        <w:rPr>
          <w:rFonts w:eastAsia="현대하모니 L" w:cs="Calibri"/>
          <w:sz w:val="20"/>
          <w:lang w:val="en-GB"/>
        </w:rPr>
        <w:t xml:space="preserve"> 3500ms</w:t>
      </w:r>
      <w:r w:rsidRPr="00BD6FC6">
        <w:rPr>
          <w:rFonts w:eastAsia="현대하모니 L" w:cs="Calibri"/>
          <w:sz w:val="20"/>
          <w:lang w:val="en-GB"/>
        </w:rPr>
        <w:t>동안</w:t>
      </w:r>
      <w:r w:rsidRPr="00BD6FC6">
        <w:rPr>
          <w:rFonts w:eastAsia="현대하모니 L" w:cs="Calibri"/>
          <w:sz w:val="20"/>
          <w:lang w:val="en-GB"/>
        </w:rPr>
        <w:t xml:space="preserve"> </w:t>
      </w:r>
      <w:r w:rsidRPr="00BD6FC6">
        <w:rPr>
          <w:rFonts w:eastAsia="현대하모니 L" w:cs="Calibri"/>
          <w:sz w:val="20"/>
          <w:lang w:val="en-GB"/>
        </w:rPr>
        <w:t>중</w:t>
      </w:r>
      <w:r w:rsidRPr="00BD6FC6">
        <w:rPr>
          <w:rFonts w:eastAsia="현대하모니 L" w:cs="Calibri" w:hint="eastAsia"/>
          <w:sz w:val="20"/>
          <w:lang w:val="en-GB"/>
        </w:rPr>
        <w:t>단해야</w:t>
      </w:r>
      <w:r w:rsidRPr="00BD6FC6">
        <w:rPr>
          <w:rFonts w:eastAsia="현대하모니 L" w:cs="Calibri" w:hint="eastAsia"/>
          <w:sz w:val="20"/>
          <w:lang w:val="en-GB"/>
        </w:rPr>
        <w:t xml:space="preserve"> </w:t>
      </w:r>
      <w:r w:rsidRPr="00BD6FC6">
        <w:rPr>
          <w:rFonts w:eastAsia="현대하모니 L" w:cs="Calibri" w:hint="eastAsia"/>
          <w:sz w:val="20"/>
          <w:lang w:val="en-GB"/>
        </w:rPr>
        <w:t>한다</w:t>
      </w:r>
      <w:r w:rsidRPr="00BD6FC6">
        <w:rPr>
          <w:rFonts w:eastAsia="현대하모니 L" w:cs="Calibri" w:hint="eastAsia"/>
          <w:sz w:val="20"/>
          <w:lang w:val="en-GB"/>
        </w:rPr>
        <w:t>.</w:t>
      </w:r>
    </w:p>
    <w:p w14:paraId="1FDBF44E" w14:textId="77777777" w:rsidR="003B064C" w:rsidRPr="00181B28" w:rsidRDefault="003B064C" w:rsidP="00116D94">
      <w:pPr>
        <w:pStyle w:val="a1"/>
        <w:numPr>
          <w:ilvl w:val="0"/>
          <w:numId w:val="41"/>
        </w:numPr>
        <w:ind w:rightChars="67" w:right="147"/>
        <w:rPr>
          <w:rFonts w:eastAsia="현대하모니 L" w:cs="Calibri"/>
          <w:sz w:val="20"/>
          <w:lang w:val="en-GB"/>
        </w:rPr>
      </w:pPr>
      <w:r w:rsidRPr="007A6723">
        <w:rPr>
          <w:rFonts w:eastAsia="현대하모니 L" w:cs="Calibri"/>
          <w:sz w:val="20"/>
          <w:lang w:val="en-GB"/>
        </w:rPr>
        <w:t xml:space="preserve">SMK LF </w:t>
      </w:r>
      <w:r w:rsidRPr="007A6723">
        <w:rPr>
          <w:rFonts w:eastAsia="현대하모니 L" w:cs="Calibri"/>
          <w:sz w:val="20"/>
          <w:lang w:val="en-GB"/>
        </w:rPr>
        <w:t>주파수</w:t>
      </w:r>
      <w:r w:rsidRPr="007A6723">
        <w:rPr>
          <w:rFonts w:eastAsia="현대하모니 L" w:cs="Calibri"/>
          <w:sz w:val="20"/>
          <w:lang w:val="en-GB"/>
        </w:rPr>
        <w:t xml:space="preserve"> </w:t>
      </w:r>
      <w:r w:rsidRPr="007A6723">
        <w:rPr>
          <w:rFonts w:eastAsia="현대하모니 L" w:cs="Calibri"/>
          <w:sz w:val="20"/>
          <w:lang w:val="en-GB"/>
        </w:rPr>
        <w:t>간섭</w:t>
      </w:r>
      <w:r w:rsidRPr="007A6723">
        <w:rPr>
          <w:rFonts w:eastAsia="현대하모니 L" w:cs="Calibri"/>
          <w:sz w:val="20"/>
          <w:lang w:val="en-GB"/>
        </w:rPr>
        <w:t xml:space="preserve"> </w:t>
      </w:r>
      <w:r w:rsidRPr="007A6723">
        <w:rPr>
          <w:rFonts w:eastAsia="현대하모니 L" w:cs="Calibri"/>
          <w:sz w:val="20"/>
          <w:lang w:val="en-GB"/>
        </w:rPr>
        <w:t>방지를</w:t>
      </w:r>
      <w:r w:rsidRPr="007A6723">
        <w:rPr>
          <w:rFonts w:eastAsia="현대하모니 L" w:cs="Calibri"/>
          <w:sz w:val="20"/>
          <w:lang w:val="en-GB"/>
        </w:rPr>
        <w:t xml:space="preserve"> </w:t>
      </w:r>
      <w:r w:rsidRPr="007A6723">
        <w:rPr>
          <w:rFonts w:eastAsia="현대하모니 L" w:cs="Calibri"/>
          <w:sz w:val="20"/>
          <w:lang w:val="en-GB"/>
        </w:rPr>
        <w:t>위한</w:t>
      </w:r>
      <w:r w:rsidRPr="007A6723">
        <w:rPr>
          <w:rFonts w:eastAsia="현대하모니 L" w:cs="Calibri"/>
          <w:sz w:val="20"/>
          <w:lang w:val="en-GB"/>
        </w:rPr>
        <w:t xml:space="preserve"> </w:t>
      </w:r>
      <w:r w:rsidRPr="007A6723">
        <w:rPr>
          <w:rFonts w:eastAsia="현대하모니 L" w:cs="Calibri"/>
          <w:sz w:val="20"/>
          <w:lang w:val="en-GB"/>
        </w:rPr>
        <w:t>충전</w:t>
      </w:r>
      <w:r w:rsidRPr="007A6723">
        <w:rPr>
          <w:rFonts w:eastAsia="현대하모니 L" w:cs="Calibri"/>
          <w:sz w:val="20"/>
          <w:lang w:val="en-GB"/>
        </w:rPr>
        <w:t xml:space="preserve"> </w:t>
      </w:r>
      <w:r w:rsidRPr="007A6723">
        <w:rPr>
          <w:rFonts w:eastAsia="현대하모니 L" w:cs="Calibri"/>
          <w:sz w:val="20"/>
          <w:lang w:val="en-GB"/>
        </w:rPr>
        <w:t>중단</w:t>
      </w:r>
      <w:r w:rsidRPr="007A6723">
        <w:rPr>
          <w:rFonts w:eastAsia="현대하모니 L" w:cs="Calibri"/>
          <w:sz w:val="20"/>
          <w:lang w:val="en-GB"/>
        </w:rPr>
        <w:t xml:space="preserve"> </w:t>
      </w:r>
      <w:r w:rsidRPr="007A6723">
        <w:rPr>
          <w:rFonts w:eastAsia="현대하모니 L" w:cs="Calibri"/>
          <w:sz w:val="20"/>
          <w:lang w:val="en-GB"/>
        </w:rPr>
        <w:t>중</w:t>
      </w:r>
      <w:r w:rsidRPr="007A6723">
        <w:rPr>
          <w:rFonts w:eastAsia="현대하모니 L" w:cs="Calibri"/>
          <w:sz w:val="20"/>
          <w:lang w:val="en-GB"/>
        </w:rPr>
        <w:t xml:space="preserve"> LF Searching </w:t>
      </w:r>
      <w:r w:rsidRPr="007A6723">
        <w:rPr>
          <w:rFonts w:eastAsia="현대하모니 L" w:cs="Calibri"/>
          <w:sz w:val="20"/>
          <w:lang w:val="en-GB"/>
        </w:rPr>
        <w:t>신호가</w:t>
      </w:r>
      <w:r w:rsidRPr="007A6723">
        <w:rPr>
          <w:rFonts w:eastAsia="현대하모니 L" w:cs="Calibri"/>
          <w:sz w:val="20"/>
          <w:lang w:val="en-GB"/>
        </w:rPr>
        <w:t xml:space="preserve"> </w:t>
      </w:r>
      <w:r w:rsidRPr="007A6723">
        <w:rPr>
          <w:rFonts w:eastAsia="현대하모니 L" w:cs="Calibri"/>
          <w:sz w:val="20"/>
          <w:lang w:val="en-GB"/>
        </w:rPr>
        <w:t>재입력</w:t>
      </w:r>
      <w:r w:rsidRPr="007A6723">
        <w:rPr>
          <w:rFonts w:eastAsia="현대하모니 L" w:cs="Calibri"/>
          <w:sz w:val="20"/>
          <w:lang w:val="en-GB"/>
        </w:rPr>
        <w:t xml:space="preserve"> </w:t>
      </w:r>
      <w:r w:rsidRPr="007A6723">
        <w:rPr>
          <w:rFonts w:eastAsia="현대하모니 L" w:cs="Calibri"/>
          <w:sz w:val="20"/>
          <w:lang w:val="en-GB"/>
        </w:rPr>
        <w:t>될</w:t>
      </w:r>
      <w:r w:rsidRPr="007A6723">
        <w:rPr>
          <w:rFonts w:eastAsia="현대하모니 L" w:cs="Calibri"/>
          <w:sz w:val="20"/>
          <w:lang w:val="en-GB"/>
        </w:rPr>
        <w:t xml:space="preserve"> </w:t>
      </w:r>
      <w:r w:rsidRPr="007A6723">
        <w:rPr>
          <w:rFonts w:eastAsia="현대하모니 L" w:cs="Calibri"/>
          <w:sz w:val="20"/>
          <w:lang w:val="en-GB"/>
        </w:rPr>
        <w:t>경우</w:t>
      </w:r>
      <w:r w:rsidRPr="007A6723">
        <w:rPr>
          <w:rFonts w:eastAsia="현대하모니 L" w:cs="Calibri"/>
          <w:sz w:val="20"/>
          <w:lang w:val="en-GB"/>
        </w:rPr>
        <w:t xml:space="preserve"> </w:t>
      </w:r>
      <w:r w:rsidRPr="007A6723">
        <w:rPr>
          <w:rFonts w:eastAsia="현대하모니 L" w:cs="Calibri"/>
          <w:sz w:val="20"/>
          <w:lang w:val="en-GB"/>
        </w:rPr>
        <w:t>입력</w:t>
      </w:r>
      <w:r w:rsidRPr="007A6723">
        <w:rPr>
          <w:rFonts w:eastAsia="현대하모니 L" w:cs="Calibri"/>
          <w:sz w:val="20"/>
          <w:lang w:val="en-GB"/>
        </w:rPr>
        <w:t xml:space="preserve"> </w:t>
      </w:r>
      <w:r w:rsidRPr="007A6723">
        <w:rPr>
          <w:rFonts w:eastAsia="현대하모니 L" w:cs="Calibri"/>
          <w:sz w:val="20"/>
          <w:lang w:val="en-GB"/>
        </w:rPr>
        <w:t>시점을</w:t>
      </w:r>
      <w:r w:rsidRPr="007A6723">
        <w:rPr>
          <w:rFonts w:eastAsia="현대하모니 L" w:cs="Calibri"/>
          <w:sz w:val="20"/>
          <w:lang w:val="en-GB"/>
        </w:rPr>
        <w:t xml:space="preserve"> </w:t>
      </w:r>
      <w:r w:rsidRPr="007A6723">
        <w:rPr>
          <w:rFonts w:eastAsia="현대하모니 L" w:cs="Calibri"/>
          <w:sz w:val="20"/>
          <w:lang w:val="en-GB"/>
        </w:rPr>
        <w:t>기준으로</w:t>
      </w:r>
      <w:r w:rsidRPr="007A6723">
        <w:rPr>
          <w:rFonts w:eastAsia="현대하모니 L" w:cs="Calibri"/>
          <w:sz w:val="20"/>
          <w:lang w:val="en-GB"/>
        </w:rPr>
        <w:t>3500ms</w:t>
      </w:r>
      <w:r w:rsidRPr="007A6723">
        <w:rPr>
          <w:rFonts w:eastAsia="현대하모니 L" w:cs="Calibri"/>
          <w:sz w:val="20"/>
          <w:lang w:val="en-GB"/>
        </w:rPr>
        <w:t>를</w:t>
      </w:r>
      <w:r w:rsidRPr="007A6723">
        <w:rPr>
          <w:rFonts w:eastAsia="현대하모니 L" w:cs="Calibri"/>
          <w:sz w:val="20"/>
          <w:lang w:val="en-GB"/>
        </w:rPr>
        <w:t xml:space="preserve"> </w:t>
      </w:r>
      <w:r w:rsidRPr="007A6723">
        <w:rPr>
          <w:rFonts w:eastAsia="현대하모니 L" w:cs="Calibri"/>
          <w:sz w:val="20"/>
          <w:lang w:val="en-GB"/>
        </w:rPr>
        <w:t>연장하며</w:t>
      </w:r>
      <w:r w:rsidRPr="007A6723">
        <w:rPr>
          <w:rFonts w:eastAsia="현대하모니 L" w:cs="Calibri"/>
          <w:sz w:val="20"/>
          <w:lang w:val="en-GB"/>
        </w:rPr>
        <w:t xml:space="preserve"> </w:t>
      </w:r>
      <w:r w:rsidRPr="007A6723">
        <w:rPr>
          <w:rFonts w:eastAsia="현대하모니 L" w:cs="Calibri"/>
          <w:sz w:val="20"/>
          <w:lang w:val="en-GB"/>
        </w:rPr>
        <w:t>마지막</w:t>
      </w:r>
      <w:r w:rsidRPr="007A6723">
        <w:rPr>
          <w:rFonts w:eastAsia="현대하모니 L" w:cs="Calibri"/>
          <w:sz w:val="20"/>
          <w:lang w:val="en-GB"/>
        </w:rPr>
        <w:t xml:space="preserve"> </w:t>
      </w:r>
      <w:r w:rsidRPr="007A6723">
        <w:rPr>
          <w:rFonts w:eastAsia="현대하모니 L" w:cs="Calibri"/>
          <w:sz w:val="20"/>
          <w:lang w:val="en-GB"/>
        </w:rPr>
        <w:t>입력</w:t>
      </w:r>
      <w:r w:rsidRPr="007A6723">
        <w:rPr>
          <w:rFonts w:eastAsia="현대하모니 L" w:cs="Calibri"/>
          <w:sz w:val="20"/>
          <w:lang w:val="en-GB"/>
        </w:rPr>
        <w:t xml:space="preserve"> </w:t>
      </w:r>
      <w:r w:rsidRPr="007A6723">
        <w:rPr>
          <w:rFonts w:eastAsia="현대하모니 L" w:cs="Calibri"/>
          <w:sz w:val="20"/>
          <w:lang w:val="en-GB"/>
        </w:rPr>
        <w:t>기준으로</w:t>
      </w:r>
      <w:r w:rsidRPr="007A6723">
        <w:rPr>
          <w:rFonts w:eastAsia="현대하모니 L" w:cs="Calibri"/>
          <w:sz w:val="20"/>
          <w:lang w:val="en-GB"/>
        </w:rPr>
        <w:t xml:space="preserve"> 3500ms </w:t>
      </w:r>
      <w:r w:rsidRPr="007A6723">
        <w:rPr>
          <w:rFonts w:eastAsia="현대하모니 L" w:cs="Calibri"/>
          <w:sz w:val="20"/>
          <w:lang w:val="en-GB"/>
        </w:rPr>
        <w:t>이후</w:t>
      </w:r>
      <w:r w:rsidRPr="007A6723">
        <w:rPr>
          <w:rFonts w:eastAsia="현대하모니 L" w:cs="Calibri"/>
          <w:sz w:val="20"/>
          <w:lang w:val="en-GB"/>
        </w:rPr>
        <w:t xml:space="preserve"> </w:t>
      </w:r>
      <w:r w:rsidR="00085933" w:rsidRPr="007A6723">
        <w:rPr>
          <w:rFonts w:eastAsia="현대하모니 L" w:cs="Calibri"/>
          <w:sz w:val="20"/>
          <w:lang w:val="en-GB"/>
        </w:rPr>
        <w:t xml:space="preserve">Input_b_LFSearchingOn_IN </w:t>
      </w:r>
      <w:r w:rsidRPr="007A6723">
        <w:rPr>
          <w:rFonts w:eastAsia="현대하모니 L" w:cs="Calibri"/>
          <w:sz w:val="20"/>
          <w:lang w:val="en-GB"/>
        </w:rPr>
        <w:t>과</w:t>
      </w:r>
      <w:r w:rsidRPr="007A6723">
        <w:rPr>
          <w:rFonts w:eastAsia="현대하모니 L" w:cs="Calibri"/>
          <w:sz w:val="20"/>
          <w:lang w:val="en-GB"/>
        </w:rPr>
        <w:t xml:space="preserve"> </w:t>
      </w:r>
      <w:r w:rsidR="00085933" w:rsidRPr="007A6723">
        <w:rPr>
          <w:rFonts w:eastAsia="현대하모니 L" w:cs="Calibri"/>
          <w:sz w:val="20"/>
          <w:lang w:val="en-GB"/>
        </w:rPr>
        <w:t xml:space="preserve">Input_b_LFSearchingOn </w:t>
      </w:r>
      <w:r w:rsidRPr="007A6723">
        <w:rPr>
          <w:rFonts w:eastAsia="현대하모니 L" w:cs="Calibri"/>
          <w:sz w:val="20"/>
          <w:lang w:val="en-GB"/>
        </w:rPr>
        <w:t>이</w:t>
      </w:r>
      <w:r w:rsidRPr="007A6723">
        <w:rPr>
          <w:rFonts w:eastAsia="현대하모니 L" w:cs="Calibri"/>
          <w:sz w:val="20"/>
          <w:lang w:val="en-GB"/>
        </w:rPr>
        <w:t xml:space="preserve"> </w:t>
      </w:r>
      <w:r w:rsidRPr="00181B28">
        <w:rPr>
          <w:rFonts w:eastAsia="현대하모니 L" w:cs="Calibri"/>
          <w:sz w:val="20"/>
          <w:lang w:val="en-GB"/>
        </w:rPr>
        <w:t>모두</w:t>
      </w:r>
      <w:r w:rsidRPr="00181B28">
        <w:rPr>
          <w:rFonts w:eastAsia="현대하모니 L" w:cs="Calibri"/>
          <w:sz w:val="20"/>
          <w:lang w:val="en-GB"/>
        </w:rPr>
        <w:t xml:space="preserve"> Off </w:t>
      </w:r>
      <w:r w:rsidRPr="00181B28">
        <w:rPr>
          <w:rFonts w:eastAsia="현대하모니 L" w:cs="Calibri"/>
          <w:sz w:val="20"/>
          <w:lang w:val="en-GB"/>
        </w:rPr>
        <w:t>가</w:t>
      </w:r>
      <w:r w:rsidRPr="00181B28">
        <w:rPr>
          <w:rFonts w:eastAsia="현대하모니 L" w:cs="Calibri"/>
          <w:sz w:val="20"/>
          <w:lang w:val="en-GB"/>
        </w:rPr>
        <w:t xml:space="preserve"> </w:t>
      </w:r>
      <w:r w:rsidRPr="00181B28">
        <w:rPr>
          <w:rFonts w:eastAsia="현대하모니 L" w:cs="Calibri"/>
          <w:sz w:val="20"/>
          <w:lang w:val="en-GB"/>
        </w:rPr>
        <w:t>될</w:t>
      </w:r>
      <w:r w:rsidRPr="00181B28">
        <w:rPr>
          <w:rFonts w:eastAsia="현대하모니 L" w:cs="Calibri"/>
          <w:sz w:val="20"/>
          <w:lang w:val="en-GB"/>
        </w:rPr>
        <w:t xml:space="preserve"> </w:t>
      </w:r>
      <w:r w:rsidRPr="00181B28">
        <w:rPr>
          <w:rFonts w:eastAsia="현대하모니 L" w:cs="Calibri"/>
          <w:sz w:val="20"/>
          <w:lang w:val="en-GB"/>
        </w:rPr>
        <w:t>경우</w:t>
      </w:r>
      <w:r w:rsidRPr="00181B28">
        <w:rPr>
          <w:rFonts w:eastAsia="현대하모니 L" w:cs="Calibri"/>
          <w:sz w:val="20"/>
          <w:lang w:val="en-GB"/>
        </w:rPr>
        <w:t xml:space="preserve"> </w:t>
      </w:r>
      <w:r w:rsidRPr="00181B28">
        <w:rPr>
          <w:rFonts w:eastAsia="현대하모니 L" w:cs="Calibri"/>
          <w:sz w:val="20"/>
          <w:lang w:val="en-GB"/>
        </w:rPr>
        <w:t>충전을</w:t>
      </w:r>
      <w:r w:rsidRPr="00181B28">
        <w:rPr>
          <w:rFonts w:eastAsia="현대하모니 L" w:cs="Calibri"/>
          <w:sz w:val="20"/>
          <w:lang w:val="en-GB"/>
        </w:rPr>
        <w:t xml:space="preserve"> </w:t>
      </w:r>
      <w:r>
        <w:rPr>
          <w:rFonts w:eastAsia="현대하모니 L" w:cs="Calibri"/>
          <w:sz w:val="20"/>
          <w:lang w:val="en-GB"/>
        </w:rPr>
        <w:t>재개</w:t>
      </w:r>
      <w:r>
        <w:rPr>
          <w:rFonts w:eastAsia="현대하모니 L" w:cs="Calibri" w:hint="eastAsia"/>
          <w:sz w:val="20"/>
          <w:lang w:val="en-GB"/>
        </w:rPr>
        <w:t>해야</w:t>
      </w:r>
      <w:r>
        <w:rPr>
          <w:rFonts w:eastAsia="현대하모니 L" w:cs="Calibri" w:hint="eastAsia"/>
          <w:sz w:val="20"/>
          <w:lang w:val="en-GB"/>
        </w:rPr>
        <w:t xml:space="preserve"> </w:t>
      </w:r>
      <w:r>
        <w:rPr>
          <w:rFonts w:eastAsia="현대하모니 L" w:cs="Calibri" w:hint="eastAsia"/>
          <w:sz w:val="20"/>
          <w:lang w:val="en-GB"/>
        </w:rPr>
        <w:t>한다</w:t>
      </w:r>
      <w:r>
        <w:rPr>
          <w:rFonts w:eastAsia="현대하모니 L" w:cs="Calibri" w:hint="eastAsia"/>
          <w:sz w:val="20"/>
          <w:lang w:val="en-GB"/>
        </w:rPr>
        <w:t>.</w:t>
      </w:r>
    </w:p>
    <w:p w14:paraId="5438258F" w14:textId="77777777" w:rsidR="003B064C" w:rsidRPr="00997B6F" w:rsidRDefault="003B064C" w:rsidP="003B064C">
      <w:pPr>
        <w:rPr>
          <w:rFonts w:eastAsia="현대하모니 L" w:cs="Calibri"/>
          <w:sz w:val="20"/>
          <w:lang w:val="en-GB"/>
        </w:rPr>
      </w:pPr>
    </w:p>
    <w:p w14:paraId="0905B4E5" w14:textId="77777777" w:rsidR="003B064C" w:rsidRPr="00211C19" w:rsidRDefault="003B064C" w:rsidP="003B064C">
      <w:pPr>
        <w:pStyle w:val="51"/>
      </w:pPr>
      <w:r w:rsidRPr="00211C19">
        <w:t xml:space="preserve">Prevention of SMK LF </w:t>
      </w:r>
      <w:r w:rsidR="005E7F8C">
        <w:t>Interference Control Function</w:t>
      </w:r>
      <w:r w:rsidRPr="00211C19">
        <w:t xml:space="preserve"> State Chart</w:t>
      </w:r>
    </w:p>
    <w:p w14:paraId="3AF975C8" w14:textId="77777777" w:rsidR="003B064C" w:rsidRPr="00211C19" w:rsidRDefault="003B064C" w:rsidP="003B064C">
      <w:pPr>
        <w:rPr>
          <w:rFonts w:eastAsia="현대하모니 L" w:cs="Calibri"/>
          <w:lang w:val="en-GB"/>
        </w:rPr>
      </w:pPr>
    </w:p>
    <w:p w14:paraId="0F28432A" w14:textId="77777777" w:rsidR="003B064C" w:rsidRPr="00211C19" w:rsidRDefault="00CC4E96" w:rsidP="003B064C">
      <w:pPr>
        <w:keepNext/>
        <w:rPr>
          <w:rFonts w:eastAsia="현대하모니 L" w:cs="Calibri"/>
        </w:rPr>
      </w:pPr>
      <w:r w:rsidRPr="00211C19">
        <w:rPr>
          <w:rFonts w:eastAsia="현대하모니 L" w:cs="Calibri"/>
        </w:rPr>
        <w:object w:dxaOrig="11378" w:dyaOrig="4949" w14:anchorId="72B06CB6">
          <v:shape id="_x0000_i1055" type="#_x0000_t75" style="width:490.4pt;height:218.05pt" o:ole="">
            <v:imagedata r:id="rId70" o:title=""/>
          </v:shape>
          <o:OLEObject Type="Embed" ProgID="VisioViewer.Viewer.1" ShapeID="_x0000_i1055" DrawAspect="Content" ObjectID="_1707217195" r:id="rId71"/>
        </w:object>
      </w:r>
    </w:p>
    <w:p w14:paraId="16A55D01" w14:textId="690BEED5" w:rsidR="003B064C" w:rsidRPr="00211C19" w:rsidRDefault="003B064C" w:rsidP="003B064C">
      <w:pPr>
        <w:pStyle w:val="affc"/>
        <w:rPr>
          <w:rFonts w:eastAsia="현대하모니 L" w:cs="Calibri"/>
        </w:rPr>
      </w:pPr>
      <w:bookmarkStart w:id="134" w:name="_Toc530752377"/>
      <w:bookmarkStart w:id="135" w:name="_Toc96604441"/>
      <w:r w:rsidRPr="00211C19">
        <w:rPr>
          <w:rFonts w:eastAsia="현대하모니 L" w:cs="Calibri"/>
        </w:rPr>
        <w:t xml:space="preserve">Figure </w:t>
      </w:r>
      <w:r w:rsidRPr="00211C19">
        <w:rPr>
          <w:rFonts w:eastAsia="현대하모니 L" w:cs="Calibri"/>
        </w:rPr>
        <w:fldChar w:fldCharType="begin"/>
      </w:r>
      <w:r w:rsidRPr="00211C19">
        <w:rPr>
          <w:rFonts w:eastAsia="현대하모니 L" w:cs="Calibri"/>
        </w:rPr>
        <w:instrText xml:space="preserve"> SEQ Figure \* ARABIC </w:instrText>
      </w:r>
      <w:r w:rsidRPr="00211C19">
        <w:rPr>
          <w:rFonts w:eastAsia="현대하모니 L" w:cs="Calibri"/>
        </w:rPr>
        <w:fldChar w:fldCharType="separate"/>
      </w:r>
      <w:r w:rsidR="006F533A">
        <w:rPr>
          <w:rFonts w:eastAsia="현대하모니 L" w:cs="Calibri"/>
          <w:noProof/>
        </w:rPr>
        <w:t>30</w:t>
      </w:r>
      <w:r w:rsidRPr="00211C19">
        <w:rPr>
          <w:rFonts w:eastAsia="현대하모니 L" w:cs="Calibri"/>
        </w:rPr>
        <w:fldChar w:fldCharType="end"/>
      </w:r>
      <w:r w:rsidRPr="00211C19">
        <w:rPr>
          <w:rFonts w:eastAsia="현대하모니 L" w:cs="Calibri"/>
        </w:rPr>
        <w:t xml:space="preserve">.Prevention of SMK LF </w:t>
      </w:r>
      <w:r w:rsidR="005E7F8C">
        <w:rPr>
          <w:rFonts w:eastAsia="현대하모니 L" w:cs="Calibri"/>
        </w:rPr>
        <w:t>Interference Control Function</w:t>
      </w:r>
      <w:r w:rsidRPr="00211C19">
        <w:rPr>
          <w:rFonts w:eastAsia="현대하모니 L" w:cs="Calibri"/>
        </w:rPr>
        <w:t xml:space="preserve"> State Chart</w:t>
      </w:r>
      <w:bookmarkEnd w:id="134"/>
      <w:bookmarkEnd w:id="135"/>
      <w:r w:rsidRPr="00211C19">
        <w:rPr>
          <w:rFonts w:eastAsia="현대하모니 L" w:cs="Calibri"/>
        </w:rPr>
        <w:t xml:space="preserve"> </w:t>
      </w:r>
    </w:p>
    <w:p w14:paraId="60EDB26C" w14:textId="77777777" w:rsidR="003B064C" w:rsidRPr="00211C19" w:rsidRDefault="003B064C" w:rsidP="003B064C">
      <w:pPr>
        <w:spacing w:after="200" w:line="276" w:lineRule="auto"/>
        <w:jc w:val="both"/>
        <w:rPr>
          <w:rFonts w:eastAsia="현대하모니 L" w:cs="Calibri"/>
        </w:rPr>
      </w:pPr>
      <w:r w:rsidRPr="00211C19">
        <w:rPr>
          <w:rFonts w:eastAsia="현대하모니 L" w:cs="Calibri"/>
        </w:rPr>
        <w:br w:type="page"/>
      </w:r>
    </w:p>
    <w:p w14:paraId="19E2C8E1" w14:textId="77777777" w:rsidR="003B064C" w:rsidRDefault="003B064C" w:rsidP="00475D6D">
      <w:pPr>
        <w:pStyle w:val="41"/>
        <w:rPr>
          <w:i/>
        </w:rPr>
      </w:pPr>
      <w:bookmarkStart w:id="136" w:name="_Toc530752362"/>
      <w:bookmarkStart w:id="137" w:name="_Toc96604387"/>
      <w:r w:rsidRPr="00211C19">
        <w:lastRenderedPageBreak/>
        <w:t xml:space="preserve">Over Current </w:t>
      </w:r>
      <w:r w:rsidR="005E7F8C">
        <w:t>Detecting Control Function</w:t>
      </w:r>
      <w:bookmarkEnd w:id="136"/>
      <w:bookmarkEnd w:id="137"/>
    </w:p>
    <w:p w14:paraId="2C412BF1" w14:textId="77777777" w:rsidR="003B064C" w:rsidRPr="00044C44" w:rsidRDefault="003B064C" w:rsidP="003B064C"/>
    <w:p w14:paraId="5B3F8BF9" w14:textId="77777777" w:rsidR="00AF4632" w:rsidRPr="00211C19" w:rsidRDefault="00AF4632" w:rsidP="00AF4632">
      <w:pPr>
        <w:pStyle w:val="51"/>
        <w:rPr>
          <w:rFonts w:eastAsia="현대하모니 L" w:cs="Calibri"/>
          <w:lang w:val="en-GB"/>
        </w:rPr>
      </w:pPr>
      <w:r w:rsidRPr="00211C19">
        <w:rPr>
          <w:rFonts w:eastAsia="현대하모니 L" w:cs="Calibri"/>
          <w:lang w:val="en-GB"/>
        </w:rPr>
        <w:t>Parameter</w:t>
      </w:r>
    </w:p>
    <w:tbl>
      <w:tblPr>
        <w:tblW w:w="0" w:type="auto"/>
        <w:tblInd w:w="-4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2540"/>
        <w:gridCol w:w="988"/>
        <w:gridCol w:w="6859"/>
      </w:tblGrid>
      <w:tr w:rsidR="003B064C" w:rsidRPr="00211C19" w14:paraId="79EB620B" w14:textId="77777777" w:rsidTr="00465BF3">
        <w:trPr>
          <w:trHeight w:val="340"/>
        </w:trPr>
        <w:tc>
          <w:tcPr>
            <w:tcW w:w="2552" w:type="dxa"/>
            <w:shd w:val="clear" w:color="auto" w:fill="auto"/>
            <w:vAlign w:val="center"/>
          </w:tcPr>
          <w:p w14:paraId="2FE9BDFA" w14:textId="77777777" w:rsidR="003B064C" w:rsidRPr="00211C19" w:rsidRDefault="003B064C" w:rsidP="00465BF3">
            <w:pPr>
              <w:jc w:val="center"/>
              <w:rPr>
                <w:rFonts w:eastAsia="현대하모니 L" w:cs="Calibri"/>
                <w:b/>
                <w:bCs/>
                <w:sz w:val="16"/>
              </w:rPr>
            </w:pPr>
            <w:r w:rsidRPr="00211C19">
              <w:rPr>
                <w:rFonts w:eastAsia="현대하모니 L" w:cs="Calibri"/>
                <w:b/>
                <w:bCs/>
                <w:sz w:val="16"/>
              </w:rPr>
              <w:t>Parameter Name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3529F697" w14:textId="77777777" w:rsidR="003B064C" w:rsidRPr="00211C19" w:rsidRDefault="003B064C" w:rsidP="00465BF3">
            <w:pPr>
              <w:jc w:val="center"/>
              <w:rPr>
                <w:rFonts w:eastAsia="현대하모니 L" w:cs="Calibri"/>
                <w:b/>
                <w:bCs/>
                <w:sz w:val="16"/>
              </w:rPr>
            </w:pPr>
            <w:r w:rsidRPr="00211C19">
              <w:rPr>
                <w:rFonts w:eastAsia="현대하모니 L" w:cs="Calibri"/>
                <w:b/>
                <w:bCs/>
                <w:sz w:val="16"/>
              </w:rPr>
              <w:t>Value</w:t>
            </w:r>
          </w:p>
        </w:tc>
        <w:tc>
          <w:tcPr>
            <w:tcW w:w="6946" w:type="dxa"/>
            <w:shd w:val="clear" w:color="auto" w:fill="auto"/>
            <w:vAlign w:val="center"/>
          </w:tcPr>
          <w:p w14:paraId="25E5BF5F" w14:textId="77777777" w:rsidR="003B064C" w:rsidRPr="00211C19" w:rsidRDefault="003B064C" w:rsidP="00465BF3">
            <w:pPr>
              <w:jc w:val="center"/>
              <w:rPr>
                <w:rFonts w:eastAsia="현대하모니 L" w:cs="Calibri"/>
                <w:b/>
                <w:bCs/>
                <w:sz w:val="16"/>
              </w:rPr>
            </w:pPr>
            <w:r w:rsidRPr="00211C19">
              <w:rPr>
                <w:rFonts w:eastAsia="현대하모니 L" w:cs="Calibri"/>
                <w:b/>
                <w:bCs/>
                <w:sz w:val="16"/>
              </w:rPr>
              <w:t>Description</w:t>
            </w:r>
          </w:p>
        </w:tc>
      </w:tr>
      <w:tr w:rsidR="003B064C" w:rsidRPr="00211C19" w14:paraId="10865D50" w14:textId="77777777" w:rsidTr="00465BF3">
        <w:tc>
          <w:tcPr>
            <w:tcW w:w="2552" w:type="dxa"/>
            <w:shd w:val="clear" w:color="auto" w:fill="auto"/>
            <w:vAlign w:val="center"/>
          </w:tcPr>
          <w:p w14:paraId="561D4B96" w14:textId="77777777" w:rsidR="003B064C" w:rsidRPr="00211C19" w:rsidRDefault="003B064C" w:rsidP="00465BF3">
            <w:pPr>
              <w:rPr>
                <w:rFonts w:eastAsia="현대하모니 L" w:cs="Calibri"/>
                <w:sz w:val="16"/>
              </w:rPr>
            </w:pPr>
            <w:r w:rsidRPr="00211C19">
              <w:rPr>
                <w:rFonts w:eastAsia="현대하모니 L" w:cs="Calibri"/>
                <w:color w:val="000000" w:themeColor="text1"/>
                <w:sz w:val="16"/>
                <w:szCs w:val="16"/>
              </w:rPr>
              <w:t>Par_OvrCurrSetVal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3CE9A29E" w14:textId="77777777" w:rsidR="003B064C" w:rsidRPr="00211C19" w:rsidRDefault="00AF4632" w:rsidP="00465BF3">
            <w:pPr>
              <w:rPr>
                <w:rFonts w:eastAsia="현대하모니 L" w:cs="Calibri"/>
                <w:sz w:val="16"/>
              </w:rPr>
            </w:pPr>
            <w:r>
              <w:rPr>
                <w:rFonts w:eastAsia="현대하모니 L" w:cs="Calibri" w:hint="eastAsia"/>
                <w:color w:val="000000" w:themeColor="text1"/>
                <w:sz w:val="16"/>
                <w:szCs w:val="16"/>
              </w:rPr>
              <w:t>4</w:t>
            </w:r>
            <w:r w:rsidR="003B064C" w:rsidRPr="00211C19">
              <w:rPr>
                <w:rFonts w:eastAsia="현대하모니 L" w:cs="Calibri"/>
                <w:color w:val="000000" w:themeColor="text1"/>
                <w:sz w:val="16"/>
                <w:szCs w:val="16"/>
              </w:rPr>
              <w:t>500mA</w:t>
            </w:r>
          </w:p>
        </w:tc>
        <w:tc>
          <w:tcPr>
            <w:tcW w:w="6946" w:type="dxa"/>
            <w:shd w:val="clear" w:color="auto" w:fill="auto"/>
            <w:vAlign w:val="center"/>
          </w:tcPr>
          <w:p w14:paraId="6A105B2B" w14:textId="77777777" w:rsidR="003B064C" w:rsidRPr="00AF4632" w:rsidRDefault="003B064C" w:rsidP="00465BF3">
            <w:pPr>
              <w:rPr>
                <w:rFonts w:eastAsia="현대하모니 L" w:cs="Calibri"/>
                <w:color w:val="000000" w:themeColor="text1"/>
                <w:sz w:val="16"/>
                <w:szCs w:val="16"/>
              </w:rPr>
            </w:pPr>
            <w:r w:rsidRPr="00211C19">
              <w:rPr>
                <w:rFonts w:eastAsia="현대하모니 L" w:cs="Calibri"/>
                <w:color w:val="000000" w:themeColor="text1"/>
                <w:sz w:val="16"/>
                <w:szCs w:val="16"/>
              </w:rPr>
              <w:t>과전류</w:t>
            </w:r>
            <w:r w:rsidRPr="00211C19">
              <w:rPr>
                <w:rFonts w:eastAsia="현대하모니 L" w:cs="Calibri"/>
                <w:color w:val="000000" w:themeColor="text1"/>
                <w:sz w:val="16"/>
                <w:szCs w:val="16"/>
              </w:rPr>
              <w:t xml:space="preserve"> </w:t>
            </w:r>
            <w:r w:rsidRPr="00211C19">
              <w:rPr>
                <w:rFonts w:eastAsia="현대하모니 L" w:cs="Calibri"/>
                <w:color w:val="000000" w:themeColor="text1"/>
                <w:sz w:val="16"/>
                <w:szCs w:val="16"/>
              </w:rPr>
              <w:t>상태</w:t>
            </w:r>
            <w:r w:rsidRPr="00211C19">
              <w:rPr>
                <w:rFonts w:eastAsia="현대하모니 L" w:cs="Calibri"/>
                <w:color w:val="000000" w:themeColor="text1"/>
                <w:sz w:val="16"/>
                <w:szCs w:val="16"/>
              </w:rPr>
              <w:t xml:space="preserve"> </w:t>
            </w:r>
            <w:r w:rsidRPr="00211C19">
              <w:rPr>
                <w:rFonts w:eastAsia="현대하모니 L" w:cs="Calibri"/>
                <w:color w:val="000000" w:themeColor="text1"/>
                <w:sz w:val="16"/>
                <w:szCs w:val="16"/>
              </w:rPr>
              <w:t>검출</w:t>
            </w:r>
            <w:r w:rsidRPr="00211C19">
              <w:rPr>
                <w:rFonts w:eastAsia="현대하모니 L" w:cs="Calibri"/>
                <w:color w:val="000000" w:themeColor="text1"/>
                <w:sz w:val="16"/>
                <w:szCs w:val="16"/>
              </w:rPr>
              <w:t xml:space="preserve"> </w:t>
            </w:r>
            <w:r w:rsidRPr="00211C19">
              <w:rPr>
                <w:rFonts w:eastAsia="현대하모니 L" w:cs="Calibri"/>
                <w:color w:val="000000" w:themeColor="text1"/>
                <w:sz w:val="16"/>
                <w:szCs w:val="16"/>
              </w:rPr>
              <w:t>전류</w:t>
            </w:r>
            <w:r w:rsidRPr="00211C19">
              <w:rPr>
                <w:rFonts w:eastAsia="현대하모니 L" w:cs="Calibri"/>
                <w:color w:val="000000" w:themeColor="text1"/>
                <w:sz w:val="16"/>
                <w:szCs w:val="16"/>
              </w:rPr>
              <w:t xml:space="preserve"> </w:t>
            </w:r>
            <w:r w:rsidRPr="00211C19">
              <w:rPr>
                <w:rFonts w:eastAsia="현대하모니 L" w:cs="Calibri"/>
                <w:color w:val="000000" w:themeColor="text1"/>
                <w:sz w:val="16"/>
                <w:szCs w:val="16"/>
              </w:rPr>
              <w:t>값</w:t>
            </w:r>
          </w:p>
        </w:tc>
      </w:tr>
      <w:tr w:rsidR="003B064C" w:rsidRPr="00211C19" w14:paraId="42099B0E" w14:textId="77777777" w:rsidTr="00465BF3">
        <w:tc>
          <w:tcPr>
            <w:tcW w:w="2552" w:type="dxa"/>
            <w:shd w:val="clear" w:color="auto" w:fill="auto"/>
            <w:vAlign w:val="center"/>
          </w:tcPr>
          <w:p w14:paraId="0DB66DA1" w14:textId="77777777" w:rsidR="003B064C" w:rsidRPr="00211C19" w:rsidRDefault="003B064C" w:rsidP="00465BF3">
            <w:pPr>
              <w:rPr>
                <w:rFonts w:eastAsia="현대하모니 L" w:cs="Calibri"/>
                <w:sz w:val="16"/>
              </w:rPr>
            </w:pPr>
            <w:r w:rsidRPr="00211C19">
              <w:rPr>
                <w:rFonts w:eastAsia="현대하모니 L" w:cs="Calibri"/>
                <w:color w:val="000000" w:themeColor="text1"/>
                <w:sz w:val="16"/>
                <w:szCs w:val="16"/>
              </w:rPr>
              <w:t>Par_OvrCurrSetTime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2A98695E" w14:textId="77777777" w:rsidR="003B064C" w:rsidRPr="00211C19" w:rsidRDefault="003B064C" w:rsidP="00465BF3">
            <w:pPr>
              <w:rPr>
                <w:rFonts w:eastAsia="현대하모니 L" w:cs="Calibri"/>
                <w:sz w:val="16"/>
              </w:rPr>
            </w:pPr>
            <w:r>
              <w:rPr>
                <w:rFonts w:eastAsia="현대하모니 L" w:cs="Calibri"/>
                <w:color w:val="000000" w:themeColor="text1"/>
                <w:sz w:val="16"/>
                <w:szCs w:val="16"/>
              </w:rPr>
              <w:t>150</w:t>
            </w:r>
            <w:r w:rsidRPr="00211C19">
              <w:rPr>
                <w:rFonts w:eastAsia="현대하모니 L" w:cs="Calibri"/>
                <w:color w:val="000000" w:themeColor="text1"/>
                <w:sz w:val="16"/>
                <w:szCs w:val="16"/>
              </w:rPr>
              <w:t xml:space="preserve">ms </w:t>
            </w:r>
          </w:p>
        </w:tc>
        <w:tc>
          <w:tcPr>
            <w:tcW w:w="6946" w:type="dxa"/>
            <w:shd w:val="clear" w:color="auto" w:fill="auto"/>
            <w:vAlign w:val="center"/>
          </w:tcPr>
          <w:p w14:paraId="340F179C" w14:textId="77777777" w:rsidR="003B064C" w:rsidRPr="00211C19" w:rsidRDefault="003B064C" w:rsidP="00465BF3">
            <w:pPr>
              <w:rPr>
                <w:rFonts w:eastAsia="현대하모니 L" w:cs="Calibri"/>
                <w:sz w:val="16"/>
              </w:rPr>
            </w:pPr>
            <w:r w:rsidRPr="00211C19">
              <w:rPr>
                <w:rFonts w:eastAsia="현대하모니 L" w:cs="Calibri"/>
                <w:color w:val="000000" w:themeColor="text1"/>
                <w:sz w:val="16"/>
                <w:szCs w:val="16"/>
              </w:rPr>
              <w:t>과전류</w:t>
            </w:r>
            <w:r w:rsidRPr="00211C19">
              <w:rPr>
                <w:rFonts w:eastAsia="현대하모니 L" w:cs="Calibri"/>
                <w:color w:val="000000" w:themeColor="text1"/>
                <w:sz w:val="16"/>
                <w:szCs w:val="16"/>
              </w:rPr>
              <w:t xml:space="preserve"> </w:t>
            </w:r>
            <w:r w:rsidRPr="00211C19">
              <w:rPr>
                <w:rFonts w:eastAsia="현대하모니 L" w:cs="Calibri"/>
                <w:color w:val="000000" w:themeColor="text1"/>
                <w:sz w:val="16"/>
                <w:szCs w:val="16"/>
              </w:rPr>
              <w:t>상태</w:t>
            </w:r>
            <w:r w:rsidRPr="00211C19">
              <w:rPr>
                <w:rFonts w:eastAsia="현대하모니 L" w:cs="Calibri"/>
                <w:color w:val="000000" w:themeColor="text1"/>
                <w:sz w:val="16"/>
                <w:szCs w:val="16"/>
              </w:rPr>
              <w:t xml:space="preserve"> </w:t>
            </w:r>
            <w:r w:rsidRPr="00211C19">
              <w:rPr>
                <w:rFonts w:eastAsia="현대하모니 L" w:cs="Calibri"/>
                <w:color w:val="000000" w:themeColor="text1"/>
                <w:sz w:val="16"/>
                <w:szCs w:val="16"/>
              </w:rPr>
              <w:t>검출</w:t>
            </w:r>
            <w:r w:rsidRPr="00211C19">
              <w:rPr>
                <w:rFonts w:eastAsia="현대하모니 L" w:cs="Calibri"/>
                <w:color w:val="000000" w:themeColor="text1"/>
                <w:sz w:val="16"/>
                <w:szCs w:val="16"/>
              </w:rPr>
              <w:t xml:space="preserve"> </w:t>
            </w:r>
            <w:r w:rsidRPr="00211C19">
              <w:rPr>
                <w:rFonts w:eastAsia="현대하모니 L" w:cs="Calibri"/>
                <w:color w:val="000000" w:themeColor="text1"/>
                <w:sz w:val="16"/>
                <w:szCs w:val="16"/>
              </w:rPr>
              <w:t>시간</w:t>
            </w:r>
          </w:p>
        </w:tc>
      </w:tr>
      <w:tr w:rsidR="003B064C" w:rsidRPr="00211C19" w14:paraId="09AD54F5" w14:textId="77777777" w:rsidTr="00465BF3">
        <w:tc>
          <w:tcPr>
            <w:tcW w:w="2552" w:type="dxa"/>
            <w:shd w:val="clear" w:color="auto" w:fill="auto"/>
            <w:vAlign w:val="center"/>
          </w:tcPr>
          <w:p w14:paraId="058E4AB2" w14:textId="77777777" w:rsidR="003B064C" w:rsidRPr="00211C19" w:rsidRDefault="003B064C" w:rsidP="00465BF3">
            <w:pPr>
              <w:rPr>
                <w:rFonts w:eastAsia="현대하모니 L" w:cs="Calibri"/>
                <w:sz w:val="16"/>
              </w:rPr>
            </w:pPr>
            <w:r w:rsidRPr="00211C19">
              <w:rPr>
                <w:rFonts w:eastAsia="현대하모니 L" w:cs="Calibri"/>
                <w:color w:val="000000" w:themeColor="text1"/>
                <w:sz w:val="16"/>
                <w:szCs w:val="16"/>
              </w:rPr>
              <w:t>Par_OvrCurrCnt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3ED443A4" w14:textId="77777777" w:rsidR="003B064C" w:rsidRPr="00211C19" w:rsidRDefault="003B064C" w:rsidP="00465BF3">
            <w:pPr>
              <w:rPr>
                <w:rFonts w:eastAsia="현대하모니 L" w:cs="Calibri"/>
                <w:sz w:val="16"/>
              </w:rPr>
            </w:pPr>
            <w:r w:rsidRPr="00211C19">
              <w:rPr>
                <w:rFonts w:eastAsia="현대하모니 L" w:cs="Calibri"/>
                <w:color w:val="000000" w:themeColor="text1"/>
                <w:sz w:val="16"/>
                <w:szCs w:val="16"/>
              </w:rPr>
              <w:t>10 times</w:t>
            </w:r>
          </w:p>
        </w:tc>
        <w:tc>
          <w:tcPr>
            <w:tcW w:w="6946" w:type="dxa"/>
            <w:shd w:val="clear" w:color="auto" w:fill="auto"/>
            <w:vAlign w:val="center"/>
          </w:tcPr>
          <w:p w14:paraId="7033AE29" w14:textId="77777777" w:rsidR="003B064C" w:rsidRPr="00211C19" w:rsidRDefault="003B064C" w:rsidP="00465BF3">
            <w:pPr>
              <w:rPr>
                <w:rFonts w:eastAsia="현대하모니 L" w:cs="Calibri"/>
                <w:sz w:val="16"/>
              </w:rPr>
            </w:pPr>
            <w:r w:rsidRPr="00211C19">
              <w:rPr>
                <w:rFonts w:eastAsia="현대하모니 L" w:cs="Calibri"/>
                <w:color w:val="000000" w:themeColor="text1"/>
                <w:sz w:val="16"/>
                <w:szCs w:val="16"/>
              </w:rPr>
              <w:t>과전류</w:t>
            </w:r>
            <w:r w:rsidRPr="00211C19">
              <w:rPr>
                <w:rFonts w:eastAsia="현대하모니 L" w:cs="Calibri"/>
                <w:color w:val="000000" w:themeColor="text1"/>
                <w:sz w:val="16"/>
                <w:szCs w:val="16"/>
              </w:rPr>
              <w:t xml:space="preserve"> </w:t>
            </w:r>
            <w:r w:rsidRPr="00211C19">
              <w:rPr>
                <w:rFonts w:eastAsia="현대하모니 L" w:cs="Calibri"/>
                <w:color w:val="000000" w:themeColor="text1"/>
                <w:sz w:val="16"/>
                <w:szCs w:val="16"/>
              </w:rPr>
              <w:t>상태</w:t>
            </w:r>
            <w:r w:rsidRPr="00211C19">
              <w:rPr>
                <w:rFonts w:eastAsia="현대하모니 L" w:cs="Calibri"/>
                <w:color w:val="000000" w:themeColor="text1"/>
                <w:sz w:val="16"/>
                <w:szCs w:val="16"/>
              </w:rPr>
              <w:t xml:space="preserve"> </w:t>
            </w:r>
            <w:r w:rsidRPr="00211C19">
              <w:rPr>
                <w:rFonts w:eastAsia="현대하모니 L" w:cs="Calibri"/>
                <w:color w:val="000000" w:themeColor="text1"/>
                <w:sz w:val="16"/>
                <w:szCs w:val="16"/>
              </w:rPr>
              <w:t>검출</w:t>
            </w:r>
            <w:r w:rsidRPr="00211C19">
              <w:rPr>
                <w:rFonts w:eastAsia="현대하모니 L" w:cs="Calibri"/>
                <w:color w:val="000000" w:themeColor="text1"/>
                <w:sz w:val="16"/>
                <w:szCs w:val="16"/>
              </w:rPr>
              <w:t xml:space="preserve"> </w:t>
            </w:r>
            <w:r w:rsidRPr="00211C19">
              <w:rPr>
                <w:rFonts w:eastAsia="현대하모니 L" w:cs="Calibri"/>
                <w:color w:val="000000" w:themeColor="text1"/>
                <w:sz w:val="16"/>
                <w:szCs w:val="16"/>
              </w:rPr>
              <w:t>횟수</w:t>
            </w:r>
          </w:p>
        </w:tc>
      </w:tr>
      <w:tr w:rsidR="003B064C" w:rsidRPr="00211C19" w14:paraId="71EA110D" w14:textId="77777777" w:rsidTr="00465BF3">
        <w:tc>
          <w:tcPr>
            <w:tcW w:w="2552" w:type="dxa"/>
            <w:shd w:val="clear" w:color="auto" w:fill="auto"/>
            <w:vAlign w:val="center"/>
          </w:tcPr>
          <w:p w14:paraId="59A0EA6F" w14:textId="77777777" w:rsidR="003B064C" w:rsidRPr="00211C19" w:rsidRDefault="003B064C" w:rsidP="00465BF3">
            <w:pPr>
              <w:rPr>
                <w:rFonts w:eastAsia="현대하모니 L" w:cs="Calibri"/>
                <w:sz w:val="16"/>
              </w:rPr>
            </w:pPr>
            <w:r w:rsidRPr="00211C19">
              <w:rPr>
                <w:rFonts w:eastAsia="현대하모니 L" w:cs="Calibri"/>
                <w:color w:val="000000" w:themeColor="text1"/>
                <w:sz w:val="16"/>
                <w:szCs w:val="16"/>
              </w:rPr>
              <w:t>Par_ReOvrCurrSetTime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0D4E7D58" w14:textId="77777777" w:rsidR="003B064C" w:rsidRPr="00211C19" w:rsidRDefault="003B064C" w:rsidP="00465BF3">
            <w:pPr>
              <w:rPr>
                <w:rFonts w:eastAsia="현대하모니 L" w:cs="Calibri"/>
                <w:sz w:val="16"/>
              </w:rPr>
            </w:pPr>
            <w:r>
              <w:rPr>
                <w:rFonts w:eastAsia="현대하모니 L" w:cs="Calibri"/>
                <w:color w:val="000000" w:themeColor="text1"/>
                <w:sz w:val="16"/>
                <w:szCs w:val="16"/>
              </w:rPr>
              <w:t>5</w:t>
            </w:r>
            <w:r w:rsidRPr="00211C19">
              <w:rPr>
                <w:rFonts w:eastAsia="현대하모니 L" w:cs="Calibri"/>
                <w:color w:val="000000" w:themeColor="text1"/>
                <w:sz w:val="16"/>
                <w:szCs w:val="16"/>
              </w:rPr>
              <w:t>sec</w:t>
            </w:r>
          </w:p>
        </w:tc>
        <w:tc>
          <w:tcPr>
            <w:tcW w:w="6946" w:type="dxa"/>
            <w:shd w:val="clear" w:color="auto" w:fill="auto"/>
            <w:vAlign w:val="center"/>
          </w:tcPr>
          <w:p w14:paraId="172B445B" w14:textId="77777777" w:rsidR="003B064C" w:rsidRPr="00211C19" w:rsidRDefault="003B064C" w:rsidP="00465BF3">
            <w:pPr>
              <w:rPr>
                <w:rFonts w:eastAsia="현대하모니 L" w:cs="Calibri"/>
                <w:sz w:val="16"/>
              </w:rPr>
            </w:pPr>
            <w:r w:rsidRPr="00211C19">
              <w:rPr>
                <w:rFonts w:eastAsia="현대하모니 L" w:cs="Calibri"/>
                <w:color w:val="000000" w:themeColor="text1"/>
                <w:sz w:val="16"/>
                <w:szCs w:val="16"/>
              </w:rPr>
              <w:t>재차</w:t>
            </w:r>
            <w:r w:rsidRPr="00211C19">
              <w:rPr>
                <w:rFonts w:eastAsia="현대하모니 L" w:cs="Calibri"/>
                <w:color w:val="000000" w:themeColor="text1"/>
                <w:sz w:val="16"/>
                <w:szCs w:val="16"/>
              </w:rPr>
              <w:t xml:space="preserve"> </w:t>
            </w:r>
            <w:r w:rsidRPr="00211C19">
              <w:rPr>
                <w:rFonts w:eastAsia="현대하모니 L" w:cs="Calibri"/>
                <w:color w:val="000000" w:themeColor="text1"/>
                <w:sz w:val="16"/>
                <w:szCs w:val="16"/>
              </w:rPr>
              <w:t>과전류</w:t>
            </w:r>
            <w:r w:rsidRPr="00211C19">
              <w:rPr>
                <w:rFonts w:eastAsia="현대하모니 L" w:cs="Calibri"/>
                <w:color w:val="000000" w:themeColor="text1"/>
                <w:sz w:val="16"/>
                <w:szCs w:val="16"/>
              </w:rPr>
              <w:t xml:space="preserve"> </w:t>
            </w:r>
            <w:r w:rsidRPr="00211C19">
              <w:rPr>
                <w:rFonts w:eastAsia="현대하모니 L" w:cs="Calibri"/>
                <w:color w:val="000000" w:themeColor="text1"/>
                <w:sz w:val="16"/>
                <w:szCs w:val="16"/>
              </w:rPr>
              <w:t>모니터링까지의</w:t>
            </w:r>
            <w:r w:rsidRPr="00211C19">
              <w:rPr>
                <w:rFonts w:eastAsia="현대하모니 L" w:cs="Calibri"/>
                <w:color w:val="000000" w:themeColor="text1"/>
                <w:sz w:val="16"/>
                <w:szCs w:val="16"/>
              </w:rPr>
              <w:t xml:space="preserve"> </w:t>
            </w:r>
            <w:r w:rsidRPr="00211C19">
              <w:rPr>
                <w:rFonts w:eastAsia="현대하모니 L" w:cs="Calibri"/>
                <w:color w:val="000000" w:themeColor="text1"/>
                <w:sz w:val="16"/>
                <w:szCs w:val="16"/>
              </w:rPr>
              <w:t>시간</w:t>
            </w:r>
          </w:p>
        </w:tc>
      </w:tr>
    </w:tbl>
    <w:p w14:paraId="3B9D1031" w14:textId="40A7D13A" w:rsidR="003B064C" w:rsidRPr="00211C19" w:rsidRDefault="003B064C" w:rsidP="003B064C">
      <w:pPr>
        <w:pStyle w:val="affc"/>
        <w:rPr>
          <w:rFonts w:eastAsia="현대하모니 L" w:cs="Calibri"/>
        </w:rPr>
      </w:pPr>
      <w:bookmarkStart w:id="138" w:name="_Toc530752406"/>
      <w:bookmarkStart w:id="139" w:name="_Toc96604521"/>
      <w:r w:rsidRPr="00211C19">
        <w:rPr>
          <w:rFonts w:eastAsia="현대하모니 L" w:cs="Calibri"/>
        </w:rPr>
        <w:t xml:space="preserve">Table </w:t>
      </w:r>
      <w:r w:rsidRPr="00211C19">
        <w:rPr>
          <w:rFonts w:eastAsia="현대하모니 L" w:cs="Calibri"/>
        </w:rPr>
        <w:fldChar w:fldCharType="begin"/>
      </w:r>
      <w:r w:rsidRPr="00211C19">
        <w:rPr>
          <w:rFonts w:eastAsia="현대하모니 L" w:cs="Calibri"/>
        </w:rPr>
        <w:instrText xml:space="preserve"> SEQ Table \* ARABIC </w:instrText>
      </w:r>
      <w:r w:rsidRPr="00211C19">
        <w:rPr>
          <w:rFonts w:eastAsia="현대하모니 L" w:cs="Calibri"/>
        </w:rPr>
        <w:fldChar w:fldCharType="separate"/>
      </w:r>
      <w:r w:rsidR="006F533A">
        <w:rPr>
          <w:rFonts w:eastAsia="현대하모니 L" w:cs="Calibri"/>
          <w:noProof/>
        </w:rPr>
        <w:t>41</w:t>
      </w:r>
      <w:r w:rsidRPr="00211C19">
        <w:rPr>
          <w:rFonts w:eastAsia="현대하모니 L" w:cs="Calibri"/>
        </w:rPr>
        <w:fldChar w:fldCharType="end"/>
      </w:r>
      <w:r w:rsidRPr="00211C19">
        <w:rPr>
          <w:rFonts w:eastAsia="현대하모니 L" w:cs="Calibri"/>
        </w:rPr>
        <w:t xml:space="preserve">.Over Current </w:t>
      </w:r>
      <w:r w:rsidR="005E7F8C">
        <w:rPr>
          <w:rFonts w:eastAsia="현대하모니 L" w:cs="Calibri"/>
        </w:rPr>
        <w:t>Detecting Control Function</w:t>
      </w:r>
      <w:r w:rsidRPr="00211C19">
        <w:rPr>
          <w:rFonts w:eastAsia="현대하모니 L" w:cs="Calibri"/>
        </w:rPr>
        <w:t xml:space="preserve"> Parameter</w:t>
      </w:r>
      <w:bookmarkEnd w:id="138"/>
      <w:bookmarkEnd w:id="139"/>
    </w:p>
    <w:p w14:paraId="1382F402" w14:textId="77777777" w:rsidR="003B064C" w:rsidRPr="00211C19" w:rsidRDefault="003B064C" w:rsidP="003B064C">
      <w:pPr>
        <w:rPr>
          <w:rFonts w:eastAsia="현대하모니 L" w:cs="Calibri"/>
        </w:rPr>
      </w:pPr>
    </w:p>
    <w:p w14:paraId="21D799CA" w14:textId="77777777" w:rsidR="003B064C" w:rsidRPr="00211C19" w:rsidRDefault="003B064C" w:rsidP="003B064C">
      <w:pPr>
        <w:pStyle w:val="51"/>
      </w:pPr>
      <w:r w:rsidRPr="00211C19">
        <w:t xml:space="preserve">Over Current </w:t>
      </w:r>
      <w:r w:rsidR="005E7F8C">
        <w:t>Detecting Control Function</w:t>
      </w:r>
      <w:r w:rsidRPr="00211C19">
        <w:t xml:space="preserve"> Data Flow</w:t>
      </w:r>
    </w:p>
    <w:p w14:paraId="6733A289" w14:textId="77777777" w:rsidR="003B064C" w:rsidRPr="00211C19" w:rsidRDefault="003B064C" w:rsidP="003B064C">
      <w:pPr>
        <w:rPr>
          <w:rFonts w:eastAsia="현대하모니 L" w:cs="Calibri"/>
          <w:lang w:val="en-GB"/>
        </w:rPr>
      </w:pPr>
    </w:p>
    <w:p w14:paraId="42EF5EE6" w14:textId="77777777" w:rsidR="003B064C" w:rsidRPr="00211C19" w:rsidRDefault="00AC3454" w:rsidP="003B064C">
      <w:pPr>
        <w:rPr>
          <w:rFonts w:eastAsia="현대하모니 L" w:cs="Calibri"/>
        </w:rPr>
      </w:pPr>
      <w:r w:rsidRPr="00211C19">
        <w:rPr>
          <w:rFonts w:eastAsia="현대하모니 L" w:cs="Calibri"/>
        </w:rPr>
        <w:object w:dxaOrig="11798" w:dyaOrig="2581" w14:anchorId="754779DA">
          <v:shape id="_x0000_i1056" type="#_x0000_t75" style="width:395.3pt;height:92.4pt" o:ole="">
            <v:imagedata r:id="rId72" o:title="" cropbottom="4064f"/>
          </v:shape>
          <o:OLEObject Type="Embed" ProgID="VisioViewer.Viewer.1" ShapeID="_x0000_i1056" DrawAspect="Content" ObjectID="_1707217196" r:id="rId73"/>
        </w:object>
      </w:r>
    </w:p>
    <w:p w14:paraId="7418846E" w14:textId="60CE3C75" w:rsidR="003B064C" w:rsidRDefault="003B064C" w:rsidP="003B064C">
      <w:pPr>
        <w:pStyle w:val="affc"/>
        <w:rPr>
          <w:rFonts w:eastAsia="현대하모니 L" w:cs="Calibri"/>
        </w:rPr>
      </w:pPr>
      <w:bookmarkStart w:id="140" w:name="_Toc530752378"/>
      <w:bookmarkStart w:id="141" w:name="_Toc96604442"/>
      <w:r w:rsidRPr="00211C19">
        <w:rPr>
          <w:rFonts w:eastAsia="현대하모니 L" w:cs="Calibri"/>
        </w:rPr>
        <w:t xml:space="preserve">Figure </w:t>
      </w:r>
      <w:r w:rsidRPr="00211C19">
        <w:rPr>
          <w:rFonts w:eastAsia="현대하모니 L" w:cs="Calibri"/>
        </w:rPr>
        <w:fldChar w:fldCharType="begin"/>
      </w:r>
      <w:r w:rsidRPr="00211C19">
        <w:rPr>
          <w:rFonts w:eastAsia="현대하모니 L" w:cs="Calibri"/>
        </w:rPr>
        <w:instrText xml:space="preserve"> SEQ Figure \* ARABIC </w:instrText>
      </w:r>
      <w:r w:rsidRPr="00211C19">
        <w:rPr>
          <w:rFonts w:eastAsia="현대하모니 L" w:cs="Calibri"/>
        </w:rPr>
        <w:fldChar w:fldCharType="separate"/>
      </w:r>
      <w:r w:rsidR="006F533A">
        <w:rPr>
          <w:rFonts w:eastAsia="현대하모니 L" w:cs="Calibri"/>
          <w:noProof/>
        </w:rPr>
        <w:t>31</w:t>
      </w:r>
      <w:r w:rsidRPr="00211C19">
        <w:rPr>
          <w:rFonts w:eastAsia="현대하모니 L" w:cs="Calibri"/>
        </w:rPr>
        <w:fldChar w:fldCharType="end"/>
      </w:r>
      <w:r w:rsidRPr="00211C19">
        <w:rPr>
          <w:rFonts w:eastAsia="현대하모니 L" w:cs="Calibri"/>
        </w:rPr>
        <w:t>.</w:t>
      </w:r>
      <w:r>
        <w:rPr>
          <w:rFonts w:eastAsia="현대하모니 L" w:cs="Calibri" w:hint="eastAsia"/>
        </w:rPr>
        <w:t xml:space="preserve"> </w:t>
      </w:r>
      <w:r w:rsidRPr="00211C19">
        <w:rPr>
          <w:rFonts w:eastAsia="현대하모니 L" w:cs="Calibri"/>
        </w:rPr>
        <w:t xml:space="preserve">Over Current </w:t>
      </w:r>
      <w:r w:rsidR="005E7F8C">
        <w:rPr>
          <w:rFonts w:eastAsia="현대하모니 L" w:cs="Calibri"/>
        </w:rPr>
        <w:t>Detecting Control Function</w:t>
      </w:r>
      <w:r w:rsidRPr="00211C19">
        <w:rPr>
          <w:rFonts w:eastAsia="현대하모니 L" w:cs="Calibri"/>
        </w:rPr>
        <w:t xml:space="preserve"> Data Flow</w:t>
      </w:r>
      <w:bookmarkEnd w:id="140"/>
      <w:bookmarkEnd w:id="141"/>
    </w:p>
    <w:p w14:paraId="6B9D58DC" w14:textId="77777777" w:rsidR="003B064C" w:rsidRPr="00044C44" w:rsidRDefault="003B064C" w:rsidP="003B064C"/>
    <w:p w14:paraId="0E66D527" w14:textId="77777777" w:rsidR="003B064C" w:rsidRPr="00211C19" w:rsidRDefault="003B064C" w:rsidP="003B064C">
      <w:pPr>
        <w:pStyle w:val="51"/>
      </w:pPr>
      <w:r w:rsidRPr="00211C19">
        <w:t xml:space="preserve">Over Current </w:t>
      </w:r>
      <w:r w:rsidR="005E7F8C">
        <w:t>Detecting Control Function</w:t>
      </w:r>
      <w:r w:rsidRPr="00211C19">
        <w:t xml:space="preserve"> In/Out List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955"/>
        <w:gridCol w:w="2547"/>
        <w:gridCol w:w="6842"/>
      </w:tblGrid>
      <w:tr w:rsidR="00E52F37" w:rsidRPr="00211C19" w14:paraId="1218AC31" w14:textId="77777777" w:rsidTr="00E52F37">
        <w:trPr>
          <w:trHeight w:val="401"/>
        </w:trPr>
        <w:tc>
          <w:tcPr>
            <w:tcW w:w="462" w:type="pct"/>
            <w:shd w:val="clear" w:color="auto" w:fill="auto"/>
            <w:vAlign w:val="center"/>
          </w:tcPr>
          <w:p w14:paraId="1A0BFBEF" w14:textId="77777777" w:rsidR="00E52F37" w:rsidRPr="00211C19" w:rsidRDefault="00E52F37" w:rsidP="00465BF3">
            <w:pPr>
              <w:jc w:val="center"/>
              <w:rPr>
                <w:rFonts w:eastAsia="현대하모니 L" w:cs="Calibri"/>
                <w:b/>
                <w:sz w:val="16"/>
              </w:rPr>
            </w:pPr>
            <w:r w:rsidRPr="00211C19">
              <w:rPr>
                <w:rFonts w:eastAsia="현대하모니 L" w:cs="Calibri"/>
                <w:b/>
                <w:bCs/>
                <w:sz w:val="16"/>
              </w:rPr>
              <w:t>Function</w:t>
            </w:r>
          </w:p>
        </w:tc>
        <w:tc>
          <w:tcPr>
            <w:tcW w:w="1231" w:type="pct"/>
            <w:shd w:val="clear" w:color="auto" w:fill="auto"/>
            <w:vAlign w:val="center"/>
          </w:tcPr>
          <w:p w14:paraId="58CCAD3B" w14:textId="77777777" w:rsidR="00E52F37" w:rsidRPr="00211C19" w:rsidRDefault="00E52F37" w:rsidP="00465BF3">
            <w:pPr>
              <w:jc w:val="center"/>
              <w:rPr>
                <w:rFonts w:eastAsia="현대하모니 L" w:cs="Calibri"/>
                <w:b/>
                <w:sz w:val="16"/>
              </w:rPr>
            </w:pPr>
            <w:r w:rsidRPr="00211C19">
              <w:rPr>
                <w:rFonts w:eastAsia="현대하모니 L" w:cs="Calibri"/>
                <w:b/>
                <w:bCs/>
                <w:sz w:val="16"/>
              </w:rPr>
              <w:t>Signal Name</w:t>
            </w:r>
          </w:p>
        </w:tc>
        <w:tc>
          <w:tcPr>
            <w:tcW w:w="3307" w:type="pct"/>
            <w:shd w:val="clear" w:color="auto" w:fill="auto"/>
            <w:vAlign w:val="center"/>
          </w:tcPr>
          <w:p w14:paraId="3F1E8D1F" w14:textId="77777777" w:rsidR="00E52F37" w:rsidRPr="00211C19" w:rsidRDefault="00E52F37" w:rsidP="00465BF3">
            <w:pPr>
              <w:jc w:val="center"/>
              <w:rPr>
                <w:rFonts w:eastAsia="현대하모니 L" w:cs="Calibri"/>
                <w:b/>
                <w:sz w:val="16"/>
              </w:rPr>
            </w:pPr>
            <w:r w:rsidRPr="00211C19">
              <w:rPr>
                <w:rFonts w:eastAsia="현대하모니 L" w:cs="Calibri"/>
                <w:b/>
                <w:bCs/>
                <w:kern w:val="2"/>
                <w:sz w:val="16"/>
              </w:rPr>
              <w:t>Description</w:t>
            </w:r>
          </w:p>
        </w:tc>
      </w:tr>
      <w:tr w:rsidR="00E52F37" w:rsidRPr="00211C19" w14:paraId="3AEF4E41" w14:textId="77777777" w:rsidTr="00E52F37">
        <w:tc>
          <w:tcPr>
            <w:tcW w:w="462" w:type="pct"/>
            <w:vMerge w:val="restart"/>
            <w:shd w:val="clear" w:color="auto" w:fill="auto"/>
            <w:vAlign w:val="center"/>
          </w:tcPr>
          <w:p w14:paraId="579283AE" w14:textId="77777777" w:rsidR="00E52F37" w:rsidRPr="00211C19" w:rsidRDefault="00E52F37" w:rsidP="00465BF3">
            <w:pPr>
              <w:jc w:val="center"/>
              <w:rPr>
                <w:rFonts w:eastAsia="현대하모니 L" w:cs="Calibri"/>
                <w:sz w:val="16"/>
              </w:rPr>
            </w:pPr>
            <w:r w:rsidRPr="00211C19">
              <w:rPr>
                <w:rFonts w:eastAsia="현대하모니 L" w:cs="Calibri"/>
                <w:sz w:val="16"/>
              </w:rPr>
              <w:t>Input</w:t>
            </w:r>
          </w:p>
        </w:tc>
        <w:tc>
          <w:tcPr>
            <w:tcW w:w="1231" w:type="pct"/>
            <w:shd w:val="clear" w:color="auto" w:fill="auto"/>
            <w:vAlign w:val="center"/>
          </w:tcPr>
          <w:p w14:paraId="2AD286AD" w14:textId="77777777" w:rsidR="00E52F37" w:rsidRPr="00211C19" w:rsidRDefault="00E52F37" w:rsidP="00465BF3">
            <w:pPr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 w:rsidRPr="00007FC4">
              <w:rPr>
                <w:rFonts w:eastAsia="현대하모니 L" w:cs="Calibri"/>
                <w:color w:val="000000" w:themeColor="dark1"/>
                <w:sz w:val="16"/>
                <w:szCs w:val="16"/>
              </w:rPr>
              <w:t>Input_OPT_CurrentCurr</w:t>
            </w:r>
          </w:p>
        </w:tc>
        <w:tc>
          <w:tcPr>
            <w:tcW w:w="3307" w:type="pct"/>
            <w:shd w:val="clear" w:color="auto" w:fill="auto"/>
            <w:vAlign w:val="center"/>
          </w:tcPr>
          <w:p w14:paraId="698553DE" w14:textId="77777777" w:rsidR="00E52F37" w:rsidRPr="00211C19" w:rsidRDefault="00E52F37" w:rsidP="00465BF3">
            <w:pPr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 w:rsidRPr="00211C19">
              <w:rPr>
                <w:rFonts w:eastAsia="현대하모니 L" w:cs="Calibri"/>
                <w:color w:val="000000" w:themeColor="dark1"/>
                <w:sz w:val="16"/>
                <w:szCs w:val="16"/>
              </w:rPr>
              <w:t>Current Status Monitoring</w:t>
            </w:r>
          </w:p>
        </w:tc>
      </w:tr>
      <w:tr w:rsidR="00E52F37" w:rsidRPr="00211C19" w14:paraId="329C89A7" w14:textId="77777777" w:rsidTr="00E52F37">
        <w:tc>
          <w:tcPr>
            <w:tcW w:w="462" w:type="pct"/>
            <w:vMerge/>
            <w:shd w:val="clear" w:color="auto" w:fill="auto"/>
            <w:vAlign w:val="center"/>
          </w:tcPr>
          <w:p w14:paraId="0999EEF4" w14:textId="77777777" w:rsidR="00E52F37" w:rsidRPr="00211C19" w:rsidRDefault="00E52F37" w:rsidP="00465BF3">
            <w:pPr>
              <w:jc w:val="center"/>
              <w:rPr>
                <w:rFonts w:eastAsia="현대하모니 L" w:cs="Calibri"/>
                <w:sz w:val="16"/>
              </w:rPr>
            </w:pPr>
          </w:p>
        </w:tc>
        <w:tc>
          <w:tcPr>
            <w:tcW w:w="1231" w:type="pct"/>
            <w:shd w:val="clear" w:color="auto" w:fill="auto"/>
            <w:vAlign w:val="center"/>
          </w:tcPr>
          <w:p w14:paraId="7170CA39" w14:textId="77777777" w:rsidR="00E52F37" w:rsidRPr="00211C19" w:rsidRDefault="00E52F37" w:rsidP="00465BF3">
            <w:pPr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 w:rsidRPr="00007FC4">
              <w:rPr>
                <w:rFonts w:eastAsia="현대하모니 L" w:cs="Calibri"/>
                <w:color w:val="000000" w:themeColor="dark1"/>
                <w:sz w:val="16"/>
                <w:szCs w:val="16"/>
              </w:rPr>
              <w:t>Input_OPT_b_WPCStatus</w:t>
            </w:r>
          </w:p>
        </w:tc>
        <w:tc>
          <w:tcPr>
            <w:tcW w:w="3307" w:type="pct"/>
            <w:shd w:val="clear" w:color="auto" w:fill="auto"/>
            <w:vAlign w:val="center"/>
          </w:tcPr>
          <w:p w14:paraId="0F0AE6C5" w14:textId="77777777" w:rsidR="00E52F37" w:rsidRPr="00211C19" w:rsidRDefault="00E52F37" w:rsidP="00465BF3">
            <w:pPr>
              <w:pStyle w:val="aff7"/>
              <w:rPr>
                <w:rFonts w:ascii="Calibri" w:eastAsia="현대하모니 L" w:hAnsi="Calibri" w:cs="Calibri"/>
                <w:color w:val="000000" w:themeColor="dark1"/>
                <w:sz w:val="16"/>
                <w:szCs w:val="16"/>
              </w:rPr>
            </w:pPr>
            <w:r w:rsidRPr="00211C19">
              <w:rPr>
                <w:rFonts w:ascii="Calibri" w:eastAsia="현대하모니 L" w:hAnsi="Calibri" w:cs="Calibri"/>
                <w:color w:val="000000" w:themeColor="dark1"/>
                <w:sz w:val="16"/>
                <w:szCs w:val="16"/>
              </w:rPr>
              <w:t xml:space="preserve">WPC Mode Status Flag </w:t>
            </w:r>
          </w:p>
          <w:p w14:paraId="3043C2FF" w14:textId="77777777" w:rsidR="00E52F37" w:rsidRPr="00211C19" w:rsidRDefault="00E52F37" w:rsidP="00465BF3">
            <w:pPr>
              <w:pStyle w:val="aff7"/>
              <w:rPr>
                <w:rFonts w:ascii="Calibri" w:eastAsia="현대하모니 L" w:hAnsi="Calibri" w:cs="Calibri"/>
                <w:color w:val="000000" w:themeColor="dark1"/>
                <w:sz w:val="16"/>
                <w:szCs w:val="16"/>
              </w:rPr>
            </w:pPr>
            <w:r>
              <w:rPr>
                <w:rFonts w:ascii="Calibri" w:eastAsia="현대하모니 L" w:hAnsi="Calibri" w:cs="Calibri"/>
                <w:color w:val="000000" w:themeColor="dark1"/>
                <w:sz w:val="16"/>
                <w:szCs w:val="16"/>
              </w:rPr>
              <w:t>Off/WPC Mode</w:t>
            </w:r>
          </w:p>
        </w:tc>
      </w:tr>
      <w:tr w:rsidR="00E52F37" w:rsidRPr="00211C19" w14:paraId="212F313E" w14:textId="77777777" w:rsidTr="00E52F37">
        <w:tc>
          <w:tcPr>
            <w:tcW w:w="462" w:type="pct"/>
            <w:vMerge w:val="restart"/>
            <w:shd w:val="clear" w:color="auto" w:fill="auto"/>
            <w:vAlign w:val="center"/>
          </w:tcPr>
          <w:p w14:paraId="3A599D6A" w14:textId="77777777" w:rsidR="00E52F37" w:rsidRPr="00211C19" w:rsidRDefault="00E52F37" w:rsidP="00465BF3">
            <w:pPr>
              <w:autoSpaceDE w:val="0"/>
              <w:autoSpaceDN w:val="0"/>
              <w:adjustRightInd w:val="0"/>
              <w:spacing w:line="288" w:lineRule="auto"/>
              <w:jc w:val="center"/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 w:rsidRPr="00211C19">
              <w:rPr>
                <w:rFonts w:eastAsia="현대하모니 L" w:cs="Calibri"/>
                <w:color w:val="000000" w:themeColor="dark1"/>
                <w:sz w:val="16"/>
                <w:szCs w:val="16"/>
              </w:rPr>
              <w:t>Internal</w:t>
            </w:r>
          </w:p>
        </w:tc>
        <w:tc>
          <w:tcPr>
            <w:tcW w:w="1231" w:type="pct"/>
            <w:shd w:val="clear" w:color="auto" w:fill="auto"/>
            <w:vAlign w:val="center"/>
          </w:tcPr>
          <w:p w14:paraId="1AF8CBDE" w14:textId="77777777" w:rsidR="00E52F37" w:rsidRPr="00211C19" w:rsidRDefault="00E52F37" w:rsidP="00465BF3">
            <w:pPr>
              <w:autoSpaceDE w:val="0"/>
              <w:autoSpaceDN w:val="0"/>
              <w:adjustRightInd w:val="0"/>
              <w:spacing w:line="288" w:lineRule="auto"/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 w:rsidRPr="00211C19">
              <w:rPr>
                <w:rFonts w:eastAsia="현대하모니 L" w:cs="Calibri"/>
                <w:color w:val="000000" w:themeColor="dark1"/>
                <w:sz w:val="16"/>
                <w:szCs w:val="16"/>
              </w:rPr>
              <w:t>Timer_OvrCurr</w:t>
            </w:r>
          </w:p>
        </w:tc>
        <w:tc>
          <w:tcPr>
            <w:tcW w:w="3307" w:type="pct"/>
            <w:shd w:val="clear" w:color="auto" w:fill="auto"/>
            <w:vAlign w:val="center"/>
          </w:tcPr>
          <w:p w14:paraId="55B1CDC0" w14:textId="77777777" w:rsidR="00E52F37" w:rsidRPr="00211C19" w:rsidRDefault="00E52F37" w:rsidP="00465BF3">
            <w:pPr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 w:rsidRPr="00211C19">
              <w:rPr>
                <w:rFonts w:eastAsia="현대하모니 L" w:cs="Calibri"/>
                <w:color w:val="000000" w:themeColor="dark1"/>
                <w:sz w:val="16"/>
                <w:szCs w:val="16"/>
              </w:rPr>
              <w:t>Timer for Detecting Over Current</w:t>
            </w:r>
          </w:p>
        </w:tc>
      </w:tr>
      <w:tr w:rsidR="00E52F37" w:rsidRPr="00211C19" w14:paraId="35C0EB60" w14:textId="77777777" w:rsidTr="00E52F37">
        <w:tc>
          <w:tcPr>
            <w:tcW w:w="462" w:type="pct"/>
            <w:vMerge/>
            <w:shd w:val="clear" w:color="auto" w:fill="auto"/>
            <w:vAlign w:val="center"/>
          </w:tcPr>
          <w:p w14:paraId="2A80DFFB" w14:textId="77777777" w:rsidR="00E52F37" w:rsidRPr="00211C19" w:rsidRDefault="00E52F37" w:rsidP="00465BF3">
            <w:pPr>
              <w:autoSpaceDE w:val="0"/>
              <w:autoSpaceDN w:val="0"/>
              <w:adjustRightInd w:val="0"/>
              <w:spacing w:line="288" w:lineRule="auto"/>
              <w:jc w:val="center"/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</w:p>
        </w:tc>
        <w:tc>
          <w:tcPr>
            <w:tcW w:w="1231" w:type="pct"/>
            <w:shd w:val="clear" w:color="auto" w:fill="auto"/>
            <w:vAlign w:val="center"/>
          </w:tcPr>
          <w:p w14:paraId="2D1D6C76" w14:textId="77777777" w:rsidR="00E52F37" w:rsidRPr="00211C19" w:rsidRDefault="00E52F37" w:rsidP="00465BF3">
            <w:pPr>
              <w:autoSpaceDE w:val="0"/>
              <w:autoSpaceDN w:val="0"/>
              <w:adjustRightInd w:val="0"/>
              <w:spacing w:line="288" w:lineRule="auto"/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 w:rsidRPr="00211C19">
              <w:rPr>
                <w:rFonts w:eastAsia="현대하모니 L" w:cs="Calibri"/>
                <w:color w:val="000000" w:themeColor="dark1"/>
                <w:sz w:val="16"/>
                <w:szCs w:val="16"/>
              </w:rPr>
              <w:t>Counter_OverCurr</w:t>
            </w:r>
          </w:p>
        </w:tc>
        <w:tc>
          <w:tcPr>
            <w:tcW w:w="3307" w:type="pct"/>
            <w:shd w:val="clear" w:color="auto" w:fill="auto"/>
            <w:vAlign w:val="center"/>
          </w:tcPr>
          <w:p w14:paraId="5CD6C142" w14:textId="77777777" w:rsidR="00E52F37" w:rsidRPr="00211C19" w:rsidRDefault="00E52F37" w:rsidP="00465BF3">
            <w:pPr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 w:rsidRPr="00211C19">
              <w:rPr>
                <w:rFonts w:eastAsia="현대하모니 L" w:cs="Calibri"/>
                <w:color w:val="000000" w:themeColor="dark1"/>
                <w:sz w:val="16"/>
                <w:szCs w:val="16"/>
              </w:rPr>
              <w:t>Counter for Detecting Over Current</w:t>
            </w:r>
          </w:p>
        </w:tc>
      </w:tr>
      <w:tr w:rsidR="00E52F37" w:rsidRPr="00211C19" w14:paraId="2E4AF6F3" w14:textId="77777777" w:rsidTr="00E52F37">
        <w:tc>
          <w:tcPr>
            <w:tcW w:w="462" w:type="pct"/>
            <w:vMerge/>
            <w:shd w:val="clear" w:color="auto" w:fill="auto"/>
            <w:vAlign w:val="center"/>
          </w:tcPr>
          <w:p w14:paraId="45129904" w14:textId="77777777" w:rsidR="00E52F37" w:rsidRPr="00211C19" w:rsidRDefault="00E52F37" w:rsidP="00465BF3">
            <w:pPr>
              <w:autoSpaceDE w:val="0"/>
              <w:autoSpaceDN w:val="0"/>
              <w:adjustRightInd w:val="0"/>
              <w:spacing w:line="288" w:lineRule="auto"/>
              <w:jc w:val="center"/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</w:p>
        </w:tc>
        <w:tc>
          <w:tcPr>
            <w:tcW w:w="1231" w:type="pct"/>
            <w:shd w:val="clear" w:color="auto" w:fill="auto"/>
            <w:vAlign w:val="center"/>
          </w:tcPr>
          <w:p w14:paraId="758511CE" w14:textId="77777777" w:rsidR="00E52F37" w:rsidRPr="00211C19" w:rsidRDefault="00E52F37" w:rsidP="00465BF3">
            <w:pPr>
              <w:autoSpaceDE w:val="0"/>
              <w:autoSpaceDN w:val="0"/>
              <w:adjustRightInd w:val="0"/>
              <w:spacing w:line="288" w:lineRule="auto"/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 w:rsidRPr="00211C19">
              <w:rPr>
                <w:rFonts w:eastAsia="현대하모니 L" w:cs="Calibri"/>
                <w:color w:val="000000" w:themeColor="dark1"/>
                <w:sz w:val="16"/>
                <w:szCs w:val="16"/>
              </w:rPr>
              <w:t>Timer_ReOvrCurr</w:t>
            </w:r>
          </w:p>
        </w:tc>
        <w:tc>
          <w:tcPr>
            <w:tcW w:w="3307" w:type="pct"/>
            <w:shd w:val="clear" w:color="auto" w:fill="auto"/>
            <w:vAlign w:val="center"/>
          </w:tcPr>
          <w:p w14:paraId="0D09067F" w14:textId="77777777" w:rsidR="00E52F37" w:rsidRPr="00211C19" w:rsidRDefault="00E52F37" w:rsidP="00465BF3">
            <w:pPr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 w:rsidRPr="00211C19">
              <w:rPr>
                <w:rFonts w:eastAsia="현대하모니 L" w:cs="Calibri"/>
                <w:color w:val="000000" w:themeColor="dark1"/>
                <w:sz w:val="16"/>
                <w:szCs w:val="16"/>
              </w:rPr>
              <w:t>Timer for Re Detecting Over Current</w:t>
            </w:r>
          </w:p>
        </w:tc>
      </w:tr>
      <w:tr w:rsidR="00E52F37" w:rsidRPr="00211C19" w14:paraId="1DF4E3F2" w14:textId="77777777" w:rsidTr="00E52F37">
        <w:tc>
          <w:tcPr>
            <w:tcW w:w="462" w:type="pct"/>
            <w:shd w:val="clear" w:color="auto" w:fill="auto"/>
            <w:vAlign w:val="center"/>
          </w:tcPr>
          <w:p w14:paraId="0CF0A6B1" w14:textId="77777777" w:rsidR="00E52F37" w:rsidRPr="00211C19" w:rsidRDefault="00E52F37" w:rsidP="00465BF3">
            <w:pPr>
              <w:jc w:val="center"/>
              <w:rPr>
                <w:rFonts w:eastAsia="현대하모니 L" w:cs="Calibri"/>
                <w:sz w:val="16"/>
              </w:rPr>
            </w:pPr>
            <w:r w:rsidRPr="00211C19">
              <w:rPr>
                <w:rFonts w:eastAsia="현대하모니 L" w:cs="Calibri"/>
                <w:sz w:val="16"/>
              </w:rPr>
              <w:t>Output</w:t>
            </w:r>
          </w:p>
        </w:tc>
        <w:tc>
          <w:tcPr>
            <w:tcW w:w="1231" w:type="pct"/>
            <w:shd w:val="clear" w:color="auto" w:fill="auto"/>
            <w:vAlign w:val="center"/>
          </w:tcPr>
          <w:p w14:paraId="073782AF" w14:textId="77777777" w:rsidR="00E52F37" w:rsidRPr="00211C19" w:rsidRDefault="00E52F37" w:rsidP="00465BF3">
            <w:pPr>
              <w:pStyle w:val="aff7"/>
              <w:rPr>
                <w:rFonts w:ascii="Calibri" w:eastAsia="현대하모니 L" w:hAnsi="Calibri" w:cs="Calibri"/>
                <w:color w:val="000000" w:themeColor="dark1"/>
                <w:sz w:val="16"/>
                <w:szCs w:val="16"/>
              </w:rPr>
            </w:pPr>
            <w:r w:rsidRPr="00007FC4">
              <w:rPr>
                <w:rFonts w:ascii="Calibri" w:eastAsia="현대하모니 L" w:hAnsi="Calibri" w:cs="Calibri"/>
                <w:color w:val="000000" w:themeColor="dark1"/>
                <w:sz w:val="16"/>
                <w:szCs w:val="16"/>
              </w:rPr>
              <w:t>Output_OPT_b_CurrentFault</w:t>
            </w:r>
          </w:p>
        </w:tc>
        <w:tc>
          <w:tcPr>
            <w:tcW w:w="3307" w:type="pct"/>
            <w:shd w:val="clear" w:color="auto" w:fill="auto"/>
            <w:vAlign w:val="center"/>
          </w:tcPr>
          <w:p w14:paraId="779D37C2" w14:textId="77777777" w:rsidR="00E52F37" w:rsidRPr="00211C19" w:rsidRDefault="00E52F37" w:rsidP="00465BF3">
            <w:pPr>
              <w:pStyle w:val="aff7"/>
              <w:rPr>
                <w:rFonts w:ascii="Calibri" w:eastAsia="현대하모니 L" w:hAnsi="Calibri" w:cs="Calibri"/>
                <w:color w:val="000000" w:themeColor="dark1"/>
                <w:sz w:val="16"/>
                <w:szCs w:val="16"/>
              </w:rPr>
            </w:pPr>
            <w:r w:rsidRPr="00211C19">
              <w:rPr>
                <w:rFonts w:ascii="Calibri" w:eastAsia="현대하모니 L" w:hAnsi="Calibri" w:cs="Calibri"/>
                <w:color w:val="000000" w:themeColor="dark1"/>
                <w:sz w:val="16"/>
                <w:szCs w:val="16"/>
              </w:rPr>
              <w:t>Current Fault Confirm Status</w:t>
            </w:r>
          </w:p>
          <w:p w14:paraId="6570F28E" w14:textId="77777777" w:rsidR="00E52F37" w:rsidRPr="00211C19" w:rsidRDefault="00E52F37" w:rsidP="00465BF3">
            <w:pPr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 w:rsidRPr="00211C19">
              <w:rPr>
                <w:rFonts w:eastAsia="현대하모니 L" w:cs="Calibri"/>
                <w:color w:val="000000" w:themeColor="dark1"/>
                <w:sz w:val="16"/>
                <w:szCs w:val="16"/>
              </w:rPr>
              <w:t>- Off: Not Fault</w:t>
            </w:r>
          </w:p>
          <w:p w14:paraId="39160CC6" w14:textId="77777777" w:rsidR="00E52F37" w:rsidRPr="00211C19" w:rsidRDefault="00E52F37" w:rsidP="00465BF3">
            <w:pPr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 w:rsidRPr="00211C19">
              <w:rPr>
                <w:rFonts w:eastAsia="현대하모니 L" w:cs="Calibri"/>
                <w:color w:val="000000" w:themeColor="dark1"/>
                <w:sz w:val="16"/>
                <w:szCs w:val="16"/>
              </w:rPr>
              <w:t>- On : Fault</w:t>
            </w:r>
          </w:p>
        </w:tc>
      </w:tr>
    </w:tbl>
    <w:p w14:paraId="56D9707D" w14:textId="0C2F7EE6" w:rsidR="003B064C" w:rsidRPr="00211C19" w:rsidRDefault="003B064C" w:rsidP="003B064C">
      <w:pPr>
        <w:pStyle w:val="affc"/>
        <w:rPr>
          <w:rFonts w:eastAsia="현대하모니 L" w:cs="Calibri"/>
        </w:rPr>
      </w:pPr>
      <w:bookmarkStart w:id="142" w:name="_Toc530752407"/>
      <w:bookmarkStart w:id="143" w:name="_Toc96604522"/>
      <w:r w:rsidRPr="00211C19">
        <w:rPr>
          <w:rFonts w:eastAsia="현대하모니 L" w:cs="Calibri"/>
        </w:rPr>
        <w:t xml:space="preserve">Table </w:t>
      </w:r>
      <w:r w:rsidRPr="00211C19">
        <w:rPr>
          <w:rFonts w:eastAsia="현대하모니 L" w:cs="Calibri"/>
        </w:rPr>
        <w:fldChar w:fldCharType="begin"/>
      </w:r>
      <w:r w:rsidRPr="00211C19">
        <w:rPr>
          <w:rFonts w:eastAsia="현대하모니 L" w:cs="Calibri"/>
        </w:rPr>
        <w:instrText xml:space="preserve"> SEQ Table \* ARABIC </w:instrText>
      </w:r>
      <w:r w:rsidRPr="00211C19">
        <w:rPr>
          <w:rFonts w:eastAsia="현대하모니 L" w:cs="Calibri"/>
        </w:rPr>
        <w:fldChar w:fldCharType="separate"/>
      </w:r>
      <w:r w:rsidR="006F533A">
        <w:rPr>
          <w:rFonts w:eastAsia="현대하모니 L" w:cs="Calibri"/>
          <w:noProof/>
        </w:rPr>
        <w:t>42</w:t>
      </w:r>
      <w:r w:rsidRPr="00211C19">
        <w:rPr>
          <w:rFonts w:eastAsia="현대하모니 L" w:cs="Calibri"/>
        </w:rPr>
        <w:fldChar w:fldCharType="end"/>
      </w:r>
      <w:r w:rsidRPr="00211C19">
        <w:rPr>
          <w:rFonts w:eastAsia="현대하모니 L" w:cs="Calibri"/>
        </w:rPr>
        <w:t xml:space="preserve">.Over Current </w:t>
      </w:r>
      <w:r w:rsidR="005E7F8C">
        <w:rPr>
          <w:rFonts w:eastAsia="현대하모니 L" w:cs="Calibri"/>
        </w:rPr>
        <w:t>Detecting Control Function</w:t>
      </w:r>
      <w:r w:rsidRPr="00211C19">
        <w:rPr>
          <w:rFonts w:eastAsia="현대하모니 L" w:cs="Calibri"/>
        </w:rPr>
        <w:t xml:space="preserve"> In/Out List</w:t>
      </w:r>
      <w:bookmarkEnd w:id="142"/>
      <w:bookmarkEnd w:id="143"/>
    </w:p>
    <w:p w14:paraId="6EBD4060" w14:textId="77777777" w:rsidR="003B064C" w:rsidRPr="00211C19" w:rsidRDefault="003B064C" w:rsidP="003B064C">
      <w:pPr>
        <w:rPr>
          <w:rFonts w:eastAsia="현대하모니 L" w:cs="Calibri"/>
        </w:rPr>
      </w:pPr>
    </w:p>
    <w:p w14:paraId="6D5BA253" w14:textId="77777777" w:rsidR="003B064C" w:rsidRDefault="003B064C" w:rsidP="003B064C">
      <w:pPr>
        <w:pStyle w:val="51"/>
      </w:pPr>
      <w:r w:rsidRPr="00211C19">
        <w:t xml:space="preserve">Over Current </w:t>
      </w:r>
      <w:r w:rsidR="005E7F8C">
        <w:t>Detecting Control Function</w:t>
      </w:r>
      <w:r w:rsidRPr="00211C19">
        <w:t xml:space="preserve"> Description</w:t>
      </w:r>
    </w:p>
    <w:p w14:paraId="6F6F494E" w14:textId="77777777" w:rsidR="003B064C" w:rsidRPr="00997B6F" w:rsidRDefault="003B064C" w:rsidP="003B064C"/>
    <w:p w14:paraId="1B5C189E" w14:textId="77777777" w:rsidR="003B064C" w:rsidRPr="00B35557" w:rsidRDefault="003B064C" w:rsidP="00116D94">
      <w:pPr>
        <w:pStyle w:val="a1"/>
        <w:numPr>
          <w:ilvl w:val="0"/>
          <w:numId w:val="42"/>
        </w:numPr>
        <w:rPr>
          <w:rFonts w:eastAsia="현대하모니 L" w:cs="Calibri"/>
          <w:sz w:val="20"/>
          <w:szCs w:val="20"/>
          <w:lang w:val="en-GB"/>
        </w:rPr>
      </w:pPr>
      <w:r w:rsidRPr="007967FF">
        <w:rPr>
          <w:rFonts w:eastAsia="현대하모니 L" w:cs="Calibri" w:hint="eastAsia"/>
          <w:sz w:val="20"/>
        </w:rPr>
        <w:t>WPC Mode</w:t>
      </w:r>
      <w:r w:rsidRPr="00B35557">
        <w:rPr>
          <w:rFonts w:eastAsia="현대하모니 L" w:cs="Calibri"/>
          <w:sz w:val="20"/>
          <w:szCs w:val="20"/>
          <w:lang w:val="en-GB"/>
        </w:rPr>
        <w:t>상태에서</w:t>
      </w:r>
      <w:r>
        <w:rPr>
          <w:rFonts w:eastAsia="현대하모니 L" w:cs="Calibri" w:hint="eastAsia"/>
          <w:sz w:val="20"/>
          <w:szCs w:val="20"/>
          <w:lang w:val="en-GB"/>
        </w:rPr>
        <w:t xml:space="preserve"> </w:t>
      </w:r>
      <w:r w:rsidRPr="00B35557">
        <w:rPr>
          <w:rFonts w:eastAsia="현대하모니 L" w:cs="Calibri"/>
          <w:sz w:val="20"/>
          <w:szCs w:val="20"/>
          <w:lang w:val="en-GB"/>
        </w:rPr>
        <w:t>전류가</w:t>
      </w:r>
      <w:r>
        <w:rPr>
          <w:rFonts w:eastAsia="현대하모니 L" w:cs="Calibri"/>
          <w:sz w:val="20"/>
          <w:szCs w:val="20"/>
          <w:lang w:val="en-GB"/>
        </w:rPr>
        <w:t xml:space="preserve"> 4</w:t>
      </w:r>
      <w:r w:rsidR="007D7D2A">
        <w:rPr>
          <w:rFonts w:eastAsia="현대하모니 L" w:cs="Calibri" w:hint="eastAsia"/>
          <w:sz w:val="20"/>
          <w:szCs w:val="20"/>
          <w:lang w:val="en-GB"/>
        </w:rPr>
        <w:t>5</w:t>
      </w:r>
      <w:r>
        <w:rPr>
          <w:rFonts w:eastAsia="현대하모니 L" w:cs="Calibri" w:hint="eastAsia"/>
          <w:sz w:val="20"/>
          <w:szCs w:val="20"/>
          <w:lang w:val="en-GB"/>
        </w:rPr>
        <w:t>00m</w:t>
      </w:r>
      <w:r w:rsidRPr="00B35557">
        <w:rPr>
          <w:rFonts w:eastAsia="현대하모니 L" w:cs="Calibri"/>
          <w:sz w:val="20"/>
          <w:szCs w:val="20"/>
          <w:lang w:val="en-GB"/>
        </w:rPr>
        <w:t xml:space="preserve">A </w:t>
      </w:r>
      <w:r>
        <w:rPr>
          <w:rFonts w:eastAsia="현대하모니 L" w:cs="Calibri"/>
          <w:sz w:val="20"/>
          <w:szCs w:val="20"/>
          <w:lang w:val="en-GB"/>
        </w:rPr>
        <w:t>이상</w:t>
      </w:r>
      <w:r>
        <w:rPr>
          <w:rFonts w:eastAsia="현대하모니 L" w:cs="Calibri" w:hint="eastAsia"/>
          <w:sz w:val="20"/>
          <w:szCs w:val="20"/>
          <w:lang w:val="en-GB"/>
        </w:rPr>
        <w:t xml:space="preserve">, </w:t>
      </w:r>
      <w:r w:rsidRPr="00B35557">
        <w:rPr>
          <w:rFonts w:eastAsia="현대하모니 L" w:cs="Calibri"/>
          <w:sz w:val="20"/>
          <w:szCs w:val="20"/>
          <w:lang w:val="en-GB"/>
        </w:rPr>
        <w:t>150ms</w:t>
      </w:r>
      <w:r w:rsidRPr="00B35557">
        <w:rPr>
          <w:rFonts w:eastAsia="현대하모니 L" w:cs="Calibri"/>
          <w:sz w:val="20"/>
          <w:szCs w:val="20"/>
          <w:lang w:val="en-GB"/>
        </w:rPr>
        <w:t>동안</w:t>
      </w:r>
      <w:r w:rsidRPr="00B35557">
        <w:rPr>
          <w:rFonts w:eastAsia="현대하모니 L" w:cs="Calibri"/>
          <w:sz w:val="20"/>
          <w:szCs w:val="20"/>
          <w:lang w:val="en-GB"/>
        </w:rPr>
        <w:t xml:space="preserve"> </w:t>
      </w:r>
      <w:r>
        <w:rPr>
          <w:rFonts w:eastAsia="현대하모니 L" w:cs="Calibri" w:hint="eastAsia"/>
          <w:sz w:val="20"/>
          <w:szCs w:val="20"/>
          <w:lang w:val="en-GB"/>
        </w:rPr>
        <w:t>감지된</w:t>
      </w:r>
      <w:r w:rsidRPr="00B35557">
        <w:rPr>
          <w:rFonts w:eastAsia="현대하모니 L" w:cs="Calibri"/>
          <w:sz w:val="20"/>
          <w:szCs w:val="20"/>
          <w:lang w:val="en-GB"/>
        </w:rPr>
        <w:t xml:space="preserve"> </w:t>
      </w:r>
      <w:r w:rsidRPr="00B35557">
        <w:rPr>
          <w:rFonts w:eastAsia="현대하모니 L" w:cs="Calibri"/>
          <w:sz w:val="20"/>
          <w:szCs w:val="20"/>
          <w:lang w:val="en-GB"/>
        </w:rPr>
        <w:t>경우</w:t>
      </w:r>
      <w:r>
        <w:rPr>
          <w:rFonts w:eastAsia="현대하모니 L" w:cs="Calibri" w:hint="eastAsia"/>
          <w:sz w:val="20"/>
          <w:szCs w:val="20"/>
          <w:lang w:val="en-GB"/>
        </w:rPr>
        <w:t>,</w:t>
      </w:r>
      <w:r w:rsidRPr="00B35557">
        <w:rPr>
          <w:rFonts w:eastAsia="현대하모니 L" w:cs="Calibri"/>
          <w:sz w:val="20"/>
          <w:szCs w:val="20"/>
          <w:lang w:val="en-GB"/>
        </w:rPr>
        <w:t xml:space="preserve"> </w:t>
      </w:r>
      <w:r w:rsidRPr="00B35557">
        <w:rPr>
          <w:rFonts w:eastAsia="현대하모니 L" w:cs="Calibri"/>
          <w:sz w:val="20"/>
          <w:szCs w:val="20"/>
          <w:lang w:val="en-GB"/>
        </w:rPr>
        <w:t>과전류</w:t>
      </w:r>
      <w:r w:rsidRPr="00B35557">
        <w:rPr>
          <w:rFonts w:eastAsia="현대하모니 L" w:cs="Calibri"/>
          <w:sz w:val="20"/>
          <w:szCs w:val="20"/>
          <w:lang w:val="en-GB"/>
        </w:rPr>
        <w:t xml:space="preserve"> </w:t>
      </w:r>
      <w:r w:rsidRPr="00B35557">
        <w:rPr>
          <w:rFonts w:eastAsia="현대하모니 L" w:cs="Calibri"/>
          <w:sz w:val="20"/>
          <w:szCs w:val="20"/>
          <w:lang w:val="en-GB"/>
        </w:rPr>
        <w:t>상태로</w:t>
      </w:r>
      <w:r w:rsidRPr="00B35557">
        <w:rPr>
          <w:rFonts w:eastAsia="현대하모니 L" w:cs="Calibri"/>
          <w:sz w:val="20"/>
          <w:szCs w:val="20"/>
          <w:lang w:val="en-GB"/>
        </w:rPr>
        <w:t xml:space="preserve"> </w:t>
      </w:r>
      <w:r w:rsidRPr="00B35557">
        <w:rPr>
          <w:rFonts w:eastAsia="현대하모니 L" w:cs="Calibri"/>
          <w:sz w:val="20"/>
          <w:szCs w:val="20"/>
          <w:lang w:val="en-GB"/>
        </w:rPr>
        <w:t>판단하여</w:t>
      </w:r>
      <w:r w:rsidRPr="00B35557">
        <w:rPr>
          <w:rFonts w:eastAsia="현대하모니 L" w:cs="Calibri"/>
          <w:sz w:val="20"/>
          <w:szCs w:val="20"/>
          <w:lang w:val="en-GB"/>
        </w:rPr>
        <w:t xml:space="preserve"> </w:t>
      </w:r>
      <w:r w:rsidRPr="00B35557">
        <w:rPr>
          <w:rFonts w:eastAsia="현대하모니 L" w:cs="Calibri"/>
          <w:sz w:val="20"/>
          <w:szCs w:val="20"/>
          <w:lang w:val="en-GB"/>
        </w:rPr>
        <w:t>즉시</w:t>
      </w:r>
      <w:r w:rsidRPr="00B35557">
        <w:rPr>
          <w:rFonts w:eastAsia="현대하모니 L" w:cs="Calibri"/>
          <w:sz w:val="20"/>
          <w:szCs w:val="20"/>
          <w:lang w:val="en-GB"/>
        </w:rPr>
        <w:t xml:space="preserve"> </w:t>
      </w:r>
      <w:r w:rsidRPr="00B35557">
        <w:rPr>
          <w:rFonts w:eastAsia="현대하모니 L" w:cs="Calibri"/>
          <w:sz w:val="20"/>
          <w:szCs w:val="20"/>
          <w:lang w:val="en-GB"/>
        </w:rPr>
        <w:t>충전을</w:t>
      </w:r>
      <w:r w:rsidRPr="00B35557">
        <w:rPr>
          <w:rFonts w:eastAsia="현대하모니 L" w:cs="Calibri"/>
          <w:sz w:val="20"/>
          <w:szCs w:val="20"/>
          <w:lang w:val="en-GB"/>
        </w:rPr>
        <w:t xml:space="preserve"> </w:t>
      </w:r>
      <w:r>
        <w:rPr>
          <w:rFonts w:eastAsia="현대하모니 L" w:cs="Calibri"/>
          <w:sz w:val="20"/>
          <w:szCs w:val="20"/>
          <w:lang w:val="en-GB"/>
        </w:rPr>
        <w:t>중단</w:t>
      </w:r>
      <w:r>
        <w:rPr>
          <w:rFonts w:eastAsia="현대하모니 L" w:cs="Calibri" w:hint="eastAsia"/>
          <w:sz w:val="20"/>
          <w:szCs w:val="20"/>
          <w:lang w:val="en-GB"/>
        </w:rPr>
        <w:t>해야</w:t>
      </w:r>
      <w:r>
        <w:rPr>
          <w:rFonts w:eastAsia="현대하모니 L" w:cs="Calibri" w:hint="eastAsia"/>
          <w:sz w:val="20"/>
          <w:szCs w:val="20"/>
          <w:lang w:val="en-GB"/>
        </w:rPr>
        <w:t xml:space="preserve"> </w:t>
      </w:r>
      <w:r>
        <w:rPr>
          <w:rFonts w:eastAsia="현대하모니 L" w:cs="Calibri" w:hint="eastAsia"/>
          <w:sz w:val="20"/>
          <w:szCs w:val="20"/>
          <w:lang w:val="en-GB"/>
        </w:rPr>
        <w:t>한다</w:t>
      </w:r>
      <w:r w:rsidRPr="00B35557">
        <w:rPr>
          <w:rFonts w:eastAsia="현대하모니 L" w:cs="Calibri"/>
          <w:sz w:val="20"/>
          <w:szCs w:val="20"/>
          <w:lang w:val="en-GB"/>
        </w:rPr>
        <w:t>.</w:t>
      </w:r>
    </w:p>
    <w:p w14:paraId="372932CD" w14:textId="77777777" w:rsidR="003B064C" w:rsidRDefault="003B064C" w:rsidP="00116D94">
      <w:pPr>
        <w:pStyle w:val="a1"/>
        <w:numPr>
          <w:ilvl w:val="0"/>
          <w:numId w:val="42"/>
        </w:numPr>
        <w:rPr>
          <w:rFonts w:eastAsia="현대하모니 L" w:cs="Calibri"/>
          <w:sz w:val="20"/>
          <w:szCs w:val="20"/>
          <w:lang w:val="en-GB"/>
        </w:rPr>
      </w:pPr>
      <w:r w:rsidRPr="00B35557">
        <w:rPr>
          <w:rFonts w:eastAsia="현대하모니 L" w:cs="Calibri"/>
          <w:sz w:val="20"/>
          <w:szCs w:val="20"/>
          <w:lang w:val="en-GB"/>
        </w:rPr>
        <w:t>과전류</w:t>
      </w:r>
      <w:r w:rsidRPr="00B35557">
        <w:rPr>
          <w:rFonts w:eastAsia="현대하모니 L" w:cs="Calibri"/>
          <w:sz w:val="20"/>
          <w:szCs w:val="20"/>
          <w:lang w:val="en-GB"/>
        </w:rPr>
        <w:t xml:space="preserve"> </w:t>
      </w:r>
      <w:r>
        <w:rPr>
          <w:rFonts w:eastAsia="현대하모니 L" w:cs="Calibri"/>
          <w:sz w:val="20"/>
          <w:szCs w:val="20"/>
          <w:lang w:val="en-GB"/>
        </w:rPr>
        <w:t>상태</w:t>
      </w:r>
      <w:r>
        <w:rPr>
          <w:rFonts w:eastAsia="현대하모니 L" w:cs="Calibri" w:hint="eastAsia"/>
          <w:sz w:val="20"/>
          <w:szCs w:val="20"/>
          <w:lang w:val="en-GB"/>
        </w:rPr>
        <w:t>는</w:t>
      </w:r>
      <w:r w:rsidRPr="00B35557">
        <w:rPr>
          <w:rFonts w:eastAsia="현대하모니 L" w:cs="Calibri"/>
          <w:sz w:val="20"/>
          <w:szCs w:val="20"/>
          <w:lang w:val="en-GB"/>
        </w:rPr>
        <w:t xml:space="preserve"> 5</w:t>
      </w:r>
      <w:r w:rsidRPr="00B35557">
        <w:rPr>
          <w:rFonts w:eastAsia="현대하모니 L" w:cs="Calibri"/>
          <w:sz w:val="20"/>
          <w:szCs w:val="20"/>
          <w:lang w:val="en-GB"/>
        </w:rPr>
        <w:t>초</w:t>
      </w:r>
      <w:r w:rsidRPr="00B35557">
        <w:rPr>
          <w:rFonts w:eastAsia="현대하모니 L" w:cs="Calibri"/>
          <w:sz w:val="20"/>
          <w:szCs w:val="20"/>
          <w:lang w:val="en-GB"/>
        </w:rPr>
        <w:t xml:space="preserve"> </w:t>
      </w:r>
      <w:r w:rsidRPr="004A1A82">
        <w:rPr>
          <w:rFonts w:eastAsia="현대하모니 L" w:cs="Calibri" w:hint="eastAsia"/>
          <w:sz w:val="20"/>
        </w:rPr>
        <w:t>유지</w:t>
      </w:r>
      <w:r w:rsidRPr="004A1A82">
        <w:rPr>
          <w:rFonts w:eastAsia="현대하모니 L" w:cs="Calibri" w:hint="eastAsia"/>
          <w:sz w:val="20"/>
        </w:rPr>
        <w:t xml:space="preserve"> </w:t>
      </w:r>
      <w:r w:rsidRPr="004A1A82">
        <w:rPr>
          <w:rFonts w:eastAsia="현대하모니 L" w:cs="Calibri" w:hint="eastAsia"/>
          <w:sz w:val="20"/>
        </w:rPr>
        <w:t>후</w:t>
      </w:r>
      <w:r w:rsidRPr="004A1A82">
        <w:rPr>
          <w:rFonts w:eastAsia="현대하모니 L" w:cs="Calibri" w:hint="eastAsia"/>
          <w:sz w:val="20"/>
        </w:rPr>
        <w:t>,</w:t>
      </w:r>
      <w:r>
        <w:rPr>
          <w:rFonts w:eastAsia="현대하모니 L" w:cs="Calibri" w:hint="eastAsia"/>
          <w:sz w:val="20"/>
        </w:rPr>
        <w:t xml:space="preserve"> </w:t>
      </w:r>
      <w:r w:rsidRPr="004A1A82">
        <w:rPr>
          <w:rFonts w:eastAsia="현대하모니 L" w:cs="Calibri" w:hint="eastAsia"/>
          <w:sz w:val="20"/>
        </w:rPr>
        <w:t>해제</w:t>
      </w:r>
      <w:r>
        <w:rPr>
          <w:rFonts w:eastAsia="현대하모니 L" w:cs="Calibri" w:hint="eastAsia"/>
          <w:sz w:val="20"/>
        </w:rPr>
        <w:t>되</w:t>
      </w:r>
      <w:r w:rsidRPr="004A1A82">
        <w:rPr>
          <w:rFonts w:eastAsia="현대하모니 L" w:cs="Calibri" w:hint="eastAsia"/>
          <w:sz w:val="20"/>
        </w:rPr>
        <w:t>고</w:t>
      </w:r>
      <w:r w:rsidRPr="004A1A82">
        <w:rPr>
          <w:rFonts w:eastAsia="현대하모니 L" w:cs="Calibri" w:hint="eastAsia"/>
          <w:sz w:val="20"/>
        </w:rPr>
        <w:t xml:space="preserve"> </w:t>
      </w:r>
      <w:r w:rsidRPr="004A1A82">
        <w:rPr>
          <w:rFonts w:eastAsia="현대하모니 L" w:cs="Calibri" w:hint="eastAsia"/>
          <w:sz w:val="20"/>
        </w:rPr>
        <w:t>다시</w:t>
      </w:r>
      <w:r w:rsidRPr="004A1A82">
        <w:rPr>
          <w:rFonts w:eastAsia="현대하모니 L" w:cs="Calibri" w:hint="eastAsia"/>
          <w:sz w:val="20"/>
        </w:rPr>
        <w:t xml:space="preserve"> </w:t>
      </w:r>
      <w:r w:rsidRPr="004A1A82">
        <w:rPr>
          <w:rFonts w:eastAsia="현대하모니 L" w:cs="Calibri" w:hint="eastAsia"/>
          <w:sz w:val="20"/>
        </w:rPr>
        <w:t>모니터링을</w:t>
      </w:r>
      <w:r w:rsidRPr="004A1A82">
        <w:rPr>
          <w:rFonts w:eastAsia="현대하모니 L" w:cs="Calibri" w:hint="eastAsia"/>
          <w:sz w:val="20"/>
        </w:rPr>
        <w:t xml:space="preserve"> </w:t>
      </w:r>
      <w:r w:rsidRPr="004A1A82">
        <w:rPr>
          <w:rFonts w:eastAsia="현대하모니 L" w:cs="Calibri" w:hint="eastAsia"/>
          <w:sz w:val="20"/>
        </w:rPr>
        <w:t>실시</w:t>
      </w:r>
      <w:r>
        <w:rPr>
          <w:rFonts w:eastAsia="현대하모니 L" w:cs="Calibri" w:hint="eastAsia"/>
          <w:sz w:val="20"/>
        </w:rPr>
        <w:t>해야</w:t>
      </w:r>
      <w:r>
        <w:rPr>
          <w:rFonts w:eastAsia="현대하모니 L" w:cs="Calibri" w:hint="eastAsia"/>
          <w:sz w:val="20"/>
        </w:rPr>
        <w:t xml:space="preserve"> </w:t>
      </w:r>
      <w:r>
        <w:rPr>
          <w:rFonts w:eastAsia="현대하모니 L" w:cs="Calibri" w:hint="eastAsia"/>
          <w:sz w:val="20"/>
        </w:rPr>
        <w:t>하며</w:t>
      </w:r>
      <w:r>
        <w:rPr>
          <w:rFonts w:ascii="바탕" w:eastAsia="바탕" w:hAnsi="바탕" w:cs="바탕" w:hint="eastAsia"/>
          <w:sz w:val="20"/>
        </w:rPr>
        <w:t xml:space="preserve"> </w:t>
      </w:r>
      <w:r w:rsidRPr="00500CAD">
        <w:rPr>
          <w:rFonts w:eastAsia="현대하모니 L" w:cs="Calibri" w:hint="eastAsia"/>
          <w:sz w:val="20"/>
        </w:rPr>
        <w:t>연속</w:t>
      </w:r>
      <w:r w:rsidRPr="00500CAD">
        <w:rPr>
          <w:rFonts w:eastAsia="현대하모니 L" w:cs="Calibri" w:hint="eastAsia"/>
          <w:sz w:val="20"/>
        </w:rPr>
        <w:t xml:space="preserve"> </w:t>
      </w:r>
      <w:r w:rsidRPr="00500CAD">
        <w:rPr>
          <w:rFonts w:eastAsia="현대하모니 L" w:cs="Calibri"/>
          <w:sz w:val="20"/>
        </w:rPr>
        <w:t>10</w:t>
      </w:r>
      <w:r w:rsidRPr="00500CAD">
        <w:rPr>
          <w:rFonts w:eastAsia="현대하모니 L" w:cs="Calibri"/>
          <w:sz w:val="20"/>
        </w:rPr>
        <w:t>회</w:t>
      </w:r>
      <w:r w:rsidRPr="00500CAD">
        <w:rPr>
          <w:rFonts w:eastAsia="현대하모니 L" w:cs="Calibri"/>
          <w:sz w:val="20"/>
        </w:rPr>
        <w:t xml:space="preserve"> </w:t>
      </w:r>
      <w:r w:rsidRPr="00B35557">
        <w:rPr>
          <w:rFonts w:eastAsia="현대하모니 L" w:cs="Calibri"/>
          <w:sz w:val="20"/>
          <w:szCs w:val="20"/>
          <w:lang w:val="en-GB"/>
        </w:rPr>
        <w:t>과전류</w:t>
      </w:r>
      <w:r w:rsidRPr="00B35557">
        <w:rPr>
          <w:rFonts w:eastAsia="현대하모니 L" w:cs="Calibri"/>
          <w:sz w:val="20"/>
          <w:szCs w:val="20"/>
          <w:lang w:val="en-GB"/>
        </w:rPr>
        <w:t xml:space="preserve"> </w:t>
      </w:r>
      <w:r w:rsidRPr="00B35557">
        <w:rPr>
          <w:rFonts w:eastAsia="현대하모니 L" w:cs="Calibri"/>
          <w:sz w:val="20"/>
          <w:szCs w:val="20"/>
          <w:lang w:val="en-GB"/>
        </w:rPr>
        <w:t>시</w:t>
      </w:r>
      <w:r>
        <w:rPr>
          <w:rFonts w:eastAsia="현대하모니 L" w:cs="Calibri" w:hint="eastAsia"/>
          <w:sz w:val="20"/>
          <w:szCs w:val="20"/>
          <w:lang w:val="en-GB"/>
        </w:rPr>
        <w:t>,</w:t>
      </w:r>
      <w:r w:rsidRPr="00B35557">
        <w:rPr>
          <w:rFonts w:eastAsia="현대하모니 L" w:cs="Calibri"/>
          <w:sz w:val="20"/>
          <w:szCs w:val="20"/>
          <w:lang w:val="en-GB"/>
        </w:rPr>
        <w:t xml:space="preserve"> </w:t>
      </w:r>
      <w:r w:rsidRPr="00B35557">
        <w:rPr>
          <w:rFonts w:eastAsia="현대하모니 L" w:cs="Calibri"/>
          <w:sz w:val="20"/>
          <w:szCs w:val="20"/>
          <w:lang w:val="en-GB"/>
        </w:rPr>
        <w:t>충전을</w:t>
      </w:r>
      <w:r w:rsidRPr="00B35557">
        <w:rPr>
          <w:rFonts w:eastAsia="현대하모니 L" w:cs="Calibri"/>
          <w:sz w:val="20"/>
          <w:szCs w:val="20"/>
          <w:lang w:val="en-GB"/>
        </w:rPr>
        <w:t xml:space="preserve"> </w:t>
      </w:r>
      <w:r>
        <w:rPr>
          <w:rFonts w:eastAsia="현대하모니 L" w:cs="Calibri"/>
          <w:sz w:val="20"/>
          <w:szCs w:val="20"/>
          <w:lang w:val="en-GB"/>
        </w:rPr>
        <w:t>금지</w:t>
      </w:r>
      <w:r>
        <w:rPr>
          <w:rFonts w:eastAsia="현대하모니 L" w:cs="Calibri" w:hint="eastAsia"/>
          <w:sz w:val="20"/>
          <w:szCs w:val="20"/>
          <w:lang w:val="en-GB"/>
        </w:rPr>
        <w:t>해야</w:t>
      </w:r>
      <w:r>
        <w:rPr>
          <w:rFonts w:eastAsia="현대하모니 L" w:cs="Calibri" w:hint="eastAsia"/>
          <w:sz w:val="20"/>
          <w:szCs w:val="20"/>
          <w:lang w:val="en-GB"/>
        </w:rPr>
        <w:t xml:space="preserve"> </w:t>
      </w:r>
      <w:r>
        <w:rPr>
          <w:rFonts w:eastAsia="현대하모니 L" w:cs="Calibri" w:hint="eastAsia"/>
          <w:sz w:val="20"/>
          <w:szCs w:val="20"/>
          <w:lang w:val="en-GB"/>
        </w:rPr>
        <w:t>한다</w:t>
      </w:r>
      <w:r w:rsidRPr="00B35557">
        <w:rPr>
          <w:rFonts w:eastAsia="현대하모니 L" w:cs="Calibri"/>
          <w:sz w:val="20"/>
          <w:szCs w:val="20"/>
          <w:lang w:val="en-GB"/>
        </w:rPr>
        <w:t xml:space="preserve">. </w:t>
      </w:r>
    </w:p>
    <w:p w14:paraId="428EAE4D" w14:textId="77777777" w:rsidR="003B064C" w:rsidRPr="00FA1417" w:rsidRDefault="003B064C" w:rsidP="00116D94">
      <w:pPr>
        <w:pStyle w:val="a1"/>
        <w:numPr>
          <w:ilvl w:val="0"/>
          <w:numId w:val="42"/>
        </w:numPr>
        <w:rPr>
          <w:rFonts w:eastAsia="현대하모니 L" w:cs="Calibri"/>
          <w:color w:val="000000" w:themeColor="text1"/>
          <w:sz w:val="20"/>
          <w:szCs w:val="20"/>
          <w:lang w:val="en-GB"/>
        </w:rPr>
      </w:pPr>
      <w:r w:rsidRPr="00E0176F">
        <w:rPr>
          <w:rFonts w:eastAsia="현대하모니 L" w:cs="Calibri"/>
          <w:sz w:val="20"/>
        </w:rPr>
        <w:t>충전이</w:t>
      </w:r>
      <w:r w:rsidRPr="00E0176F">
        <w:rPr>
          <w:rFonts w:eastAsia="현대하모니 L" w:cs="Calibri"/>
          <w:sz w:val="20"/>
        </w:rPr>
        <w:t xml:space="preserve"> </w:t>
      </w:r>
      <w:r w:rsidRPr="00E0176F">
        <w:rPr>
          <w:rFonts w:eastAsia="현대하모니 L" w:cs="Calibri"/>
          <w:sz w:val="20"/>
        </w:rPr>
        <w:t>금지된</w:t>
      </w:r>
      <w:r w:rsidRPr="00E0176F">
        <w:rPr>
          <w:rFonts w:eastAsia="현대하모니 L" w:cs="Calibri"/>
          <w:sz w:val="20"/>
        </w:rPr>
        <w:t xml:space="preserve"> </w:t>
      </w:r>
      <w:r w:rsidRPr="00E0176F">
        <w:rPr>
          <w:rFonts w:eastAsia="현대하모니 L" w:cs="Calibri"/>
          <w:sz w:val="20"/>
        </w:rPr>
        <w:t>상태에서는</w:t>
      </w:r>
      <w:r>
        <w:rPr>
          <w:rFonts w:eastAsia="현대하모니 L" w:cs="Calibri" w:hint="eastAsia"/>
          <w:sz w:val="20"/>
        </w:rPr>
        <w:t xml:space="preserve"> </w:t>
      </w:r>
      <w:r w:rsidR="00007FC4" w:rsidRPr="00007FC4">
        <w:rPr>
          <w:rFonts w:eastAsia="현대하모니 L" w:cs="Calibri"/>
          <w:sz w:val="20"/>
        </w:rPr>
        <w:t>Input_b_IGN1_IN</w:t>
      </w:r>
      <w:r>
        <w:rPr>
          <w:rFonts w:eastAsia="현대하모니 L" w:cs="Calibri" w:hint="eastAsia"/>
          <w:sz w:val="20"/>
        </w:rPr>
        <w:t>이</w:t>
      </w:r>
      <w:r w:rsidRPr="00E0176F">
        <w:rPr>
          <w:rFonts w:eastAsia="현대하모니 L" w:cs="Calibri"/>
          <w:sz w:val="20"/>
        </w:rPr>
        <w:t xml:space="preserve"> </w:t>
      </w:r>
      <w:r>
        <w:rPr>
          <w:rFonts w:eastAsia="현대하모니 L" w:cs="Calibri" w:hint="eastAsia"/>
          <w:sz w:val="20"/>
        </w:rPr>
        <w:t>O</w:t>
      </w:r>
      <w:r w:rsidR="00EC4F7C">
        <w:rPr>
          <w:rFonts w:eastAsia="현대하모니 L" w:cs="Calibri" w:hint="eastAsia"/>
          <w:sz w:val="20"/>
        </w:rPr>
        <w:t>n</w:t>
      </w:r>
      <w:r>
        <w:rPr>
          <w:rFonts w:eastAsia="현대하모니 L" w:cs="Calibri" w:hint="eastAsia"/>
          <w:sz w:val="20"/>
        </w:rPr>
        <w:t xml:space="preserve"> </w:t>
      </w:r>
      <w:r w:rsidRPr="00042639">
        <w:rPr>
          <w:rFonts w:eastAsia="현대하모니 L" w:cs="Calibri"/>
          <w:sz w:val="20"/>
        </w:rPr>
        <w:sym w:font="Wingdings" w:char="F0E0"/>
      </w:r>
      <w:r w:rsidRPr="00E0176F">
        <w:rPr>
          <w:rFonts w:eastAsia="현대하모니 L" w:cs="Calibri"/>
          <w:sz w:val="20"/>
        </w:rPr>
        <w:t xml:space="preserve"> O</w:t>
      </w:r>
      <w:r w:rsidR="00EC4F7C">
        <w:rPr>
          <w:rFonts w:eastAsia="현대하모니 L" w:cs="Calibri" w:hint="eastAsia"/>
          <w:sz w:val="20"/>
        </w:rPr>
        <w:t>ff</w:t>
      </w:r>
      <w:r w:rsidRPr="00983B99">
        <w:rPr>
          <w:rFonts w:eastAsia="현대하모니 L" w:cs="Calibri" w:hint="eastAsia"/>
          <w:sz w:val="20"/>
        </w:rPr>
        <w:t>되어야</w:t>
      </w:r>
      <w:r w:rsidRPr="00E0176F">
        <w:rPr>
          <w:rFonts w:eastAsia="현대하모니 L" w:cs="Calibri"/>
          <w:sz w:val="20"/>
        </w:rPr>
        <w:t xml:space="preserve"> </w:t>
      </w:r>
      <w:r w:rsidRPr="00E0176F">
        <w:rPr>
          <w:rFonts w:eastAsia="현대하모니 L" w:cs="Calibri"/>
          <w:sz w:val="20"/>
        </w:rPr>
        <w:t>충전금지</w:t>
      </w:r>
      <w:r>
        <w:rPr>
          <w:rFonts w:eastAsia="현대하모니 L" w:cs="Calibri" w:hint="eastAsia"/>
          <w:sz w:val="20"/>
        </w:rPr>
        <w:t>가</w:t>
      </w:r>
      <w:r w:rsidRPr="00E0176F">
        <w:rPr>
          <w:rFonts w:eastAsia="현대하모니 L" w:cs="Calibri"/>
          <w:sz w:val="20"/>
        </w:rPr>
        <w:t xml:space="preserve"> </w:t>
      </w:r>
      <w:r w:rsidRPr="00E0176F">
        <w:rPr>
          <w:rFonts w:eastAsia="현대하모니 L" w:cs="Calibri"/>
          <w:sz w:val="20"/>
        </w:rPr>
        <w:t>해제</w:t>
      </w:r>
      <w:r>
        <w:rPr>
          <w:rFonts w:eastAsia="현대하모니 L" w:cs="Calibri"/>
          <w:sz w:val="20"/>
        </w:rPr>
        <w:t>되</w:t>
      </w:r>
      <w:r>
        <w:rPr>
          <w:rFonts w:eastAsia="현대하모니 L" w:cs="Calibri" w:hint="eastAsia"/>
          <w:sz w:val="20"/>
        </w:rPr>
        <w:t>며</w:t>
      </w:r>
      <w:r>
        <w:rPr>
          <w:rFonts w:eastAsia="현대하모니 L" w:cs="Calibri" w:hint="eastAsia"/>
          <w:sz w:val="20"/>
        </w:rPr>
        <w:t xml:space="preserve">, </w:t>
      </w:r>
      <w:r>
        <w:rPr>
          <w:rFonts w:eastAsia="현대하모니 L" w:cs="Calibri" w:hint="eastAsia"/>
          <w:sz w:val="20"/>
        </w:rPr>
        <w:t>다시</w:t>
      </w:r>
      <w:r w:rsidRPr="00983B99">
        <w:rPr>
          <w:rFonts w:eastAsia="현대하모니 L" w:cs="Calibri" w:hint="eastAsia"/>
          <w:sz w:val="20"/>
        </w:rPr>
        <w:t xml:space="preserve"> </w:t>
      </w:r>
      <w:r w:rsidRPr="00294122">
        <w:rPr>
          <w:rFonts w:eastAsia="현대하모니 L" w:cs="Calibri" w:hint="eastAsia"/>
          <w:sz w:val="20"/>
          <w:lang w:val="en-GB"/>
        </w:rPr>
        <w:t>과전류</w:t>
      </w:r>
      <w:r w:rsidRPr="00294122">
        <w:rPr>
          <w:rFonts w:eastAsia="현대하모니 L" w:cs="Calibri" w:hint="eastAsia"/>
          <w:sz w:val="20"/>
          <w:lang w:val="en-GB"/>
        </w:rPr>
        <w:t xml:space="preserve"> </w:t>
      </w:r>
      <w:r w:rsidRPr="00294122">
        <w:rPr>
          <w:rFonts w:eastAsia="현대하모니 L" w:cs="Calibri" w:hint="eastAsia"/>
          <w:sz w:val="20"/>
          <w:lang w:val="en-GB"/>
        </w:rPr>
        <w:t>모니터링을</w:t>
      </w:r>
      <w:r>
        <w:rPr>
          <w:rFonts w:eastAsia="현대하모니 L" w:cs="Calibri" w:hint="eastAsia"/>
          <w:sz w:val="20"/>
          <w:lang w:val="en-GB"/>
        </w:rPr>
        <w:t xml:space="preserve"> </w:t>
      </w:r>
      <w:r w:rsidRPr="00294122">
        <w:rPr>
          <w:rFonts w:eastAsia="현대하모니 L" w:cs="Calibri" w:hint="eastAsia"/>
          <w:sz w:val="20"/>
          <w:lang w:val="en-GB"/>
        </w:rPr>
        <w:t>수행한다</w:t>
      </w:r>
      <w:r w:rsidRPr="00294122">
        <w:rPr>
          <w:rFonts w:eastAsia="현대하모니 L" w:cs="Calibri" w:hint="eastAsia"/>
          <w:sz w:val="20"/>
          <w:lang w:val="en-GB"/>
        </w:rPr>
        <w:t>.</w:t>
      </w:r>
    </w:p>
    <w:p w14:paraId="76C192EA" w14:textId="77777777" w:rsidR="003B064C" w:rsidRDefault="003B064C" w:rsidP="003B064C">
      <w:pPr>
        <w:rPr>
          <w:rFonts w:eastAsia="현대하모니 L" w:cs="Calibri"/>
          <w:sz w:val="20"/>
          <w:lang w:val="en-GB"/>
        </w:rPr>
      </w:pPr>
      <w:r>
        <w:rPr>
          <w:rFonts w:eastAsia="현대하모니 L" w:cs="Calibri"/>
          <w:sz w:val="20"/>
          <w:lang w:val="en-GB"/>
        </w:rPr>
        <w:br w:type="page"/>
      </w:r>
    </w:p>
    <w:p w14:paraId="7B2E1E21" w14:textId="77777777" w:rsidR="003B064C" w:rsidRPr="00211C19" w:rsidRDefault="003B064C" w:rsidP="003B064C">
      <w:pPr>
        <w:pStyle w:val="51"/>
      </w:pPr>
      <w:r w:rsidRPr="00211C19">
        <w:lastRenderedPageBreak/>
        <w:t xml:space="preserve">Over Current </w:t>
      </w:r>
      <w:r w:rsidR="005E7F8C">
        <w:t>Detecting Control Function</w:t>
      </w:r>
      <w:r w:rsidRPr="00211C19">
        <w:t xml:space="preserve"> State Chart</w:t>
      </w:r>
    </w:p>
    <w:p w14:paraId="3346D365" w14:textId="77777777" w:rsidR="003B064C" w:rsidRPr="00211C19" w:rsidRDefault="00007FC4" w:rsidP="003B064C">
      <w:pPr>
        <w:pStyle w:val="a1"/>
        <w:keepNext/>
        <w:numPr>
          <w:ilvl w:val="0"/>
          <w:numId w:val="0"/>
        </w:numPr>
        <w:ind w:left="432"/>
        <w:rPr>
          <w:rFonts w:eastAsia="현대하모니 L" w:cs="Calibri"/>
        </w:rPr>
      </w:pPr>
      <w:r w:rsidRPr="00211C19">
        <w:rPr>
          <w:rFonts w:eastAsia="현대하모니 L" w:cs="Calibri"/>
        </w:rPr>
        <w:object w:dxaOrig="13368" w:dyaOrig="9344" w14:anchorId="521A8439">
          <v:shape id="_x0000_i1057" type="#_x0000_t75" style="width:487.7pt;height:344.4pt" o:ole="">
            <v:imagedata r:id="rId74" o:title=""/>
          </v:shape>
          <o:OLEObject Type="Embed" ProgID="VisioViewer.Viewer.1" ShapeID="_x0000_i1057" DrawAspect="Content" ObjectID="_1707217197" r:id="rId75"/>
        </w:object>
      </w:r>
    </w:p>
    <w:p w14:paraId="3F28A9D3" w14:textId="12B1174B" w:rsidR="003B064C" w:rsidRPr="00211C19" w:rsidRDefault="003B064C" w:rsidP="003B064C">
      <w:pPr>
        <w:pStyle w:val="affc"/>
        <w:rPr>
          <w:rFonts w:eastAsia="현대하모니 L" w:cs="Calibri"/>
        </w:rPr>
      </w:pPr>
      <w:bookmarkStart w:id="144" w:name="_Toc530752379"/>
      <w:bookmarkStart w:id="145" w:name="_Toc96604443"/>
      <w:r w:rsidRPr="00211C19">
        <w:rPr>
          <w:rFonts w:eastAsia="현대하모니 L" w:cs="Calibri"/>
        </w:rPr>
        <w:t xml:space="preserve">Figure </w:t>
      </w:r>
      <w:r w:rsidRPr="00211C19">
        <w:rPr>
          <w:rFonts w:eastAsia="현대하모니 L" w:cs="Calibri"/>
        </w:rPr>
        <w:fldChar w:fldCharType="begin"/>
      </w:r>
      <w:r w:rsidRPr="00211C19">
        <w:rPr>
          <w:rFonts w:eastAsia="현대하모니 L" w:cs="Calibri"/>
        </w:rPr>
        <w:instrText xml:space="preserve"> SEQ Figure \* ARABIC </w:instrText>
      </w:r>
      <w:r w:rsidRPr="00211C19">
        <w:rPr>
          <w:rFonts w:eastAsia="현대하모니 L" w:cs="Calibri"/>
        </w:rPr>
        <w:fldChar w:fldCharType="separate"/>
      </w:r>
      <w:r w:rsidR="006F533A">
        <w:rPr>
          <w:rFonts w:eastAsia="현대하모니 L" w:cs="Calibri"/>
          <w:noProof/>
        </w:rPr>
        <w:t>32</w:t>
      </w:r>
      <w:r w:rsidRPr="00211C19">
        <w:rPr>
          <w:rFonts w:eastAsia="현대하모니 L" w:cs="Calibri"/>
        </w:rPr>
        <w:fldChar w:fldCharType="end"/>
      </w:r>
      <w:r w:rsidRPr="00211C19">
        <w:rPr>
          <w:rFonts w:eastAsia="현대하모니 L" w:cs="Calibri"/>
        </w:rPr>
        <w:t>.</w:t>
      </w:r>
      <w:r>
        <w:rPr>
          <w:rFonts w:eastAsia="현대하모니 L" w:cs="Calibri" w:hint="eastAsia"/>
        </w:rPr>
        <w:t xml:space="preserve"> </w:t>
      </w:r>
      <w:r w:rsidRPr="00211C19">
        <w:rPr>
          <w:rFonts w:eastAsia="현대하모니 L" w:cs="Calibri"/>
        </w:rPr>
        <w:t xml:space="preserve">Over Current </w:t>
      </w:r>
      <w:r w:rsidR="005E7F8C">
        <w:rPr>
          <w:rFonts w:eastAsia="현대하모니 L" w:cs="Calibri"/>
        </w:rPr>
        <w:t>Detecting Control Function</w:t>
      </w:r>
      <w:r w:rsidRPr="00211C19">
        <w:rPr>
          <w:rFonts w:eastAsia="현대하모니 L" w:cs="Calibri"/>
        </w:rPr>
        <w:t xml:space="preserve"> State Chart</w:t>
      </w:r>
      <w:bookmarkEnd w:id="144"/>
      <w:bookmarkEnd w:id="145"/>
    </w:p>
    <w:p w14:paraId="1607DF38" w14:textId="77777777" w:rsidR="003B064C" w:rsidRPr="00211C19" w:rsidRDefault="003B064C" w:rsidP="003B064C">
      <w:pPr>
        <w:spacing w:after="200" w:line="276" w:lineRule="auto"/>
        <w:jc w:val="both"/>
        <w:rPr>
          <w:rFonts w:eastAsia="현대하모니 L" w:cs="Calibri"/>
          <w:b/>
          <w:noProof/>
          <w:sz w:val="20"/>
        </w:rPr>
      </w:pPr>
      <w:r w:rsidRPr="00211C19">
        <w:rPr>
          <w:rFonts w:eastAsia="현대하모니 L" w:cs="Calibri"/>
          <w:noProof/>
        </w:rPr>
        <w:br w:type="page"/>
      </w:r>
    </w:p>
    <w:p w14:paraId="470B1978" w14:textId="77777777" w:rsidR="003B064C" w:rsidRDefault="003B064C" w:rsidP="00475D6D">
      <w:pPr>
        <w:pStyle w:val="41"/>
        <w:rPr>
          <w:i/>
        </w:rPr>
      </w:pPr>
      <w:bookmarkStart w:id="146" w:name="_Toc530752363"/>
      <w:bookmarkStart w:id="147" w:name="_Toc96604388"/>
      <w:r w:rsidRPr="00211C19">
        <w:lastRenderedPageBreak/>
        <w:t xml:space="preserve">Temperature Sensor Error </w:t>
      </w:r>
      <w:r w:rsidR="005E7F8C">
        <w:t>Detecting Control Function</w:t>
      </w:r>
      <w:bookmarkEnd w:id="146"/>
      <w:bookmarkEnd w:id="147"/>
    </w:p>
    <w:p w14:paraId="0FDCFE4B" w14:textId="77777777" w:rsidR="003B064C" w:rsidRPr="00044C44" w:rsidRDefault="003B064C" w:rsidP="003B064C"/>
    <w:p w14:paraId="2C1433BA" w14:textId="77777777" w:rsidR="003B064C" w:rsidRPr="00211C19" w:rsidRDefault="003B064C" w:rsidP="003B064C">
      <w:pPr>
        <w:pStyle w:val="51"/>
      </w:pPr>
      <w:r w:rsidRPr="00211C19">
        <w:t>Parameter</w:t>
      </w:r>
    </w:p>
    <w:tbl>
      <w:tblPr>
        <w:tblW w:w="10490" w:type="dxa"/>
        <w:tblInd w:w="-4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2724"/>
        <w:gridCol w:w="749"/>
        <w:gridCol w:w="7017"/>
      </w:tblGrid>
      <w:tr w:rsidR="003B064C" w:rsidRPr="00211C19" w14:paraId="4157C3F9" w14:textId="77777777" w:rsidTr="00465BF3">
        <w:trPr>
          <w:trHeight w:val="340"/>
        </w:trPr>
        <w:tc>
          <w:tcPr>
            <w:tcW w:w="2724" w:type="dxa"/>
            <w:shd w:val="clear" w:color="auto" w:fill="auto"/>
            <w:vAlign w:val="center"/>
          </w:tcPr>
          <w:p w14:paraId="1E112E0E" w14:textId="77777777" w:rsidR="003B064C" w:rsidRPr="00211C19" w:rsidRDefault="003B064C" w:rsidP="00465BF3">
            <w:pPr>
              <w:jc w:val="center"/>
              <w:rPr>
                <w:rFonts w:eastAsia="현대하모니 L" w:cs="Calibri"/>
                <w:b/>
                <w:bCs/>
                <w:sz w:val="16"/>
              </w:rPr>
            </w:pPr>
            <w:r w:rsidRPr="00211C19">
              <w:rPr>
                <w:rFonts w:eastAsia="현대하모니 L" w:cs="Calibri"/>
                <w:b/>
                <w:bCs/>
                <w:sz w:val="16"/>
              </w:rPr>
              <w:t>Parameter Name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4208D81" w14:textId="77777777" w:rsidR="003B064C" w:rsidRPr="00211C19" w:rsidRDefault="003B064C" w:rsidP="00465BF3">
            <w:pPr>
              <w:jc w:val="center"/>
              <w:rPr>
                <w:rFonts w:eastAsia="현대하모니 L" w:cs="Calibri"/>
                <w:b/>
                <w:bCs/>
                <w:sz w:val="16"/>
              </w:rPr>
            </w:pPr>
            <w:r w:rsidRPr="00211C19">
              <w:rPr>
                <w:rFonts w:eastAsia="현대하모니 L" w:cs="Calibri"/>
                <w:b/>
                <w:bCs/>
                <w:sz w:val="16"/>
              </w:rPr>
              <w:t>Value</w:t>
            </w:r>
          </w:p>
        </w:tc>
        <w:tc>
          <w:tcPr>
            <w:tcW w:w="7017" w:type="dxa"/>
            <w:shd w:val="clear" w:color="auto" w:fill="auto"/>
            <w:vAlign w:val="center"/>
          </w:tcPr>
          <w:p w14:paraId="3FE14D1A" w14:textId="77777777" w:rsidR="003B064C" w:rsidRPr="00211C19" w:rsidRDefault="003B064C" w:rsidP="00465BF3">
            <w:pPr>
              <w:jc w:val="center"/>
              <w:rPr>
                <w:rFonts w:eastAsia="현대하모니 L" w:cs="Calibri"/>
                <w:b/>
                <w:bCs/>
                <w:sz w:val="16"/>
              </w:rPr>
            </w:pPr>
            <w:r w:rsidRPr="00211C19">
              <w:rPr>
                <w:rFonts w:eastAsia="현대하모니 L" w:cs="Calibri"/>
                <w:b/>
                <w:bCs/>
                <w:sz w:val="16"/>
              </w:rPr>
              <w:t>Description</w:t>
            </w:r>
          </w:p>
        </w:tc>
      </w:tr>
      <w:tr w:rsidR="003B064C" w:rsidRPr="00211C19" w14:paraId="53BA5EDC" w14:textId="77777777" w:rsidTr="00465BF3">
        <w:tc>
          <w:tcPr>
            <w:tcW w:w="2724" w:type="dxa"/>
            <w:shd w:val="clear" w:color="auto" w:fill="auto"/>
            <w:vAlign w:val="center"/>
          </w:tcPr>
          <w:p w14:paraId="5F060604" w14:textId="77777777" w:rsidR="003B064C" w:rsidRPr="00211C19" w:rsidRDefault="003B064C" w:rsidP="00465BF3">
            <w:pPr>
              <w:rPr>
                <w:rFonts w:eastAsia="현대하모니 L" w:cs="Calibri"/>
                <w:sz w:val="16"/>
              </w:rPr>
            </w:pPr>
            <w:r w:rsidRPr="00211C19">
              <w:rPr>
                <w:rFonts w:eastAsia="현대하모니 L" w:cs="Calibri"/>
                <w:color w:val="000000" w:themeColor="text1"/>
                <w:sz w:val="16"/>
                <w:szCs w:val="16"/>
              </w:rPr>
              <w:t>Par_SensorFaultSetTime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521AA23" w14:textId="77777777" w:rsidR="003B064C" w:rsidRPr="00211C19" w:rsidRDefault="003B064C" w:rsidP="00465BF3">
            <w:pPr>
              <w:rPr>
                <w:rFonts w:eastAsia="현대하모니 L" w:cs="Calibri"/>
                <w:sz w:val="16"/>
              </w:rPr>
            </w:pPr>
            <w:r>
              <w:rPr>
                <w:rFonts w:eastAsia="현대하모니 L" w:cs="Calibri"/>
                <w:color w:val="000000" w:themeColor="text1"/>
                <w:sz w:val="16"/>
                <w:szCs w:val="16"/>
              </w:rPr>
              <w:t>2000</w:t>
            </w:r>
            <w:r w:rsidRPr="00211C19">
              <w:rPr>
                <w:rFonts w:eastAsia="현대하모니 L" w:cs="Calibri"/>
                <w:color w:val="000000" w:themeColor="text1"/>
                <w:sz w:val="16"/>
                <w:szCs w:val="16"/>
              </w:rPr>
              <w:t>ms</w:t>
            </w:r>
          </w:p>
        </w:tc>
        <w:tc>
          <w:tcPr>
            <w:tcW w:w="7017" w:type="dxa"/>
            <w:shd w:val="clear" w:color="auto" w:fill="auto"/>
            <w:vAlign w:val="center"/>
          </w:tcPr>
          <w:p w14:paraId="7788BCA8" w14:textId="77777777" w:rsidR="003B064C" w:rsidRPr="00211C19" w:rsidRDefault="003B064C" w:rsidP="00465BF3">
            <w:pPr>
              <w:keepNext/>
              <w:rPr>
                <w:rFonts w:eastAsia="현대하모니 L" w:cs="Calibri"/>
                <w:sz w:val="16"/>
              </w:rPr>
            </w:pPr>
            <w:r w:rsidRPr="00211C19">
              <w:rPr>
                <w:rFonts w:eastAsia="현대하모니 L" w:cs="Calibri"/>
                <w:color w:val="000000" w:themeColor="text1"/>
                <w:sz w:val="16"/>
                <w:szCs w:val="16"/>
              </w:rPr>
              <w:t>온도센서</w:t>
            </w:r>
            <w:r w:rsidRPr="00211C19">
              <w:rPr>
                <w:rFonts w:eastAsia="현대하모니 L" w:cs="Calibri"/>
                <w:color w:val="000000" w:themeColor="text1"/>
                <w:sz w:val="16"/>
                <w:szCs w:val="16"/>
              </w:rPr>
              <w:t xml:space="preserve"> </w:t>
            </w:r>
            <w:r w:rsidRPr="00211C19">
              <w:rPr>
                <w:rFonts w:eastAsia="현대하모니 L" w:cs="Calibri"/>
                <w:color w:val="000000" w:themeColor="text1"/>
                <w:sz w:val="16"/>
                <w:szCs w:val="16"/>
              </w:rPr>
              <w:t>에러상태</w:t>
            </w:r>
            <w:r w:rsidRPr="00211C19">
              <w:rPr>
                <w:rFonts w:eastAsia="현대하모니 L" w:cs="Calibri"/>
                <w:color w:val="000000" w:themeColor="text1"/>
                <w:sz w:val="16"/>
                <w:szCs w:val="16"/>
              </w:rPr>
              <w:t xml:space="preserve"> </w:t>
            </w:r>
            <w:r w:rsidRPr="00211C19">
              <w:rPr>
                <w:rFonts w:eastAsia="현대하모니 L" w:cs="Calibri"/>
                <w:color w:val="000000" w:themeColor="text1"/>
                <w:sz w:val="16"/>
                <w:szCs w:val="16"/>
              </w:rPr>
              <w:t>검출</w:t>
            </w:r>
            <w:r w:rsidRPr="00211C19">
              <w:rPr>
                <w:rFonts w:eastAsia="현대하모니 L" w:cs="Calibri"/>
                <w:color w:val="000000" w:themeColor="text1"/>
                <w:sz w:val="16"/>
                <w:szCs w:val="16"/>
              </w:rPr>
              <w:t xml:space="preserve"> </w:t>
            </w:r>
            <w:r w:rsidRPr="00211C19">
              <w:rPr>
                <w:rFonts w:eastAsia="현대하모니 L" w:cs="Calibri"/>
                <w:color w:val="000000" w:themeColor="text1"/>
                <w:sz w:val="16"/>
                <w:szCs w:val="16"/>
              </w:rPr>
              <w:t>시간</w:t>
            </w:r>
          </w:p>
        </w:tc>
      </w:tr>
    </w:tbl>
    <w:p w14:paraId="2FD5F211" w14:textId="422BC8D0" w:rsidR="003B064C" w:rsidRPr="00211C19" w:rsidRDefault="003B064C" w:rsidP="003B064C">
      <w:pPr>
        <w:pStyle w:val="affc"/>
        <w:rPr>
          <w:rFonts w:eastAsia="현대하모니 L" w:cs="Calibri"/>
        </w:rPr>
      </w:pPr>
      <w:bookmarkStart w:id="148" w:name="_Toc530752408"/>
      <w:bookmarkStart w:id="149" w:name="_Toc96604523"/>
      <w:r w:rsidRPr="00211C19">
        <w:rPr>
          <w:rFonts w:eastAsia="현대하모니 L" w:cs="Calibri"/>
        </w:rPr>
        <w:t xml:space="preserve">Table </w:t>
      </w:r>
      <w:r w:rsidRPr="00211C19">
        <w:rPr>
          <w:rFonts w:eastAsia="현대하모니 L" w:cs="Calibri"/>
        </w:rPr>
        <w:fldChar w:fldCharType="begin"/>
      </w:r>
      <w:r w:rsidRPr="00211C19">
        <w:rPr>
          <w:rFonts w:eastAsia="현대하모니 L" w:cs="Calibri"/>
        </w:rPr>
        <w:instrText xml:space="preserve"> SEQ Table \* ARABIC </w:instrText>
      </w:r>
      <w:r w:rsidRPr="00211C19">
        <w:rPr>
          <w:rFonts w:eastAsia="현대하모니 L" w:cs="Calibri"/>
        </w:rPr>
        <w:fldChar w:fldCharType="separate"/>
      </w:r>
      <w:r w:rsidR="006F533A">
        <w:rPr>
          <w:rFonts w:eastAsia="현대하모니 L" w:cs="Calibri"/>
          <w:noProof/>
        </w:rPr>
        <w:t>43</w:t>
      </w:r>
      <w:r w:rsidRPr="00211C19">
        <w:rPr>
          <w:rFonts w:eastAsia="현대하모니 L" w:cs="Calibri"/>
        </w:rPr>
        <w:fldChar w:fldCharType="end"/>
      </w:r>
      <w:r w:rsidRPr="00211C19">
        <w:rPr>
          <w:rFonts w:eastAsia="현대하모니 L" w:cs="Calibri"/>
        </w:rPr>
        <w:t xml:space="preserve">. Temperature Sensor Error </w:t>
      </w:r>
      <w:r w:rsidR="005E7F8C">
        <w:rPr>
          <w:rFonts w:eastAsia="현대하모니 L" w:cs="Calibri"/>
        </w:rPr>
        <w:t>Detecting Control Function</w:t>
      </w:r>
      <w:r w:rsidRPr="00211C19">
        <w:rPr>
          <w:rFonts w:eastAsia="현대하모니 L" w:cs="Calibri"/>
        </w:rPr>
        <w:t xml:space="preserve"> Parameter</w:t>
      </w:r>
      <w:bookmarkEnd w:id="148"/>
      <w:bookmarkEnd w:id="149"/>
    </w:p>
    <w:p w14:paraId="3DB44F57" w14:textId="77777777" w:rsidR="003B064C" w:rsidRPr="00211C19" w:rsidRDefault="003B064C" w:rsidP="003B064C">
      <w:pPr>
        <w:spacing w:after="200" w:line="276" w:lineRule="auto"/>
        <w:jc w:val="both"/>
        <w:rPr>
          <w:rFonts w:eastAsia="현대하모니 L" w:cs="Calibri"/>
          <w:bCs/>
          <w:iCs/>
          <w:color w:val="4F81BD"/>
          <w:lang w:val="en-GB"/>
        </w:rPr>
      </w:pPr>
    </w:p>
    <w:p w14:paraId="49549C4A" w14:textId="77777777" w:rsidR="003B064C" w:rsidRPr="00211C19" w:rsidRDefault="003B064C" w:rsidP="003B064C">
      <w:pPr>
        <w:pStyle w:val="51"/>
      </w:pPr>
      <w:r w:rsidRPr="00211C19">
        <w:t xml:space="preserve">Temperature Sensor Error </w:t>
      </w:r>
      <w:r w:rsidR="005E7F8C">
        <w:t>Detecting Control Function</w:t>
      </w:r>
      <w:r w:rsidRPr="00211C19">
        <w:t xml:space="preserve"> Data Flow</w:t>
      </w:r>
    </w:p>
    <w:p w14:paraId="4DFC9AFF" w14:textId="77777777" w:rsidR="003B064C" w:rsidRPr="00211C19" w:rsidRDefault="00AC3454" w:rsidP="003B064C">
      <w:pPr>
        <w:rPr>
          <w:rFonts w:eastAsia="현대하모니 L" w:cs="Calibri"/>
        </w:rPr>
      </w:pPr>
      <w:r w:rsidRPr="00211C19">
        <w:rPr>
          <w:rFonts w:eastAsia="현대하모니 L" w:cs="Calibri"/>
        </w:rPr>
        <w:object w:dxaOrig="11823" w:dyaOrig="3298" w14:anchorId="5E4F6B6D">
          <v:shape id="_x0000_i1058" type="#_x0000_t75" style="width:421.8pt;height:115.45pt" o:ole="">
            <v:imagedata r:id="rId76" o:title="" cropbottom="4064f"/>
          </v:shape>
          <o:OLEObject Type="Embed" ProgID="VisioViewer.Viewer.1" ShapeID="_x0000_i1058" DrawAspect="Content" ObjectID="_1707217198" r:id="rId77"/>
        </w:object>
      </w:r>
    </w:p>
    <w:p w14:paraId="6ED319DA" w14:textId="5C29B15C" w:rsidR="003B064C" w:rsidRDefault="003B064C" w:rsidP="003B064C">
      <w:pPr>
        <w:pStyle w:val="affc"/>
        <w:rPr>
          <w:rFonts w:eastAsia="현대하모니 L" w:cs="Calibri"/>
        </w:rPr>
      </w:pPr>
      <w:bookmarkStart w:id="150" w:name="_Toc530752380"/>
      <w:bookmarkStart w:id="151" w:name="_Toc96604444"/>
      <w:r w:rsidRPr="00211C19">
        <w:rPr>
          <w:rFonts w:eastAsia="현대하모니 L" w:cs="Calibri"/>
        </w:rPr>
        <w:t xml:space="preserve">Figure </w:t>
      </w:r>
      <w:r w:rsidRPr="00211C19">
        <w:rPr>
          <w:rFonts w:eastAsia="현대하모니 L" w:cs="Calibri"/>
        </w:rPr>
        <w:fldChar w:fldCharType="begin"/>
      </w:r>
      <w:r w:rsidRPr="00211C19">
        <w:rPr>
          <w:rFonts w:eastAsia="현대하모니 L" w:cs="Calibri"/>
        </w:rPr>
        <w:instrText xml:space="preserve"> SEQ Figure \* ARABIC </w:instrText>
      </w:r>
      <w:r w:rsidRPr="00211C19">
        <w:rPr>
          <w:rFonts w:eastAsia="현대하모니 L" w:cs="Calibri"/>
        </w:rPr>
        <w:fldChar w:fldCharType="separate"/>
      </w:r>
      <w:r w:rsidR="006F533A">
        <w:rPr>
          <w:rFonts w:eastAsia="현대하모니 L" w:cs="Calibri"/>
          <w:noProof/>
        </w:rPr>
        <w:t>33</w:t>
      </w:r>
      <w:r w:rsidRPr="00211C19">
        <w:rPr>
          <w:rFonts w:eastAsia="현대하모니 L" w:cs="Calibri"/>
        </w:rPr>
        <w:fldChar w:fldCharType="end"/>
      </w:r>
      <w:r w:rsidRPr="00211C19">
        <w:rPr>
          <w:rFonts w:eastAsia="현대하모니 L" w:cs="Calibri"/>
        </w:rPr>
        <w:t>.</w:t>
      </w:r>
      <w:r>
        <w:rPr>
          <w:rFonts w:eastAsia="현대하모니 L" w:cs="Calibri" w:hint="eastAsia"/>
        </w:rPr>
        <w:t xml:space="preserve"> </w:t>
      </w:r>
      <w:r w:rsidRPr="00211C19">
        <w:rPr>
          <w:rFonts w:eastAsia="현대하모니 L" w:cs="Calibri"/>
        </w:rPr>
        <w:t xml:space="preserve">Temperature Sensor Error </w:t>
      </w:r>
      <w:r w:rsidR="005E7F8C">
        <w:rPr>
          <w:rFonts w:eastAsia="현대하모니 L" w:cs="Calibri"/>
        </w:rPr>
        <w:t>Detecting Control Function</w:t>
      </w:r>
      <w:r w:rsidRPr="00211C19">
        <w:rPr>
          <w:rFonts w:eastAsia="현대하모니 L" w:cs="Calibri"/>
        </w:rPr>
        <w:t xml:space="preserve"> Data Flow</w:t>
      </w:r>
      <w:bookmarkEnd w:id="150"/>
      <w:bookmarkEnd w:id="151"/>
    </w:p>
    <w:p w14:paraId="3393ABA5" w14:textId="77777777" w:rsidR="003B064C" w:rsidRPr="00044C44" w:rsidRDefault="003B064C" w:rsidP="003B064C"/>
    <w:p w14:paraId="432C9EB3" w14:textId="77777777" w:rsidR="003B064C" w:rsidRPr="00211C19" w:rsidRDefault="003B064C" w:rsidP="003B064C">
      <w:pPr>
        <w:pStyle w:val="51"/>
      </w:pPr>
      <w:r w:rsidRPr="00211C19">
        <w:t xml:space="preserve">Temperature Sensor Error </w:t>
      </w:r>
      <w:r w:rsidR="005E7F8C">
        <w:t>Detecting Control Function</w:t>
      </w:r>
      <w:r w:rsidRPr="00211C19">
        <w:t xml:space="preserve"> In/Out List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956"/>
        <w:gridCol w:w="3341"/>
        <w:gridCol w:w="6047"/>
      </w:tblGrid>
      <w:tr w:rsidR="00E52F37" w:rsidRPr="00211C19" w14:paraId="005F4518" w14:textId="77777777" w:rsidTr="00E52F37">
        <w:trPr>
          <w:trHeight w:val="401"/>
        </w:trPr>
        <w:tc>
          <w:tcPr>
            <w:tcW w:w="462" w:type="pct"/>
            <w:shd w:val="clear" w:color="auto" w:fill="auto"/>
            <w:vAlign w:val="center"/>
          </w:tcPr>
          <w:p w14:paraId="21D116FD" w14:textId="77777777" w:rsidR="00E52F37" w:rsidRPr="00211C19" w:rsidRDefault="00E52F37" w:rsidP="00465BF3">
            <w:pPr>
              <w:jc w:val="center"/>
              <w:rPr>
                <w:rFonts w:eastAsia="현대하모니 L" w:cs="Calibri"/>
                <w:b/>
                <w:sz w:val="16"/>
              </w:rPr>
            </w:pPr>
            <w:r w:rsidRPr="00211C19">
              <w:rPr>
                <w:rFonts w:eastAsia="현대하모니 L" w:cs="Calibri"/>
                <w:b/>
                <w:bCs/>
                <w:sz w:val="16"/>
              </w:rPr>
              <w:t>Function</w:t>
            </w:r>
          </w:p>
        </w:tc>
        <w:tc>
          <w:tcPr>
            <w:tcW w:w="1615" w:type="pct"/>
            <w:shd w:val="clear" w:color="auto" w:fill="auto"/>
            <w:vAlign w:val="center"/>
          </w:tcPr>
          <w:p w14:paraId="6D6BB934" w14:textId="77777777" w:rsidR="00E52F37" w:rsidRPr="00211C19" w:rsidRDefault="00E52F37" w:rsidP="00465BF3">
            <w:pPr>
              <w:jc w:val="center"/>
              <w:rPr>
                <w:rFonts w:eastAsia="현대하모니 L" w:cs="Calibri"/>
                <w:b/>
                <w:sz w:val="16"/>
              </w:rPr>
            </w:pPr>
            <w:r w:rsidRPr="00211C19">
              <w:rPr>
                <w:rFonts w:eastAsia="현대하모니 L" w:cs="Calibri"/>
                <w:b/>
                <w:bCs/>
                <w:sz w:val="16"/>
              </w:rPr>
              <w:t>Signal Name</w:t>
            </w:r>
          </w:p>
        </w:tc>
        <w:tc>
          <w:tcPr>
            <w:tcW w:w="2923" w:type="pct"/>
            <w:shd w:val="clear" w:color="auto" w:fill="auto"/>
            <w:vAlign w:val="center"/>
          </w:tcPr>
          <w:p w14:paraId="58AD032A" w14:textId="77777777" w:rsidR="00E52F37" w:rsidRPr="00211C19" w:rsidRDefault="00E52F37" w:rsidP="00465BF3">
            <w:pPr>
              <w:jc w:val="center"/>
              <w:rPr>
                <w:rFonts w:eastAsia="현대하모니 L" w:cs="Calibri"/>
                <w:b/>
                <w:sz w:val="16"/>
              </w:rPr>
            </w:pPr>
            <w:r w:rsidRPr="00211C19">
              <w:rPr>
                <w:rFonts w:eastAsia="현대하모니 L" w:cs="Calibri"/>
                <w:b/>
                <w:bCs/>
                <w:kern w:val="2"/>
                <w:sz w:val="16"/>
              </w:rPr>
              <w:t>Description</w:t>
            </w:r>
          </w:p>
        </w:tc>
      </w:tr>
      <w:tr w:rsidR="00E52F37" w:rsidRPr="00211C19" w14:paraId="65EA5006" w14:textId="77777777" w:rsidTr="00E52F37">
        <w:tc>
          <w:tcPr>
            <w:tcW w:w="462" w:type="pct"/>
            <w:vMerge w:val="restart"/>
            <w:shd w:val="clear" w:color="auto" w:fill="auto"/>
            <w:vAlign w:val="center"/>
          </w:tcPr>
          <w:p w14:paraId="61EA4D3C" w14:textId="77777777" w:rsidR="00E52F37" w:rsidRPr="00211C19" w:rsidRDefault="00E52F37" w:rsidP="00465BF3">
            <w:pPr>
              <w:jc w:val="center"/>
              <w:rPr>
                <w:rFonts w:eastAsia="현대하모니 L" w:cs="Calibri"/>
                <w:sz w:val="16"/>
              </w:rPr>
            </w:pPr>
            <w:r w:rsidRPr="00211C19">
              <w:rPr>
                <w:rFonts w:eastAsia="현대하모니 L" w:cs="Calibri"/>
                <w:sz w:val="16"/>
              </w:rPr>
              <w:t>Input</w:t>
            </w:r>
          </w:p>
        </w:tc>
        <w:tc>
          <w:tcPr>
            <w:tcW w:w="1615" w:type="pct"/>
            <w:shd w:val="clear" w:color="auto" w:fill="auto"/>
            <w:vAlign w:val="center"/>
          </w:tcPr>
          <w:p w14:paraId="74A1D462" w14:textId="77777777" w:rsidR="00E52F37" w:rsidRPr="00007FC4" w:rsidRDefault="00E52F37">
            <w:pPr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 w:rsidRPr="00007FC4">
              <w:rPr>
                <w:rFonts w:eastAsia="현대하모니 L" w:cs="Calibri" w:hint="eastAsia"/>
                <w:color w:val="000000" w:themeColor="dark1"/>
                <w:sz w:val="16"/>
                <w:szCs w:val="16"/>
              </w:rPr>
              <w:t>Input_OPT_</w:t>
            </w:r>
            <w:r>
              <w:rPr>
                <w:rFonts w:eastAsia="현대하모니 L" w:cs="Calibri" w:hint="eastAsia"/>
                <w:color w:val="000000" w:themeColor="dark1"/>
                <w:sz w:val="16"/>
                <w:szCs w:val="16"/>
              </w:rPr>
              <w:t>b_</w:t>
            </w:r>
            <w:r w:rsidRPr="00007FC4">
              <w:rPr>
                <w:rFonts w:eastAsia="현대하모니 L" w:cs="Calibri" w:hint="eastAsia"/>
                <w:color w:val="000000" w:themeColor="dark1"/>
                <w:sz w:val="16"/>
                <w:szCs w:val="16"/>
              </w:rPr>
              <w:t>Temperature_SensorFault1</w:t>
            </w:r>
          </w:p>
        </w:tc>
        <w:tc>
          <w:tcPr>
            <w:tcW w:w="2923" w:type="pct"/>
            <w:shd w:val="clear" w:color="auto" w:fill="auto"/>
            <w:vAlign w:val="center"/>
          </w:tcPr>
          <w:p w14:paraId="7F5D96CE" w14:textId="77777777" w:rsidR="00E52F37" w:rsidRPr="00211C19" w:rsidRDefault="00E52F37" w:rsidP="00465BF3">
            <w:pPr>
              <w:pStyle w:val="aff7"/>
              <w:rPr>
                <w:rFonts w:ascii="Calibri" w:eastAsia="현대하모니 L" w:hAnsi="Calibri" w:cs="Calibri"/>
                <w:sz w:val="36"/>
                <w:szCs w:val="36"/>
              </w:rPr>
            </w:pPr>
            <w:r w:rsidRPr="00211C19">
              <w:rPr>
                <w:rFonts w:ascii="Calibri" w:eastAsia="현대하모니 L" w:hAnsi="Calibri" w:cs="Calibri"/>
                <w:color w:val="000000" w:themeColor="dark1"/>
                <w:sz w:val="16"/>
                <w:szCs w:val="16"/>
              </w:rPr>
              <w:t>Temperature Sensor Fault Status</w:t>
            </w:r>
          </w:p>
          <w:p w14:paraId="446F498F" w14:textId="77777777" w:rsidR="00E52F37" w:rsidRPr="00211C19" w:rsidRDefault="00E52F37" w:rsidP="00465BF3">
            <w:pPr>
              <w:pStyle w:val="aff7"/>
              <w:rPr>
                <w:rFonts w:ascii="Calibri" w:eastAsia="현대하모니 L" w:hAnsi="Calibri" w:cs="Calibri"/>
                <w:color w:val="000000" w:themeColor="dark1"/>
                <w:sz w:val="16"/>
                <w:szCs w:val="16"/>
              </w:rPr>
            </w:pPr>
            <w:r w:rsidRPr="00211C19">
              <w:rPr>
                <w:rFonts w:ascii="Calibri" w:eastAsia="현대하모니 L" w:hAnsi="Calibri" w:cs="Calibri"/>
                <w:color w:val="000000" w:themeColor="dark1"/>
                <w:sz w:val="16"/>
                <w:szCs w:val="16"/>
              </w:rPr>
              <w:t>- Off: Not Fault</w:t>
            </w:r>
          </w:p>
          <w:p w14:paraId="7C65BC00" w14:textId="77777777" w:rsidR="00E52F37" w:rsidRPr="00211C19" w:rsidRDefault="00E52F37" w:rsidP="00465BF3">
            <w:pPr>
              <w:pStyle w:val="aff7"/>
              <w:rPr>
                <w:rFonts w:ascii="Calibri" w:eastAsia="현대하모니 L" w:hAnsi="Calibri" w:cs="Calibri"/>
                <w:sz w:val="36"/>
                <w:szCs w:val="36"/>
              </w:rPr>
            </w:pPr>
            <w:r w:rsidRPr="00211C19">
              <w:rPr>
                <w:rFonts w:ascii="Calibri" w:eastAsia="현대하모니 L" w:hAnsi="Calibri" w:cs="Calibri"/>
                <w:color w:val="000000" w:themeColor="dark1"/>
                <w:sz w:val="16"/>
                <w:szCs w:val="16"/>
              </w:rPr>
              <w:t>- On: Fault</w:t>
            </w:r>
          </w:p>
        </w:tc>
      </w:tr>
      <w:tr w:rsidR="00E52F37" w:rsidRPr="00211C19" w14:paraId="1A918717" w14:textId="77777777" w:rsidTr="00E52F37">
        <w:tc>
          <w:tcPr>
            <w:tcW w:w="462" w:type="pct"/>
            <w:vMerge/>
            <w:shd w:val="clear" w:color="auto" w:fill="auto"/>
            <w:vAlign w:val="center"/>
          </w:tcPr>
          <w:p w14:paraId="690CD21D" w14:textId="77777777" w:rsidR="00E52F37" w:rsidRPr="00211C19" w:rsidRDefault="00E52F37" w:rsidP="00465BF3">
            <w:pPr>
              <w:jc w:val="center"/>
              <w:rPr>
                <w:rFonts w:eastAsia="현대하모니 L" w:cs="Calibri"/>
                <w:sz w:val="16"/>
              </w:rPr>
            </w:pPr>
          </w:p>
        </w:tc>
        <w:tc>
          <w:tcPr>
            <w:tcW w:w="1615" w:type="pct"/>
            <w:shd w:val="clear" w:color="auto" w:fill="auto"/>
            <w:vAlign w:val="center"/>
          </w:tcPr>
          <w:p w14:paraId="2BE59DDE" w14:textId="77777777" w:rsidR="00E52F37" w:rsidRPr="00007FC4" w:rsidRDefault="00E52F37">
            <w:pPr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 w:rsidRPr="00007FC4">
              <w:rPr>
                <w:rFonts w:eastAsia="현대하모니 L" w:cs="Calibri" w:hint="eastAsia"/>
                <w:color w:val="000000" w:themeColor="dark1"/>
                <w:sz w:val="16"/>
                <w:szCs w:val="16"/>
              </w:rPr>
              <w:t>Input_OPT_</w:t>
            </w:r>
            <w:r>
              <w:rPr>
                <w:rFonts w:eastAsia="현대하모니 L" w:cs="Calibri" w:hint="eastAsia"/>
                <w:color w:val="000000" w:themeColor="dark1"/>
                <w:sz w:val="16"/>
                <w:szCs w:val="16"/>
              </w:rPr>
              <w:t xml:space="preserve"> b_</w:t>
            </w:r>
            <w:r w:rsidRPr="00007FC4">
              <w:rPr>
                <w:rFonts w:eastAsia="현대하모니 L" w:cs="Calibri" w:hint="eastAsia"/>
                <w:color w:val="000000" w:themeColor="dark1"/>
                <w:sz w:val="16"/>
                <w:szCs w:val="16"/>
              </w:rPr>
              <w:t>Temperature_SensorFault2</w:t>
            </w:r>
          </w:p>
        </w:tc>
        <w:tc>
          <w:tcPr>
            <w:tcW w:w="2923" w:type="pct"/>
            <w:shd w:val="clear" w:color="auto" w:fill="auto"/>
            <w:vAlign w:val="center"/>
          </w:tcPr>
          <w:p w14:paraId="22E626BE" w14:textId="77777777" w:rsidR="00E52F37" w:rsidRPr="00211C19" w:rsidRDefault="00E52F37" w:rsidP="00465BF3">
            <w:pPr>
              <w:pStyle w:val="aff7"/>
              <w:rPr>
                <w:rFonts w:ascii="Calibri" w:eastAsia="현대하모니 L" w:hAnsi="Calibri" w:cs="Calibri"/>
                <w:sz w:val="36"/>
                <w:szCs w:val="36"/>
              </w:rPr>
            </w:pPr>
            <w:r w:rsidRPr="00211C19">
              <w:rPr>
                <w:rFonts w:ascii="Calibri" w:eastAsia="현대하모니 L" w:hAnsi="Calibri" w:cs="Calibri"/>
                <w:color w:val="000000" w:themeColor="dark1"/>
                <w:sz w:val="16"/>
                <w:szCs w:val="16"/>
              </w:rPr>
              <w:t>Temperature Sensor Fault Status</w:t>
            </w:r>
          </w:p>
          <w:p w14:paraId="7268F95F" w14:textId="77777777" w:rsidR="00E52F37" w:rsidRPr="00211C19" w:rsidRDefault="00E52F37" w:rsidP="00465BF3">
            <w:pPr>
              <w:pStyle w:val="aff7"/>
              <w:rPr>
                <w:rFonts w:ascii="Calibri" w:eastAsia="현대하모니 L" w:hAnsi="Calibri" w:cs="Calibri"/>
                <w:color w:val="000000" w:themeColor="dark1"/>
                <w:sz w:val="16"/>
                <w:szCs w:val="16"/>
              </w:rPr>
            </w:pPr>
            <w:r w:rsidRPr="00211C19">
              <w:rPr>
                <w:rFonts w:ascii="Calibri" w:eastAsia="현대하모니 L" w:hAnsi="Calibri" w:cs="Calibri"/>
                <w:color w:val="000000" w:themeColor="dark1"/>
                <w:sz w:val="16"/>
                <w:szCs w:val="16"/>
              </w:rPr>
              <w:t>- Off: Not Fault</w:t>
            </w:r>
          </w:p>
          <w:p w14:paraId="4033B41D" w14:textId="77777777" w:rsidR="00E52F37" w:rsidRPr="00211C19" w:rsidRDefault="00E52F37" w:rsidP="00465BF3">
            <w:pPr>
              <w:pStyle w:val="aff7"/>
              <w:rPr>
                <w:rFonts w:ascii="Calibri" w:eastAsia="현대하모니 L" w:hAnsi="Calibri" w:cs="Calibri"/>
                <w:sz w:val="36"/>
                <w:szCs w:val="36"/>
              </w:rPr>
            </w:pPr>
            <w:r w:rsidRPr="00211C19">
              <w:rPr>
                <w:rFonts w:ascii="Calibri" w:eastAsia="현대하모니 L" w:hAnsi="Calibri" w:cs="Calibri"/>
                <w:color w:val="000000" w:themeColor="dark1"/>
                <w:sz w:val="16"/>
                <w:szCs w:val="16"/>
              </w:rPr>
              <w:t>- On: Fault</w:t>
            </w:r>
          </w:p>
        </w:tc>
      </w:tr>
      <w:tr w:rsidR="00E52F37" w:rsidRPr="00211C19" w14:paraId="198F981D" w14:textId="77777777" w:rsidTr="00E52F37">
        <w:tc>
          <w:tcPr>
            <w:tcW w:w="462" w:type="pct"/>
            <w:vMerge/>
            <w:shd w:val="clear" w:color="auto" w:fill="auto"/>
            <w:vAlign w:val="center"/>
          </w:tcPr>
          <w:p w14:paraId="5BF84CEE" w14:textId="77777777" w:rsidR="00E52F37" w:rsidRPr="00211C19" w:rsidRDefault="00E52F37" w:rsidP="00465BF3">
            <w:pPr>
              <w:jc w:val="center"/>
              <w:rPr>
                <w:rFonts w:eastAsia="현대하모니 L" w:cs="Calibri"/>
                <w:sz w:val="16"/>
              </w:rPr>
            </w:pPr>
          </w:p>
        </w:tc>
        <w:tc>
          <w:tcPr>
            <w:tcW w:w="1615" w:type="pct"/>
            <w:shd w:val="clear" w:color="auto" w:fill="auto"/>
            <w:vAlign w:val="center"/>
          </w:tcPr>
          <w:p w14:paraId="5FAC1C8D" w14:textId="77777777" w:rsidR="00E52F37" w:rsidRPr="00007FC4" w:rsidRDefault="00E52F37">
            <w:pPr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 w:rsidRPr="00007FC4">
              <w:rPr>
                <w:rFonts w:eastAsia="현대하모니 L" w:cs="Calibri" w:hint="eastAsia"/>
                <w:color w:val="000000" w:themeColor="dark1"/>
                <w:sz w:val="16"/>
                <w:szCs w:val="16"/>
              </w:rPr>
              <w:t>Input_OPT_</w:t>
            </w:r>
            <w:r>
              <w:rPr>
                <w:rFonts w:eastAsia="현대하모니 L" w:cs="Calibri" w:hint="eastAsia"/>
                <w:color w:val="000000" w:themeColor="dark1"/>
                <w:sz w:val="16"/>
                <w:szCs w:val="16"/>
              </w:rPr>
              <w:t xml:space="preserve"> b_</w:t>
            </w:r>
            <w:r w:rsidRPr="00007FC4">
              <w:rPr>
                <w:rFonts w:eastAsia="현대하모니 L" w:cs="Calibri" w:hint="eastAsia"/>
                <w:color w:val="000000" w:themeColor="dark1"/>
                <w:sz w:val="16"/>
                <w:szCs w:val="16"/>
              </w:rPr>
              <w:t>Temperature_SensorFault3</w:t>
            </w:r>
          </w:p>
        </w:tc>
        <w:tc>
          <w:tcPr>
            <w:tcW w:w="2923" w:type="pct"/>
            <w:shd w:val="clear" w:color="auto" w:fill="auto"/>
            <w:vAlign w:val="center"/>
          </w:tcPr>
          <w:p w14:paraId="68D0421C" w14:textId="77777777" w:rsidR="00E52F37" w:rsidRPr="00211C19" w:rsidRDefault="00E52F37" w:rsidP="00465BF3">
            <w:pPr>
              <w:pStyle w:val="aff7"/>
              <w:rPr>
                <w:rFonts w:ascii="Calibri" w:eastAsia="현대하모니 L" w:hAnsi="Calibri" w:cs="Calibri"/>
                <w:sz w:val="36"/>
                <w:szCs w:val="36"/>
              </w:rPr>
            </w:pPr>
            <w:r w:rsidRPr="00211C19">
              <w:rPr>
                <w:rFonts w:ascii="Calibri" w:eastAsia="현대하모니 L" w:hAnsi="Calibri" w:cs="Calibri"/>
                <w:color w:val="000000" w:themeColor="dark1"/>
                <w:sz w:val="16"/>
                <w:szCs w:val="16"/>
              </w:rPr>
              <w:t>Temperature Sensor Fault Status</w:t>
            </w:r>
          </w:p>
          <w:p w14:paraId="188513CD" w14:textId="77777777" w:rsidR="00E52F37" w:rsidRPr="00211C19" w:rsidRDefault="00E52F37" w:rsidP="00465BF3">
            <w:pPr>
              <w:pStyle w:val="aff7"/>
              <w:rPr>
                <w:rFonts w:ascii="Calibri" w:eastAsia="현대하모니 L" w:hAnsi="Calibri" w:cs="Calibri"/>
                <w:color w:val="000000" w:themeColor="dark1"/>
                <w:sz w:val="16"/>
                <w:szCs w:val="16"/>
              </w:rPr>
            </w:pPr>
            <w:r w:rsidRPr="00211C19">
              <w:rPr>
                <w:rFonts w:ascii="Calibri" w:eastAsia="현대하모니 L" w:hAnsi="Calibri" w:cs="Calibri"/>
                <w:color w:val="000000" w:themeColor="dark1"/>
                <w:sz w:val="16"/>
                <w:szCs w:val="16"/>
              </w:rPr>
              <w:t>- Off: Not Fault</w:t>
            </w:r>
          </w:p>
          <w:p w14:paraId="44555AF7" w14:textId="77777777" w:rsidR="00E52F37" w:rsidRPr="00211C19" w:rsidRDefault="00E52F37" w:rsidP="00465BF3">
            <w:pPr>
              <w:pStyle w:val="aff7"/>
              <w:rPr>
                <w:rFonts w:ascii="Calibri" w:eastAsia="현대하모니 L" w:hAnsi="Calibri" w:cs="Calibri"/>
                <w:sz w:val="36"/>
                <w:szCs w:val="36"/>
              </w:rPr>
            </w:pPr>
            <w:r w:rsidRPr="00211C19">
              <w:rPr>
                <w:rFonts w:ascii="Calibri" w:eastAsia="현대하모니 L" w:hAnsi="Calibri" w:cs="Calibri"/>
                <w:color w:val="000000" w:themeColor="dark1"/>
                <w:sz w:val="16"/>
                <w:szCs w:val="16"/>
              </w:rPr>
              <w:t>- On: Fault</w:t>
            </w:r>
          </w:p>
        </w:tc>
      </w:tr>
      <w:tr w:rsidR="00E52F37" w:rsidRPr="00211C19" w14:paraId="597EA23E" w14:textId="77777777" w:rsidTr="00E52F37">
        <w:tc>
          <w:tcPr>
            <w:tcW w:w="462" w:type="pct"/>
            <w:vMerge/>
            <w:shd w:val="clear" w:color="auto" w:fill="auto"/>
            <w:vAlign w:val="center"/>
          </w:tcPr>
          <w:p w14:paraId="34CB56F8" w14:textId="77777777" w:rsidR="00E52F37" w:rsidRPr="00211C19" w:rsidRDefault="00E52F37" w:rsidP="00465BF3">
            <w:pPr>
              <w:jc w:val="center"/>
              <w:rPr>
                <w:rFonts w:eastAsia="현대하모니 L" w:cs="Calibri"/>
                <w:sz w:val="16"/>
              </w:rPr>
            </w:pPr>
          </w:p>
        </w:tc>
        <w:tc>
          <w:tcPr>
            <w:tcW w:w="1615" w:type="pct"/>
            <w:shd w:val="clear" w:color="auto" w:fill="auto"/>
            <w:vAlign w:val="center"/>
          </w:tcPr>
          <w:p w14:paraId="77D4380A" w14:textId="77777777" w:rsidR="00E52F37" w:rsidRPr="00007FC4" w:rsidRDefault="00E52F37">
            <w:pPr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 w:rsidRPr="00007FC4">
              <w:rPr>
                <w:rFonts w:eastAsia="현대하모니 L" w:cs="Calibri" w:hint="eastAsia"/>
                <w:color w:val="000000" w:themeColor="dark1"/>
                <w:sz w:val="16"/>
                <w:szCs w:val="16"/>
              </w:rPr>
              <w:t>Input_OPT_b_WPCStatus</w:t>
            </w:r>
          </w:p>
        </w:tc>
        <w:tc>
          <w:tcPr>
            <w:tcW w:w="2923" w:type="pct"/>
            <w:shd w:val="clear" w:color="auto" w:fill="auto"/>
            <w:vAlign w:val="center"/>
          </w:tcPr>
          <w:p w14:paraId="2376D092" w14:textId="77777777" w:rsidR="00E52F37" w:rsidRPr="00211C19" w:rsidRDefault="00E52F37" w:rsidP="00465BF3">
            <w:pPr>
              <w:pStyle w:val="aff7"/>
              <w:rPr>
                <w:rFonts w:ascii="Calibri" w:eastAsia="현대하모니 L" w:hAnsi="Calibri" w:cs="Calibri"/>
                <w:color w:val="000000" w:themeColor="dark1"/>
                <w:sz w:val="16"/>
                <w:szCs w:val="16"/>
              </w:rPr>
            </w:pPr>
            <w:r w:rsidRPr="00211C19">
              <w:rPr>
                <w:rFonts w:ascii="Calibri" w:eastAsia="현대하모니 L" w:hAnsi="Calibri" w:cs="Calibri"/>
                <w:color w:val="000000" w:themeColor="dark1"/>
                <w:sz w:val="16"/>
                <w:szCs w:val="16"/>
              </w:rPr>
              <w:t xml:space="preserve">WPC Mode Status Flag </w:t>
            </w:r>
          </w:p>
          <w:p w14:paraId="202C2B1C" w14:textId="77777777" w:rsidR="00E52F37" w:rsidRPr="00211C19" w:rsidRDefault="00E52F37" w:rsidP="00465BF3">
            <w:pPr>
              <w:pStyle w:val="aff7"/>
              <w:rPr>
                <w:rFonts w:ascii="Calibri" w:eastAsia="현대하모니 L" w:hAnsi="Calibri" w:cs="Calibri"/>
                <w:color w:val="000000" w:themeColor="dark1"/>
                <w:sz w:val="16"/>
                <w:szCs w:val="16"/>
              </w:rPr>
            </w:pPr>
            <w:r>
              <w:rPr>
                <w:rFonts w:ascii="Calibri" w:eastAsia="현대하모니 L" w:hAnsi="Calibri" w:cs="Calibri"/>
                <w:color w:val="000000" w:themeColor="dark1"/>
                <w:sz w:val="16"/>
                <w:szCs w:val="16"/>
              </w:rPr>
              <w:t>Off/WPC Mode</w:t>
            </w:r>
          </w:p>
        </w:tc>
      </w:tr>
      <w:tr w:rsidR="00E52F37" w:rsidRPr="00211C19" w14:paraId="49E9B2F9" w14:textId="77777777" w:rsidTr="00E52F37">
        <w:tc>
          <w:tcPr>
            <w:tcW w:w="462" w:type="pct"/>
            <w:shd w:val="clear" w:color="auto" w:fill="auto"/>
            <w:vAlign w:val="center"/>
          </w:tcPr>
          <w:p w14:paraId="6A2312E4" w14:textId="77777777" w:rsidR="00E52F37" w:rsidRPr="00211C19" w:rsidRDefault="00E52F37" w:rsidP="00465BF3">
            <w:pPr>
              <w:jc w:val="center"/>
              <w:rPr>
                <w:rFonts w:eastAsia="현대하모니 L" w:cs="Calibri"/>
                <w:sz w:val="16"/>
              </w:rPr>
            </w:pPr>
            <w:r w:rsidRPr="00211C19">
              <w:rPr>
                <w:rFonts w:eastAsia="현대하모니 L" w:cs="Calibri"/>
                <w:sz w:val="16"/>
              </w:rPr>
              <w:t>Internal</w:t>
            </w:r>
          </w:p>
        </w:tc>
        <w:tc>
          <w:tcPr>
            <w:tcW w:w="1615" w:type="pct"/>
            <w:shd w:val="clear" w:color="auto" w:fill="auto"/>
            <w:vAlign w:val="center"/>
          </w:tcPr>
          <w:p w14:paraId="5E98A405" w14:textId="77777777" w:rsidR="00E52F37" w:rsidRPr="00211C19" w:rsidRDefault="00E52F37" w:rsidP="00465BF3">
            <w:pPr>
              <w:autoSpaceDE w:val="0"/>
              <w:autoSpaceDN w:val="0"/>
              <w:adjustRightInd w:val="0"/>
              <w:spacing w:line="288" w:lineRule="auto"/>
              <w:rPr>
                <w:rFonts w:eastAsia="현대하모니 L" w:cs="Calibri"/>
                <w:sz w:val="16"/>
              </w:rPr>
            </w:pPr>
            <w:r w:rsidRPr="00211C19">
              <w:rPr>
                <w:rFonts w:eastAsia="현대하모니 L" w:cs="Calibri"/>
                <w:color w:val="000000" w:themeColor="dark1"/>
                <w:sz w:val="16"/>
                <w:szCs w:val="16"/>
              </w:rPr>
              <w:t>Timer_TempSnsrErr</w:t>
            </w:r>
          </w:p>
        </w:tc>
        <w:tc>
          <w:tcPr>
            <w:tcW w:w="2923" w:type="pct"/>
            <w:shd w:val="clear" w:color="auto" w:fill="auto"/>
            <w:vAlign w:val="center"/>
          </w:tcPr>
          <w:p w14:paraId="20D942F0" w14:textId="77777777" w:rsidR="00E52F37" w:rsidRPr="00211C19" w:rsidRDefault="00E52F37" w:rsidP="00465BF3">
            <w:pPr>
              <w:rPr>
                <w:rFonts w:eastAsia="현대하모니 L" w:cs="Calibri"/>
                <w:sz w:val="16"/>
              </w:rPr>
            </w:pPr>
            <w:r w:rsidRPr="00211C19">
              <w:rPr>
                <w:rFonts w:eastAsia="현대하모니 L" w:cs="Calibri"/>
                <w:color w:val="000000" w:themeColor="dark1"/>
                <w:sz w:val="16"/>
                <w:szCs w:val="16"/>
              </w:rPr>
              <w:t>Timer for Detecting Temperature Sensor Error</w:t>
            </w:r>
          </w:p>
        </w:tc>
      </w:tr>
      <w:tr w:rsidR="00E52F37" w:rsidRPr="00211C19" w14:paraId="12415A18" w14:textId="77777777" w:rsidTr="00E52F37">
        <w:tc>
          <w:tcPr>
            <w:tcW w:w="462" w:type="pct"/>
            <w:shd w:val="clear" w:color="auto" w:fill="auto"/>
            <w:vAlign w:val="center"/>
          </w:tcPr>
          <w:p w14:paraId="2583E6BB" w14:textId="77777777" w:rsidR="00E52F37" w:rsidRPr="00211C19" w:rsidRDefault="00E52F37" w:rsidP="00465BF3">
            <w:pPr>
              <w:jc w:val="center"/>
              <w:rPr>
                <w:rFonts w:eastAsia="현대하모니 L" w:cs="Calibri"/>
                <w:sz w:val="16"/>
              </w:rPr>
            </w:pPr>
            <w:r w:rsidRPr="00211C19">
              <w:rPr>
                <w:rFonts w:eastAsia="현대하모니 L" w:cs="Calibri"/>
                <w:sz w:val="16"/>
              </w:rPr>
              <w:t>Output</w:t>
            </w:r>
          </w:p>
        </w:tc>
        <w:tc>
          <w:tcPr>
            <w:tcW w:w="1615" w:type="pct"/>
            <w:shd w:val="clear" w:color="auto" w:fill="auto"/>
            <w:vAlign w:val="center"/>
          </w:tcPr>
          <w:p w14:paraId="50375977" w14:textId="77777777" w:rsidR="00E52F37" w:rsidRPr="00211C19" w:rsidRDefault="00E52F37" w:rsidP="00465BF3">
            <w:pPr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 w:rsidRPr="00007FC4">
              <w:rPr>
                <w:rFonts w:eastAsia="현대하모니 L" w:cs="Calibri"/>
                <w:color w:val="000000" w:themeColor="dark1"/>
                <w:sz w:val="16"/>
                <w:szCs w:val="16"/>
              </w:rPr>
              <w:t>Output_OPT_b_TempSensorFault</w:t>
            </w:r>
          </w:p>
        </w:tc>
        <w:tc>
          <w:tcPr>
            <w:tcW w:w="2923" w:type="pct"/>
            <w:shd w:val="clear" w:color="auto" w:fill="auto"/>
            <w:vAlign w:val="center"/>
          </w:tcPr>
          <w:p w14:paraId="767019A5" w14:textId="77777777" w:rsidR="00E52F37" w:rsidRPr="00211C19" w:rsidRDefault="00E52F37" w:rsidP="00465BF3">
            <w:pPr>
              <w:pStyle w:val="aff7"/>
              <w:rPr>
                <w:rFonts w:ascii="Calibri" w:eastAsia="현대하모니 L" w:hAnsi="Calibri" w:cs="Calibri"/>
                <w:color w:val="000000" w:themeColor="dark1"/>
                <w:sz w:val="16"/>
                <w:szCs w:val="16"/>
              </w:rPr>
            </w:pPr>
            <w:r w:rsidRPr="00211C19">
              <w:rPr>
                <w:rFonts w:ascii="Calibri" w:eastAsia="현대하모니 L" w:hAnsi="Calibri" w:cs="Calibri"/>
                <w:color w:val="000000" w:themeColor="dark1"/>
                <w:sz w:val="16"/>
                <w:szCs w:val="16"/>
              </w:rPr>
              <w:t xml:space="preserve">Temperature Sensor Fault Status  </w:t>
            </w:r>
          </w:p>
          <w:p w14:paraId="4594D2F7" w14:textId="77777777" w:rsidR="00E52F37" w:rsidRPr="00211C19" w:rsidRDefault="00E52F37" w:rsidP="00465BF3">
            <w:pPr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 w:rsidRPr="00211C19">
              <w:rPr>
                <w:rFonts w:eastAsia="현대하모니 L" w:cs="Calibri"/>
                <w:color w:val="000000" w:themeColor="dark1"/>
                <w:sz w:val="16"/>
                <w:szCs w:val="16"/>
              </w:rPr>
              <w:t>- Off: Not Fault</w:t>
            </w:r>
          </w:p>
          <w:p w14:paraId="796E29AA" w14:textId="77777777" w:rsidR="00E52F37" w:rsidRPr="00211C19" w:rsidRDefault="00E52F37" w:rsidP="00465BF3">
            <w:pPr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 w:rsidRPr="00211C19">
              <w:rPr>
                <w:rFonts w:eastAsia="현대하모니 L" w:cs="Calibri"/>
                <w:color w:val="000000" w:themeColor="dark1"/>
                <w:sz w:val="16"/>
                <w:szCs w:val="16"/>
              </w:rPr>
              <w:t>- On: Fault</w:t>
            </w:r>
          </w:p>
        </w:tc>
      </w:tr>
    </w:tbl>
    <w:p w14:paraId="7029FD98" w14:textId="71C32B07" w:rsidR="003B064C" w:rsidRPr="00211C19" w:rsidRDefault="003B064C" w:rsidP="003B064C">
      <w:pPr>
        <w:pStyle w:val="affc"/>
        <w:rPr>
          <w:rFonts w:eastAsia="현대하모니 L" w:cs="Calibri"/>
        </w:rPr>
      </w:pPr>
      <w:bookmarkStart w:id="152" w:name="_Toc530752409"/>
      <w:bookmarkStart w:id="153" w:name="_Toc96604524"/>
      <w:r w:rsidRPr="00211C19">
        <w:rPr>
          <w:rFonts w:eastAsia="현대하모니 L" w:cs="Calibri"/>
        </w:rPr>
        <w:t xml:space="preserve">Table </w:t>
      </w:r>
      <w:r w:rsidRPr="00211C19">
        <w:rPr>
          <w:rFonts w:eastAsia="현대하모니 L" w:cs="Calibri"/>
        </w:rPr>
        <w:fldChar w:fldCharType="begin"/>
      </w:r>
      <w:r w:rsidRPr="00211C19">
        <w:rPr>
          <w:rFonts w:eastAsia="현대하모니 L" w:cs="Calibri"/>
        </w:rPr>
        <w:instrText xml:space="preserve"> SEQ Table \* ARABIC </w:instrText>
      </w:r>
      <w:r w:rsidRPr="00211C19">
        <w:rPr>
          <w:rFonts w:eastAsia="현대하모니 L" w:cs="Calibri"/>
        </w:rPr>
        <w:fldChar w:fldCharType="separate"/>
      </w:r>
      <w:r w:rsidR="006F533A">
        <w:rPr>
          <w:rFonts w:eastAsia="현대하모니 L" w:cs="Calibri"/>
          <w:noProof/>
        </w:rPr>
        <w:t>44</w:t>
      </w:r>
      <w:r w:rsidRPr="00211C19">
        <w:rPr>
          <w:rFonts w:eastAsia="현대하모니 L" w:cs="Calibri"/>
        </w:rPr>
        <w:fldChar w:fldCharType="end"/>
      </w:r>
      <w:r w:rsidRPr="00211C19">
        <w:rPr>
          <w:rFonts w:eastAsia="현대하모니 L" w:cs="Calibri"/>
        </w:rPr>
        <w:t xml:space="preserve">.Temperature Sensor Error </w:t>
      </w:r>
      <w:r w:rsidR="005E7F8C">
        <w:rPr>
          <w:rFonts w:eastAsia="현대하모니 L" w:cs="Calibri"/>
        </w:rPr>
        <w:t>Detecting Control Function</w:t>
      </w:r>
      <w:r w:rsidRPr="00211C19">
        <w:rPr>
          <w:rFonts w:eastAsia="현대하모니 L" w:cs="Calibri"/>
        </w:rPr>
        <w:t xml:space="preserve"> In/Out List</w:t>
      </w:r>
      <w:bookmarkEnd w:id="152"/>
      <w:bookmarkEnd w:id="153"/>
    </w:p>
    <w:p w14:paraId="15F296E0" w14:textId="77777777" w:rsidR="003B064C" w:rsidRPr="00211C19" w:rsidRDefault="003B064C" w:rsidP="003B064C">
      <w:pPr>
        <w:rPr>
          <w:rFonts w:eastAsia="현대하모니 L" w:cs="Calibri"/>
        </w:rPr>
      </w:pPr>
      <w:r w:rsidRPr="00211C19">
        <w:rPr>
          <w:rFonts w:eastAsia="현대하모니 L" w:cs="Calibri"/>
        </w:rPr>
        <w:br w:type="page"/>
      </w:r>
    </w:p>
    <w:p w14:paraId="1692BD29" w14:textId="77777777" w:rsidR="003B064C" w:rsidRPr="00211C19" w:rsidRDefault="003B064C" w:rsidP="003B064C">
      <w:pPr>
        <w:pStyle w:val="51"/>
      </w:pPr>
      <w:r w:rsidRPr="00211C19">
        <w:lastRenderedPageBreak/>
        <w:t xml:space="preserve">Temperature Sensor Error </w:t>
      </w:r>
      <w:r w:rsidR="005E7F8C">
        <w:t>Detecting Control Function</w:t>
      </w:r>
      <w:r w:rsidRPr="00211C19">
        <w:t xml:space="preserve"> Description</w:t>
      </w:r>
    </w:p>
    <w:p w14:paraId="166F80B3" w14:textId="77777777" w:rsidR="003B064C" w:rsidRPr="00211C19" w:rsidRDefault="003B064C" w:rsidP="003B064C">
      <w:pPr>
        <w:rPr>
          <w:rFonts w:eastAsia="현대하모니 L" w:cs="Calibri"/>
          <w:lang w:val="en-GB"/>
        </w:rPr>
      </w:pPr>
    </w:p>
    <w:p w14:paraId="4EA90C59" w14:textId="77777777" w:rsidR="003B064C" w:rsidRPr="00F63641" w:rsidRDefault="003B064C" w:rsidP="00116D94">
      <w:pPr>
        <w:pStyle w:val="a1"/>
        <w:numPr>
          <w:ilvl w:val="0"/>
          <w:numId w:val="43"/>
        </w:numPr>
        <w:rPr>
          <w:rFonts w:eastAsia="현대하모니 L" w:cs="Calibri"/>
          <w:sz w:val="20"/>
          <w:lang w:val="en-GB"/>
        </w:rPr>
      </w:pPr>
      <w:r>
        <w:rPr>
          <w:rFonts w:eastAsia="현대하모니 L" w:cs="Calibri" w:hint="eastAsia"/>
          <w:sz w:val="20"/>
          <w:lang w:val="en-GB"/>
        </w:rPr>
        <w:t>WPC Mode</w:t>
      </w:r>
      <w:r w:rsidRPr="00F63641">
        <w:rPr>
          <w:rFonts w:eastAsia="현대하모니 L" w:cs="Calibri"/>
          <w:sz w:val="20"/>
          <w:lang w:val="en-GB"/>
        </w:rPr>
        <w:t>상태에서</w:t>
      </w:r>
      <w:r w:rsidRPr="00F63641">
        <w:rPr>
          <w:rFonts w:eastAsia="현대하모니 L" w:cs="Calibri"/>
          <w:sz w:val="20"/>
          <w:lang w:val="en-GB"/>
        </w:rPr>
        <w:t xml:space="preserve"> 2000ms</w:t>
      </w:r>
      <w:r w:rsidRPr="007967FF">
        <w:rPr>
          <w:rFonts w:eastAsia="현대하모니 L" w:cs="Calibri"/>
          <w:sz w:val="20"/>
          <w:lang w:val="en-GB"/>
        </w:rPr>
        <w:t>동안</w:t>
      </w:r>
      <w:r w:rsidRPr="007967FF">
        <w:rPr>
          <w:rFonts w:eastAsia="현대하모니 L" w:cs="Calibri"/>
          <w:sz w:val="20"/>
          <w:lang w:val="en-GB"/>
        </w:rPr>
        <w:t xml:space="preserve"> </w:t>
      </w:r>
      <w:r>
        <w:rPr>
          <w:rFonts w:eastAsia="현대하모니 L" w:cs="Calibri" w:hint="eastAsia"/>
          <w:sz w:val="20"/>
          <w:lang w:val="en-GB"/>
        </w:rPr>
        <w:t>3</w:t>
      </w:r>
      <w:r>
        <w:rPr>
          <w:rFonts w:eastAsia="현대하모니 L" w:cs="Calibri" w:hint="eastAsia"/>
          <w:sz w:val="20"/>
          <w:lang w:val="en-GB"/>
        </w:rPr>
        <w:t>개의</w:t>
      </w:r>
      <w:r>
        <w:rPr>
          <w:rFonts w:eastAsia="현대하모니 L" w:cs="Calibri" w:hint="eastAsia"/>
          <w:sz w:val="20"/>
          <w:lang w:val="en-GB"/>
        </w:rPr>
        <w:t xml:space="preserve"> </w:t>
      </w:r>
      <w:r>
        <w:rPr>
          <w:rFonts w:eastAsia="현대하모니 L" w:cs="Calibri" w:hint="eastAsia"/>
          <w:sz w:val="20"/>
          <w:lang w:val="en-GB"/>
        </w:rPr>
        <w:t>온도</w:t>
      </w:r>
      <w:r>
        <w:rPr>
          <w:rFonts w:eastAsia="현대하모니 L" w:cs="Calibri" w:hint="eastAsia"/>
          <w:sz w:val="20"/>
          <w:lang w:val="en-GB"/>
        </w:rPr>
        <w:t xml:space="preserve"> </w:t>
      </w:r>
      <w:r>
        <w:rPr>
          <w:rFonts w:eastAsia="현대하모니 L" w:cs="Calibri" w:hint="eastAsia"/>
          <w:sz w:val="20"/>
          <w:lang w:val="en-GB"/>
        </w:rPr>
        <w:t>센서</w:t>
      </w:r>
      <w:r>
        <w:rPr>
          <w:rFonts w:eastAsia="현대하모니 L" w:cs="Calibri" w:hint="eastAsia"/>
          <w:sz w:val="20"/>
          <w:lang w:val="en-GB"/>
        </w:rPr>
        <w:t xml:space="preserve"> </w:t>
      </w:r>
      <w:r>
        <w:rPr>
          <w:rFonts w:eastAsia="현대하모니 L" w:cs="Calibri" w:hint="eastAsia"/>
          <w:sz w:val="20"/>
          <w:lang w:val="en-GB"/>
        </w:rPr>
        <w:t>중</w:t>
      </w:r>
      <w:r>
        <w:rPr>
          <w:rFonts w:eastAsia="현대하모니 L" w:cs="Calibri" w:hint="eastAsia"/>
          <w:sz w:val="20"/>
          <w:lang w:val="en-GB"/>
        </w:rPr>
        <w:t xml:space="preserve"> </w:t>
      </w:r>
      <w:r>
        <w:rPr>
          <w:rFonts w:eastAsia="현대하모니 L" w:cs="Calibri" w:hint="eastAsia"/>
          <w:sz w:val="20"/>
          <w:lang w:val="en-GB"/>
        </w:rPr>
        <w:t>하나</w:t>
      </w:r>
      <w:r w:rsidRPr="00294122">
        <w:rPr>
          <w:rFonts w:eastAsia="현대하모니 L" w:cs="Calibri" w:hint="eastAsia"/>
          <w:sz w:val="20"/>
          <w:lang w:val="en-GB"/>
        </w:rPr>
        <w:t xml:space="preserve"> </w:t>
      </w:r>
      <w:r w:rsidRPr="00294122">
        <w:rPr>
          <w:rFonts w:eastAsia="현대하모니 L" w:cs="Calibri" w:hint="eastAsia"/>
          <w:sz w:val="20"/>
          <w:lang w:val="en-GB"/>
        </w:rPr>
        <w:t>이상</w:t>
      </w:r>
      <w:r>
        <w:rPr>
          <w:rFonts w:ascii="바탕" w:eastAsia="바탕" w:hAnsi="바탕" w:cs="바탕" w:hint="eastAsia"/>
          <w:sz w:val="20"/>
          <w:lang w:val="en-GB"/>
        </w:rPr>
        <w:t xml:space="preserve"> </w:t>
      </w:r>
      <w:r w:rsidRPr="00294122">
        <w:rPr>
          <w:rFonts w:eastAsia="현대하모니 L" w:cs="Calibri" w:hint="eastAsia"/>
          <w:sz w:val="20"/>
          <w:lang w:val="en-GB"/>
        </w:rPr>
        <w:t>Fail</w:t>
      </w:r>
      <w:r w:rsidRPr="00294122">
        <w:rPr>
          <w:rFonts w:eastAsia="현대하모니 L" w:cs="Calibri" w:hint="eastAsia"/>
          <w:sz w:val="20"/>
          <w:lang w:val="en-GB"/>
        </w:rPr>
        <w:t>로</w:t>
      </w:r>
      <w:r w:rsidRPr="00294122">
        <w:rPr>
          <w:rFonts w:eastAsia="현대하모니 L" w:cs="Calibri" w:hint="eastAsia"/>
          <w:sz w:val="20"/>
          <w:lang w:val="en-GB"/>
        </w:rPr>
        <w:t xml:space="preserve"> </w:t>
      </w:r>
      <w:r w:rsidRPr="00294122">
        <w:rPr>
          <w:rFonts w:eastAsia="현대하모니 L" w:cs="Calibri" w:hint="eastAsia"/>
          <w:sz w:val="20"/>
          <w:lang w:val="en-GB"/>
        </w:rPr>
        <w:t>판단될</w:t>
      </w:r>
      <w:r w:rsidRPr="00294122">
        <w:rPr>
          <w:rFonts w:eastAsia="현대하모니 L" w:cs="Calibri" w:hint="eastAsia"/>
          <w:sz w:val="20"/>
          <w:lang w:val="en-GB"/>
        </w:rPr>
        <w:t xml:space="preserve"> </w:t>
      </w:r>
      <w:r w:rsidRPr="00F63641">
        <w:rPr>
          <w:rFonts w:eastAsia="현대하모니 L" w:cs="Calibri"/>
          <w:sz w:val="20"/>
          <w:lang w:val="en-GB"/>
        </w:rPr>
        <w:t>경우</w:t>
      </w:r>
      <w:r>
        <w:rPr>
          <w:rFonts w:eastAsia="현대하모니 L" w:cs="Calibri" w:hint="eastAsia"/>
          <w:sz w:val="20"/>
          <w:lang w:val="en-GB"/>
        </w:rPr>
        <w:t>,</w:t>
      </w:r>
      <w:r w:rsidRPr="00F63641">
        <w:rPr>
          <w:rFonts w:eastAsia="현대하모니 L" w:cs="Calibri"/>
          <w:sz w:val="20"/>
          <w:lang w:val="en-GB"/>
        </w:rPr>
        <w:t xml:space="preserve"> </w:t>
      </w:r>
      <w:r w:rsidRPr="00F63641">
        <w:rPr>
          <w:rFonts w:eastAsia="현대하모니 L" w:cs="Calibri"/>
          <w:sz w:val="20"/>
          <w:lang w:val="en-GB"/>
        </w:rPr>
        <w:t>온도센서</w:t>
      </w:r>
      <w:r w:rsidRPr="00F63641">
        <w:rPr>
          <w:rFonts w:eastAsia="현대하모니 L" w:cs="Calibri"/>
          <w:sz w:val="20"/>
          <w:lang w:val="en-GB"/>
        </w:rPr>
        <w:t xml:space="preserve"> </w:t>
      </w:r>
      <w:r w:rsidRPr="00F63641">
        <w:rPr>
          <w:rFonts w:eastAsia="현대하모니 L" w:cs="Calibri"/>
          <w:sz w:val="20"/>
          <w:lang w:val="en-GB"/>
        </w:rPr>
        <w:t>에러로</w:t>
      </w:r>
      <w:r w:rsidRPr="00F63641">
        <w:rPr>
          <w:rFonts w:eastAsia="현대하모니 L" w:cs="Calibri"/>
          <w:sz w:val="20"/>
          <w:lang w:val="en-GB"/>
        </w:rPr>
        <w:t xml:space="preserve"> </w:t>
      </w:r>
      <w:r w:rsidRPr="00F63641">
        <w:rPr>
          <w:rFonts w:eastAsia="현대하모니 L" w:cs="Calibri"/>
          <w:sz w:val="20"/>
          <w:lang w:val="en-GB"/>
        </w:rPr>
        <w:t>판단하여</w:t>
      </w:r>
      <w:r w:rsidRPr="00F63641">
        <w:rPr>
          <w:rFonts w:eastAsia="현대하모니 L" w:cs="Calibri"/>
          <w:sz w:val="20"/>
          <w:lang w:val="en-GB"/>
        </w:rPr>
        <w:t xml:space="preserve"> </w:t>
      </w:r>
      <w:r>
        <w:rPr>
          <w:rFonts w:eastAsia="현대하모니 L" w:cs="Calibri"/>
          <w:sz w:val="20"/>
          <w:lang w:val="en-GB"/>
        </w:rPr>
        <w:t>충전</w:t>
      </w:r>
      <w:r>
        <w:rPr>
          <w:rFonts w:eastAsia="현대하모니 L" w:cs="Calibri" w:hint="eastAsia"/>
          <w:sz w:val="20"/>
          <w:lang w:val="en-GB"/>
        </w:rPr>
        <w:t>을</w:t>
      </w:r>
      <w:r>
        <w:rPr>
          <w:rFonts w:eastAsia="현대하모니 L" w:cs="Calibri" w:hint="eastAsia"/>
          <w:sz w:val="20"/>
          <w:lang w:val="en-GB"/>
        </w:rPr>
        <w:t xml:space="preserve"> </w:t>
      </w:r>
      <w:r>
        <w:rPr>
          <w:rFonts w:eastAsia="현대하모니 L" w:cs="Calibri" w:hint="eastAsia"/>
          <w:sz w:val="20"/>
          <w:lang w:val="en-GB"/>
        </w:rPr>
        <w:t>중</w:t>
      </w:r>
      <w:r w:rsidRPr="00E0176F">
        <w:rPr>
          <w:rFonts w:eastAsia="현대하모니 L" w:cs="Calibri" w:hint="eastAsia"/>
          <w:sz w:val="20"/>
        </w:rPr>
        <w:t>단</w:t>
      </w:r>
      <w:r>
        <w:rPr>
          <w:rFonts w:eastAsia="현대하모니 L" w:cs="Calibri" w:hint="eastAsia"/>
          <w:sz w:val="20"/>
        </w:rPr>
        <w:t>해야</w:t>
      </w:r>
      <w:r>
        <w:rPr>
          <w:rFonts w:eastAsia="현대하모니 L" w:cs="Calibri" w:hint="eastAsia"/>
          <w:sz w:val="20"/>
        </w:rPr>
        <w:t xml:space="preserve"> </w:t>
      </w:r>
      <w:r>
        <w:rPr>
          <w:rFonts w:eastAsia="현대하모니 L" w:cs="Calibri" w:hint="eastAsia"/>
          <w:sz w:val="20"/>
        </w:rPr>
        <w:t>한다</w:t>
      </w:r>
      <w:r w:rsidRPr="00E0176F">
        <w:rPr>
          <w:rFonts w:eastAsia="현대하모니 L" w:cs="Calibri" w:hint="eastAsia"/>
          <w:sz w:val="20"/>
        </w:rPr>
        <w:t>.</w:t>
      </w:r>
    </w:p>
    <w:p w14:paraId="464B8A73" w14:textId="77777777" w:rsidR="003B064C" w:rsidRPr="00F63641" w:rsidRDefault="003B064C" w:rsidP="00116D94">
      <w:pPr>
        <w:pStyle w:val="a1"/>
        <w:numPr>
          <w:ilvl w:val="0"/>
          <w:numId w:val="43"/>
        </w:numPr>
        <w:rPr>
          <w:rFonts w:eastAsia="현대하모니 L" w:cs="Calibri"/>
          <w:sz w:val="18"/>
          <w:lang w:val="en-GB"/>
        </w:rPr>
      </w:pPr>
      <w:r w:rsidRPr="00F63641">
        <w:rPr>
          <w:rFonts w:eastAsia="현대하모니 L" w:cs="Calibri"/>
          <w:sz w:val="20"/>
          <w:lang w:val="en-GB"/>
        </w:rPr>
        <w:t>온도센서</w:t>
      </w:r>
      <w:r w:rsidRPr="00F63641">
        <w:rPr>
          <w:rFonts w:eastAsia="현대하모니 L" w:cs="Calibri"/>
          <w:sz w:val="20"/>
          <w:lang w:val="en-GB"/>
        </w:rPr>
        <w:t xml:space="preserve"> </w:t>
      </w:r>
      <w:r w:rsidRPr="00F63641">
        <w:rPr>
          <w:rFonts w:eastAsia="현대하모니 L" w:cs="Calibri"/>
          <w:sz w:val="20"/>
          <w:lang w:val="en-GB"/>
        </w:rPr>
        <w:t>에러</w:t>
      </w:r>
      <w:r w:rsidRPr="00F63641">
        <w:rPr>
          <w:rFonts w:eastAsia="현대하모니 L" w:cs="Calibri"/>
          <w:sz w:val="20"/>
          <w:lang w:val="en-GB"/>
        </w:rPr>
        <w:t xml:space="preserve"> </w:t>
      </w:r>
      <w:r w:rsidRPr="00F63641">
        <w:rPr>
          <w:rFonts w:eastAsia="현대하모니 L" w:cs="Calibri"/>
          <w:sz w:val="20"/>
          <w:lang w:val="en-GB"/>
        </w:rPr>
        <w:t>상태에서</w:t>
      </w:r>
      <w:r w:rsidRPr="00F63641">
        <w:rPr>
          <w:rFonts w:eastAsia="현대하모니 L" w:cs="Calibri"/>
          <w:sz w:val="20"/>
          <w:lang w:val="en-GB"/>
        </w:rPr>
        <w:t xml:space="preserve"> </w:t>
      </w:r>
      <w:r w:rsidR="00BD6D88" w:rsidRPr="00007FC4">
        <w:rPr>
          <w:rFonts w:eastAsia="현대하모니 L" w:cs="Calibri"/>
          <w:sz w:val="20"/>
        </w:rPr>
        <w:t>Input_b_IGN1_IN</w:t>
      </w:r>
      <w:r>
        <w:rPr>
          <w:rFonts w:eastAsia="현대하모니 L" w:cs="Calibri" w:hint="eastAsia"/>
          <w:sz w:val="20"/>
          <w:lang w:val="en-GB"/>
        </w:rPr>
        <w:t>이</w:t>
      </w:r>
      <w:r>
        <w:rPr>
          <w:rFonts w:eastAsia="현대하모니 L" w:cs="Calibri" w:hint="eastAsia"/>
          <w:sz w:val="20"/>
          <w:lang w:val="en-GB"/>
        </w:rPr>
        <w:t xml:space="preserve"> </w:t>
      </w:r>
      <w:r w:rsidRPr="00F63641">
        <w:rPr>
          <w:rFonts w:eastAsia="현대하모니 L" w:cs="Calibri"/>
          <w:sz w:val="20"/>
          <w:lang w:val="en-GB"/>
        </w:rPr>
        <w:t>O</w:t>
      </w:r>
      <w:r w:rsidR="00606CD1">
        <w:rPr>
          <w:rFonts w:eastAsia="현대하모니 L" w:cs="Calibri" w:hint="eastAsia"/>
          <w:sz w:val="20"/>
          <w:lang w:val="en-GB"/>
        </w:rPr>
        <w:t>n</w:t>
      </w:r>
      <w:r w:rsidRPr="00F63641">
        <w:rPr>
          <w:rFonts w:eastAsia="현대하모니 L" w:cs="Calibri"/>
          <w:sz w:val="20"/>
          <w:lang w:val="en-GB"/>
        </w:rPr>
        <w:t xml:space="preserve"> </w:t>
      </w:r>
      <w:r w:rsidRPr="00F63641">
        <w:rPr>
          <w:rFonts w:eastAsia="현대하모니 L" w:cs="Calibri"/>
          <w:sz w:val="20"/>
          <w:lang w:val="en-GB"/>
        </w:rPr>
        <w:sym w:font="Wingdings" w:char="F0E0"/>
      </w:r>
      <w:r w:rsidRPr="00F63641">
        <w:rPr>
          <w:rFonts w:eastAsia="현대하모니 L" w:cs="Calibri"/>
          <w:sz w:val="20"/>
          <w:lang w:val="en-GB"/>
        </w:rPr>
        <w:t xml:space="preserve"> O</w:t>
      </w:r>
      <w:r w:rsidR="00606CD1">
        <w:rPr>
          <w:rFonts w:eastAsia="현대하모니 L" w:cs="Calibri" w:hint="eastAsia"/>
          <w:sz w:val="20"/>
          <w:lang w:val="en-GB"/>
        </w:rPr>
        <w:t>ff</w:t>
      </w:r>
      <w:r w:rsidRPr="00F63641">
        <w:rPr>
          <w:rFonts w:eastAsia="현대하모니 L" w:cs="Calibri"/>
          <w:sz w:val="20"/>
          <w:lang w:val="en-GB"/>
        </w:rPr>
        <w:t xml:space="preserve"> </w:t>
      </w:r>
      <w:r w:rsidRPr="00294122">
        <w:rPr>
          <w:rFonts w:eastAsia="현대하모니 L" w:cs="Calibri" w:hint="eastAsia"/>
          <w:sz w:val="20"/>
          <w:lang w:val="en-GB"/>
        </w:rPr>
        <w:t>되어야</w:t>
      </w:r>
      <w:r>
        <w:rPr>
          <w:rFonts w:eastAsia="현대하모니 L" w:cs="Calibri" w:hint="eastAsia"/>
          <w:sz w:val="20"/>
          <w:lang w:val="en-GB"/>
        </w:rPr>
        <w:t>,</w:t>
      </w:r>
      <w:r w:rsidRPr="00F63641">
        <w:rPr>
          <w:rFonts w:eastAsia="현대하모니 L" w:cs="Calibri"/>
          <w:sz w:val="20"/>
          <w:lang w:val="en-GB"/>
        </w:rPr>
        <w:t xml:space="preserve"> </w:t>
      </w:r>
      <w:r w:rsidRPr="00F63641">
        <w:rPr>
          <w:rFonts w:eastAsia="현대하모니 L" w:cs="Calibri"/>
          <w:sz w:val="20"/>
          <w:lang w:val="en-GB"/>
        </w:rPr>
        <w:t>온도센서</w:t>
      </w:r>
      <w:r w:rsidRPr="00F63641">
        <w:rPr>
          <w:rFonts w:eastAsia="현대하모니 L" w:cs="Calibri"/>
          <w:sz w:val="20"/>
          <w:lang w:val="en-GB"/>
        </w:rPr>
        <w:t xml:space="preserve"> </w:t>
      </w:r>
      <w:r w:rsidRPr="00F63641">
        <w:rPr>
          <w:rFonts w:eastAsia="현대하모니 L" w:cs="Calibri"/>
          <w:sz w:val="20"/>
          <w:lang w:val="en-GB"/>
        </w:rPr>
        <w:t>에러</w:t>
      </w:r>
      <w:r w:rsidRPr="00F63641">
        <w:rPr>
          <w:rFonts w:eastAsia="현대하모니 L" w:cs="Calibri"/>
          <w:sz w:val="20"/>
          <w:lang w:val="en-GB"/>
        </w:rPr>
        <w:t xml:space="preserve"> </w:t>
      </w:r>
      <w:r w:rsidRPr="00F63641">
        <w:rPr>
          <w:rFonts w:eastAsia="현대하모니 L" w:cs="Calibri"/>
          <w:sz w:val="20"/>
          <w:lang w:val="en-GB"/>
        </w:rPr>
        <w:t>상태</w:t>
      </w:r>
      <w:r>
        <w:rPr>
          <w:rFonts w:eastAsia="현대하모니 L" w:cs="Calibri" w:hint="eastAsia"/>
          <w:sz w:val="20"/>
          <w:lang w:val="en-GB"/>
        </w:rPr>
        <w:t>가</w:t>
      </w:r>
      <w:r w:rsidRPr="00F63641">
        <w:rPr>
          <w:rFonts w:eastAsia="현대하모니 L" w:cs="Calibri"/>
          <w:sz w:val="20"/>
          <w:lang w:val="en-GB"/>
        </w:rPr>
        <w:t xml:space="preserve"> </w:t>
      </w:r>
      <w:r w:rsidRPr="00F63641">
        <w:rPr>
          <w:rFonts w:eastAsia="현대하모니 L" w:cs="Calibri"/>
          <w:sz w:val="20"/>
          <w:lang w:val="en-GB"/>
        </w:rPr>
        <w:t>해제</w:t>
      </w:r>
      <w:r>
        <w:rPr>
          <w:rFonts w:eastAsia="현대하모니 L" w:cs="Calibri" w:hint="eastAsia"/>
          <w:sz w:val="20"/>
          <w:lang w:val="en-GB"/>
        </w:rPr>
        <w:t>되며</w:t>
      </w:r>
      <w:r w:rsidRPr="00E0176F">
        <w:rPr>
          <w:rFonts w:eastAsia="현대하모니 L" w:cs="Calibri"/>
          <w:sz w:val="20"/>
        </w:rPr>
        <w:t xml:space="preserve"> </w:t>
      </w:r>
      <w:r>
        <w:rPr>
          <w:rFonts w:eastAsia="현대하모니 L" w:cs="Calibri" w:hint="eastAsia"/>
          <w:sz w:val="20"/>
        </w:rPr>
        <w:t>재</w:t>
      </w:r>
      <w:r>
        <w:rPr>
          <w:rFonts w:eastAsia="현대하모니 L" w:cs="Calibri" w:hint="eastAsia"/>
          <w:sz w:val="20"/>
        </w:rPr>
        <w:t xml:space="preserve"> </w:t>
      </w:r>
      <w:r>
        <w:rPr>
          <w:rFonts w:eastAsia="현대하모니 L" w:cs="Calibri" w:hint="eastAsia"/>
          <w:sz w:val="20"/>
        </w:rPr>
        <w:t>판단을</w:t>
      </w:r>
      <w:r>
        <w:rPr>
          <w:rFonts w:eastAsia="현대하모니 L" w:cs="Calibri" w:hint="eastAsia"/>
          <w:sz w:val="20"/>
        </w:rPr>
        <w:t xml:space="preserve"> </w:t>
      </w:r>
      <w:r w:rsidRPr="00294122">
        <w:rPr>
          <w:rFonts w:eastAsia="현대하모니 L" w:cs="Calibri" w:hint="eastAsia"/>
          <w:sz w:val="20"/>
          <w:lang w:val="en-GB"/>
        </w:rPr>
        <w:t>수행한다</w:t>
      </w:r>
      <w:r w:rsidRPr="00E0176F">
        <w:rPr>
          <w:rFonts w:eastAsia="현대하모니 L" w:cs="Calibri" w:hint="eastAsia"/>
          <w:sz w:val="20"/>
        </w:rPr>
        <w:t>.</w:t>
      </w:r>
    </w:p>
    <w:p w14:paraId="5B0B28A1" w14:textId="77777777" w:rsidR="003B064C" w:rsidRPr="00997B6F" w:rsidRDefault="00E77635" w:rsidP="00E77635">
      <w:pPr>
        <w:tabs>
          <w:tab w:val="left" w:pos="8490"/>
        </w:tabs>
        <w:rPr>
          <w:rFonts w:eastAsia="현대하모니 L" w:cs="Calibri"/>
          <w:sz w:val="20"/>
          <w:lang w:val="en-GB"/>
        </w:rPr>
      </w:pPr>
      <w:r>
        <w:rPr>
          <w:rFonts w:eastAsia="현대하모니 L" w:cs="Calibri"/>
          <w:sz w:val="20"/>
          <w:lang w:val="en-GB"/>
        </w:rPr>
        <w:tab/>
      </w:r>
    </w:p>
    <w:p w14:paraId="562293EF" w14:textId="77777777" w:rsidR="003B064C" w:rsidRPr="00211C19" w:rsidRDefault="003B064C" w:rsidP="003B064C">
      <w:pPr>
        <w:pStyle w:val="51"/>
      </w:pPr>
      <w:r w:rsidRPr="00211C19">
        <w:t xml:space="preserve">Temperature Sensor Error </w:t>
      </w:r>
      <w:r w:rsidR="005E7F8C">
        <w:t>Detecting Control Function</w:t>
      </w:r>
      <w:r w:rsidRPr="00211C19">
        <w:t xml:space="preserve"> State Chart</w:t>
      </w:r>
    </w:p>
    <w:p w14:paraId="079223CD" w14:textId="77777777" w:rsidR="003B064C" w:rsidRPr="00211C19" w:rsidRDefault="00ED7DB3" w:rsidP="003B064C">
      <w:pPr>
        <w:pStyle w:val="a1"/>
        <w:keepNext/>
        <w:numPr>
          <w:ilvl w:val="0"/>
          <w:numId w:val="0"/>
        </w:numPr>
        <w:ind w:left="432"/>
        <w:rPr>
          <w:rFonts w:eastAsia="현대하모니 L" w:cs="Calibri"/>
        </w:rPr>
      </w:pPr>
      <w:r w:rsidRPr="00211C19">
        <w:rPr>
          <w:rFonts w:eastAsia="현대하모니 L" w:cs="Calibri"/>
        </w:rPr>
        <w:object w:dxaOrig="6423" w:dyaOrig="7415" w14:anchorId="27D923F1">
          <v:shape id="_x0000_i1059" type="#_x0000_t75" style="width:268.3pt;height:316.55pt" o:ole="">
            <v:imagedata r:id="rId78" o:title=""/>
          </v:shape>
          <o:OLEObject Type="Embed" ProgID="VisioViewer.Viewer.1" ShapeID="_x0000_i1059" DrawAspect="Content" ObjectID="_1707217199" r:id="rId79"/>
        </w:object>
      </w:r>
    </w:p>
    <w:p w14:paraId="0C741923" w14:textId="625AF77C" w:rsidR="003B064C" w:rsidRPr="00211C19" w:rsidRDefault="003B064C" w:rsidP="003B064C">
      <w:pPr>
        <w:pStyle w:val="affc"/>
        <w:rPr>
          <w:rFonts w:eastAsia="현대하모니 L" w:cs="Calibri"/>
        </w:rPr>
      </w:pPr>
      <w:bookmarkStart w:id="154" w:name="_Toc530752381"/>
      <w:bookmarkStart w:id="155" w:name="_Toc96604445"/>
      <w:r w:rsidRPr="00211C19">
        <w:rPr>
          <w:rFonts w:eastAsia="현대하모니 L" w:cs="Calibri"/>
        </w:rPr>
        <w:t xml:space="preserve">Figure </w:t>
      </w:r>
      <w:r w:rsidRPr="00211C19">
        <w:rPr>
          <w:rFonts w:eastAsia="현대하모니 L" w:cs="Calibri"/>
        </w:rPr>
        <w:fldChar w:fldCharType="begin"/>
      </w:r>
      <w:r w:rsidRPr="00211C19">
        <w:rPr>
          <w:rFonts w:eastAsia="현대하모니 L" w:cs="Calibri"/>
        </w:rPr>
        <w:instrText xml:space="preserve"> SEQ Figure \* ARABIC </w:instrText>
      </w:r>
      <w:r w:rsidRPr="00211C19">
        <w:rPr>
          <w:rFonts w:eastAsia="현대하모니 L" w:cs="Calibri"/>
        </w:rPr>
        <w:fldChar w:fldCharType="separate"/>
      </w:r>
      <w:r w:rsidR="006F533A">
        <w:rPr>
          <w:rFonts w:eastAsia="현대하모니 L" w:cs="Calibri"/>
          <w:noProof/>
        </w:rPr>
        <w:t>34</w:t>
      </w:r>
      <w:r w:rsidRPr="00211C19">
        <w:rPr>
          <w:rFonts w:eastAsia="현대하모니 L" w:cs="Calibri"/>
        </w:rPr>
        <w:fldChar w:fldCharType="end"/>
      </w:r>
      <w:r w:rsidRPr="00211C19">
        <w:rPr>
          <w:rFonts w:eastAsia="현대하모니 L" w:cs="Calibri"/>
        </w:rPr>
        <w:t>.</w:t>
      </w:r>
      <w:r>
        <w:rPr>
          <w:rFonts w:eastAsia="현대하모니 L" w:cs="Calibri" w:hint="eastAsia"/>
        </w:rPr>
        <w:t xml:space="preserve"> </w:t>
      </w:r>
      <w:r w:rsidRPr="00211C19">
        <w:rPr>
          <w:rFonts w:eastAsia="현대하모니 L" w:cs="Calibri"/>
        </w:rPr>
        <w:t xml:space="preserve">Temperature Sensor Error </w:t>
      </w:r>
      <w:r w:rsidR="005E7F8C">
        <w:rPr>
          <w:rFonts w:eastAsia="현대하모니 L" w:cs="Calibri"/>
        </w:rPr>
        <w:t>Detecting Control Function</w:t>
      </w:r>
      <w:r w:rsidRPr="00211C19">
        <w:rPr>
          <w:rFonts w:eastAsia="현대하모니 L" w:cs="Calibri"/>
        </w:rPr>
        <w:t xml:space="preserve"> State Chart</w:t>
      </w:r>
      <w:bookmarkEnd w:id="154"/>
      <w:bookmarkEnd w:id="155"/>
    </w:p>
    <w:p w14:paraId="5CF506E4" w14:textId="77777777" w:rsidR="003B064C" w:rsidRPr="00211C19" w:rsidRDefault="003B064C" w:rsidP="003B064C">
      <w:pPr>
        <w:rPr>
          <w:rFonts w:eastAsia="현대하모니 L" w:cs="Calibri"/>
        </w:rPr>
      </w:pPr>
    </w:p>
    <w:p w14:paraId="3F1634FE" w14:textId="77777777" w:rsidR="003B064C" w:rsidRPr="00211C19" w:rsidRDefault="003B064C" w:rsidP="003B064C">
      <w:pPr>
        <w:spacing w:after="200" w:line="276" w:lineRule="auto"/>
        <w:jc w:val="both"/>
        <w:rPr>
          <w:rFonts w:eastAsia="현대하모니 L" w:cs="Calibri"/>
        </w:rPr>
      </w:pPr>
      <w:r w:rsidRPr="00211C19">
        <w:rPr>
          <w:rFonts w:eastAsia="현대하모니 L" w:cs="Calibri"/>
        </w:rPr>
        <w:br w:type="page"/>
      </w:r>
    </w:p>
    <w:p w14:paraId="51FBB7C8" w14:textId="77777777" w:rsidR="003B064C" w:rsidRPr="005128C1" w:rsidRDefault="002205E2" w:rsidP="00475D6D">
      <w:pPr>
        <w:pStyle w:val="41"/>
        <w:rPr>
          <w:i/>
        </w:rPr>
      </w:pPr>
      <w:bookmarkStart w:id="156" w:name="_Toc96604389"/>
      <w:r>
        <w:lastRenderedPageBreak/>
        <w:t>WPC USM Setting Control Function</w:t>
      </w:r>
      <w:bookmarkEnd w:id="156"/>
    </w:p>
    <w:p w14:paraId="40C666BF" w14:textId="77777777" w:rsidR="00BF2A54" w:rsidRPr="00BF2A54" w:rsidRDefault="002205E2" w:rsidP="00BF2A54">
      <w:pPr>
        <w:pStyle w:val="51"/>
      </w:pPr>
      <w:r>
        <w:t>WPC USM Setting Control Function</w:t>
      </w:r>
      <w:r w:rsidR="00BF2A54" w:rsidRPr="00211C19">
        <w:t xml:space="preserve"> Data Flow</w:t>
      </w:r>
    </w:p>
    <w:p w14:paraId="1660873B" w14:textId="77777777" w:rsidR="003B064C" w:rsidRPr="00211C19" w:rsidRDefault="00AC3454" w:rsidP="003B064C">
      <w:pPr>
        <w:keepNext/>
        <w:rPr>
          <w:rFonts w:eastAsia="현대하모니 L" w:cs="Calibri"/>
        </w:rPr>
      </w:pPr>
      <w:r w:rsidRPr="00211C19">
        <w:rPr>
          <w:rFonts w:eastAsia="현대하모니 L" w:cs="Calibri"/>
        </w:rPr>
        <w:object w:dxaOrig="10477" w:dyaOrig="5029" w14:anchorId="5044AB3E">
          <v:shape id="_x0000_i1060" type="#_x0000_t75" style="width:422.5pt;height:186.8pt" o:ole="">
            <v:imagedata r:id="rId80" o:title="" cropbottom="4064f"/>
          </v:shape>
          <o:OLEObject Type="Embed" ProgID="VisioViewer.Viewer.1" ShapeID="_x0000_i1060" DrawAspect="Content" ObjectID="_1707217200" r:id="rId81"/>
        </w:object>
      </w:r>
    </w:p>
    <w:p w14:paraId="10308DBF" w14:textId="4196CCC7" w:rsidR="003B064C" w:rsidRDefault="003B064C" w:rsidP="003B064C">
      <w:pPr>
        <w:pStyle w:val="affc"/>
        <w:rPr>
          <w:rFonts w:eastAsia="현대하모니 L" w:cs="Calibri"/>
        </w:rPr>
      </w:pPr>
      <w:bookmarkStart w:id="157" w:name="_Toc530752387"/>
      <w:bookmarkStart w:id="158" w:name="_Toc96604446"/>
      <w:r w:rsidRPr="00211C19">
        <w:rPr>
          <w:rFonts w:eastAsia="현대하모니 L" w:cs="Calibri"/>
        </w:rPr>
        <w:t xml:space="preserve">Figure </w:t>
      </w:r>
      <w:r w:rsidRPr="00211C19">
        <w:rPr>
          <w:rFonts w:eastAsia="현대하모니 L" w:cs="Calibri"/>
        </w:rPr>
        <w:fldChar w:fldCharType="begin"/>
      </w:r>
      <w:r w:rsidRPr="00211C19">
        <w:rPr>
          <w:rFonts w:eastAsia="현대하모니 L" w:cs="Calibri"/>
        </w:rPr>
        <w:instrText xml:space="preserve"> SEQ Figure \* ARABIC </w:instrText>
      </w:r>
      <w:r w:rsidRPr="00211C19">
        <w:rPr>
          <w:rFonts w:eastAsia="현대하모니 L" w:cs="Calibri"/>
        </w:rPr>
        <w:fldChar w:fldCharType="separate"/>
      </w:r>
      <w:r w:rsidR="006F533A">
        <w:rPr>
          <w:rFonts w:eastAsia="현대하모니 L" w:cs="Calibri"/>
          <w:noProof/>
        </w:rPr>
        <w:t>35</w:t>
      </w:r>
      <w:r w:rsidRPr="00211C19">
        <w:rPr>
          <w:rFonts w:eastAsia="현대하모니 L" w:cs="Calibri"/>
        </w:rPr>
        <w:fldChar w:fldCharType="end"/>
      </w:r>
      <w:r w:rsidRPr="00211C19">
        <w:rPr>
          <w:rFonts w:eastAsia="현대하모니 L" w:cs="Calibri"/>
        </w:rPr>
        <w:t>.</w:t>
      </w:r>
      <w:r>
        <w:rPr>
          <w:rFonts w:eastAsia="현대하모니 L" w:cs="Calibri" w:hint="eastAsia"/>
        </w:rPr>
        <w:t xml:space="preserve"> </w:t>
      </w:r>
      <w:r w:rsidR="002205E2">
        <w:rPr>
          <w:rFonts w:eastAsia="현대하모니 L" w:cs="Calibri"/>
        </w:rPr>
        <w:t>WPC USM Setting Control Function</w:t>
      </w:r>
      <w:r w:rsidRPr="00211C19">
        <w:rPr>
          <w:rFonts w:eastAsia="현대하모니 L" w:cs="Calibri"/>
        </w:rPr>
        <w:t xml:space="preserve"> Data Flow</w:t>
      </w:r>
      <w:bookmarkEnd w:id="157"/>
      <w:bookmarkEnd w:id="158"/>
    </w:p>
    <w:p w14:paraId="31BA8B6A" w14:textId="77777777" w:rsidR="003B064C" w:rsidRPr="00044C44" w:rsidRDefault="003B064C" w:rsidP="003B064C"/>
    <w:p w14:paraId="5C832FBB" w14:textId="77777777" w:rsidR="003B064C" w:rsidRPr="00211C19" w:rsidRDefault="002205E2" w:rsidP="003B064C">
      <w:pPr>
        <w:pStyle w:val="51"/>
      </w:pPr>
      <w:r>
        <w:t>WPC USM Setting Control Function</w:t>
      </w:r>
      <w:r w:rsidR="003B064C" w:rsidRPr="00211C19">
        <w:t xml:space="preserve"> In/Out List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955"/>
        <w:gridCol w:w="2547"/>
        <w:gridCol w:w="6842"/>
      </w:tblGrid>
      <w:tr w:rsidR="00E52F37" w:rsidRPr="00211C19" w14:paraId="60962B29" w14:textId="77777777" w:rsidTr="00E52F37">
        <w:trPr>
          <w:trHeight w:val="401"/>
        </w:trPr>
        <w:tc>
          <w:tcPr>
            <w:tcW w:w="462" w:type="pct"/>
            <w:shd w:val="clear" w:color="auto" w:fill="auto"/>
            <w:vAlign w:val="center"/>
          </w:tcPr>
          <w:p w14:paraId="2FCB0B0D" w14:textId="77777777" w:rsidR="00E52F37" w:rsidRPr="00211C19" w:rsidRDefault="00E52F37" w:rsidP="00465BF3">
            <w:pPr>
              <w:jc w:val="center"/>
              <w:rPr>
                <w:rFonts w:eastAsia="현대하모니 L" w:cs="Calibri"/>
                <w:b/>
                <w:sz w:val="16"/>
              </w:rPr>
            </w:pPr>
            <w:r w:rsidRPr="00211C19">
              <w:rPr>
                <w:rFonts w:eastAsia="현대하모니 L" w:cs="Calibri"/>
                <w:b/>
                <w:bCs/>
                <w:sz w:val="16"/>
              </w:rPr>
              <w:t>Function</w:t>
            </w:r>
          </w:p>
        </w:tc>
        <w:tc>
          <w:tcPr>
            <w:tcW w:w="1231" w:type="pct"/>
            <w:shd w:val="clear" w:color="auto" w:fill="auto"/>
            <w:vAlign w:val="center"/>
          </w:tcPr>
          <w:p w14:paraId="1B73BDB4" w14:textId="77777777" w:rsidR="00E52F37" w:rsidRPr="00211C19" w:rsidRDefault="00E52F37" w:rsidP="00465BF3">
            <w:pPr>
              <w:jc w:val="center"/>
              <w:rPr>
                <w:rFonts w:eastAsia="현대하모니 L" w:cs="Calibri"/>
                <w:b/>
                <w:sz w:val="16"/>
              </w:rPr>
            </w:pPr>
            <w:r w:rsidRPr="00211C19">
              <w:rPr>
                <w:rFonts w:eastAsia="현대하모니 L" w:cs="Calibri"/>
                <w:b/>
                <w:bCs/>
                <w:sz w:val="16"/>
              </w:rPr>
              <w:t>Signal Name</w:t>
            </w:r>
          </w:p>
        </w:tc>
        <w:tc>
          <w:tcPr>
            <w:tcW w:w="3307" w:type="pct"/>
            <w:shd w:val="clear" w:color="auto" w:fill="auto"/>
            <w:vAlign w:val="center"/>
          </w:tcPr>
          <w:p w14:paraId="42415CE9" w14:textId="77777777" w:rsidR="00E52F37" w:rsidRPr="00211C19" w:rsidRDefault="00E52F37" w:rsidP="00465BF3">
            <w:pPr>
              <w:jc w:val="center"/>
              <w:rPr>
                <w:rFonts w:eastAsia="현대하모니 L" w:cs="Calibri"/>
                <w:b/>
                <w:sz w:val="16"/>
              </w:rPr>
            </w:pPr>
            <w:r w:rsidRPr="00211C19">
              <w:rPr>
                <w:rFonts w:eastAsia="현대하모니 L" w:cs="Calibri"/>
                <w:b/>
                <w:bCs/>
                <w:kern w:val="2"/>
                <w:sz w:val="16"/>
              </w:rPr>
              <w:t>Description</w:t>
            </w:r>
          </w:p>
        </w:tc>
      </w:tr>
      <w:tr w:rsidR="00E52F37" w:rsidRPr="00211C19" w14:paraId="4C7A2D60" w14:textId="77777777" w:rsidTr="00E52F37">
        <w:trPr>
          <w:trHeight w:val="77"/>
        </w:trPr>
        <w:tc>
          <w:tcPr>
            <w:tcW w:w="462" w:type="pct"/>
            <w:vMerge w:val="restart"/>
            <w:shd w:val="clear" w:color="auto" w:fill="auto"/>
            <w:vAlign w:val="center"/>
          </w:tcPr>
          <w:p w14:paraId="7C02BFE6" w14:textId="77777777" w:rsidR="00E52F37" w:rsidRPr="00211C19" w:rsidRDefault="00E52F37" w:rsidP="00465BF3">
            <w:pPr>
              <w:jc w:val="center"/>
              <w:rPr>
                <w:rFonts w:eastAsia="현대하모니 L" w:cs="Calibri"/>
                <w:sz w:val="16"/>
              </w:rPr>
            </w:pPr>
            <w:r w:rsidRPr="00211C19">
              <w:rPr>
                <w:rFonts w:eastAsia="현대하모니 L" w:cs="Calibri"/>
                <w:sz w:val="16"/>
              </w:rPr>
              <w:t>Input</w:t>
            </w:r>
          </w:p>
        </w:tc>
        <w:tc>
          <w:tcPr>
            <w:tcW w:w="1231" w:type="pct"/>
            <w:shd w:val="clear" w:color="auto" w:fill="auto"/>
            <w:vAlign w:val="center"/>
          </w:tcPr>
          <w:p w14:paraId="1088CC00" w14:textId="77777777" w:rsidR="00E52F37" w:rsidRPr="00853801" w:rsidRDefault="00E52F37">
            <w:pPr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 w:rsidRPr="00853801">
              <w:rPr>
                <w:rFonts w:eastAsia="현대하모니 L" w:cs="Calibri" w:hint="eastAsia"/>
                <w:color w:val="000000" w:themeColor="dark1"/>
                <w:sz w:val="16"/>
                <w:szCs w:val="16"/>
              </w:rPr>
              <w:t>Input_WPCOnOffNvalueSet</w:t>
            </w:r>
          </w:p>
        </w:tc>
        <w:tc>
          <w:tcPr>
            <w:tcW w:w="3307" w:type="pct"/>
            <w:shd w:val="clear" w:color="auto" w:fill="auto"/>
            <w:vAlign w:val="center"/>
          </w:tcPr>
          <w:p w14:paraId="6B06CFC6" w14:textId="77777777" w:rsidR="00E52F37" w:rsidRPr="00211C19" w:rsidRDefault="00E52F37" w:rsidP="00465BF3">
            <w:pPr>
              <w:rPr>
                <w:rFonts w:eastAsia="현대하모니 L" w:cs="Calibri"/>
                <w:sz w:val="16"/>
              </w:rPr>
            </w:pPr>
            <w:r w:rsidRPr="00211C19">
              <w:rPr>
                <w:rFonts w:eastAsia="현대하모니 L" w:cs="Calibri"/>
                <w:sz w:val="16"/>
              </w:rPr>
              <w:t>Request to set WPC On/Off switch status</w:t>
            </w:r>
          </w:p>
          <w:p w14:paraId="7F5DCC79" w14:textId="77777777" w:rsidR="00E52F37" w:rsidRPr="00211C19" w:rsidRDefault="00E52F37" w:rsidP="00465BF3">
            <w:pPr>
              <w:rPr>
                <w:rFonts w:eastAsia="현대하모니 L" w:cs="Calibri"/>
                <w:sz w:val="16"/>
              </w:rPr>
            </w:pPr>
            <w:r w:rsidRPr="00211C19">
              <w:rPr>
                <w:rFonts w:eastAsia="현대하모니 L" w:cs="Calibri"/>
                <w:sz w:val="16"/>
              </w:rPr>
              <w:t>0x0:Default/0x1:Off (Disable)/0x2:On (Enable)/0x3:Invalid</w:t>
            </w:r>
          </w:p>
        </w:tc>
      </w:tr>
      <w:tr w:rsidR="00E52F37" w:rsidRPr="00211C19" w14:paraId="4631E94A" w14:textId="77777777" w:rsidTr="00E52F37">
        <w:trPr>
          <w:trHeight w:val="77"/>
        </w:trPr>
        <w:tc>
          <w:tcPr>
            <w:tcW w:w="462" w:type="pct"/>
            <w:vMerge/>
            <w:shd w:val="clear" w:color="auto" w:fill="auto"/>
            <w:vAlign w:val="center"/>
          </w:tcPr>
          <w:p w14:paraId="062B999D" w14:textId="77777777" w:rsidR="00E52F37" w:rsidRPr="00211C19" w:rsidRDefault="00E52F37" w:rsidP="00465BF3">
            <w:pPr>
              <w:jc w:val="center"/>
              <w:rPr>
                <w:rFonts w:eastAsia="현대하모니 L" w:cs="Calibri"/>
                <w:sz w:val="16"/>
              </w:rPr>
            </w:pPr>
          </w:p>
        </w:tc>
        <w:tc>
          <w:tcPr>
            <w:tcW w:w="1231" w:type="pct"/>
            <w:shd w:val="clear" w:color="auto" w:fill="auto"/>
            <w:vAlign w:val="center"/>
          </w:tcPr>
          <w:p w14:paraId="51B0D86D" w14:textId="77777777" w:rsidR="00E52F37" w:rsidRPr="00853801" w:rsidRDefault="00E52F37">
            <w:pPr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 w:rsidRPr="00853801">
              <w:rPr>
                <w:rFonts w:eastAsia="현대하모니 L" w:cs="Calibri" w:hint="eastAsia"/>
                <w:color w:val="000000" w:themeColor="dark1"/>
                <w:sz w:val="16"/>
                <w:szCs w:val="16"/>
              </w:rPr>
              <w:t>Input_b_USMReset</w:t>
            </w:r>
          </w:p>
        </w:tc>
        <w:tc>
          <w:tcPr>
            <w:tcW w:w="3307" w:type="pct"/>
            <w:shd w:val="clear" w:color="auto" w:fill="auto"/>
            <w:vAlign w:val="center"/>
          </w:tcPr>
          <w:p w14:paraId="086BB6E0" w14:textId="77777777" w:rsidR="00E52F37" w:rsidRPr="00211C19" w:rsidRDefault="00E52F37" w:rsidP="00465BF3">
            <w:pPr>
              <w:rPr>
                <w:rFonts w:eastAsia="현대하모니 L" w:cs="Calibri"/>
                <w:sz w:val="16"/>
              </w:rPr>
            </w:pPr>
            <w:r w:rsidRPr="00211C19">
              <w:rPr>
                <w:rFonts w:eastAsia="현대하모니 L" w:cs="Calibri"/>
                <w:sz w:val="16"/>
              </w:rPr>
              <w:t>This signal is used for a request to reset the value of USM menus</w:t>
            </w:r>
          </w:p>
          <w:p w14:paraId="27536AB8" w14:textId="77777777" w:rsidR="00E52F37" w:rsidRPr="00211C19" w:rsidRDefault="00E52F37" w:rsidP="00465BF3">
            <w:pPr>
              <w:rPr>
                <w:rFonts w:eastAsia="현대하모니 L" w:cs="Calibri"/>
                <w:sz w:val="16"/>
              </w:rPr>
            </w:pPr>
            <w:r w:rsidRPr="00211C19">
              <w:rPr>
                <w:rFonts w:eastAsia="현대하모니 L" w:cs="Calibri"/>
                <w:sz w:val="16"/>
              </w:rPr>
              <w:t>0x0:Default/0x1:Reset</w:t>
            </w:r>
          </w:p>
        </w:tc>
      </w:tr>
      <w:tr w:rsidR="00E52F37" w:rsidRPr="00211C19" w14:paraId="520D9FC0" w14:textId="77777777" w:rsidTr="00E52F37">
        <w:trPr>
          <w:trHeight w:val="77"/>
        </w:trPr>
        <w:tc>
          <w:tcPr>
            <w:tcW w:w="462" w:type="pct"/>
            <w:vMerge/>
            <w:shd w:val="clear" w:color="auto" w:fill="auto"/>
            <w:vAlign w:val="center"/>
          </w:tcPr>
          <w:p w14:paraId="03CF8A90" w14:textId="77777777" w:rsidR="00E52F37" w:rsidRPr="00211C19" w:rsidRDefault="00E52F37" w:rsidP="00465BF3">
            <w:pPr>
              <w:jc w:val="center"/>
              <w:rPr>
                <w:rFonts w:eastAsia="현대하모니 L" w:cs="Calibri"/>
                <w:sz w:val="16"/>
              </w:rPr>
            </w:pPr>
          </w:p>
        </w:tc>
        <w:tc>
          <w:tcPr>
            <w:tcW w:w="1231" w:type="pct"/>
            <w:shd w:val="clear" w:color="auto" w:fill="auto"/>
            <w:vAlign w:val="center"/>
          </w:tcPr>
          <w:p w14:paraId="4C035F26" w14:textId="77777777" w:rsidR="00E52F37" w:rsidRPr="00853801" w:rsidRDefault="00E52F37">
            <w:pPr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 w:rsidRPr="00853801">
              <w:rPr>
                <w:rFonts w:eastAsia="현대하모니 L" w:cs="Calibri" w:hint="eastAsia"/>
                <w:color w:val="000000" w:themeColor="dark1"/>
                <w:sz w:val="16"/>
                <w:szCs w:val="16"/>
              </w:rPr>
              <w:t>Input_AVN_ProfileIDRValue</w:t>
            </w:r>
          </w:p>
        </w:tc>
        <w:tc>
          <w:tcPr>
            <w:tcW w:w="3307" w:type="pct"/>
            <w:shd w:val="clear" w:color="auto" w:fill="auto"/>
            <w:vAlign w:val="center"/>
          </w:tcPr>
          <w:p w14:paraId="38660E6B" w14:textId="77777777" w:rsidR="00E52F37" w:rsidRPr="00211C19" w:rsidRDefault="00E52F37" w:rsidP="00465BF3">
            <w:pPr>
              <w:rPr>
                <w:rFonts w:eastAsia="현대하모니 L" w:cs="Calibri"/>
                <w:sz w:val="16"/>
              </w:rPr>
            </w:pPr>
            <w:r w:rsidRPr="00211C19">
              <w:rPr>
                <w:rFonts w:eastAsia="현대하모니 L" w:cs="Calibri"/>
                <w:sz w:val="16"/>
              </w:rPr>
              <w:t>Request to set user from AVN</w:t>
            </w:r>
          </w:p>
          <w:p w14:paraId="3E440200" w14:textId="77777777" w:rsidR="00E52F37" w:rsidRPr="00211C19" w:rsidRDefault="00E52F37" w:rsidP="00465BF3">
            <w:pPr>
              <w:rPr>
                <w:rFonts w:eastAsia="현대하모니 L" w:cs="Calibri"/>
                <w:sz w:val="16"/>
              </w:rPr>
            </w:pPr>
            <w:r w:rsidRPr="00211C19">
              <w:rPr>
                <w:rFonts w:eastAsia="현대하모니 L" w:cs="Calibri"/>
                <w:sz w:val="16"/>
              </w:rPr>
              <w:t>0x00:Default/0x01:Guest/0x02:Profile1/0x03:Profile2/0x04~0x0E:Reserved/0x0F:Invalid</w:t>
            </w:r>
          </w:p>
        </w:tc>
      </w:tr>
      <w:tr w:rsidR="00E52F37" w:rsidRPr="00211C19" w14:paraId="4BDB80CD" w14:textId="77777777" w:rsidTr="00E52F37">
        <w:tc>
          <w:tcPr>
            <w:tcW w:w="462" w:type="pct"/>
            <w:vMerge w:val="restart"/>
            <w:shd w:val="clear" w:color="auto" w:fill="auto"/>
            <w:vAlign w:val="center"/>
          </w:tcPr>
          <w:p w14:paraId="6FB67C36" w14:textId="77777777" w:rsidR="00E52F37" w:rsidRPr="00211C19" w:rsidRDefault="00E52F37" w:rsidP="00465BF3">
            <w:pPr>
              <w:jc w:val="center"/>
              <w:rPr>
                <w:rFonts w:eastAsia="현대하모니 L" w:cs="Calibri"/>
                <w:sz w:val="16"/>
              </w:rPr>
            </w:pPr>
            <w:r w:rsidRPr="00211C19">
              <w:rPr>
                <w:rFonts w:eastAsia="현대하모니 L" w:cs="Calibri"/>
                <w:sz w:val="16"/>
              </w:rPr>
              <w:t>Internal</w:t>
            </w:r>
          </w:p>
        </w:tc>
        <w:tc>
          <w:tcPr>
            <w:tcW w:w="1231" w:type="pct"/>
            <w:shd w:val="clear" w:color="auto" w:fill="auto"/>
            <w:vAlign w:val="center"/>
          </w:tcPr>
          <w:p w14:paraId="46C8204C" w14:textId="77777777" w:rsidR="00E52F37" w:rsidRPr="00211C19" w:rsidRDefault="00E52F37" w:rsidP="00465BF3">
            <w:pPr>
              <w:rPr>
                <w:rFonts w:eastAsia="현대하모니 L" w:cs="Calibri"/>
                <w:sz w:val="16"/>
              </w:rPr>
            </w:pPr>
            <w:r w:rsidRPr="00211C19">
              <w:rPr>
                <w:rFonts w:eastAsia="현대하모니 L" w:cs="Calibri"/>
                <w:sz w:val="16"/>
              </w:rPr>
              <w:t>m_ProfileOneWPCUSM</w:t>
            </w:r>
          </w:p>
        </w:tc>
        <w:tc>
          <w:tcPr>
            <w:tcW w:w="3307" w:type="pct"/>
            <w:shd w:val="clear" w:color="auto" w:fill="auto"/>
            <w:vAlign w:val="center"/>
          </w:tcPr>
          <w:p w14:paraId="068BE70B" w14:textId="77777777" w:rsidR="00E52F37" w:rsidRPr="00211C19" w:rsidRDefault="00E52F37" w:rsidP="00465BF3">
            <w:pPr>
              <w:rPr>
                <w:rFonts w:eastAsia="현대하모니 L" w:cs="Calibri"/>
                <w:sz w:val="16"/>
              </w:rPr>
            </w:pPr>
            <w:r w:rsidRPr="00211C19">
              <w:rPr>
                <w:rFonts w:eastAsia="현대하모니 L" w:cs="Calibri"/>
                <w:sz w:val="16"/>
              </w:rPr>
              <w:t>WPC SW On/Off State for Profile1 Memory Value</w:t>
            </w:r>
          </w:p>
          <w:p w14:paraId="402B45E5" w14:textId="77777777" w:rsidR="00E52F37" w:rsidRPr="00406E6D" w:rsidRDefault="00E52F37" w:rsidP="00406E6D">
            <w:pPr>
              <w:rPr>
                <w:rFonts w:eastAsia="현대하모니 L" w:cs="Calibri"/>
                <w:sz w:val="16"/>
              </w:rPr>
            </w:pPr>
            <w:r w:rsidRPr="00406E6D">
              <w:rPr>
                <w:rFonts w:eastAsia="현대하모니 L" w:cs="Calibri"/>
                <w:sz w:val="16"/>
              </w:rPr>
              <w:t>0x0:Default/0x1:Off (Disable)/0x2:On (Enable)/0x3:Invalid</w:t>
            </w:r>
          </w:p>
          <w:p w14:paraId="5725452C" w14:textId="77777777" w:rsidR="00E52F37" w:rsidRPr="00211C19" w:rsidRDefault="00E52F37" w:rsidP="00465BF3">
            <w:pPr>
              <w:rPr>
                <w:rFonts w:eastAsia="현대하모니 L" w:cs="Calibri"/>
                <w:sz w:val="16"/>
              </w:rPr>
            </w:pPr>
            <w:r w:rsidRPr="00406E6D">
              <w:rPr>
                <w:rFonts w:eastAsia="현대하모니 L" w:cs="Calibri"/>
                <w:sz w:val="16"/>
              </w:rPr>
              <w:t>* Initial value is On</w:t>
            </w:r>
          </w:p>
        </w:tc>
      </w:tr>
      <w:tr w:rsidR="00E52F37" w:rsidRPr="00211C19" w14:paraId="0EFCFAAF" w14:textId="77777777" w:rsidTr="00E52F37">
        <w:tc>
          <w:tcPr>
            <w:tcW w:w="462" w:type="pct"/>
            <w:vMerge/>
            <w:shd w:val="clear" w:color="auto" w:fill="auto"/>
            <w:vAlign w:val="center"/>
          </w:tcPr>
          <w:p w14:paraId="3EE90DD1" w14:textId="77777777" w:rsidR="00E52F37" w:rsidRPr="00211C19" w:rsidRDefault="00E52F37" w:rsidP="00465BF3">
            <w:pPr>
              <w:jc w:val="center"/>
              <w:rPr>
                <w:rFonts w:eastAsia="현대하모니 L" w:cs="Calibri"/>
                <w:sz w:val="16"/>
              </w:rPr>
            </w:pPr>
          </w:p>
        </w:tc>
        <w:tc>
          <w:tcPr>
            <w:tcW w:w="1231" w:type="pct"/>
            <w:shd w:val="clear" w:color="auto" w:fill="auto"/>
            <w:vAlign w:val="center"/>
          </w:tcPr>
          <w:p w14:paraId="0DC3E07F" w14:textId="77777777" w:rsidR="00E52F37" w:rsidRPr="00211C19" w:rsidRDefault="00E52F37" w:rsidP="00465BF3">
            <w:pPr>
              <w:rPr>
                <w:rFonts w:eastAsia="현대하모니 L" w:cs="Calibri"/>
                <w:sz w:val="16"/>
              </w:rPr>
            </w:pPr>
            <w:r w:rsidRPr="00211C19">
              <w:rPr>
                <w:rFonts w:eastAsia="현대하모니 L" w:cs="Calibri"/>
                <w:sz w:val="16"/>
              </w:rPr>
              <w:t>m_ProfileTwoWPCUSM</w:t>
            </w:r>
          </w:p>
        </w:tc>
        <w:tc>
          <w:tcPr>
            <w:tcW w:w="3307" w:type="pct"/>
            <w:shd w:val="clear" w:color="auto" w:fill="auto"/>
          </w:tcPr>
          <w:p w14:paraId="2E882C3F" w14:textId="77777777" w:rsidR="00E52F37" w:rsidRPr="00211C19" w:rsidRDefault="00E52F37" w:rsidP="00465BF3">
            <w:pPr>
              <w:rPr>
                <w:rFonts w:eastAsia="현대하모니 L" w:cs="Calibri"/>
                <w:sz w:val="16"/>
              </w:rPr>
            </w:pPr>
            <w:r w:rsidRPr="00211C19">
              <w:rPr>
                <w:rFonts w:eastAsia="현대하모니 L" w:cs="Calibri"/>
                <w:sz w:val="16"/>
              </w:rPr>
              <w:t>WPC SW On/Off State for Profile2 Memory Value</w:t>
            </w:r>
          </w:p>
          <w:p w14:paraId="39164AFF" w14:textId="77777777" w:rsidR="00E52F37" w:rsidRPr="00406E6D" w:rsidRDefault="00E52F37" w:rsidP="00406E6D">
            <w:pPr>
              <w:rPr>
                <w:rFonts w:eastAsia="현대하모니 L" w:cs="Calibri"/>
                <w:sz w:val="16"/>
              </w:rPr>
            </w:pPr>
            <w:r w:rsidRPr="00406E6D">
              <w:rPr>
                <w:rFonts w:eastAsia="현대하모니 L" w:cs="Calibri"/>
                <w:sz w:val="16"/>
              </w:rPr>
              <w:t>0x0:Default/0x1:Off (Disable)/0x2:On (Enable)/0x3:Invalid</w:t>
            </w:r>
          </w:p>
          <w:p w14:paraId="2747F7DF" w14:textId="77777777" w:rsidR="00E52F37" w:rsidRPr="00211C19" w:rsidRDefault="00E52F37" w:rsidP="00406E6D">
            <w:pPr>
              <w:rPr>
                <w:rFonts w:eastAsia="현대하모니 L" w:cs="Calibri"/>
                <w:sz w:val="16"/>
              </w:rPr>
            </w:pPr>
            <w:r w:rsidRPr="00406E6D">
              <w:rPr>
                <w:rFonts w:eastAsia="현대하모니 L" w:cs="Calibri"/>
                <w:sz w:val="16"/>
              </w:rPr>
              <w:t>* Initial value is On</w:t>
            </w:r>
          </w:p>
        </w:tc>
      </w:tr>
      <w:tr w:rsidR="00E52F37" w:rsidRPr="00211C19" w14:paraId="2A19199F" w14:textId="77777777" w:rsidTr="00E52F37">
        <w:tc>
          <w:tcPr>
            <w:tcW w:w="462" w:type="pct"/>
            <w:vMerge/>
            <w:shd w:val="clear" w:color="auto" w:fill="auto"/>
            <w:vAlign w:val="center"/>
          </w:tcPr>
          <w:p w14:paraId="1A29C8CB" w14:textId="77777777" w:rsidR="00E52F37" w:rsidRPr="00211C19" w:rsidRDefault="00E52F37" w:rsidP="00465BF3">
            <w:pPr>
              <w:jc w:val="center"/>
              <w:rPr>
                <w:rFonts w:eastAsia="현대하모니 L" w:cs="Calibri"/>
                <w:sz w:val="16"/>
              </w:rPr>
            </w:pPr>
          </w:p>
        </w:tc>
        <w:tc>
          <w:tcPr>
            <w:tcW w:w="1231" w:type="pct"/>
            <w:shd w:val="clear" w:color="auto" w:fill="auto"/>
            <w:vAlign w:val="center"/>
          </w:tcPr>
          <w:p w14:paraId="5008D695" w14:textId="77777777" w:rsidR="00E52F37" w:rsidRPr="00211C19" w:rsidRDefault="00E52F37" w:rsidP="00465BF3">
            <w:pPr>
              <w:rPr>
                <w:rFonts w:eastAsia="현대하모니 L" w:cs="Calibri"/>
                <w:sz w:val="16"/>
              </w:rPr>
            </w:pPr>
            <w:r w:rsidRPr="00211C19">
              <w:rPr>
                <w:rFonts w:eastAsia="현대하모니 L" w:cs="Calibri"/>
                <w:sz w:val="16"/>
              </w:rPr>
              <w:t>m_ProfileGuestWPCUSM</w:t>
            </w:r>
          </w:p>
        </w:tc>
        <w:tc>
          <w:tcPr>
            <w:tcW w:w="3307" w:type="pct"/>
            <w:shd w:val="clear" w:color="auto" w:fill="auto"/>
          </w:tcPr>
          <w:p w14:paraId="7E1CECDD" w14:textId="77777777" w:rsidR="00E52F37" w:rsidRPr="00211C19" w:rsidRDefault="00E52F37" w:rsidP="00465BF3">
            <w:pPr>
              <w:rPr>
                <w:rFonts w:eastAsia="현대하모니 L" w:cs="Calibri"/>
                <w:sz w:val="16"/>
              </w:rPr>
            </w:pPr>
            <w:r w:rsidRPr="00211C19">
              <w:rPr>
                <w:rFonts w:eastAsia="현대하모니 L" w:cs="Calibri"/>
                <w:sz w:val="16"/>
              </w:rPr>
              <w:t>WPC SW On/Off State for Guest Memory Value</w:t>
            </w:r>
          </w:p>
          <w:p w14:paraId="36B7D937" w14:textId="77777777" w:rsidR="00E52F37" w:rsidRPr="00406E6D" w:rsidRDefault="00E52F37" w:rsidP="00406E6D">
            <w:pPr>
              <w:rPr>
                <w:rFonts w:eastAsia="현대하모니 L" w:cs="Calibri"/>
                <w:sz w:val="16"/>
              </w:rPr>
            </w:pPr>
            <w:r w:rsidRPr="00406E6D">
              <w:rPr>
                <w:rFonts w:eastAsia="현대하모니 L" w:cs="Calibri"/>
                <w:sz w:val="16"/>
              </w:rPr>
              <w:t>0x0:Default/0x1:Off (Disable)/0x2:On (Enable)/0x3:Invalid</w:t>
            </w:r>
          </w:p>
          <w:p w14:paraId="4614E16E" w14:textId="77777777" w:rsidR="00E52F37" w:rsidRPr="00211C19" w:rsidRDefault="00E52F37" w:rsidP="00406E6D">
            <w:pPr>
              <w:rPr>
                <w:rFonts w:eastAsia="현대하모니 L" w:cs="Calibri"/>
              </w:rPr>
            </w:pPr>
            <w:r w:rsidRPr="00406E6D">
              <w:rPr>
                <w:rFonts w:eastAsia="현대하모니 L" w:cs="Calibri"/>
                <w:sz w:val="16"/>
              </w:rPr>
              <w:t>* Initial value is On</w:t>
            </w:r>
          </w:p>
        </w:tc>
      </w:tr>
      <w:tr w:rsidR="00E52F37" w:rsidRPr="00211C19" w14:paraId="68A9B1A3" w14:textId="77777777" w:rsidTr="00E52F37">
        <w:tc>
          <w:tcPr>
            <w:tcW w:w="462" w:type="pct"/>
            <w:vMerge/>
            <w:shd w:val="clear" w:color="auto" w:fill="auto"/>
            <w:vAlign w:val="center"/>
          </w:tcPr>
          <w:p w14:paraId="1FF8A861" w14:textId="77777777" w:rsidR="00E52F37" w:rsidRPr="00211C19" w:rsidRDefault="00E52F37" w:rsidP="00465BF3">
            <w:pPr>
              <w:jc w:val="center"/>
              <w:rPr>
                <w:rFonts w:eastAsia="현대하모니 L" w:cs="Calibri"/>
                <w:sz w:val="16"/>
              </w:rPr>
            </w:pPr>
          </w:p>
        </w:tc>
        <w:tc>
          <w:tcPr>
            <w:tcW w:w="1231" w:type="pct"/>
            <w:shd w:val="clear" w:color="auto" w:fill="auto"/>
          </w:tcPr>
          <w:p w14:paraId="21604CE2" w14:textId="77777777" w:rsidR="00E52F37" w:rsidRPr="007816AA" w:rsidRDefault="00E52F37" w:rsidP="00F960E9">
            <w:pPr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>
              <w:rPr>
                <w:rFonts w:eastAsia="현대하모니 L" w:cs="Calibri" w:hint="eastAsia"/>
                <w:color w:val="000000" w:themeColor="dark1"/>
                <w:sz w:val="16"/>
                <w:szCs w:val="16"/>
              </w:rPr>
              <w:t>CurProfile</w:t>
            </w:r>
          </w:p>
        </w:tc>
        <w:tc>
          <w:tcPr>
            <w:tcW w:w="3307" w:type="pct"/>
            <w:shd w:val="clear" w:color="auto" w:fill="auto"/>
            <w:vAlign w:val="center"/>
          </w:tcPr>
          <w:p w14:paraId="0672440F" w14:textId="77777777" w:rsidR="00E52F37" w:rsidRPr="00211C19" w:rsidRDefault="00E52F37" w:rsidP="00F960E9">
            <w:pPr>
              <w:rPr>
                <w:rFonts w:eastAsia="현대하모니 L" w:cs="Calibri"/>
                <w:sz w:val="16"/>
              </w:rPr>
            </w:pPr>
            <w:r>
              <w:rPr>
                <w:rFonts w:eastAsia="현대하모니 L" w:cs="Calibri" w:hint="eastAsia"/>
                <w:sz w:val="16"/>
              </w:rPr>
              <w:t>Current Profile Set Value</w:t>
            </w:r>
          </w:p>
        </w:tc>
      </w:tr>
      <w:tr w:rsidR="00E52F37" w:rsidRPr="00211C19" w14:paraId="6C36EA2F" w14:textId="77777777" w:rsidTr="00E52F37">
        <w:tc>
          <w:tcPr>
            <w:tcW w:w="462" w:type="pct"/>
            <w:vMerge w:val="restart"/>
            <w:shd w:val="clear" w:color="auto" w:fill="auto"/>
            <w:vAlign w:val="center"/>
          </w:tcPr>
          <w:p w14:paraId="5110B146" w14:textId="77777777" w:rsidR="00E52F37" w:rsidRPr="00211C19" w:rsidRDefault="00E52F37" w:rsidP="00465BF3">
            <w:pPr>
              <w:jc w:val="center"/>
              <w:rPr>
                <w:rFonts w:eastAsia="현대하모니 L" w:cs="Calibri"/>
                <w:sz w:val="16"/>
              </w:rPr>
            </w:pPr>
            <w:r w:rsidRPr="00211C19">
              <w:rPr>
                <w:rFonts w:eastAsia="현대하모니 L" w:cs="Calibri"/>
                <w:sz w:val="16"/>
              </w:rPr>
              <w:t>Output</w:t>
            </w:r>
          </w:p>
        </w:tc>
        <w:tc>
          <w:tcPr>
            <w:tcW w:w="1231" w:type="pct"/>
            <w:shd w:val="clear" w:color="auto" w:fill="auto"/>
            <w:vAlign w:val="center"/>
          </w:tcPr>
          <w:p w14:paraId="086DBC53" w14:textId="77777777" w:rsidR="00E52F37" w:rsidRPr="00853801" w:rsidRDefault="00E52F37">
            <w:pPr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 w:rsidRPr="00853801">
              <w:rPr>
                <w:rFonts w:eastAsia="현대하모니 L" w:cs="Calibri" w:hint="eastAsia"/>
                <w:color w:val="000000" w:themeColor="dark1"/>
                <w:sz w:val="16"/>
                <w:szCs w:val="16"/>
              </w:rPr>
              <w:t>Output_WPCRValue</w:t>
            </w:r>
          </w:p>
        </w:tc>
        <w:tc>
          <w:tcPr>
            <w:tcW w:w="3307" w:type="pct"/>
            <w:shd w:val="clear" w:color="auto" w:fill="auto"/>
            <w:vAlign w:val="center"/>
          </w:tcPr>
          <w:p w14:paraId="74DE7339" w14:textId="77777777" w:rsidR="00E52F37" w:rsidRPr="00211C19" w:rsidRDefault="00E52F37" w:rsidP="00465BF3">
            <w:pPr>
              <w:rPr>
                <w:rFonts w:eastAsia="현대하모니 L" w:cs="Calibri"/>
                <w:sz w:val="16"/>
              </w:rPr>
            </w:pPr>
            <w:r w:rsidRPr="00211C19">
              <w:rPr>
                <w:rFonts w:eastAsia="현대하모니 L" w:cs="Calibri"/>
                <w:sz w:val="16"/>
              </w:rPr>
              <w:t>USM request value of WPC</w:t>
            </w:r>
          </w:p>
          <w:p w14:paraId="14F73EF5" w14:textId="77777777" w:rsidR="00E52F37" w:rsidRPr="00211C19" w:rsidRDefault="00E52F37" w:rsidP="00465BF3">
            <w:pPr>
              <w:rPr>
                <w:rFonts w:eastAsia="현대하모니 L" w:cs="Calibri"/>
                <w:sz w:val="16"/>
              </w:rPr>
            </w:pPr>
            <w:r w:rsidRPr="00211C19">
              <w:rPr>
                <w:rFonts w:eastAsia="현대하모니 L" w:cs="Calibri"/>
                <w:sz w:val="16"/>
              </w:rPr>
              <w:t>0x0:Default/0x1:Off(Disable)/0x2:On(Enable)/0x3:Invalid</w:t>
            </w:r>
            <w:r w:rsidRPr="00211C19">
              <w:rPr>
                <w:rFonts w:eastAsia="바탕" w:cs="Calibri"/>
                <w:sz w:val="16"/>
              </w:rPr>
              <w:t> </w:t>
            </w:r>
          </w:p>
        </w:tc>
      </w:tr>
      <w:tr w:rsidR="00E52F37" w:rsidRPr="00211C19" w14:paraId="5877A586" w14:textId="77777777" w:rsidTr="00E52F37">
        <w:tc>
          <w:tcPr>
            <w:tcW w:w="462" w:type="pct"/>
            <w:vMerge/>
            <w:shd w:val="clear" w:color="auto" w:fill="auto"/>
            <w:vAlign w:val="center"/>
          </w:tcPr>
          <w:p w14:paraId="11C2FB39" w14:textId="77777777" w:rsidR="00E52F37" w:rsidRPr="00211C19" w:rsidRDefault="00E52F37" w:rsidP="00465BF3">
            <w:pPr>
              <w:jc w:val="center"/>
              <w:rPr>
                <w:rFonts w:eastAsia="현대하모니 L" w:cs="Calibri"/>
                <w:sz w:val="16"/>
              </w:rPr>
            </w:pPr>
          </w:p>
        </w:tc>
        <w:tc>
          <w:tcPr>
            <w:tcW w:w="1231" w:type="pct"/>
            <w:shd w:val="clear" w:color="auto" w:fill="auto"/>
            <w:vAlign w:val="center"/>
          </w:tcPr>
          <w:p w14:paraId="002C6DC9" w14:textId="77777777" w:rsidR="00E52F37" w:rsidRPr="00853801" w:rsidRDefault="00E52F37">
            <w:pPr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 w:rsidRPr="00853801">
              <w:rPr>
                <w:rFonts w:eastAsia="현대하모니 L" w:cs="Calibri" w:hint="eastAsia"/>
                <w:color w:val="000000" w:themeColor="dark1"/>
                <w:sz w:val="16"/>
                <w:szCs w:val="16"/>
              </w:rPr>
              <w:t>Output_OPT_WPCSWOption</w:t>
            </w:r>
          </w:p>
        </w:tc>
        <w:tc>
          <w:tcPr>
            <w:tcW w:w="3307" w:type="pct"/>
            <w:shd w:val="clear" w:color="auto" w:fill="auto"/>
            <w:vAlign w:val="center"/>
          </w:tcPr>
          <w:p w14:paraId="437C74B6" w14:textId="77777777" w:rsidR="00E52F37" w:rsidRPr="00211C19" w:rsidRDefault="00E52F37" w:rsidP="00465BF3">
            <w:pPr>
              <w:rPr>
                <w:rFonts w:eastAsia="현대하모니 L" w:cs="Calibri"/>
                <w:sz w:val="16"/>
              </w:rPr>
            </w:pPr>
            <w:r w:rsidRPr="00211C19">
              <w:rPr>
                <w:rFonts w:eastAsia="현대하모니 L" w:cs="Calibri"/>
                <w:sz w:val="16"/>
              </w:rPr>
              <w:t>WPC SW State Value</w:t>
            </w:r>
          </w:p>
          <w:p w14:paraId="189648E8" w14:textId="77777777" w:rsidR="00E52F37" w:rsidRPr="00211C19" w:rsidRDefault="00E52F37" w:rsidP="00406E6D">
            <w:pPr>
              <w:rPr>
                <w:rFonts w:eastAsia="현대하모니 L" w:cs="Calibri"/>
                <w:sz w:val="16"/>
              </w:rPr>
            </w:pPr>
            <w:r w:rsidRPr="00406E6D">
              <w:rPr>
                <w:rFonts w:eastAsia="현대하모니 L" w:cs="Calibri"/>
                <w:sz w:val="16"/>
              </w:rPr>
              <w:t>0x0:Default/0x1:Off (Disable)/0x2:On (Enable)/0x3:Invalid</w:t>
            </w:r>
          </w:p>
        </w:tc>
      </w:tr>
    </w:tbl>
    <w:p w14:paraId="0115FD32" w14:textId="3AA979F7" w:rsidR="003B064C" w:rsidRDefault="003B064C" w:rsidP="003B064C">
      <w:pPr>
        <w:pStyle w:val="affc"/>
        <w:rPr>
          <w:rFonts w:eastAsia="현대하모니 L" w:cs="Calibri"/>
        </w:rPr>
      </w:pPr>
      <w:bookmarkStart w:id="159" w:name="_Toc530752413"/>
      <w:bookmarkStart w:id="160" w:name="_Toc96604525"/>
      <w:r w:rsidRPr="00211C19">
        <w:rPr>
          <w:rFonts w:eastAsia="현대하모니 L" w:cs="Calibri"/>
        </w:rPr>
        <w:t xml:space="preserve">Table </w:t>
      </w:r>
      <w:r w:rsidRPr="00211C19">
        <w:rPr>
          <w:rFonts w:eastAsia="현대하모니 L" w:cs="Calibri"/>
        </w:rPr>
        <w:fldChar w:fldCharType="begin"/>
      </w:r>
      <w:r w:rsidRPr="00211C19">
        <w:rPr>
          <w:rFonts w:eastAsia="현대하모니 L" w:cs="Calibri"/>
        </w:rPr>
        <w:instrText xml:space="preserve"> SEQ Table \* ARABIC </w:instrText>
      </w:r>
      <w:r w:rsidRPr="00211C19">
        <w:rPr>
          <w:rFonts w:eastAsia="현대하모니 L" w:cs="Calibri"/>
        </w:rPr>
        <w:fldChar w:fldCharType="separate"/>
      </w:r>
      <w:r w:rsidR="006F533A">
        <w:rPr>
          <w:rFonts w:eastAsia="현대하모니 L" w:cs="Calibri"/>
          <w:noProof/>
        </w:rPr>
        <w:t>45</w:t>
      </w:r>
      <w:r w:rsidRPr="00211C19">
        <w:rPr>
          <w:rFonts w:eastAsia="현대하모니 L" w:cs="Calibri"/>
        </w:rPr>
        <w:fldChar w:fldCharType="end"/>
      </w:r>
      <w:r w:rsidRPr="00211C19">
        <w:rPr>
          <w:rFonts w:eastAsia="현대하모니 L" w:cs="Calibri"/>
        </w:rPr>
        <w:t>.</w:t>
      </w:r>
      <w:r>
        <w:rPr>
          <w:rFonts w:eastAsia="현대하모니 L" w:cs="Calibri" w:hint="eastAsia"/>
        </w:rPr>
        <w:t xml:space="preserve"> </w:t>
      </w:r>
      <w:r w:rsidR="002205E2">
        <w:rPr>
          <w:rFonts w:eastAsia="현대하모니 L" w:cs="Calibri"/>
        </w:rPr>
        <w:t>WPC USM Setting Control Function</w:t>
      </w:r>
      <w:r w:rsidRPr="00211C19">
        <w:rPr>
          <w:rFonts w:eastAsia="현대하모니 L" w:cs="Calibri"/>
        </w:rPr>
        <w:t xml:space="preserve"> In/Out List</w:t>
      </w:r>
      <w:bookmarkEnd w:id="159"/>
      <w:bookmarkEnd w:id="160"/>
    </w:p>
    <w:p w14:paraId="439F0FC6" w14:textId="77777777" w:rsidR="003B064C" w:rsidRPr="00044C44" w:rsidRDefault="003B064C" w:rsidP="003B064C"/>
    <w:p w14:paraId="482D0A01" w14:textId="77777777" w:rsidR="003B064C" w:rsidRDefault="002205E2" w:rsidP="003B064C">
      <w:pPr>
        <w:pStyle w:val="51"/>
      </w:pPr>
      <w:r>
        <w:t>WPC USM Setting Control Function</w:t>
      </w:r>
      <w:r w:rsidR="003B064C" w:rsidRPr="00211C19">
        <w:t xml:space="preserve"> Description</w:t>
      </w:r>
    </w:p>
    <w:p w14:paraId="02E59CF6" w14:textId="77777777" w:rsidR="003B064C" w:rsidRPr="00997B6F" w:rsidRDefault="003B064C" w:rsidP="003B064C"/>
    <w:p w14:paraId="3DC33F9E" w14:textId="77777777" w:rsidR="003B064C" w:rsidRPr="00E464D4" w:rsidRDefault="003B064C" w:rsidP="00116D94">
      <w:pPr>
        <w:pStyle w:val="a1"/>
        <w:numPr>
          <w:ilvl w:val="0"/>
          <w:numId w:val="44"/>
        </w:numPr>
        <w:rPr>
          <w:rFonts w:eastAsia="현대하모니 L" w:cs="Calibri"/>
          <w:color w:val="000000"/>
          <w:sz w:val="20"/>
          <w:lang w:val="ko-KR"/>
        </w:rPr>
      </w:pPr>
      <w:r w:rsidRPr="00E464D4">
        <w:rPr>
          <w:rFonts w:eastAsia="현대하모니 L" w:cs="Calibri"/>
          <w:sz w:val="20"/>
          <w:lang w:val="en-GB"/>
        </w:rPr>
        <w:t>전원인가</w:t>
      </w:r>
      <w:r w:rsidRPr="00E464D4">
        <w:rPr>
          <w:rFonts w:eastAsia="현대하모니 L" w:cs="Calibri"/>
          <w:sz w:val="20"/>
          <w:lang w:val="en-GB"/>
        </w:rPr>
        <w:t xml:space="preserve"> </w:t>
      </w:r>
      <w:r w:rsidRPr="00E464D4">
        <w:rPr>
          <w:rFonts w:eastAsia="현대하모니 L" w:cs="Calibri"/>
          <w:sz w:val="20"/>
          <w:lang w:val="en-GB"/>
        </w:rPr>
        <w:t>시</w:t>
      </w:r>
      <w:r>
        <w:rPr>
          <w:rFonts w:eastAsia="현대하모니 L" w:cs="Calibri" w:hint="eastAsia"/>
          <w:sz w:val="20"/>
          <w:lang w:val="en-GB"/>
        </w:rPr>
        <w:t xml:space="preserve">, </w:t>
      </w:r>
      <w:r w:rsidR="00C0442F" w:rsidRPr="00B1512B">
        <w:rPr>
          <w:rFonts w:eastAsia="현대하모니 L" w:cs="Calibri" w:hint="eastAsia"/>
          <w:sz w:val="20"/>
        </w:rPr>
        <w:t xml:space="preserve">, </w:t>
      </w:r>
      <w:r w:rsidR="00C0442F" w:rsidRPr="00BB7698">
        <w:rPr>
          <w:rFonts w:eastAsia="현대하모니 L" w:cs="Calibri"/>
          <w:sz w:val="20"/>
        </w:rPr>
        <w:t>Output_OPT_WPCSWOption</w:t>
      </w:r>
      <w:r w:rsidR="00C0442F" w:rsidRPr="00BD25A8">
        <w:rPr>
          <w:rFonts w:eastAsia="현대하모니 L" w:cs="Calibri" w:hint="eastAsia"/>
          <w:sz w:val="20"/>
        </w:rPr>
        <w:t xml:space="preserve"> </w:t>
      </w:r>
      <w:r w:rsidRPr="00BD25A8">
        <w:rPr>
          <w:rFonts w:eastAsia="현대하모니 L" w:cs="Calibri" w:hint="eastAsia"/>
          <w:sz w:val="20"/>
        </w:rPr>
        <w:t>은</w:t>
      </w:r>
      <w:r>
        <w:rPr>
          <w:rFonts w:eastAsia="현대하모니 L" w:cs="Calibri" w:hint="eastAsia"/>
          <w:sz w:val="20"/>
        </w:rPr>
        <w:t xml:space="preserve"> </w:t>
      </w:r>
      <w:r>
        <w:rPr>
          <w:rFonts w:eastAsia="현대하모니 L" w:cs="Calibri" w:hint="eastAsia"/>
          <w:sz w:val="20"/>
        </w:rPr>
        <w:t>이전의</w:t>
      </w:r>
      <w:r>
        <w:rPr>
          <w:rFonts w:eastAsia="현대하모니 L" w:cs="Calibri" w:hint="eastAsia"/>
          <w:sz w:val="20"/>
        </w:rPr>
        <w:t xml:space="preserve"> </w:t>
      </w:r>
      <w:r>
        <w:rPr>
          <w:rFonts w:eastAsia="현대하모니 L" w:cs="Calibri" w:hint="eastAsia"/>
          <w:sz w:val="20"/>
          <w:lang w:val="en-GB"/>
        </w:rPr>
        <w:t>메모리</w:t>
      </w:r>
      <w:r>
        <w:rPr>
          <w:rFonts w:eastAsia="현대하모니 L" w:cs="Calibri" w:hint="eastAsia"/>
          <w:sz w:val="20"/>
          <w:lang w:val="en-GB"/>
        </w:rPr>
        <w:t xml:space="preserve"> </w:t>
      </w:r>
      <w:r>
        <w:rPr>
          <w:rFonts w:eastAsia="현대하모니 L" w:cs="Calibri" w:hint="eastAsia"/>
          <w:sz w:val="20"/>
          <w:lang w:val="en-GB"/>
        </w:rPr>
        <w:t>값으로</w:t>
      </w:r>
      <w:r>
        <w:rPr>
          <w:rFonts w:eastAsia="현대하모니 L" w:cs="Calibri" w:hint="eastAsia"/>
          <w:sz w:val="20"/>
          <w:lang w:val="en-GB"/>
        </w:rPr>
        <w:t xml:space="preserve"> </w:t>
      </w:r>
      <w:r w:rsidRPr="00BD25A8">
        <w:rPr>
          <w:rFonts w:eastAsia="현대하모니 L" w:cs="Calibri" w:hint="eastAsia"/>
          <w:sz w:val="20"/>
        </w:rPr>
        <w:t>설정되어야</w:t>
      </w:r>
      <w:r w:rsidRPr="00BD25A8">
        <w:rPr>
          <w:rFonts w:eastAsia="현대하모니 L" w:cs="Calibri" w:hint="eastAsia"/>
          <w:sz w:val="20"/>
        </w:rPr>
        <w:t xml:space="preserve"> </w:t>
      </w:r>
      <w:r w:rsidRPr="00BD25A8">
        <w:rPr>
          <w:rFonts w:eastAsia="현대하모니 L" w:cs="Calibri" w:hint="eastAsia"/>
          <w:sz w:val="20"/>
        </w:rPr>
        <w:t>한다</w:t>
      </w:r>
      <w:r w:rsidRPr="00BD25A8">
        <w:rPr>
          <w:rFonts w:eastAsia="현대하모니 L" w:cs="Calibri" w:hint="eastAsia"/>
          <w:sz w:val="20"/>
        </w:rPr>
        <w:t>.</w:t>
      </w:r>
    </w:p>
    <w:p w14:paraId="066C575D" w14:textId="77777777" w:rsidR="003B064C" w:rsidRPr="00BD25A8" w:rsidRDefault="003B064C" w:rsidP="00116D94">
      <w:pPr>
        <w:pStyle w:val="a1"/>
        <w:numPr>
          <w:ilvl w:val="0"/>
          <w:numId w:val="44"/>
        </w:numPr>
        <w:rPr>
          <w:rFonts w:eastAsia="현대하모니 L" w:cs="Calibri"/>
          <w:color w:val="000000"/>
          <w:sz w:val="20"/>
        </w:rPr>
      </w:pPr>
      <w:r w:rsidRPr="00E464D4">
        <w:rPr>
          <w:rFonts w:eastAsia="현대하모니 L" w:cs="Calibri"/>
          <w:color w:val="000000"/>
          <w:sz w:val="20"/>
        </w:rPr>
        <w:t>초기</w:t>
      </w:r>
      <w:r w:rsidRPr="00E464D4">
        <w:rPr>
          <w:rFonts w:eastAsia="현대하모니 L" w:cs="Calibri"/>
          <w:color w:val="000000"/>
          <w:sz w:val="20"/>
        </w:rPr>
        <w:t xml:space="preserve"> </w:t>
      </w:r>
      <w:r w:rsidRPr="00E464D4">
        <w:rPr>
          <w:rFonts w:eastAsia="현대하모니 L" w:cs="Calibri"/>
          <w:color w:val="000000"/>
          <w:sz w:val="20"/>
        </w:rPr>
        <w:t>전원인가</w:t>
      </w:r>
      <w:r w:rsidRPr="00E464D4">
        <w:rPr>
          <w:rFonts w:eastAsia="현대하모니 L" w:cs="Calibri"/>
          <w:color w:val="000000"/>
          <w:sz w:val="20"/>
        </w:rPr>
        <w:t xml:space="preserve"> </w:t>
      </w:r>
      <w:r w:rsidRPr="00E464D4">
        <w:rPr>
          <w:rFonts w:eastAsia="현대하모니 L" w:cs="Calibri"/>
          <w:color w:val="000000"/>
          <w:sz w:val="20"/>
        </w:rPr>
        <w:t>이후</w:t>
      </w:r>
      <w:r>
        <w:rPr>
          <w:rFonts w:eastAsia="현대하모니 L" w:cs="Calibri" w:hint="eastAsia"/>
          <w:color w:val="000000"/>
          <w:sz w:val="20"/>
        </w:rPr>
        <w:t>,</w:t>
      </w:r>
      <w:r w:rsidRPr="00E464D4">
        <w:rPr>
          <w:rFonts w:eastAsia="현대하모니 L" w:cs="Calibri"/>
          <w:color w:val="000000"/>
          <w:sz w:val="20"/>
        </w:rPr>
        <w:t xml:space="preserve"> </w:t>
      </w:r>
      <w:r>
        <w:rPr>
          <w:rFonts w:eastAsia="현대하모니 L" w:cs="Calibri" w:hint="eastAsia"/>
          <w:color w:val="000000"/>
          <w:sz w:val="20"/>
        </w:rPr>
        <w:t>사용자의</w:t>
      </w:r>
      <w:r>
        <w:rPr>
          <w:rFonts w:eastAsia="현대하모니 L" w:cs="Calibri" w:hint="eastAsia"/>
          <w:color w:val="000000"/>
          <w:sz w:val="20"/>
        </w:rPr>
        <w:t xml:space="preserve"> USM </w:t>
      </w:r>
      <w:r>
        <w:rPr>
          <w:rFonts w:eastAsia="현대하모니 L" w:cs="Calibri" w:hint="eastAsia"/>
          <w:color w:val="000000"/>
          <w:sz w:val="20"/>
        </w:rPr>
        <w:t>설정에</w:t>
      </w:r>
      <w:r>
        <w:rPr>
          <w:rFonts w:eastAsia="현대하모니 L" w:cs="Calibri" w:hint="eastAsia"/>
          <w:color w:val="000000"/>
          <w:sz w:val="20"/>
        </w:rPr>
        <w:t xml:space="preserve"> </w:t>
      </w:r>
      <w:r>
        <w:rPr>
          <w:rFonts w:eastAsia="현대하모니 L" w:cs="Calibri" w:hint="eastAsia"/>
          <w:color w:val="000000"/>
          <w:sz w:val="20"/>
        </w:rPr>
        <w:t>따라</w:t>
      </w:r>
      <w:r w:rsidR="00C0442F" w:rsidRPr="00B1512B">
        <w:rPr>
          <w:rFonts w:eastAsia="현대하모니 L" w:cs="Calibri" w:hint="eastAsia"/>
          <w:sz w:val="20"/>
        </w:rPr>
        <w:t xml:space="preserve">, </w:t>
      </w:r>
      <w:r w:rsidR="00C0442F" w:rsidRPr="00BB7698">
        <w:rPr>
          <w:rFonts w:eastAsia="현대하모니 L" w:cs="Calibri"/>
          <w:sz w:val="20"/>
        </w:rPr>
        <w:t>Output_OPT_WPCSWOption</w:t>
      </w:r>
      <w:r w:rsidR="00C0442F">
        <w:rPr>
          <w:rFonts w:eastAsia="현대하모니 L" w:cs="Calibri" w:hint="eastAsia"/>
          <w:color w:val="000000"/>
          <w:sz w:val="20"/>
          <w:lang w:val="ko-KR"/>
        </w:rPr>
        <w:t xml:space="preserve"> </w:t>
      </w:r>
      <w:r>
        <w:rPr>
          <w:rFonts w:eastAsia="현대하모니 L" w:cs="Calibri" w:hint="eastAsia"/>
          <w:color w:val="000000"/>
          <w:sz w:val="20"/>
          <w:lang w:val="ko-KR"/>
        </w:rPr>
        <w:t>이</w:t>
      </w:r>
      <w:r>
        <w:rPr>
          <w:rFonts w:eastAsia="현대하모니 L" w:cs="Calibri" w:hint="eastAsia"/>
          <w:color w:val="000000"/>
          <w:sz w:val="20"/>
          <w:lang w:val="ko-KR"/>
        </w:rPr>
        <w:t xml:space="preserve"> </w:t>
      </w:r>
      <w:r>
        <w:rPr>
          <w:rFonts w:eastAsia="현대하모니 L" w:cs="Calibri" w:hint="eastAsia"/>
          <w:color w:val="000000"/>
          <w:sz w:val="20"/>
          <w:lang w:val="ko-KR"/>
        </w:rPr>
        <w:t>설</w:t>
      </w:r>
      <w:r w:rsidRPr="00BD25A8">
        <w:rPr>
          <w:rFonts w:eastAsia="현대하모니 L" w:cs="Calibri" w:hint="eastAsia"/>
          <w:sz w:val="20"/>
        </w:rPr>
        <w:t>정되어야</w:t>
      </w:r>
      <w:r w:rsidRPr="00BD25A8">
        <w:rPr>
          <w:rFonts w:eastAsia="현대하모니 L" w:cs="Calibri" w:hint="eastAsia"/>
          <w:sz w:val="20"/>
        </w:rPr>
        <w:t xml:space="preserve"> </w:t>
      </w:r>
      <w:r w:rsidRPr="00BD25A8">
        <w:rPr>
          <w:rFonts w:eastAsia="현대하모니 L" w:cs="Calibri" w:hint="eastAsia"/>
          <w:sz w:val="20"/>
        </w:rPr>
        <w:t>한다</w:t>
      </w:r>
      <w:r w:rsidRPr="00BD25A8">
        <w:rPr>
          <w:rFonts w:eastAsia="현대하모니 L" w:cs="Calibri" w:hint="eastAsia"/>
          <w:sz w:val="20"/>
        </w:rPr>
        <w:t>.</w:t>
      </w:r>
    </w:p>
    <w:p w14:paraId="05602F6E" w14:textId="77777777" w:rsidR="003B064C" w:rsidRPr="00B1512B" w:rsidRDefault="003B064C" w:rsidP="00116D94">
      <w:pPr>
        <w:pStyle w:val="a1"/>
        <w:numPr>
          <w:ilvl w:val="0"/>
          <w:numId w:val="44"/>
        </w:numPr>
        <w:spacing w:after="200" w:line="276" w:lineRule="auto"/>
        <w:jc w:val="both"/>
        <w:rPr>
          <w:rFonts w:eastAsia="현대하모니 L" w:cs="Calibri"/>
          <w:color w:val="000000"/>
          <w:sz w:val="20"/>
        </w:rPr>
      </w:pPr>
      <w:r w:rsidRPr="00B1512B">
        <w:rPr>
          <w:rFonts w:eastAsia="현대하모니 L" w:cs="Calibri" w:hint="eastAsia"/>
          <w:sz w:val="20"/>
        </w:rPr>
        <w:t>제어기</w:t>
      </w:r>
      <w:r w:rsidRPr="00B1512B">
        <w:rPr>
          <w:rFonts w:eastAsia="현대하모니 L" w:cs="Calibri" w:hint="eastAsia"/>
          <w:sz w:val="20"/>
        </w:rPr>
        <w:t xml:space="preserve"> Reset </w:t>
      </w:r>
      <w:r w:rsidRPr="00B1512B">
        <w:rPr>
          <w:rFonts w:eastAsia="현대하모니 L" w:cs="Calibri" w:hint="eastAsia"/>
          <w:sz w:val="20"/>
        </w:rPr>
        <w:t>시</w:t>
      </w:r>
      <w:r w:rsidRPr="00B1512B">
        <w:rPr>
          <w:rFonts w:eastAsia="현대하모니 L" w:cs="Calibri" w:hint="eastAsia"/>
          <w:sz w:val="20"/>
        </w:rPr>
        <w:t xml:space="preserve">, </w:t>
      </w:r>
      <w:r w:rsidR="00C0442F" w:rsidRPr="00B1512B">
        <w:rPr>
          <w:rFonts w:eastAsia="현대하모니 L" w:cs="Calibri" w:hint="eastAsia"/>
          <w:sz w:val="20"/>
        </w:rPr>
        <w:t xml:space="preserve">, </w:t>
      </w:r>
      <w:r w:rsidR="00C0442F" w:rsidRPr="00BB7698">
        <w:rPr>
          <w:rFonts w:eastAsia="현대하모니 L" w:cs="Calibri"/>
          <w:sz w:val="20"/>
        </w:rPr>
        <w:t>Output_OPT_WPCSWOption</w:t>
      </w:r>
      <w:r w:rsidR="00C0442F" w:rsidRPr="00B1512B">
        <w:rPr>
          <w:rFonts w:eastAsia="현대하모니 L" w:cs="Calibri" w:hint="eastAsia"/>
          <w:sz w:val="20"/>
        </w:rPr>
        <w:t xml:space="preserve"> </w:t>
      </w:r>
      <w:r w:rsidRPr="00B1512B">
        <w:rPr>
          <w:rFonts w:eastAsia="현대하모니 L" w:cs="Calibri" w:hint="eastAsia"/>
          <w:sz w:val="20"/>
        </w:rPr>
        <w:t>은</w:t>
      </w:r>
      <w:r w:rsidRPr="00B1512B">
        <w:rPr>
          <w:rFonts w:eastAsia="현대하모니 L" w:cs="Calibri" w:hint="eastAsia"/>
          <w:sz w:val="20"/>
        </w:rPr>
        <w:t xml:space="preserve"> On</w:t>
      </w:r>
      <w:r w:rsidRPr="00B1512B">
        <w:rPr>
          <w:rFonts w:eastAsia="현대하모니 L" w:cs="Calibri" w:hint="eastAsia"/>
          <w:sz w:val="20"/>
        </w:rPr>
        <w:t>이</w:t>
      </w:r>
      <w:r w:rsidRPr="00B1512B">
        <w:rPr>
          <w:rFonts w:eastAsia="현대하모니 L" w:cs="Calibri" w:hint="eastAsia"/>
          <w:sz w:val="20"/>
        </w:rPr>
        <w:t xml:space="preserve"> </w:t>
      </w:r>
      <w:r w:rsidRPr="00B1512B">
        <w:rPr>
          <w:rFonts w:eastAsia="현대하모니 L" w:cs="Calibri" w:hint="eastAsia"/>
          <w:sz w:val="20"/>
        </w:rPr>
        <w:t>되어야</w:t>
      </w:r>
      <w:r w:rsidRPr="00B1512B">
        <w:rPr>
          <w:rFonts w:eastAsia="현대하모니 L" w:cs="Calibri" w:hint="eastAsia"/>
          <w:sz w:val="20"/>
        </w:rPr>
        <w:t xml:space="preserve"> </w:t>
      </w:r>
      <w:r w:rsidRPr="00B1512B">
        <w:rPr>
          <w:rFonts w:eastAsia="현대하모니 L" w:cs="Calibri" w:hint="eastAsia"/>
          <w:sz w:val="20"/>
        </w:rPr>
        <w:t>한다</w:t>
      </w:r>
      <w:r w:rsidRPr="00B1512B">
        <w:rPr>
          <w:rFonts w:eastAsia="현대하모니 L" w:cs="Calibri" w:hint="eastAsia"/>
          <w:sz w:val="20"/>
        </w:rPr>
        <w:t>.</w:t>
      </w:r>
      <w:r w:rsidRPr="00B1512B">
        <w:rPr>
          <w:rFonts w:eastAsia="현대하모니 L" w:cs="Calibri"/>
          <w:color w:val="000000"/>
          <w:sz w:val="20"/>
        </w:rPr>
        <w:br w:type="page"/>
      </w:r>
    </w:p>
    <w:p w14:paraId="56083B9E" w14:textId="77777777" w:rsidR="003B064C" w:rsidRPr="00C905BA" w:rsidRDefault="002205E2" w:rsidP="003B064C">
      <w:pPr>
        <w:pStyle w:val="51"/>
        <w:tabs>
          <w:tab w:val="left" w:pos="993"/>
        </w:tabs>
        <w:ind w:left="0" w:firstLine="0"/>
      </w:pPr>
      <w:r>
        <w:lastRenderedPageBreak/>
        <w:t>WPC USM Setting Control Function</w:t>
      </w:r>
      <w:r w:rsidR="003B064C" w:rsidRPr="00211C19">
        <w:t xml:space="preserve"> State Chart</w:t>
      </w:r>
      <w:r w:rsidR="00ED7DB3" w:rsidRPr="00211C19">
        <w:rPr>
          <w:rFonts w:eastAsia="현대하모니 L" w:cs="Calibri"/>
        </w:rPr>
        <w:object w:dxaOrig="17904" w:dyaOrig="19038" w14:anchorId="756A496E">
          <v:shape id="_x0000_i1061" type="#_x0000_t75" style="width:495.15pt;height:490.4pt" o:ole="">
            <v:imagedata r:id="rId82" o:title="" cropbottom="4064f"/>
          </v:shape>
          <o:OLEObject Type="Embed" ProgID="VisioViewer.Viewer.1" ShapeID="_x0000_i1061" DrawAspect="Content" ObjectID="_1707217201" r:id="rId83"/>
        </w:object>
      </w:r>
    </w:p>
    <w:p w14:paraId="14E40022" w14:textId="06D0EA01" w:rsidR="003B064C" w:rsidRDefault="003B064C" w:rsidP="003B064C">
      <w:pPr>
        <w:pStyle w:val="affc"/>
        <w:rPr>
          <w:rFonts w:eastAsia="현대하모니 L" w:cs="Calibri"/>
        </w:rPr>
      </w:pPr>
      <w:bookmarkStart w:id="161" w:name="_Toc530752388"/>
      <w:bookmarkStart w:id="162" w:name="_Toc96604447"/>
      <w:r w:rsidRPr="00211C19">
        <w:rPr>
          <w:rFonts w:eastAsia="현대하모니 L" w:cs="Calibri"/>
        </w:rPr>
        <w:t xml:space="preserve">Figure </w:t>
      </w:r>
      <w:r w:rsidRPr="00211C19">
        <w:rPr>
          <w:rFonts w:eastAsia="현대하모니 L" w:cs="Calibri"/>
        </w:rPr>
        <w:fldChar w:fldCharType="begin"/>
      </w:r>
      <w:r w:rsidRPr="00211C19">
        <w:rPr>
          <w:rFonts w:eastAsia="현대하모니 L" w:cs="Calibri"/>
        </w:rPr>
        <w:instrText xml:space="preserve"> SEQ Figure \* ARABIC </w:instrText>
      </w:r>
      <w:r w:rsidRPr="00211C19">
        <w:rPr>
          <w:rFonts w:eastAsia="현대하모니 L" w:cs="Calibri"/>
        </w:rPr>
        <w:fldChar w:fldCharType="separate"/>
      </w:r>
      <w:r w:rsidR="006F533A">
        <w:rPr>
          <w:rFonts w:eastAsia="현대하모니 L" w:cs="Calibri"/>
          <w:noProof/>
        </w:rPr>
        <w:t>36</w:t>
      </w:r>
      <w:r w:rsidRPr="00211C19">
        <w:rPr>
          <w:rFonts w:eastAsia="현대하모니 L" w:cs="Calibri"/>
        </w:rPr>
        <w:fldChar w:fldCharType="end"/>
      </w:r>
      <w:r w:rsidRPr="00211C19">
        <w:rPr>
          <w:rFonts w:eastAsia="현대하모니 L" w:cs="Calibri"/>
        </w:rPr>
        <w:t>.</w:t>
      </w:r>
      <w:r>
        <w:rPr>
          <w:rFonts w:eastAsia="현대하모니 L" w:cs="Calibri" w:hint="eastAsia"/>
        </w:rPr>
        <w:t xml:space="preserve"> </w:t>
      </w:r>
      <w:r w:rsidR="002205E2">
        <w:rPr>
          <w:rFonts w:eastAsia="현대하모니 L" w:cs="Calibri"/>
        </w:rPr>
        <w:t>WPC USM Setting Control Function</w:t>
      </w:r>
      <w:r w:rsidRPr="00211C19">
        <w:rPr>
          <w:rFonts w:eastAsia="현대하모니 L" w:cs="Calibri"/>
        </w:rPr>
        <w:t xml:space="preserve"> State Chart</w:t>
      </w:r>
      <w:bookmarkEnd w:id="161"/>
      <w:bookmarkEnd w:id="162"/>
    </w:p>
    <w:p w14:paraId="09E5C2C4" w14:textId="77777777" w:rsidR="003B064C" w:rsidRPr="00044C44" w:rsidRDefault="003B064C" w:rsidP="003B064C">
      <w:pPr>
        <w:rPr>
          <w:rFonts w:eastAsia="현대하모니 L" w:cs="Calibri"/>
          <w:b/>
          <w:bCs/>
          <w:sz w:val="20"/>
          <w:szCs w:val="20"/>
        </w:rPr>
      </w:pPr>
      <w:r>
        <w:rPr>
          <w:rFonts w:eastAsia="현대하모니 L" w:cs="Calibri"/>
        </w:rPr>
        <w:br w:type="page"/>
      </w:r>
    </w:p>
    <w:p w14:paraId="4E6D8556" w14:textId="77777777" w:rsidR="003B064C" w:rsidRPr="00211C19" w:rsidRDefault="003B064C" w:rsidP="003B064C">
      <w:pPr>
        <w:pStyle w:val="51"/>
      </w:pPr>
      <w:r w:rsidRPr="00211C19">
        <w:lastRenderedPageBreak/>
        <w:t>WPC Current Profile Decision Function Flow Graph</w:t>
      </w:r>
    </w:p>
    <w:p w14:paraId="5AA10D8E" w14:textId="77777777" w:rsidR="003B064C" w:rsidRPr="00211C19" w:rsidRDefault="00853801" w:rsidP="003B064C">
      <w:pPr>
        <w:rPr>
          <w:rFonts w:eastAsia="현대하모니 L" w:cs="Calibri"/>
          <w:lang w:val="en-GB"/>
        </w:rPr>
      </w:pPr>
      <w:r w:rsidRPr="00211C19">
        <w:rPr>
          <w:rFonts w:eastAsia="현대하모니 L" w:cs="Calibri"/>
        </w:rPr>
        <w:object w:dxaOrig="7982" w:dyaOrig="4297" w14:anchorId="098FEDFC">
          <v:shape id="_x0000_i1062" type="#_x0000_t75" style="width:370.85pt;height:191.55pt" o:ole="">
            <v:imagedata r:id="rId84" o:title=""/>
          </v:shape>
          <o:OLEObject Type="Embed" ProgID="VisioViewer.Viewer.1" ShapeID="_x0000_i1062" DrawAspect="Content" ObjectID="_1707217202" r:id="rId85"/>
        </w:object>
      </w:r>
    </w:p>
    <w:p w14:paraId="6F91EE34" w14:textId="77777777" w:rsidR="003B064C" w:rsidRPr="00211C19" w:rsidRDefault="003B064C" w:rsidP="003B064C">
      <w:pPr>
        <w:pStyle w:val="affc"/>
        <w:rPr>
          <w:rFonts w:eastAsia="현대하모니 L" w:cs="Calibri"/>
        </w:rPr>
      </w:pPr>
      <w:r w:rsidRPr="00211C19">
        <w:rPr>
          <w:rFonts w:eastAsia="현대하모니 L" w:cs="Calibri"/>
        </w:rPr>
        <w:t>Figure 18.WPC Current Profile Decision Function Flow Graph</w:t>
      </w:r>
    </w:p>
    <w:p w14:paraId="4C6C3721" w14:textId="77777777" w:rsidR="003B064C" w:rsidRPr="00211C19" w:rsidRDefault="003B064C" w:rsidP="003B064C">
      <w:pPr>
        <w:spacing w:after="200" w:line="276" w:lineRule="auto"/>
        <w:jc w:val="both"/>
        <w:rPr>
          <w:rFonts w:eastAsia="현대하모니 L" w:cs="Calibri"/>
        </w:rPr>
      </w:pPr>
      <w:r w:rsidRPr="00211C19">
        <w:rPr>
          <w:rFonts w:eastAsia="현대하모니 L" w:cs="Calibri"/>
        </w:rPr>
        <w:br w:type="page"/>
      </w:r>
    </w:p>
    <w:p w14:paraId="6E8BB8BD" w14:textId="77777777" w:rsidR="00463AC7" w:rsidRDefault="00463AC7" w:rsidP="00475D6D">
      <w:pPr>
        <w:pStyle w:val="41"/>
        <w:rPr>
          <w:i/>
        </w:rPr>
      </w:pPr>
      <w:bookmarkStart w:id="163" w:name="_Toc96604390"/>
      <w:commentRangeStart w:id="164"/>
      <w:r w:rsidRPr="00211C19">
        <w:lastRenderedPageBreak/>
        <w:t xml:space="preserve">Over Temperature </w:t>
      </w:r>
      <w:r>
        <w:t>Detecting Control Function</w:t>
      </w:r>
      <w:commentRangeEnd w:id="164"/>
      <w:r w:rsidR="00F06B4B">
        <w:rPr>
          <w:rStyle w:val="affe"/>
          <w:rFonts w:ascii="Calibri" w:hAnsi="Calibri" w:cs="Arial"/>
          <w:b w:val="0"/>
          <w:bCs w:val="0"/>
          <w:iCs w:val="0"/>
          <w:color w:val="auto"/>
        </w:rPr>
        <w:commentReference w:id="164"/>
      </w:r>
      <w:bookmarkEnd w:id="163"/>
    </w:p>
    <w:p w14:paraId="013B1D01" w14:textId="77777777" w:rsidR="00463AC7" w:rsidRPr="00FB1259" w:rsidRDefault="00463AC7" w:rsidP="00463AC7"/>
    <w:p w14:paraId="53D46A08" w14:textId="77777777" w:rsidR="00463AC7" w:rsidRPr="00211C19" w:rsidRDefault="00463AC7" w:rsidP="00463AC7">
      <w:pPr>
        <w:pStyle w:val="51"/>
        <w:rPr>
          <w:rFonts w:eastAsia="현대하모니 L" w:cs="Calibri"/>
          <w:lang w:val="en-GB"/>
        </w:rPr>
      </w:pPr>
      <w:r w:rsidRPr="00211C19">
        <w:rPr>
          <w:rFonts w:eastAsia="현대하모니 L" w:cs="Calibri"/>
          <w:lang w:val="en-GB"/>
        </w:rPr>
        <w:t>Parameter</w:t>
      </w:r>
    </w:p>
    <w:tbl>
      <w:tblPr>
        <w:tblW w:w="0" w:type="auto"/>
        <w:tblInd w:w="-4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2714"/>
        <w:gridCol w:w="713"/>
        <w:gridCol w:w="6960"/>
      </w:tblGrid>
      <w:tr w:rsidR="00463AC7" w:rsidRPr="00211C19" w14:paraId="57438DEB" w14:textId="77777777" w:rsidTr="00445CC7">
        <w:trPr>
          <w:trHeight w:val="340"/>
        </w:trPr>
        <w:tc>
          <w:tcPr>
            <w:tcW w:w="2724" w:type="dxa"/>
            <w:shd w:val="clear" w:color="auto" w:fill="auto"/>
            <w:vAlign w:val="center"/>
          </w:tcPr>
          <w:p w14:paraId="16F4975E" w14:textId="77777777" w:rsidR="00463AC7" w:rsidRPr="00211C19" w:rsidRDefault="00463AC7" w:rsidP="00445CC7">
            <w:pPr>
              <w:jc w:val="center"/>
              <w:rPr>
                <w:rFonts w:eastAsia="현대하모니 L" w:cs="Calibri"/>
                <w:b/>
                <w:sz w:val="16"/>
                <w:szCs w:val="16"/>
              </w:rPr>
            </w:pPr>
            <w:r w:rsidRPr="00211C19">
              <w:rPr>
                <w:rFonts w:eastAsia="현대하모니 L" w:cs="Calibri"/>
                <w:b/>
                <w:bCs/>
                <w:sz w:val="16"/>
                <w:szCs w:val="16"/>
              </w:rPr>
              <w:t>Parameter Name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05FA3A7" w14:textId="77777777" w:rsidR="00463AC7" w:rsidRPr="00211C19" w:rsidRDefault="00463AC7" w:rsidP="00445CC7">
            <w:pPr>
              <w:jc w:val="center"/>
              <w:rPr>
                <w:rFonts w:eastAsia="현대하모니 L" w:cs="Calibri"/>
                <w:b/>
                <w:sz w:val="16"/>
                <w:szCs w:val="16"/>
              </w:rPr>
            </w:pPr>
            <w:r w:rsidRPr="00211C19">
              <w:rPr>
                <w:rFonts w:eastAsia="현대하모니 L" w:cs="Calibri"/>
                <w:b/>
                <w:bCs/>
                <w:sz w:val="16"/>
                <w:szCs w:val="16"/>
              </w:rPr>
              <w:t>Value</w:t>
            </w:r>
          </w:p>
        </w:tc>
        <w:tc>
          <w:tcPr>
            <w:tcW w:w="7017" w:type="dxa"/>
            <w:shd w:val="clear" w:color="auto" w:fill="auto"/>
            <w:vAlign w:val="center"/>
          </w:tcPr>
          <w:p w14:paraId="3016017B" w14:textId="77777777" w:rsidR="00463AC7" w:rsidRPr="00211C19" w:rsidRDefault="00463AC7" w:rsidP="00445CC7">
            <w:pPr>
              <w:jc w:val="center"/>
              <w:rPr>
                <w:rFonts w:eastAsia="현대하모니 L" w:cs="Calibri"/>
                <w:b/>
                <w:sz w:val="16"/>
                <w:szCs w:val="16"/>
              </w:rPr>
            </w:pPr>
            <w:r w:rsidRPr="00211C19">
              <w:rPr>
                <w:rFonts w:eastAsia="현대하모니 L" w:cs="Calibri"/>
                <w:b/>
                <w:bCs/>
                <w:sz w:val="16"/>
                <w:szCs w:val="16"/>
              </w:rPr>
              <w:t>Description</w:t>
            </w:r>
          </w:p>
        </w:tc>
      </w:tr>
      <w:tr w:rsidR="00463AC7" w:rsidRPr="00211C19" w14:paraId="71FE59DC" w14:textId="77777777" w:rsidTr="00445CC7">
        <w:tc>
          <w:tcPr>
            <w:tcW w:w="2724" w:type="dxa"/>
            <w:shd w:val="clear" w:color="auto" w:fill="auto"/>
            <w:vAlign w:val="center"/>
          </w:tcPr>
          <w:p w14:paraId="55A86017" w14:textId="77777777" w:rsidR="00463AC7" w:rsidRPr="00211C19" w:rsidRDefault="00463AC7" w:rsidP="00445CC7">
            <w:pPr>
              <w:rPr>
                <w:rFonts w:eastAsia="현대하모니 L" w:cs="Calibri"/>
                <w:sz w:val="16"/>
                <w:szCs w:val="16"/>
              </w:rPr>
            </w:pPr>
            <w:r w:rsidRPr="00211C19">
              <w:rPr>
                <w:rFonts w:eastAsia="현대하모니 L" w:cs="Calibri"/>
                <w:color w:val="000000" w:themeColor="dark1"/>
                <w:sz w:val="16"/>
                <w:szCs w:val="16"/>
                <w:lang w:val="en-GB"/>
              </w:rPr>
              <w:t>Par_OverTempSetVal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77B2587" w14:textId="77777777" w:rsidR="00463AC7" w:rsidRPr="00211C19" w:rsidRDefault="00463AC7" w:rsidP="00445CC7">
            <w:pPr>
              <w:rPr>
                <w:rFonts w:eastAsia="현대하모니 L" w:cs="Calibri"/>
                <w:sz w:val="16"/>
                <w:szCs w:val="16"/>
              </w:rPr>
            </w:pPr>
            <w:r w:rsidRPr="00211C19">
              <w:rPr>
                <w:rFonts w:eastAsia="현대하모니 L" w:cs="Calibri"/>
                <w:color w:val="000000" w:themeColor="dark1"/>
                <w:kern w:val="24"/>
                <w:sz w:val="16"/>
                <w:szCs w:val="16"/>
              </w:rPr>
              <w:t xml:space="preserve">70 </w:t>
            </w:r>
            <w:r w:rsidRPr="00211C19">
              <w:rPr>
                <w:rFonts w:ascii="굴림" w:eastAsia="굴림" w:hAnsi="굴림" w:cs="굴림" w:hint="eastAsia"/>
                <w:color w:val="000000" w:themeColor="dark1"/>
                <w:kern w:val="24"/>
                <w:sz w:val="16"/>
                <w:szCs w:val="16"/>
              </w:rPr>
              <w:t>℃</w:t>
            </w:r>
          </w:p>
        </w:tc>
        <w:tc>
          <w:tcPr>
            <w:tcW w:w="7017" w:type="dxa"/>
            <w:shd w:val="clear" w:color="auto" w:fill="auto"/>
            <w:vAlign w:val="center"/>
          </w:tcPr>
          <w:p w14:paraId="0A5B7759" w14:textId="77777777" w:rsidR="00463AC7" w:rsidRPr="00211C19" w:rsidRDefault="00463AC7" w:rsidP="00445CC7">
            <w:pPr>
              <w:rPr>
                <w:rFonts w:eastAsia="현대하모니 L" w:cs="Calibri"/>
                <w:sz w:val="16"/>
                <w:szCs w:val="16"/>
              </w:rPr>
            </w:pPr>
            <w:r w:rsidRPr="00211C19">
              <w:rPr>
                <w:rFonts w:eastAsia="현대하모니 L" w:cs="Calibri"/>
                <w:color w:val="000000" w:themeColor="dark1"/>
                <w:kern w:val="24"/>
                <w:sz w:val="16"/>
                <w:szCs w:val="16"/>
              </w:rPr>
              <w:t xml:space="preserve">Over Temperature Detecting Value </w:t>
            </w:r>
          </w:p>
        </w:tc>
      </w:tr>
      <w:tr w:rsidR="00463AC7" w:rsidRPr="00211C19" w14:paraId="1CCC956D" w14:textId="77777777" w:rsidTr="00445CC7">
        <w:tc>
          <w:tcPr>
            <w:tcW w:w="2724" w:type="dxa"/>
            <w:shd w:val="clear" w:color="auto" w:fill="auto"/>
            <w:vAlign w:val="center"/>
          </w:tcPr>
          <w:p w14:paraId="45CA4688" w14:textId="77777777" w:rsidR="00463AC7" w:rsidRPr="00211C19" w:rsidRDefault="00463AC7" w:rsidP="00445CC7">
            <w:pPr>
              <w:rPr>
                <w:rFonts w:eastAsia="현대하모니 L" w:cs="Calibri"/>
                <w:sz w:val="16"/>
                <w:szCs w:val="16"/>
              </w:rPr>
            </w:pPr>
            <w:r w:rsidRPr="00211C19">
              <w:rPr>
                <w:rFonts w:eastAsia="현대하모니 L" w:cs="Calibri"/>
                <w:color w:val="000000" w:themeColor="dark1"/>
                <w:sz w:val="16"/>
                <w:szCs w:val="16"/>
                <w:lang w:val="en-GB"/>
              </w:rPr>
              <w:t>Par_OverTempRstVal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C00A1C0" w14:textId="77777777" w:rsidR="00463AC7" w:rsidRPr="00211C19" w:rsidRDefault="00463AC7" w:rsidP="00445CC7">
            <w:pPr>
              <w:rPr>
                <w:rFonts w:eastAsia="현대하모니 L" w:cs="Calibri"/>
                <w:sz w:val="16"/>
                <w:szCs w:val="16"/>
              </w:rPr>
            </w:pPr>
            <w:r w:rsidRPr="00211C19">
              <w:rPr>
                <w:rFonts w:eastAsia="현대하모니 L" w:cs="Calibri"/>
                <w:color w:val="000000" w:themeColor="dark1"/>
                <w:kern w:val="24"/>
                <w:sz w:val="16"/>
                <w:szCs w:val="16"/>
              </w:rPr>
              <w:t xml:space="preserve">65 </w:t>
            </w:r>
            <w:r w:rsidRPr="00211C19">
              <w:rPr>
                <w:rFonts w:ascii="굴림" w:eastAsia="굴림" w:hAnsi="굴림" w:cs="굴림" w:hint="eastAsia"/>
                <w:color w:val="000000" w:themeColor="dark1"/>
                <w:kern w:val="24"/>
                <w:sz w:val="16"/>
                <w:szCs w:val="16"/>
              </w:rPr>
              <w:t>℃</w:t>
            </w:r>
          </w:p>
        </w:tc>
        <w:tc>
          <w:tcPr>
            <w:tcW w:w="7017" w:type="dxa"/>
            <w:shd w:val="clear" w:color="auto" w:fill="auto"/>
            <w:vAlign w:val="center"/>
          </w:tcPr>
          <w:p w14:paraId="3F4A347E" w14:textId="77777777" w:rsidR="00463AC7" w:rsidRPr="00211C19" w:rsidRDefault="00463AC7" w:rsidP="00445CC7">
            <w:pPr>
              <w:rPr>
                <w:rFonts w:eastAsia="현대하모니 L" w:cs="Calibri"/>
                <w:sz w:val="16"/>
                <w:szCs w:val="16"/>
              </w:rPr>
            </w:pPr>
            <w:r w:rsidRPr="00211C19">
              <w:rPr>
                <w:rFonts w:eastAsia="현대하모니 L" w:cs="Calibri"/>
                <w:color w:val="000000" w:themeColor="dark1"/>
                <w:kern w:val="24"/>
                <w:sz w:val="16"/>
                <w:szCs w:val="16"/>
              </w:rPr>
              <w:t>Over Temperature Fault Cancellation Value</w:t>
            </w:r>
          </w:p>
        </w:tc>
      </w:tr>
      <w:tr w:rsidR="00463AC7" w:rsidRPr="00211C19" w14:paraId="6C4B3E8F" w14:textId="77777777" w:rsidTr="00445CC7">
        <w:tc>
          <w:tcPr>
            <w:tcW w:w="2724" w:type="dxa"/>
            <w:shd w:val="clear" w:color="auto" w:fill="auto"/>
            <w:vAlign w:val="center"/>
          </w:tcPr>
          <w:p w14:paraId="6F8D2D4B" w14:textId="77777777" w:rsidR="00463AC7" w:rsidRPr="00211C19" w:rsidRDefault="00463AC7" w:rsidP="00445CC7">
            <w:pPr>
              <w:rPr>
                <w:rFonts w:eastAsia="현대하모니 L" w:cs="Calibri"/>
                <w:sz w:val="16"/>
                <w:szCs w:val="16"/>
              </w:rPr>
            </w:pPr>
            <w:r w:rsidRPr="00211C19">
              <w:rPr>
                <w:rFonts w:eastAsia="현대하모니 L" w:cs="Calibri"/>
                <w:color w:val="000000" w:themeColor="dark1"/>
                <w:sz w:val="16"/>
                <w:szCs w:val="16"/>
                <w:lang w:val="en-GB"/>
              </w:rPr>
              <w:t>Par_OverTempSetTime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60F8704" w14:textId="77777777" w:rsidR="00463AC7" w:rsidRPr="00211C19" w:rsidRDefault="00463AC7" w:rsidP="00445CC7">
            <w:pPr>
              <w:rPr>
                <w:rFonts w:eastAsia="현대하모니 L" w:cs="Calibri"/>
                <w:sz w:val="16"/>
                <w:szCs w:val="16"/>
              </w:rPr>
            </w:pPr>
            <w:r>
              <w:rPr>
                <w:rFonts w:eastAsia="현대하모니 L" w:cs="Calibri"/>
                <w:color w:val="000000" w:themeColor="dark1"/>
                <w:kern w:val="24"/>
                <w:sz w:val="16"/>
                <w:szCs w:val="16"/>
              </w:rPr>
              <w:t>5000</w:t>
            </w:r>
            <w:r w:rsidRPr="00211C19">
              <w:rPr>
                <w:rFonts w:eastAsia="현대하모니 L" w:cs="Calibri"/>
                <w:color w:val="000000" w:themeColor="dark1"/>
                <w:kern w:val="24"/>
                <w:sz w:val="16"/>
                <w:szCs w:val="16"/>
              </w:rPr>
              <w:t>ms</w:t>
            </w:r>
          </w:p>
        </w:tc>
        <w:tc>
          <w:tcPr>
            <w:tcW w:w="7017" w:type="dxa"/>
            <w:shd w:val="clear" w:color="auto" w:fill="auto"/>
            <w:vAlign w:val="center"/>
          </w:tcPr>
          <w:p w14:paraId="6CBB662A" w14:textId="77777777" w:rsidR="00463AC7" w:rsidRPr="00211C19" w:rsidRDefault="00463AC7" w:rsidP="00445CC7">
            <w:pPr>
              <w:rPr>
                <w:rFonts w:eastAsia="현대하모니 L" w:cs="Calibri"/>
                <w:sz w:val="16"/>
                <w:szCs w:val="16"/>
              </w:rPr>
            </w:pPr>
            <w:r w:rsidRPr="00211C19">
              <w:rPr>
                <w:rFonts w:eastAsia="현대하모니 L" w:cs="Calibri"/>
                <w:color w:val="000000" w:themeColor="dark1"/>
                <w:kern w:val="24"/>
                <w:sz w:val="16"/>
                <w:szCs w:val="16"/>
              </w:rPr>
              <w:t>Over Temperature Detecting Time</w:t>
            </w:r>
          </w:p>
        </w:tc>
      </w:tr>
      <w:tr w:rsidR="00463AC7" w:rsidRPr="00211C19" w14:paraId="774F3674" w14:textId="77777777" w:rsidTr="00445CC7">
        <w:tc>
          <w:tcPr>
            <w:tcW w:w="2724" w:type="dxa"/>
            <w:shd w:val="clear" w:color="auto" w:fill="auto"/>
            <w:vAlign w:val="center"/>
          </w:tcPr>
          <w:p w14:paraId="1DABE3F8" w14:textId="77777777" w:rsidR="00463AC7" w:rsidRPr="00211C19" w:rsidRDefault="00463AC7" w:rsidP="00445CC7">
            <w:pPr>
              <w:rPr>
                <w:rFonts w:eastAsia="현대하모니 L" w:cs="Calibri"/>
                <w:sz w:val="16"/>
                <w:szCs w:val="16"/>
              </w:rPr>
            </w:pPr>
            <w:r w:rsidRPr="00211C19">
              <w:rPr>
                <w:rFonts w:eastAsia="현대하모니 L" w:cs="Calibri"/>
                <w:color w:val="000000" w:themeColor="dark1"/>
                <w:sz w:val="16"/>
                <w:szCs w:val="16"/>
                <w:lang w:val="en-GB"/>
              </w:rPr>
              <w:t>Par_OverTempRstTime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65569D9" w14:textId="77777777" w:rsidR="00463AC7" w:rsidRPr="00211C19" w:rsidRDefault="00463AC7" w:rsidP="00445CC7">
            <w:pPr>
              <w:rPr>
                <w:rFonts w:eastAsia="현대하모니 L" w:cs="Calibri"/>
                <w:sz w:val="16"/>
                <w:szCs w:val="16"/>
              </w:rPr>
            </w:pPr>
            <w:r>
              <w:rPr>
                <w:rFonts w:eastAsia="현대하모니 L" w:cs="Calibri"/>
                <w:color w:val="000000" w:themeColor="dark1"/>
                <w:kern w:val="24"/>
                <w:sz w:val="16"/>
                <w:szCs w:val="16"/>
              </w:rPr>
              <w:t>5000</w:t>
            </w:r>
            <w:r w:rsidRPr="00211C19">
              <w:rPr>
                <w:rFonts w:eastAsia="현대하모니 L" w:cs="Calibri"/>
                <w:color w:val="000000" w:themeColor="dark1"/>
                <w:kern w:val="24"/>
                <w:sz w:val="16"/>
                <w:szCs w:val="16"/>
              </w:rPr>
              <w:t>ms</w:t>
            </w:r>
          </w:p>
        </w:tc>
        <w:tc>
          <w:tcPr>
            <w:tcW w:w="7017" w:type="dxa"/>
            <w:shd w:val="clear" w:color="auto" w:fill="auto"/>
            <w:vAlign w:val="center"/>
          </w:tcPr>
          <w:p w14:paraId="75CA91FB" w14:textId="77777777" w:rsidR="00463AC7" w:rsidRPr="00211C19" w:rsidRDefault="00463AC7" w:rsidP="00445CC7">
            <w:pPr>
              <w:keepNext/>
              <w:rPr>
                <w:rFonts w:eastAsia="현대하모니 L" w:cs="Calibri"/>
                <w:sz w:val="16"/>
                <w:szCs w:val="16"/>
              </w:rPr>
            </w:pPr>
            <w:r w:rsidRPr="00211C19">
              <w:rPr>
                <w:rFonts w:eastAsia="현대하모니 L" w:cs="Calibri"/>
                <w:color w:val="000000" w:themeColor="dark1"/>
                <w:kern w:val="24"/>
                <w:sz w:val="16"/>
                <w:szCs w:val="16"/>
              </w:rPr>
              <w:t>Over Temperature Fault Cancellation Time</w:t>
            </w:r>
          </w:p>
        </w:tc>
      </w:tr>
    </w:tbl>
    <w:p w14:paraId="34E8EC1D" w14:textId="48387512" w:rsidR="00463AC7" w:rsidRPr="00211C19" w:rsidRDefault="00463AC7" w:rsidP="00463AC7">
      <w:pPr>
        <w:pStyle w:val="affc"/>
        <w:rPr>
          <w:rFonts w:eastAsia="현대하모니 L" w:cs="Calibri"/>
        </w:rPr>
      </w:pPr>
      <w:bookmarkStart w:id="165" w:name="_Toc96604526"/>
      <w:r w:rsidRPr="00211C19">
        <w:rPr>
          <w:rFonts w:eastAsia="현대하모니 L" w:cs="Calibri"/>
        </w:rPr>
        <w:t xml:space="preserve">Table </w:t>
      </w:r>
      <w:r w:rsidRPr="00211C19">
        <w:rPr>
          <w:rFonts w:eastAsia="현대하모니 L" w:cs="Calibri"/>
        </w:rPr>
        <w:fldChar w:fldCharType="begin"/>
      </w:r>
      <w:r w:rsidRPr="00211C19">
        <w:rPr>
          <w:rFonts w:eastAsia="현대하모니 L" w:cs="Calibri"/>
        </w:rPr>
        <w:instrText xml:space="preserve"> SEQ Table \* ARABIC </w:instrText>
      </w:r>
      <w:r w:rsidRPr="00211C19">
        <w:rPr>
          <w:rFonts w:eastAsia="현대하모니 L" w:cs="Calibri"/>
        </w:rPr>
        <w:fldChar w:fldCharType="separate"/>
      </w:r>
      <w:r w:rsidR="006F533A">
        <w:rPr>
          <w:rFonts w:eastAsia="현대하모니 L" w:cs="Calibri"/>
          <w:noProof/>
        </w:rPr>
        <w:t>46</w:t>
      </w:r>
      <w:r w:rsidRPr="00211C19">
        <w:rPr>
          <w:rFonts w:eastAsia="현대하모니 L" w:cs="Calibri"/>
        </w:rPr>
        <w:fldChar w:fldCharType="end"/>
      </w:r>
      <w:r w:rsidRPr="00211C19">
        <w:rPr>
          <w:rFonts w:eastAsia="현대하모니 L" w:cs="Calibri"/>
        </w:rPr>
        <w:t xml:space="preserve">.Over Temperature </w:t>
      </w:r>
      <w:r>
        <w:rPr>
          <w:rFonts w:eastAsia="현대하모니 L" w:cs="Calibri"/>
        </w:rPr>
        <w:t>Detecting Control Function</w:t>
      </w:r>
      <w:r w:rsidRPr="00211C19">
        <w:rPr>
          <w:rFonts w:eastAsia="현대하모니 L" w:cs="Calibri"/>
        </w:rPr>
        <w:t xml:space="preserve"> Parameter</w:t>
      </w:r>
      <w:bookmarkEnd w:id="165"/>
    </w:p>
    <w:p w14:paraId="66B6E4A2" w14:textId="77777777" w:rsidR="00463AC7" w:rsidRPr="00211C19" w:rsidRDefault="00463AC7" w:rsidP="00463AC7">
      <w:pPr>
        <w:rPr>
          <w:rFonts w:eastAsia="현대하모니 L" w:cs="Calibri"/>
        </w:rPr>
      </w:pPr>
    </w:p>
    <w:p w14:paraId="116DFB5D" w14:textId="77777777" w:rsidR="00463AC7" w:rsidRPr="00211C19" w:rsidRDefault="00463AC7" w:rsidP="00463AC7">
      <w:pPr>
        <w:pStyle w:val="51"/>
      </w:pPr>
      <w:r w:rsidRPr="00211C19">
        <w:t xml:space="preserve">Over Temperature </w:t>
      </w:r>
      <w:r>
        <w:t>Detecting Control Function</w:t>
      </w:r>
      <w:r w:rsidRPr="00211C19">
        <w:t xml:space="preserve"> Data Flow</w:t>
      </w:r>
    </w:p>
    <w:p w14:paraId="4350D076" w14:textId="5EE5DDE0" w:rsidR="00463AC7" w:rsidRPr="00211C19" w:rsidRDefault="00FE586A" w:rsidP="00463AC7">
      <w:pPr>
        <w:keepNext/>
        <w:rPr>
          <w:rFonts w:eastAsia="현대하모니 L" w:cs="Calibri"/>
        </w:rPr>
      </w:pPr>
      <w:r w:rsidRPr="00FE586A">
        <w:rPr>
          <w:rFonts w:eastAsia="현대하모니 L" w:cs="Calibri"/>
        </w:rPr>
        <w:object w:dxaOrig="11806" w:dyaOrig="3136" w14:anchorId="5CD12784">
          <v:shape id="_x0000_i1063" type="#_x0000_t75" style="width:490.4pt;height:129.75pt" o:ole="">
            <v:imagedata r:id="rId52" o:title=""/>
          </v:shape>
          <o:OLEObject Type="Embed" ProgID="VisioViewer.Viewer.1" ShapeID="_x0000_i1063" DrawAspect="Content" ObjectID="_1707217203" r:id="rId86"/>
        </w:object>
      </w:r>
    </w:p>
    <w:p w14:paraId="0E5A291E" w14:textId="2E1E50FC" w:rsidR="00463AC7" w:rsidRPr="00211C19" w:rsidRDefault="00463AC7" w:rsidP="00463AC7">
      <w:pPr>
        <w:pStyle w:val="affc"/>
        <w:rPr>
          <w:rFonts w:eastAsia="현대하모니 L" w:cs="Calibri"/>
        </w:rPr>
      </w:pPr>
      <w:bookmarkStart w:id="166" w:name="_Toc96604448"/>
      <w:r w:rsidRPr="00211C19">
        <w:rPr>
          <w:rFonts w:eastAsia="현대하모니 L" w:cs="Calibri"/>
        </w:rPr>
        <w:t xml:space="preserve">Figure </w:t>
      </w:r>
      <w:r w:rsidRPr="00211C19">
        <w:rPr>
          <w:rFonts w:eastAsia="현대하모니 L" w:cs="Calibri"/>
        </w:rPr>
        <w:fldChar w:fldCharType="begin"/>
      </w:r>
      <w:r w:rsidRPr="00211C19">
        <w:rPr>
          <w:rFonts w:eastAsia="현대하모니 L" w:cs="Calibri"/>
        </w:rPr>
        <w:instrText xml:space="preserve"> SEQ Figure \* ARABIC </w:instrText>
      </w:r>
      <w:r w:rsidRPr="00211C19">
        <w:rPr>
          <w:rFonts w:eastAsia="현대하모니 L" w:cs="Calibri"/>
        </w:rPr>
        <w:fldChar w:fldCharType="separate"/>
      </w:r>
      <w:r w:rsidR="006F533A">
        <w:rPr>
          <w:rFonts w:eastAsia="현대하모니 L" w:cs="Calibri"/>
          <w:noProof/>
        </w:rPr>
        <w:t>37</w:t>
      </w:r>
      <w:r w:rsidRPr="00211C19">
        <w:rPr>
          <w:rFonts w:eastAsia="현대하모니 L" w:cs="Calibri"/>
        </w:rPr>
        <w:fldChar w:fldCharType="end"/>
      </w:r>
      <w:r w:rsidRPr="00211C19">
        <w:rPr>
          <w:rFonts w:eastAsia="현대하모니 L" w:cs="Calibri"/>
        </w:rPr>
        <w:t>.</w:t>
      </w:r>
      <w:r>
        <w:rPr>
          <w:rFonts w:eastAsia="현대하모니 L" w:cs="Calibri" w:hint="eastAsia"/>
        </w:rPr>
        <w:t xml:space="preserve"> </w:t>
      </w:r>
      <w:r w:rsidRPr="00211C19">
        <w:rPr>
          <w:rFonts w:eastAsia="현대하모니 L" w:cs="Calibri"/>
        </w:rPr>
        <w:t xml:space="preserve">Over Temperature </w:t>
      </w:r>
      <w:r>
        <w:rPr>
          <w:rFonts w:eastAsia="현대하모니 L" w:cs="Calibri"/>
        </w:rPr>
        <w:t>Detecting Control Function</w:t>
      </w:r>
      <w:r w:rsidRPr="00211C19">
        <w:rPr>
          <w:rFonts w:eastAsia="현대하모니 L" w:cs="Calibri"/>
        </w:rPr>
        <w:t xml:space="preserve"> Data Flow</w:t>
      </w:r>
      <w:bookmarkEnd w:id="166"/>
    </w:p>
    <w:p w14:paraId="33E82D1B" w14:textId="77777777" w:rsidR="00463AC7" w:rsidRPr="00211C19" w:rsidRDefault="00463AC7" w:rsidP="00463AC7">
      <w:pPr>
        <w:spacing w:after="200" w:line="276" w:lineRule="auto"/>
        <w:jc w:val="both"/>
        <w:rPr>
          <w:rFonts w:eastAsia="현대하모니 L" w:cs="Calibri"/>
          <w:b/>
          <w:sz w:val="20"/>
        </w:rPr>
      </w:pPr>
    </w:p>
    <w:p w14:paraId="6D172A0A" w14:textId="77777777" w:rsidR="00463AC7" w:rsidRPr="00211C19" w:rsidRDefault="00463AC7" w:rsidP="00463AC7">
      <w:pPr>
        <w:pStyle w:val="51"/>
      </w:pPr>
      <w:r w:rsidRPr="00211C19">
        <w:t xml:space="preserve">Over Temperature </w:t>
      </w:r>
      <w:r>
        <w:t>Detecting Control Function</w:t>
      </w:r>
      <w:r w:rsidRPr="00211C19">
        <w:t xml:space="preserve"> In/Out List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970"/>
        <w:gridCol w:w="2909"/>
        <w:gridCol w:w="6465"/>
      </w:tblGrid>
      <w:tr w:rsidR="00E52F37" w:rsidRPr="00211C19" w14:paraId="11C24DA4" w14:textId="77777777" w:rsidTr="00E52F37">
        <w:trPr>
          <w:trHeight w:val="340"/>
        </w:trPr>
        <w:tc>
          <w:tcPr>
            <w:tcW w:w="469" w:type="pct"/>
            <w:shd w:val="clear" w:color="auto" w:fill="auto"/>
            <w:vAlign w:val="center"/>
          </w:tcPr>
          <w:p w14:paraId="2CB4BB8B" w14:textId="77777777" w:rsidR="00E52F37" w:rsidRPr="00211C19" w:rsidRDefault="00E52F37" w:rsidP="00445CC7">
            <w:pPr>
              <w:jc w:val="center"/>
              <w:rPr>
                <w:rFonts w:eastAsia="현대하모니 L" w:cs="Calibri"/>
                <w:b/>
                <w:sz w:val="16"/>
                <w:szCs w:val="16"/>
              </w:rPr>
            </w:pPr>
            <w:r w:rsidRPr="00211C19">
              <w:rPr>
                <w:rFonts w:eastAsia="현대하모니 L" w:cs="Calibri"/>
                <w:b/>
                <w:bCs/>
                <w:sz w:val="16"/>
                <w:szCs w:val="16"/>
              </w:rPr>
              <w:t>Function</w:t>
            </w:r>
          </w:p>
        </w:tc>
        <w:tc>
          <w:tcPr>
            <w:tcW w:w="1406" w:type="pct"/>
            <w:shd w:val="clear" w:color="auto" w:fill="auto"/>
            <w:vAlign w:val="center"/>
          </w:tcPr>
          <w:p w14:paraId="2C8B8B5B" w14:textId="77777777" w:rsidR="00E52F37" w:rsidRPr="00211C19" w:rsidRDefault="00E52F37" w:rsidP="00445CC7">
            <w:pPr>
              <w:jc w:val="center"/>
              <w:rPr>
                <w:rFonts w:eastAsia="현대하모니 L" w:cs="Calibri"/>
                <w:b/>
                <w:sz w:val="16"/>
              </w:rPr>
            </w:pPr>
            <w:r w:rsidRPr="00211C19">
              <w:rPr>
                <w:rFonts w:eastAsia="현대하모니 L" w:cs="Calibri"/>
                <w:b/>
                <w:bCs/>
                <w:sz w:val="16"/>
              </w:rPr>
              <w:t>Signal Name</w:t>
            </w:r>
          </w:p>
        </w:tc>
        <w:tc>
          <w:tcPr>
            <w:tcW w:w="3125" w:type="pct"/>
            <w:shd w:val="clear" w:color="auto" w:fill="auto"/>
            <w:vAlign w:val="center"/>
          </w:tcPr>
          <w:p w14:paraId="006DDCF5" w14:textId="77777777" w:rsidR="00E52F37" w:rsidRPr="00211C19" w:rsidRDefault="00E52F37" w:rsidP="00445CC7">
            <w:pPr>
              <w:jc w:val="center"/>
              <w:rPr>
                <w:rFonts w:eastAsia="현대하모니 L" w:cs="Calibri"/>
                <w:b/>
                <w:sz w:val="16"/>
              </w:rPr>
            </w:pPr>
            <w:r w:rsidRPr="00211C19">
              <w:rPr>
                <w:rFonts w:eastAsia="현대하모니 L" w:cs="Calibri"/>
                <w:b/>
                <w:bCs/>
                <w:kern w:val="2"/>
                <w:sz w:val="16"/>
              </w:rPr>
              <w:t>Description</w:t>
            </w:r>
          </w:p>
        </w:tc>
      </w:tr>
      <w:tr w:rsidR="00FE586A" w:rsidRPr="00211C19" w14:paraId="76BF0EB9" w14:textId="77777777" w:rsidTr="00E52F37">
        <w:trPr>
          <w:trHeight w:val="77"/>
        </w:trPr>
        <w:tc>
          <w:tcPr>
            <w:tcW w:w="469" w:type="pct"/>
            <w:vMerge w:val="restart"/>
            <w:shd w:val="clear" w:color="auto" w:fill="auto"/>
            <w:vAlign w:val="center"/>
          </w:tcPr>
          <w:p w14:paraId="66294D9D" w14:textId="77777777" w:rsidR="00FE586A" w:rsidRPr="00211C19" w:rsidRDefault="00FE586A" w:rsidP="00445CC7">
            <w:pPr>
              <w:jc w:val="center"/>
              <w:rPr>
                <w:rFonts w:eastAsia="현대하모니 L" w:cs="Calibri"/>
                <w:sz w:val="16"/>
                <w:szCs w:val="16"/>
              </w:rPr>
            </w:pPr>
            <w:r w:rsidRPr="00211C19">
              <w:rPr>
                <w:rFonts w:eastAsia="현대하모니 L" w:cs="Calibri"/>
                <w:sz w:val="16"/>
                <w:szCs w:val="16"/>
              </w:rPr>
              <w:t>Input</w:t>
            </w:r>
          </w:p>
        </w:tc>
        <w:tc>
          <w:tcPr>
            <w:tcW w:w="1406" w:type="pct"/>
            <w:shd w:val="clear" w:color="auto" w:fill="auto"/>
          </w:tcPr>
          <w:p w14:paraId="59937EDA" w14:textId="77777777" w:rsidR="00FE586A" w:rsidRPr="00975C56" w:rsidRDefault="00FE586A" w:rsidP="00445CC7">
            <w:pPr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 w:rsidRPr="00975C56">
              <w:rPr>
                <w:rFonts w:eastAsia="현대하모니 L" w:cs="Calibri"/>
                <w:color w:val="000000" w:themeColor="dark1"/>
                <w:sz w:val="16"/>
                <w:szCs w:val="16"/>
              </w:rPr>
              <w:t>Input_OPT_Temperature_Sensor1</w:t>
            </w:r>
          </w:p>
        </w:tc>
        <w:tc>
          <w:tcPr>
            <w:tcW w:w="3125" w:type="pct"/>
            <w:shd w:val="clear" w:color="auto" w:fill="auto"/>
            <w:vAlign w:val="center"/>
          </w:tcPr>
          <w:p w14:paraId="0A764844" w14:textId="77777777" w:rsidR="00FE586A" w:rsidRPr="00211C19" w:rsidRDefault="00FE586A" w:rsidP="00445CC7">
            <w:pPr>
              <w:rPr>
                <w:rFonts w:eastAsia="현대하모니 L" w:cs="Calibri"/>
                <w:color w:val="000000" w:themeColor="dark1"/>
                <w:kern w:val="24"/>
                <w:sz w:val="16"/>
                <w:szCs w:val="16"/>
              </w:rPr>
            </w:pPr>
            <w:r w:rsidRPr="00D45384">
              <w:rPr>
                <w:rFonts w:eastAsia="현대하모니 L" w:cs="Calibri" w:hint="eastAsia"/>
                <w:kern w:val="24"/>
                <w:sz w:val="16"/>
                <w:szCs w:val="16"/>
              </w:rPr>
              <w:t xml:space="preserve">Value of WPC </w:t>
            </w:r>
            <w:r w:rsidRPr="00D45384">
              <w:rPr>
                <w:rFonts w:eastAsia="현대하모니 L" w:cs="Calibri"/>
                <w:kern w:val="24"/>
                <w:sz w:val="16"/>
                <w:szCs w:val="16"/>
              </w:rPr>
              <w:t>Temperature</w:t>
            </w:r>
            <w:r w:rsidRPr="00D45384">
              <w:rPr>
                <w:rFonts w:eastAsia="현대하모니 L" w:cs="Calibri" w:hint="eastAsia"/>
                <w:kern w:val="24"/>
                <w:sz w:val="16"/>
                <w:szCs w:val="16"/>
              </w:rPr>
              <w:t xml:space="preserve"> Sensor</w:t>
            </w:r>
            <w:r w:rsidRPr="00D45384">
              <w:rPr>
                <w:rFonts w:eastAsia="현대하모니 L" w:cs="Calibri"/>
                <w:kern w:val="24"/>
                <w:sz w:val="16"/>
                <w:szCs w:val="16"/>
              </w:rPr>
              <w:t>1</w:t>
            </w:r>
          </w:p>
        </w:tc>
      </w:tr>
      <w:tr w:rsidR="00FE586A" w:rsidRPr="00211C19" w14:paraId="3E505CCC" w14:textId="77777777" w:rsidTr="00E52F37">
        <w:trPr>
          <w:trHeight w:val="77"/>
        </w:trPr>
        <w:tc>
          <w:tcPr>
            <w:tcW w:w="469" w:type="pct"/>
            <w:vMerge/>
            <w:shd w:val="clear" w:color="auto" w:fill="auto"/>
            <w:vAlign w:val="center"/>
          </w:tcPr>
          <w:p w14:paraId="1AA4CDFD" w14:textId="77777777" w:rsidR="00FE586A" w:rsidRPr="00211C19" w:rsidRDefault="00FE586A" w:rsidP="00445CC7">
            <w:pPr>
              <w:jc w:val="center"/>
              <w:rPr>
                <w:rFonts w:eastAsia="현대하모니 L" w:cs="Calibri"/>
                <w:sz w:val="16"/>
                <w:szCs w:val="16"/>
              </w:rPr>
            </w:pPr>
          </w:p>
        </w:tc>
        <w:tc>
          <w:tcPr>
            <w:tcW w:w="1406" w:type="pct"/>
            <w:shd w:val="clear" w:color="auto" w:fill="auto"/>
          </w:tcPr>
          <w:p w14:paraId="3F7F2346" w14:textId="77777777" w:rsidR="00FE586A" w:rsidRPr="00975C56" w:rsidRDefault="00FE586A" w:rsidP="00445CC7">
            <w:pPr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 w:rsidRPr="00975C56">
              <w:rPr>
                <w:rFonts w:eastAsia="현대하모니 L" w:cs="Calibri"/>
                <w:color w:val="000000" w:themeColor="dark1"/>
                <w:sz w:val="16"/>
                <w:szCs w:val="16"/>
              </w:rPr>
              <w:t>Input_OPT_Temperature_Sensor2</w:t>
            </w:r>
          </w:p>
        </w:tc>
        <w:tc>
          <w:tcPr>
            <w:tcW w:w="3125" w:type="pct"/>
            <w:shd w:val="clear" w:color="auto" w:fill="auto"/>
          </w:tcPr>
          <w:p w14:paraId="0B790F65" w14:textId="77777777" w:rsidR="00FE586A" w:rsidRPr="00211C19" w:rsidRDefault="00FE586A" w:rsidP="00445CC7">
            <w:pPr>
              <w:rPr>
                <w:rFonts w:eastAsia="현대하모니 L" w:cs="Calibri"/>
              </w:rPr>
            </w:pPr>
            <w:r w:rsidRPr="00D45384">
              <w:rPr>
                <w:rFonts w:eastAsia="현대하모니 L" w:cs="Calibri" w:hint="eastAsia"/>
                <w:kern w:val="24"/>
                <w:sz w:val="16"/>
                <w:szCs w:val="16"/>
              </w:rPr>
              <w:t xml:space="preserve">Value of WPC </w:t>
            </w:r>
            <w:r w:rsidRPr="00D45384">
              <w:rPr>
                <w:rFonts w:eastAsia="현대하모니 L" w:cs="Calibri"/>
                <w:kern w:val="24"/>
                <w:sz w:val="16"/>
                <w:szCs w:val="16"/>
              </w:rPr>
              <w:t>Temperature</w:t>
            </w:r>
            <w:r w:rsidRPr="00D45384">
              <w:rPr>
                <w:rFonts w:eastAsia="현대하모니 L" w:cs="Calibri" w:hint="eastAsia"/>
                <w:kern w:val="24"/>
                <w:sz w:val="16"/>
                <w:szCs w:val="16"/>
              </w:rPr>
              <w:t xml:space="preserve"> Sensor</w:t>
            </w:r>
            <w:r>
              <w:rPr>
                <w:rFonts w:eastAsia="현대하모니 L" w:cs="Calibri" w:hint="eastAsia"/>
                <w:kern w:val="24"/>
                <w:sz w:val="16"/>
                <w:szCs w:val="16"/>
              </w:rPr>
              <w:t>2</w:t>
            </w:r>
          </w:p>
        </w:tc>
      </w:tr>
      <w:tr w:rsidR="00FE586A" w:rsidRPr="00211C19" w14:paraId="58CCC27B" w14:textId="77777777" w:rsidTr="00E52F37">
        <w:trPr>
          <w:trHeight w:val="77"/>
        </w:trPr>
        <w:tc>
          <w:tcPr>
            <w:tcW w:w="469" w:type="pct"/>
            <w:vMerge/>
            <w:shd w:val="clear" w:color="auto" w:fill="auto"/>
            <w:vAlign w:val="center"/>
          </w:tcPr>
          <w:p w14:paraId="2C04E669" w14:textId="77777777" w:rsidR="00FE586A" w:rsidRPr="00211C19" w:rsidRDefault="00FE586A" w:rsidP="00445CC7">
            <w:pPr>
              <w:jc w:val="center"/>
              <w:rPr>
                <w:rFonts w:eastAsia="현대하모니 L" w:cs="Calibri"/>
                <w:sz w:val="16"/>
                <w:szCs w:val="16"/>
              </w:rPr>
            </w:pPr>
          </w:p>
        </w:tc>
        <w:tc>
          <w:tcPr>
            <w:tcW w:w="1406" w:type="pct"/>
            <w:shd w:val="clear" w:color="auto" w:fill="auto"/>
          </w:tcPr>
          <w:p w14:paraId="53081DFD" w14:textId="77777777" w:rsidR="00FE586A" w:rsidRPr="00975C56" w:rsidRDefault="00FE586A" w:rsidP="00445CC7">
            <w:pPr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 w:rsidRPr="00975C56">
              <w:rPr>
                <w:rFonts w:eastAsia="현대하모니 L" w:cs="Calibri"/>
                <w:color w:val="000000" w:themeColor="dark1"/>
                <w:sz w:val="16"/>
                <w:szCs w:val="16"/>
              </w:rPr>
              <w:t>Input_OPT_Temperature_Sensor3</w:t>
            </w:r>
          </w:p>
        </w:tc>
        <w:tc>
          <w:tcPr>
            <w:tcW w:w="3125" w:type="pct"/>
            <w:shd w:val="clear" w:color="auto" w:fill="auto"/>
          </w:tcPr>
          <w:p w14:paraId="79735690" w14:textId="77777777" w:rsidR="00FE586A" w:rsidRPr="00211C19" w:rsidRDefault="00FE586A" w:rsidP="00445CC7">
            <w:pPr>
              <w:rPr>
                <w:rFonts w:eastAsia="현대하모니 L" w:cs="Calibri"/>
              </w:rPr>
            </w:pPr>
            <w:r w:rsidRPr="00D45384">
              <w:rPr>
                <w:rFonts w:eastAsia="현대하모니 L" w:cs="Calibri" w:hint="eastAsia"/>
                <w:kern w:val="24"/>
                <w:sz w:val="16"/>
                <w:szCs w:val="16"/>
              </w:rPr>
              <w:t xml:space="preserve">Value of WPC </w:t>
            </w:r>
            <w:r w:rsidRPr="00D45384">
              <w:rPr>
                <w:rFonts w:eastAsia="현대하모니 L" w:cs="Calibri"/>
                <w:kern w:val="24"/>
                <w:sz w:val="16"/>
                <w:szCs w:val="16"/>
              </w:rPr>
              <w:t>Temperature</w:t>
            </w:r>
            <w:r w:rsidRPr="00D45384">
              <w:rPr>
                <w:rFonts w:eastAsia="현대하모니 L" w:cs="Calibri" w:hint="eastAsia"/>
                <w:kern w:val="24"/>
                <w:sz w:val="16"/>
                <w:szCs w:val="16"/>
              </w:rPr>
              <w:t xml:space="preserve"> Sensor</w:t>
            </w:r>
            <w:r>
              <w:rPr>
                <w:rFonts w:eastAsia="현대하모니 L" w:cs="Calibri" w:hint="eastAsia"/>
                <w:kern w:val="24"/>
                <w:sz w:val="16"/>
                <w:szCs w:val="16"/>
              </w:rPr>
              <w:t>3</w:t>
            </w:r>
          </w:p>
        </w:tc>
      </w:tr>
      <w:tr w:rsidR="00FE586A" w:rsidRPr="00211C19" w14:paraId="1870B2C0" w14:textId="77777777" w:rsidTr="00E52F37">
        <w:trPr>
          <w:trHeight w:val="77"/>
        </w:trPr>
        <w:tc>
          <w:tcPr>
            <w:tcW w:w="469" w:type="pct"/>
            <w:vMerge/>
            <w:shd w:val="clear" w:color="auto" w:fill="auto"/>
            <w:vAlign w:val="center"/>
          </w:tcPr>
          <w:p w14:paraId="424DBF60" w14:textId="77777777" w:rsidR="00FE586A" w:rsidRPr="00211C19" w:rsidRDefault="00FE586A" w:rsidP="00445CC7">
            <w:pPr>
              <w:jc w:val="center"/>
              <w:rPr>
                <w:rFonts w:eastAsia="현대하모니 L" w:cs="Calibri"/>
                <w:sz w:val="16"/>
                <w:szCs w:val="16"/>
              </w:rPr>
            </w:pPr>
          </w:p>
        </w:tc>
        <w:tc>
          <w:tcPr>
            <w:tcW w:w="1406" w:type="pct"/>
            <w:shd w:val="clear" w:color="auto" w:fill="auto"/>
          </w:tcPr>
          <w:p w14:paraId="3BB3A5C9" w14:textId="77777777" w:rsidR="00FE586A" w:rsidRPr="00975C56" w:rsidRDefault="00FE586A" w:rsidP="00445CC7">
            <w:pPr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 w:rsidRPr="00975C56">
              <w:rPr>
                <w:rFonts w:eastAsia="현대하모니 L" w:cs="Calibri"/>
                <w:color w:val="000000" w:themeColor="dark1"/>
                <w:sz w:val="16"/>
                <w:szCs w:val="16"/>
              </w:rPr>
              <w:t>Input_OPT_b_WPCStatus</w:t>
            </w:r>
          </w:p>
        </w:tc>
        <w:tc>
          <w:tcPr>
            <w:tcW w:w="3125" w:type="pct"/>
            <w:shd w:val="clear" w:color="auto" w:fill="auto"/>
            <w:vAlign w:val="center"/>
          </w:tcPr>
          <w:p w14:paraId="75EBD6AD" w14:textId="77777777" w:rsidR="00FE586A" w:rsidRPr="00211C19" w:rsidRDefault="00FE586A" w:rsidP="00445CC7">
            <w:pPr>
              <w:pStyle w:val="aff7"/>
              <w:rPr>
                <w:rFonts w:ascii="Calibri" w:eastAsia="현대하모니 L" w:hAnsi="Calibri" w:cs="Calibri"/>
                <w:color w:val="000000" w:themeColor="dark1"/>
                <w:sz w:val="16"/>
                <w:szCs w:val="16"/>
              </w:rPr>
            </w:pPr>
            <w:r w:rsidRPr="00211C19">
              <w:rPr>
                <w:rFonts w:ascii="Calibri" w:eastAsia="현대하모니 L" w:hAnsi="Calibri" w:cs="Calibri"/>
                <w:color w:val="000000" w:themeColor="dark1"/>
                <w:sz w:val="16"/>
                <w:szCs w:val="16"/>
              </w:rPr>
              <w:t xml:space="preserve">WPC Mode Status Flag </w:t>
            </w:r>
          </w:p>
          <w:p w14:paraId="73978FB3" w14:textId="77777777" w:rsidR="00FE586A" w:rsidRPr="00211C19" w:rsidRDefault="00FE586A" w:rsidP="00445CC7">
            <w:pPr>
              <w:pStyle w:val="aff7"/>
              <w:rPr>
                <w:rFonts w:ascii="Calibri" w:eastAsia="현대하모니 L" w:hAnsi="Calibri" w:cs="Calibri"/>
                <w:color w:val="000000" w:themeColor="dark1"/>
                <w:sz w:val="16"/>
                <w:szCs w:val="16"/>
              </w:rPr>
            </w:pPr>
            <w:r>
              <w:rPr>
                <w:rFonts w:ascii="Calibri" w:eastAsia="현대하모니 L" w:hAnsi="Calibri" w:cs="Calibri"/>
                <w:color w:val="000000" w:themeColor="dark1"/>
                <w:sz w:val="16"/>
                <w:szCs w:val="16"/>
              </w:rPr>
              <w:t>Off/WPC Mode</w:t>
            </w:r>
          </w:p>
        </w:tc>
      </w:tr>
      <w:tr w:rsidR="00FE586A" w:rsidRPr="00211C19" w14:paraId="7905D2D2" w14:textId="77777777" w:rsidTr="002169FA">
        <w:trPr>
          <w:trHeight w:val="77"/>
        </w:trPr>
        <w:tc>
          <w:tcPr>
            <w:tcW w:w="469" w:type="pct"/>
            <w:vMerge/>
            <w:shd w:val="clear" w:color="auto" w:fill="auto"/>
            <w:vAlign w:val="center"/>
          </w:tcPr>
          <w:p w14:paraId="0702E9FC" w14:textId="77777777" w:rsidR="00FE586A" w:rsidRPr="00211C19" w:rsidRDefault="00FE586A" w:rsidP="00FE586A">
            <w:pPr>
              <w:jc w:val="center"/>
              <w:rPr>
                <w:rFonts w:eastAsia="현대하모니 L" w:cs="Calibri"/>
                <w:sz w:val="16"/>
                <w:szCs w:val="16"/>
              </w:rPr>
            </w:pPr>
          </w:p>
        </w:tc>
        <w:tc>
          <w:tcPr>
            <w:tcW w:w="1406" w:type="pct"/>
            <w:shd w:val="clear" w:color="auto" w:fill="auto"/>
          </w:tcPr>
          <w:p w14:paraId="15D72624" w14:textId="5F3CD08C" w:rsidR="00FE586A" w:rsidRPr="00975C56" w:rsidRDefault="00FE586A" w:rsidP="00FE586A">
            <w:pPr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 w:rsidRPr="00FE586A">
              <w:rPr>
                <w:rFonts w:eastAsia="현대하모니 L" w:cs="Calibri"/>
                <w:color w:val="000000" w:themeColor="dark1"/>
                <w:sz w:val="16"/>
                <w:szCs w:val="16"/>
              </w:rPr>
              <w:t>Input_OPT_DeviceState</w:t>
            </w:r>
          </w:p>
        </w:tc>
        <w:tc>
          <w:tcPr>
            <w:tcW w:w="3125" w:type="pct"/>
            <w:shd w:val="clear" w:color="auto" w:fill="auto"/>
          </w:tcPr>
          <w:p w14:paraId="3B197F4C" w14:textId="77777777" w:rsidR="00FE586A" w:rsidRPr="00FE586A" w:rsidRDefault="00FE586A" w:rsidP="00FE586A">
            <w:pPr>
              <w:pStyle w:val="aff7"/>
              <w:spacing w:line="240" w:lineRule="atLeast"/>
              <w:rPr>
                <w:rFonts w:ascii="Calibri" w:eastAsia="현대하모니 L" w:hAnsi="Calibri" w:cs="Calibri"/>
                <w:color w:val="000000" w:themeColor="dark1"/>
                <w:sz w:val="16"/>
                <w:szCs w:val="16"/>
              </w:rPr>
            </w:pPr>
            <w:r w:rsidRPr="00FE586A">
              <w:rPr>
                <w:rFonts w:ascii="Calibri" w:eastAsia="현대하모니 L" w:hAnsi="Calibri" w:cs="Calibri"/>
                <w:color w:val="000000" w:themeColor="dark1"/>
                <w:sz w:val="16"/>
                <w:szCs w:val="16"/>
              </w:rPr>
              <w:t>WPC Device Status</w:t>
            </w:r>
          </w:p>
          <w:p w14:paraId="5C356AC9" w14:textId="77777777" w:rsidR="00FE586A" w:rsidRPr="00FE586A" w:rsidRDefault="00FE586A" w:rsidP="00FE586A">
            <w:pPr>
              <w:pStyle w:val="aff7"/>
              <w:spacing w:line="240" w:lineRule="atLeast"/>
              <w:rPr>
                <w:rFonts w:ascii="Calibri" w:eastAsia="현대하모니 L" w:hAnsi="Calibri" w:cs="Calibri"/>
                <w:color w:val="000000" w:themeColor="dark1"/>
                <w:sz w:val="16"/>
                <w:szCs w:val="16"/>
              </w:rPr>
            </w:pPr>
            <w:r w:rsidRPr="00FE586A">
              <w:rPr>
                <w:rFonts w:ascii="Calibri" w:eastAsia="현대하모니 L" w:hAnsi="Calibri" w:cs="Calibri"/>
                <w:color w:val="000000" w:themeColor="dark1"/>
                <w:sz w:val="16"/>
                <w:szCs w:val="16"/>
              </w:rPr>
              <w:t>Init/Reserved/Standby/Charging/Full_Charge/FODError/DeviceError/</w:t>
            </w:r>
          </w:p>
          <w:p w14:paraId="79DEF264" w14:textId="084E9B9B" w:rsidR="00FE586A" w:rsidRPr="00211C19" w:rsidRDefault="00FE586A" w:rsidP="00FE586A">
            <w:pPr>
              <w:pStyle w:val="aff7"/>
              <w:rPr>
                <w:rFonts w:ascii="Calibri" w:eastAsia="현대하모니 L" w:hAnsi="Calibri" w:cs="Calibri"/>
                <w:color w:val="000000" w:themeColor="dark1"/>
                <w:sz w:val="16"/>
                <w:szCs w:val="16"/>
              </w:rPr>
            </w:pPr>
            <w:r w:rsidRPr="00FE586A">
              <w:rPr>
                <w:rFonts w:ascii="Calibri" w:eastAsia="현대하모니 L" w:hAnsi="Calibri" w:cs="Calibri"/>
                <w:color w:val="000000" w:themeColor="dark1"/>
                <w:sz w:val="16"/>
                <w:szCs w:val="16"/>
              </w:rPr>
              <w:t>SystemError/NVMError/APPError/ErrorComm</w:t>
            </w:r>
          </w:p>
        </w:tc>
      </w:tr>
      <w:tr w:rsidR="00E52F37" w:rsidRPr="00211C19" w14:paraId="28F97622" w14:textId="77777777" w:rsidTr="00E52F37">
        <w:tc>
          <w:tcPr>
            <w:tcW w:w="469" w:type="pct"/>
            <w:shd w:val="clear" w:color="auto" w:fill="auto"/>
            <w:vAlign w:val="center"/>
          </w:tcPr>
          <w:p w14:paraId="368638CE" w14:textId="77777777" w:rsidR="00E52F37" w:rsidRPr="00211C19" w:rsidRDefault="00E52F37" w:rsidP="00445CC7">
            <w:pPr>
              <w:jc w:val="center"/>
              <w:rPr>
                <w:rFonts w:eastAsia="현대하모니 L" w:cs="Calibri"/>
                <w:sz w:val="16"/>
                <w:szCs w:val="16"/>
              </w:rPr>
            </w:pPr>
            <w:r w:rsidRPr="00211C19">
              <w:rPr>
                <w:rFonts w:eastAsia="현대하모니 L" w:cs="Calibri"/>
                <w:sz w:val="16"/>
                <w:szCs w:val="16"/>
              </w:rPr>
              <w:t>Internal</w:t>
            </w:r>
          </w:p>
        </w:tc>
        <w:tc>
          <w:tcPr>
            <w:tcW w:w="1406" w:type="pct"/>
            <w:shd w:val="clear" w:color="auto" w:fill="auto"/>
            <w:vAlign w:val="center"/>
          </w:tcPr>
          <w:p w14:paraId="563E147F" w14:textId="77777777" w:rsidR="00E52F37" w:rsidRPr="00211C19" w:rsidRDefault="00E52F37" w:rsidP="00445CC7">
            <w:pPr>
              <w:rPr>
                <w:rFonts w:eastAsia="현대하모니 L" w:cs="Calibri"/>
                <w:color w:val="000000" w:themeColor="dark1"/>
                <w:kern w:val="24"/>
                <w:sz w:val="16"/>
                <w:szCs w:val="16"/>
              </w:rPr>
            </w:pPr>
            <w:r w:rsidRPr="00211C19">
              <w:rPr>
                <w:rFonts w:eastAsia="현대하모니 L" w:cs="Calibri"/>
                <w:color w:val="000000" w:themeColor="dark1"/>
                <w:kern w:val="24"/>
                <w:sz w:val="16"/>
                <w:szCs w:val="16"/>
              </w:rPr>
              <w:t>Timer_OverTemp</w:t>
            </w:r>
          </w:p>
        </w:tc>
        <w:tc>
          <w:tcPr>
            <w:tcW w:w="3125" w:type="pct"/>
            <w:shd w:val="clear" w:color="auto" w:fill="auto"/>
            <w:vAlign w:val="center"/>
          </w:tcPr>
          <w:p w14:paraId="26A527ED" w14:textId="77777777" w:rsidR="00E52F37" w:rsidRPr="00211C19" w:rsidRDefault="00E52F37" w:rsidP="00445CC7">
            <w:pPr>
              <w:pStyle w:val="aff7"/>
              <w:rPr>
                <w:rFonts w:ascii="Calibri" w:eastAsia="현대하모니 L" w:hAnsi="Calibri" w:cs="Calibri"/>
                <w:color w:val="000000" w:themeColor="dark1"/>
                <w:kern w:val="24"/>
                <w:sz w:val="16"/>
                <w:szCs w:val="16"/>
              </w:rPr>
            </w:pPr>
            <w:r w:rsidRPr="00211C19">
              <w:rPr>
                <w:rFonts w:ascii="Calibri" w:eastAsia="현대하모니 L" w:hAnsi="Calibri" w:cs="Calibri"/>
                <w:color w:val="000000" w:themeColor="dark1"/>
                <w:kern w:val="24"/>
                <w:sz w:val="16"/>
                <w:szCs w:val="16"/>
              </w:rPr>
              <w:t>Timer for Detecting Over Temperature</w:t>
            </w:r>
          </w:p>
        </w:tc>
      </w:tr>
      <w:tr w:rsidR="00E52F37" w:rsidRPr="00211C19" w14:paraId="11154AAE" w14:textId="77777777" w:rsidTr="00E52F37">
        <w:tc>
          <w:tcPr>
            <w:tcW w:w="469" w:type="pct"/>
            <w:shd w:val="clear" w:color="auto" w:fill="auto"/>
            <w:vAlign w:val="center"/>
          </w:tcPr>
          <w:p w14:paraId="0535B153" w14:textId="77777777" w:rsidR="00E52F37" w:rsidRPr="00211C19" w:rsidRDefault="00E52F37" w:rsidP="00445CC7">
            <w:pPr>
              <w:jc w:val="center"/>
              <w:rPr>
                <w:rFonts w:eastAsia="현대하모니 L" w:cs="Calibri"/>
                <w:sz w:val="16"/>
                <w:szCs w:val="16"/>
              </w:rPr>
            </w:pPr>
            <w:r w:rsidRPr="00211C19">
              <w:rPr>
                <w:rFonts w:eastAsia="현대하모니 L" w:cs="Calibri"/>
                <w:sz w:val="16"/>
                <w:szCs w:val="16"/>
              </w:rPr>
              <w:t>Output</w:t>
            </w:r>
          </w:p>
        </w:tc>
        <w:tc>
          <w:tcPr>
            <w:tcW w:w="1406" w:type="pct"/>
            <w:shd w:val="clear" w:color="auto" w:fill="auto"/>
            <w:vAlign w:val="center"/>
          </w:tcPr>
          <w:p w14:paraId="77E06EC0" w14:textId="77777777" w:rsidR="00E52F37" w:rsidRPr="00211C19" w:rsidRDefault="00E52F37" w:rsidP="00445CC7">
            <w:pPr>
              <w:rPr>
                <w:rFonts w:eastAsia="현대하모니 L" w:cs="Calibri"/>
                <w:sz w:val="16"/>
                <w:szCs w:val="16"/>
              </w:rPr>
            </w:pPr>
            <w:r w:rsidRPr="00975C56">
              <w:rPr>
                <w:rFonts w:eastAsia="현대하모니 L" w:cs="Calibri"/>
                <w:color w:val="000000" w:themeColor="dark1"/>
                <w:kern w:val="24"/>
                <w:sz w:val="16"/>
                <w:szCs w:val="16"/>
              </w:rPr>
              <w:t>Output_OPT_b_TemperatureFault</w:t>
            </w:r>
          </w:p>
        </w:tc>
        <w:tc>
          <w:tcPr>
            <w:tcW w:w="3125" w:type="pct"/>
            <w:shd w:val="clear" w:color="auto" w:fill="auto"/>
            <w:vAlign w:val="center"/>
          </w:tcPr>
          <w:p w14:paraId="7805C564" w14:textId="77777777" w:rsidR="00E52F37" w:rsidRPr="00211C19" w:rsidRDefault="00E52F37" w:rsidP="00445CC7">
            <w:pPr>
              <w:pStyle w:val="aff7"/>
              <w:rPr>
                <w:rFonts w:ascii="Calibri" w:eastAsia="현대하모니 L" w:hAnsi="Calibri" w:cs="Calibri"/>
                <w:color w:val="000000" w:themeColor="dark1"/>
                <w:kern w:val="24"/>
                <w:sz w:val="16"/>
                <w:szCs w:val="16"/>
              </w:rPr>
            </w:pPr>
            <w:r w:rsidRPr="00211C19">
              <w:rPr>
                <w:rFonts w:ascii="Calibri" w:eastAsia="현대하모니 L" w:hAnsi="Calibri" w:cs="Calibri"/>
                <w:color w:val="000000" w:themeColor="dark1"/>
                <w:kern w:val="24"/>
                <w:sz w:val="16"/>
                <w:szCs w:val="16"/>
              </w:rPr>
              <w:t xml:space="preserve">Temperature Fault Status  </w:t>
            </w:r>
          </w:p>
          <w:p w14:paraId="10728118" w14:textId="77777777" w:rsidR="00E52F37" w:rsidRPr="00211C19" w:rsidRDefault="00E52F37" w:rsidP="00445CC7">
            <w:pPr>
              <w:rPr>
                <w:rFonts w:eastAsia="현대하모니 L" w:cs="Calibri"/>
                <w:color w:val="000000" w:themeColor="dark1"/>
                <w:kern w:val="24"/>
                <w:sz w:val="16"/>
                <w:szCs w:val="16"/>
              </w:rPr>
            </w:pPr>
            <w:r w:rsidRPr="00211C19">
              <w:rPr>
                <w:rFonts w:eastAsia="현대하모니 L" w:cs="Calibri"/>
                <w:color w:val="000000" w:themeColor="dark1"/>
                <w:kern w:val="24"/>
                <w:sz w:val="16"/>
                <w:szCs w:val="16"/>
              </w:rPr>
              <w:t>- Off: Not Fault</w:t>
            </w:r>
          </w:p>
          <w:p w14:paraId="13CF41A0" w14:textId="77777777" w:rsidR="00E52F37" w:rsidRPr="00211C19" w:rsidRDefault="00E52F37" w:rsidP="00445CC7">
            <w:pPr>
              <w:rPr>
                <w:rFonts w:eastAsia="현대하모니 L" w:cs="Calibri"/>
                <w:color w:val="000000" w:themeColor="dark1"/>
                <w:kern w:val="24"/>
                <w:sz w:val="16"/>
                <w:szCs w:val="16"/>
              </w:rPr>
            </w:pPr>
            <w:r w:rsidRPr="00211C19">
              <w:rPr>
                <w:rFonts w:eastAsia="현대하모니 L" w:cs="Calibri"/>
                <w:color w:val="000000" w:themeColor="dark1"/>
                <w:kern w:val="24"/>
                <w:sz w:val="16"/>
                <w:szCs w:val="16"/>
              </w:rPr>
              <w:t>- On: Fault</w:t>
            </w:r>
          </w:p>
        </w:tc>
      </w:tr>
    </w:tbl>
    <w:p w14:paraId="78DEA77C" w14:textId="183A8ECB" w:rsidR="00463AC7" w:rsidRPr="00211C19" w:rsidRDefault="00463AC7" w:rsidP="00463AC7">
      <w:pPr>
        <w:pStyle w:val="affc"/>
        <w:rPr>
          <w:rFonts w:eastAsia="현대하모니 L" w:cs="Calibri"/>
        </w:rPr>
      </w:pPr>
      <w:bookmarkStart w:id="167" w:name="_Toc96604527"/>
      <w:r w:rsidRPr="00211C19">
        <w:rPr>
          <w:rFonts w:eastAsia="현대하모니 L" w:cs="Calibri"/>
        </w:rPr>
        <w:t xml:space="preserve">Table </w:t>
      </w:r>
      <w:r w:rsidRPr="00211C19">
        <w:rPr>
          <w:rFonts w:eastAsia="현대하모니 L" w:cs="Calibri"/>
        </w:rPr>
        <w:fldChar w:fldCharType="begin"/>
      </w:r>
      <w:r w:rsidRPr="00211C19">
        <w:rPr>
          <w:rFonts w:eastAsia="현대하모니 L" w:cs="Calibri"/>
        </w:rPr>
        <w:instrText xml:space="preserve"> SEQ Table \* ARABIC </w:instrText>
      </w:r>
      <w:r w:rsidRPr="00211C19">
        <w:rPr>
          <w:rFonts w:eastAsia="현대하모니 L" w:cs="Calibri"/>
        </w:rPr>
        <w:fldChar w:fldCharType="separate"/>
      </w:r>
      <w:r w:rsidR="006F533A">
        <w:rPr>
          <w:rFonts w:eastAsia="현대하모니 L" w:cs="Calibri"/>
          <w:noProof/>
        </w:rPr>
        <w:t>47</w:t>
      </w:r>
      <w:r w:rsidRPr="00211C19">
        <w:rPr>
          <w:rFonts w:eastAsia="현대하모니 L" w:cs="Calibri"/>
        </w:rPr>
        <w:fldChar w:fldCharType="end"/>
      </w:r>
      <w:r w:rsidRPr="00211C19">
        <w:rPr>
          <w:rFonts w:eastAsia="현대하모니 L" w:cs="Calibri"/>
        </w:rPr>
        <w:t xml:space="preserve">.Over Temperature </w:t>
      </w:r>
      <w:r>
        <w:rPr>
          <w:rFonts w:eastAsia="현대하모니 L" w:cs="Calibri"/>
        </w:rPr>
        <w:t>Detecting Control Function</w:t>
      </w:r>
      <w:r w:rsidRPr="00211C19">
        <w:rPr>
          <w:rFonts w:eastAsia="현대하모니 L" w:cs="Calibri"/>
        </w:rPr>
        <w:t xml:space="preserve"> In/Out List</w:t>
      </w:r>
      <w:bookmarkEnd w:id="167"/>
    </w:p>
    <w:p w14:paraId="10CC3BAF" w14:textId="77777777" w:rsidR="00463AC7" w:rsidRPr="00211C19" w:rsidRDefault="00463AC7" w:rsidP="00463AC7">
      <w:pPr>
        <w:rPr>
          <w:rFonts w:eastAsia="현대하모니 L" w:cs="Calibri"/>
        </w:rPr>
      </w:pPr>
    </w:p>
    <w:p w14:paraId="061A50F7" w14:textId="77777777" w:rsidR="00463AC7" w:rsidRPr="00211C19" w:rsidRDefault="00463AC7" w:rsidP="00463AC7">
      <w:pPr>
        <w:pStyle w:val="51"/>
      </w:pPr>
      <w:r w:rsidRPr="00211C19">
        <w:t xml:space="preserve">Over Temperature </w:t>
      </w:r>
      <w:r>
        <w:t>Detecting Control Function</w:t>
      </w:r>
      <w:r w:rsidRPr="00211C19">
        <w:t xml:space="preserve"> Description</w:t>
      </w:r>
    </w:p>
    <w:p w14:paraId="3AA0C389" w14:textId="77777777" w:rsidR="00463AC7" w:rsidRPr="00211C19" w:rsidRDefault="00463AC7" w:rsidP="00463AC7">
      <w:pPr>
        <w:rPr>
          <w:rFonts w:eastAsia="현대하모니 L" w:cs="Calibri"/>
          <w:lang w:val="en-GB"/>
        </w:rPr>
      </w:pPr>
    </w:p>
    <w:p w14:paraId="447A3443" w14:textId="19D6087B" w:rsidR="00463AC7" w:rsidRPr="00A91DC0" w:rsidRDefault="00463AC7" w:rsidP="00307CE2">
      <w:pPr>
        <w:pStyle w:val="a1"/>
        <w:widowControl w:val="0"/>
        <w:numPr>
          <w:ilvl w:val="0"/>
          <w:numId w:val="57"/>
        </w:numPr>
        <w:wordWrap w:val="0"/>
        <w:ind w:left="851" w:rightChars="325" w:right="715" w:hanging="425"/>
        <w:contextualSpacing w:val="0"/>
        <w:jc w:val="both"/>
        <w:rPr>
          <w:rFonts w:eastAsia="현대하모니 L" w:cs="Calibri"/>
          <w:sz w:val="20"/>
          <w:lang w:val="en-GB"/>
        </w:rPr>
      </w:pPr>
      <w:r>
        <w:rPr>
          <w:rFonts w:eastAsia="현대하모니 L" w:cs="Calibri" w:hint="eastAsia"/>
          <w:sz w:val="20"/>
          <w:lang w:val="en-GB"/>
        </w:rPr>
        <w:t>WPC Mode</w:t>
      </w:r>
      <w:r w:rsidR="00FE586A" w:rsidRPr="00FE586A">
        <w:rPr>
          <w:rFonts w:eastAsia="현대하모니 L" w:cs="Calibri" w:hint="eastAsia"/>
          <w:sz w:val="20"/>
          <w:lang w:val="en-GB"/>
        </w:rPr>
        <w:t xml:space="preserve"> </w:t>
      </w:r>
      <w:r w:rsidR="00FE586A">
        <w:rPr>
          <w:rFonts w:eastAsia="현대하모니 L" w:cs="Calibri" w:hint="eastAsia"/>
          <w:sz w:val="20"/>
          <w:lang w:val="en-GB"/>
        </w:rPr>
        <w:t>이고</w:t>
      </w:r>
      <w:r w:rsidR="00FE586A">
        <w:rPr>
          <w:rFonts w:eastAsia="현대하모니 L" w:cs="Calibri" w:hint="eastAsia"/>
          <w:sz w:val="20"/>
          <w:lang w:val="en-GB"/>
        </w:rPr>
        <w:t xml:space="preserve"> </w:t>
      </w:r>
      <w:r w:rsidR="00FE586A" w:rsidRPr="00FE586A">
        <w:rPr>
          <w:rFonts w:eastAsia="현대하모니 L" w:cs="Calibri" w:hint="eastAsia"/>
          <w:sz w:val="20"/>
          <w:lang w:val="en-GB"/>
        </w:rPr>
        <w:t>휴대폰</w:t>
      </w:r>
      <w:r w:rsidR="00FE586A" w:rsidRPr="00FE586A">
        <w:rPr>
          <w:rFonts w:eastAsia="현대하모니 L" w:cs="Calibri" w:hint="eastAsia"/>
          <w:sz w:val="20"/>
          <w:lang w:val="en-GB"/>
        </w:rPr>
        <w:t xml:space="preserve"> </w:t>
      </w:r>
      <w:r w:rsidR="00FE586A" w:rsidRPr="00FE586A">
        <w:rPr>
          <w:rFonts w:eastAsia="현대하모니 L" w:cs="Calibri" w:hint="eastAsia"/>
          <w:sz w:val="20"/>
          <w:lang w:val="en-GB"/>
        </w:rPr>
        <w:t>거치된</w:t>
      </w:r>
      <w:r w:rsidR="00FE586A" w:rsidRPr="00FE586A">
        <w:rPr>
          <w:rFonts w:eastAsia="현대하모니 L" w:cs="Calibri" w:hint="eastAsia"/>
          <w:sz w:val="20"/>
          <w:lang w:val="en-GB"/>
        </w:rPr>
        <w:t xml:space="preserve"> </w:t>
      </w:r>
      <w:r w:rsidR="00FE586A" w:rsidRPr="00FE586A">
        <w:rPr>
          <w:rFonts w:eastAsia="현대하모니 L" w:cs="Calibri" w:hint="eastAsia"/>
          <w:sz w:val="20"/>
          <w:lang w:val="en-GB"/>
        </w:rPr>
        <w:t>상태에서</w:t>
      </w:r>
      <w:r w:rsidRPr="00A91DC0">
        <w:rPr>
          <w:rFonts w:eastAsia="현대하모니 L" w:cs="Calibri"/>
          <w:sz w:val="20"/>
          <w:lang w:val="en-GB"/>
        </w:rPr>
        <w:t xml:space="preserve"> 3</w:t>
      </w:r>
      <w:r w:rsidRPr="00A91DC0">
        <w:rPr>
          <w:rFonts w:eastAsia="현대하모니 L" w:cs="Calibri"/>
          <w:sz w:val="20"/>
          <w:lang w:val="en-GB"/>
        </w:rPr>
        <w:t>개의</w:t>
      </w:r>
      <w:r w:rsidRPr="00A91DC0">
        <w:rPr>
          <w:rFonts w:eastAsia="현대하모니 L" w:cs="Calibri"/>
          <w:sz w:val="20"/>
          <w:lang w:val="en-GB"/>
        </w:rPr>
        <w:t xml:space="preserve"> </w:t>
      </w:r>
      <w:r w:rsidRPr="00A91DC0">
        <w:rPr>
          <w:rFonts w:eastAsia="현대하모니 L" w:cs="Calibri"/>
          <w:sz w:val="20"/>
          <w:lang w:val="en-GB"/>
        </w:rPr>
        <w:t>온도</w:t>
      </w:r>
      <w:r w:rsidRPr="00A91DC0">
        <w:rPr>
          <w:rFonts w:eastAsia="현대하모니 L" w:cs="Calibri"/>
          <w:sz w:val="20"/>
          <w:lang w:val="en-GB"/>
        </w:rPr>
        <w:t xml:space="preserve"> </w:t>
      </w:r>
      <w:r w:rsidRPr="00A91DC0">
        <w:rPr>
          <w:rFonts w:eastAsia="현대하모니 L" w:cs="Calibri"/>
          <w:sz w:val="20"/>
          <w:lang w:val="en-GB"/>
        </w:rPr>
        <w:t>센서</w:t>
      </w:r>
      <w:r>
        <w:rPr>
          <w:rFonts w:eastAsia="현대하모니 L" w:cs="Calibri" w:hint="eastAsia"/>
          <w:sz w:val="20"/>
          <w:lang w:val="en-GB"/>
        </w:rPr>
        <w:t xml:space="preserve"> </w:t>
      </w:r>
      <w:r w:rsidRPr="00A91DC0">
        <w:rPr>
          <w:rFonts w:eastAsia="현대하모니 L" w:cs="Calibri"/>
          <w:sz w:val="20"/>
          <w:lang w:val="en-GB"/>
        </w:rPr>
        <w:t>중</w:t>
      </w:r>
      <w:r w:rsidRPr="00A91DC0">
        <w:rPr>
          <w:rFonts w:eastAsia="현대하모니 L" w:cs="Calibri"/>
          <w:sz w:val="20"/>
          <w:lang w:val="en-GB"/>
        </w:rPr>
        <w:t xml:space="preserve"> 1</w:t>
      </w:r>
      <w:r w:rsidRPr="00A91DC0">
        <w:rPr>
          <w:rFonts w:eastAsia="현대하모니 L" w:cs="Calibri"/>
          <w:sz w:val="20"/>
          <w:lang w:val="en-GB"/>
        </w:rPr>
        <w:t>개</w:t>
      </w:r>
      <w:r w:rsidRPr="00A91DC0">
        <w:rPr>
          <w:rFonts w:eastAsia="현대하모니 L" w:cs="Calibri"/>
          <w:sz w:val="20"/>
          <w:lang w:val="en-GB"/>
        </w:rPr>
        <w:t xml:space="preserve"> </w:t>
      </w:r>
      <w:r w:rsidRPr="00A91DC0">
        <w:rPr>
          <w:rFonts w:eastAsia="현대하모니 L" w:cs="Calibri"/>
          <w:sz w:val="20"/>
          <w:lang w:val="en-GB"/>
        </w:rPr>
        <w:t>이상</w:t>
      </w:r>
      <w:r>
        <w:rPr>
          <w:rFonts w:eastAsia="현대하모니 L" w:cs="Calibri" w:hint="eastAsia"/>
          <w:sz w:val="20"/>
          <w:lang w:val="en-GB"/>
        </w:rPr>
        <w:t>의</w:t>
      </w:r>
      <w:r w:rsidRPr="00A91DC0">
        <w:rPr>
          <w:rFonts w:eastAsia="현대하모니 L" w:cs="Calibri"/>
          <w:sz w:val="20"/>
          <w:lang w:val="en-GB"/>
        </w:rPr>
        <w:t xml:space="preserve"> </w:t>
      </w:r>
      <w:r w:rsidRPr="00A91DC0">
        <w:rPr>
          <w:rFonts w:eastAsia="현대하모니 L" w:cs="Calibri"/>
          <w:sz w:val="20"/>
          <w:lang w:val="en-GB"/>
        </w:rPr>
        <w:t>입력</w:t>
      </w:r>
      <w:r w:rsidRPr="00A91DC0">
        <w:rPr>
          <w:rFonts w:eastAsia="현대하모니 L" w:cs="Calibri"/>
          <w:sz w:val="20"/>
          <w:lang w:val="en-GB"/>
        </w:rPr>
        <w:t xml:space="preserve"> </w:t>
      </w:r>
      <w:r w:rsidRPr="00A91DC0">
        <w:rPr>
          <w:rFonts w:eastAsia="현대하모니 L" w:cs="Calibri"/>
          <w:sz w:val="20"/>
          <w:lang w:val="en-GB"/>
        </w:rPr>
        <w:t>값이</w:t>
      </w:r>
      <w:r w:rsidRPr="00A91DC0">
        <w:rPr>
          <w:rFonts w:eastAsia="현대하모니 L" w:cs="Calibri"/>
          <w:sz w:val="20"/>
          <w:lang w:val="en-GB"/>
        </w:rPr>
        <w:t xml:space="preserve"> 70</w:t>
      </w:r>
      <w:r w:rsidRPr="00A91DC0">
        <w:rPr>
          <w:rFonts w:ascii="굴림" w:eastAsia="굴림" w:hAnsi="굴림" w:cs="굴림" w:hint="eastAsia"/>
          <w:sz w:val="18"/>
          <w:szCs w:val="18"/>
          <w:lang w:val="en-GB"/>
        </w:rPr>
        <w:t>℃</w:t>
      </w:r>
      <w:r w:rsidRPr="00A91DC0">
        <w:rPr>
          <w:rFonts w:eastAsia="현대하모니 L" w:cs="Calibri"/>
          <w:sz w:val="20"/>
          <w:lang w:val="en-GB"/>
        </w:rPr>
        <w:t xml:space="preserve"> </w:t>
      </w:r>
      <w:r w:rsidRPr="00A91DC0">
        <w:rPr>
          <w:rFonts w:eastAsia="현대하모니 L" w:cs="Calibri"/>
          <w:sz w:val="20"/>
          <w:lang w:val="en-GB"/>
        </w:rPr>
        <w:t>이상으로</w:t>
      </w:r>
      <w:r w:rsidRPr="00A91DC0">
        <w:rPr>
          <w:rFonts w:eastAsia="현대하모니 L" w:cs="Calibri"/>
          <w:sz w:val="20"/>
          <w:lang w:val="en-GB"/>
        </w:rPr>
        <w:t xml:space="preserve"> 5000ms</w:t>
      </w:r>
      <w:r w:rsidRPr="00A91DC0">
        <w:rPr>
          <w:rFonts w:eastAsia="현대하모니 L" w:cs="Calibri"/>
          <w:sz w:val="20"/>
          <w:lang w:val="en-GB"/>
        </w:rPr>
        <w:t>동안</w:t>
      </w:r>
      <w:r w:rsidRPr="00A91DC0">
        <w:rPr>
          <w:rFonts w:eastAsia="현대하모니 L" w:cs="Calibri"/>
          <w:sz w:val="20"/>
          <w:lang w:val="en-GB"/>
        </w:rPr>
        <w:t xml:space="preserve"> </w:t>
      </w:r>
      <w:r w:rsidRPr="00A91DC0">
        <w:rPr>
          <w:rFonts w:eastAsia="현대하모니 L" w:cs="Calibri"/>
          <w:sz w:val="20"/>
          <w:lang w:val="en-GB"/>
        </w:rPr>
        <w:t>유지될</w:t>
      </w:r>
      <w:r w:rsidRPr="00A91DC0">
        <w:rPr>
          <w:rFonts w:eastAsia="현대하모니 L" w:cs="Calibri"/>
          <w:sz w:val="20"/>
          <w:lang w:val="en-GB"/>
        </w:rPr>
        <w:t xml:space="preserve"> </w:t>
      </w:r>
      <w:r w:rsidRPr="00A91DC0">
        <w:rPr>
          <w:rFonts w:eastAsia="현대하모니 L" w:cs="Calibri"/>
          <w:sz w:val="20"/>
          <w:lang w:val="en-GB"/>
        </w:rPr>
        <w:t>경우</w:t>
      </w:r>
      <w:r w:rsidRPr="00A91DC0">
        <w:rPr>
          <w:rFonts w:eastAsia="현대하모니 L" w:cs="Calibri"/>
          <w:sz w:val="20"/>
          <w:lang w:val="en-GB"/>
        </w:rPr>
        <w:t xml:space="preserve">, </w:t>
      </w:r>
      <w:r w:rsidRPr="00A91DC0">
        <w:rPr>
          <w:rFonts w:eastAsia="현대하모니 L" w:cs="Calibri"/>
          <w:sz w:val="20"/>
          <w:lang w:val="en-GB"/>
        </w:rPr>
        <w:t>과열</w:t>
      </w:r>
      <w:r w:rsidRPr="00A91DC0">
        <w:rPr>
          <w:rFonts w:eastAsia="현대하모니 L" w:cs="Calibri"/>
          <w:sz w:val="20"/>
          <w:lang w:val="en-GB"/>
        </w:rPr>
        <w:t xml:space="preserve"> </w:t>
      </w:r>
      <w:r w:rsidRPr="00A91DC0">
        <w:rPr>
          <w:rFonts w:eastAsia="현대하모니 L" w:cs="Calibri"/>
          <w:sz w:val="20"/>
          <w:lang w:val="en-GB"/>
        </w:rPr>
        <w:t>상태로</w:t>
      </w:r>
      <w:r w:rsidRPr="00A91DC0">
        <w:rPr>
          <w:rFonts w:eastAsia="현대하모니 L" w:cs="Calibri"/>
          <w:sz w:val="20"/>
          <w:lang w:val="en-GB"/>
        </w:rPr>
        <w:t xml:space="preserve"> </w:t>
      </w:r>
      <w:r w:rsidRPr="00A91DC0">
        <w:rPr>
          <w:rFonts w:eastAsia="현대하모니 L" w:cs="Calibri"/>
          <w:sz w:val="20"/>
          <w:lang w:val="en-GB"/>
        </w:rPr>
        <w:t>판단하여</w:t>
      </w:r>
      <w:r w:rsidRPr="00A91DC0">
        <w:rPr>
          <w:rFonts w:eastAsia="현대하모니 L" w:cs="Calibri"/>
          <w:sz w:val="20"/>
          <w:lang w:val="en-GB"/>
        </w:rPr>
        <w:t xml:space="preserve"> </w:t>
      </w:r>
      <w:r w:rsidRPr="00A91DC0">
        <w:rPr>
          <w:rFonts w:eastAsia="현대하모니 L" w:cs="Calibri"/>
          <w:sz w:val="20"/>
          <w:lang w:val="en-GB"/>
        </w:rPr>
        <w:t>충전</w:t>
      </w:r>
      <w:r>
        <w:rPr>
          <w:rFonts w:eastAsia="현대하모니 L" w:cs="Calibri" w:hint="eastAsia"/>
          <w:sz w:val="20"/>
          <w:lang w:val="en-GB"/>
        </w:rPr>
        <w:t>을</w:t>
      </w:r>
      <w:r>
        <w:rPr>
          <w:rFonts w:eastAsia="현대하모니 L" w:cs="Calibri" w:hint="eastAsia"/>
          <w:sz w:val="20"/>
          <w:lang w:val="en-GB"/>
        </w:rPr>
        <w:t xml:space="preserve"> </w:t>
      </w:r>
      <w:r w:rsidRPr="00E5711C">
        <w:rPr>
          <w:rFonts w:eastAsia="현대하모니 L" w:cs="Calibri" w:hint="eastAsia"/>
          <w:sz w:val="20"/>
        </w:rPr>
        <w:t>중단</w:t>
      </w:r>
      <w:r>
        <w:rPr>
          <w:rFonts w:eastAsia="현대하모니 L" w:cs="Calibri" w:hint="eastAsia"/>
          <w:sz w:val="20"/>
        </w:rPr>
        <w:t>해야</w:t>
      </w:r>
      <w:r>
        <w:rPr>
          <w:rFonts w:eastAsia="현대하모니 L" w:cs="Calibri" w:hint="eastAsia"/>
          <w:sz w:val="20"/>
        </w:rPr>
        <w:t xml:space="preserve"> </w:t>
      </w:r>
      <w:r w:rsidRPr="00E5711C">
        <w:rPr>
          <w:rFonts w:eastAsia="현대하모니 L" w:cs="Calibri" w:hint="eastAsia"/>
          <w:sz w:val="20"/>
        </w:rPr>
        <w:t>한다</w:t>
      </w:r>
      <w:r w:rsidRPr="00E5711C">
        <w:rPr>
          <w:rFonts w:eastAsia="현대하모니 L" w:cs="Calibri" w:hint="eastAsia"/>
          <w:sz w:val="20"/>
        </w:rPr>
        <w:t>.</w:t>
      </w:r>
    </w:p>
    <w:p w14:paraId="1F33D1D9" w14:textId="77777777" w:rsidR="00463AC7" w:rsidRDefault="00463AC7" w:rsidP="00307CE2">
      <w:pPr>
        <w:pStyle w:val="a1"/>
        <w:widowControl w:val="0"/>
        <w:numPr>
          <w:ilvl w:val="0"/>
          <w:numId w:val="57"/>
        </w:numPr>
        <w:wordWrap w:val="0"/>
        <w:ind w:left="851" w:rightChars="325" w:right="715" w:hanging="425"/>
        <w:contextualSpacing w:val="0"/>
        <w:jc w:val="both"/>
        <w:rPr>
          <w:rFonts w:eastAsia="현대하모니 L" w:cs="Calibri"/>
          <w:sz w:val="20"/>
          <w:lang w:val="en-GB"/>
        </w:rPr>
      </w:pPr>
      <w:r w:rsidRPr="00A91DC0">
        <w:rPr>
          <w:rFonts w:eastAsia="현대하모니 L" w:cs="Calibri"/>
          <w:sz w:val="20"/>
          <w:lang w:val="en-GB"/>
        </w:rPr>
        <w:t>과열</w:t>
      </w:r>
      <w:r w:rsidRPr="00A91DC0">
        <w:rPr>
          <w:rFonts w:eastAsia="현대하모니 L" w:cs="Calibri"/>
          <w:sz w:val="20"/>
          <w:lang w:val="en-GB"/>
        </w:rPr>
        <w:t xml:space="preserve"> </w:t>
      </w:r>
      <w:r w:rsidRPr="00A91DC0">
        <w:rPr>
          <w:rFonts w:eastAsia="현대하모니 L" w:cs="Calibri"/>
          <w:sz w:val="20"/>
          <w:lang w:val="en-GB"/>
        </w:rPr>
        <w:t>상태에서</w:t>
      </w:r>
      <w:r w:rsidRPr="00A91DC0">
        <w:rPr>
          <w:rFonts w:eastAsia="현대하모니 L" w:cs="Calibri"/>
          <w:sz w:val="20"/>
          <w:lang w:val="en-GB"/>
        </w:rPr>
        <w:t xml:space="preserve"> </w:t>
      </w:r>
      <w:r w:rsidRPr="00E5711C">
        <w:rPr>
          <w:rFonts w:eastAsia="현대하모니 L" w:cs="Calibri" w:hint="eastAsia"/>
          <w:sz w:val="20"/>
        </w:rPr>
        <w:t>WPC Mode</w:t>
      </w:r>
      <w:r w:rsidRPr="00E5711C">
        <w:rPr>
          <w:rFonts w:eastAsia="현대하모니 L" w:cs="Calibri" w:hint="eastAsia"/>
          <w:sz w:val="20"/>
        </w:rPr>
        <w:t>가</w:t>
      </w:r>
      <w:r w:rsidRPr="00E5711C">
        <w:rPr>
          <w:rFonts w:eastAsia="현대하모니 L" w:cs="Calibri" w:hint="eastAsia"/>
          <w:sz w:val="20"/>
        </w:rPr>
        <w:t xml:space="preserve"> </w:t>
      </w:r>
      <w:r w:rsidRPr="00E5711C">
        <w:rPr>
          <w:rFonts w:eastAsia="현대하모니 L" w:cs="Calibri" w:hint="eastAsia"/>
          <w:sz w:val="20"/>
        </w:rPr>
        <w:t>아니거나</w:t>
      </w:r>
      <w:r w:rsidRPr="00E5711C">
        <w:rPr>
          <w:rFonts w:eastAsia="현대하모니 L" w:cs="Calibri"/>
          <w:sz w:val="20"/>
        </w:rPr>
        <w:t xml:space="preserve"> </w:t>
      </w:r>
      <w:r>
        <w:rPr>
          <w:rFonts w:eastAsia="현대하모니 L" w:cs="Calibri" w:hint="eastAsia"/>
          <w:sz w:val="20"/>
        </w:rPr>
        <w:t>3</w:t>
      </w:r>
      <w:r>
        <w:rPr>
          <w:rFonts w:eastAsia="현대하모니 L" w:cs="Calibri" w:hint="eastAsia"/>
          <w:sz w:val="20"/>
        </w:rPr>
        <w:t>개의</w:t>
      </w:r>
      <w:r>
        <w:rPr>
          <w:rFonts w:eastAsia="현대하모니 L" w:cs="Calibri" w:hint="eastAsia"/>
          <w:sz w:val="20"/>
        </w:rPr>
        <w:t xml:space="preserve"> </w:t>
      </w:r>
      <w:r w:rsidRPr="00E5711C">
        <w:rPr>
          <w:rFonts w:eastAsia="현대하모니 L" w:cs="Calibri"/>
          <w:sz w:val="20"/>
        </w:rPr>
        <w:t>온도</w:t>
      </w:r>
      <w:r w:rsidRPr="00E5711C">
        <w:rPr>
          <w:rFonts w:eastAsia="현대하모니 L" w:cs="Calibri"/>
          <w:sz w:val="20"/>
        </w:rPr>
        <w:t xml:space="preserve"> </w:t>
      </w:r>
      <w:r w:rsidRPr="00E5711C">
        <w:rPr>
          <w:rFonts w:eastAsia="현대하모니 L" w:cs="Calibri"/>
          <w:sz w:val="20"/>
        </w:rPr>
        <w:t>센</w:t>
      </w:r>
      <w:r w:rsidRPr="00A91DC0">
        <w:rPr>
          <w:rFonts w:eastAsia="현대하모니 L" w:cs="Calibri"/>
          <w:sz w:val="20"/>
          <w:lang w:val="en-GB"/>
        </w:rPr>
        <w:t>서</w:t>
      </w:r>
      <w:r w:rsidRPr="00324CB9">
        <w:rPr>
          <w:rFonts w:eastAsia="현대하모니 L" w:cs="Calibri" w:hint="eastAsia"/>
          <w:sz w:val="20"/>
        </w:rPr>
        <w:t xml:space="preserve"> </w:t>
      </w:r>
      <w:r w:rsidRPr="00324CB9">
        <w:rPr>
          <w:rFonts w:eastAsia="현대하모니 L" w:cs="Calibri" w:hint="eastAsia"/>
          <w:sz w:val="20"/>
        </w:rPr>
        <w:t>모두</w:t>
      </w:r>
      <w:r w:rsidRPr="00A91DC0">
        <w:rPr>
          <w:rFonts w:eastAsia="현대하모니 L" w:cs="Calibri"/>
          <w:sz w:val="20"/>
          <w:lang w:val="en-GB"/>
        </w:rPr>
        <w:t xml:space="preserve"> </w:t>
      </w:r>
      <w:r w:rsidRPr="00A91DC0">
        <w:rPr>
          <w:rFonts w:eastAsia="현대하모니 L" w:cs="Calibri"/>
          <w:sz w:val="20"/>
          <w:lang w:val="en-GB"/>
        </w:rPr>
        <w:t>입력</w:t>
      </w:r>
      <w:r w:rsidRPr="00A91DC0">
        <w:rPr>
          <w:rFonts w:eastAsia="현대하모니 L" w:cs="Calibri"/>
          <w:sz w:val="20"/>
          <w:lang w:val="en-GB"/>
        </w:rPr>
        <w:t xml:space="preserve"> </w:t>
      </w:r>
      <w:r w:rsidRPr="00A91DC0">
        <w:rPr>
          <w:rFonts w:eastAsia="현대하모니 L" w:cs="Calibri"/>
          <w:sz w:val="20"/>
          <w:lang w:val="en-GB"/>
        </w:rPr>
        <w:t>값이</w:t>
      </w:r>
      <w:r w:rsidRPr="00A91DC0">
        <w:rPr>
          <w:rFonts w:eastAsia="현대하모니 L" w:cs="Calibri"/>
          <w:sz w:val="20"/>
          <w:lang w:val="en-GB"/>
        </w:rPr>
        <w:t xml:space="preserve"> 65</w:t>
      </w:r>
      <w:r w:rsidRPr="00A91DC0">
        <w:rPr>
          <w:rFonts w:ascii="굴림" w:eastAsia="굴림" w:hAnsi="굴림" w:cs="굴림" w:hint="eastAsia"/>
          <w:sz w:val="18"/>
          <w:szCs w:val="18"/>
          <w:lang w:val="en-GB"/>
        </w:rPr>
        <w:t>℃</w:t>
      </w:r>
      <w:r w:rsidRPr="00A91DC0">
        <w:rPr>
          <w:rFonts w:eastAsia="현대하모니 L" w:cs="Calibri"/>
          <w:sz w:val="20"/>
          <w:lang w:val="en-GB"/>
        </w:rPr>
        <w:t xml:space="preserve"> </w:t>
      </w:r>
      <w:r w:rsidRPr="00A91DC0">
        <w:rPr>
          <w:rFonts w:eastAsia="현대하모니 L" w:cs="Calibri"/>
          <w:sz w:val="20"/>
          <w:lang w:val="en-GB"/>
        </w:rPr>
        <w:t>이하로</w:t>
      </w:r>
      <w:r w:rsidRPr="00A91DC0">
        <w:rPr>
          <w:rFonts w:eastAsia="현대하모니 L" w:cs="Calibri"/>
          <w:sz w:val="20"/>
          <w:lang w:val="en-GB"/>
        </w:rPr>
        <w:t xml:space="preserve"> 5000ms</w:t>
      </w:r>
      <w:r w:rsidRPr="00A91DC0">
        <w:rPr>
          <w:rFonts w:eastAsia="현대하모니 L" w:cs="Calibri"/>
          <w:sz w:val="20"/>
          <w:lang w:val="en-GB"/>
        </w:rPr>
        <w:t>동안</w:t>
      </w:r>
      <w:r w:rsidRPr="00A91DC0">
        <w:rPr>
          <w:rFonts w:eastAsia="현대하모니 L" w:cs="Calibri"/>
          <w:sz w:val="20"/>
          <w:lang w:val="en-GB"/>
        </w:rPr>
        <w:t xml:space="preserve"> </w:t>
      </w:r>
      <w:r w:rsidRPr="00A91DC0">
        <w:rPr>
          <w:rFonts w:eastAsia="현대하모니 L" w:cs="Calibri"/>
          <w:sz w:val="20"/>
          <w:lang w:val="en-GB"/>
        </w:rPr>
        <w:t>유지될</w:t>
      </w:r>
      <w:r w:rsidRPr="00A91DC0">
        <w:rPr>
          <w:rFonts w:eastAsia="현대하모니 L" w:cs="Calibri"/>
          <w:sz w:val="20"/>
          <w:lang w:val="en-GB"/>
        </w:rPr>
        <w:t xml:space="preserve"> </w:t>
      </w:r>
      <w:r w:rsidRPr="00A91DC0">
        <w:rPr>
          <w:rFonts w:eastAsia="현대하모니 L" w:cs="Calibri"/>
          <w:sz w:val="20"/>
          <w:lang w:val="en-GB"/>
        </w:rPr>
        <w:t>경우</w:t>
      </w:r>
      <w:r w:rsidRPr="00A91DC0">
        <w:rPr>
          <w:rFonts w:eastAsia="현대하모니 L" w:cs="Calibri"/>
          <w:sz w:val="20"/>
          <w:lang w:val="en-GB"/>
        </w:rPr>
        <w:t xml:space="preserve">, </w:t>
      </w:r>
      <w:r w:rsidRPr="00A91DC0">
        <w:rPr>
          <w:rFonts w:eastAsia="현대하모니 L" w:cs="Calibri"/>
          <w:sz w:val="20"/>
          <w:lang w:val="en-GB"/>
        </w:rPr>
        <w:t>과열</w:t>
      </w:r>
      <w:r w:rsidRPr="00A91DC0">
        <w:rPr>
          <w:rFonts w:eastAsia="현대하모니 L" w:cs="Calibri"/>
          <w:sz w:val="20"/>
          <w:lang w:val="en-GB"/>
        </w:rPr>
        <w:t xml:space="preserve"> </w:t>
      </w:r>
      <w:r w:rsidRPr="00A91DC0">
        <w:rPr>
          <w:rFonts w:eastAsia="현대하모니 L" w:cs="Calibri"/>
          <w:sz w:val="20"/>
          <w:lang w:val="en-GB"/>
        </w:rPr>
        <w:t>에러</w:t>
      </w:r>
      <w:r w:rsidRPr="00A91DC0">
        <w:rPr>
          <w:rFonts w:eastAsia="현대하모니 L" w:cs="Calibri"/>
          <w:sz w:val="20"/>
          <w:lang w:val="en-GB"/>
        </w:rPr>
        <w:t xml:space="preserve"> </w:t>
      </w:r>
      <w:r w:rsidRPr="00A91DC0">
        <w:rPr>
          <w:rFonts w:eastAsia="현대하모니 L" w:cs="Calibri"/>
          <w:sz w:val="20"/>
          <w:lang w:val="en-GB"/>
        </w:rPr>
        <w:t>상태</w:t>
      </w:r>
      <w:r w:rsidRPr="00A91DC0">
        <w:rPr>
          <w:rFonts w:eastAsia="현대하모니 L" w:cs="Calibri"/>
          <w:sz w:val="20"/>
          <w:lang w:val="en-GB"/>
        </w:rPr>
        <w:t xml:space="preserve"> </w:t>
      </w:r>
      <w:r w:rsidRPr="00A91DC0">
        <w:rPr>
          <w:rFonts w:eastAsia="현대하모니 L" w:cs="Calibri"/>
          <w:sz w:val="20"/>
          <w:lang w:val="en-GB"/>
        </w:rPr>
        <w:t>해제</w:t>
      </w:r>
      <w:r>
        <w:rPr>
          <w:rFonts w:eastAsia="현대하모니 L" w:cs="Calibri" w:hint="eastAsia"/>
          <w:sz w:val="20"/>
          <w:lang w:val="en-GB"/>
        </w:rPr>
        <w:t>하고</w:t>
      </w:r>
      <w:r w:rsidRPr="00A91DC0">
        <w:rPr>
          <w:rFonts w:eastAsia="현대하모니 L" w:cs="Calibri"/>
          <w:sz w:val="20"/>
          <w:lang w:val="en-GB"/>
        </w:rPr>
        <w:t xml:space="preserve"> </w:t>
      </w:r>
      <w:r>
        <w:rPr>
          <w:rFonts w:eastAsia="현대하모니 L" w:cs="Calibri" w:hint="eastAsia"/>
          <w:sz w:val="20"/>
          <w:lang w:val="en-GB"/>
        </w:rPr>
        <w:t>충전을</w:t>
      </w:r>
      <w:r>
        <w:rPr>
          <w:rFonts w:eastAsia="현대하모니 L" w:cs="Calibri" w:hint="eastAsia"/>
          <w:sz w:val="20"/>
          <w:lang w:val="en-GB"/>
        </w:rPr>
        <w:t xml:space="preserve"> </w:t>
      </w:r>
      <w:r>
        <w:rPr>
          <w:rFonts w:eastAsia="현대하모니 L" w:cs="Calibri" w:hint="eastAsia"/>
          <w:sz w:val="20"/>
          <w:lang w:val="en-GB"/>
        </w:rPr>
        <w:t>재</w:t>
      </w:r>
      <w:r w:rsidRPr="00294122">
        <w:rPr>
          <w:rFonts w:eastAsia="현대하모니 L" w:cs="Calibri" w:hint="eastAsia"/>
          <w:sz w:val="20"/>
          <w:lang w:val="en-GB"/>
        </w:rPr>
        <w:t>개해야</w:t>
      </w:r>
      <w:r w:rsidRPr="00294122">
        <w:rPr>
          <w:rFonts w:eastAsia="현대하모니 L" w:cs="Calibri" w:hint="eastAsia"/>
          <w:sz w:val="20"/>
          <w:lang w:val="en-GB"/>
        </w:rPr>
        <w:t xml:space="preserve"> </w:t>
      </w:r>
      <w:r w:rsidRPr="00294122">
        <w:rPr>
          <w:rFonts w:eastAsia="현대하모니 L" w:cs="Calibri" w:hint="eastAsia"/>
          <w:sz w:val="20"/>
          <w:lang w:val="en-GB"/>
        </w:rPr>
        <w:t>한다</w:t>
      </w:r>
      <w:r w:rsidRPr="00294122">
        <w:rPr>
          <w:rFonts w:eastAsia="현대하모니 L" w:cs="Calibri" w:hint="eastAsia"/>
          <w:sz w:val="20"/>
          <w:lang w:val="en-GB"/>
        </w:rPr>
        <w:t>.</w:t>
      </w:r>
    </w:p>
    <w:p w14:paraId="22062DB4" w14:textId="77777777" w:rsidR="00463AC7" w:rsidRPr="000F7E7D" w:rsidRDefault="00463AC7" w:rsidP="00463AC7">
      <w:pPr>
        <w:rPr>
          <w:rFonts w:eastAsia="현대하모니 L" w:cs="Calibri"/>
          <w:b/>
          <w:sz w:val="20"/>
          <w:lang w:val="en-GB"/>
        </w:rPr>
      </w:pPr>
      <w:r>
        <w:rPr>
          <w:rFonts w:eastAsia="현대하모니 L" w:cs="Calibri"/>
          <w:sz w:val="20"/>
          <w:lang w:val="en-GB"/>
        </w:rPr>
        <w:br w:type="page"/>
      </w:r>
    </w:p>
    <w:p w14:paraId="62140AE3" w14:textId="77777777" w:rsidR="00463AC7" w:rsidRPr="00211C19" w:rsidRDefault="00463AC7" w:rsidP="00463AC7">
      <w:pPr>
        <w:pStyle w:val="51"/>
      </w:pPr>
      <w:r w:rsidRPr="00211C19">
        <w:lastRenderedPageBreak/>
        <w:t xml:space="preserve">Over Temperature </w:t>
      </w:r>
      <w:r>
        <w:t>Detecting Control Function</w:t>
      </w:r>
      <w:r w:rsidRPr="00211C19">
        <w:t xml:space="preserve"> State Chart</w:t>
      </w:r>
    </w:p>
    <w:p w14:paraId="35F27EA8" w14:textId="582D06B9" w:rsidR="00463AC7" w:rsidRPr="00211C19" w:rsidRDefault="00FE586A" w:rsidP="00463AC7">
      <w:pPr>
        <w:pStyle w:val="25"/>
        <w:ind w:left="504" w:hanging="504"/>
      </w:pPr>
      <w:r w:rsidRPr="00FE586A">
        <w:object w:dxaOrig="13741" w:dyaOrig="9600" w14:anchorId="19908438">
          <v:shape id="_x0000_i1064" type="#_x0000_t75" style="width:517.6pt;height:361.35pt" o:ole="">
            <v:imagedata r:id="rId54" o:title=""/>
          </v:shape>
          <o:OLEObject Type="Embed" ProgID="VisioViewer.Viewer.1" ShapeID="_x0000_i1064" DrawAspect="Content" ObjectID="_1707217204" r:id="rId87"/>
        </w:object>
      </w:r>
    </w:p>
    <w:p w14:paraId="32F1C4DB" w14:textId="6B298B08" w:rsidR="00463AC7" w:rsidRPr="00211C19" w:rsidRDefault="00463AC7" w:rsidP="00463AC7">
      <w:pPr>
        <w:pStyle w:val="affc"/>
        <w:rPr>
          <w:rFonts w:eastAsia="현대하모니 L" w:cs="Calibri"/>
        </w:rPr>
      </w:pPr>
      <w:bookmarkStart w:id="168" w:name="_Toc96604449"/>
      <w:r w:rsidRPr="00211C19">
        <w:rPr>
          <w:rFonts w:eastAsia="현대하모니 L" w:cs="Calibri"/>
        </w:rPr>
        <w:t xml:space="preserve">Figure </w:t>
      </w:r>
      <w:r w:rsidRPr="00211C19">
        <w:rPr>
          <w:rFonts w:eastAsia="현대하모니 L" w:cs="Calibri"/>
        </w:rPr>
        <w:fldChar w:fldCharType="begin"/>
      </w:r>
      <w:r w:rsidRPr="00211C19">
        <w:rPr>
          <w:rFonts w:eastAsia="현대하모니 L" w:cs="Calibri"/>
        </w:rPr>
        <w:instrText xml:space="preserve"> SEQ Figure \* ARABIC </w:instrText>
      </w:r>
      <w:r w:rsidRPr="00211C19">
        <w:rPr>
          <w:rFonts w:eastAsia="현대하모니 L" w:cs="Calibri"/>
        </w:rPr>
        <w:fldChar w:fldCharType="separate"/>
      </w:r>
      <w:r w:rsidR="006F533A">
        <w:rPr>
          <w:rFonts w:eastAsia="현대하모니 L" w:cs="Calibri"/>
          <w:noProof/>
        </w:rPr>
        <w:t>38</w:t>
      </w:r>
      <w:r w:rsidRPr="00211C19">
        <w:rPr>
          <w:rFonts w:eastAsia="현대하모니 L" w:cs="Calibri"/>
        </w:rPr>
        <w:fldChar w:fldCharType="end"/>
      </w:r>
      <w:r w:rsidRPr="00211C19">
        <w:rPr>
          <w:rFonts w:eastAsia="현대하모니 L" w:cs="Calibri"/>
        </w:rPr>
        <w:t>.</w:t>
      </w:r>
      <w:r>
        <w:rPr>
          <w:rFonts w:eastAsia="현대하모니 L" w:cs="Calibri" w:hint="eastAsia"/>
        </w:rPr>
        <w:t xml:space="preserve"> </w:t>
      </w:r>
      <w:r w:rsidRPr="00211C19">
        <w:rPr>
          <w:rFonts w:eastAsia="현대하모니 L" w:cs="Calibri"/>
        </w:rPr>
        <w:t xml:space="preserve">Over Temperature </w:t>
      </w:r>
      <w:r>
        <w:rPr>
          <w:rFonts w:eastAsia="현대하모니 L" w:cs="Calibri"/>
        </w:rPr>
        <w:t>Detecting Control Function</w:t>
      </w:r>
      <w:r w:rsidRPr="00211C19">
        <w:rPr>
          <w:rFonts w:eastAsia="현대하모니 L" w:cs="Calibri"/>
        </w:rPr>
        <w:t xml:space="preserve"> State Chart</w:t>
      </w:r>
      <w:bookmarkEnd w:id="168"/>
    </w:p>
    <w:p w14:paraId="0019C687" w14:textId="77777777" w:rsidR="00463AC7" w:rsidRPr="00211C19" w:rsidRDefault="00463AC7" w:rsidP="00463AC7">
      <w:pPr>
        <w:spacing w:after="200" w:line="276" w:lineRule="auto"/>
        <w:jc w:val="both"/>
        <w:rPr>
          <w:rFonts w:eastAsia="현대하모니 L" w:cs="Calibri"/>
        </w:rPr>
      </w:pPr>
      <w:r w:rsidRPr="00211C19">
        <w:rPr>
          <w:rFonts w:eastAsia="현대하모니 L" w:cs="Calibri"/>
        </w:rPr>
        <w:br w:type="page"/>
      </w:r>
    </w:p>
    <w:p w14:paraId="4ED97D25" w14:textId="6C7A0105" w:rsidR="003B064C" w:rsidRPr="00211C19" w:rsidRDefault="005860A6" w:rsidP="00475D6D">
      <w:pPr>
        <w:pStyle w:val="32"/>
      </w:pPr>
      <w:bookmarkStart w:id="169" w:name="_Toc96604391"/>
      <w:r>
        <w:rPr>
          <w:rFonts w:hint="eastAsia"/>
        </w:rPr>
        <w:lastRenderedPageBreak/>
        <w:t>Type3 (2.</w:t>
      </w:r>
      <w:r w:rsidR="00FE586A">
        <w:t>7</w:t>
      </w:r>
      <w:r w:rsidR="00A44088">
        <w:rPr>
          <w:rFonts w:hint="eastAsia"/>
        </w:rPr>
        <w:t>)</w:t>
      </w:r>
      <w:bookmarkEnd w:id="169"/>
    </w:p>
    <w:p w14:paraId="08A2D3D4" w14:textId="77777777" w:rsidR="003B064C" w:rsidRDefault="00EC7262" w:rsidP="00475D6D">
      <w:pPr>
        <w:pStyle w:val="41"/>
        <w:rPr>
          <w:i/>
        </w:rPr>
      </w:pPr>
      <w:bookmarkStart w:id="170" w:name="_Toc96604392"/>
      <w:r>
        <w:t>WPC &amp; NFC Mode Control Function</w:t>
      </w:r>
      <w:r w:rsidR="00BE57C7">
        <w:rPr>
          <w:rFonts w:hint="eastAsia"/>
        </w:rPr>
        <w:t>(NFC)</w:t>
      </w:r>
      <w:bookmarkEnd w:id="170"/>
    </w:p>
    <w:p w14:paraId="69A52841" w14:textId="77777777" w:rsidR="003B064C" w:rsidRPr="00211C19" w:rsidRDefault="003B064C" w:rsidP="003B064C"/>
    <w:p w14:paraId="00064752" w14:textId="77777777" w:rsidR="003B064C" w:rsidRPr="00211C19" w:rsidRDefault="003B064C" w:rsidP="003B064C">
      <w:pPr>
        <w:pStyle w:val="51"/>
      </w:pPr>
      <w:r w:rsidRPr="00211C19">
        <w:t>Parameter</w:t>
      </w:r>
    </w:p>
    <w:tbl>
      <w:tblPr>
        <w:tblW w:w="10490" w:type="dxa"/>
        <w:tblInd w:w="-4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2410"/>
        <w:gridCol w:w="925"/>
        <w:gridCol w:w="7155"/>
      </w:tblGrid>
      <w:tr w:rsidR="003B064C" w:rsidRPr="00211C19" w14:paraId="6CC7191E" w14:textId="77777777" w:rsidTr="00465BF3">
        <w:trPr>
          <w:trHeight w:val="340"/>
        </w:trPr>
        <w:tc>
          <w:tcPr>
            <w:tcW w:w="2410" w:type="dxa"/>
            <w:shd w:val="clear" w:color="auto" w:fill="auto"/>
            <w:vAlign w:val="center"/>
          </w:tcPr>
          <w:p w14:paraId="0BEAB204" w14:textId="77777777" w:rsidR="003B064C" w:rsidRPr="00211C19" w:rsidRDefault="003B064C" w:rsidP="00465BF3">
            <w:pPr>
              <w:jc w:val="center"/>
              <w:rPr>
                <w:rFonts w:eastAsia="현대하모니 L" w:cs="Calibri"/>
                <w:b/>
                <w:bCs/>
                <w:sz w:val="16"/>
                <w:szCs w:val="16"/>
              </w:rPr>
            </w:pPr>
            <w:r w:rsidRPr="00211C19">
              <w:rPr>
                <w:rFonts w:eastAsia="현대하모니 L" w:cs="Calibri"/>
                <w:b/>
                <w:bCs/>
                <w:sz w:val="16"/>
                <w:szCs w:val="16"/>
              </w:rPr>
              <w:t>Parameter Name</w:t>
            </w:r>
          </w:p>
        </w:tc>
        <w:tc>
          <w:tcPr>
            <w:tcW w:w="925" w:type="dxa"/>
            <w:shd w:val="clear" w:color="auto" w:fill="auto"/>
            <w:vAlign w:val="center"/>
          </w:tcPr>
          <w:p w14:paraId="45BBF0C9" w14:textId="77777777" w:rsidR="003B064C" w:rsidRPr="00211C19" w:rsidRDefault="003B064C" w:rsidP="00465BF3">
            <w:pPr>
              <w:jc w:val="center"/>
              <w:rPr>
                <w:rFonts w:eastAsia="현대하모니 L" w:cs="Calibri"/>
                <w:b/>
                <w:sz w:val="16"/>
                <w:szCs w:val="16"/>
              </w:rPr>
            </w:pPr>
            <w:r w:rsidRPr="00211C19">
              <w:rPr>
                <w:rFonts w:eastAsia="현대하모니 L" w:cs="Calibri"/>
                <w:b/>
                <w:bCs/>
                <w:sz w:val="16"/>
                <w:szCs w:val="16"/>
              </w:rPr>
              <w:t>Value</w:t>
            </w:r>
          </w:p>
        </w:tc>
        <w:tc>
          <w:tcPr>
            <w:tcW w:w="7155" w:type="dxa"/>
            <w:shd w:val="clear" w:color="auto" w:fill="auto"/>
            <w:vAlign w:val="center"/>
          </w:tcPr>
          <w:p w14:paraId="56113264" w14:textId="77777777" w:rsidR="003B064C" w:rsidRPr="00211C19" w:rsidRDefault="003B064C" w:rsidP="00465BF3">
            <w:pPr>
              <w:jc w:val="center"/>
              <w:rPr>
                <w:rFonts w:eastAsia="현대하모니 L" w:cs="Calibri"/>
                <w:b/>
                <w:sz w:val="16"/>
                <w:szCs w:val="16"/>
              </w:rPr>
            </w:pPr>
            <w:r w:rsidRPr="00211C19">
              <w:rPr>
                <w:rFonts w:eastAsia="현대하모니 L" w:cs="Calibri"/>
                <w:b/>
                <w:bCs/>
                <w:sz w:val="16"/>
                <w:szCs w:val="16"/>
              </w:rPr>
              <w:t>Description</w:t>
            </w:r>
          </w:p>
        </w:tc>
      </w:tr>
      <w:tr w:rsidR="003B064C" w:rsidRPr="00211C19" w14:paraId="303B4E92" w14:textId="77777777" w:rsidTr="00465BF3">
        <w:tc>
          <w:tcPr>
            <w:tcW w:w="2410" w:type="dxa"/>
            <w:shd w:val="clear" w:color="auto" w:fill="auto"/>
            <w:vAlign w:val="center"/>
          </w:tcPr>
          <w:p w14:paraId="2D1B783B" w14:textId="77777777" w:rsidR="003B064C" w:rsidRPr="00211C19" w:rsidRDefault="003B064C" w:rsidP="00465BF3">
            <w:pPr>
              <w:rPr>
                <w:rFonts w:eastAsia="현대하모니 L" w:cs="Calibri"/>
                <w:bCs/>
                <w:sz w:val="16"/>
                <w:szCs w:val="16"/>
              </w:rPr>
            </w:pPr>
            <w:r w:rsidRPr="00211C19">
              <w:rPr>
                <w:rFonts w:eastAsia="현대하모니 L" w:cs="Calibri"/>
                <w:bCs/>
                <w:sz w:val="16"/>
                <w:szCs w:val="16"/>
              </w:rPr>
              <w:t>Par_NFCComErrTime</w:t>
            </w:r>
          </w:p>
        </w:tc>
        <w:tc>
          <w:tcPr>
            <w:tcW w:w="925" w:type="dxa"/>
            <w:shd w:val="clear" w:color="auto" w:fill="auto"/>
            <w:vAlign w:val="center"/>
          </w:tcPr>
          <w:p w14:paraId="11E02B4E" w14:textId="77777777" w:rsidR="003B064C" w:rsidRPr="00211C19" w:rsidRDefault="003B064C" w:rsidP="00465BF3">
            <w:pPr>
              <w:rPr>
                <w:rFonts w:eastAsia="현대하모니 L" w:cs="Calibri"/>
                <w:sz w:val="16"/>
                <w:szCs w:val="16"/>
              </w:rPr>
            </w:pPr>
            <w:r w:rsidRPr="001D1A8E">
              <w:rPr>
                <w:rFonts w:eastAsia="현대하모니 L" w:cs="Calibri"/>
                <w:sz w:val="16"/>
                <w:szCs w:val="16"/>
              </w:rPr>
              <w:t>6</w:t>
            </w:r>
            <w:r w:rsidRPr="001D1A8E">
              <w:rPr>
                <w:rFonts w:eastAsia="현대하모니 L" w:cs="Calibri" w:hint="eastAsia"/>
                <w:sz w:val="16"/>
                <w:szCs w:val="16"/>
              </w:rPr>
              <w:t>0</w:t>
            </w:r>
            <w:r w:rsidRPr="001D1A8E">
              <w:rPr>
                <w:rFonts w:eastAsia="현대하모니 L" w:cs="Calibri"/>
                <w:sz w:val="16"/>
                <w:szCs w:val="16"/>
              </w:rPr>
              <w:t>s</w:t>
            </w:r>
            <w:r w:rsidRPr="001D1A8E">
              <w:rPr>
                <w:rFonts w:eastAsia="현대하모니 L" w:cs="Calibri" w:hint="eastAsia"/>
                <w:sz w:val="16"/>
                <w:szCs w:val="16"/>
              </w:rPr>
              <w:t>ec</w:t>
            </w:r>
          </w:p>
        </w:tc>
        <w:tc>
          <w:tcPr>
            <w:tcW w:w="7155" w:type="dxa"/>
            <w:shd w:val="clear" w:color="auto" w:fill="auto"/>
            <w:vAlign w:val="center"/>
          </w:tcPr>
          <w:p w14:paraId="5FEA07D5" w14:textId="77777777" w:rsidR="003B064C" w:rsidRPr="00211C19" w:rsidRDefault="003B064C" w:rsidP="00465BF3">
            <w:pPr>
              <w:keepNext/>
              <w:rPr>
                <w:rFonts w:eastAsia="현대하모니 L" w:cs="Calibri"/>
                <w:sz w:val="16"/>
                <w:szCs w:val="16"/>
              </w:rPr>
            </w:pPr>
            <w:r w:rsidRPr="00211C19">
              <w:rPr>
                <w:rFonts w:eastAsia="현대하모니 L" w:cs="Calibri"/>
                <w:sz w:val="16"/>
                <w:szCs w:val="16"/>
              </w:rPr>
              <w:t xml:space="preserve">Confirm Time Of NFC Time Out </w:t>
            </w:r>
          </w:p>
        </w:tc>
      </w:tr>
      <w:tr w:rsidR="00DA4847" w:rsidRPr="00211C19" w14:paraId="2F37B23F" w14:textId="77777777" w:rsidTr="00465BF3">
        <w:tc>
          <w:tcPr>
            <w:tcW w:w="2410" w:type="dxa"/>
            <w:shd w:val="clear" w:color="auto" w:fill="auto"/>
            <w:vAlign w:val="center"/>
          </w:tcPr>
          <w:p w14:paraId="6E4208DC" w14:textId="35509680" w:rsidR="00DA4847" w:rsidRPr="00211C19" w:rsidRDefault="008876F1" w:rsidP="00465BF3">
            <w:pPr>
              <w:rPr>
                <w:rFonts w:eastAsia="현대하모니 L" w:cs="Calibri"/>
                <w:bCs/>
                <w:sz w:val="16"/>
                <w:szCs w:val="16"/>
              </w:rPr>
            </w:pPr>
            <w:r>
              <w:rPr>
                <w:rFonts w:eastAsia="현대하모니 L" w:cs="Calibri"/>
                <w:bCs/>
                <w:sz w:val="16"/>
                <w:szCs w:val="16"/>
              </w:rPr>
              <w:t>Par_NFCSearchingOffDelayTime</w:t>
            </w:r>
          </w:p>
        </w:tc>
        <w:tc>
          <w:tcPr>
            <w:tcW w:w="925" w:type="dxa"/>
            <w:shd w:val="clear" w:color="auto" w:fill="auto"/>
            <w:vAlign w:val="center"/>
          </w:tcPr>
          <w:p w14:paraId="765AC73F" w14:textId="77777777" w:rsidR="00DA4847" w:rsidRPr="001D1A8E" w:rsidRDefault="00DA4847" w:rsidP="00465BF3">
            <w:pPr>
              <w:rPr>
                <w:rFonts w:eastAsia="현대하모니 L" w:cs="Calibri"/>
                <w:sz w:val="16"/>
                <w:szCs w:val="16"/>
              </w:rPr>
            </w:pPr>
            <w:r w:rsidRPr="00DA4847">
              <w:rPr>
                <w:rFonts w:eastAsia="현대하모니 L" w:cs="Calibri" w:hint="eastAsia"/>
                <w:sz w:val="16"/>
                <w:szCs w:val="16"/>
              </w:rPr>
              <w:t>500ms</w:t>
            </w:r>
          </w:p>
        </w:tc>
        <w:tc>
          <w:tcPr>
            <w:tcW w:w="7155" w:type="dxa"/>
            <w:shd w:val="clear" w:color="auto" w:fill="auto"/>
            <w:vAlign w:val="center"/>
          </w:tcPr>
          <w:p w14:paraId="139AA850" w14:textId="77777777" w:rsidR="00DA4847" w:rsidRPr="00DA4847" w:rsidRDefault="00DA4847" w:rsidP="00465BF3">
            <w:pPr>
              <w:keepNext/>
              <w:rPr>
                <w:rFonts w:eastAsia="현대하모니 L" w:cs="Calibri"/>
                <w:sz w:val="16"/>
                <w:szCs w:val="16"/>
              </w:rPr>
            </w:pPr>
            <w:r w:rsidRPr="00DA4847">
              <w:rPr>
                <w:rFonts w:eastAsia="현대하모니 L" w:cs="Calibri" w:hint="eastAsia"/>
                <w:sz w:val="16"/>
                <w:szCs w:val="16"/>
              </w:rPr>
              <w:t xml:space="preserve">Delay </w:t>
            </w:r>
            <w:r>
              <w:rPr>
                <w:rFonts w:eastAsia="현대하모니 L" w:cs="Calibri" w:hint="eastAsia"/>
                <w:sz w:val="16"/>
                <w:szCs w:val="16"/>
              </w:rPr>
              <w:t>Time to enter NFC Searching off</w:t>
            </w:r>
          </w:p>
        </w:tc>
      </w:tr>
    </w:tbl>
    <w:p w14:paraId="06BDE2AC" w14:textId="6D470CAC" w:rsidR="003B064C" w:rsidRPr="00211C19" w:rsidRDefault="003B064C" w:rsidP="003B064C">
      <w:pPr>
        <w:pStyle w:val="affc"/>
        <w:rPr>
          <w:rFonts w:eastAsia="현대하모니 L" w:cs="Calibri"/>
        </w:rPr>
      </w:pPr>
      <w:bookmarkStart w:id="171" w:name="_Toc533085672"/>
      <w:bookmarkStart w:id="172" w:name="_Toc96604528"/>
      <w:r w:rsidRPr="00211C19">
        <w:rPr>
          <w:rFonts w:eastAsia="현대하모니 L" w:cs="Calibri"/>
        </w:rPr>
        <w:t xml:space="preserve">Table </w:t>
      </w:r>
      <w:r w:rsidRPr="00211C19">
        <w:rPr>
          <w:rFonts w:eastAsia="현대하모니 L" w:cs="Calibri"/>
        </w:rPr>
        <w:fldChar w:fldCharType="begin"/>
      </w:r>
      <w:r w:rsidRPr="00211C19">
        <w:rPr>
          <w:rFonts w:eastAsia="현대하모니 L" w:cs="Calibri"/>
        </w:rPr>
        <w:instrText xml:space="preserve"> SEQ Table \* ARABIC </w:instrText>
      </w:r>
      <w:r w:rsidRPr="00211C19">
        <w:rPr>
          <w:rFonts w:eastAsia="현대하모니 L" w:cs="Calibri"/>
        </w:rPr>
        <w:fldChar w:fldCharType="separate"/>
      </w:r>
      <w:r w:rsidR="006F533A">
        <w:rPr>
          <w:rFonts w:eastAsia="현대하모니 L" w:cs="Calibri"/>
          <w:noProof/>
        </w:rPr>
        <w:t>48</w:t>
      </w:r>
      <w:r w:rsidRPr="00211C19">
        <w:rPr>
          <w:rFonts w:eastAsia="현대하모니 L" w:cs="Calibri"/>
        </w:rPr>
        <w:fldChar w:fldCharType="end"/>
      </w:r>
      <w:r w:rsidRPr="00211C19">
        <w:rPr>
          <w:rFonts w:eastAsia="현대하모니 L" w:cs="Calibri"/>
        </w:rPr>
        <w:t>.</w:t>
      </w:r>
      <w:r w:rsidR="00EC7262">
        <w:rPr>
          <w:rFonts w:eastAsia="현대하모니 L" w:cs="Calibri"/>
        </w:rPr>
        <w:t>WPC &amp; NFC Mode Control Function</w:t>
      </w:r>
      <w:r w:rsidRPr="00211C19">
        <w:rPr>
          <w:rFonts w:eastAsia="현대하모니 L" w:cs="Calibri"/>
        </w:rPr>
        <w:t xml:space="preserve"> Parameter</w:t>
      </w:r>
      <w:bookmarkEnd w:id="171"/>
      <w:bookmarkEnd w:id="172"/>
    </w:p>
    <w:p w14:paraId="3DAD9469" w14:textId="77777777" w:rsidR="003B064C" w:rsidRPr="00211C19" w:rsidRDefault="003B064C" w:rsidP="003B064C">
      <w:pPr>
        <w:rPr>
          <w:rFonts w:eastAsia="현대하모니 L" w:cs="Calibri"/>
        </w:rPr>
      </w:pPr>
    </w:p>
    <w:p w14:paraId="47235543" w14:textId="77777777" w:rsidR="003B064C" w:rsidRPr="00211C19" w:rsidRDefault="00EC7262" w:rsidP="003B064C">
      <w:pPr>
        <w:pStyle w:val="51"/>
      </w:pPr>
      <w:r>
        <w:t>WPC &amp; NFC Mode Control Function</w:t>
      </w:r>
      <w:r w:rsidR="003B064C" w:rsidRPr="00211C19">
        <w:t xml:space="preserve"> Data Flow</w:t>
      </w:r>
    </w:p>
    <w:p w14:paraId="318AD25E" w14:textId="2660E289" w:rsidR="003B064C" w:rsidRPr="00211C19" w:rsidRDefault="008E3B68" w:rsidP="003B064C">
      <w:pPr>
        <w:pStyle w:val="aff7"/>
        <w:keepNext/>
      </w:pPr>
      <w:r w:rsidRPr="00211C19">
        <w:rPr>
          <w:rFonts w:ascii="Calibri" w:eastAsia="현대하모니 L" w:hAnsi="Calibri" w:cs="Calibri"/>
        </w:rPr>
        <w:object w:dxaOrig="13369" w:dyaOrig="10647" w14:anchorId="69FEA3FD">
          <v:shape id="_x0000_i1065" type="#_x0000_t75" style="width:427.9pt;height:334.2pt" o:ole="">
            <v:imagedata r:id="rId88" o:title="" cropbottom="4064f"/>
          </v:shape>
          <o:OLEObject Type="Embed" ProgID="VisioViewer.Viewer.1" ShapeID="_x0000_i1065" DrawAspect="Content" ObjectID="_1707217205" r:id="rId89"/>
        </w:object>
      </w:r>
    </w:p>
    <w:p w14:paraId="35B5309F" w14:textId="031D9277" w:rsidR="003B064C" w:rsidRPr="00211C19" w:rsidRDefault="003B064C" w:rsidP="003B064C">
      <w:pPr>
        <w:pStyle w:val="affc"/>
        <w:rPr>
          <w:rFonts w:eastAsia="현대하모니 L" w:cs="Calibri"/>
        </w:rPr>
      </w:pPr>
      <w:bookmarkStart w:id="173" w:name="_Toc533085642"/>
      <w:bookmarkStart w:id="174" w:name="_Toc96604450"/>
      <w:r w:rsidRPr="00211C19">
        <w:t xml:space="preserve">Figure </w:t>
      </w:r>
      <w:fldSimple w:instr=" SEQ Figure \* ARABIC ">
        <w:r w:rsidR="006F533A">
          <w:rPr>
            <w:noProof/>
          </w:rPr>
          <w:t>39</w:t>
        </w:r>
      </w:fldSimple>
      <w:r w:rsidRPr="00211C19">
        <w:rPr>
          <w:rFonts w:hint="eastAsia"/>
        </w:rPr>
        <w:t>.</w:t>
      </w:r>
      <w:r w:rsidR="00EC7262">
        <w:t>WPC &amp; NFC Mode Control Function</w:t>
      </w:r>
      <w:r w:rsidRPr="00211C19">
        <w:t xml:space="preserve"> Data Flow</w:t>
      </w:r>
      <w:bookmarkEnd w:id="173"/>
      <w:bookmarkEnd w:id="174"/>
    </w:p>
    <w:p w14:paraId="031720C0" w14:textId="77777777" w:rsidR="003B064C" w:rsidRDefault="003B064C" w:rsidP="003B064C">
      <w:pPr>
        <w:rPr>
          <w:rFonts w:eastAsia="현대하모니 L" w:cs="Calibri"/>
          <w:b/>
          <w:bCs/>
          <w:sz w:val="20"/>
          <w:szCs w:val="20"/>
        </w:rPr>
      </w:pPr>
      <w:r>
        <w:rPr>
          <w:rFonts w:eastAsia="현대하모니 L" w:cs="Calibri"/>
          <w:b/>
          <w:bCs/>
          <w:sz w:val="20"/>
          <w:szCs w:val="20"/>
        </w:rPr>
        <w:br w:type="page"/>
      </w:r>
    </w:p>
    <w:p w14:paraId="29502930" w14:textId="77777777" w:rsidR="003B064C" w:rsidRPr="00211C19" w:rsidRDefault="00EC7262" w:rsidP="003B064C">
      <w:pPr>
        <w:pStyle w:val="51"/>
      </w:pPr>
      <w:r>
        <w:lastRenderedPageBreak/>
        <w:t>WPC &amp; NFC Mode Control Function</w:t>
      </w:r>
      <w:r w:rsidR="003B064C" w:rsidRPr="00211C19">
        <w:t xml:space="preserve"> In/Out List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956"/>
        <w:gridCol w:w="2387"/>
        <w:gridCol w:w="7001"/>
      </w:tblGrid>
      <w:tr w:rsidR="001037DF" w:rsidRPr="00211C19" w14:paraId="0B638216" w14:textId="77777777" w:rsidTr="008E3B68">
        <w:trPr>
          <w:trHeight w:val="401"/>
        </w:trPr>
        <w:tc>
          <w:tcPr>
            <w:tcW w:w="462" w:type="pct"/>
            <w:shd w:val="clear" w:color="auto" w:fill="auto"/>
            <w:vAlign w:val="center"/>
          </w:tcPr>
          <w:p w14:paraId="0348DC34" w14:textId="77777777" w:rsidR="001037DF" w:rsidRPr="00211C19" w:rsidRDefault="001037DF" w:rsidP="00465BF3">
            <w:pPr>
              <w:jc w:val="center"/>
              <w:rPr>
                <w:rFonts w:eastAsia="현대하모니 L" w:cs="Calibri"/>
                <w:b/>
                <w:sz w:val="16"/>
              </w:rPr>
            </w:pPr>
            <w:r w:rsidRPr="00211C19">
              <w:rPr>
                <w:rFonts w:eastAsia="현대하모니 L" w:cs="Calibri"/>
                <w:b/>
                <w:bCs/>
                <w:sz w:val="16"/>
              </w:rPr>
              <w:t>Function</w:t>
            </w:r>
          </w:p>
        </w:tc>
        <w:tc>
          <w:tcPr>
            <w:tcW w:w="1154" w:type="pct"/>
            <w:shd w:val="clear" w:color="auto" w:fill="auto"/>
            <w:vAlign w:val="center"/>
          </w:tcPr>
          <w:p w14:paraId="1D345F21" w14:textId="77777777" w:rsidR="001037DF" w:rsidRPr="00211C19" w:rsidRDefault="001037DF" w:rsidP="00465BF3">
            <w:pPr>
              <w:jc w:val="center"/>
              <w:rPr>
                <w:rFonts w:eastAsia="현대하모니 L" w:cs="Calibri"/>
                <w:b/>
                <w:sz w:val="16"/>
              </w:rPr>
            </w:pPr>
            <w:r w:rsidRPr="00211C19">
              <w:rPr>
                <w:rFonts w:eastAsia="현대하모니 L" w:cs="Calibri"/>
                <w:b/>
                <w:bCs/>
                <w:sz w:val="16"/>
              </w:rPr>
              <w:t>Signal Name</w:t>
            </w:r>
          </w:p>
        </w:tc>
        <w:tc>
          <w:tcPr>
            <w:tcW w:w="3384" w:type="pct"/>
            <w:shd w:val="clear" w:color="auto" w:fill="auto"/>
            <w:vAlign w:val="center"/>
          </w:tcPr>
          <w:p w14:paraId="7D323D38" w14:textId="77777777" w:rsidR="001037DF" w:rsidRPr="00211C19" w:rsidRDefault="001037DF" w:rsidP="00465BF3">
            <w:pPr>
              <w:jc w:val="center"/>
              <w:rPr>
                <w:rFonts w:eastAsia="현대하모니 L" w:cs="Calibri"/>
                <w:b/>
                <w:sz w:val="16"/>
              </w:rPr>
            </w:pPr>
            <w:r w:rsidRPr="00211C19">
              <w:rPr>
                <w:rFonts w:eastAsia="현대하모니 L" w:cs="Calibri"/>
                <w:b/>
                <w:bCs/>
                <w:kern w:val="2"/>
                <w:sz w:val="16"/>
              </w:rPr>
              <w:t>Description</w:t>
            </w:r>
          </w:p>
        </w:tc>
      </w:tr>
      <w:tr w:rsidR="001037DF" w:rsidRPr="00211C19" w14:paraId="22861AF2" w14:textId="77777777" w:rsidTr="008E3B68">
        <w:tc>
          <w:tcPr>
            <w:tcW w:w="462" w:type="pct"/>
            <w:vMerge w:val="restart"/>
            <w:shd w:val="clear" w:color="auto" w:fill="auto"/>
            <w:vAlign w:val="center"/>
          </w:tcPr>
          <w:p w14:paraId="03823979" w14:textId="77777777" w:rsidR="001037DF" w:rsidRPr="00211C19" w:rsidRDefault="001037DF" w:rsidP="00465BF3">
            <w:pPr>
              <w:jc w:val="center"/>
              <w:rPr>
                <w:rFonts w:eastAsia="현대하모니 L" w:cs="Calibri"/>
                <w:sz w:val="16"/>
              </w:rPr>
            </w:pPr>
            <w:r w:rsidRPr="00211C19">
              <w:rPr>
                <w:rFonts w:eastAsia="현대하모니 L" w:cs="Calibri"/>
                <w:sz w:val="16"/>
              </w:rPr>
              <w:t>Input</w:t>
            </w:r>
          </w:p>
        </w:tc>
        <w:tc>
          <w:tcPr>
            <w:tcW w:w="1154" w:type="pct"/>
            <w:shd w:val="clear" w:color="auto" w:fill="auto"/>
            <w:vAlign w:val="center"/>
          </w:tcPr>
          <w:p w14:paraId="35E38244" w14:textId="77777777" w:rsidR="001037DF" w:rsidRPr="00445CC7" w:rsidRDefault="001037DF">
            <w:pPr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 w:rsidRPr="00445CC7">
              <w:rPr>
                <w:rFonts w:eastAsia="현대하모니 L" w:cs="Calibri" w:hint="eastAsia"/>
                <w:color w:val="000000" w:themeColor="dark1"/>
                <w:sz w:val="16"/>
                <w:szCs w:val="16"/>
              </w:rPr>
              <w:t>Input_b_IGN1_IN</w:t>
            </w:r>
          </w:p>
        </w:tc>
        <w:tc>
          <w:tcPr>
            <w:tcW w:w="3384" w:type="pct"/>
            <w:shd w:val="clear" w:color="auto" w:fill="auto"/>
            <w:vAlign w:val="center"/>
          </w:tcPr>
          <w:p w14:paraId="74094417" w14:textId="77777777" w:rsidR="001037DF" w:rsidRPr="00211C19" w:rsidRDefault="001037DF" w:rsidP="00465BF3">
            <w:pPr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 w:rsidRPr="00211C19">
              <w:rPr>
                <w:rFonts w:eastAsia="현대하모니 L" w:cs="Calibri"/>
                <w:color w:val="000000" w:themeColor="dark1"/>
                <w:sz w:val="16"/>
                <w:szCs w:val="16"/>
              </w:rPr>
              <w:t>Terminal IGN1 Input Signal</w:t>
            </w:r>
          </w:p>
        </w:tc>
      </w:tr>
      <w:tr w:rsidR="001037DF" w:rsidRPr="00211C19" w14:paraId="3FCBC0C0" w14:textId="77777777" w:rsidTr="008E3B68">
        <w:tc>
          <w:tcPr>
            <w:tcW w:w="462" w:type="pct"/>
            <w:vMerge/>
            <w:shd w:val="clear" w:color="auto" w:fill="auto"/>
            <w:vAlign w:val="center"/>
          </w:tcPr>
          <w:p w14:paraId="0DC481AC" w14:textId="77777777" w:rsidR="001037DF" w:rsidRPr="00211C19" w:rsidRDefault="001037DF" w:rsidP="00465BF3">
            <w:pPr>
              <w:jc w:val="center"/>
              <w:rPr>
                <w:rFonts w:eastAsia="현대하모니 L" w:cs="Calibri"/>
                <w:sz w:val="16"/>
              </w:rPr>
            </w:pPr>
          </w:p>
        </w:tc>
        <w:tc>
          <w:tcPr>
            <w:tcW w:w="1154" w:type="pct"/>
            <w:shd w:val="clear" w:color="auto" w:fill="auto"/>
            <w:vAlign w:val="center"/>
          </w:tcPr>
          <w:p w14:paraId="46AF4919" w14:textId="77777777" w:rsidR="001037DF" w:rsidRPr="00445CC7" w:rsidRDefault="001037DF">
            <w:pPr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 w:rsidRPr="00445CC7">
              <w:rPr>
                <w:rFonts w:eastAsia="현대하모니 L" w:cs="Calibri" w:hint="eastAsia"/>
                <w:color w:val="000000" w:themeColor="dark1"/>
                <w:sz w:val="16"/>
                <w:szCs w:val="16"/>
              </w:rPr>
              <w:t>Input_WPCNFCcmd</w:t>
            </w:r>
          </w:p>
        </w:tc>
        <w:tc>
          <w:tcPr>
            <w:tcW w:w="3384" w:type="pct"/>
            <w:shd w:val="clear" w:color="auto" w:fill="auto"/>
            <w:vAlign w:val="center"/>
          </w:tcPr>
          <w:p w14:paraId="4D9424F7" w14:textId="1FE8415F" w:rsidR="001037DF" w:rsidRPr="0019473B" w:rsidRDefault="001037DF" w:rsidP="00465BF3">
            <w:pPr>
              <w:pStyle w:val="aff7"/>
              <w:wordWrap w:val="0"/>
              <w:rPr>
                <w:rFonts w:ascii="Calibri" w:eastAsia="현대하모니 L" w:hAnsi="Calibri" w:cs="Calibri"/>
                <w:sz w:val="16"/>
                <w:szCs w:val="16"/>
              </w:rPr>
            </w:pPr>
            <w:r w:rsidRPr="0019473B">
              <w:rPr>
                <w:rFonts w:ascii="Calibri" w:eastAsia="현대하모니 L" w:hAnsi="Calibri" w:cs="Calibri"/>
                <w:sz w:val="16"/>
                <w:szCs w:val="16"/>
              </w:rPr>
              <w:t>NFC Searchin</w:t>
            </w:r>
            <w:r w:rsidRPr="0019473B">
              <w:rPr>
                <w:rFonts w:ascii="Calibri" w:eastAsia="현대하모니 L" w:hAnsi="Calibri" w:cs="Calibri" w:hint="eastAsia"/>
                <w:sz w:val="16"/>
                <w:szCs w:val="16"/>
              </w:rPr>
              <w:t>g</w:t>
            </w:r>
            <w:r w:rsidRPr="0019473B">
              <w:rPr>
                <w:rFonts w:ascii="Calibri" w:eastAsia="현대하모니 L" w:hAnsi="Calibri" w:cs="Calibri"/>
                <w:sz w:val="16"/>
                <w:szCs w:val="16"/>
              </w:rPr>
              <w:t xml:space="preserve"> Start/Stop command to WPC </w:t>
            </w:r>
            <w:r w:rsidR="005831F3" w:rsidRPr="0019473B">
              <w:rPr>
                <w:rFonts w:ascii="Calibri" w:eastAsia="현대하모니 L" w:hAnsi="Calibri" w:cs="Calibri"/>
                <w:sz w:val="16"/>
                <w:szCs w:val="16"/>
              </w:rPr>
              <w:t>(Digital Key 1.0)</w:t>
            </w:r>
          </w:p>
          <w:p w14:paraId="475AEC40" w14:textId="77777777" w:rsidR="001037DF" w:rsidRPr="0019473B" w:rsidRDefault="001037DF" w:rsidP="00465BF3">
            <w:pPr>
              <w:pStyle w:val="aff7"/>
              <w:wordWrap w:val="0"/>
              <w:rPr>
                <w:rFonts w:ascii="Calibri" w:eastAsia="현대하모니 L" w:hAnsi="Calibri" w:cs="Calibri"/>
                <w:sz w:val="16"/>
                <w:szCs w:val="16"/>
              </w:rPr>
            </w:pPr>
            <w:r w:rsidRPr="0019473B">
              <w:rPr>
                <w:rFonts w:ascii="Calibri" w:eastAsia="현대하모니 L" w:hAnsi="Calibri" w:cs="Calibri"/>
                <w:sz w:val="16"/>
                <w:szCs w:val="16"/>
              </w:rPr>
              <w:t>0x0: None</w:t>
            </w:r>
          </w:p>
          <w:p w14:paraId="062628E6" w14:textId="77777777" w:rsidR="001037DF" w:rsidRPr="0019473B" w:rsidRDefault="001037DF" w:rsidP="00465BF3">
            <w:pPr>
              <w:pStyle w:val="aff7"/>
              <w:wordWrap w:val="0"/>
              <w:rPr>
                <w:rFonts w:ascii="Calibri" w:eastAsia="현대하모니 L" w:hAnsi="Calibri" w:cs="Calibri"/>
                <w:sz w:val="16"/>
                <w:szCs w:val="16"/>
              </w:rPr>
            </w:pPr>
            <w:r w:rsidRPr="0019473B">
              <w:rPr>
                <w:rFonts w:ascii="Calibri" w:eastAsia="현대하모니 L" w:hAnsi="Calibri" w:cs="Calibri"/>
                <w:sz w:val="16"/>
                <w:szCs w:val="16"/>
              </w:rPr>
              <w:t>0x1:NFC Searching On (HCE)</w:t>
            </w:r>
          </w:p>
          <w:p w14:paraId="00FBA446" w14:textId="77777777" w:rsidR="001037DF" w:rsidRPr="0019473B" w:rsidRDefault="001037DF" w:rsidP="00465BF3">
            <w:pPr>
              <w:pStyle w:val="aff7"/>
              <w:wordWrap w:val="0"/>
              <w:rPr>
                <w:rFonts w:ascii="Calibri" w:eastAsia="현대하모니 L" w:hAnsi="Calibri" w:cs="Calibri"/>
                <w:sz w:val="16"/>
                <w:szCs w:val="16"/>
              </w:rPr>
            </w:pPr>
            <w:r w:rsidRPr="0019473B">
              <w:rPr>
                <w:rFonts w:ascii="Calibri" w:eastAsia="현대하모니 L" w:hAnsi="Calibri" w:cs="Calibri"/>
                <w:sz w:val="16"/>
                <w:szCs w:val="16"/>
              </w:rPr>
              <w:t>0x2: NFC Searching Off</w:t>
            </w:r>
          </w:p>
          <w:p w14:paraId="50D9C50E" w14:textId="77777777" w:rsidR="001037DF" w:rsidRPr="0019473B" w:rsidRDefault="001037DF" w:rsidP="00465BF3">
            <w:pPr>
              <w:pStyle w:val="aff7"/>
              <w:wordWrap w:val="0"/>
              <w:rPr>
                <w:rFonts w:ascii="Calibri" w:eastAsia="현대하모니 L" w:hAnsi="Calibri" w:cs="Calibri"/>
                <w:sz w:val="16"/>
                <w:szCs w:val="16"/>
              </w:rPr>
            </w:pPr>
            <w:r w:rsidRPr="0019473B">
              <w:rPr>
                <w:rFonts w:ascii="Calibri" w:eastAsia="현대하모니 L" w:hAnsi="Calibri" w:cs="Calibri"/>
                <w:sz w:val="16"/>
                <w:szCs w:val="16"/>
              </w:rPr>
              <w:t>0x3: NFC Searching On (USIM)</w:t>
            </w:r>
          </w:p>
          <w:p w14:paraId="4D6989B2" w14:textId="77777777" w:rsidR="001037DF" w:rsidRPr="0019473B" w:rsidRDefault="001037DF" w:rsidP="00465BF3">
            <w:pPr>
              <w:pStyle w:val="aff7"/>
              <w:wordWrap w:val="0"/>
              <w:rPr>
                <w:rFonts w:ascii="Calibri" w:eastAsia="현대하모니 L" w:hAnsi="Calibri" w:cs="Calibri"/>
                <w:sz w:val="16"/>
                <w:szCs w:val="16"/>
              </w:rPr>
            </w:pPr>
            <w:r w:rsidRPr="0019473B">
              <w:rPr>
                <w:rFonts w:ascii="Calibri" w:eastAsia="현대하모니 L" w:hAnsi="Calibri" w:cs="Calibri"/>
                <w:sz w:val="16"/>
                <w:szCs w:val="16"/>
              </w:rPr>
              <w:t>0x4~0x6: Reserved</w:t>
            </w:r>
          </w:p>
          <w:p w14:paraId="64D44E46" w14:textId="77777777" w:rsidR="001037DF" w:rsidRPr="0019473B" w:rsidRDefault="001037DF" w:rsidP="00465BF3">
            <w:pPr>
              <w:pStyle w:val="aff7"/>
              <w:wordWrap w:val="0"/>
              <w:rPr>
                <w:rFonts w:ascii="Calibri" w:eastAsia="현대하모니 L" w:hAnsi="Calibri" w:cs="Calibri"/>
                <w:sz w:val="16"/>
                <w:szCs w:val="16"/>
              </w:rPr>
            </w:pPr>
            <w:r w:rsidRPr="0019473B">
              <w:rPr>
                <w:rFonts w:ascii="Calibri" w:eastAsia="현대하모니 L" w:hAnsi="Calibri" w:cs="Calibri"/>
                <w:sz w:val="16"/>
                <w:szCs w:val="16"/>
              </w:rPr>
              <w:t>0x7:Invalid</w:t>
            </w:r>
          </w:p>
        </w:tc>
      </w:tr>
      <w:tr w:rsidR="005831F3" w:rsidRPr="00211C19" w14:paraId="64D75AFE" w14:textId="77777777" w:rsidTr="008E3B68">
        <w:tc>
          <w:tcPr>
            <w:tcW w:w="462" w:type="pct"/>
            <w:vMerge/>
            <w:shd w:val="clear" w:color="auto" w:fill="auto"/>
            <w:vAlign w:val="center"/>
          </w:tcPr>
          <w:p w14:paraId="37264F86" w14:textId="77777777" w:rsidR="005831F3" w:rsidRPr="00211C19" w:rsidRDefault="005831F3" w:rsidP="00465BF3">
            <w:pPr>
              <w:jc w:val="center"/>
              <w:rPr>
                <w:rFonts w:eastAsia="현대하모니 L" w:cs="Calibri"/>
                <w:sz w:val="16"/>
              </w:rPr>
            </w:pPr>
          </w:p>
        </w:tc>
        <w:tc>
          <w:tcPr>
            <w:tcW w:w="1154" w:type="pct"/>
            <w:shd w:val="clear" w:color="auto" w:fill="auto"/>
            <w:vAlign w:val="center"/>
          </w:tcPr>
          <w:p w14:paraId="53C58FE9" w14:textId="74372E84" w:rsidR="005831F3" w:rsidRPr="008E3B68" w:rsidRDefault="005831F3">
            <w:pPr>
              <w:rPr>
                <w:rFonts w:eastAsia="현대하모니 L" w:cs="Calibri"/>
                <w:sz w:val="16"/>
                <w:szCs w:val="16"/>
              </w:rPr>
            </w:pPr>
            <w:r w:rsidRPr="008E3B68">
              <w:rPr>
                <w:rFonts w:eastAsia="현대하모니 L" w:cs="Calibri" w:hint="eastAsia"/>
                <w:sz w:val="16"/>
                <w:szCs w:val="16"/>
              </w:rPr>
              <w:t>Input_</w:t>
            </w:r>
            <w:r w:rsidRPr="008E3B68">
              <w:rPr>
                <w:rFonts w:eastAsia="현대하모니 L" w:cs="Calibri"/>
                <w:sz w:val="16"/>
                <w:szCs w:val="16"/>
              </w:rPr>
              <w:t>IAUWPCNFCcmd</w:t>
            </w:r>
          </w:p>
        </w:tc>
        <w:tc>
          <w:tcPr>
            <w:tcW w:w="3384" w:type="pct"/>
            <w:shd w:val="clear" w:color="auto" w:fill="auto"/>
            <w:vAlign w:val="center"/>
          </w:tcPr>
          <w:p w14:paraId="4ED6D8B8" w14:textId="6A97B36B" w:rsidR="005831F3" w:rsidRPr="0019473B" w:rsidRDefault="005831F3" w:rsidP="005831F3">
            <w:pPr>
              <w:pStyle w:val="aff7"/>
              <w:wordWrap w:val="0"/>
              <w:rPr>
                <w:rFonts w:ascii="Calibri" w:eastAsia="현대하모니 L" w:hAnsi="Calibri" w:cs="Calibri"/>
                <w:sz w:val="16"/>
                <w:szCs w:val="16"/>
              </w:rPr>
            </w:pPr>
            <w:r w:rsidRPr="0019473B">
              <w:rPr>
                <w:rFonts w:ascii="Calibri" w:eastAsia="현대하모니 L" w:hAnsi="Calibri" w:cs="Calibri"/>
                <w:sz w:val="16"/>
                <w:szCs w:val="16"/>
              </w:rPr>
              <w:t>NFC Searchin</w:t>
            </w:r>
            <w:r w:rsidRPr="0019473B">
              <w:rPr>
                <w:rFonts w:ascii="Calibri" w:eastAsia="현대하모니 L" w:hAnsi="Calibri" w:cs="Calibri" w:hint="eastAsia"/>
                <w:sz w:val="16"/>
                <w:szCs w:val="16"/>
              </w:rPr>
              <w:t>g</w:t>
            </w:r>
            <w:r w:rsidRPr="0019473B">
              <w:rPr>
                <w:rFonts w:ascii="Calibri" w:eastAsia="현대하모니 L" w:hAnsi="Calibri" w:cs="Calibri"/>
                <w:sz w:val="16"/>
                <w:szCs w:val="16"/>
              </w:rPr>
              <w:t xml:space="preserve"> Start/Stop command to WPC (Digital Key 2.0)</w:t>
            </w:r>
          </w:p>
          <w:p w14:paraId="1C781868" w14:textId="1DF18986" w:rsidR="005831F3" w:rsidRPr="0019473B" w:rsidRDefault="005831F3" w:rsidP="00465BF3">
            <w:pPr>
              <w:rPr>
                <w:rFonts w:eastAsia="현대하모니 L" w:cs="Calibri"/>
                <w:sz w:val="16"/>
                <w:szCs w:val="16"/>
              </w:rPr>
            </w:pPr>
            <w:r w:rsidRPr="0019473B">
              <w:rPr>
                <w:rFonts w:eastAsia="현대하모니 L" w:cs="Calibri"/>
                <w:sz w:val="16"/>
                <w:szCs w:val="16"/>
              </w:rPr>
              <w:t>0x0:Default</w:t>
            </w:r>
          </w:p>
          <w:p w14:paraId="52949CB8" w14:textId="77777777" w:rsidR="005831F3" w:rsidRPr="0019473B" w:rsidRDefault="005831F3" w:rsidP="00465BF3">
            <w:pPr>
              <w:rPr>
                <w:rFonts w:eastAsia="현대하모니 L" w:cs="Calibri"/>
                <w:sz w:val="16"/>
                <w:szCs w:val="16"/>
              </w:rPr>
            </w:pPr>
            <w:r w:rsidRPr="0019473B">
              <w:rPr>
                <w:rFonts w:eastAsia="현대하모니 L" w:cs="Calibri"/>
                <w:sz w:val="16"/>
                <w:szCs w:val="16"/>
              </w:rPr>
              <w:t>0x1:WPC NFC Polling (Search))</w:t>
            </w:r>
          </w:p>
          <w:p w14:paraId="52BF515F" w14:textId="77777777" w:rsidR="005831F3" w:rsidRPr="0019473B" w:rsidRDefault="005831F3" w:rsidP="00465BF3">
            <w:pPr>
              <w:rPr>
                <w:rFonts w:eastAsia="현대하모니 L" w:cs="Calibri"/>
                <w:sz w:val="16"/>
                <w:szCs w:val="16"/>
              </w:rPr>
            </w:pPr>
            <w:r w:rsidRPr="0019473B">
              <w:rPr>
                <w:rFonts w:eastAsia="현대하모니 L" w:cs="Calibri"/>
                <w:sz w:val="16"/>
                <w:szCs w:val="16"/>
              </w:rPr>
              <w:t>0x2:WPC NFC Deselect (Stop)</w:t>
            </w:r>
          </w:p>
          <w:p w14:paraId="5D2EBB61" w14:textId="2E1ABC87" w:rsidR="005831F3" w:rsidRPr="0019473B" w:rsidRDefault="005831F3" w:rsidP="00465BF3">
            <w:pPr>
              <w:rPr>
                <w:rFonts w:eastAsia="현대하모니 L" w:cs="Calibri"/>
                <w:sz w:val="16"/>
                <w:szCs w:val="16"/>
              </w:rPr>
            </w:pPr>
            <w:r w:rsidRPr="0019473B">
              <w:rPr>
                <w:rFonts w:eastAsia="현대하모니 L" w:cs="Calibri"/>
                <w:sz w:val="16"/>
                <w:szCs w:val="16"/>
              </w:rPr>
              <w:t>0x3: Invalid</w:t>
            </w:r>
          </w:p>
        </w:tc>
      </w:tr>
      <w:tr w:rsidR="001037DF" w:rsidRPr="00211C19" w14:paraId="790AA582" w14:textId="77777777" w:rsidTr="008E3B68">
        <w:tc>
          <w:tcPr>
            <w:tcW w:w="462" w:type="pct"/>
            <w:vMerge/>
            <w:shd w:val="clear" w:color="auto" w:fill="auto"/>
            <w:vAlign w:val="center"/>
          </w:tcPr>
          <w:p w14:paraId="2A207A81" w14:textId="77777777" w:rsidR="001037DF" w:rsidRPr="00211C19" w:rsidRDefault="001037DF" w:rsidP="00465BF3">
            <w:pPr>
              <w:jc w:val="center"/>
              <w:rPr>
                <w:rFonts w:eastAsia="현대하모니 L" w:cs="Calibri"/>
                <w:sz w:val="16"/>
              </w:rPr>
            </w:pPr>
          </w:p>
        </w:tc>
        <w:tc>
          <w:tcPr>
            <w:tcW w:w="1154" w:type="pct"/>
            <w:shd w:val="clear" w:color="auto" w:fill="auto"/>
            <w:vAlign w:val="center"/>
          </w:tcPr>
          <w:p w14:paraId="3B086581" w14:textId="77777777" w:rsidR="001037DF" w:rsidRPr="00445CC7" w:rsidRDefault="001037DF">
            <w:pPr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 w:rsidRPr="00445CC7">
              <w:rPr>
                <w:rFonts w:eastAsia="현대하모니 L" w:cs="Calibri" w:hint="eastAsia"/>
                <w:color w:val="000000" w:themeColor="dark1"/>
                <w:sz w:val="16"/>
                <w:szCs w:val="16"/>
              </w:rPr>
              <w:t>Input_OPT_WPCSWOption</w:t>
            </w:r>
          </w:p>
        </w:tc>
        <w:tc>
          <w:tcPr>
            <w:tcW w:w="3384" w:type="pct"/>
            <w:shd w:val="clear" w:color="auto" w:fill="auto"/>
            <w:vAlign w:val="center"/>
          </w:tcPr>
          <w:p w14:paraId="4C2ADA02" w14:textId="77777777" w:rsidR="001037DF" w:rsidRPr="00211C19" w:rsidRDefault="001037DF" w:rsidP="00F5044D">
            <w:pPr>
              <w:rPr>
                <w:rFonts w:eastAsia="현대하모니 L" w:cs="Calibri"/>
                <w:sz w:val="16"/>
              </w:rPr>
            </w:pPr>
            <w:r w:rsidRPr="00211C19">
              <w:rPr>
                <w:rFonts w:eastAsia="현대하모니 L" w:cs="Calibri"/>
                <w:sz w:val="16"/>
              </w:rPr>
              <w:t>WPC SW State Value</w:t>
            </w:r>
          </w:p>
          <w:p w14:paraId="22FA57E5" w14:textId="77777777" w:rsidR="001037DF" w:rsidRPr="00211C19" w:rsidRDefault="001037DF" w:rsidP="00F5044D">
            <w:pPr>
              <w:rPr>
                <w:rFonts w:eastAsia="현대하모니 L" w:cs="Calibri"/>
                <w:sz w:val="16"/>
              </w:rPr>
            </w:pPr>
            <w:r w:rsidRPr="00794B56">
              <w:rPr>
                <w:rFonts w:eastAsia="현대하모니 L" w:cs="Calibri"/>
                <w:sz w:val="16"/>
              </w:rPr>
              <w:t>0x0:Default/0x1:Off (Disable)/0x2:On (Enable)/0x3:Invalid</w:t>
            </w:r>
          </w:p>
        </w:tc>
      </w:tr>
      <w:tr w:rsidR="001037DF" w:rsidRPr="00211C19" w14:paraId="10201517" w14:textId="77777777" w:rsidTr="008E3B68">
        <w:tc>
          <w:tcPr>
            <w:tcW w:w="462" w:type="pct"/>
            <w:vMerge w:val="restart"/>
            <w:shd w:val="clear" w:color="auto" w:fill="auto"/>
            <w:vAlign w:val="center"/>
          </w:tcPr>
          <w:p w14:paraId="287C6AB5" w14:textId="77777777" w:rsidR="001037DF" w:rsidRPr="00211C19" w:rsidRDefault="001037DF" w:rsidP="00465BF3">
            <w:pPr>
              <w:jc w:val="center"/>
              <w:rPr>
                <w:rFonts w:eastAsia="현대하모니 L" w:cs="Calibri"/>
                <w:sz w:val="16"/>
              </w:rPr>
            </w:pPr>
            <w:r w:rsidRPr="00211C19">
              <w:rPr>
                <w:rFonts w:eastAsia="현대하모니 L" w:cs="Calibri"/>
                <w:sz w:val="16"/>
              </w:rPr>
              <w:t>Internal</w:t>
            </w:r>
          </w:p>
        </w:tc>
        <w:tc>
          <w:tcPr>
            <w:tcW w:w="1154" w:type="pct"/>
            <w:shd w:val="clear" w:color="auto" w:fill="auto"/>
            <w:vAlign w:val="center"/>
          </w:tcPr>
          <w:p w14:paraId="48166C9B" w14:textId="74D8526F" w:rsidR="001037DF" w:rsidRPr="00211C19" w:rsidRDefault="008876F1" w:rsidP="00465BF3">
            <w:pPr>
              <w:pStyle w:val="aff7"/>
              <w:rPr>
                <w:rFonts w:ascii="Calibri" w:eastAsia="현대하모니 L" w:hAnsi="Calibri" w:cs="Calibri"/>
                <w:color w:val="000000" w:themeColor="dark1"/>
                <w:sz w:val="16"/>
                <w:szCs w:val="16"/>
              </w:rPr>
            </w:pPr>
            <w:r>
              <w:rPr>
                <w:rFonts w:ascii="Calibri" w:eastAsia="현대하모니 L" w:hAnsi="Calibri" w:cs="Calibri"/>
                <w:color w:val="000000" w:themeColor="dark1"/>
                <w:sz w:val="16"/>
                <w:szCs w:val="16"/>
              </w:rPr>
              <w:t>Timer_NFCTimeOutCo</w:t>
            </w:r>
            <w:r>
              <w:rPr>
                <w:rFonts w:ascii="Calibri" w:eastAsia="현대하모니 L" w:hAnsi="Calibri" w:cs="Calibri" w:hint="eastAsia"/>
                <w:color w:val="000000" w:themeColor="dark1"/>
                <w:sz w:val="16"/>
                <w:szCs w:val="16"/>
              </w:rPr>
              <w:t>n</w:t>
            </w:r>
            <w:r w:rsidR="001037DF" w:rsidRPr="00211C19">
              <w:rPr>
                <w:rFonts w:ascii="Calibri" w:eastAsia="현대하모니 L" w:hAnsi="Calibri" w:cs="Calibri"/>
                <w:color w:val="000000" w:themeColor="dark1"/>
                <w:sz w:val="16"/>
                <w:szCs w:val="16"/>
              </w:rPr>
              <w:t>firm</w:t>
            </w:r>
          </w:p>
        </w:tc>
        <w:tc>
          <w:tcPr>
            <w:tcW w:w="3384" w:type="pct"/>
            <w:shd w:val="clear" w:color="auto" w:fill="auto"/>
            <w:vAlign w:val="center"/>
          </w:tcPr>
          <w:p w14:paraId="1F5161C2" w14:textId="77777777" w:rsidR="001037DF" w:rsidRPr="00211C19" w:rsidRDefault="001037DF" w:rsidP="00465BF3">
            <w:pPr>
              <w:pStyle w:val="aff7"/>
              <w:rPr>
                <w:rFonts w:ascii="Calibri" w:eastAsia="현대하모니 L" w:hAnsi="Calibri" w:cs="Calibri"/>
                <w:color w:val="000000" w:themeColor="dark1"/>
                <w:sz w:val="16"/>
                <w:szCs w:val="16"/>
              </w:rPr>
            </w:pPr>
            <w:r w:rsidRPr="00211C19">
              <w:rPr>
                <w:rFonts w:ascii="Calibri" w:eastAsia="현대하모니 L" w:hAnsi="Calibri" w:cs="Calibri"/>
                <w:color w:val="000000" w:themeColor="dark1"/>
                <w:sz w:val="16"/>
                <w:szCs w:val="16"/>
              </w:rPr>
              <w:t>Timer for NFC Communication Time Out</w:t>
            </w:r>
          </w:p>
        </w:tc>
      </w:tr>
      <w:tr w:rsidR="001037DF" w:rsidRPr="00211C19" w14:paraId="2F4FBAF4" w14:textId="77777777" w:rsidTr="008E3B68">
        <w:tc>
          <w:tcPr>
            <w:tcW w:w="462" w:type="pct"/>
            <w:vMerge/>
            <w:shd w:val="clear" w:color="auto" w:fill="auto"/>
            <w:vAlign w:val="center"/>
          </w:tcPr>
          <w:p w14:paraId="39D5BD04" w14:textId="77777777" w:rsidR="001037DF" w:rsidRPr="00211C19" w:rsidRDefault="001037DF" w:rsidP="00465BF3">
            <w:pPr>
              <w:jc w:val="center"/>
              <w:rPr>
                <w:rFonts w:eastAsia="현대하모니 L" w:cs="Calibri"/>
                <w:sz w:val="16"/>
              </w:rPr>
            </w:pPr>
          </w:p>
        </w:tc>
        <w:tc>
          <w:tcPr>
            <w:tcW w:w="1154" w:type="pct"/>
            <w:shd w:val="clear" w:color="auto" w:fill="auto"/>
            <w:vAlign w:val="center"/>
          </w:tcPr>
          <w:p w14:paraId="57C11BFE" w14:textId="77777777" w:rsidR="001037DF" w:rsidRPr="003610EC" w:rsidRDefault="001037DF" w:rsidP="00B76592">
            <w:pPr>
              <w:pStyle w:val="aff7"/>
              <w:wordWrap w:val="0"/>
              <w:rPr>
                <w:rFonts w:ascii="Arial" w:hAnsi="Arial" w:cs="Arial"/>
                <w:sz w:val="36"/>
                <w:szCs w:val="36"/>
              </w:rPr>
            </w:pPr>
            <w:r w:rsidRPr="003610EC">
              <w:rPr>
                <w:rFonts w:ascii="Calibri" w:eastAsia="현대하모니 L" w:hAnsi="Calibri" w:cs="Arial"/>
                <w:kern w:val="24"/>
                <w:sz w:val="16"/>
                <w:szCs w:val="16"/>
              </w:rPr>
              <w:t>Receive_Flag_NFCDetection</w:t>
            </w:r>
          </w:p>
        </w:tc>
        <w:tc>
          <w:tcPr>
            <w:tcW w:w="3384" w:type="pct"/>
            <w:shd w:val="clear" w:color="auto" w:fill="auto"/>
            <w:vAlign w:val="center"/>
          </w:tcPr>
          <w:p w14:paraId="265BBB70" w14:textId="77777777" w:rsidR="001037DF" w:rsidRPr="003610EC" w:rsidRDefault="001037DF" w:rsidP="00B76592">
            <w:pPr>
              <w:pStyle w:val="aff7"/>
              <w:wordWrap w:val="0"/>
              <w:rPr>
                <w:rFonts w:ascii="Arial" w:hAnsi="Arial" w:cs="Arial"/>
                <w:sz w:val="36"/>
                <w:szCs w:val="36"/>
              </w:rPr>
            </w:pPr>
            <w:r w:rsidRPr="003610EC">
              <w:rPr>
                <w:rFonts w:ascii="Calibri" w:eastAsia="현대하모니 L" w:hAnsi="Calibri" w:cstheme="minorBidi"/>
                <w:kern w:val="24"/>
                <w:sz w:val="16"/>
                <w:szCs w:val="16"/>
              </w:rPr>
              <w:t>Receive Flag  of NFC Detection</w:t>
            </w:r>
            <w:r w:rsidRPr="003610EC">
              <w:rPr>
                <w:rFonts w:ascii="Calibri" w:eastAsia="현대하모니 L" w:hAnsi="Calibri" w:cstheme="minorBidi" w:hint="eastAsia"/>
                <w:kern w:val="24"/>
                <w:sz w:val="16"/>
                <w:szCs w:val="16"/>
              </w:rPr>
              <w:t xml:space="preserve"> state</w:t>
            </w:r>
          </w:p>
          <w:p w14:paraId="28327B33" w14:textId="77777777" w:rsidR="001037DF" w:rsidRPr="003610EC" w:rsidRDefault="001037DF" w:rsidP="00B76592">
            <w:pPr>
              <w:pStyle w:val="aff7"/>
              <w:wordWrap w:val="0"/>
              <w:rPr>
                <w:rFonts w:ascii="Calibri" w:eastAsia="현대하모니 L" w:hAnsi="현대하모니 L" w:cstheme="minorBidi"/>
                <w:kern w:val="24"/>
                <w:sz w:val="16"/>
                <w:szCs w:val="16"/>
              </w:rPr>
            </w:pPr>
            <w:r w:rsidRPr="003610EC">
              <w:rPr>
                <w:rFonts w:ascii="Calibri" w:eastAsia="현대하모니 L" w:hAnsi="현대하모니 L" w:cstheme="minorBidi"/>
                <w:kern w:val="24"/>
                <w:sz w:val="16"/>
                <w:szCs w:val="16"/>
              </w:rPr>
              <w:t>0x0: Off</w:t>
            </w:r>
          </w:p>
          <w:p w14:paraId="33AD2041" w14:textId="77777777" w:rsidR="001037DF" w:rsidRPr="003610EC" w:rsidRDefault="001037DF" w:rsidP="00B76592">
            <w:pPr>
              <w:pStyle w:val="aff7"/>
              <w:wordWrap w:val="0"/>
              <w:rPr>
                <w:rFonts w:ascii="Calibri" w:eastAsia="현대하모니 L" w:hAnsi="현대하모니 L" w:cstheme="minorBidi"/>
                <w:kern w:val="24"/>
                <w:sz w:val="16"/>
                <w:szCs w:val="16"/>
              </w:rPr>
            </w:pPr>
            <w:r w:rsidRPr="003610EC">
              <w:rPr>
                <w:rFonts w:ascii="Calibri" w:eastAsia="현대하모니 L" w:hAnsi="현대하모니 L" w:cstheme="minorBidi"/>
                <w:kern w:val="24"/>
                <w:sz w:val="16"/>
                <w:szCs w:val="16"/>
              </w:rPr>
              <w:t>0x1:Detected</w:t>
            </w:r>
          </w:p>
          <w:p w14:paraId="13BB3775" w14:textId="77777777" w:rsidR="001037DF" w:rsidRPr="003610EC" w:rsidRDefault="001037DF" w:rsidP="00B76592">
            <w:pPr>
              <w:pStyle w:val="aff7"/>
              <w:wordWrap w:val="0"/>
              <w:rPr>
                <w:rFonts w:ascii="Calibri" w:eastAsia="현대하모니 L" w:hAnsi="현대하모니 L" w:cstheme="minorBidi"/>
                <w:kern w:val="24"/>
                <w:sz w:val="16"/>
                <w:szCs w:val="16"/>
              </w:rPr>
            </w:pPr>
            <w:r w:rsidRPr="003610EC">
              <w:rPr>
                <w:rFonts w:ascii="Calibri" w:eastAsia="현대하모니 L" w:hAnsi="현대하모니 L" w:cstheme="minorBidi"/>
                <w:kern w:val="24"/>
                <w:sz w:val="16"/>
                <w:szCs w:val="16"/>
              </w:rPr>
              <w:t>0x2:Not Detected</w:t>
            </w:r>
          </w:p>
          <w:p w14:paraId="104B2ED1" w14:textId="77777777" w:rsidR="001037DF" w:rsidRPr="003610EC" w:rsidRDefault="001037DF" w:rsidP="00B76592">
            <w:pPr>
              <w:pStyle w:val="aff7"/>
              <w:wordWrap w:val="0"/>
              <w:rPr>
                <w:rFonts w:ascii="Arial" w:hAnsi="Arial" w:cs="Arial"/>
                <w:sz w:val="36"/>
                <w:szCs w:val="36"/>
              </w:rPr>
            </w:pPr>
            <w:r w:rsidRPr="003610EC">
              <w:rPr>
                <w:rFonts w:ascii="Calibri" w:eastAsia="현대하모니 L" w:hAnsi="현대하모니 L" w:cstheme="minorBidi" w:hint="eastAsia"/>
                <w:kern w:val="24"/>
                <w:sz w:val="16"/>
                <w:szCs w:val="16"/>
              </w:rPr>
              <w:t>＊</w:t>
            </w:r>
            <w:r w:rsidRPr="003610EC">
              <w:rPr>
                <w:rFonts w:ascii="Calibri" w:eastAsia="현대하모니 L" w:hAnsi="현대하모니 L" w:cstheme="minorBidi" w:hint="eastAsia"/>
                <w:kern w:val="24"/>
                <w:sz w:val="16"/>
                <w:szCs w:val="16"/>
              </w:rPr>
              <w:t xml:space="preserve"> </w:t>
            </w:r>
            <w:r w:rsidRPr="003610EC">
              <w:rPr>
                <w:rFonts w:ascii="Calibri" w:eastAsia="현대하모니 L" w:hAnsi="Calibri" w:cstheme="minorBidi"/>
                <w:kern w:val="24"/>
                <w:sz w:val="16"/>
                <w:szCs w:val="16"/>
              </w:rPr>
              <w:t>If  NFC  is detected  in NFC mode, ‘Receive_Flag_NFCDetection’ is Detected.</w:t>
            </w:r>
          </w:p>
        </w:tc>
      </w:tr>
      <w:tr w:rsidR="001037DF" w:rsidRPr="00211C19" w14:paraId="756DB292" w14:textId="77777777" w:rsidTr="008E3B68">
        <w:tc>
          <w:tcPr>
            <w:tcW w:w="462" w:type="pct"/>
            <w:vMerge/>
            <w:shd w:val="clear" w:color="auto" w:fill="auto"/>
            <w:vAlign w:val="center"/>
          </w:tcPr>
          <w:p w14:paraId="20C3F0DE" w14:textId="77777777" w:rsidR="001037DF" w:rsidRPr="00211C19" w:rsidRDefault="001037DF" w:rsidP="00465BF3">
            <w:pPr>
              <w:jc w:val="center"/>
              <w:rPr>
                <w:rFonts w:eastAsia="현대하모니 L" w:cs="Calibri"/>
                <w:sz w:val="16"/>
              </w:rPr>
            </w:pPr>
          </w:p>
        </w:tc>
        <w:tc>
          <w:tcPr>
            <w:tcW w:w="1154" w:type="pct"/>
            <w:shd w:val="clear" w:color="auto" w:fill="auto"/>
            <w:vAlign w:val="center"/>
          </w:tcPr>
          <w:p w14:paraId="17FC4067" w14:textId="77777777" w:rsidR="001037DF" w:rsidRPr="00211C19" w:rsidRDefault="001037DF" w:rsidP="00552CD5">
            <w:pPr>
              <w:pStyle w:val="aff7"/>
              <w:rPr>
                <w:rFonts w:ascii="Calibri" w:eastAsia="현대하모니 L" w:hAnsi="Calibri" w:cs="Calibri"/>
                <w:color w:val="000000" w:themeColor="dark1"/>
                <w:sz w:val="16"/>
                <w:szCs w:val="16"/>
              </w:rPr>
            </w:pPr>
            <w:r>
              <w:rPr>
                <w:rFonts w:ascii="Calibri" w:eastAsia="현대하모니 L" w:hAnsi="Calibri" w:cs="Calibri"/>
                <w:color w:val="000000" w:themeColor="dark1"/>
                <w:sz w:val="16"/>
                <w:szCs w:val="16"/>
              </w:rPr>
              <w:t>Timer_NFC</w:t>
            </w:r>
            <w:r>
              <w:rPr>
                <w:rFonts w:ascii="Calibri" w:eastAsia="현대하모니 L" w:hAnsi="Calibri" w:cs="Calibri" w:hint="eastAsia"/>
                <w:color w:val="000000" w:themeColor="dark1"/>
                <w:sz w:val="16"/>
                <w:szCs w:val="16"/>
              </w:rPr>
              <w:t>SearchingOffDelay</w:t>
            </w:r>
          </w:p>
        </w:tc>
        <w:tc>
          <w:tcPr>
            <w:tcW w:w="3384" w:type="pct"/>
            <w:shd w:val="clear" w:color="auto" w:fill="auto"/>
            <w:vAlign w:val="center"/>
          </w:tcPr>
          <w:p w14:paraId="433F7B65" w14:textId="77777777" w:rsidR="001037DF" w:rsidRPr="00211C19" w:rsidRDefault="001037DF" w:rsidP="007872AD">
            <w:pPr>
              <w:pStyle w:val="aff7"/>
              <w:rPr>
                <w:rFonts w:ascii="Calibri" w:eastAsia="현대하모니 L" w:hAnsi="Calibri" w:cs="Calibri"/>
                <w:color w:val="000000" w:themeColor="dark1"/>
                <w:sz w:val="16"/>
                <w:szCs w:val="16"/>
              </w:rPr>
            </w:pPr>
            <w:r w:rsidRPr="00211C19">
              <w:rPr>
                <w:rFonts w:ascii="Calibri" w:eastAsia="현대하모니 L" w:hAnsi="Calibri" w:cs="Calibri"/>
                <w:color w:val="000000" w:themeColor="dark1"/>
                <w:sz w:val="16"/>
                <w:szCs w:val="16"/>
              </w:rPr>
              <w:t xml:space="preserve">Timer for NFC </w:t>
            </w:r>
            <w:r>
              <w:rPr>
                <w:rFonts w:ascii="Calibri" w:eastAsia="현대하모니 L" w:hAnsi="Calibri" w:cs="Calibri" w:hint="eastAsia"/>
                <w:color w:val="000000" w:themeColor="dark1"/>
                <w:sz w:val="16"/>
                <w:szCs w:val="16"/>
              </w:rPr>
              <w:t>Searching Off</w:t>
            </w:r>
            <w:r>
              <w:rPr>
                <w:rFonts w:ascii="Calibri" w:eastAsia="현대하모니 L" w:hAnsi="Calibri" w:cs="Calibri"/>
                <w:color w:val="000000" w:themeColor="dark1"/>
                <w:sz w:val="16"/>
                <w:szCs w:val="16"/>
              </w:rPr>
              <w:t xml:space="preserve"> </w:t>
            </w:r>
            <w:r>
              <w:rPr>
                <w:rFonts w:ascii="Calibri" w:eastAsia="현대하모니 L" w:hAnsi="Calibri" w:cs="Calibri" w:hint="eastAsia"/>
                <w:color w:val="000000" w:themeColor="dark1"/>
                <w:sz w:val="16"/>
                <w:szCs w:val="16"/>
              </w:rPr>
              <w:t>Delay Time</w:t>
            </w:r>
          </w:p>
        </w:tc>
      </w:tr>
      <w:tr w:rsidR="001037DF" w:rsidRPr="00211C19" w14:paraId="6E2DD70C" w14:textId="77777777" w:rsidTr="008E3B68">
        <w:tc>
          <w:tcPr>
            <w:tcW w:w="462" w:type="pct"/>
            <w:vMerge w:val="restart"/>
            <w:shd w:val="clear" w:color="auto" w:fill="auto"/>
            <w:vAlign w:val="center"/>
          </w:tcPr>
          <w:p w14:paraId="0C6885ED" w14:textId="77777777" w:rsidR="001037DF" w:rsidRDefault="001037DF" w:rsidP="00465BF3">
            <w:pPr>
              <w:jc w:val="center"/>
              <w:rPr>
                <w:rFonts w:eastAsia="현대하모니 L" w:cs="Calibri"/>
                <w:sz w:val="16"/>
              </w:rPr>
            </w:pPr>
            <w:r>
              <w:rPr>
                <w:rFonts w:eastAsia="현대하모니 L" w:cs="Calibri" w:hint="eastAsia"/>
                <w:sz w:val="16"/>
              </w:rPr>
              <w:t>Output</w:t>
            </w:r>
          </w:p>
        </w:tc>
        <w:tc>
          <w:tcPr>
            <w:tcW w:w="1154" w:type="pct"/>
            <w:shd w:val="clear" w:color="auto" w:fill="auto"/>
            <w:vAlign w:val="center"/>
          </w:tcPr>
          <w:p w14:paraId="20E68461" w14:textId="77777777" w:rsidR="001037DF" w:rsidRPr="00445CC7" w:rsidRDefault="001037DF">
            <w:pPr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 w:rsidRPr="00445CC7">
              <w:rPr>
                <w:rFonts w:eastAsia="현대하모니 L" w:cs="Calibri" w:hint="eastAsia"/>
                <w:color w:val="000000" w:themeColor="dark1"/>
                <w:sz w:val="16"/>
                <w:szCs w:val="16"/>
              </w:rPr>
              <w:t>Output_WPC_NFCDetection</w:t>
            </w:r>
          </w:p>
        </w:tc>
        <w:tc>
          <w:tcPr>
            <w:tcW w:w="3384" w:type="pct"/>
            <w:shd w:val="clear" w:color="auto" w:fill="auto"/>
            <w:vAlign w:val="center"/>
          </w:tcPr>
          <w:p w14:paraId="46714851" w14:textId="77777777" w:rsidR="001037DF" w:rsidRPr="00844EFE" w:rsidRDefault="001037DF" w:rsidP="00465BF3">
            <w:pPr>
              <w:pStyle w:val="aff7"/>
              <w:rPr>
                <w:rFonts w:ascii="Calibri" w:eastAsia="현대하모니 M" w:hAnsi="Calibri" w:cs="Calibri"/>
                <w:sz w:val="16"/>
                <w:szCs w:val="16"/>
              </w:rPr>
            </w:pPr>
            <w:r w:rsidRPr="00844EFE">
              <w:rPr>
                <w:rFonts w:ascii="Calibri" w:eastAsia="현대하모니 M" w:hAnsi="Calibri" w:cs="Calibri"/>
                <w:sz w:val="16"/>
                <w:szCs w:val="16"/>
              </w:rPr>
              <w:t>0x0:Off</w:t>
            </w:r>
          </w:p>
          <w:p w14:paraId="02F0256B" w14:textId="77777777" w:rsidR="001037DF" w:rsidRPr="00844EFE" w:rsidRDefault="001037DF" w:rsidP="00465BF3">
            <w:pPr>
              <w:pStyle w:val="aff7"/>
              <w:rPr>
                <w:rFonts w:ascii="Calibri" w:eastAsia="현대하모니 M" w:hAnsi="Calibri" w:cs="Calibri"/>
                <w:sz w:val="16"/>
                <w:szCs w:val="16"/>
              </w:rPr>
            </w:pPr>
            <w:r w:rsidRPr="00844EFE">
              <w:rPr>
                <w:rFonts w:ascii="Calibri" w:eastAsia="현대하모니 M" w:hAnsi="Calibri" w:cs="Calibri"/>
                <w:sz w:val="16"/>
                <w:szCs w:val="16"/>
              </w:rPr>
              <w:t>0x1:Detected</w:t>
            </w:r>
          </w:p>
          <w:p w14:paraId="51D8331E" w14:textId="77777777" w:rsidR="001037DF" w:rsidRPr="00844EFE" w:rsidRDefault="001037DF" w:rsidP="00465BF3">
            <w:pPr>
              <w:pStyle w:val="aff7"/>
              <w:rPr>
                <w:rFonts w:ascii="Calibri" w:eastAsia="현대하모니 M" w:hAnsi="Calibri" w:cs="Calibri"/>
                <w:sz w:val="16"/>
                <w:szCs w:val="16"/>
              </w:rPr>
            </w:pPr>
            <w:r w:rsidRPr="00844EFE">
              <w:rPr>
                <w:rFonts w:ascii="Calibri" w:eastAsia="현대하모니 M" w:hAnsi="Calibri" w:cs="Calibri"/>
                <w:sz w:val="16"/>
                <w:szCs w:val="16"/>
              </w:rPr>
              <w:t>0x2:Not Detected</w:t>
            </w:r>
          </w:p>
        </w:tc>
      </w:tr>
      <w:tr w:rsidR="001037DF" w:rsidRPr="00211C19" w14:paraId="33B79235" w14:textId="77777777" w:rsidTr="008E3B68">
        <w:tc>
          <w:tcPr>
            <w:tcW w:w="462" w:type="pct"/>
            <w:vMerge/>
            <w:shd w:val="clear" w:color="auto" w:fill="auto"/>
            <w:vAlign w:val="center"/>
          </w:tcPr>
          <w:p w14:paraId="6F9FCD56" w14:textId="77777777" w:rsidR="001037DF" w:rsidRPr="00211C19" w:rsidRDefault="001037DF" w:rsidP="00465BF3">
            <w:pPr>
              <w:jc w:val="center"/>
              <w:rPr>
                <w:rFonts w:eastAsia="현대하모니 L" w:cs="Calibri"/>
                <w:sz w:val="16"/>
              </w:rPr>
            </w:pPr>
          </w:p>
        </w:tc>
        <w:tc>
          <w:tcPr>
            <w:tcW w:w="1154" w:type="pct"/>
            <w:shd w:val="clear" w:color="auto" w:fill="auto"/>
            <w:vAlign w:val="center"/>
          </w:tcPr>
          <w:p w14:paraId="60953E52" w14:textId="77777777" w:rsidR="001037DF" w:rsidRPr="00445CC7" w:rsidRDefault="001037DF">
            <w:pPr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 w:rsidRPr="00445CC7">
              <w:rPr>
                <w:rFonts w:eastAsia="현대하모니 L" w:cs="Calibri" w:hint="eastAsia"/>
                <w:color w:val="000000" w:themeColor="dark1"/>
                <w:sz w:val="16"/>
                <w:szCs w:val="16"/>
              </w:rPr>
              <w:t>Output_OPT_WPCStatus</w:t>
            </w:r>
          </w:p>
        </w:tc>
        <w:tc>
          <w:tcPr>
            <w:tcW w:w="3384" w:type="pct"/>
            <w:shd w:val="clear" w:color="auto" w:fill="auto"/>
            <w:vAlign w:val="center"/>
          </w:tcPr>
          <w:p w14:paraId="5884C726" w14:textId="77777777" w:rsidR="001037DF" w:rsidRPr="00211C19" w:rsidRDefault="001037DF" w:rsidP="00465BF3">
            <w:pPr>
              <w:pStyle w:val="aff7"/>
              <w:rPr>
                <w:rFonts w:ascii="Calibri" w:eastAsia="현대하모니 L" w:hAnsi="Calibri" w:cs="Calibri"/>
                <w:color w:val="000000" w:themeColor="dark1"/>
                <w:sz w:val="16"/>
                <w:szCs w:val="16"/>
              </w:rPr>
            </w:pPr>
            <w:r w:rsidRPr="00211C19">
              <w:rPr>
                <w:rFonts w:ascii="Calibri" w:eastAsia="현대하모니 L" w:hAnsi="Calibri" w:cs="Calibri"/>
                <w:color w:val="000000" w:themeColor="dark1"/>
                <w:sz w:val="16"/>
                <w:szCs w:val="16"/>
              </w:rPr>
              <w:t xml:space="preserve">WPC Mode Status Flag </w:t>
            </w:r>
          </w:p>
          <w:p w14:paraId="78D8E434" w14:textId="77777777" w:rsidR="001037DF" w:rsidRPr="00211C19" w:rsidRDefault="001037DF" w:rsidP="00465BF3">
            <w:pPr>
              <w:pStyle w:val="aff7"/>
              <w:rPr>
                <w:rFonts w:ascii="Calibri" w:eastAsia="현대하모니 L" w:hAnsi="Calibri" w:cs="Calibri"/>
                <w:color w:val="000000" w:themeColor="dark1"/>
                <w:sz w:val="16"/>
                <w:szCs w:val="16"/>
              </w:rPr>
            </w:pPr>
            <w:r w:rsidRPr="00211C19">
              <w:rPr>
                <w:rFonts w:ascii="Calibri" w:eastAsia="현대하모니 L" w:hAnsi="Calibri" w:cs="Calibri"/>
                <w:color w:val="000000" w:themeColor="dark1"/>
                <w:sz w:val="16"/>
                <w:szCs w:val="16"/>
              </w:rPr>
              <w:t>Off/WPC Mode/NFC Mode</w:t>
            </w:r>
          </w:p>
        </w:tc>
      </w:tr>
    </w:tbl>
    <w:p w14:paraId="2470C3B6" w14:textId="7B3F7890" w:rsidR="003B064C" w:rsidRPr="00211C19" w:rsidRDefault="003B064C" w:rsidP="003B064C">
      <w:pPr>
        <w:pStyle w:val="affc"/>
        <w:rPr>
          <w:rFonts w:eastAsia="현대하모니 L" w:cs="Calibri"/>
        </w:rPr>
      </w:pPr>
      <w:bookmarkStart w:id="175" w:name="_Toc533085673"/>
      <w:bookmarkStart w:id="176" w:name="_Toc96604529"/>
      <w:r w:rsidRPr="00211C19">
        <w:rPr>
          <w:rFonts w:eastAsia="현대하모니 L" w:cs="Calibri"/>
        </w:rPr>
        <w:t xml:space="preserve">Table </w:t>
      </w:r>
      <w:r w:rsidRPr="00211C19">
        <w:rPr>
          <w:rFonts w:eastAsia="현대하모니 L" w:cs="Calibri"/>
        </w:rPr>
        <w:fldChar w:fldCharType="begin"/>
      </w:r>
      <w:r w:rsidRPr="00211C19">
        <w:rPr>
          <w:rFonts w:eastAsia="현대하모니 L" w:cs="Calibri"/>
        </w:rPr>
        <w:instrText xml:space="preserve"> SEQ Table \* ARABIC </w:instrText>
      </w:r>
      <w:r w:rsidRPr="00211C19">
        <w:rPr>
          <w:rFonts w:eastAsia="현대하모니 L" w:cs="Calibri"/>
        </w:rPr>
        <w:fldChar w:fldCharType="separate"/>
      </w:r>
      <w:r w:rsidR="006F533A">
        <w:rPr>
          <w:rFonts w:eastAsia="현대하모니 L" w:cs="Calibri"/>
          <w:noProof/>
        </w:rPr>
        <w:t>49</w:t>
      </w:r>
      <w:r w:rsidRPr="00211C19">
        <w:rPr>
          <w:rFonts w:eastAsia="현대하모니 L" w:cs="Calibri"/>
        </w:rPr>
        <w:fldChar w:fldCharType="end"/>
      </w:r>
      <w:r w:rsidRPr="00211C19">
        <w:rPr>
          <w:rFonts w:eastAsia="현대하모니 L" w:cs="Calibri"/>
        </w:rPr>
        <w:t>.</w:t>
      </w:r>
      <w:r w:rsidR="00EC7262">
        <w:rPr>
          <w:rFonts w:eastAsia="현대하모니 L" w:cs="Calibri"/>
        </w:rPr>
        <w:t>WPC &amp; NFC Mode Control Function</w:t>
      </w:r>
      <w:r w:rsidRPr="00211C19">
        <w:rPr>
          <w:rFonts w:eastAsia="현대하모니 L" w:cs="Calibri"/>
        </w:rPr>
        <w:t xml:space="preserve"> In/Out List</w:t>
      </w:r>
      <w:bookmarkEnd w:id="175"/>
      <w:bookmarkEnd w:id="176"/>
    </w:p>
    <w:p w14:paraId="1510E966" w14:textId="77777777" w:rsidR="003B064C" w:rsidRPr="00211C19" w:rsidRDefault="003B064C" w:rsidP="003B064C">
      <w:pPr>
        <w:rPr>
          <w:rFonts w:eastAsia="현대하모니 L" w:cs="Calibri"/>
          <w:b/>
          <w:sz w:val="20"/>
        </w:rPr>
      </w:pPr>
      <w:r w:rsidRPr="00211C19">
        <w:rPr>
          <w:rFonts w:eastAsia="현대하모니 L" w:cs="Calibri"/>
        </w:rPr>
        <w:br w:type="page"/>
      </w:r>
    </w:p>
    <w:p w14:paraId="44D69E15" w14:textId="77777777" w:rsidR="003B064C" w:rsidRPr="00211C19" w:rsidRDefault="00EC7262" w:rsidP="003B064C">
      <w:pPr>
        <w:pStyle w:val="51"/>
      </w:pPr>
      <w:r>
        <w:lastRenderedPageBreak/>
        <w:t>WPC &amp; NFC Mode Control Function</w:t>
      </w:r>
      <w:r w:rsidR="003B064C" w:rsidRPr="00211C19">
        <w:t xml:space="preserve"> Description</w:t>
      </w:r>
    </w:p>
    <w:p w14:paraId="787B7606" w14:textId="77777777" w:rsidR="003B064C" w:rsidRPr="00211C19" w:rsidRDefault="003B064C" w:rsidP="003B064C">
      <w:pPr>
        <w:rPr>
          <w:rFonts w:eastAsia="현대하모니 L" w:cs="Calibri"/>
          <w:lang w:val="en-GB"/>
        </w:rPr>
      </w:pPr>
    </w:p>
    <w:p w14:paraId="336BC1B0" w14:textId="77777777" w:rsidR="003B064C" w:rsidRPr="004F370D" w:rsidRDefault="003B064C" w:rsidP="00116D94">
      <w:pPr>
        <w:pStyle w:val="a1"/>
        <w:widowControl w:val="0"/>
        <w:numPr>
          <w:ilvl w:val="0"/>
          <w:numId w:val="45"/>
        </w:numPr>
        <w:wordWrap w:val="0"/>
        <w:contextualSpacing w:val="0"/>
        <w:jc w:val="both"/>
        <w:rPr>
          <w:rFonts w:eastAsia="현대하모니 L" w:cs="Calibri"/>
          <w:sz w:val="20"/>
        </w:rPr>
      </w:pPr>
      <w:r w:rsidRPr="004F370D">
        <w:rPr>
          <w:rFonts w:eastAsia="현대하모니 L" w:cs="Calibri"/>
          <w:sz w:val="20"/>
        </w:rPr>
        <w:t>WPC ECU</w:t>
      </w:r>
      <w:r w:rsidRPr="004F370D">
        <w:rPr>
          <w:rFonts w:eastAsia="현대하모니 L" w:cs="Calibri"/>
          <w:sz w:val="20"/>
        </w:rPr>
        <w:t>는</w:t>
      </w:r>
      <w:r w:rsidRPr="004F370D">
        <w:rPr>
          <w:rFonts w:eastAsia="현대하모니 L" w:cs="Calibri"/>
          <w:sz w:val="20"/>
        </w:rPr>
        <w:t xml:space="preserve"> NFC</w:t>
      </w:r>
      <w:r w:rsidRPr="004F370D">
        <w:rPr>
          <w:rFonts w:eastAsia="현대하모니 L" w:cs="Calibri"/>
          <w:sz w:val="20"/>
        </w:rPr>
        <w:t>와</w:t>
      </w:r>
      <w:r w:rsidRPr="004F370D">
        <w:rPr>
          <w:rFonts w:eastAsia="현대하모니 L" w:cs="Calibri"/>
          <w:sz w:val="20"/>
        </w:rPr>
        <w:t xml:space="preserve"> WPC </w:t>
      </w:r>
      <w:r w:rsidRPr="004F370D">
        <w:rPr>
          <w:rFonts w:eastAsia="현대하모니 L" w:cs="Calibri"/>
          <w:sz w:val="20"/>
        </w:rPr>
        <w:t>두</w:t>
      </w:r>
      <w:r w:rsidRPr="004F370D">
        <w:rPr>
          <w:rFonts w:eastAsia="현대하모니 L" w:cs="Calibri"/>
          <w:sz w:val="20"/>
        </w:rPr>
        <w:t xml:space="preserve"> </w:t>
      </w:r>
      <w:r w:rsidRPr="004F370D">
        <w:rPr>
          <w:rFonts w:eastAsia="현대하모니 L" w:cs="Calibri"/>
          <w:sz w:val="20"/>
        </w:rPr>
        <w:t>가지</w:t>
      </w:r>
      <w:r w:rsidRPr="004F370D">
        <w:rPr>
          <w:rFonts w:eastAsia="현대하모니 L" w:cs="Calibri"/>
          <w:sz w:val="20"/>
        </w:rPr>
        <w:t xml:space="preserve"> </w:t>
      </w:r>
      <w:r w:rsidRPr="004F370D">
        <w:rPr>
          <w:rFonts w:eastAsia="현대하모니 L" w:cs="Calibri"/>
          <w:sz w:val="20"/>
        </w:rPr>
        <w:t>기능을</w:t>
      </w:r>
      <w:r w:rsidRPr="004F370D">
        <w:rPr>
          <w:rFonts w:eastAsia="현대하모니 L" w:cs="Calibri"/>
          <w:sz w:val="20"/>
        </w:rPr>
        <w:t xml:space="preserve"> </w:t>
      </w:r>
      <w:r w:rsidRPr="004F370D">
        <w:rPr>
          <w:rFonts w:eastAsia="현대하모니 L" w:cs="Calibri"/>
          <w:sz w:val="20"/>
        </w:rPr>
        <w:t>수행하고</w:t>
      </w:r>
      <w:r w:rsidRPr="004F370D">
        <w:rPr>
          <w:rFonts w:eastAsia="현대하모니 L" w:cs="Calibri"/>
          <w:sz w:val="20"/>
        </w:rPr>
        <w:t xml:space="preserve">, </w:t>
      </w:r>
      <w:r w:rsidRPr="004F370D">
        <w:rPr>
          <w:rFonts w:eastAsia="현대하모니 L" w:cs="Calibri"/>
          <w:sz w:val="20"/>
        </w:rPr>
        <w:t>동시에</w:t>
      </w:r>
      <w:r w:rsidRPr="004F370D">
        <w:rPr>
          <w:rFonts w:eastAsia="현대하모니 L" w:cs="Calibri"/>
          <w:sz w:val="20"/>
        </w:rPr>
        <w:t xml:space="preserve"> </w:t>
      </w:r>
      <w:r w:rsidRPr="004F370D">
        <w:rPr>
          <w:rFonts w:eastAsia="현대하모니 L" w:cs="Calibri"/>
          <w:sz w:val="20"/>
        </w:rPr>
        <w:t>동작하지</w:t>
      </w:r>
      <w:r w:rsidRPr="004F370D">
        <w:rPr>
          <w:rFonts w:eastAsia="현대하모니 L" w:cs="Calibri"/>
          <w:sz w:val="20"/>
        </w:rPr>
        <w:t xml:space="preserve"> </w:t>
      </w:r>
      <w:r w:rsidRPr="004F370D">
        <w:rPr>
          <w:rFonts w:eastAsia="현대하모니 L" w:cs="Calibri"/>
          <w:sz w:val="20"/>
        </w:rPr>
        <w:t>않아야</w:t>
      </w:r>
      <w:r w:rsidRPr="004F370D">
        <w:rPr>
          <w:rFonts w:eastAsia="현대하모니 L" w:cs="Calibri"/>
          <w:sz w:val="20"/>
        </w:rPr>
        <w:t xml:space="preserve"> </w:t>
      </w:r>
      <w:r w:rsidRPr="004F370D">
        <w:rPr>
          <w:rFonts w:eastAsia="현대하모니 L" w:cs="Calibri"/>
          <w:sz w:val="20"/>
        </w:rPr>
        <w:t>한다</w:t>
      </w:r>
      <w:r w:rsidRPr="004F370D">
        <w:rPr>
          <w:rFonts w:eastAsia="현대하모니 L" w:cs="Calibri"/>
          <w:sz w:val="20"/>
        </w:rPr>
        <w:t>.</w:t>
      </w:r>
    </w:p>
    <w:p w14:paraId="47F23A01" w14:textId="77777777" w:rsidR="003B064C" w:rsidRPr="004F370D" w:rsidRDefault="003B064C" w:rsidP="00116D94">
      <w:pPr>
        <w:pStyle w:val="a1"/>
        <w:widowControl w:val="0"/>
        <w:numPr>
          <w:ilvl w:val="0"/>
          <w:numId w:val="45"/>
        </w:numPr>
        <w:wordWrap w:val="0"/>
        <w:contextualSpacing w:val="0"/>
        <w:jc w:val="both"/>
        <w:rPr>
          <w:rFonts w:eastAsia="현대하모니 L" w:cs="Calibri"/>
          <w:sz w:val="20"/>
        </w:rPr>
      </w:pPr>
      <w:r w:rsidRPr="004F370D">
        <w:rPr>
          <w:rFonts w:eastAsia="현대하모니 L" w:cs="Calibri"/>
          <w:sz w:val="20"/>
        </w:rPr>
        <w:t xml:space="preserve">OperationMode_NFC </w:t>
      </w:r>
      <w:r w:rsidRPr="004F370D">
        <w:rPr>
          <w:rFonts w:eastAsia="현대하모니 L" w:cs="Calibri"/>
          <w:sz w:val="20"/>
        </w:rPr>
        <w:t>진입</w:t>
      </w:r>
      <w:r w:rsidRPr="004F370D">
        <w:rPr>
          <w:rFonts w:eastAsia="현대하모니 L" w:cs="Calibri"/>
          <w:sz w:val="20"/>
        </w:rPr>
        <w:t xml:space="preserve"> </w:t>
      </w:r>
      <w:r w:rsidRPr="004F370D">
        <w:rPr>
          <w:rFonts w:eastAsia="현대하모니 L" w:cs="Calibri"/>
          <w:sz w:val="20"/>
        </w:rPr>
        <w:t>시</w:t>
      </w:r>
      <w:r w:rsidRPr="004F370D">
        <w:rPr>
          <w:rFonts w:eastAsia="현대하모니 L" w:cs="Calibri"/>
          <w:sz w:val="20"/>
        </w:rPr>
        <w:t>, 60</w:t>
      </w:r>
      <w:r w:rsidRPr="004F370D">
        <w:rPr>
          <w:rFonts w:eastAsia="현대하모니 L" w:cs="Calibri"/>
          <w:sz w:val="20"/>
        </w:rPr>
        <w:t>초</w:t>
      </w:r>
      <w:r w:rsidRPr="004F370D">
        <w:rPr>
          <w:rFonts w:eastAsia="현대하모니 L" w:cs="Calibri"/>
          <w:sz w:val="20"/>
        </w:rPr>
        <w:t xml:space="preserve"> </w:t>
      </w:r>
      <w:r w:rsidRPr="004F370D">
        <w:rPr>
          <w:rFonts w:eastAsia="현대하모니 L" w:cs="Calibri"/>
          <w:sz w:val="20"/>
        </w:rPr>
        <w:t>내에</w:t>
      </w:r>
      <w:r w:rsidRPr="004F370D">
        <w:rPr>
          <w:rFonts w:eastAsia="현대하모니 L" w:cs="Calibri"/>
          <w:sz w:val="20"/>
        </w:rPr>
        <w:t xml:space="preserve"> NFC Device </w:t>
      </w:r>
      <w:r w:rsidRPr="004F370D">
        <w:rPr>
          <w:rFonts w:eastAsia="현대하모니 L" w:cs="Calibri"/>
          <w:sz w:val="20"/>
        </w:rPr>
        <w:t>감지</w:t>
      </w:r>
      <w:r w:rsidRPr="004F370D">
        <w:rPr>
          <w:rFonts w:eastAsia="현대하모니 L" w:cs="Calibri"/>
          <w:sz w:val="20"/>
        </w:rPr>
        <w:t xml:space="preserve"> </w:t>
      </w:r>
      <w:r w:rsidRPr="004F370D">
        <w:rPr>
          <w:rFonts w:eastAsia="현대하모니 L" w:cs="Calibri"/>
          <w:sz w:val="20"/>
        </w:rPr>
        <w:t>여부를</w:t>
      </w:r>
      <w:r w:rsidRPr="004F370D">
        <w:rPr>
          <w:rFonts w:eastAsia="현대하모니 L" w:cs="Calibri"/>
          <w:sz w:val="20"/>
        </w:rPr>
        <w:t xml:space="preserve"> </w:t>
      </w:r>
      <w:r w:rsidRPr="004F370D">
        <w:rPr>
          <w:rFonts w:eastAsia="현대하모니 L" w:cs="Calibri"/>
          <w:sz w:val="20"/>
        </w:rPr>
        <w:t>판단해야</w:t>
      </w:r>
      <w:r w:rsidRPr="004F370D">
        <w:rPr>
          <w:rFonts w:eastAsia="현대하모니 L" w:cs="Calibri"/>
          <w:sz w:val="20"/>
        </w:rPr>
        <w:t xml:space="preserve"> </w:t>
      </w:r>
      <w:r w:rsidRPr="004F370D">
        <w:rPr>
          <w:rFonts w:eastAsia="현대하모니 L" w:cs="Calibri"/>
          <w:sz w:val="20"/>
        </w:rPr>
        <w:t>한다</w:t>
      </w:r>
      <w:r w:rsidRPr="004F370D">
        <w:rPr>
          <w:rFonts w:eastAsia="현대하모니 L" w:cs="Calibri"/>
          <w:sz w:val="20"/>
        </w:rPr>
        <w:t>.</w:t>
      </w:r>
    </w:p>
    <w:p w14:paraId="32A813A1" w14:textId="77777777" w:rsidR="003B064C" w:rsidRPr="004F370D" w:rsidRDefault="003B064C" w:rsidP="000F7E7D">
      <w:pPr>
        <w:pStyle w:val="a1"/>
        <w:widowControl w:val="0"/>
        <w:numPr>
          <w:ilvl w:val="0"/>
          <w:numId w:val="36"/>
        </w:numPr>
        <w:wordWrap w:val="0"/>
        <w:ind w:left="851" w:hanging="142"/>
        <w:jc w:val="both"/>
        <w:rPr>
          <w:rFonts w:eastAsia="현대하모니 L" w:cs="Calibri"/>
          <w:sz w:val="20"/>
        </w:rPr>
      </w:pPr>
      <w:r w:rsidRPr="004F370D">
        <w:rPr>
          <w:rFonts w:eastAsia="현대하모니 L" w:cs="Calibri"/>
          <w:sz w:val="20"/>
        </w:rPr>
        <w:t>NFC Device</w:t>
      </w:r>
      <w:r w:rsidRPr="004F370D">
        <w:rPr>
          <w:rFonts w:eastAsia="현대하모니 L" w:cs="Calibri"/>
          <w:sz w:val="20"/>
        </w:rPr>
        <w:t>를</w:t>
      </w:r>
      <w:r w:rsidRPr="004F370D">
        <w:rPr>
          <w:rFonts w:eastAsia="현대하모니 L" w:cs="Calibri"/>
          <w:sz w:val="20"/>
        </w:rPr>
        <w:t xml:space="preserve"> </w:t>
      </w:r>
      <w:r w:rsidRPr="004F370D">
        <w:rPr>
          <w:rFonts w:eastAsia="현대하모니 L" w:cs="Calibri"/>
          <w:sz w:val="20"/>
        </w:rPr>
        <w:t>감지한</w:t>
      </w:r>
      <w:r w:rsidRPr="004F370D">
        <w:rPr>
          <w:rFonts w:eastAsia="현대하모니 L" w:cs="Calibri"/>
          <w:sz w:val="20"/>
        </w:rPr>
        <w:t xml:space="preserve"> </w:t>
      </w:r>
      <w:r w:rsidRPr="004F370D">
        <w:rPr>
          <w:rFonts w:eastAsia="현대하모니 L" w:cs="Calibri"/>
          <w:sz w:val="20"/>
        </w:rPr>
        <w:t>경우</w:t>
      </w:r>
      <w:r w:rsidR="00445CC7">
        <w:rPr>
          <w:rFonts w:eastAsia="현대하모니 L" w:cs="Calibri"/>
          <w:sz w:val="20"/>
        </w:rPr>
        <w:t xml:space="preserve">, </w:t>
      </w:r>
      <w:r w:rsidR="00445CC7" w:rsidRPr="00445CC7">
        <w:rPr>
          <w:rFonts w:eastAsia="현대하모니 L" w:cs="Calibri"/>
          <w:sz w:val="20"/>
        </w:rPr>
        <w:t xml:space="preserve">Output_WPC_NFCDetection </w:t>
      </w:r>
      <w:r w:rsidRPr="004F370D">
        <w:rPr>
          <w:rFonts w:eastAsia="현대하모니 L" w:cs="Calibri"/>
          <w:sz w:val="20"/>
        </w:rPr>
        <w:t xml:space="preserve">(0x1: Detected) </w:t>
      </w:r>
      <w:r w:rsidRPr="004F370D">
        <w:rPr>
          <w:rFonts w:eastAsia="현대하모니 L" w:cs="Calibri"/>
          <w:sz w:val="20"/>
        </w:rPr>
        <w:t>신호를</w:t>
      </w:r>
      <w:r w:rsidRPr="004F370D">
        <w:rPr>
          <w:rFonts w:eastAsia="현대하모니 L" w:cs="Calibri"/>
          <w:sz w:val="20"/>
        </w:rPr>
        <w:t xml:space="preserve"> </w:t>
      </w:r>
      <w:r w:rsidRPr="004F370D">
        <w:rPr>
          <w:rFonts w:eastAsia="현대하모니 L" w:cs="Calibri"/>
          <w:sz w:val="20"/>
        </w:rPr>
        <w:t>송신해야</w:t>
      </w:r>
      <w:r w:rsidRPr="004F370D">
        <w:rPr>
          <w:rFonts w:eastAsia="현대하모니 L" w:cs="Calibri"/>
          <w:sz w:val="20"/>
        </w:rPr>
        <w:t xml:space="preserve"> </w:t>
      </w:r>
      <w:r w:rsidRPr="004F370D">
        <w:rPr>
          <w:rFonts w:eastAsia="현대하모니 L" w:cs="Calibri"/>
          <w:sz w:val="20"/>
        </w:rPr>
        <w:t>한다</w:t>
      </w:r>
      <w:r w:rsidRPr="004F370D">
        <w:rPr>
          <w:rFonts w:eastAsia="현대하모니 L" w:cs="Calibri"/>
          <w:sz w:val="20"/>
        </w:rPr>
        <w:t>.</w:t>
      </w:r>
    </w:p>
    <w:p w14:paraId="7505C41A" w14:textId="77777777" w:rsidR="003B064C" w:rsidRDefault="003B064C" w:rsidP="000F7E7D">
      <w:pPr>
        <w:pStyle w:val="a1"/>
        <w:widowControl w:val="0"/>
        <w:numPr>
          <w:ilvl w:val="0"/>
          <w:numId w:val="36"/>
        </w:numPr>
        <w:wordWrap w:val="0"/>
        <w:ind w:left="851" w:hanging="142"/>
        <w:jc w:val="both"/>
        <w:rPr>
          <w:rFonts w:ascii="현대하모니 L" w:eastAsia="현대하모니 L" w:hAnsi="현대하모니 L" w:cs="Calibri"/>
          <w:sz w:val="20"/>
        </w:rPr>
      </w:pPr>
      <w:r w:rsidRPr="004F370D">
        <w:rPr>
          <w:rFonts w:eastAsia="현대하모니 L" w:cs="Calibri"/>
          <w:sz w:val="20"/>
        </w:rPr>
        <w:t>NFC Device</w:t>
      </w:r>
      <w:r w:rsidRPr="004F370D">
        <w:rPr>
          <w:rFonts w:eastAsia="현대하모니 L" w:cs="Calibri"/>
          <w:sz w:val="20"/>
        </w:rPr>
        <w:t>를</w:t>
      </w:r>
      <w:r w:rsidRPr="004F370D">
        <w:rPr>
          <w:rFonts w:eastAsia="현대하모니 L" w:cs="Calibri"/>
          <w:sz w:val="20"/>
        </w:rPr>
        <w:t xml:space="preserve"> </w:t>
      </w:r>
      <w:r w:rsidRPr="004F370D">
        <w:rPr>
          <w:rFonts w:eastAsia="현대하모니 L" w:cs="Calibri"/>
          <w:sz w:val="20"/>
        </w:rPr>
        <w:t>감지하지</w:t>
      </w:r>
      <w:r w:rsidRPr="004F370D">
        <w:rPr>
          <w:rFonts w:eastAsia="현대하모니 L" w:cs="Calibri"/>
          <w:sz w:val="20"/>
        </w:rPr>
        <w:t xml:space="preserve"> </w:t>
      </w:r>
      <w:r w:rsidRPr="004F370D">
        <w:rPr>
          <w:rFonts w:eastAsia="현대하모니 L" w:cs="Calibri"/>
          <w:sz w:val="20"/>
        </w:rPr>
        <w:t>못한</w:t>
      </w:r>
      <w:r w:rsidRPr="004F370D">
        <w:rPr>
          <w:rFonts w:eastAsia="현대하모니 L" w:cs="Calibri"/>
          <w:sz w:val="20"/>
        </w:rPr>
        <w:t xml:space="preserve"> </w:t>
      </w:r>
      <w:r w:rsidRPr="004F370D">
        <w:rPr>
          <w:rFonts w:eastAsia="현대하모니 L" w:cs="Calibri"/>
          <w:sz w:val="20"/>
        </w:rPr>
        <w:t>경우</w:t>
      </w:r>
      <w:r w:rsidRPr="004F370D">
        <w:rPr>
          <w:rFonts w:eastAsia="현대하모니 L" w:cs="Calibri"/>
          <w:sz w:val="20"/>
        </w:rPr>
        <w:t xml:space="preserve">, </w:t>
      </w:r>
      <w:r w:rsidR="00445CC7" w:rsidRPr="00445CC7">
        <w:rPr>
          <w:rFonts w:eastAsia="현대하모니 L" w:cs="Calibri"/>
          <w:sz w:val="20"/>
        </w:rPr>
        <w:t xml:space="preserve">Output_WPC_NFCDetection </w:t>
      </w:r>
      <w:r w:rsidRPr="004F370D">
        <w:rPr>
          <w:rFonts w:eastAsia="현대하모니 L" w:cs="Calibri"/>
          <w:sz w:val="20"/>
        </w:rPr>
        <w:t xml:space="preserve">(0x2: Not Detected) </w:t>
      </w:r>
      <w:r w:rsidRPr="004F370D">
        <w:rPr>
          <w:rFonts w:eastAsia="현대하모니 L" w:cs="Calibri"/>
          <w:sz w:val="20"/>
        </w:rPr>
        <w:t>신호를</w:t>
      </w:r>
      <w:r w:rsidRPr="004F370D">
        <w:rPr>
          <w:rFonts w:eastAsia="현대하모니 L" w:cs="Calibri"/>
          <w:sz w:val="20"/>
        </w:rPr>
        <w:t xml:space="preserve"> </w:t>
      </w:r>
      <w:r w:rsidRPr="004F370D">
        <w:rPr>
          <w:rFonts w:eastAsia="현대하모니 L" w:cs="Calibri"/>
          <w:sz w:val="20"/>
        </w:rPr>
        <w:t>송신해야</w:t>
      </w:r>
      <w:r w:rsidRPr="004F370D">
        <w:rPr>
          <w:rFonts w:eastAsia="현대하모니 L" w:cs="Calibri"/>
          <w:sz w:val="20"/>
        </w:rPr>
        <w:t xml:space="preserve"> </w:t>
      </w:r>
      <w:r w:rsidRPr="004F370D">
        <w:rPr>
          <w:rFonts w:eastAsia="현대하모니 L" w:cs="Calibri"/>
          <w:sz w:val="20"/>
        </w:rPr>
        <w:t>한다</w:t>
      </w:r>
      <w:r w:rsidRPr="00D62BB4">
        <w:rPr>
          <w:rFonts w:ascii="현대하모니 L" w:eastAsia="현대하모니 L" w:hAnsi="현대하모니 L" w:cs="Calibri" w:hint="eastAsia"/>
          <w:sz w:val="20"/>
        </w:rPr>
        <w:t>.</w:t>
      </w:r>
    </w:p>
    <w:p w14:paraId="7941179F" w14:textId="77777777" w:rsidR="00DA12E0" w:rsidRPr="00093074" w:rsidRDefault="004C042B" w:rsidP="00116D94">
      <w:pPr>
        <w:pStyle w:val="a1"/>
        <w:widowControl w:val="0"/>
        <w:numPr>
          <w:ilvl w:val="0"/>
          <w:numId w:val="45"/>
        </w:numPr>
        <w:wordWrap w:val="0"/>
        <w:contextualSpacing w:val="0"/>
        <w:jc w:val="both"/>
        <w:rPr>
          <w:rFonts w:ascii="현대하모니 L" w:eastAsia="현대하모니 L" w:hAnsi="현대하모니 L" w:cs="Calibri"/>
          <w:sz w:val="20"/>
        </w:rPr>
      </w:pPr>
      <w:r w:rsidRPr="00093074">
        <w:rPr>
          <w:rFonts w:eastAsia="현대하모니 L" w:cs="Calibri" w:hint="eastAsia"/>
          <w:sz w:val="20"/>
        </w:rPr>
        <w:t xml:space="preserve">NFC Searching Off </w:t>
      </w:r>
      <w:r w:rsidRPr="00093074">
        <w:rPr>
          <w:rFonts w:eastAsia="현대하모니 L" w:cs="Calibri" w:hint="eastAsia"/>
          <w:sz w:val="20"/>
        </w:rPr>
        <w:t>수신</w:t>
      </w:r>
      <w:r w:rsidRPr="00093074">
        <w:rPr>
          <w:rFonts w:eastAsia="현대하모니 L" w:cs="Calibri" w:hint="eastAsia"/>
          <w:sz w:val="20"/>
        </w:rPr>
        <w:t xml:space="preserve"> </w:t>
      </w:r>
      <w:r w:rsidRPr="00093074">
        <w:rPr>
          <w:rFonts w:eastAsia="현대하모니 L" w:cs="Calibri" w:hint="eastAsia"/>
          <w:sz w:val="20"/>
        </w:rPr>
        <w:t>시</w:t>
      </w:r>
      <w:r w:rsidRPr="00093074">
        <w:rPr>
          <w:rFonts w:eastAsia="현대하모니 L" w:cs="Calibri" w:hint="eastAsia"/>
          <w:sz w:val="20"/>
        </w:rPr>
        <w:t xml:space="preserve">, </w:t>
      </w:r>
      <w:r w:rsidR="00DA12E0" w:rsidRPr="00093074">
        <w:rPr>
          <w:rFonts w:eastAsia="현대하모니 L" w:cs="Calibri"/>
          <w:sz w:val="20"/>
        </w:rPr>
        <w:t>IAU</w:t>
      </w:r>
      <w:r w:rsidR="00DA12E0" w:rsidRPr="00093074">
        <w:rPr>
          <w:rFonts w:ascii="현대하모니 L" w:eastAsia="현대하모니 L" w:hAnsi="현대하모니 L" w:cs="Calibri" w:hint="eastAsia"/>
          <w:sz w:val="20"/>
        </w:rPr>
        <w:t xml:space="preserve"> 인증 결과 처리를 위해 500</w:t>
      </w:r>
      <w:r w:rsidR="00DA12E0" w:rsidRPr="00093074">
        <w:rPr>
          <w:rFonts w:eastAsia="현대하모니 L" w:cs="Calibri"/>
          <w:sz w:val="20"/>
        </w:rPr>
        <w:t>ms</w:t>
      </w:r>
      <w:r w:rsidR="00DA12E0" w:rsidRPr="00093074">
        <w:rPr>
          <w:rFonts w:ascii="현대하모니 L" w:eastAsia="현대하모니 L" w:hAnsi="현대하모니 L" w:cs="Calibri" w:hint="eastAsia"/>
          <w:sz w:val="20"/>
        </w:rPr>
        <w:t xml:space="preserve"> 지연 후</w:t>
      </w:r>
      <w:r w:rsidRPr="00093074">
        <w:rPr>
          <w:rFonts w:ascii="현대하모니 L" w:eastAsia="현대하모니 L" w:hAnsi="현대하모니 L" w:cs="Calibri" w:hint="eastAsia"/>
          <w:sz w:val="20"/>
        </w:rPr>
        <w:t xml:space="preserve"> </w:t>
      </w:r>
      <w:r w:rsidR="00445CC7" w:rsidRPr="00445CC7">
        <w:rPr>
          <w:rFonts w:eastAsia="현대하모니 L" w:cs="Calibri"/>
          <w:sz w:val="20"/>
        </w:rPr>
        <w:t xml:space="preserve">Input_WPCNFCcmd </w:t>
      </w:r>
      <w:r w:rsidR="00DA12E0" w:rsidRPr="00093074">
        <w:rPr>
          <w:rFonts w:eastAsia="현대하모니 L" w:cs="Calibri"/>
          <w:sz w:val="20"/>
        </w:rPr>
        <w:t>(0x2: NFC Searching Off)</w:t>
      </w:r>
      <w:r w:rsidR="00DA12E0" w:rsidRPr="00093074">
        <w:rPr>
          <w:rFonts w:ascii="현대하모니 L" w:eastAsia="현대하모니 L" w:hAnsi="현대하모니 L" w:cs="Calibri" w:hint="eastAsia"/>
          <w:sz w:val="20"/>
        </w:rPr>
        <w:t xml:space="preserve"> </w:t>
      </w:r>
      <w:r w:rsidR="00DA12E0" w:rsidRPr="00093074">
        <w:rPr>
          <w:rFonts w:ascii="현대하모니 L" w:eastAsia="현대하모니 L" w:hAnsi="현대하모니 L" w:cs="바탕" w:hint="eastAsia"/>
          <w:sz w:val="20"/>
        </w:rPr>
        <w:t>신호를 송신해야 한다.</w:t>
      </w:r>
    </w:p>
    <w:p w14:paraId="51342A78" w14:textId="77777777" w:rsidR="003B064C" w:rsidRPr="00997B6F" w:rsidRDefault="003B064C" w:rsidP="003B064C">
      <w:pPr>
        <w:widowControl w:val="0"/>
        <w:wordWrap w:val="0"/>
        <w:ind w:left="284"/>
        <w:jc w:val="both"/>
        <w:rPr>
          <w:rFonts w:ascii="현대하모니 L" w:eastAsia="현대하모니 L" w:hAnsi="현대하모니 L" w:cs="Calibri"/>
          <w:sz w:val="20"/>
        </w:rPr>
      </w:pPr>
    </w:p>
    <w:p w14:paraId="594E133C" w14:textId="77777777" w:rsidR="003610EC" w:rsidRPr="00211C19" w:rsidRDefault="00EC7262" w:rsidP="003610EC">
      <w:pPr>
        <w:pStyle w:val="51"/>
      </w:pPr>
      <w:r>
        <w:t>WPC &amp; NFC Mode Control Function</w:t>
      </w:r>
      <w:r w:rsidR="003610EC" w:rsidRPr="00211C19">
        <w:t xml:space="preserve"> State Chart</w:t>
      </w:r>
    </w:p>
    <w:p w14:paraId="2344D63E" w14:textId="751F3CAA" w:rsidR="003B064C" w:rsidRPr="00211C19" w:rsidRDefault="003122A2" w:rsidP="003B064C">
      <w:pPr>
        <w:keepNext/>
        <w:rPr>
          <w:rFonts w:eastAsia="현대하모니 L" w:cs="Calibri"/>
        </w:rPr>
      </w:pPr>
      <w:r w:rsidRPr="005E71BC">
        <w:rPr>
          <w:rFonts w:eastAsia="현대하모니 L" w:cs="Calibri"/>
        </w:rPr>
        <w:object w:dxaOrig="13227" w:dyaOrig="19604" w14:anchorId="1F42F36F">
          <v:shape id="_x0000_i1066" type="#_x0000_t75" style="width:328.75pt;height:488.4pt" o:ole="">
            <v:imagedata r:id="rId90" o:title=""/>
          </v:shape>
          <o:OLEObject Type="Embed" ProgID="VisioViewer.Viewer.1" ShapeID="_x0000_i1066" DrawAspect="Content" ObjectID="_1707217206" r:id="rId91"/>
        </w:object>
      </w:r>
    </w:p>
    <w:p w14:paraId="22DBBC27" w14:textId="1910ECF5" w:rsidR="003B064C" w:rsidRPr="00211C19" w:rsidRDefault="003B064C" w:rsidP="003B064C">
      <w:pPr>
        <w:pStyle w:val="affc"/>
      </w:pPr>
      <w:bookmarkStart w:id="177" w:name="_Toc533085643"/>
      <w:bookmarkStart w:id="178" w:name="_Toc96604451"/>
      <w:r w:rsidRPr="00211C19">
        <w:t xml:space="preserve">Figure </w:t>
      </w:r>
      <w:fldSimple w:instr=" SEQ Figure \* ARABIC ">
        <w:r w:rsidR="006F533A">
          <w:rPr>
            <w:noProof/>
          </w:rPr>
          <w:t>40</w:t>
        </w:r>
      </w:fldSimple>
      <w:r w:rsidRPr="00211C19">
        <w:t>.</w:t>
      </w:r>
      <w:r w:rsidR="00EC7262">
        <w:t>WPC &amp; NFC Mode Control Function</w:t>
      </w:r>
      <w:r w:rsidRPr="00211C19">
        <w:t xml:space="preserve"> State Chart</w:t>
      </w:r>
      <w:bookmarkEnd w:id="177"/>
      <w:bookmarkEnd w:id="178"/>
    </w:p>
    <w:p w14:paraId="62CDDD69" w14:textId="77777777" w:rsidR="003B064C" w:rsidRPr="00211C19" w:rsidRDefault="003B064C" w:rsidP="003B064C">
      <w:pPr>
        <w:rPr>
          <w:rFonts w:eastAsia="현대하모니 L" w:cs="Calibri"/>
        </w:rPr>
      </w:pPr>
      <w:r w:rsidRPr="00211C19">
        <w:rPr>
          <w:rFonts w:eastAsia="현대하모니 L" w:cs="Calibri"/>
        </w:rPr>
        <w:br w:type="page"/>
      </w:r>
    </w:p>
    <w:p w14:paraId="0EB3FCA9" w14:textId="77777777" w:rsidR="006C5BA6" w:rsidRDefault="006C5BA6" w:rsidP="00475D6D">
      <w:pPr>
        <w:pStyle w:val="41"/>
        <w:rPr>
          <w:i/>
        </w:rPr>
      </w:pPr>
      <w:bookmarkStart w:id="179" w:name="_Toc533085631"/>
      <w:bookmarkStart w:id="180" w:name="_Toc96604393"/>
      <w:r>
        <w:lastRenderedPageBreak/>
        <w:t>WPC Main Control Function</w:t>
      </w:r>
      <w:r w:rsidR="00101C16">
        <w:rPr>
          <w:rFonts w:hint="eastAsia"/>
        </w:rPr>
        <w:t>(NFC)</w:t>
      </w:r>
      <w:bookmarkEnd w:id="180"/>
    </w:p>
    <w:p w14:paraId="29F08802" w14:textId="77777777" w:rsidR="006C5BA6" w:rsidRPr="00044C44" w:rsidRDefault="006C5BA6" w:rsidP="006C5BA6"/>
    <w:p w14:paraId="0B9E7970" w14:textId="77777777" w:rsidR="006C5BA6" w:rsidRPr="00211C19" w:rsidRDefault="006C5BA6" w:rsidP="006C5BA6">
      <w:pPr>
        <w:pStyle w:val="51"/>
      </w:pPr>
      <w:r w:rsidRPr="00211C19">
        <w:t>Parameter</w:t>
      </w:r>
    </w:p>
    <w:tbl>
      <w:tblPr>
        <w:tblW w:w="0" w:type="auto"/>
        <w:tblInd w:w="-4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2724"/>
        <w:gridCol w:w="679"/>
        <w:gridCol w:w="6984"/>
      </w:tblGrid>
      <w:tr w:rsidR="006C5BA6" w:rsidRPr="00211C19" w14:paraId="4D95CC05" w14:textId="77777777" w:rsidTr="007E0438">
        <w:trPr>
          <w:trHeight w:val="340"/>
        </w:trPr>
        <w:tc>
          <w:tcPr>
            <w:tcW w:w="2724" w:type="dxa"/>
            <w:shd w:val="clear" w:color="auto" w:fill="auto"/>
            <w:vAlign w:val="center"/>
          </w:tcPr>
          <w:p w14:paraId="59A586D1" w14:textId="77777777" w:rsidR="006C5BA6" w:rsidRPr="00211C19" w:rsidRDefault="006C5BA6" w:rsidP="007E0438">
            <w:pPr>
              <w:jc w:val="center"/>
              <w:rPr>
                <w:rFonts w:eastAsia="현대하모니 L" w:cs="Calibri"/>
                <w:b/>
                <w:sz w:val="16"/>
                <w:szCs w:val="16"/>
              </w:rPr>
            </w:pPr>
            <w:r w:rsidRPr="00211C19">
              <w:rPr>
                <w:rFonts w:eastAsia="현대하모니 L" w:cs="Calibri"/>
                <w:b/>
                <w:bCs/>
                <w:sz w:val="16"/>
                <w:szCs w:val="16"/>
              </w:rPr>
              <w:t>Parameter Name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E31E48E" w14:textId="77777777" w:rsidR="006C5BA6" w:rsidRPr="00211C19" w:rsidRDefault="006C5BA6" w:rsidP="007E0438">
            <w:pPr>
              <w:jc w:val="center"/>
              <w:rPr>
                <w:rFonts w:eastAsia="현대하모니 L" w:cs="Calibri"/>
                <w:b/>
                <w:sz w:val="16"/>
                <w:szCs w:val="16"/>
              </w:rPr>
            </w:pPr>
            <w:r w:rsidRPr="00211C19">
              <w:rPr>
                <w:rFonts w:eastAsia="현대하모니 L" w:cs="Calibri"/>
                <w:b/>
                <w:bCs/>
                <w:sz w:val="16"/>
                <w:szCs w:val="16"/>
              </w:rPr>
              <w:t>Value</w:t>
            </w:r>
          </w:p>
        </w:tc>
        <w:tc>
          <w:tcPr>
            <w:tcW w:w="6984" w:type="dxa"/>
            <w:shd w:val="clear" w:color="auto" w:fill="auto"/>
            <w:vAlign w:val="center"/>
          </w:tcPr>
          <w:p w14:paraId="1B19F341" w14:textId="77777777" w:rsidR="006C5BA6" w:rsidRPr="00211C19" w:rsidRDefault="006C5BA6" w:rsidP="007E0438">
            <w:pPr>
              <w:jc w:val="center"/>
              <w:rPr>
                <w:rFonts w:eastAsia="현대하모니 L" w:cs="Calibri"/>
                <w:b/>
                <w:sz w:val="16"/>
                <w:szCs w:val="16"/>
              </w:rPr>
            </w:pPr>
            <w:r w:rsidRPr="00211C19">
              <w:rPr>
                <w:rFonts w:eastAsia="현대하모니 L" w:cs="Calibri"/>
                <w:b/>
                <w:bCs/>
                <w:sz w:val="16"/>
                <w:szCs w:val="16"/>
              </w:rPr>
              <w:t>Description</w:t>
            </w:r>
          </w:p>
        </w:tc>
      </w:tr>
      <w:tr w:rsidR="006C5BA6" w:rsidRPr="00211C19" w14:paraId="4E20A2A1" w14:textId="77777777" w:rsidTr="007E0438">
        <w:tc>
          <w:tcPr>
            <w:tcW w:w="2724" w:type="dxa"/>
            <w:shd w:val="clear" w:color="auto" w:fill="auto"/>
            <w:vAlign w:val="center"/>
          </w:tcPr>
          <w:p w14:paraId="06C0B9A1" w14:textId="77777777" w:rsidR="006C5BA6" w:rsidRPr="00211C19" w:rsidRDefault="006C5BA6" w:rsidP="007E0438">
            <w:pPr>
              <w:autoSpaceDN w:val="0"/>
              <w:jc w:val="both"/>
              <w:rPr>
                <w:rFonts w:eastAsia="현대하모니 L" w:cs="Calibri"/>
                <w:sz w:val="16"/>
                <w:szCs w:val="16"/>
              </w:rPr>
            </w:pPr>
            <w:r w:rsidRPr="00211C19">
              <w:rPr>
                <w:rFonts w:eastAsia="현대하모니 L" w:cs="Calibri"/>
                <w:sz w:val="16"/>
                <w:szCs w:val="16"/>
              </w:rPr>
              <w:t>Par_IdleConfirm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A9E18DA" w14:textId="77777777" w:rsidR="006C5BA6" w:rsidRPr="00211C19" w:rsidRDefault="006C5BA6" w:rsidP="007E0438">
            <w:pPr>
              <w:autoSpaceDN w:val="0"/>
              <w:rPr>
                <w:rFonts w:eastAsia="현대하모니 L" w:cs="Calibri"/>
                <w:sz w:val="16"/>
                <w:szCs w:val="16"/>
              </w:rPr>
            </w:pPr>
            <w:r w:rsidRPr="00211C19">
              <w:rPr>
                <w:rFonts w:eastAsia="현대하모니 L" w:cs="Calibri"/>
                <w:sz w:val="16"/>
                <w:szCs w:val="16"/>
              </w:rPr>
              <w:t>100ms</w:t>
            </w:r>
          </w:p>
        </w:tc>
        <w:tc>
          <w:tcPr>
            <w:tcW w:w="6984" w:type="dxa"/>
            <w:shd w:val="clear" w:color="auto" w:fill="auto"/>
            <w:vAlign w:val="center"/>
          </w:tcPr>
          <w:p w14:paraId="0E2C21FD" w14:textId="77777777" w:rsidR="006C5BA6" w:rsidRPr="00211C19" w:rsidRDefault="006C5BA6" w:rsidP="007E0438">
            <w:pPr>
              <w:keepNext/>
              <w:rPr>
                <w:rFonts w:eastAsia="현대하모니 L" w:cs="Calibri"/>
                <w:sz w:val="16"/>
                <w:szCs w:val="16"/>
              </w:rPr>
            </w:pPr>
            <w:r w:rsidRPr="00211C19">
              <w:rPr>
                <w:rFonts w:eastAsia="현대하모니 L" w:cs="Calibri"/>
                <w:sz w:val="16"/>
                <w:szCs w:val="16"/>
              </w:rPr>
              <w:t>Time for Idle Status</w:t>
            </w:r>
          </w:p>
        </w:tc>
      </w:tr>
      <w:tr w:rsidR="006C5BA6" w:rsidRPr="00211C19" w14:paraId="260CB91D" w14:textId="77777777" w:rsidTr="007E0438">
        <w:tc>
          <w:tcPr>
            <w:tcW w:w="2724" w:type="dxa"/>
            <w:shd w:val="clear" w:color="auto" w:fill="auto"/>
            <w:vAlign w:val="center"/>
          </w:tcPr>
          <w:p w14:paraId="550BCB69" w14:textId="77777777" w:rsidR="006C5BA6" w:rsidRPr="00211C19" w:rsidRDefault="006C5BA6" w:rsidP="007E0438">
            <w:pPr>
              <w:autoSpaceDN w:val="0"/>
              <w:jc w:val="both"/>
              <w:rPr>
                <w:rFonts w:eastAsia="현대하모니 L" w:cs="Calibri"/>
                <w:sz w:val="16"/>
                <w:szCs w:val="16"/>
              </w:rPr>
            </w:pPr>
            <w:r w:rsidRPr="00211C19">
              <w:rPr>
                <w:rFonts w:eastAsia="현대하모니 L" w:cs="Calibri"/>
                <w:sz w:val="16"/>
                <w:szCs w:val="16"/>
              </w:rPr>
              <w:t xml:space="preserve">Par_PhoneCheckTime 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0875B94" w14:textId="77777777" w:rsidR="006C5BA6" w:rsidRPr="00211C19" w:rsidRDefault="006C5BA6" w:rsidP="007E0438">
            <w:pPr>
              <w:autoSpaceDN w:val="0"/>
              <w:rPr>
                <w:rFonts w:eastAsia="현대하모니 L" w:cs="Calibri"/>
                <w:sz w:val="16"/>
                <w:szCs w:val="16"/>
              </w:rPr>
            </w:pPr>
            <w:r w:rsidRPr="00211C19">
              <w:rPr>
                <w:rFonts w:eastAsia="현대하모니 L" w:cs="Calibri"/>
                <w:sz w:val="16"/>
                <w:szCs w:val="16"/>
              </w:rPr>
              <w:t>900ms</w:t>
            </w:r>
          </w:p>
        </w:tc>
        <w:tc>
          <w:tcPr>
            <w:tcW w:w="6984" w:type="dxa"/>
            <w:shd w:val="clear" w:color="auto" w:fill="auto"/>
            <w:vAlign w:val="center"/>
          </w:tcPr>
          <w:p w14:paraId="23D10DD7" w14:textId="77777777" w:rsidR="006C5BA6" w:rsidRPr="00211C19" w:rsidRDefault="006C5BA6" w:rsidP="007E0438">
            <w:pPr>
              <w:keepNext/>
              <w:rPr>
                <w:rFonts w:eastAsia="현대하모니 L" w:cs="Calibri"/>
                <w:sz w:val="16"/>
                <w:szCs w:val="16"/>
              </w:rPr>
            </w:pPr>
            <w:r w:rsidRPr="00211C19">
              <w:rPr>
                <w:rFonts w:eastAsia="현대하모니 L" w:cs="Calibri"/>
                <w:sz w:val="16"/>
                <w:szCs w:val="16"/>
              </w:rPr>
              <w:t>Time for Finding Phone Exist</w:t>
            </w:r>
          </w:p>
        </w:tc>
      </w:tr>
      <w:tr w:rsidR="006C5BA6" w:rsidRPr="00211C19" w14:paraId="34252273" w14:textId="77777777" w:rsidTr="007E0438">
        <w:tc>
          <w:tcPr>
            <w:tcW w:w="2724" w:type="dxa"/>
            <w:shd w:val="clear" w:color="auto" w:fill="auto"/>
            <w:vAlign w:val="center"/>
          </w:tcPr>
          <w:p w14:paraId="5126565D" w14:textId="77777777" w:rsidR="006C5BA6" w:rsidRPr="00211C19" w:rsidRDefault="006C5BA6" w:rsidP="007E0438">
            <w:pPr>
              <w:autoSpaceDN w:val="0"/>
              <w:rPr>
                <w:rFonts w:eastAsia="현대하모니 L" w:cs="Calibri"/>
                <w:sz w:val="16"/>
                <w:szCs w:val="16"/>
              </w:rPr>
            </w:pPr>
            <w:r w:rsidRPr="00211C19">
              <w:rPr>
                <w:rFonts w:eastAsia="현대하모니 L" w:cs="Calibri"/>
                <w:sz w:val="16"/>
                <w:szCs w:val="16"/>
              </w:rPr>
              <w:t>Par_PhoneLeftWarning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6CC1CE7" w14:textId="77777777" w:rsidR="006C5BA6" w:rsidRPr="00211C19" w:rsidRDefault="006C5BA6" w:rsidP="007E0438">
            <w:pPr>
              <w:autoSpaceDN w:val="0"/>
              <w:rPr>
                <w:rFonts w:eastAsia="현대하모니 L" w:cs="Calibri"/>
                <w:sz w:val="16"/>
                <w:szCs w:val="16"/>
              </w:rPr>
            </w:pPr>
            <w:r w:rsidRPr="00211C19">
              <w:rPr>
                <w:rFonts w:eastAsia="현대하모니 L" w:cs="Calibri"/>
                <w:sz w:val="16"/>
                <w:szCs w:val="16"/>
              </w:rPr>
              <w:t>60s</w:t>
            </w:r>
          </w:p>
        </w:tc>
        <w:tc>
          <w:tcPr>
            <w:tcW w:w="6984" w:type="dxa"/>
            <w:shd w:val="clear" w:color="auto" w:fill="auto"/>
            <w:vAlign w:val="center"/>
          </w:tcPr>
          <w:p w14:paraId="1F7DB212" w14:textId="77777777" w:rsidR="006C5BA6" w:rsidRPr="00211C19" w:rsidRDefault="006C5BA6" w:rsidP="007E0438">
            <w:pPr>
              <w:keepNext/>
              <w:rPr>
                <w:rFonts w:eastAsia="현대하모니 L" w:cs="Calibri"/>
                <w:sz w:val="16"/>
                <w:szCs w:val="16"/>
              </w:rPr>
            </w:pPr>
            <w:r w:rsidRPr="00211C19">
              <w:rPr>
                <w:rFonts w:eastAsia="현대하모니 L" w:cs="Calibri"/>
                <w:sz w:val="16"/>
                <w:szCs w:val="16"/>
              </w:rPr>
              <w:t>Warning time of Phone on the PAD</w:t>
            </w:r>
          </w:p>
        </w:tc>
      </w:tr>
      <w:tr w:rsidR="006C5BA6" w:rsidRPr="00211C19" w14:paraId="5D16F2BC" w14:textId="77777777" w:rsidTr="007E0438">
        <w:tc>
          <w:tcPr>
            <w:tcW w:w="2724" w:type="dxa"/>
            <w:shd w:val="clear" w:color="auto" w:fill="auto"/>
            <w:vAlign w:val="center"/>
          </w:tcPr>
          <w:p w14:paraId="0FA75B50" w14:textId="77777777" w:rsidR="006C5BA6" w:rsidRPr="00211C19" w:rsidRDefault="006C5BA6" w:rsidP="007E0438">
            <w:pPr>
              <w:autoSpaceDN w:val="0"/>
              <w:rPr>
                <w:rFonts w:eastAsia="현대하모니 L" w:cs="Calibri"/>
                <w:sz w:val="16"/>
                <w:szCs w:val="16"/>
              </w:rPr>
            </w:pPr>
            <w:r w:rsidRPr="00211C19">
              <w:rPr>
                <w:rFonts w:eastAsia="현대하모니 L" w:cs="Calibri"/>
                <w:sz w:val="16"/>
                <w:szCs w:val="16"/>
              </w:rPr>
              <w:t>Par_PhoneReminderWarning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266D51F" w14:textId="77777777" w:rsidR="006C5BA6" w:rsidRPr="00211C19" w:rsidRDefault="006C5BA6" w:rsidP="007E0438">
            <w:pPr>
              <w:autoSpaceDN w:val="0"/>
              <w:rPr>
                <w:rFonts w:eastAsia="현대하모니 L" w:cs="Calibri"/>
                <w:sz w:val="16"/>
                <w:szCs w:val="16"/>
              </w:rPr>
            </w:pPr>
            <w:r w:rsidRPr="00211C19">
              <w:rPr>
                <w:rFonts w:eastAsia="현대하모니 L" w:cs="Calibri"/>
                <w:sz w:val="16"/>
                <w:szCs w:val="16"/>
              </w:rPr>
              <w:t>500ms</w:t>
            </w:r>
          </w:p>
        </w:tc>
        <w:tc>
          <w:tcPr>
            <w:tcW w:w="6984" w:type="dxa"/>
            <w:shd w:val="clear" w:color="auto" w:fill="auto"/>
            <w:vAlign w:val="center"/>
          </w:tcPr>
          <w:p w14:paraId="5E0ABD8F" w14:textId="77777777" w:rsidR="006C5BA6" w:rsidRPr="00211C19" w:rsidRDefault="006C5BA6" w:rsidP="007E0438">
            <w:pPr>
              <w:keepNext/>
              <w:rPr>
                <w:rFonts w:eastAsia="현대하모니 L" w:cs="Calibri"/>
                <w:sz w:val="16"/>
                <w:szCs w:val="16"/>
              </w:rPr>
            </w:pPr>
            <w:r w:rsidRPr="00211C19">
              <w:rPr>
                <w:rFonts w:eastAsia="현대하모니 L" w:cs="Calibri"/>
                <w:sz w:val="16"/>
                <w:szCs w:val="16"/>
              </w:rPr>
              <w:t>Warning time of Phone Reminder</w:t>
            </w:r>
          </w:p>
        </w:tc>
      </w:tr>
      <w:tr w:rsidR="006C5BA6" w:rsidRPr="00211C19" w14:paraId="75860934" w14:textId="77777777" w:rsidTr="007E0438">
        <w:tc>
          <w:tcPr>
            <w:tcW w:w="2724" w:type="dxa"/>
            <w:shd w:val="clear" w:color="auto" w:fill="auto"/>
            <w:vAlign w:val="center"/>
          </w:tcPr>
          <w:p w14:paraId="546B03B1" w14:textId="77777777" w:rsidR="006C5BA6" w:rsidRPr="00211C19" w:rsidRDefault="006C5BA6" w:rsidP="007E0438">
            <w:pPr>
              <w:autoSpaceDN w:val="0"/>
              <w:rPr>
                <w:rFonts w:eastAsia="현대하모니 L" w:cs="Calibri"/>
                <w:sz w:val="16"/>
                <w:szCs w:val="16"/>
              </w:rPr>
            </w:pPr>
            <w:r w:rsidRPr="00211C19">
              <w:rPr>
                <w:rFonts w:eastAsia="현대하모니 L" w:cs="Calibri"/>
                <w:sz w:val="16"/>
                <w:szCs w:val="16"/>
              </w:rPr>
              <w:t>Par_PhoneLeftConfirm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8797EA2" w14:textId="77777777" w:rsidR="006C5BA6" w:rsidRPr="00211C19" w:rsidRDefault="006C5BA6" w:rsidP="007E0438">
            <w:pPr>
              <w:autoSpaceDN w:val="0"/>
              <w:rPr>
                <w:rFonts w:eastAsia="현대하모니 L" w:cs="Calibri"/>
                <w:sz w:val="16"/>
                <w:szCs w:val="16"/>
              </w:rPr>
            </w:pPr>
            <w:r>
              <w:rPr>
                <w:rFonts w:eastAsia="현대하모니 L" w:cs="Calibri" w:hint="eastAsia"/>
                <w:sz w:val="16"/>
                <w:szCs w:val="16"/>
              </w:rPr>
              <w:t>5</w:t>
            </w:r>
            <w:r w:rsidRPr="00211C19">
              <w:rPr>
                <w:rFonts w:eastAsia="현대하모니 L" w:cs="Calibri"/>
                <w:sz w:val="16"/>
                <w:szCs w:val="16"/>
              </w:rPr>
              <w:t>00ms</w:t>
            </w:r>
          </w:p>
        </w:tc>
        <w:tc>
          <w:tcPr>
            <w:tcW w:w="6984" w:type="dxa"/>
            <w:shd w:val="clear" w:color="auto" w:fill="auto"/>
            <w:vAlign w:val="center"/>
          </w:tcPr>
          <w:p w14:paraId="57FBE4D1" w14:textId="77777777" w:rsidR="006C5BA6" w:rsidRPr="00211C19" w:rsidRDefault="006C5BA6" w:rsidP="007E0438">
            <w:pPr>
              <w:keepNext/>
              <w:rPr>
                <w:rFonts w:eastAsia="현대하모니 L" w:cs="Calibri"/>
                <w:sz w:val="16"/>
                <w:szCs w:val="16"/>
              </w:rPr>
            </w:pPr>
            <w:r w:rsidRPr="00211C19">
              <w:rPr>
                <w:rFonts w:eastAsia="현대하모니 L" w:cs="Calibri"/>
                <w:sz w:val="16"/>
                <w:szCs w:val="16"/>
              </w:rPr>
              <w:t>Checking Time for Phone Exist Clear</w:t>
            </w:r>
          </w:p>
        </w:tc>
      </w:tr>
      <w:tr w:rsidR="006C5BA6" w:rsidRPr="00211C19" w14:paraId="7A4BFA5B" w14:textId="77777777" w:rsidTr="007E0438">
        <w:tc>
          <w:tcPr>
            <w:tcW w:w="2724" w:type="dxa"/>
            <w:shd w:val="clear" w:color="auto" w:fill="auto"/>
            <w:vAlign w:val="center"/>
          </w:tcPr>
          <w:p w14:paraId="321C0395" w14:textId="77777777" w:rsidR="006C5BA6" w:rsidRPr="00211C19" w:rsidRDefault="006C5BA6" w:rsidP="007E0438">
            <w:pPr>
              <w:autoSpaceDN w:val="0"/>
              <w:rPr>
                <w:rFonts w:eastAsia="현대하모니 L" w:cs="Calibri"/>
                <w:sz w:val="16"/>
                <w:szCs w:val="16"/>
              </w:rPr>
            </w:pPr>
            <w:r w:rsidRPr="00211C19">
              <w:rPr>
                <w:rFonts w:eastAsia="현대하모니 L" w:cs="Calibri"/>
                <w:sz w:val="16"/>
                <w:szCs w:val="16"/>
              </w:rPr>
              <w:t>Par_ErrorHoldingCnt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7C22FFC" w14:textId="77777777" w:rsidR="006C5BA6" w:rsidRPr="00211C19" w:rsidRDefault="006C5BA6" w:rsidP="007E0438">
            <w:pPr>
              <w:autoSpaceDN w:val="0"/>
              <w:rPr>
                <w:rFonts w:eastAsia="현대하모니 L" w:cs="Calibri"/>
                <w:sz w:val="16"/>
                <w:szCs w:val="16"/>
              </w:rPr>
            </w:pPr>
            <w:r w:rsidRPr="00211C19">
              <w:rPr>
                <w:rFonts w:eastAsia="현대하모니 L" w:cs="Calibri"/>
                <w:sz w:val="16"/>
                <w:szCs w:val="16"/>
              </w:rPr>
              <w:t>10 Times</w:t>
            </w:r>
          </w:p>
        </w:tc>
        <w:tc>
          <w:tcPr>
            <w:tcW w:w="6984" w:type="dxa"/>
            <w:shd w:val="clear" w:color="auto" w:fill="auto"/>
            <w:vAlign w:val="center"/>
          </w:tcPr>
          <w:p w14:paraId="6FB7D3F9" w14:textId="77777777" w:rsidR="006C5BA6" w:rsidRPr="00211C19" w:rsidRDefault="006C5BA6" w:rsidP="007E0438">
            <w:pPr>
              <w:keepNext/>
              <w:rPr>
                <w:rFonts w:eastAsia="현대하모니 L" w:cs="Calibri"/>
                <w:sz w:val="16"/>
                <w:szCs w:val="16"/>
              </w:rPr>
            </w:pPr>
            <w:r w:rsidRPr="00211C19">
              <w:rPr>
                <w:rFonts w:eastAsia="현대하모니 L" w:cs="Calibri"/>
                <w:sz w:val="16"/>
                <w:szCs w:val="16"/>
              </w:rPr>
              <w:t>Amber LED Error Blinking Count</w:t>
            </w:r>
          </w:p>
        </w:tc>
      </w:tr>
      <w:tr w:rsidR="006C5BA6" w:rsidRPr="00211C19" w14:paraId="0ACF820D" w14:textId="77777777" w:rsidTr="007E0438">
        <w:tc>
          <w:tcPr>
            <w:tcW w:w="2724" w:type="dxa"/>
            <w:shd w:val="clear" w:color="auto" w:fill="auto"/>
            <w:vAlign w:val="center"/>
          </w:tcPr>
          <w:p w14:paraId="4FD05B7C" w14:textId="77777777" w:rsidR="006C5BA6" w:rsidRPr="00211C19" w:rsidRDefault="006C5BA6" w:rsidP="007E0438">
            <w:pPr>
              <w:autoSpaceDN w:val="0"/>
              <w:rPr>
                <w:rFonts w:eastAsia="현대하모니 L" w:cs="Calibri"/>
                <w:sz w:val="16"/>
                <w:szCs w:val="16"/>
              </w:rPr>
            </w:pPr>
            <w:r w:rsidRPr="00211C19">
              <w:rPr>
                <w:rFonts w:eastAsia="현대하모니 L" w:cs="Calibri"/>
                <w:sz w:val="16"/>
                <w:szCs w:val="16"/>
              </w:rPr>
              <w:t>Par_LEDBlinkTime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7528994" w14:textId="77777777" w:rsidR="006C5BA6" w:rsidRPr="00211C19" w:rsidRDefault="006C5BA6" w:rsidP="007E0438">
            <w:pPr>
              <w:autoSpaceDN w:val="0"/>
              <w:rPr>
                <w:rFonts w:eastAsia="현대하모니 L" w:cs="Calibri"/>
                <w:sz w:val="16"/>
                <w:szCs w:val="16"/>
              </w:rPr>
            </w:pPr>
            <w:r w:rsidRPr="00211C19">
              <w:rPr>
                <w:rFonts w:eastAsia="현대하모니 L" w:cs="Calibri"/>
                <w:sz w:val="16"/>
                <w:szCs w:val="16"/>
              </w:rPr>
              <w:t>500ms</w:t>
            </w:r>
          </w:p>
        </w:tc>
        <w:tc>
          <w:tcPr>
            <w:tcW w:w="6984" w:type="dxa"/>
            <w:shd w:val="clear" w:color="auto" w:fill="auto"/>
            <w:vAlign w:val="center"/>
          </w:tcPr>
          <w:p w14:paraId="0474AAF7" w14:textId="77777777" w:rsidR="006C5BA6" w:rsidRPr="00211C19" w:rsidRDefault="006C5BA6" w:rsidP="007E0438">
            <w:pPr>
              <w:keepNext/>
              <w:rPr>
                <w:rFonts w:eastAsia="현대하모니 L" w:cs="Calibri"/>
                <w:sz w:val="16"/>
                <w:szCs w:val="16"/>
              </w:rPr>
            </w:pPr>
            <w:r w:rsidRPr="00211C19">
              <w:rPr>
                <w:rFonts w:eastAsia="현대하모니 L" w:cs="Calibri"/>
                <w:sz w:val="16"/>
                <w:szCs w:val="16"/>
              </w:rPr>
              <w:t>Amber LED Blinking Time</w:t>
            </w:r>
          </w:p>
        </w:tc>
      </w:tr>
    </w:tbl>
    <w:p w14:paraId="55BCE8AA" w14:textId="7BDF4F27" w:rsidR="006C5BA6" w:rsidRDefault="006C5BA6" w:rsidP="006C5BA6">
      <w:pPr>
        <w:pStyle w:val="affc"/>
        <w:rPr>
          <w:rFonts w:eastAsia="현대하모니 L" w:cs="Calibri"/>
        </w:rPr>
      </w:pPr>
      <w:bookmarkStart w:id="181" w:name="_Toc96604530"/>
      <w:r w:rsidRPr="00211C19">
        <w:rPr>
          <w:rFonts w:eastAsia="현대하모니 L" w:cs="Calibri"/>
        </w:rPr>
        <w:t xml:space="preserve">Table </w:t>
      </w:r>
      <w:r w:rsidRPr="00211C19">
        <w:rPr>
          <w:rFonts w:eastAsia="현대하모니 L" w:cs="Calibri"/>
        </w:rPr>
        <w:fldChar w:fldCharType="begin"/>
      </w:r>
      <w:r w:rsidRPr="00211C19">
        <w:rPr>
          <w:rFonts w:eastAsia="현대하모니 L" w:cs="Calibri"/>
        </w:rPr>
        <w:instrText xml:space="preserve"> SEQ Table \* ARABIC </w:instrText>
      </w:r>
      <w:r w:rsidRPr="00211C19">
        <w:rPr>
          <w:rFonts w:eastAsia="현대하모니 L" w:cs="Calibri"/>
        </w:rPr>
        <w:fldChar w:fldCharType="separate"/>
      </w:r>
      <w:r w:rsidR="006F533A">
        <w:rPr>
          <w:rFonts w:eastAsia="현대하모니 L" w:cs="Calibri"/>
          <w:noProof/>
        </w:rPr>
        <w:t>50</w:t>
      </w:r>
      <w:r w:rsidRPr="00211C19">
        <w:rPr>
          <w:rFonts w:eastAsia="현대하모니 L" w:cs="Calibri"/>
        </w:rPr>
        <w:fldChar w:fldCharType="end"/>
      </w:r>
      <w:r w:rsidRPr="00211C19">
        <w:rPr>
          <w:rFonts w:eastAsia="현대하모니 L" w:cs="Calibri"/>
        </w:rPr>
        <w:t>.</w:t>
      </w:r>
      <w:r>
        <w:rPr>
          <w:rFonts w:eastAsia="현대하모니 L" w:cs="Calibri" w:hint="eastAsia"/>
        </w:rPr>
        <w:t xml:space="preserve"> </w:t>
      </w:r>
      <w:r>
        <w:rPr>
          <w:rFonts w:eastAsia="현대하모니 L" w:cs="Calibri"/>
        </w:rPr>
        <w:t>WPC Main Control Function</w:t>
      </w:r>
      <w:r w:rsidRPr="00211C19">
        <w:rPr>
          <w:rFonts w:eastAsia="현대하모니 L" w:cs="Calibri"/>
        </w:rPr>
        <w:t xml:space="preserve"> Parameter</w:t>
      </w:r>
      <w:bookmarkEnd w:id="181"/>
    </w:p>
    <w:p w14:paraId="4B36A796" w14:textId="77777777" w:rsidR="006C5BA6" w:rsidRPr="00F60B7A" w:rsidRDefault="006C5BA6" w:rsidP="006C5BA6"/>
    <w:p w14:paraId="0AC7F991" w14:textId="77777777" w:rsidR="006C5BA6" w:rsidRPr="00211C19" w:rsidRDefault="006C5BA6" w:rsidP="006C5BA6">
      <w:pPr>
        <w:pStyle w:val="51"/>
      </w:pPr>
      <w:r>
        <w:t>WPC Main Control Function</w:t>
      </w:r>
      <w:r w:rsidRPr="00211C19">
        <w:t xml:space="preserve"> Data Flow</w:t>
      </w:r>
    </w:p>
    <w:p w14:paraId="34BDDB83" w14:textId="491480C8" w:rsidR="006C5BA6" w:rsidRPr="00211C19" w:rsidRDefault="00475D6D" w:rsidP="006C5BA6">
      <w:pPr>
        <w:keepNext/>
        <w:rPr>
          <w:rFonts w:eastAsia="현대하모니 L" w:cs="Calibri"/>
        </w:rPr>
      </w:pPr>
      <w:r w:rsidRPr="00211C19">
        <w:rPr>
          <w:rFonts w:eastAsia="현대하모니 L" w:cs="Calibri"/>
        </w:rPr>
        <w:object w:dxaOrig="10250" w:dyaOrig="12064" w14:anchorId="5AC89E4C">
          <v:shape id="_x0000_i1067" type="#_x0000_t75" style="width:387.15pt;height:404.85pt" o:ole="">
            <v:imagedata r:id="rId92" o:title="" cropbottom="4064f"/>
          </v:shape>
          <o:OLEObject Type="Embed" ProgID="VisioViewer.Viewer.1" ShapeID="_x0000_i1067" DrawAspect="Content" ObjectID="_1707217207" r:id="rId93"/>
        </w:object>
      </w:r>
    </w:p>
    <w:p w14:paraId="729AEE07" w14:textId="6E0F2B5B" w:rsidR="006C5BA6" w:rsidRDefault="006C5BA6" w:rsidP="006C5BA6">
      <w:pPr>
        <w:pStyle w:val="affc"/>
        <w:rPr>
          <w:rFonts w:eastAsia="현대하모니 L" w:cs="Calibri"/>
        </w:rPr>
      </w:pPr>
      <w:bookmarkStart w:id="182" w:name="_Toc96604452"/>
      <w:r w:rsidRPr="00211C19">
        <w:rPr>
          <w:rFonts w:eastAsia="현대하모니 L" w:cs="Calibri"/>
        </w:rPr>
        <w:t xml:space="preserve">Figure </w:t>
      </w:r>
      <w:r w:rsidRPr="00211C19">
        <w:rPr>
          <w:rFonts w:eastAsia="현대하모니 L" w:cs="Calibri"/>
        </w:rPr>
        <w:fldChar w:fldCharType="begin"/>
      </w:r>
      <w:r w:rsidRPr="00211C19">
        <w:rPr>
          <w:rFonts w:eastAsia="현대하모니 L" w:cs="Calibri"/>
        </w:rPr>
        <w:instrText xml:space="preserve"> SEQ Figure \* ARABIC </w:instrText>
      </w:r>
      <w:r w:rsidRPr="00211C19">
        <w:rPr>
          <w:rFonts w:eastAsia="현대하모니 L" w:cs="Calibri"/>
        </w:rPr>
        <w:fldChar w:fldCharType="separate"/>
      </w:r>
      <w:r w:rsidR="006F533A">
        <w:rPr>
          <w:rFonts w:eastAsia="현대하모니 L" w:cs="Calibri"/>
          <w:noProof/>
        </w:rPr>
        <w:t>41</w:t>
      </w:r>
      <w:r w:rsidRPr="00211C19">
        <w:rPr>
          <w:rFonts w:eastAsia="현대하모니 L" w:cs="Calibri"/>
        </w:rPr>
        <w:fldChar w:fldCharType="end"/>
      </w:r>
      <w:r w:rsidRPr="00211C19">
        <w:rPr>
          <w:rFonts w:eastAsia="현대하모니 L" w:cs="Calibri"/>
        </w:rPr>
        <w:t>.</w:t>
      </w:r>
      <w:r>
        <w:rPr>
          <w:rFonts w:eastAsia="현대하모니 L" w:cs="Calibri" w:hint="eastAsia"/>
        </w:rPr>
        <w:t xml:space="preserve"> </w:t>
      </w:r>
      <w:r>
        <w:rPr>
          <w:rFonts w:eastAsia="현대하모니 L" w:cs="Calibri"/>
        </w:rPr>
        <w:t>WPC Main Control Function</w:t>
      </w:r>
      <w:r w:rsidRPr="00211C19">
        <w:rPr>
          <w:rFonts w:eastAsia="현대하모니 L" w:cs="Calibri"/>
        </w:rPr>
        <w:t xml:space="preserve"> Data Flow</w:t>
      </w:r>
      <w:bookmarkEnd w:id="182"/>
    </w:p>
    <w:p w14:paraId="3CAA80A6" w14:textId="77777777" w:rsidR="006C5BA6" w:rsidRDefault="006C5BA6" w:rsidP="006C5BA6">
      <w:r>
        <w:br w:type="page"/>
      </w:r>
    </w:p>
    <w:p w14:paraId="74162EC0" w14:textId="77777777" w:rsidR="006C5BA6" w:rsidRDefault="006C5BA6" w:rsidP="006C5BA6">
      <w:pPr>
        <w:pStyle w:val="51"/>
      </w:pPr>
      <w:r>
        <w:lastRenderedPageBreak/>
        <w:t>WPC Main Control Function</w:t>
      </w:r>
      <w:r w:rsidRPr="00211C19">
        <w:t xml:space="preserve"> In/Out List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931"/>
        <w:gridCol w:w="2363"/>
        <w:gridCol w:w="7050"/>
      </w:tblGrid>
      <w:tr w:rsidR="001037DF" w:rsidRPr="00211C19" w14:paraId="140B9D9A" w14:textId="77777777" w:rsidTr="000F7E7D">
        <w:trPr>
          <w:trHeight w:val="401"/>
        </w:trPr>
        <w:tc>
          <w:tcPr>
            <w:tcW w:w="450" w:type="pct"/>
            <w:shd w:val="clear" w:color="auto" w:fill="auto"/>
            <w:vAlign w:val="center"/>
          </w:tcPr>
          <w:p w14:paraId="120C82C6" w14:textId="77777777" w:rsidR="001037DF" w:rsidRPr="00211C19" w:rsidRDefault="001037DF" w:rsidP="007E0438">
            <w:pPr>
              <w:jc w:val="center"/>
              <w:rPr>
                <w:rFonts w:eastAsia="현대하모니 L" w:cs="Calibri"/>
                <w:b/>
                <w:sz w:val="16"/>
                <w:szCs w:val="16"/>
              </w:rPr>
            </w:pPr>
            <w:r w:rsidRPr="00211C19">
              <w:rPr>
                <w:rFonts w:eastAsia="현대하모니 L" w:cs="Calibri"/>
                <w:b/>
                <w:bCs/>
                <w:sz w:val="16"/>
                <w:szCs w:val="16"/>
              </w:rPr>
              <w:t>Function</w:t>
            </w:r>
          </w:p>
        </w:tc>
        <w:tc>
          <w:tcPr>
            <w:tcW w:w="1142" w:type="pct"/>
            <w:shd w:val="clear" w:color="auto" w:fill="auto"/>
            <w:vAlign w:val="center"/>
          </w:tcPr>
          <w:p w14:paraId="0501A5B3" w14:textId="77777777" w:rsidR="001037DF" w:rsidRPr="00211C19" w:rsidRDefault="001037DF" w:rsidP="007E0438">
            <w:pPr>
              <w:jc w:val="center"/>
              <w:rPr>
                <w:rFonts w:eastAsia="현대하모니 L" w:cs="Calibri"/>
                <w:b/>
                <w:sz w:val="16"/>
              </w:rPr>
            </w:pPr>
            <w:r w:rsidRPr="00211C19">
              <w:rPr>
                <w:rFonts w:eastAsia="현대하모니 L" w:cs="Calibri"/>
                <w:b/>
                <w:bCs/>
                <w:sz w:val="16"/>
              </w:rPr>
              <w:t>Signal Name</w:t>
            </w:r>
          </w:p>
        </w:tc>
        <w:tc>
          <w:tcPr>
            <w:tcW w:w="3408" w:type="pct"/>
            <w:shd w:val="clear" w:color="auto" w:fill="auto"/>
            <w:vAlign w:val="center"/>
          </w:tcPr>
          <w:p w14:paraId="2B3E673F" w14:textId="77777777" w:rsidR="001037DF" w:rsidRPr="00211C19" w:rsidRDefault="001037DF" w:rsidP="007E0438">
            <w:pPr>
              <w:jc w:val="center"/>
              <w:rPr>
                <w:rFonts w:eastAsia="현대하모니 L" w:cs="Calibri"/>
                <w:b/>
                <w:sz w:val="16"/>
              </w:rPr>
            </w:pPr>
            <w:r w:rsidRPr="00211C19">
              <w:rPr>
                <w:rFonts w:eastAsia="현대하모니 L" w:cs="Calibri"/>
                <w:b/>
                <w:bCs/>
                <w:kern w:val="2"/>
                <w:sz w:val="16"/>
              </w:rPr>
              <w:t>Description</w:t>
            </w:r>
          </w:p>
        </w:tc>
      </w:tr>
      <w:tr w:rsidR="001037DF" w:rsidRPr="00211C19" w14:paraId="3373A254" w14:textId="77777777" w:rsidTr="000F7E7D">
        <w:trPr>
          <w:trHeight w:val="20"/>
        </w:trPr>
        <w:tc>
          <w:tcPr>
            <w:tcW w:w="450" w:type="pct"/>
            <w:vMerge w:val="restart"/>
            <w:shd w:val="clear" w:color="auto" w:fill="auto"/>
            <w:vAlign w:val="center"/>
          </w:tcPr>
          <w:p w14:paraId="1CA9DBE3" w14:textId="77777777" w:rsidR="001037DF" w:rsidRPr="00211C19" w:rsidRDefault="001037DF" w:rsidP="007E0438">
            <w:pPr>
              <w:jc w:val="center"/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 w:rsidRPr="00211C19">
              <w:rPr>
                <w:rFonts w:eastAsia="현대하모니 L" w:cs="Calibri"/>
                <w:color w:val="000000" w:themeColor="dark1"/>
                <w:sz w:val="16"/>
                <w:szCs w:val="16"/>
              </w:rPr>
              <w:t>Input</w:t>
            </w:r>
          </w:p>
        </w:tc>
        <w:tc>
          <w:tcPr>
            <w:tcW w:w="1142" w:type="pct"/>
            <w:shd w:val="clear" w:color="auto" w:fill="auto"/>
            <w:vAlign w:val="center"/>
          </w:tcPr>
          <w:p w14:paraId="3B655D1F" w14:textId="77777777" w:rsidR="001037DF" w:rsidRPr="00505E5B" w:rsidRDefault="001037DF" w:rsidP="007E0438">
            <w:pPr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 w:rsidRPr="00505E5B">
              <w:rPr>
                <w:rFonts w:eastAsia="현대하모니 L" w:cs="Calibri" w:hint="eastAsia"/>
                <w:color w:val="000000" w:themeColor="dark1"/>
                <w:sz w:val="16"/>
                <w:szCs w:val="16"/>
              </w:rPr>
              <w:t>Input_b_AstDrSw</w:t>
            </w:r>
          </w:p>
        </w:tc>
        <w:tc>
          <w:tcPr>
            <w:tcW w:w="3408" w:type="pct"/>
            <w:shd w:val="clear" w:color="auto" w:fill="auto"/>
            <w:vAlign w:val="center"/>
          </w:tcPr>
          <w:p w14:paraId="3AB236F1" w14:textId="77777777" w:rsidR="001037DF" w:rsidRPr="00211C19" w:rsidRDefault="001037DF" w:rsidP="007E0438">
            <w:pPr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 w:rsidRPr="00211C19">
              <w:rPr>
                <w:rFonts w:eastAsia="현대하모니 L" w:cs="Calibri"/>
                <w:color w:val="000000" w:themeColor="dark1"/>
                <w:sz w:val="16"/>
                <w:szCs w:val="16"/>
              </w:rPr>
              <w:t>Assistant-Side Door Switch</w:t>
            </w:r>
          </w:p>
          <w:p w14:paraId="61F29CBB" w14:textId="77777777" w:rsidR="001037DF" w:rsidRPr="00211C19" w:rsidRDefault="001037DF" w:rsidP="007E0438">
            <w:pPr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 w:rsidRPr="00211C19">
              <w:rPr>
                <w:rFonts w:eastAsia="현대하모니 L" w:cs="Calibri"/>
                <w:color w:val="000000" w:themeColor="dark1"/>
                <w:sz w:val="16"/>
                <w:szCs w:val="16"/>
              </w:rPr>
              <w:t>0x0:Close/0x1:Open</w:t>
            </w:r>
          </w:p>
        </w:tc>
      </w:tr>
      <w:tr w:rsidR="001037DF" w:rsidRPr="00211C19" w14:paraId="1D574215" w14:textId="77777777" w:rsidTr="000F7E7D">
        <w:trPr>
          <w:trHeight w:val="20"/>
        </w:trPr>
        <w:tc>
          <w:tcPr>
            <w:tcW w:w="450" w:type="pct"/>
            <w:vMerge/>
            <w:shd w:val="clear" w:color="auto" w:fill="auto"/>
            <w:vAlign w:val="center"/>
          </w:tcPr>
          <w:p w14:paraId="762735AC" w14:textId="77777777" w:rsidR="001037DF" w:rsidRPr="00211C19" w:rsidRDefault="001037DF" w:rsidP="007E0438">
            <w:pPr>
              <w:jc w:val="center"/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</w:p>
        </w:tc>
        <w:tc>
          <w:tcPr>
            <w:tcW w:w="1142" w:type="pct"/>
            <w:shd w:val="clear" w:color="auto" w:fill="auto"/>
            <w:vAlign w:val="center"/>
          </w:tcPr>
          <w:p w14:paraId="5942FA6C" w14:textId="77777777" w:rsidR="001037DF" w:rsidRPr="00505E5B" w:rsidRDefault="001037DF" w:rsidP="007E0438">
            <w:pPr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 w:rsidRPr="00505E5B">
              <w:rPr>
                <w:rFonts w:eastAsia="현대하모니 L" w:cs="Calibri" w:hint="eastAsia"/>
                <w:color w:val="000000" w:themeColor="dark1"/>
                <w:sz w:val="16"/>
                <w:szCs w:val="16"/>
              </w:rPr>
              <w:t>Input_b_DrvDrSw</w:t>
            </w:r>
          </w:p>
        </w:tc>
        <w:tc>
          <w:tcPr>
            <w:tcW w:w="3408" w:type="pct"/>
            <w:shd w:val="clear" w:color="auto" w:fill="auto"/>
            <w:vAlign w:val="center"/>
          </w:tcPr>
          <w:p w14:paraId="798DF3A6" w14:textId="77777777" w:rsidR="001037DF" w:rsidRPr="00211C19" w:rsidRDefault="001037DF" w:rsidP="007E0438">
            <w:pPr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 w:rsidRPr="00211C19">
              <w:rPr>
                <w:rFonts w:eastAsia="현대하모니 L" w:cs="Calibri"/>
                <w:color w:val="000000" w:themeColor="dark1"/>
                <w:sz w:val="16"/>
                <w:szCs w:val="16"/>
              </w:rPr>
              <w:t>Driver-Side Door Switch</w:t>
            </w:r>
          </w:p>
          <w:p w14:paraId="55C90F28" w14:textId="77777777" w:rsidR="001037DF" w:rsidRPr="00211C19" w:rsidRDefault="001037DF" w:rsidP="007E0438">
            <w:pPr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 w:rsidRPr="00211C19">
              <w:rPr>
                <w:rFonts w:eastAsia="현대하모니 L" w:cs="Calibri"/>
                <w:color w:val="000000" w:themeColor="dark1"/>
                <w:sz w:val="16"/>
                <w:szCs w:val="16"/>
              </w:rPr>
              <w:t>0x0:Close/0x1:Open</w:t>
            </w:r>
          </w:p>
        </w:tc>
      </w:tr>
      <w:tr w:rsidR="001037DF" w:rsidRPr="00211C19" w14:paraId="34E4815F" w14:textId="77777777" w:rsidTr="000F7E7D">
        <w:trPr>
          <w:trHeight w:val="20"/>
        </w:trPr>
        <w:tc>
          <w:tcPr>
            <w:tcW w:w="450" w:type="pct"/>
            <w:vMerge/>
            <w:shd w:val="clear" w:color="auto" w:fill="auto"/>
            <w:vAlign w:val="center"/>
          </w:tcPr>
          <w:p w14:paraId="378EDD39" w14:textId="77777777" w:rsidR="001037DF" w:rsidRPr="00211C19" w:rsidRDefault="001037DF" w:rsidP="007E0438">
            <w:pPr>
              <w:jc w:val="center"/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</w:p>
        </w:tc>
        <w:tc>
          <w:tcPr>
            <w:tcW w:w="1142" w:type="pct"/>
            <w:shd w:val="clear" w:color="auto" w:fill="auto"/>
            <w:vAlign w:val="center"/>
          </w:tcPr>
          <w:p w14:paraId="7EC99305" w14:textId="77777777" w:rsidR="001037DF" w:rsidRPr="00505E5B" w:rsidRDefault="001037DF" w:rsidP="007E0438">
            <w:pPr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 w:rsidRPr="00505E5B">
              <w:rPr>
                <w:rFonts w:eastAsia="현대하모니 L" w:cs="Calibri" w:hint="eastAsia"/>
                <w:color w:val="000000" w:themeColor="dark1"/>
                <w:sz w:val="16"/>
                <w:szCs w:val="16"/>
              </w:rPr>
              <w:t>Input_OPT_b_WPCPhoneExist</w:t>
            </w:r>
          </w:p>
        </w:tc>
        <w:tc>
          <w:tcPr>
            <w:tcW w:w="3408" w:type="pct"/>
            <w:shd w:val="clear" w:color="auto" w:fill="auto"/>
            <w:vAlign w:val="center"/>
          </w:tcPr>
          <w:p w14:paraId="161A1351" w14:textId="77777777" w:rsidR="001037DF" w:rsidRPr="00211C19" w:rsidRDefault="001037DF" w:rsidP="007E0438">
            <w:pPr>
              <w:pStyle w:val="aff7"/>
              <w:rPr>
                <w:rFonts w:ascii="Calibri" w:eastAsia="현대하모니 L" w:hAnsi="Calibri" w:cs="Calibri"/>
                <w:color w:val="000000" w:themeColor="dark1"/>
                <w:sz w:val="16"/>
                <w:szCs w:val="16"/>
              </w:rPr>
            </w:pPr>
            <w:r w:rsidRPr="00211C19">
              <w:rPr>
                <w:rFonts w:ascii="Calibri" w:eastAsia="현대하모니 L" w:hAnsi="Calibri" w:cs="Calibri"/>
                <w:color w:val="000000" w:themeColor="dark1"/>
                <w:sz w:val="16"/>
                <w:szCs w:val="16"/>
              </w:rPr>
              <w:t>Existence of Phone On the WPC-Pad</w:t>
            </w:r>
          </w:p>
          <w:p w14:paraId="0163BE81" w14:textId="77777777" w:rsidR="001037DF" w:rsidRPr="00211C19" w:rsidRDefault="001037DF" w:rsidP="007E0438">
            <w:pPr>
              <w:pStyle w:val="aff7"/>
              <w:rPr>
                <w:rFonts w:ascii="Calibri" w:eastAsia="현대하모니 L" w:hAnsi="Calibri" w:cs="Calibri"/>
                <w:color w:val="000000" w:themeColor="dark1"/>
                <w:sz w:val="16"/>
                <w:szCs w:val="16"/>
              </w:rPr>
            </w:pPr>
            <w:r w:rsidRPr="00211C19">
              <w:rPr>
                <w:rFonts w:ascii="Calibri" w:eastAsia="현대하모니 L" w:hAnsi="Calibri" w:cs="Calibri"/>
                <w:color w:val="000000" w:themeColor="dark1"/>
                <w:sz w:val="16"/>
                <w:szCs w:val="16"/>
              </w:rPr>
              <w:t>- Off: No Phone on the pad</w:t>
            </w:r>
          </w:p>
          <w:p w14:paraId="6A90178E" w14:textId="77777777" w:rsidR="001037DF" w:rsidRPr="00211C19" w:rsidRDefault="001037DF" w:rsidP="007E0438">
            <w:pPr>
              <w:pStyle w:val="aff7"/>
              <w:rPr>
                <w:rFonts w:ascii="Calibri" w:eastAsia="현대하모니 L" w:hAnsi="Calibri" w:cs="Calibri"/>
                <w:color w:val="000000" w:themeColor="dark1"/>
                <w:sz w:val="16"/>
                <w:szCs w:val="16"/>
              </w:rPr>
            </w:pPr>
            <w:r w:rsidRPr="00211C19">
              <w:rPr>
                <w:rFonts w:ascii="Calibri" w:eastAsia="현대하모니 L" w:hAnsi="Calibri" w:cs="Calibri"/>
                <w:color w:val="000000" w:themeColor="dark1"/>
                <w:sz w:val="16"/>
                <w:szCs w:val="16"/>
              </w:rPr>
              <w:t>- On: Phone on the pad</w:t>
            </w:r>
          </w:p>
        </w:tc>
      </w:tr>
      <w:tr w:rsidR="001037DF" w:rsidRPr="00211C19" w14:paraId="7FDA0910" w14:textId="77777777" w:rsidTr="000F7E7D">
        <w:trPr>
          <w:trHeight w:val="20"/>
        </w:trPr>
        <w:tc>
          <w:tcPr>
            <w:tcW w:w="450" w:type="pct"/>
            <w:vMerge/>
            <w:shd w:val="clear" w:color="auto" w:fill="auto"/>
            <w:vAlign w:val="center"/>
          </w:tcPr>
          <w:p w14:paraId="3D43F633" w14:textId="77777777" w:rsidR="001037DF" w:rsidRPr="00211C19" w:rsidRDefault="001037DF" w:rsidP="007E0438">
            <w:pPr>
              <w:jc w:val="center"/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</w:p>
        </w:tc>
        <w:tc>
          <w:tcPr>
            <w:tcW w:w="1142" w:type="pct"/>
            <w:shd w:val="clear" w:color="auto" w:fill="auto"/>
            <w:vAlign w:val="center"/>
          </w:tcPr>
          <w:p w14:paraId="7348D073" w14:textId="77777777" w:rsidR="001037DF" w:rsidRPr="00505E5B" w:rsidRDefault="001037DF" w:rsidP="007E0438">
            <w:pPr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 w:rsidRPr="00505E5B">
              <w:rPr>
                <w:rFonts w:eastAsia="현대하모니 L" w:cs="Calibri" w:hint="eastAsia"/>
                <w:color w:val="000000" w:themeColor="dark1"/>
                <w:sz w:val="16"/>
                <w:szCs w:val="16"/>
              </w:rPr>
              <w:t>Input_OPT_DeviceState</w:t>
            </w:r>
          </w:p>
        </w:tc>
        <w:tc>
          <w:tcPr>
            <w:tcW w:w="3408" w:type="pct"/>
            <w:shd w:val="clear" w:color="auto" w:fill="auto"/>
            <w:vAlign w:val="center"/>
          </w:tcPr>
          <w:p w14:paraId="4B71C862" w14:textId="77777777" w:rsidR="001037DF" w:rsidRPr="00211C19" w:rsidRDefault="001037DF" w:rsidP="007E0438">
            <w:pPr>
              <w:pStyle w:val="aff7"/>
              <w:rPr>
                <w:rFonts w:ascii="Calibri" w:eastAsia="현대하모니 L" w:hAnsi="Calibri" w:cs="Calibri"/>
                <w:color w:val="000000" w:themeColor="dark1"/>
                <w:sz w:val="16"/>
                <w:szCs w:val="16"/>
              </w:rPr>
            </w:pPr>
            <w:r w:rsidRPr="00211C19">
              <w:rPr>
                <w:rFonts w:ascii="Calibri" w:eastAsia="현대하모니 L" w:hAnsi="Calibri" w:cs="Calibri"/>
                <w:color w:val="000000" w:themeColor="dark1"/>
                <w:sz w:val="16"/>
                <w:szCs w:val="16"/>
              </w:rPr>
              <w:t>WPC Device Status</w:t>
            </w:r>
          </w:p>
          <w:p w14:paraId="67213423" w14:textId="77777777" w:rsidR="001037DF" w:rsidRPr="00211C19" w:rsidRDefault="001037DF" w:rsidP="007E0438">
            <w:pPr>
              <w:pStyle w:val="aff7"/>
              <w:rPr>
                <w:rFonts w:ascii="Calibri" w:eastAsia="현대하모니 L" w:hAnsi="Calibri" w:cs="Calibri"/>
                <w:color w:val="000000" w:themeColor="dark1"/>
                <w:sz w:val="16"/>
                <w:szCs w:val="16"/>
              </w:rPr>
            </w:pPr>
            <w:r w:rsidRPr="00211C19">
              <w:rPr>
                <w:rFonts w:ascii="Calibri" w:eastAsia="현대하모니 L" w:hAnsi="Calibri" w:cs="Calibri"/>
                <w:color w:val="000000" w:themeColor="dark1"/>
                <w:sz w:val="16"/>
                <w:szCs w:val="16"/>
              </w:rPr>
              <w:t>Init/Reserved/Standby/Charging/Full_Charge/FODError/DeviceError/SystemError/NVMError/APPError/ErrorComm</w:t>
            </w:r>
          </w:p>
        </w:tc>
      </w:tr>
      <w:tr w:rsidR="001037DF" w:rsidRPr="00211C19" w14:paraId="4429020B" w14:textId="77777777" w:rsidTr="000F7E7D">
        <w:trPr>
          <w:trHeight w:val="20"/>
        </w:trPr>
        <w:tc>
          <w:tcPr>
            <w:tcW w:w="450" w:type="pct"/>
            <w:vMerge/>
            <w:shd w:val="clear" w:color="auto" w:fill="auto"/>
            <w:vAlign w:val="center"/>
          </w:tcPr>
          <w:p w14:paraId="6A9AAFA8" w14:textId="77777777" w:rsidR="001037DF" w:rsidRPr="00211C19" w:rsidRDefault="001037DF" w:rsidP="007E0438">
            <w:pPr>
              <w:jc w:val="center"/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</w:p>
        </w:tc>
        <w:tc>
          <w:tcPr>
            <w:tcW w:w="1142" w:type="pct"/>
            <w:shd w:val="clear" w:color="auto" w:fill="auto"/>
            <w:vAlign w:val="center"/>
          </w:tcPr>
          <w:p w14:paraId="4B51C22E" w14:textId="77777777" w:rsidR="001037DF" w:rsidRPr="00505E5B" w:rsidRDefault="001037DF" w:rsidP="007E0438">
            <w:pPr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 w:rsidRPr="00505E5B">
              <w:rPr>
                <w:rFonts w:eastAsia="현대하모니 L" w:cs="Calibri" w:hint="eastAsia"/>
                <w:color w:val="000000" w:themeColor="dark1"/>
                <w:sz w:val="16"/>
                <w:szCs w:val="16"/>
              </w:rPr>
              <w:t>Input_OPT_WPCSWOption</w:t>
            </w:r>
          </w:p>
        </w:tc>
        <w:tc>
          <w:tcPr>
            <w:tcW w:w="3408" w:type="pct"/>
            <w:shd w:val="clear" w:color="auto" w:fill="auto"/>
            <w:vAlign w:val="center"/>
          </w:tcPr>
          <w:p w14:paraId="1A934C1C" w14:textId="77777777" w:rsidR="001037DF" w:rsidRPr="00211C19" w:rsidRDefault="001037DF" w:rsidP="007E0438">
            <w:pPr>
              <w:rPr>
                <w:rFonts w:eastAsia="현대하모니 L" w:cs="Calibri"/>
                <w:sz w:val="16"/>
              </w:rPr>
            </w:pPr>
            <w:r w:rsidRPr="00211C19">
              <w:rPr>
                <w:rFonts w:eastAsia="현대하모니 L" w:cs="Calibri"/>
                <w:sz w:val="16"/>
              </w:rPr>
              <w:t>WPC SW State Value</w:t>
            </w:r>
          </w:p>
          <w:p w14:paraId="1FDB8925" w14:textId="77777777" w:rsidR="001037DF" w:rsidRPr="00211C19" w:rsidRDefault="001037DF" w:rsidP="007E0438">
            <w:pPr>
              <w:rPr>
                <w:rFonts w:eastAsia="현대하모니 L" w:cs="Calibri"/>
                <w:sz w:val="16"/>
              </w:rPr>
            </w:pPr>
            <w:r w:rsidRPr="00406E6D">
              <w:rPr>
                <w:rFonts w:eastAsia="현대하모니 L" w:cs="Calibri"/>
                <w:sz w:val="16"/>
              </w:rPr>
              <w:t>0x0:Default/0x1:Off (Disable)/0x2:On (Enable)/0x3:Invalid</w:t>
            </w:r>
          </w:p>
        </w:tc>
      </w:tr>
      <w:tr w:rsidR="001037DF" w:rsidRPr="00211C19" w14:paraId="58F2A0E7" w14:textId="77777777" w:rsidTr="000F7E7D">
        <w:trPr>
          <w:trHeight w:val="20"/>
        </w:trPr>
        <w:tc>
          <w:tcPr>
            <w:tcW w:w="450" w:type="pct"/>
            <w:vMerge/>
            <w:shd w:val="clear" w:color="auto" w:fill="auto"/>
            <w:vAlign w:val="center"/>
          </w:tcPr>
          <w:p w14:paraId="74404346" w14:textId="77777777" w:rsidR="001037DF" w:rsidRPr="00211C19" w:rsidRDefault="001037DF" w:rsidP="007E0438">
            <w:pPr>
              <w:jc w:val="center"/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</w:p>
        </w:tc>
        <w:tc>
          <w:tcPr>
            <w:tcW w:w="1142" w:type="pct"/>
            <w:shd w:val="clear" w:color="auto" w:fill="auto"/>
            <w:vAlign w:val="center"/>
          </w:tcPr>
          <w:p w14:paraId="6061C81E" w14:textId="77777777" w:rsidR="001037DF" w:rsidRPr="00505E5B" w:rsidRDefault="001037DF" w:rsidP="007E0438">
            <w:pPr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>
              <w:rPr>
                <w:rFonts w:eastAsia="현대하모니 L" w:cs="Calibri" w:hint="eastAsia"/>
                <w:color w:val="000000" w:themeColor="dark1"/>
                <w:sz w:val="16"/>
                <w:szCs w:val="16"/>
              </w:rPr>
              <w:t>Input_OPT_</w:t>
            </w:r>
            <w:r w:rsidRPr="00505E5B">
              <w:rPr>
                <w:rFonts w:eastAsia="현대하모니 L" w:cs="Calibri" w:hint="eastAsia"/>
                <w:color w:val="000000" w:themeColor="dark1"/>
                <w:sz w:val="16"/>
                <w:szCs w:val="16"/>
              </w:rPr>
              <w:t>WPCStatus</w:t>
            </w:r>
          </w:p>
        </w:tc>
        <w:tc>
          <w:tcPr>
            <w:tcW w:w="3408" w:type="pct"/>
            <w:shd w:val="clear" w:color="auto" w:fill="auto"/>
            <w:vAlign w:val="center"/>
          </w:tcPr>
          <w:p w14:paraId="2247121F" w14:textId="77777777" w:rsidR="001037DF" w:rsidRPr="00211C19" w:rsidRDefault="001037DF" w:rsidP="007E0438">
            <w:pPr>
              <w:pStyle w:val="aff7"/>
              <w:rPr>
                <w:rFonts w:ascii="Calibri" w:eastAsia="현대하모니 L" w:hAnsi="Calibri" w:cs="Calibri"/>
                <w:color w:val="000000" w:themeColor="dark1"/>
                <w:sz w:val="16"/>
                <w:szCs w:val="16"/>
              </w:rPr>
            </w:pPr>
            <w:r w:rsidRPr="00211C19">
              <w:rPr>
                <w:rFonts w:ascii="Calibri" w:eastAsia="현대하모니 L" w:hAnsi="Calibri" w:cs="Calibri"/>
                <w:color w:val="000000" w:themeColor="dark1"/>
                <w:sz w:val="16"/>
                <w:szCs w:val="16"/>
              </w:rPr>
              <w:t xml:space="preserve">WPC Mode Status Flag </w:t>
            </w:r>
          </w:p>
          <w:p w14:paraId="1B8F0655" w14:textId="77777777" w:rsidR="001037DF" w:rsidRPr="00211C19" w:rsidRDefault="001037DF" w:rsidP="007E0438">
            <w:pPr>
              <w:pStyle w:val="aff7"/>
              <w:rPr>
                <w:rFonts w:ascii="Calibri" w:eastAsia="현대하모니 L" w:hAnsi="Calibri" w:cs="Calibri"/>
                <w:color w:val="000000" w:themeColor="dark1"/>
                <w:sz w:val="16"/>
                <w:szCs w:val="16"/>
              </w:rPr>
            </w:pPr>
            <w:r w:rsidRPr="00211C19">
              <w:rPr>
                <w:rFonts w:ascii="Calibri" w:eastAsia="현대하모니 L" w:hAnsi="Calibri" w:cs="Calibri"/>
                <w:color w:val="000000" w:themeColor="dark1"/>
                <w:sz w:val="16"/>
                <w:szCs w:val="16"/>
              </w:rPr>
              <w:t>Off/WPC Mode/NFC Mode</w:t>
            </w:r>
          </w:p>
        </w:tc>
      </w:tr>
      <w:tr w:rsidR="001037DF" w:rsidRPr="00211C19" w14:paraId="21834497" w14:textId="77777777" w:rsidTr="000F7E7D">
        <w:trPr>
          <w:trHeight w:val="20"/>
        </w:trPr>
        <w:tc>
          <w:tcPr>
            <w:tcW w:w="450" w:type="pct"/>
            <w:vMerge/>
            <w:shd w:val="clear" w:color="auto" w:fill="auto"/>
            <w:vAlign w:val="center"/>
          </w:tcPr>
          <w:p w14:paraId="6F139655" w14:textId="77777777" w:rsidR="001037DF" w:rsidRPr="00211C19" w:rsidRDefault="001037DF" w:rsidP="007E0438">
            <w:pPr>
              <w:jc w:val="center"/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</w:p>
        </w:tc>
        <w:tc>
          <w:tcPr>
            <w:tcW w:w="1142" w:type="pct"/>
            <w:shd w:val="clear" w:color="auto" w:fill="auto"/>
            <w:vAlign w:val="center"/>
          </w:tcPr>
          <w:p w14:paraId="5D7B219B" w14:textId="77777777" w:rsidR="001037DF" w:rsidRPr="00505E5B" w:rsidRDefault="001037DF" w:rsidP="007E0438">
            <w:pPr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 w:rsidRPr="00505E5B">
              <w:rPr>
                <w:rFonts w:eastAsia="현대하모니 L" w:cs="Calibri" w:hint="eastAsia"/>
                <w:color w:val="000000" w:themeColor="dark1"/>
                <w:sz w:val="16"/>
                <w:szCs w:val="16"/>
              </w:rPr>
              <w:t>Input_OPT_b_LFState</w:t>
            </w:r>
          </w:p>
        </w:tc>
        <w:tc>
          <w:tcPr>
            <w:tcW w:w="3408" w:type="pct"/>
            <w:shd w:val="clear" w:color="auto" w:fill="auto"/>
            <w:vAlign w:val="center"/>
          </w:tcPr>
          <w:p w14:paraId="57C51258" w14:textId="77777777" w:rsidR="001037DF" w:rsidRPr="00211C19" w:rsidRDefault="001037DF" w:rsidP="007E0438">
            <w:pPr>
              <w:pStyle w:val="aff7"/>
              <w:rPr>
                <w:rFonts w:ascii="Calibri" w:eastAsia="현대하모니 L" w:hAnsi="Calibri" w:cs="Calibri"/>
                <w:color w:val="000000" w:themeColor="dark1"/>
                <w:sz w:val="16"/>
                <w:szCs w:val="16"/>
              </w:rPr>
            </w:pPr>
            <w:r w:rsidRPr="00211C19">
              <w:rPr>
                <w:rFonts w:ascii="Calibri" w:eastAsia="현대하모니 L" w:hAnsi="Calibri" w:cs="Calibri"/>
                <w:color w:val="000000" w:themeColor="dark1"/>
                <w:sz w:val="16"/>
                <w:szCs w:val="16"/>
              </w:rPr>
              <w:t>SMK-LF Searching State</w:t>
            </w:r>
          </w:p>
          <w:p w14:paraId="3E5DAE68" w14:textId="77777777" w:rsidR="001037DF" w:rsidRPr="00211C19" w:rsidRDefault="001037DF" w:rsidP="007E0438">
            <w:pPr>
              <w:keepNext/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 w:rsidRPr="00211C19">
              <w:rPr>
                <w:rFonts w:eastAsia="현대하모니 L" w:cs="Calibri"/>
                <w:color w:val="000000" w:themeColor="dark1"/>
                <w:sz w:val="16"/>
                <w:szCs w:val="16"/>
              </w:rPr>
              <w:t>- Off: WPC Enable</w:t>
            </w:r>
          </w:p>
          <w:p w14:paraId="2AF8AFF6" w14:textId="77777777" w:rsidR="001037DF" w:rsidRPr="00211C19" w:rsidRDefault="001037DF" w:rsidP="007E0438">
            <w:pPr>
              <w:keepNext/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 w:rsidRPr="00211C19">
              <w:rPr>
                <w:rFonts w:eastAsia="현대하모니 L" w:cs="Calibri"/>
                <w:color w:val="000000" w:themeColor="dark1"/>
                <w:sz w:val="16"/>
                <w:szCs w:val="16"/>
              </w:rPr>
              <w:t>- On: WPC Disable</w:t>
            </w:r>
            <w:r w:rsidRPr="00211C19">
              <w:rPr>
                <w:rFonts w:eastAsia="바탕" w:cs="Calibri"/>
                <w:color w:val="000000" w:themeColor="dark1"/>
                <w:sz w:val="16"/>
                <w:szCs w:val="16"/>
              </w:rPr>
              <w:t> </w:t>
            </w:r>
          </w:p>
        </w:tc>
      </w:tr>
      <w:tr w:rsidR="001037DF" w:rsidRPr="00211C19" w14:paraId="58650BD6" w14:textId="77777777" w:rsidTr="000F7E7D">
        <w:trPr>
          <w:trHeight w:val="20"/>
        </w:trPr>
        <w:tc>
          <w:tcPr>
            <w:tcW w:w="450" w:type="pct"/>
            <w:vMerge/>
            <w:shd w:val="clear" w:color="auto" w:fill="auto"/>
            <w:vAlign w:val="center"/>
          </w:tcPr>
          <w:p w14:paraId="43EB0EA0" w14:textId="77777777" w:rsidR="001037DF" w:rsidRPr="00211C19" w:rsidRDefault="001037DF" w:rsidP="007E0438">
            <w:pPr>
              <w:jc w:val="center"/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</w:p>
        </w:tc>
        <w:tc>
          <w:tcPr>
            <w:tcW w:w="1142" w:type="pct"/>
            <w:shd w:val="clear" w:color="auto" w:fill="auto"/>
            <w:vAlign w:val="center"/>
          </w:tcPr>
          <w:p w14:paraId="2B9CEBB0" w14:textId="77777777" w:rsidR="001037DF" w:rsidRPr="00505E5B" w:rsidRDefault="001037DF" w:rsidP="007E0438">
            <w:pPr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 w:rsidRPr="00505E5B">
              <w:rPr>
                <w:rFonts w:eastAsia="현대하모니 L" w:cs="Calibri" w:hint="eastAsia"/>
                <w:color w:val="000000" w:themeColor="dark1"/>
                <w:sz w:val="16"/>
                <w:szCs w:val="16"/>
              </w:rPr>
              <w:t>Input_OPT_b_CurrentFault</w:t>
            </w:r>
          </w:p>
        </w:tc>
        <w:tc>
          <w:tcPr>
            <w:tcW w:w="3408" w:type="pct"/>
            <w:shd w:val="clear" w:color="auto" w:fill="auto"/>
            <w:vAlign w:val="center"/>
          </w:tcPr>
          <w:p w14:paraId="3E0A976E" w14:textId="77777777" w:rsidR="001037DF" w:rsidRPr="00211C19" w:rsidRDefault="001037DF" w:rsidP="007E0438">
            <w:pPr>
              <w:pStyle w:val="aff7"/>
              <w:rPr>
                <w:rFonts w:ascii="Calibri" w:eastAsia="현대하모니 L" w:hAnsi="Calibri" w:cs="Calibri"/>
                <w:color w:val="000000" w:themeColor="dark1"/>
                <w:sz w:val="16"/>
                <w:szCs w:val="16"/>
              </w:rPr>
            </w:pPr>
            <w:r w:rsidRPr="00211C19">
              <w:rPr>
                <w:rFonts w:ascii="Calibri" w:eastAsia="현대하모니 L" w:hAnsi="Calibri" w:cs="Calibri"/>
                <w:color w:val="000000" w:themeColor="dark1"/>
                <w:sz w:val="16"/>
                <w:szCs w:val="16"/>
              </w:rPr>
              <w:t>Current Fault Status</w:t>
            </w:r>
          </w:p>
          <w:p w14:paraId="37601E4B" w14:textId="77777777" w:rsidR="001037DF" w:rsidRPr="00211C19" w:rsidRDefault="001037DF" w:rsidP="007E0438">
            <w:pPr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 w:rsidRPr="00211C19">
              <w:rPr>
                <w:rFonts w:eastAsia="현대하모니 L" w:cs="Calibri"/>
                <w:color w:val="000000" w:themeColor="dark1"/>
                <w:sz w:val="16"/>
                <w:szCs w:val="16"/>
              </w:rPr>
              <w:t>- Off: WPC Enable</w:t>
            </w:r>
          </w:p>
          <w:p w14:paraId="7D76FA16" w14:textId="77777777" w:rsidR="001037DF" w:rsidRPr="00211C19" w:rsidRDefault="001037DF" w:rsidP="007E0438">
            <w:pPr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 w:rsidRPr="00211C19">
              <w:rPr>
                <w:rFonts w:eastAsia="현대하모니 L" w:cs="Calibri"/>
                <w:color w:val="000000" w:themeColor="dark1"/>
                <w:sz w:val="16"/>
                <w:szCs w:val="16"/>
              </w:rPr>
              <w:t>- On: WPC Disable</w:t>
            </w:r>
            <w:r w:rsidRPr="00211C19">
              <w:rPr>
                <w:rFonts w:eastAsia="바탕" w:cs="Calibri"/>
                <w:color w:val="000000" w:themeColor="dark1"/>
                <w:sz w:val="16"/>
                <w:szCs w:val="16"/>
              </w:rPr>
              <w:t> </w:t>
            </w:r>
          </w:p>
        </w:tc>
      </w:tr>
      <w:tr w:rsidR="001037DF" w:rsidRPr="00211C19" w14:paraId="44263B19" w14:textId="77777777" w:rsidTr="000F7E7D">
        <w:trPr>
          <w:trHeight w:val="20"/>
        </w:trPr>
        <w:tc>
          <w:tcPr>
            <w:tcW w:w="450" w:type="pct"/>
            <w:vMerge/>
            <w:shd w:val="clear" w:color="auto" w:fill="auto"/>
            <w:vAlign w:val="center"/>
          </w:tcPr>
          <w:p w14:paraId="3783F5AC" w14:textId="77777777" w:rsidR="001037DF" w:rsidRPr="00211C19" w:rsidRDefault="001037DF" w:rsidP="007E0438">
            <w:pPr>
              <w:jc w:val="center"/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</w:p>
        </w:tc>
        <w:tc>
          <w:tcPr>
            <w:tcW w:w="1142" w:type="pct"/>
            <w:shd w:val="clear" w:color="auto" w:fill="auto"/>
            <w:vAlign w:val="center"/>
          </w:tcPr>
          <w:p w14:paraId="5C7494A9" w14:textId="77777777" w:rsidR="001037DF" w:rsidRPr="00505E5B" w:rsidRDefault="001037DF" w:rsidP="007E0438">
            <w:pPr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 w:rsidRPr="00505E5B">
              <w:rPr>
                <w:rFonts w:eastAsia="현대하모니 L" w:cs="Calibri" w:hint="eastAsia"/>
                <w:color w:val="000000" w:themeColor="dark1"/>
                <w:sz w:val="16"/>
                <w:szCs w:val="16"/>
              </w:rPr>
              <w:t>Input_OPT_b_TempSensorFault</w:t>
            </w:r>
          </w:p>
        </w:tc>
        <w:tc>
          <w:tcPr>
            <w:tcW w:w="3408" w:type="pct"/>
            <w:shd w:val="clear" w:color="auto" w:fill="auto"/>
            <w:vAlign w:val="center"/>
          </w:tcPr>
          <w:p w14:paraId="7F77F4AD" w14:textId="77777777" w:rsidR="001037DF" w:rsidRPr="00211C19" w:rsidRDefault="001037DF" w:rsidP="007E0438">
            <w:pPr>
              <w:pStyle w:val="aff7"/>
              <w:rPr>
                <w:rFonts w:ascii="Calibri" w:eastAsia="현대하모니 L" w:hAnsi="Calibri" w:cs="Calibri"/>
                <w:color w:val="000000" w:themeColor="dark1"/>
                <w:sz w:val="16"/>
                <w:szCs w:val="16"/>
              </w:rPr>
            </w:pPr>
            <w:r w:rsidRPr="00211C19">
              <w:rPr>
                <w:rFonts w:ascii="Calibri" w:eastAsia="현대하모니 L" w:hAnsi="Calibri" w:cs="Calibri"/>
                <w:color w:val="000000" w:themeColor="dark1"/>
                <w:sz w:val="16"/>
                <w:szCs w:val="16"/>
              </w:rPr>
              <w:t>Temperature Sensor Fault Status</w:t>
            </w:r>
          </w:p>
          <w:p w14:paraId="37F29685" w14:textId="77777777" w:rsidR="001037DF" w:rsidRPr="00211C19" w:rsidRDefault="001037DF" w:rsidP="007E0438">
            <w:pPr>
              <w:pStyle w:val="aff7"/>
              <w:rPr>
                <w:rFonts w:ascii="Calibri" w:eastAsia="현대하모니 L" w:hAnsi="Calibri" w:cs="Calibri"/>
                <w:color w:val="000000" w:themeColor="dark1"/>
                <w:sz w:val="16"/>
                <w:szCs w:val="16"/>
              </w:rPr>
            </w:pPr>
            <w:r w:rsidRPr="00211C19">
              <w:rPr>
                <w:rFonts w:ascii="Calibri" w:eastAsia="현대하모니 L" w:hAnsi="Calibri" w:cs="Calibri"/>
                <w:color w:val="000000" w:themeColor="dark1"/>
                <w:sz w:val="16"/>
                <w:szCs w:val="16"/>
              </w:rPr>
              <w:t>- Off: WPC Enable</w:t>
            </w:r>
          </w:p>
          <w:p w14:paraId="708547F3" w14:textId="77777777" w:rsidR="001037DF" w:rsidRPr="00211C19" w:rsidRDefault="001037DF" w:rsidP="007E0438">
            <w:pPr>
              <w:pStyle w:val="aff7"/>
              <w:rPr>
                <w:rFonts w:ascii="Calibri" w:eastAsia="현대하모니 L" w:hAnsi="Calibri" w:cs="Calibri"/>
                <w:color w:val="000000" w:themeColor="dark1"/>
                <w:sz w:val="16"/>
                <w:szCs w:val="16"/>
              </w:rPr>
            </w:pPr>
            <w:r w:rsidRPr="00211C19">
              <w:rPr>
                <w:rFonts w:ascii="Calibri" w:eastAsia="현대하모니 L" w:hAnsi="Calibri" w:cs="Calibri"/>
                <w:color w:val="000000" w:themeColor="dark1"/>
                <w:sz w:val="16"/>
                <w:szCs w:val="16"/>
              </w:rPr>
              <w:t>- On: WPC Disable</w:t>
            </w:r>
            <w:r w:rsidRPr="00211C19">
              <w:rPr>
                <w:rFonts w:ascii="Calibri" w:eastAsia="바탕" w:hAnsi="Calibri" w:cs="Calibri"/>
                <w:color w:val="000000" w:themeColor="dark1"/>
                <w:sz w:val="16"/>
                <w:szCs w:val="16"/>
              </w:rPr>
              <w:t> </w:t>
            </w:r>
          </w:p>
        </w:tc>
      </w:tr>
      <w:tr w:rsidR="00DB17D3" w:rsidRPr="00211C19" w14:paraId="4BCA02A7" w14:textId="77777777" w:rsidTr="000F7E7D">
        <w:trPr>
          <w:trHeight w:val="20"/>
        </w:trPr>
        <w:tc>
          <w:tcPr>
            <w:tcW w:w="450" w:type="pct"/>
            <w:vMerge/>
            <w:shd w:val="clear" w:color="auto" w:fill="auto"/>
            <w:vAlign w:val="center"/>
          </w:tcPr>
          <w:p w14:paraId="09B617CF" w14:textId="77777777" w:rsidR="00DB17D3" w:rsidRPr="00211C19" w:rsidRDefault="00DB17D3" w:rsidP="007E0438">
            <w:pPr>
              <w:jc w:val="center"/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</w:p>
        </w:tc>
        <w:tc>
          <w:tcPr>
            <w:tcW w:w="1142" w:type="pct"/>
            <w:shd w:val="clear" w:color="auto" w:fill="auto"/>
            <w:vAlign w:val="center"/>
          </w:tcPr>
          <w:p w14:paraId="29BC1EFE" w14:textId="77777777" w:rsidR="00DB17D3" w:rsidRPr="00505E5B" w:rsidRDefault="00DB17D3" w:rsidP="00DB17D3">
            <w:pPr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 w:rsidRPr="00505E5B">
              <w:rPr>
                <w:rFonts w:eastAsia="현대하모니 L" w:cs="Calibri" w:hint="eastAsia"/>
                <w:color w:val="000000" w:themeColor="dark1"/>
                <w:sz w:val="16"/>
                <w:szCs w:val="16"/>
              </w:rPr>
              <w:t>Input_OPT_b_TemperatureFault</w:t>
            </w:r>
          </w:p>
        </w:tc>
        <w:tc>
          <w:tcPr>
            <w:tcW w:w="3408" w:type="pct"/>
            <w:shd w:val="clear" w:color="auto" w:fill="auto"/>
            <w:vAlign w:val="center"/>
          </w:tcPr>
          <w:p w14:paraId="30FDB1FE" w14:textId="77777777" w:rsidR="00DB17D3" w:rsidRPr="00211C19" w:rsidRDefault="00DB17D3" w:rsidP="00DB17D3">
            <w:pPr>
              <w:pStyle w:val="aff7"/>
              <w:rPr>
                <w:rFonts w:ascii="Calibri" w:eastAsia="현대하모니 L" w:hAnsi="Calibri" w:cs="Calibri"/>
                <w:color w:val="000000" w:themeColor="dark1"/>
                <w:sz w:val="16"/>
                <w:szCs w:val="16"/>
              </w:rPr>
            </w:pPr>
            <w:r w:rsidRPr="00211C19">
              <w:rPr>
                <w:rFonts w:ascii="Calibri" w:eastAsia="현대하모니 L" w:hAnsi="Calibri" w:cs="Calibri"/>
                <w:color w:val="000000" w:themeColor="dark1"/>
                <w:sz w:val="16"/>
                <w:szCs w:val="16"/>
              </w:rPr>
              <w:t xml:space="preserve">Temperature Fault Status  </w:t>
            </w:r>
          </w:p>
          <w:p w14:paraId="0FA22E33" w14:textId="77777777" w:rsidR="00DB17D3" w:rsidRPr="00211C19" w:rsidRDefault="00DB17D3" w:rsidP="00DB17D3">
            <w:pPr>
              <w:pStyle w:val="aff7"/>
              <w:rPr>
                <w:rFonts w:ascii="Calibri" w:eastAsia="현대하모니 L" w:hAnsi="Calibri" w:cs="Calibri"/>
                <w:color w:val="000000" w:themeColor="dark1"/>
                <w:sz w:val="16"/>
                <w:szCs w:val="16"/>
              </w:rPr>
            </w:pPr>
            <w:r w:rsidRPr="00211C19">
              <w:rPr>
                <w:rFonts w:ascii="Calibri" w:eastAsia="현대하모니 L" w:hAnsi="Calibri" w:cs="Calibri"/>
                <w:color w:val="000000" w:themeColor="dark1"/>
                <w:sz w:val="16"/>
                <w:szCs w:val="16"/>
              </w:rPr>
              <w:t>- Off: WPC Enable</w:t>
            </w:r>
          </w:p>
          <w:p w14:paraId="5BD31498" w14:textId="77777777" w:rsidR="00DB17D3" w:rsidRPr="00211C19" w:rsidRDefault="00DB17D3" w:rsidP="00DB17D3">
            <w:pPr>
              <w:pStyle w:val="aff7"/>
              <w:rPr>
                <w:rFonts w:ascii="Calibri" w:eastAsia="현대하모니 L" w:hAnsi="Calibri" w:cs="Calibri"/>
                <w:color w:val="000000" w:themeColor="dark1"/>
                <w:sz w:val="16"/>
                <w:szCs w:val="16"/>
              </w:rPr>
            </w:pPr>
            <w:r w:rsidRPr="00211C19">
              <w:rPr>
                <w:rFonts w:ascii="Calibri" w:eastAsia="현대하모니 L" w:hAnsi="Calibri" w:cs="Calibri"/>
                <w:color w:val="000000" w:themeColor="dark1"/>
                <w:sz w:val="16"/>
                <w:szCs w:val="16"/>
              </w:rPr>
              <w:t>- On: WPC Disable</w:t>
            </w:r>
            <w:r w:rsidRPr="00211C19">
              <w:rPr>
                <w:rFonts w:ascii="Calibri" w:eastAsia="바탕" w:hAnsi="Calibri" w:cs="Calibri"/>
                <w:color w:val="000000" w:themeColor="dark1"/>
                <w:sz w:val="16"/>
                <w:szCs w:val="16"/>
              </w:rPr>
              <w:t> </w:t>
            </w:r>
          </w:p>
        </w:tc>
      </w:tr>
      <w:tr w:rsidR="00DB17D3" w:rsidRPr="00211C19" w14:paraId="06DDA7B3" w14:textId="77777777" w:rsidTr="000F7E7D">
        <w:trPr>
          <w:trHeight w:val="20"/>
        </w:trPr>
        <w:tc>
          <w:tcPr>
            <w:tcW w:w="450" w:type="pct"/>
            <w:vMerge/>
            <w:shd w:val="clear" w:color="auto" w:fill="auto"/>
            <w:vAlign w:val="center"/>
          </w:tcPr>
          <w:p w14:paraId="1FD4AF0A" w14:textId="77777777" w:rsidR="00DB17D3" w:rsidRPr="00211C19" w:rsidRDefault="00DB17D3" w:rsidP="007E0438">
            <w:pPr>
              <w:jc w:val="center"/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</w:p>
        </w:tc>
        <w:tc>
          <w:tcPr>
            <w:tcW w:w="1142" w:type="pct"/>
            <w:shd w:val="clear" w:color="auto" w:fill="auto"/>
            <w:vAlign w:val="center"/>
          </w:tcPr>
          <w:p w14:paraId="3D4BDB77" w14:textId="77777777" w:rsidR="00DB17D3" w:rsidRPr="007A6723" w:rsidRDefault="00DB17D3" w:rsidP="00DB17D3">
            <w:pPr>
              <w:rPr>
                <w:rFonts w:eastAsia="현대하모니 L" w:cs="Calibri"/>
                <w:sz w:val="16"/>
                <w:szCs w:val="16"/>
              </w:rPr>
            </w:pPr>
            <w:r w:rsidRPr="007A6723">
              <w:rPr>
                <w:rFonts w:eastAsia="현대하모니 L" w:cs="Calibri"/>
                <w:sz w:val="16"/>
                <w:szCs w:val="16"/>
              </w:rPr>
              <w:t>Input_b_IGN1_IN</w:t>
            </w:r>
          </w:p>
        </w:tc>
        <w:tc>
          <w:tcPr>
            <w:tcW w:w="3408" w:type="pct"/>
            <w:shd w:val="clear" w:color="auto" w:fill="auto"/>
            <w:vAlign w:val="center"/>
          </w:tcPr>
          <w:p w14:paraId="222F2CFD" w14:textId="77777777" w:rsidR="00DB17D3" w:rsidRPr="007A6723" w:rsidRDefault="00DB17D3" w:rsidP="00DB17D3">
            <w:pPr>
              <w:pStyle w:val="aff7"/>
              <w:rPr>
                <w:rFonts w:ascii="Calibri" w:eastAsia="현대하모니 L" w:hAnsi="Calibri" w:cs="Calibri"/>
                <w:sz w:val="16"/>
                <w:szCs w:val="16"/>
              </w:rPr>
            </w:pPr>
            <w:r w:rsidRPr="007A6723">
              <w:rPr>
                <w:rFonts w:ascii="Calibri" w:eastAsia="현대하모니 L" w:hAnsi="Calibri" w:cs="Calibri"/>
                <w:sz w:val="16"/>
                <w:szCs w:val="16"/>
              </w:rPr>
              <w:t>Terminal IGN1 Input Signal</w:t>
            </w:r>
          </w:p>
        </w:tc>
      </w:tr>
      <w:tr w:rsidR="00DB17D3" w:rsidRPr="00211C19" w14:paraId="11A3ED79" w14:textId="77777777" w:rsidTr="000F7E7D">
        <w:trPr>
          <w:trHeight w:val="20"/>
        </w:trPr>
        <w:tc>
          <w:tcPr>
            <w:tcW w:w="450" w:type="pct"/>
            <w:vMerge w:val="restart"/>
            <w:shd w:val="clear" w:color="auto" w:fill="auto"/>
            <w:vAlign w:val="center"/>
          </w:tcPr>
          <w:p w14:paraId="007743F1" w14:textId="77777777" w:rsidR="00DB17D3" w:rsidRPr="00211C19" w:rsidRDefault="00DB17D3" w:rsidP="007E0438">
            <w:pPr>
              <w:jc w:val="center"/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 w:rsidRPr="00211C19">
              <w:rPr>
                <w:rFonts w:eastAsia="현대하모니 L" w:cs="Calibri"/>
                <w:color w:val="000000" w:themeColor="dark1"/>
                <w:sz w:val="16"/>
                <w:szCs w:val="16"/>
              </w:rPr>
              <w:t>Internal</w:t>
            </w:r>
          </w:p>
        </w:tc>
        <w:tc>
          <w:tcPr>
            <w:tcW w:w="1142" w:type="pct"/>
            <w:shd w:val="clear" w:color="auto" w:fill="auto"/>
            <w:vAlign w:val="center"/>
          </w:tcPr>
          <w:p w14:paraId="7A7613B8" w14:textId="77777777" w:rsidR="00DB17D3" w:rsidRPr="007A6723" w:rsidRDefault="00DB17D3" w:rsidP="005B7A86">
            <w:pPr>
              <w:rPr>
                <w:rFonts w:eastAsia="현대하모니 L" w:cs="Calibri"/>
                <w:sz w:val="16"/>
                <w:szCs w:val="16"/>
              </w:rPr>
            </w:pPr>
            <w:r w:rsidRPr="007A6723">
              <w:rPr>
                <w:rFonts w:eastAsia="현대하모니 L" w:cs="Calibri"/>
                <w:sz w:val="16"/>
                <w:szCs w:val="16"/>
              </w:rPr>
              <w:t>b_WarnClearEnable</w:t>
            </w:r>
          </w:p>
        </w:tc>
        <w:tc>
          <w:tcPr>
            <w:tcW w:w="3408" w:type="pct"/>
            <w:shd w:val="clear" w:color="auto" w:fill="auto"/>
            <w:vAlign w:val="center"/>
          </w:tcPr>
          <w:p w14:paraId="1EDF6944" w14:textId="77777777" w:rsidR="00DB17D3" w:rsidRPr="007A6723" w:rsidRDefault="00DB17D3" w:rsidP="005B7A86">
            <w:pPr>
              <w:rPr>
                <w:rFonts w:eastAsia="현대하모니 L" w:cs="Calibri"/>
                <w:sz w:val="16"/>
                <w:szCs w:val="16"/>
              </w:rPr>
            </w:pPr>
            <w:r w:rsidRPr="007A6723">
              <w:rPr>
                <w:rFonts w:eastAsia="현대하모니 L" w:cs="Calibri"/>
                <w:sz w:val="16"/>
                <w:szCs w:val="16"/>
              </w:rPr>
              <w:t>Enable to Clear Warning Flag</w:t>
            </w:r>
          </w:p>
          <w:p w14:paraId="7BD6189C" w14:textId="77777777" w:rsidR="00DB17D3" w:rsidRPr="007A6723" w:rsidRDefault="00DB17D3" w:rsidP="005B7A86">
            <w:pPr>
              <w:rPr>
                <w:rFonts w:eastAsia="현대하모니 L" w:cs="Calibri"/>
                <w:sz w:val="16"/>
                <w:szCs w:val="16"/>
              </w:rPr>
            </w:pPr>
            <w:r w:rsidRPr="007A6723">
              <w:rPr>
                <w:rFonts w:eastAsia="현대하모니 L" w:cs="Calibri"/>
                <w:sz w:val="16"/>
                <w:szCs w:val="16"/>
              </w:rPr>
              <w:t>- Off: Not Warning</w:t>
            </w:r>
          </w:p>
          <w:p w14:paraId="5F7B20BD" w14:textId="77777777" w:rsidR="00DB17D3" w:rsidRPr="007A6723" w:rsidRDefault="00DB17D3" w:rsidP="005B7A86">
            <w:pPr>
              <w:rPr>
                <w:rFonts w:eastAsia="현대하모니 L" w:cs="Calibri"/>
                <w:sz w:val="16"/>
                <w:szCs w:val="16"/>
              </w:rPr>
            </w:pPr>
            <w:r w:rsidRPr="007A6723">
              <w:rPr>
                <w:rFonts w:eastAsia="현대하모니 L" w:cs="Calibri"/>
                <w:sz w:val="16"/>
                <w:szCs w:val="16"/>
              </w:rPr>
              <w:t>- On: Warning</w:t>
            </w:r>
          </w:p>
        </w:tc>
      </w:tr>
      <w:tr w:rsidR="00DB17D3" w:rsidRPr="00211C19" w14:paraId="22C7ED8F" w14:textId="77777777" w:rsidTr="000F7E7D">
        <w:trPr>
          <w:trHeight w:val="20"/>
        </w:trPr>
        <w:tc>
          <w:tcPr>
            <w:tcW w:w="450" w:type="pct"/>
            <w:vMerge/>
            <w:shd w:val="clear" w:color="auto" w:fill="auto"/>
            <w:vAlign w:val="center"/>
          </w:tcPr>
          <w:p w14:paraId="58D9E344" w14:textId="77777777" w:rsidR="00DB17D3" w:rsidRPr="00211C19" w:rsidRDefault="00DB17D3" w:rsidP="007E0438">
            <w:pPr>
              <w:jc w:val="center"/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</w:p>
        </w:tc>
        <w:tc>
          <w:tcPr>
            <w:tcW w:w="1142" w:type="pct"/>
            <w:shd w:val="clear" w:color="auto" w:fill="auto"/>
            <w:vAlign w:val="center"/>
          </w:tcPr>
          <w:p w14:paraId="39F09D44" w14:textId="77777777" w:rsidR="00DB17D3" w:rsidRPr="007A6723" w:rsidRDefault="00DB17D3" w:rsidP="007E0438">
            <w:pPr>
              <w:rPr>
                <w:rFonts w:eastAsia="현대하모니 L" w:cs="Calibri"/>
                <w:sz w:val="16"/>
                <w:szCs w:val="16"/>
              </w:rPr>
            </w:pPr>
            <w:r w:rsidRPr="007A6723">
              <w:rPr>
                <w:rFonts w:eastAsia="현대하모니 L" w:cs="Calibri"/>
                <w:sz w:val="16"/>
                <w:szCs w:val="16"/>
              </w:rPr>
              <w:t>Counter_BlinkCnt</w:t>
            </w:r>
          </w:p>
        </w:tc>
        <w:tc>
          <w:tcPr>
            <w:tcW w:w="3408" w:type="pct"/>
            <w:shd w:val="clear" w:color="auto" w:fill="auto"/>
            <w:vAlign w:val="center"/>
          </w:tcPr>
          <w:p w14:paraId="5ECE1351" w14:textId="77777777" w:rsidR="00DB17D3" w:rsidRPr="007A6723" w:rsidRDefault="00DB17D3" w:rsidP="007E0438">
            <w:pPr>
              <w:rPr>
                <w:rFonts w:eastAsia="현대하모니 L" w:cs="Calibri"/>
                <w:sz w:val="16"/>
                <w:szCs w:val="16"/>
              </w:rPr>
            </w:pPr>
            <w:r w:rsidRPr="007A6723">
              <w:rPr>
                <w:rFonts w:eastAsia="현대하모니 L" w:cs="Calibri"/>
                <w:sz w:val="16"/>
                <w:szCs w:val="16"/>
              </w:rPr>
              <w:t>Counter for Amber Blinking Count</w:t>
            </w:r>
          </w:p>
        </w:tc>
      </w:tr>
      <w:tr w:rsidR="00DB17D3" w:rsidRPr="00211C19" w14:paraId="46130A3F" w14:textId="77777777" w:rsidTr="000F7E7D">
        <w:trPr>
          <w:trHeight w:val="20"/>
        </w:trPr>
        <w:tc>
          <w:tcPr>
            <w:tcW w:w="450" w:type="pct"/>
            <w:vMerge/>
            <w:shd w:val="clear" w:color="auto" w:fill="auto"/>
            <w:vAlign w:val="center"/>
          </w:tcPr>
          <w:p w14:paraId="6AF14656" w14:textId="77777777" w:rsidR="00DB17D3" w:rsidRPr="00211C19" w:rsidRDefault="00DB17D3" w:rsidP="007E0438">
            <w:pPr>
              <w:jc w:val="center"/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</w:p>
        </w:tc>
        <w:tc>
          <w:tcPr>
            <w:tcW w:w="1142" w:type="pct"/>
            <w:shd w:val="clear" w:color="auto" w:fill="auto"/>
            <w:vAlign w:val="center"/>
          </w:tcPr>
          <w:p w14:paraId="452444B5" w14:textId="77777777" w:rsidR="00DB17D3" w:rsidRPr="007A6723" w:rsidRDefault="00DB17D3" w:rsidP="007E0438">
            <w:pPr>
              <w:rPr>
                <w:rFonts w:eastAsia="현대하모니 L" w:cs="Calibri"/>
                <w:sz w:val="16"/>
                <w:szCs w:val="16"/>
              </w:rPr>
            </w:pPr>
            <w:r w:rsidRPr="007A6723">
              <w:rPr>
                <w:rFonts w:eastAsia="현대하모니 L" w:cs="Calibri"/>
                <w:sz w:val="16"/>
                <w:szCs w:val="16"/>
              </w:rPr>
              <w:t>BlinkState</w:t>
            </w:r>
          </w:p>
        </w:tc>
        <w:tc>
          <w:tcPr>
            <w:tcW w:w="3408" w:type="pct"/>
            <w:shd w:val="clear" w:color="auto" w:fill="auto"/>
            <w:vAlign w:val="center"/>
          </w:tcPr>
          <w:p w14:paraId="1B6CAA26" w14:textId="77777777" w:rsidR="00DB17D3" w:rsidRPr="007A6723" w:rsidRDefault="00DB17D3" w:rsidP="007E0438">
            <w:pPr>
              <w:rPr>
                <w:rFonts w:eastAsia="현대하모니 L" w:cs="Calibri"/>
                <w:sz w:val="16"/>
                <w:szCs w:val="16"/>
              </w:rPr>
            </w:pPr>
            <w:r w:rsidRPr="007A6723">
              <w:rPr>
                <w:rFonts w:eastAsia="현대하모니 L" w:cs="Calibri"/>
                <w:sz w:val="16"/>
                <w:szCs w:val="16"/>
              </w:rPr>
              <w:t>Blinking State During Error</w:t>
            </w:r>
          </w:p>
          <w:p w14:paraId="32C837D7" w14:textId="77777777" w:rsidR="00DB17D3" w:rsidRPr="007A6723" w:rsidRDefault="00DB17D3" w:rsidP="007E0438">
            <w:pPr>
              <w:rPr>
                <w:rFonts w:eastAsia="현대하모니 L" w:cs="Calibri"/>
                <w:sz w:val="16"/>
                <w:szCs w:val="16"/>
              </w:rPr>
            </w:pPr>
            <w:r w:rsidRPr="007A6723">
              <w:rPr>
                <w:rFonts w:eastAsia="현대하모니 L" w:cs="Calibri"/>
                <w:sz w:val="16"/>
                <w:szCs w:val="16"/>
              </w:rPr>
              <w:t>On/Off/Complete</w:t>
            </w:r>
          </w:p>
        </w:tc>
      </w:tr>
      <w:tr w:rsidR="00DB17D3" w:rsidRPr="00211C19" w14:paraId="58B8F4FC" w14:textId="77777777" w:rsidTr="000F7E7D">
        <w:trPr>
          <w:trHeight w:val="20"/>
        </w:trPr>
        <w:tc>
          <w:tcPr>
            <w:tcW w:w="450" w:type="pct"/>
            <w:vMerge/>
            <w:shd w:val="clear" w:color="auto" w:fill="auto"/>
            <w:vAlign w:val="center"/>
          </w:tcPr>
          <w:p w14:paraId="637CF63D" w14:textId="77777777" w:rsidR="00DB17D3" w:rsidRPr="00211C19" w:rsidRDefault="00DB17D3" w:rsidP="007E0438">
            <w:pPr>
              <w:jc w:val="center"/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</w:p>
        </w:tc>
        <w:tc>
          <w:tcPr>
            <w:tcW w:w="1142" w:type="pct"/>
            <w:shd w:val="clear" w:color="auto" w:fill="auto"/>
            <w:vAlign w:val="center"/>
          </w:tcPr>
          <w:p w14:paraId="4BFF7CD1" w14:textId="77777777" w:rsidR="00DB17D3" w:rsidRPr="007A6723" w:rsidRDefault="00DB17D3" w:rsidP="007E0438">
            <w:pPr>
              <w:rPr>
                <w:rFonts w:eastAsia="현대하모니 L" w:cs="Calibri"/>
                <w:sz w:val="16"/>
                <w:szCs w:val="16"/>
              </w:rPr>
            </w:pPr>
            <w:r w:rsidRPr="007A6723">
              <w:rPr>
                <w:rFonts w:eastAsia="현대하모니 L" w:cs="Calibri"/>
                <w:sz w:val="16"/>
                <w:szCs w:val="16"/>
              </w:rPr>
              <w:t>Timer_AmberINDBlk</w:t>
            </w:r>
          </w:p>
        </w:tc>
        <w:tc>
          <w:tcPr>
            <w:tcW w:w="3408" w:type="pct"/>
            <w:shd w:val="clear" w:color="auto" w:fill="auto"/>
            <w:vAlign w:val="center"/>
          </w:tcPr>
          <w:p w14:paraId="23644507" w14:textId="77777777" w:rsidR="00DB17D3" w:rsidRPr="007A6723" w:rsidRDefault="00DB17D3" w:rsidP="007E0438">
            <w:pPr>
              <w:rPr>
                <w:rFonts w:eastAsia="현대하모니 L" w:cs="Calibri"/>
                <w:sz w:val="16"/>
                <w:szCs w:val="16"/>
              </w:rPr>
            </w:pPr>
            <w:r w:rsidRPr="007A6723">
              <w:rPr>
                <w:rFonts w:eastAsia="현대하모니 L" w:cs="Calibri"/>
                <w:sz w:val="16"/>
                <w:szCs w:val="16"/>
              </w:rPr>
              <w:t>Timer for Amber Blinking</w:t>
            </w:r>
          </w:p>
        </w:tc>
      </w:tr>
      <w:tr w:rsidR="00DB17D3" w:rsidRPr="00211C19" w14:paraId="7403C7E5" w14:textId="77777777" w:rsidTr="000F7E7D">
        <w:trPr>
          <w:trHeight w:val="20"/>
        </w:trPr>
        <w:tc>
          <w:tcPr>
            <w:tcW w:w="450" w:type="pct"/>
            <w:vMerge/>
            <w:shd w:val="clear" w:color="auto" w:fill="auto"/>
            <w:vAlign w:val="center"/>
          </w:tcPr>
          <w:p w14:paraId="4A9B4069" w14:textId="77777777" w:rsidR="00DB17D3" w:rsidRPr="00211C19" w:rsidRDefault="00DB17D3" w:rsidP="007E0438">
            <w:pPr>
              <w:jc w:val="center"/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</w:p>
        </w:tc>
        <w:tc>
          <w:tcPr>
            <w:tcW w:w="1142" w:type="pct"/>
            <w:shd w:val="clear" w:color="auto" w:fill="auto"/>
            <w:vAlign w:val="center"/>
          </w:tcPr>
          <w:p w14:paraId="4102E651" w14:textId="77777777" w:rsidR="00DB17D3" w:rsidRPr="007A6723" w:rsidRDefault="00DB17D3" w:rsidP="007E0438">
            <w:pPr>
              <w:rPr>
                <w:rFonts w:eastAsia="현대하모니 L" w:cs="Calibri"/>
                <w:sz w:val="16"/>
                <w:szCs w:val="16"/>
              </w:rPr>
            </w:pPr>
            <w:r w:rsidRPr="007A6723">
              <w:rPr>
                <w:rFonts w:eastAsia="현대하모니 L" w:cs="Calibri"/>
                <w:sz w:val="16"/>
                <w:szCs w:val="16"/>
              </w:rPr>
              <w:t>Timer_PhoneLeft</w:t>
            </w:r>
          </w:p>
        </w:tc>
        <w:tc>
          <w:tcPr>
            <w:tcW w:w="3408" w:type="pct"/>
            <w:shd w:val="clear" w:color="auto" w:fill="auto"/>
            <w:vAlign w:val="center"/>
          </w:tcPr>
          <w:p w14:paraId="274A9A07" w14:textId="77777777" w:rsidR="00DB17D3" w:rsidRPr="007A6723" w:rsidRDefault="00DB17D3" w:rsidP="007E0438">
            <w:pPr>
              <w:rPr>
                <w:rFonts w:eastAsia="현대하모니 L" w:cs="Calibri"/>
                <w:sz w:val="16"/>
                <w:szCs w:val="16"/>
              </w:rPr>
            </w:pPr>
            <w:r w:rsidRPr="007A6723">
              <w:rPr>
                <w:rFonts w:eastAsia="현대하모니 L" w:cs="Calibri"/>
                <w:sz w:val="16"/>
                <w:szCs w:val="16"/>
              </w:rPr>
              <w:t>Timer for No Phone Confirm Check</w:t>
            </w:r>
          </w:p>
        </w:tc>
      </w:tr>
      <w:tr w:rsidR="00DB17D3" w:rsidRPr="00211C19" w14:paraId="7B1B234E" w14:textId="77777777" w:rsidTr="000F7E7D">
        <w:trPr>
          <w:trHeight w:val="20"/>
        </w:trPr>
        <w:tc>
          <w:tcPr>
            <w:tcW w:w="450" w:type="pct"/>
            <w:vMerge/>
            <w:shd w:val="clear" w:color="auto" w:fill="auto"/>
            <w:vAlign w:val="center"/>
          </w:tcPr>
          <w:p w14:paraId="501895B9" w14:textId="77777777" w:rsidR="00DB17D3" w:rsidRPr="00211C19" w:rsidRDefault="00DB17D3" w:rsidP="007E0438">
            <w:pPr>
              <w:jc w:val="center"/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</w:p>
        </w:tc>
        <w:tc>
          <w:tcPr>
            <w:tcW w:w="1142" w:type="pct"/>
            <w:shd w:val="clear" w:color="auto" w:fill="auto"/>
            <w:vAlign w:val="center"/>
          </w:tcPr>
          <w:p w14:paraId="5A34CC06" w14:textId="77777777" w:rsidR="00DB17D3" w:rsidRPr="007A6723" w:rsidRDefault="00DB17D3" w:rsidP="007E0438">
            <w:pPr>
              <w:rPr>
                <w:rFonts w:eastAsia="현대하모니 L" w:cs="Calibri"/>
                <w:sz w:val="16"/>
                <w:szCs w:val="16"/>
              </w:rPr>
            </w:pPr>
            <w:r w:rsidRPr="007A6723">
              <w:rPr>
                <w:rFonts w:eastAsia="현대하모니 L" w:cs="Calibri"/>
                <w:sz w:val="16"/>
                <w:szCs w:val="16"/>
              </w:rPr>
              <w:t>Timer_PhoneWarningCheck</w:t>
            </w:r>
          </w:p>
        </w:tc>
        <w:tc>
          <w:tcPr>
            <w:tcW w:w="3408" w:type="pct"/>
            <w:shd w:val="clear" w:color="auto" w:fill="auto"/>
            <w:vAlign w:val="center"/>
          </w:tcPr>
          <w:p w14:paraId="3683D8A6" w14:textId="77777777" w:rsidR="00DB17D3" w:rsidRPr="007A6723" w:rsidRDefault="00DB17D3" w:rsidP="007E0438">
            <w:pPr>
              <w:rPr>
                <w:rFonts w:eastAsia="현대하모니 L" w:cs="Calibri"/>
                <w:sz w:val="16"/>
                <w:szCs w:val="16"/>
              </w:rPr>
            </w:pPr>
            <w:r w:rsidRPr="007A6723">
              <w:rPr>
                <w:rFonts w:eastAsia="현대하모니 L" w:cs="Calibri"/>
                <w:sz w:val="16"/>
                <w:szCs w:val="16"/>
              </w:rPr>
              <w:t>Timer for Phone Exist Warning Check</w:t>
            </w:r>
          </w:p>
        </w:tc>
      </w:tr>
      <w:tr w:rsidR="00DB17D3" w:rsidRPr="00211C19" w14:paraId="416E8ED8" w14:textId="77777777" w:rsidTr="000F7E7D">
        <w:trPr>
          <w:trHeight w:val="20"/>
        </w:trPr>
        <w:tc>
          <w:tcPr>
            <w:tcW w:w="450" w:type="pct"/>
            <w:vMerge/>
            <w:shd w:val="clear" w:color="auto" w:fill="auto"/>
            <w:vAlign w:val="center"/>
          </w:tcPr>
          <w:p w14:paraId="5B2660B8" w14:textId="77777777" w:rsidR="00DB17D3" w:rsidRPr="00211C19" w:rsidRDefault="00DB17D3" w:rsidP="007E0438">
            <w:pPr>
              <w:jc w:val="center"/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</w:p>
        </w:tc>
        <w:tc>
          <w:tcPr>
            <w:tcW w:w="1142" w:type="pct"/>
            <w:shd w:val="clear" w:color="auto" w:fill="auto"/>
            <w:vAlign w:val="center"/>
          </w:tcPr>
          <w:p w14:paraId="6A595692" w14:textId="77777777" w:rsidR="00DB17D3" w:rsidRPr="007A6723" w:rsidRDefault="00DB17D3" w:rsidP="007E0438">
            <w:pPr>
              <w:rPr>
                <w:rFonts w:eastAsia="현대하모니 L" w:cs="Calibri"/>
                <w:sz w:val="16"/>
                <w:szCs w:val="16"/>
              </w:rPr>
            </w:pPr>
            <w:r w:rsidRPr="007A6723">
              <w:rPr>
                <w:rFonts w:eastAsia="현대하모니 L" w:cs="Calibri"/>
                <w:sz w:val="16"/>
                <w:szCs w:val="16"/>
              </w:rPr>
              <w:t>Timer_PhoneReminderCheck</w:t>
            </w:r>
          </w:p>
        </w:tc>
        <w:tc>
          <w:tcPr>
            <w:tcW w:w="3408" w:type="pct"/>
            <w:shd w:val="clear" w:color="auto" w:fill="auto"/>
            <w:vAlign w:val="center"/>
          </w:tcPr>
          <w:p w14:paraId="005B162E" w14:textId="77777777" w:rsidR="00DB17D3" w:rsidRPr="007A6723" w:rsidRDefault="00DB17D3" w:rsidP="007E0438">
            <w:pPr>
              <w:rPr>
                <w:rFonts w:eastAsia="현대하모니 L" w:cs="Calibri"/>
                <w:sz w:val="16"/>
                <w:szCs w:val="16"/>
              </w:rPr>
            </w:pPr>
            <w:r w:rsidRPr="007A6723">
              <w:rPr>
                <w:rFonts w:eastAsia="현대하모니 L" w:cs="Calibri"/>
                <w:sz w:val="16"/>
                <w:szCs w:val="16"/>
              </w:rPr>
              <w:t>Timer for Phone Remi</w:t>
            </w:r>
            <w:r w:rsidRPr="007A6723">
              <w:rPr>
                <w:rFonts w:eastAsia="현대하모니 L" w:cs="Calibri" w:hint="eastAsia"/>
                <w:sz w:val="16"/>
                <w:szCs w:val="16"/>
              </w:rPr>
              <w:t>n</w:t>
            </w:r>
            <w:r w:rsidRPr="007A6723">
              <w:rPr>
                <w:rFonts w:eastAsia="현대하모니 L" w:cs="Calibri"/>
                <w:sz w:val="16"/>
                <w:szCs w:val="16"/>
              </w:rPr>
              <w:t>der Warning Check</w:t>
            </w:r>
          </w:p>
        </w:tc>
      </w:tr>
      <w:tr w:rsidR="00DB17D3" w:rsidRPr="00211C19" w14:paraId="134734BC" w14:textId="77777777" w:rsidTr="000F7E7D">
        <w:trPr>
          <w:trHeight w:val="20"/>
        </w:trPr>
        <w:tc>
          <w:tcPr>
            <w:tcW w:w="450" w:type="pct"/>
            <w:vMerge/>
            <w:shd w:val="clear" w:color="auto" w:fill="auto"/>
            <w:vAlign w:val="center"/>
          </w:tcPr>
          <w:p w14:paraId="496ACDC9" w14:textId="77777777" w:rsidR="00DB17D3" w:rsidRPr="00211C19" w:rsidRDefault="00DB17D3" w:rsidP="007E0438">
            <w:pPr>
              <w:jc w:val="center"/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</w:p>
        </w:tc>
        <w:tc>
          <w:tcPr>
            <w:tcW w:w="1142" w:type="pct"/>
            <w:shd w:val="clear" w:color="auto" w:fill="auto"/>
            <w:vAlign w:val="center"/>
          </w:tcPr>
          <w:p w14:paraId="21656DAA" w14:textId="77777777" w:rsidR="00DB17D3" w:rsidRPr="007A6723" w:rsidRDefault="00DB17D3" w:rsidP="007E0438">
            <w:pPr>
              <w:rPr>
                <w:rFonts w:eastAsia="현대하모니 L" w:cs="Calibri"/>
                <w:sz w:val="16"/>
                <w:szCs w:val="16"/>
              </w:rPr>
            </w:pPr>
            <w:r w:rsidRPr="007A6723">
              <w:rPr>
                <w:rFonts w:eastAsia="현대하모니 L" w:cs="Calibri"/>
                <w:sz w:val="16"/>
                <w:szCs w:val="16"/>
              </w:rPr>
              <w:t>Timer_WarningComplete</w:t>
            </w:r>
          </w:p>
        </w:tc>
        <w:tc>
          <w:tcPr>
            <w:tcW w:w="3408" w:type="pct"/>
            <w:shd w:val="clear" w:color="auto" w:fill="auto"/>
            <w:vAlign w:val="center"/>
          </w:tcPr>
          <w:p w14:paraId="4B2CDDD6" w14:textId="77777777" w:rsidR="00DB17D3" w:rsidRPr="007A6723" w:rsidRDefault="00DB17D3" w:rsidP="007E0438">
            <w:pPr>
              <w:rPr>
                <w:rFonts w:eastAsia="현대하모니 L" w:cs="Calibri"/>
                <w:sz w:val="16"/>
                <w:szCs w:val="16"/>
              </w:rPr>
            </w:pPr>
            <w:r w:rsidRPr="007A6723">
              <w:rPr>
                <w:rFonts w:eastAsia="현대하모니 L" w:cs="Calibri"/>
                <w:sz w:val="16"/>
                <w:szCs w:val="16"/>
              </w:rPr>
              <w:t>Timer for Warning Clear Check</w:t>
            </w:r>
          </w:p>
        </w:tc>
      </w:tr>
      <w:tr w:rsidR="00DB17D3" w:rsidRPr="00211C19" w14:paraId="57EAD522" w14:textId="77777777" w:rsidTr="000F7E7D">
        <w:trPr>
          <w:trHeight w:val="20"/>
        </w:trPr>
        <w:tc>
          <w:tcPr>
            <w:tcW w:w="450" w:type="pct"/>
            <w:vMerge w:val="restart"/>
            <w:shd w:val="clear" w:color="auto" w:fill="auto"/>
            <w:vAlign w:val="center"/>
          </w:tcPr>
          <w:p w14:paraId="2DBEC98B" w14:textId="77777777" w:rsidR="00DB17D3" w:rsidRPr="00211C19" w:rsidRDefault="00DB17D3" w:rsidP="007E0438">
            <w:pPr>
              <w:jc w:val="center"/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 w:rsidRPr="00211C19">
              <w:rPr>
                <w:rFonts w:eastAsia="현대하모니 L" w:cs="Calibri"/>
                <w:color w:val="000000" w:themeColor="dark1"/>
                <w:sz w:val="16"/>
                <w:szCs w:val="16"/>
              </w:rPr>
              <w:t>Output</w:t>
            </w:r>
          </w:p>
        </w:tc>
        <w:tc>
          <w:tcPr>
            <w:tcW w:w="1142" w:type="pct"/>
            <w:shd w:val="clear" w:color="auto" w:fill="auto"/>
            <w:vAlign w:val="center"/>
          </w:tcPr>
          <w:p w14:paraId="0B46AAA6" w14:textId="77777777" w:rsidR="00DB17D3" w:rsidRPr="007A6723" w:rsidRDefault="00DB17D3" w:rsidP="007E0438">
            <w:pPr>
              <w:rPr>
                <w:rFonts w:eastAsia="현대하모니 L" w:cs="Calibri"/>
                <w:sz w:val="16"/>
                <w:szCs w:val="16"/>
              </w:rPr>
            </w:pPr>
            <w:r w:rsidRPr="007A6723">
              <w:rPr>
                <w:rFonts w:eastAsia="현대하모니 L" w:cs="Calibri" w:hint="eastAsia"/>
                <w:sz w:val="16"/>
                <w:szCs w:val="16"/>
              </w:rPr>
              <w:t>Output_WPCWarning</w:t>
            </w:r>
          </w:p>
        </w:tc>
        <w:tc>
          <w:tcPr>
            <w:tcW w:w="3408" w:type="pct"/>
            <w:shd w:val="clear" w:color="auto" w:fill="auto"/>
            <w:vAlign w:val="center"/>
          </w:tcPr>
          <w:p w14:paraId="310D4AEB" w14:textId="77777777" w:rsidR="00DB17D3" w:rsidRPr="007A6723" w:rsidRDefault="00DB17D3" w:rsidP="007E0438">
            <w:pPr>
              <w:rPr>
                <w:rFonts w:eastAsia="현대하모니 L" w:cs="Calibri"/>
                <w:sz w:val="16"/>
                <w:szCs w:val="16"/>
              </w:rPr>
            </w:pPr>
            <w:r w:rsidRPr="007A6723">
              <w:rPr>
                <w:rFonts w:eastAsia="현대하모니 L" w:cs="Calibri"/>
                <w:sz w:val="16"/>
                <w:szCs w:val="16"/>
              </w:rPr>
              <w:t xml:space="preserve">Warning by WPC for User </w:t>
            </w:r>
          </w:p>
          <w:p w14:paraId="65FFDE14" w14:textId="77777777" w:rsidR="00DB17D3" w:rsidRPr="007A6723" w:rsidRDefault="00DB17D3" w:rsidP="007E0438">
            <w:pPr>
              <w:rPr>
                <w:rFonts w:eastAsia="현대하모니 L" w:cs="Calibri"/>
                <w:sz w:val="16"/>
                <w:szCs w:val="16"/>
              </w:rPr>
            </w:pPr>
            <w:r w:rsidRPr="007A6723">
              <w:rPr>
                <w:rFonts w:eastAsia="현대하모니 L" w:cs="Calibri"/>
                <w:sz w:val="16"/>
                <w:szCs w:val="16"/>
              </w:rPr>
              <w:t>0x0:Off</w:t>
            </w:r>
          </w:p>
          <w:p w14:paraId="23F794C3" w14:textId="77777777" w:rsidR="00DB17D3" w:rsidRPr="007A6723" w:rsidRDefault="00DB17D3" w:rsidP="007E0438">
            <w:pPr>
              <w:rPr>
                <w:rFonts w:eastAsia="현대하모니 L" w:cs="Calibri"/>
                <w:sz w:val="16"/>
                <w:szCs w:val="16"/>
              </w:rPr>
            </w:pPr>
            <w:r w:rsidRPr="007A6723">
              <w:rPr>
                <w:rFonts w:eastAsia="현대하모니 L" w:cs="Calibri"/>
                <w:sz w:val="16"/>
                <w:szCs w:val="16"/>
              </w:rPr>
              <w:t>0x1:Cellphone on the pad</w:t>
            </w:r>
          </w:p>
          <w:p w14:paraId="6C12BB1A" w14:textId="77777777" w:rsidR="00DB17D3" w:rsidRPr="007A6723" w:rsidRDefault="00DB17D3" w:rsidP="007E0438">
            <w:pPr>
              <w:rPr>
                <w:rFonts w:eastAsia="현대하모니 L" w:cs="Calibri"/>
                <w:sz w:val="16"/>
                <w:szCs w:val="16"/>
              </w:rPr>
            </w:pPr>
            <w:r w:rsidRPr="007A6723">
              <w:rPr>
                <w:rFonts w:eastAsia="현대하모니 L" w:cs="Calibri"/>
                <w:sz w:val="16"/>
                <w:szCs w:val="16"/>
              </w:rPr>
              <w:t>0x2:Charging</w:t>
            </w:r>
          </w:p>
          <w:p w14:paraId="25A0D27A" w14:textId="77777777" w:rsidR="00DB17D3" w:rsidRPr="007A6723" w:rsidRDefault="00DB17D3" w:rsidP="007E0438">
            <w:pPr>
              <w:rPr>
                <w:rFonts w:eastAsia="현대하모니 L" w:cs="Calibri"/>
                <w:sz w:val="16"/>
                <w:szCs w:val="16"/>
              </w:rPr>
            </w:pPr>
            <w:r w:rsidRPr="007A6723">
              <w:rPr>
                <w:rFonts w:eastAsia="현대하모니 L" w:cs="Calibri"/>
                <w:sz w:val="16"/>
                <w:szCs w:val="16"/>
              </w:rPr>
              <w:t>0x3:Charging complete</w:t>
            </w:r>
          </w:p>
          <w:p w14:paraId="25B759E1" w14:textId="77777777" w:rsidR="00DB17D3" w:rsidRPr="007A6723" w:rsidRDefault="00DB17D3" w:rsidP="007E0438">
            <w:pPr>
              <w:rPr>
                <w:rFonts w:eastAsia="현대하모니 L" w:cs="Calibri"/>
                <w:sz w:val="16"/>
                <w:szCs w:val="16"/>
              </w:rPr>
            </w:pPr>
            <w:r w:rsidRPr="007A6723">
              <w:rPr>
                <w:rFonts w:eastAsia="현대하모니 L" w:cs="Calibri"/>
                <w:sz w:val="16"/>
                <w:szCs w:val="16"/>
              </w:rPr>
              <w:t>0x4:Cellphone reminder</w:t>
            </w:r>
          </w:p>
          <w:p w14:paraId="05FFD220" w14:textId="77777777" w:rsidR="00DB17D3" w:rsidRPr="007A6723" w:rsidRDefault="00DB17D3" w:rsidP="007E0438">
            <w:pPr>
              <w:rPr>
                <w:rFonts w:eastAsia="현대하모니 L" w:cs="Calibri"/>
                <w:sz w:val="16"/>
                <w:szCs w:val="16"/>
              </w:rPr>
            </w:pPr>
            <w:r w:rsidRPr="007A6723">
              <w:rPr>
                <w:rFonts w:eastAsia="현대하모니 L" w:cs="Calibri"/>
                <w:sz w:val="16"/>
                <w:szCs w:val="16"/>
              </w:rPr>
              <w:t>0x5:error</w:t>
            </w:r>
          </w:p>
          <w:p w14:paraId="422CD0BE" w14:textId="77777777" w:rsidR="00DB17D3" w:rsidRPr="007A6723" w:rsidRDefault="00DB17D3" w:rsidP="007E0438">
            <w:pPr>
              <w:rPr>
                <w:rFonts w:eastAsia="현대하모니 L" w:cs="Calibri"/>
                <w:sz w:val="16"/>
                <w:szCs w:val="16"/>
              </w:rPr>
            </w:pPr>
            <w:r w:rsidRPr="007A6723">
              <w:rPr>
                <w:rFonts w:eastAsia="현대하모니 L" w:cs="Calibri"/>
                <w:sz w:val="16"/>
                <w:szCs w:val="16"/>
              </w:rPr>
              <w:t>0x6:Reserved</w:t>
            </w:r>
          </w:p>
          <w:p w14:paraId="4C50EEED" w14:textId="77777777" w:rsidR="00DB17D3" w:rsidRPr="007A6723" w:rsidRDefault="00DB17D3" w:rsidP="007E0438">
            <w:pPr>
              <w:rPr>
                <w:rFonts w:eastAsia="현대하모니 L" w:cs="Calibri"/>
                <w:sz w:val="16"/>
                <w:szCs w:val="16"/>
              </w:rPr>
            </w:pPr>
            <w:r w:rsidRPr="007A6723">
              <w:rPr>
                <w:rFonts w:eastAsia="현대하모니 L" w:cs="Calibri"/>
                <w:sz w:val="16"/>
                <w:szCs w:val="16"/>
              </w:rPr>
              <w:t>0x7:Invalid</w:t>
            </w:r>
          </w:p>
        </w:tc>
      </w:tr>
      <w:tr w:rsidR="00DB17D3" w:rsidRPr="00211C19" w14:paraId="425E5B8A" w14:textId="77777777" w:rsidTr="000F7E7D">
        <w:trPr>
          <w:trHeight w:val="20"/>
        </w:trPr>
        <w:tc>
          <w:tcPr>
            <w:tcW w:w="450" w:type="pct"/>
            <w:vMerge/>
            <w:shd w:val="clear" w:color="auto" w:fill="auto"/>
            <w:vAlign w:val="center"/>
          </w:tcPr>
          <w:p w14:paraId="66FF6DCA" w14:textId="77777777" w:rsidR="00DB17D3" w:rsidRPr="00211C19" w:rsidRDefault="00DB17D3" w:rsidP="007E0438">
            <w:pPr>
              <w:jc w:val="center"/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</w:p>
        </w:tc>
        <w:tc>
          <w:tcPr>
            <w:tcW w:w="1142" w:type="pct"/>
            <w:shd w:val="clear" w:color="auto" w:fill="auto"/>
            <w:vAlign w:val="center"/>
          </w:tcPr>
          <w:p w14:paraId="7023C28F" w14:textId="77777777" w:rsidR="00DB17D3" w:rsidRPr="007A6723" w:rsidRDefault="00DB17D3" w:rsidP="007E0438">
            <w:pPr>
              <w:rPr>
                <w:rFonts w:eastAsia="현대하모니 L" w:cs="Calibri"/>
                <w:sz w:val="16"/>
                <w:szCs w:val="16"/>
              </w:rPr>
            </w:pPr>
            <w:r w:rsidRPr="007A6723">
              <w:rPr>
                <w:rFonts w:eastAsia="현대하모니 L" w:cs="Calibri" w:hint="eastAsia"/>
                <w:sz w:val="16"/>
                <w:szCs w:val="16"/>
              </w:rPr>
              <w:t>Output_OPT_b_FANModeCmd</w:t>
            </w:r>
          </w:p>
        </w:tc>
        <w:tc>
          <w:tcPr>
            <w:tcW w:w="3408" w:type="pct"/>
            <w:shd w:val="clear" w:color="auto" w:fill="auto"/>
            <w:vAlign w:val="center"/>
          </w:tcPr>
          <w:p w14:paraId="26EBE289" w14:textId="77777777" w:rsidR="00DB17D3" w:rsidRPr="007A6723" w:rsidRDefault="00DB17D3" w:rsidP="007E0438">
            <w:pPr>
              <w:pStyle w:val="aff7"/>
              <w:rPr>
                <w:rFonts w:ascii="Calibri" w:eastAsia="현대하모니 L" w:hAnsi="Calibri" w:cs="Calibri"/>
                <w:sz w:val="16"/>
                <w:szCs w:val="16"/>
              </w:rPr>
            </w:pPr>
            <w:r w:rsidRPr="007A6723">
              <w:rPr>
                <w:rFonts w:ascii="Calibri" w:eastAsia="현대하모니 L" w:hAnsi="Calibri" w:cs="Calibri" w:hint="eastAsia"/>
                <w:sz w:val="16"/>
                <w:szCs w:val="16"/>
              </w:rPr>
              <w:t>Command of FAN Operation</w:t>
            </w:r>
          </w:p>
        </w:tc>
      </w:tr>
      <w:tr w:rsidR="00DB17D3" w:rsidRPr="00211C19" w14:paraId="2CD69860" w14:textId="77777777" w:rsidTr="000F7E7D">
        <w:trPr>
          <w:trHeight w:val="20"/>
        </w:trPr>
        <w:tc>
          <w:tcPr>
            <w:tcW w:w="450" w:type="pct"/>
            <w:vMerge/>
            <w:shd w:val="clear" w:color="auto" w:fill="auto"/>
            <w:vAlign w:val="center"/>
          </w:tcPr>
          <w:p w14:paraId="38EA98B2" w14:textId="77777777" w:rsidR="00DB17D3" w:rsidRPr="00211C19" w:rsidRDefault="00DB17D3" w:rsidP="007E0438">
            <w:pPr>
              <w:jc w:val="center"/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</w:p>
        </w:tc>
        <w:tc>
          <w:tcPr>
            <w:tcW w:w="1142" w:type="pct"/>
            <w:shd w:val="clear" w:color="auto" w:fill="auto"/>
            <w:vAlign w:val="center"/>
          </w:tcPr>
          <w:p w14:paraId="1AF0BD28" w14:textId="77777777" w:rsidR="00DB17D3" w:rsidRPr="007A6723" w:rsidRDefault="00DB17D3" w:rsidP="007E0438">
            <w:pPr>
              <w:rPr>
                <w:rFonts w:eastAsia="현대하모니 L" w:cs="Calibri"/>
                <w:sz w:val="16"/>
                <w:szCs w:val="16"/>
              </w:rPr>
            </w:pPr>
            <w:r w:rsidRPr="007A6723">
              <w:rPr>
                <w:rFonts w:eastAsia="현대하모니 L" w:cs="Calibri" w:hint="eastAsia"/>
                <w:sz w:val="16"/>
                <w:szCs w:val="16"/>
              </w:rPr>
              <w:t>Output_OPT_b_GreenINDCmd</w:t>
            </w:r>
          </w:p>
        </w:tc>
        <w:tc>
          <w:tcPr>
            <w:tcW w:w="3408" w:type="pct"/>
            <w:shd w:val="clear" w:color="auto" w:fill="auto"/>
            <w:vAlign w:val="center"/>
          </w:tcPr>
          <w:p w14:paraId="20956EDD" w14:textId="77777777" w:rsidR="00DB17D3" w:rsidRPr="007A6723" w:rsidRDefault="00DB17D3" w:rsidP="00246A1B">
            <w:pPr>
              <w:rPr>
                <w:rFonts w:eastAsia="현대하모니 L" w:cs="Calibri"/>
                <w:sz w:val="16"/>
                <w:szCs w:val="16"/>
              </w:rPr>
            </w:pPr>
            <w:r w:rsidRPr="007A6723">
              <w:rPr>
                <w:rFonts w:eastAsia="현대하모니 L" w:cs="Calibri"/>
                <w:sz w:val="16"/>
                <w:szCs w:val="16"/>
              </w:rPr>
              <w:t xml:space="preserve">Green </w:t>
            </w:r>
            <w:r w:rsidRPr="007A6723">
              <w:rPr>
                <w:rFonts w:eastAsia="현대하모니 L" w:cs="Calibri" w:hint="eastAsia"/>
                <w:sz w:val="16"/>
                <w:szCs w:val="16"/>
              </w:rPr>
              <w:t>LED Output</w:t>
            </w:r>
            <w:r w:rsidRPr="007A6723">
              <w:rPr>
                <w:rFonts w:eastAsia="현대하모니 L" w:cs="Calibri"/>
                <w:sz w:val="16"/>
                <w:szCs w:val="16"/>
              </w:rPr>
              <w:t xml:space="preserve"> Command</w:t>
            </w:r>
          </w:p>
          <w:p w14:paraId="1FCAEB21" w14:textId="77777777" w:rsidR="00DB17D3" w:rsidRPr="007A6723" w:rsidRDefault="00DB17D3" w:rsidP="00246A1B">
            <w:pPr>
              <w:rPr>
                <w:rFonts w:eastAsia="현대하모니 L" w:cs="Calibri"/>
                <w:sz w:val="16"/>
                <w:szCs w:val="16"/>
              </w:rPr>
            </w:pPr>
            <w:r w:rsidRPr="007A6723">
              <w:rPr>
                <w:rFonts w:eastAsia="현대하모니 L" w:cs="Calibri" w:hint="eastAsia"/>
                <w:sz w:val="16"/>
                <w:szCs w:val="16"/>
              </w:rPr>
              <w:t>-</w:t>
            </w:r>
            <w:r w:rsidRPr="007A6723">
              <w:rPr>
                <w:rFonts w:eastAsia="현대하모니 L" w:cs="Calibri"/>
                <w:sz w:val="16"/>
                <w:szCs w:val="16"/>
              </w:rPr>
              <w:t>Off</w:t>
            </w:r>
            <w:r w:rsidRPr="007A6723">
              <w:rPr>
                <w:rFonts w:eastAsia="현대하모니 L" w:cs="Calibri" w:hint="eastAsia"/>
                <w:sz w:val="16"/>
                <w:szCs w:val="16"/>
              </w:rPr>
              <w:t xml:space="preserve"> : Green LED Off</w:t>
            </w:r>
          </w:p>
          <w:p w14:paraId="46AB1878" w14:textId="77777777" w:rsidR="00DB17D3" w:rsidRPr="007A6723" w:rsidRDefault="00DB17D3" w:rsidP="00246A1B">
            <w:pPr>
              <w:rPr>
                <w:rFonts w:eastAsia="현대하모니 L" w:cs="Calibri"/>
                <w:sz w:val="16"/>
                <w:szCs w:val="16"/>
              </w:rPr>
            </w:pPr>
            <w:r w:rsidRPr="007A6723">
              <w:rPr>
                <w:rFonts w:eastAsia="현대하모니 L" w:cs="Calibri" w:hint="eastAsia"/>
                <w:sz w:val="16"/>
                <w:szCs w:val="16"/>
              </w:rPr>
              <w:t>-</w:t>
            </w:r>
            <w:r w:rsidRPr="007A6723">
              <w:rPr>
                <w:rFonts w:eastAsia="현대하모니 L" w:cs="Calibri"/>
                <w:sz w:val="16"/>
                <w:szCs w:val="16"/>
              </w:rPr>
              <w:t>On</w:t>
            </w:r>
            <w:r w:rsidRPr="007A6723">
              <w:rPr>
                <w:rFonts w:eastAsia="현대하모니 L" w:cs="Calibri" w:hint="eastAsia"/>
                <w:sz w:val="16"/>
                <w:szCs w:val="16"/>
              </w:rPr>
              <w:t xml:space="preserve"> : Green LED On</w:t>
            </w:r>
          </w:p>
        </w:tc>
      </w:tr>
      <w:tr w:rsidR="00DB17D3" w:rsidRPr="00211C19" w14:paraId="00347E83" w14:textId="77777777" w:rsidTr="000F7E7D">
        <w:trPr>
          <w:trHeight w:val="20"/>
        </w:trPr>
        <w:tc>
          <w:tcPr>
            <w:tcW w:w="450" w:type="pct"/>
            <w:vMerge/>
            <w:shd w:val="clear" w:color="auto" w:fill="auto"/>
            <w:vAlign w:val="center"/>
          </w:tcPr>
          <w:p w14:paraId="3FA05A1D" w14:textId="77777777" w:rsidR="00DB17D3" w:rsidRPr="00211C19" w:rsidRDefault="00DB17D3" w:rsidP="007E0438">
            <w:pPr>
              <w:jc w:val="center"/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</w:p>
        </w:tc>
        <w:tc>
          <w:tcPr>
            <w:tcW w:w="1142" w:type="pct"/>
            <w:shd w:val="clear" w:color="auto" w:fill="auto"/>
            <w:vAlign w:val="center"/>
          </w:tcPr>
          <w:p w14:paraId="05ADF011" w14:textId="77777777" w:rsidR="00DB17D3" w:rsidRPr="00505E5B" w:rsidRDefault="00DB17D3" w:rsidP="007E0438">
            <w:pPr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 w:rsidRPr="00505E5B">
              <w:rPr>
                <w:rFonts w:eastAsia="현대하모니 L" w:cs="Calibri" w:hint="eastAsia"/>
                <w:color w:val="000000" w:themeColor="dark1"/>
                <w:sz w:val="16"/>
                <w:szCs w:val="16"/>
              </w:rPr>
              <w:t>Output_OPT_b_AmberINDCmd</w:t>
            </w:r>
          </w:p>
        </w:tc>
        <w:tc>
          <w:tcPr>
            <w:tcW w:w="3408" w:type="pct"/>
            <w:shd w:val="clear" w:color="auto" w:fill="auto"/>
            <w:vAlign w:val="center"/>
          </w:tcPr>
          <w:p w14:paraId="7CDF745E" w14:textId="77777777" w:rsidR="00DB17D3" w:rsidRPr="00211C19" w:rsidRDefault="00DB17D3" w:rsidP="00246A1B">
            <w:pPr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 w:rsidRPr="00211C19">
              <w:rPr>
                <w:rFonts w:eastAsia="현대하모니 L" w:cs="Calibri"/>
                <w:color w:val="000000" w:themeColor="dark1"/>
                <w:sz w:val="16"/>
                <w:szCs w:val="16"/>
              </w:rPr>
              <w:t xml:space="preserve">Amber </w:t>
            </w:r>
            <w:r>
              <w:rPr>
                <w:rFonts w:eastAsia="현대하모니 L" w:cs="Calibri" w:hint="eastAsia"/>
                <w:color w:val="000000" w:themeColor="dark1"/>
                <w:sz w:val="16"/>
                <w:szCs w:val="16"/>
              </w:rPr>
              <w:t>LED</w:t>
            </w:r>
            <w:r>
              <w:rPr>
                <w:rFonts w:eastAsia="현대하모니 L" w:cs="Calibri"/>
                <w:color w:val="000000" w:themeColor="dark1"/>
                <w:sz w:val="16"/>
                <w:szCs w:val="16"/>
              </w:rPr>
              <w:t xml:space="preserve"> </w:t>
            </w:r>
            <w:r>
              <w:rPr>
                <w:rFonts w:eastAsia="현대하모니 L" w:cs="Calibri" w:hint="eastAsia"/>
                <w:color w:val="000000" w:themeColor="dark1"/>
                <w:sz w:val="16"/>
                <w:szCs w:val="16"/>
              </w:rPr>
              <w:t>Output</w:t>
            </w:r>
            <w:r w:rsidRPr="00211C19">
              <w:rPr>
                <w:rFonts w:eastAsia="현대하모니 L" w:cs="Calibri"/>
                <w:color w:val="000000" w:themeColor="dark1"/>
                <w:sz w:val="16"/>
                <w:szCs w:val="16"/>
              </w:rPr>
              <w:t xml:space="preserve"> Command</w:t>
            </w:r>
          </w:p>
          <w:p w14:paraId="23804332" w14:textId="77777777" w:rsidR="00DB17D3" w:rsidRDefault="00DB17D3" w:rsidP="00246A1B">
            <w:pPr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>
              <w:rPr>
                <w:rFonts w:eastAsia="현대하모니 L" w:cs="Calibri" w:hint="eastAsia"/>
                <w:color w:val="000000" w:themeColor="dark1"/>
                <w:sz w:val="16"/>
                <w:szCs w:val="16"/>
              </w:rPr>
              <w:t>-</w:t>
            </w:r>
            <w:r>
              <w:rPr>
                <w:rFonts w:eastAsia="현대하모니 L" w:cs="Calibri"/>
                <w:color w:val="000000" w:themeColor="dark1"/>
                <w:sz w:val="16"/>
                <w:szCs w:val="16"/>
              </w:rPr>
              <w:t>Off</w:t>
            </w:r>
            <w:r>
              <w:rPr>
                <w:rFonts w:eastAsia="현대하모니 L" w:cs="Calibri" w:hint="eastAsia"/>
                <w:color w:val="000000" w:themeColor="dark1"/>
                <w:sz w:val="16"/>
                <w:szCs w:val="16"/>
              </w:rPr>
              <w:t xml:space="preserve"> : Amber LED Off</w:t>
            </w:r>
          </w:p>
          <w:p w14:paraId="0A9E912F" w14:textId="77777777" w:rsidR="00DB17D3" w:rsidRPr="00211C19" w:rsidRDefault="00DB17D3" w:rsidP="00246A1B">
            <w:pPr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>
              <w:rPr>
                <w:rFonts w:eastAsia="현대하모니 L" w:cs="Calibri" w:hint="eastAsia"/>
                <w:color w:val="000000" w:themeColor="dark1"/>
                <w:sz w:val="16"/>
                <w:szCs w:val="16"/>
              </w:rPr>
              <w:t>-</w:t>
            </w:r>
            <w:r w:rsidRPr="00173CDB">
              <w:rPr>
                <w:rFonts w:eastAsia="현대하모니 L" w:cs="Calibri"/>
                <w:color w:val="000000" w:themeColor="dark1"/>
                <w:sz w:val="16"/>
                <w:szCs w:val="16"/>
              </w:rPr>
              <w:t>On</w:t>
            </w:r>
            <w:r>
              <w:rPr>
                <w:rFonts w:eastAsia="현대하모니 L" w:cs="Calibri" w:hint="eastAsia"/>
                <w:color w:val="000000" w:themeColor="dark1"/>
                <w:sz w:val="16"/>
                <w:szCs w:val="16"/>
              </w:rPr>
              <w:t xml:space="preserve"> : Amber LED On</w:t>
            </w:r>
          </w:p>
        </w:tc>
      </w:tr>
    </w:tbl>
    <w:p w14:paraId="78E6112C" w14:textId="568633BF" w:rsidR="006C5BA6" w:rsidRPr="00211C19" w:rsidRDefault="006C5BA6" w:rsidP="006C5BA6">
      <w:pPr>
        <w:pStyle w:val="affc"/>
        <w:rPr>
          <w:rFonts w:eastAsia="현대하모니 L" w:cs="Calibri"/>
        </w:rPr>
      </w:pPr>
      <w:bookmarkStart w:id="183" w:name="_Toc96604531"/>
      <w:r w:rsidRPr="00211C19">
        <w:rPr>
          <w:rFonts w:eastAsia="현대하모니 L" w:cs="Calibri"/>
        </w:rPr>
        <w:t xml:space="preserve">Table </w:t>
      </w:r>
      <w:r w:rsidRPr="00211C19">
        <w:rPr>
          <w:rFonts w:eastAsia="현대하모니 L" w:cs="Calibri"/>
        </w:rPr>
        <w:fldChar w:fldCharType="begin"/>
      </w:r>
      <w:r w:rsidRPr="00211C19">
        <w:rPr>
          <w:rFonts w:eastAsia="현대하모니 L" w:cs="Calibri"/>
        </w:rPr>
        <w:instrText xml:space="preserve"> SEQ Table \* ARABIC </w:instrText>
      </w:r>
      <w:r w:rsidRPr="00211C19">
        <w:rPr>
          <w:rFonts w:eastAsia="현대하모니 L" w:cs="Calibri"/>
        </w:rPr>
        <w:fldChar w:fldCharType="separate"/>
      </w:r>
      <w:r w:rsidR="006F533A">
        <w:rPr>
          <w:rFonts w:eastAsia="현대하모니 L" w:cs="Calibri"/>
          <w:noProof/>
        </w:rPr>
        <w:t>51</w:t>
      </w:r>
      <w:r w:rsidRPr="00211C19">
        <w:rPr>
          <w:rFonts w:eastAsia="현대하모니 L" w:cs="Calibri"/>
        </w:rPr>
        <w:fldChar w:fldCharType="end"/>
      </w:r>
      <w:r w:rsidRPr="00211C19">
        <w:rPr>
          <w:rFonts w:eastAsia="현대하모니 L" w:cs="Calibri"/>
        </w:rPr>
        <w:t>.</w:t>
      </w:r>
      <w:r>
        <w:rPr>
          <w:rFonts w:eastAsia="현대하모니 L" w:cs="Calibri" w:hint="eastAsia"/>
        </w:rPr>
        <w:t xml:space="preserve"> </w:t>
      </w:r>
      <w:r>
        <w:rPr>
          <w:rFonts w:eastAsia="현대하모니 L" w:cs="Calibri"/>
        </w:rPr>
        <w:t>WPC Main Control Function</w:t>
      </w:r>
      <w:r w:rsidRPr="00211C19">
        <w:rPr>
          <w:rFonts w:eastAsia="현대하모니 L" w:cs="Calibri"/>
        </w:rPr>
        <w:t xml:space="preserve"> </w:t>
      </w:r>
      <w:r>
        <w:rPr>
          <w:rFonts w:eastAsia="현대하모니 L" w:cs="Calibri" w:hint="eastAsia"/>
        </w:rPr>
        <w:t>In/Out List</w:t>
      </w:r>
      <w:bookmarkEnd w:id="183"/>
    </w:p>
    <w:p w14:paraId="2D2DBDEC" w14:textId="77777777" w:rsidR="006C5BA6" w:rsidRPr="00E93BD7" w:rsidRDefault="006C5BA6" w:rsidP="006C5BA6">
      <w:r>
        <w:br w:type="page"/>
      </w:r>
    </w:p>
    <w:p w14:paraId="4EDBCF0A" w14:textId="77777777" w:rsidR="006C5BA6" w:rsidRPr="00211C19" w:rsidRDefault="006C5BA6" w:rsidP="006C5BA6">
      <w:pPr>
        <w:pStyle w:val="51"/>
      </w:pPr>
      <w:r>
        <w:lastRenderedPageBreak/>
        <w:t>WPC Main Control Function</w:t>
      </w:r>
      <w:r w:rsidRPr="00211C19">
        <w:t xml:space="preserve"> Description</w:t>
      </w:r>
    </w:p>
    <w:p w14:paraId="61A29756" w14:textId="77777777" w:rsidR="006C5BA6" w:rsidRPr="00211C19" w:rsidRDefault="006C5BA6" w:rsidP="006C5BA6">
      <w:pPr>
        <w:widowControl w:val="0"/>
        <w:wordWrap w:val="0"/>
        <w:jc w:val="both"/>
        <w:rPr>
          <w:rFonts w:eastAsia="현대하모니 L" w:cs="Calibri"/>
          <w:sz w:val="20"/>
          <w:lang w:val="en-GB"/>
        </w:rPr>
      </w:pPr>
    </w:p>
    <w:p w14:paraId="35949CE1" w14:textId="77777777" w:rsidR="006C5BA6" w:rsidRDefault="006C5BA6" w:rsidP="006C5BA6">
      <w:pPr>
        <w:widowControl w:val="0"/>
        <w:wordWrap w:val="0"/>
        <w:ind w:firstLine="284"/>
        <w:jc w:val="both"/>
        <w:rPr>
          <w:rFonts w:ascii="현대하모니 L" w:eastAsia="현대하모니 L" w:hAnsi="현대하모니 L" w:cs="Calibri"/>
          <w:sz w:val="20"/>
          <w:lang w:val="en-GB"/>
        </w:rPr>
      </w:pPr>
      <w:r>
        <w:rPr>
          <w:rFonts w:ascii="현대하모니 L" w:eastAsia="현대하모니 L" w:hAnsi="현대하모니 L" w:cs="Calibri" w:hint="eastAsia"/>
          <w:sz w:val="20"/>
          <w:lang w:val="en-GB"/>
        </w:rPr>
        <w:t>[</w:t>
      </w:r>
      <w:r w:rsidRPr="00304905">
        <w:rPr>
          <w:rFonts w:eastAsia="현대하모니 L" w:cs="Calibri" w:hint="eastAsia"/>
          <w:sz w:val="20"/>
        </w:rPr>
        <w:t>휴대폰</w:t>
      </w:r>
      <w:r>
        <w:rPr>
          <w:rFonts w:ascii="바탕" w:eastAsia="바탕" w:hAnsi="바탕" w:cs="바탕" w:hint="eastAsia"/>
          <w:sz w:val="20"/>
          <w:lang w:val="en-GB"/>
        </w:rPr>
        <w:t xml:space="preserve"> </w:t>
      </w:r>
      <w:r>
        <w:rPr>
          <w:rFonts w:ascii="현대하모니 L" w:eastAsia="현대하모니 L" w:hAnsi="현대하모니 L" w:cs="Calibri" w:hint="eastAsia"/>
          <w:sz w:val="20"/>
          <w:lang w:val="en-GB"/>
        </w:rPr>
        <w:t>방치 알림]</w:t>
      </w:r>
    </w:p>
    <w:p w14:paraId="21532707" w14:textId="77777777" w:rsidR="006C5BA6" w:rsidRPr="007A6723" w:rsidRDefault="00DB17D3" w:rsidP="00116D94">
      <w:pPr>
        <w:pStyle w:val="a1"/>
        <w:widowControl w:val="0"/>
        <w:numPr>
          <w:ilvl w:val="0"/>
          <w:numId w:val="49"/>
        </w:numPr>
        <w:wordWrap w:val="0"/>
        <w:ind w:rightChars="195" w:right="429"/>
        <w:jc w:val="both"/>
        <w:rPr>
          <w:rFonts w:eastAsia="현대하모니 L" w:cs="Calibri"/>
          <w:sz w:val="20"/>
        </w:rPr>
      </w:pPr>
      <w:r w:rsidRPr="007A6723">
        <w:rPr>
          <w:rFonts w:eastAsia="현대하모니 L" w:cs="Calibri" w:hint="eastAsia"/>
          <w:sz w:val="20"/>
          <w:lang w:val="en-GB"/>
        </w:rPr>
        <w:t>IGN</w:t>
      </w:r>
      <w:r w:rsidR="00DF0158" w:rsidRPr="007A6723">
        <w:rPr>
          <w:rFonts w:eastAsia="현대하모니 L" w:cs="Calibri" w:hint="eastAsia"/>
          <w:sz w:val="20"/>
          <w:lang w:val="en-GB"/>
        </w:rPr>
        <w:t>1</w:t>
      </w:r>
      <w:r w:rsidRPr="007A6723">
        <w:rPr>
          <w:rFonts w:eastAsia="현대하모니 L" w:cs="Calibri" w:hint="eastAsia"/>
          <w:sz w:val="20"/>
          <w:lang w:val="en-GB"/>
        </w:rPr>
        <w:t xml:space="preserve"> On </w:t>
      </w:r>
      <w:r w:rsidR="006C5BA6" w:rsidRPr="007A6723">
        <w:rPr>
          <w:rFonts w:eastAsia="현대하모니 L" w:cs="Calibri" w:hint="eastAsia"/>
          <w:sz w:val="20"/>
          <w:lang w:val="en-GB"/>
        </w:rPr>
        <w:t>에서</w:t>
      </w:r>
      <w:r w:rsidR="006C5BA6" w:rsidRPr="007A6723">
        <w:rPr>
          <w:rFonts w:eastAsia="현대하모니 L" w:cs="Calibri" w:hint="eastAsia"/>
          <w:sz w:val="20"/>
          <w:lang w:val="en-GB"/>
        </w:rPr>
        <w:t xml:space="preserve"> Off</w:t>
      </w:r>
      <w:r w:rsidR="006C5BA6" w:rsidRPr="007A6723">
        <w:rPr>
          <w:rFonts w:eastAsia="현대하모니 L" w:cs="Calibri" w:hint="eastAsia"/>
          <w:sz w:val="20"/>
          <w:lang w:val="en-GB"/>
        </w:rPr>
        <w:t>될</w:t>
      </w:r>
      <w:r w:rsidR="006C5BA6" w:rsidRPr="007A6723">
        <w:rPr>
          <w:rFonts w:eastAsia="현대하모니 L" w:cs="Calibri" w:hint="eastAsia"/>
          <w:sz w:val="20"/>
          <w:lang w:val="en-GB"/>
        </w:rPr>
        <w:t xml:space="preserve"> </w:t>
      </w:r>
      <w:r w:rsidR="006C5BA6" w:rsidRPr="007A6723">
        <w:rPr>
          <w:rFonts w:eastAsia="현대하모니 L" w:cs="Calibri" w:hint="eastAsia"/>
          <w:sz w:val="20"/>
          <w:lang w:val="en-GB"/>
        </w:rPr>
        <w:t>시</w:t>
      </w:r>
      <w:r w:rsidR="006C5BA6" w:rsidRPr="007A6723">
        <w:rPr>
          <w:rFonts w:eastAsia="현대하모니 L" w:cs="Calibri" w:hint="eastAsia"/>
          <w:sz w:val="20"/>
          <w:lang w:val="en-GB"/>
        </w:rPr>
        <w:t>,</w:t>
      </w:r>
      <w:r w:rsidR="006C5BA6" w:rsidRPr="007A6723">
        <w:rPr>
          <w:rFonts w:eastAsia="현대하모니 L" w:cs="Calibri" w:hint="eastAsia"/>
          <w:sz w:val="20"/>
        </w:rPr>
        <w:t xml:space="preserve"> 100ms </w:t>
      </w:r>
      <w:r w:rsidR="006C5BA6" w:rsidRPr="007A6723">
        <w:rPr>
          <w:rFonts w:eastAsia="현대하모니 L" w:cs="Calibri" w:hint="eastAsia"/>
          <w:sz w:val="20"/>
        </w:rPr>
        <w:t>이후</w:t>
      </w:r>
      <w:r w:rsidR="006C5BA6" w:rsidRPr="007A6723">
        <w:rPr>
          <w:rFonts w:eastAsia="현대하모니 L" w:cs="Calibri" w:hint="eastAsia"/>
          <w:sz w:val="20"/>
        </w:rPr>
        <w:t xml:space="preserve">, 900ms </w:t>
      </w:r>
      <w:r w:rsidR="006C5BA6" w:rsidRPr="007A6723">
        <w:rPr>
          <w:rFonts w:eastAsia="현대하모니 L" w:cs="Calibri" w:hint="eastAsia"/>
          <w:sz w:val="20"/>
        </w:rPr>
        <w:t>이내로</w:t>
      </w:r>
      <w:r w:rsidR="006C5BA6" w:rsidRPr="007A6723">
        <w:rPr>
          <w:rFonts w:eastAsia="현대하모니 L" w:cs="Calibri" w:hint="eastAsia"/>
          <w:sz w:val="20"/>
        </w:rPr>
        <w:t xml:space="preserve"> </w:t>
      </w:r>
      <w:r w:rsidR="006C5BA6" w:rsidRPr="007A6723">
        <w:rPr>
          <w:rFonts w:eastAsia="현대하모니 L" w:cs="Calibri" w:hint="eastAsia"/>
          <w:sz w:val="20"/>
        </w:rPr>
        <w:t>휴대폰을</w:t>
      </w:r>
      <w:r w:rsidR="006C5BA6" w:rsidRPr="007A6723">
        <w:rPr>
          <w:rFonts w:eastAsia="현대하모니 L" w:cs="Calibri" w:hint="eastAsia"/>
          <w:sz w:val="20"/>
        </w:rPr>
        <w:t xml:space="preserve"> </w:t>
      </w:r>
      <w:r w:rsidR="006C5BA6" w:rsidRPr="007A6723">
        <w:rPr>
          <w:rFonts w:eastAsia="현대하모니 L" w:cs="Calibri" w:hint="eastAsia"/>
          <w:sz w:val="20"/>
        </w:rPr>
        <w:t>감지한</w:t>
      </w:r>
      <w:r w:rsidR="006C5BA6" w:rsidRPr="007A6723">
        <w:rPr>
          <w:rFonts w:eastAsia="현대하모니 L" w:cs="Calibri" w:hint="eastAsia"/>
          <w:sz w:val="20"/>
        </w:rPr>
        <w:t xml:space="preserve"> </w:t>
      </w:r>
      <w:r w:rsidR="006C5BA6" w:rsidRPr="007A6723">
        <w:rPr>
          <w:rFonts w:eastAsia="현대하모니 L" w:cs="Calibri" w:hint="eastAsia"/>
          <w:sz w:val="20"/>
        </w:rPr>
        <w:t>경우</w:t>
      </w:r>
      <w:r w:rsidR="006C5BA6" w:rsidRPr="007A6723">
        <w:rPr>
          <w:rFonts w:eastAsia="현대하모니 L" w:cs="Calibri" w:hint="eastAsia"/>
          <w:sz w:val="20"/>
        </w:rPr>
        <w:t xml:space="preserve"> </w:t>
      </w:r>
      <w:r w:rsidR="006C5BA6" w:rsidRPr="007A6723">
        <w:rPr>
          <w:rFonts w:eastAsia="현대하모니 L" w:cs="Calibri"/>
          <w:sz w:val="20"/>
        </w:rPr>
        <w:t>Output_WPCWarning</w:t>
      </w:r>
      <w:r w:rsidR="006C5BA6" w:rsidRPr="007A6723">
        <w:rPr>
          <w:rFonts w:eastAsia="현대하모니 L" w:cs="Calibri" w:hint="eastAsia"/>
          <w:sz w:val="20"/>
        </w:rPr>
        <w:t xml:space="preserve"> (0x1: Cellphone on the pad) </w:t>
      </w:r>
      <w:r w:rsidR="006C5BA6" w:rsidRPr="007A6723">
        <w:rPr>
          <w:rFonts w:eastAsia="현대하모니 L" w:cs="Calibri" w:hint="eastAsia"/>
          <w:sz w:val="20"/>
        </w:rPr>
        <w:t>신호를</w:t>
      </w:r>
      <w:r w:rsidR="006C5BA6" w:rsidRPr="007A6723">
        <w:rPr>
          <w:rFonts w:eastAsia="현대하모니 L" w:cs="Calibri" w:hint="eastAsia"/>
          <w:sz w:val="20"/>
        </w:rPr>
        <w:t xml:space="preserve"> </w:t>
      </w:r>
      <w:r w:rsidR="006C5BA6" w:rsidRPr="007A6723">
        <w:rPr>
          <w:rFonts w:eastAsia="현대하모니 L" w:cs="Calibri" w:hint="eastAsia"/>
          <w:sz w:val="20"/>
        </w:rPr>
        <w:t>송신해야</w:t>
      </w:r>
      <w:r w:rsidR="006C5BA6" w:rsidRPr="007A6723">
        <w:rPr>
          <w:rFonts w:eastAsia="현대하모니 L" w:cs="Calibri" w:hint="eastAsia"/>
          <w:sz w:val="20"/>
        </w:rPr>
        <w:t xml:space="preserve"> </w:t>
      </w:r>
      <w:r w:rsidR="006C5BA6" w:rsidRPr="007A6723">
        <w:rPr>
          <w:rFonts w:eastAsia="현대하모니 L" w:cs="Calibri" w:hint="eastAsia"/>
          <w:sz w:val="20"/>
        </w:rPr>
        <w:t>한다</w:t>
      </w:r>
      <w:r w:rsidR="006C5BA6" w:rsidRPr="007A6723">
        <w:rPr>
          <w:rFonts w:eastAsia="현대하모니 L" w:cs="Calibri" w:hint="eastAsia"/>
          <w:sz w:val="20"/>
        </w:rPr>
        <w:t>.</w:t>
      </w:r>
    </w:p>
    <w:p w14:paraId="0E0CEF5E" w14:textId="77777777" w:rsidR="006C5BA6" w:rsidRPr="00B65CC6" w:rsidRDefault="006C5BA6" w:rsidP="00116D94">
      <w:pPr>
        <w:pStyle w:val="a1"/>
        <w:widowControl w:val="0"/>
        <w:numPr>
          <w:ilvl w:val="0"/>
          <w:numId w:val="49"/>
        </w:numPr>
        <w:wordWrap w:val="0"/>
        <w:ind w:rightChars="195" w:right="429"/>
        <w:jc w:val="both"/>
        <w:rPr>
          <w:rFonts w:eastAsia="현대하모니 L" w:cs="Calibri"/>
          <w:sz w:val="20"/>
        </w:rPr>
      </w:pPr>
      <w:r w:rsidRPr="007A6723">
        <w:rPr>
          <w:rFonts w:eastAsia="현대하모니 L" w:cs="Calibri" w:hint="eastAsia"/>
          <w:sz w:val="20"/>
        </w:rPr>
        <w:t xml:space="preserve">Cellphone </w:t>
      </w:r>
      <w:r w:rsidRPr="00304905">
        <w:rPr>
          <w:rFonts w:eastAsia="현대하모니 L" w:cs="Calibri" w:hint="eastAsia"/>
          <w:sz w:val="20"/>
        </w:rPr>
        <w:t xml:space="preserve">on the pad </w:t>
      </w:r>
      <w:r w:rsidRPr="00304905">
        <w:rPr>
          <w:rFonts w:eastAsia="현대하모니 L" w:cs="Calibri" w:hint="eastAsia"/>
          <w:sz w:val="20"/>
        </w:rPr>
        <w:t>경고</w:t>
      </w:r>
      <w:r w:rsidRPr="00304905">
        <w:rPr>
          <w:rFonts w:eastAsia="현대하모니 L" w:cs="Calibri" w:hint="eastAsia"/>
          <w:sz w:val="20"/>
        </w:rPr>
        <w:t xml:space="preserve"> </w:t>
      </w:r>
      <w:r w:rsidRPr="00304905">
        <w:rPr>
          <w:rFonts w:eastAsia="현대하모니 L" w:cs="Calibri" w:hint="eastAsia"/>
          <w:sz w:val="20"/>
        </w:rPr>
        <w:t>후</w:t>
      </w:r>
      <w:r w:rsidRPr="00304905">
        <w:rPr>
          <w:rFonts w:eastAsia="현대하모니 L" w:cs="Calibri" w:hint="eastAsia"/>
          <w:sz w:val="20"/>
        </w:rPr>
        <w:t>, 60</w:t>
      </w:r>
      <w:r w:rsidRPr="00304905">
        <w:rPr>
          <w:rFonts w:eastAsia="현대하모니 L" w:cs="Calibri" w:hint="eastAsia"/>
          <w:sz w:val="20"/>
        </w:rPr>
        <w:t>초가</w:t>
      </w:r>
      <w:r w:rsidRPr="00304905">
        <w:rPr>
          <w:rFonts w:eastAsia="현대하모니 L" w:cs="Calibri" w:hint="eastAsia"/>
          <w:sz w:val="20"/>
        </w:rPr>
        <w:t xml:space="preserve"> </w:t>
      </w:r>
      <w:r w:rsidRPr="00304905">
        <w:rPr>
          <w:rFonts w:eastAsia="현대하모니 L" w:cs="Calibri" w:hint="eastAsia"/>
          <w:sz w:val="20"/>
        </w:rPr>
        <w:t>지난</w:t>
      </w:r>
      <w:r w:rsidRPr="00304905">
        <w:rPr>
          <w:rFonts w:eastAsia="현대하모니 L" w:cs="Calibri" w:hint="eastAsia"/>
          <w:sz w:val="20"/>
        </w:rPr>
        <w:t xml:space="preserve"> </w:t>
      </w:r>
      <w:r w:rsidRPr="00304905">
        <w:rPr>
          <w:rFonts w:eastAsia="현대하모니 L" w:cs="Calibri" w:hint="eastAsia"/>
          <w:sz w:val="20"/>
        </w:rPr>
        <w:t>후에도</w:t>
      </w:r>
      <w:r w:rsidRPr="00304905">
        <w:rPr>
          <w:rFonts w:eastAsia="현대하모니 L" w:cs="Calibri" w:hint="eastAsia"/>
          <w:sz w:val="20"/>
        </w:rPr>
        <w:t xml:space="preserve"> </w:t>
      </w:r>
      <w:r w:rsidRPr="00304905">
        <w:rPr>
          <w:rFonts w:eastAsia="현대하모니 L" w:cs="Calibri" w:hint="eastAsia"/>
          <w:sz w:val="20"/>
        </w:rPr>
        <w:t>휴대폰</w:t>
      </w:r>
      <w:r>
        <w:rPr>
          <w:rFonts w:eastAsia="현대하모니 L" w:cs="Calibri" w:hint="eastAsia"/>
          <w:sz w:val="20"/>
        </w:rPr>
        <w:t>을</w:t>
      </w:r>
      <w:r>
        <w:rPr>
          <w:rFonts w:eastAsia="현대하모니 L" w:cs="Calibri" w:hint="eastAsia"/>
          <w:sz w:val="20"/>
        </w:rPr>
        <w:t xml:space="preserve"> </w:t>
      </w:r>
      <w:r>
        <w:rPr>
          <w:rFonts w:eastAsia="현대하모니 L" w:cs="Calibri" w:hint="eastAsia"/>
          <w:sz w:val="20"/>
        </w:rPr>
        <w:t>감지한</w:t>
      </w:r>
      <w:r>
        <w:rPr>
          <w:rFonts w:eastAsia="현대하모니 L" w:cs="Calibri" w:hint="eastAsia"/>
          <w:sz w:val="20"/>
        </w:rPr>
        <w:t xml:space="preserve"> </w:t>
      </w:r>
      <w:r>
        <w:rPr>
          <w:rFonts w:eastAsia="현대하모니 L" w:cs="Calibri" w:hint="eastAsia"/>
          <w:sz w:val="20"/>
        </w:rPr>
        <w:t>경우</w:t>
      </w:r>
      <w:r>
        <w:rPr>
          <w:rFonts w:eastAsia="현대하모니 L" w:cs="Calibri" w:hint="eastAsia"/>
          <w:sz w:val="20"/>
        </w:rPr>
        <w:t xml:space="preserve"> </w:t>
      </w:r>
      <w:r w:rsidRPr="00505E5B">
        <w:rPr>
          <w:rFonts w:eastAsia="현대하모니 L" w:cs="Calibri"/>
          <w:sz w:val="20"/>
        </w:rPr>
        <w:t>Output_WPCWarning</w:t>
      </w:r>
      <w:r w:rsidRPr="00505E5B">
        <w:rPr>
          <w:rFonts w:eastAsia="현대하모니 L" w:cs="Calibri" w:hint="eastAsia"/>
          <w:sz w:val="20"/>
        </w:rPr>
        <w:t xml:space="preserve"> </w:t>
      </w:r>
      <w:r w:rsidRPr="00B65CC6">
        <w:rPr>
          <w:rFonts w:eastAsia="현대하모니 L" w:cs="Calibri" w:hint="eastAsia"/>
          <w:sz w:val="20"/>
        </w:rPr>
        <w:t>(0x</w:t>
      </w:r>
      <w:r>
        <w:rPr>
          <w:rFonts w:eastAsia="현대하모니 L" w:cs="Calibri" w:hint="eastAsia"/>
          <w:sz w:val="20"/>
        </w:rPr>
        <w:t>4</w:t>
      </w:r>
      <w:r w:rsidRPr="00B65CC6">
        <w:rPr>
          <w:rFonts w:eastAsia="현대하모니 L" w:cs="Calibri" w:hint="eastAsia"/>
          <w:sz w:val="20"/>
        </w:rPr>
        <w:t xml:space="preserve">: Cellphone </w:t>
      </w:r>
      <w:r>
        <w:rPr>
          <w:rFonts w:eastAsia="현대하모니 L" w:cs="Calibri" w:hint="eastAsia"/>
          <w:sz w:val="20"/>
        </w:rPr>
        <w:t>Reminder</w:t>
      </w:r>
      <w:r w:rsidRPr="00B65CC6">
        <w:rPr>
          <w:rFonts w:eastAsia="현대하모니 L" w:cs="Calibri" w:hint="eastAsia"/>
          <w:sz w:val="20"/>
        </w:rPr>
        <w:t>)</w:t>
      </w:r>
      <w:r>
        <w:rPr>
          <w:rFonts w:eastAsia="현대하모니 L" w:cs="Calibri" w:hint="eastAsia"/>
          <w:sz w:val="20"/>
        </w:rPr>
        <w:t xml:space="preserve"> </w:t>
      </w:r>
      <w:r w:rsidRPr="0084421B">
        <w:rPr>
          <w:rFonts w:eastAsia="현대하모니 L" w:cs="Calibri" w:hint="eastAsia"/>
          <w:sz w:val="20"/>
        </w:rPr>
        <w:t>신호를</w:t>
      </w:r>
      <w:r w:rsidRPr="00B65CC6">
        <w:rPr>
          <w:rFonts w:eastAsia="현대하모니 L" w:cs="Calibri" w:hint="eastAsia"/>
          <w:sz w:val="20"/>
        </w:rPr>
        <w:t xml:space="preserve"> </w:t>
      </w:r>
      <w:r w:rsidRPr="00B65CC6">
        <w:rPr>
          <w:rFonts w:eastAsia="현대하모니 L" w:cs="Calibri" w:hint="eastAsia"/>
          <w:sz w:val="20"/>
        </w:rPr>
        <w:t>송신</w:t>
      </w:r>
      <w:r>
        <w:rPr>
          <w:rFonts w:eastAsia="현대하모니 L" w:cs="Calibri" w:hint="eastAsia"/>
          <w:sz w:val="20"/>
        </w:rPr>
        <w:t>해야</w:t>
      </w:r>
      <w:r>
        <w:rPr>
          <w:rFonts w:eastAsia="현대하모니 L" w:cs="Calibri" w:hint="eastAsia"/>
          <w:sz w:val="20"/>
        </w:rPr>
        <w:t xml:space="preserve"> </w:t>
      </w:r>
      <w:r>
        <w:rPr>
          <w:rFonts w:eastAsia="현대하모니 L" w:cs="Calibri" w:hint="eastAsia"/>
          <w:sz w:val="20"/>
        </w:rPr>
        <w:t>한다</w:t>
      </w:r>
      <w:r>
        <w:rPr>
          <w:rFonts w:eastAsia="현대하모니 L" w:cs="Calibri" w:hint="eastAsia"/>
          <w:sz w:val="20"/>
        </w:rPr>
        <w:t>.</w:t>
      </w:r>
    </w:p>
    <w:p w14:paraId="2147A8FD" w14:textId="77777777" w:rsidR="006C5BA6" w:rsidRPr="008308B5" w:rsidRDefault="006C5BA6" w:rsidP="00116D94">
      <w:pPr>
        <w:pStyle w:val="a1"/>
        <w:widowControl w:val="0"/>
        <w:numPr>
          <w:ilvl w:val="0"/>
          <w:numId w:val="49"/>
        </w:numPr>
        <w:wordWrap w:val="0"/>
        <w:contextualSpacing w:val="0"/>
        <w:jc w:val="both"/>
        <w:rPr>
          <w:rFonts w:eastAsia="현대하모니 L" w:cs="Calibri"/>
          <w:sz w:val="20"/>
          <w:lang w:val="en-GB"/>
        </w:rPr>
      </w:pPr>
      <w:r>
        <w:rPr>
          <w:rFonts w:eastAsia="현대하모니 L" w:cs="Calibri" w:hint="eastAsia"/>
          <w:sz w:val="20"/>
        </w:rPr>
        <w:t>방치</w:t>
      </w:r>
      <w:r>
        <w:rPr>
          <w:rFonts w:eastAsia="현대하모니 L" w:cs="Calibri" w:hint="eastAsia"/>
          <w:sz w:val="20"/>
        </w:rPr>
        <w:t xml:space="preserve"> </w:t>
      </w:r>
      <w:r>
        <w:rPr>
          <w:rFonts w:eastAsia="현대하모니 L" w:cs="Calibri" w:hint="eastAsia"/>
          <w:sz w:val="20"/>
        </w:rPr>
        <w:t>알림</w:t>
      </w:r>
      <w:r>
        <w:rPr>
          <w:rFonts w:eastAsia="현대하모니 L" w:cs="Calibri" w:hint="eastAsia"/>
          <w:sz w:val="20"/>
        </w:rPr>
        <w:t xml:space="preserve"> </w:t>
      </w:r>
      <w:r>
        <w:rPr>
          <w:rFonts w:eastAsia="현대하모니 L" w:cs="Calibri" w:hint="eastAsia"/>
          <w:sz w:val="20"/>
        </w:rPr>
        <w:t>중</w:t>
      </w:r>
      <w:r>
        <w:rPr>
          <w:rFonts w:eastAsia="현대하모니 L" w:cs="Calibri" w:hint="eastAsia"/>
          <w:sz w:val="20"/>
        </w:rPr>
        <w:t xml:space="preserve">, </w:t>
      </w:r>
      <w:r w:rsidRPr="008308B5">
        <w:rPr>
          <w:rFonts w:eastAsia="현대하모니 L" w:cs="Calibri" w:hint="eastAsia"/>
          <w:sz w:val="20"/>
        </w:rPr>
        <w:t>휴대폰이</w:t>
      </w:r>
      <w:r w:rsidRPr="008308B5">
        <w:rPr>
          <w:rFonts w:eastAsia="현대하모니 L" w:cs="Calibri" w:hint="eastAsia"/>
          <w:sz w:val="20"/>
        </w:rPr>
        <w:t xml:space="preserve"> </w:t>
      </w:r>
      <w:r w:rsidRPr="008308B5">
        <w:rPr>
          <w:rFonts w:eastAsia="현대하모니 L" w:cs="Calibri" w:hint="eastAsia"/>
          <w:sz w:val="20"/>
        </w:rPr>
        <w:t>감지되지</w:t>
      </w:r>
      <w:r w:rsidRPr="008308B5">
        <w:rPr>
          <w:rFonts w:eastAsia="현대하모니 L" w:cs="Calibri" w:hint="eastAsia"/>
          <w:sz w:val="20"/>
        </w:rPr>
        <w:t xml:space="preserve"> </w:t>
      </w:r>
      <w:r w:rsidRPr="008308B5">
        <w:rPr>
          <w:rFonts w:eastAsia="현대하모니 L" w:cs="Calibri" w:hint="eastAsia"/>
          <w:sz w:val="20"/>
        </w:rPr>
        <w:t>않는</w:t>
      </w:r>
      <w:r w:rsidRPr="008308B5">
        <w:rPr>
          <w:rFonts w:eastAsia="현대하모니 L" w:cs="Calibri" w:hint="eastAsia"/>
          <w:sz w:val="20"/>
        </w:rPr>
        <w:t xml:space="preserve"> </w:t>
      </w:r>
      <w:r w:rsidRPr="008308B5">
        <w:rPr>
          <w:rFonts w:eastAsia="현대하모니 L" w:cs="Calibri" w:hint="eastAsia"/>
          <w:sz w:val="20"/>
        </w:rPr>
        <w:t>경우</w:t>
      </w:r>
      <w:r w:rsidRPr="008308B5">
        <w:rPr>
          <w:rFonts w:eastAsia="현대하모니 L" w:cs="Calibri" w:hint="eastAsia"/>
          <w:sz w:val="20"/>
        </w:rPr>
        <w:t xml:space="preserve">, </w:t>
      </w:r>
      <w:r w:rsidRPr="008308B5">
        <w:rPr>
          <w:rFonts w:eastAsia="현대하모니 L" w:cs="Calibri" w:hint="eastAsia"/>
          <w:sz w:val="20"/>
        </w:rPr>
        <w:t>휴대폰</w:t>
      </w:r>
      <w:r w:rsidRPr="008308B5">
        <w:rPr>
          <w:rFonts w:eastAsia="현대하모니 L" w:cs="Calibri" w:hint="eastAsia"/>
          <w:sz w:val="20"/>
        </w:rPr>
        <w:t xml:space="preserve"> </w:t>
      </w:r>
      <w:r w:rsidRPr="008308B5">
        <w:rPr>
          <w:rFonts w:eastAsia="현대하모니 L" w:cs="Calibri" w:hint="eastAsia"/>
          <w:sz w:val="20"/>
        </w:rPr>
        <w:t>거치</w:t>
      </w:r>
      <w:r w:rsidRPr="008308B5">
        <w:rPr>
          <w:rFonts w:eastAsia="현대하모니 L" w:cs="Calibri" w:hint="eastAsia"/>
          <w:sz w:val="20"/>
        </w:rPr>
        <w:t xml:space="preserve"> </w:t>
      </w:r>
      <w:r w:rsidRPr="008308B5">
        <w:rPr>
          <w:rFonts w:eastAsia="현대하모니 L" w:cs="Calibri" w:hint="eastAsia"/>
          <w:sz w:val="20"/>
        </w:rPr>
        <w:t>상태</w:t>
      </w:r>
      <w:r w:rsidRPr="008308B5">
        <w:rPr>
          <w:rFonts w:eastAsia="현대하모니 L" w:cs="Calibri" w:hint="eastAsia"/>
          <w:sz w:val="20"/>
        </w:rPr>
        <w:t xml:space="preserve"> </w:t>
      </w:r>
      <w:r w:rsidRPr="008308B5">
        <w:rPr>
          <w:rFonts w:eastAsia="현대하모니 L" w:cs="Calibri" w:hint="eastAsia"/>
          <w:sz w:val="20"/>
        </w:rPr>
        <w:t>여부</w:t>
      </w:r>
      <w:r w:rsidRPr="008308B5">
        <w:rPr>
          <w:rFonts w:eastAsia="현대하모니 L" w:cs="Calibri" w:hint="eastAsia"/>
          <w:sz w:val="20"/>
        </w:rPr>
        <w:t xml:space="preserve"> </w:t>
      </w:r>
      <w:r w:rsidRPr="008308B5">
        <w:rPr>
          <w:rFonts w:eastAsia="현대하모니 L" w:cs="Calibri" w:hint="eastAsia"/>
          <w:sz w:val="20"/>
        </w:rPr>
        <w:t>확인</w:t>
      </w:r>
      <w:r>
        <w:rPr>
          <w:rFonts w:eastAsia="현대하모니 L" w:cs="Calibri" w:hint="eastAsia"/>
          <w:sz w:val="20"/>
        </w:rPr>
        <w:t xml:space="preserve"> </w:t>
      </w:r>
      <w:r>
        <w:rPr>
          <w:rFonts w:eastAsia="현대하모니 L" w:cs="Calibri" w:hint="eastAsia"/>
          <w:sz w:val="20"/>
        </w:rPr>
        <w:t>후</w:t>
      </w:r>
      <w:r>
        <w:rPr>
          <w:rFonts w:eastAsia="현대하모니 L" w:cs="Calibri" w:hint="eastAsia"/>
          <w:sz w:val="20"/>
        </w:rPr>
        <w:t xml:space="preserve"> </w:t>
      </w:r>
      <w:r w:rsidRPr="00505E5B">
        <w:rPr>
          <w:rFonts w:eastAsia="현대하모니 L" w:cs="Calibri"/>
          <w:sz w:val="20"/>
        </w:rPr>
        <w:t>Output_WPCWarning</w:t>
      </w:r>
      <w:r w:rsidRPr="00505E5B">
        <w:rPr>
          <w:rFonts w:eastAsia="현대하모니 L" w:cs="Calibri" w:hint="eastAsia"/>
          <w:sz w:val="20"/>
        </w:rPr>
        <w:t xml:space="preserve"> </w:t>
      </w:r>
      <w:r>
        <w:rPr>
          <w:rFonts w:eastAsia="현대하모니 L" w:cs="Calibri" w:hint="eastAsia"/>
          <w:sz w:val="20"/>
        </w:rPr>
        <w:t>(0x0: Off)</w:t>
      </w:r>
      <w:r w:rsidRPr="00F456B8">
        <w:rPr>
          <w:rFonts w:eastAsia="현대하모니 L" w:cs="Calibri" w:hint="eastAsia"/>
          <w:sz w:val="20"/>
        </w:rPr>
        <w:t>신호</w:t>
      </w:r>
      <w:r>
        <w:rPr>
          <w:rFonts w:eastAsia="현대하모니 L" w:cs="Calibri" w:hint="eastAsia"/>
          <w:sz w:val="20"/>
        </w:rPr>
        <w:t>를</w:t>
      </w:r>
      <w:r>
        <w:rPr>
          <w:rFonts w:eastAsia="현대하모니 L" w:cs="Calibri" w:hint="eastAsia"/>
          <w:sz w:val="20"/>
        </w:rPr>
        <w:t xml:space="preserve"> </w:t>
      </w:r>
      <w:r>
        <w:rPr>
          <w:rFonts w:eastAsia="현대하모니 L" w:cs="Calibri" w:hint="eastAsia"/>
          <w:sz w:val="20"/>
        </w:rPr>
        <w:t>송</w:t>
      </w:r>
      <w:r w:rsidRPr="00AE383C">
        <w:rPr>
          <w:rFonts w:eastAsia="현대하모니 L" w:cs="Calibri" w:hint="eastAsia"/>
          <w:sz w:val="20"/>
        </w:rPr>
        <w:t>신해야</w:t>
      </w:r>
      <w:r w:rsidRPr="00AE383C">
        <w:rPr>
          <w:rFonts w:eastAsia="현대하모니 L" w:cs="Calibri" w:hint="eastAsia"/>
          <w:sz w:val="20"/>
        </w:rPr>
        <w:t xml:space="preserve"> </w:t>
      </w:r>
      <w:r w:rsidRPr="00AE383C">
        <w:rPr>
          <w:rFonts w:eastAsia="현대하모니 L" w:cs="Calibri" w:hint="eastAsia"/>
          <w:sz w:val="20"/>
        </w:rPr>
        <w:t>한다</w:t>
      </w:r>
      <w:r>
        <w:rPr>
          <w:rFonts w:eastAsia="현대하모니 L" w:cs="Calibri" w:hint="eastAsia"/>
          <w:sz w:val="20"/>
        </w:rPr>
        <w:t>.</w:t>
      </w:r>
    </w:p>
    <w:p w14:paraId="552AC275" w14:textId="77777777" w:rsidR="006C5BA6" w:rsidRDefault="006C5BA6" w:rsidP="006C5BA6">
      <w:pPr>
        <w:widowControl w:val="0"/>
        <w:wordWrap w:val="0"/>
        <w:jc w:val="both"/>
        <w:rPr>
          <w:rFonts w:eastAsia="현대하모니 L" w:cs="Calibri"/>
          <w:sz w:val="20"/>
          <w:lang w:val="en-GB"/>
        </w:rPr>
      </w:pPr>
    </w:p>
    <w:p w14:paraId="6472E675" w14:textId="77777777" w:rsidR="006C5BA6" w:rsidRDefault="006C5BA6" w:rsidP="006C5BA6">
      <w:pPr>
        <w:widowControl w:val="0"/>
        <w:wordWrap w:val="0"/>
        <w:ind w:left="284"/>
        <w:jc w:val="both"/>
        <w:rPr>
          <w:rFonts w:eastAsia="현대하모니 L" w:cs="Calibri"/>
          <w:sz w:val="20"/>
          <w:lang w:val="en-GB"/>
        </w:rPr>
      </w:pPr>
      <w:r>
        <w:rPr>
          <w:rFonts w:eastAsia="현대하모니 L" w:cs="Calibri" w:hint="eastAsia"/>
          <w:sz w:val="20"/>
          <w:lang w:val="en-GB"/>
        </w:rPr>
        <w:t>[</w:t>
      </w:r>
      <w:r>
        <w:rPr>
          <w:rFonts w:eastAsia="현대하모니 L" w:cs="Calibri" w:hint="eastAsia"/>
          <w:sz w:val="20"/>
          <w:lang w:val="en-GB"/>
        </w:rPr>
        <w:t>충전</w:t>
      </w:r>
      <w:r>
        <w:rPr>
          <w:rFonts w:eastAsia="현대하모니 L" w:cs="Calibri" w:hint="eastAsia"/>
          <w:sz w:val="20"/>
          <w:lang w:val="en-GB"/>
        </w:rPr>
        <w:t xml:space="preserve"> </w:t>
      </w:r>
      <w:r>
        <w:rPr>
          <w:rFonts w:eastAsia="현대하모니 L" w:cs="Calibri" w:hint="eastAsia"/>
          <w:sz w:val="20"/>
          <w:lang w:val="en-GB"/>
        </w:rPr>
        <w:t>상태</w:t>
      </w:r>
      <w:r>
        <w:rPr>
          <w:rFonts w:eastAsia="현대하모니 L" w:cs="Calibri" w:hint="eastAsia"/>
          <w:sz w:val="20"/>
          <w:lang w:val="en-GB"/>
        </w:rPr>
        <w:t xml:space="preserve"> </w:t>
      </w:r>
      <w:r>
        <w:rPr>
          <w:rFonts w:eastAsia="현대하모니 L" w:cs="Calibri" w:hint="eastAsia"/>
          <w:sz w:val="20"/>
          <w:lang w:val="en-GB"/>
        </w:rPr>
        <w:t>알림</w:t>
      </w:r>
      <w:r>
        <w:rPr>
          <w:rFonts w:eastAsia="현대하모니 L" w:cs="Calibri" w:hint="eastAsia"/>
          <w:sz w:val="20"/>
          <w:lang w:val="en-GB"/>
        </w:rPr>
        <w:t>]</w:t>
      </w:r>
    </w:p>
    <w:p w14:paraId="26FFFC2F" w14:textId="77777777" w:rsidR="006C5BA6" w:rsidRDefault="006C5BA6" w:rsidP="00116D94">
      <w:pPr>
        <w:pStyle w:val="a1"/>
        <w:widowControl w:val="0"/>
        <w:numPr>
          <w:ilvl w:val="0"/>
          <w:numId w:val="50"/>
        </w:numPr>
        <w:wordWrap w:val="0"/>
        <w:jc w:val="both"/>
        <w:rPr>
          <w:rFonts w:eastAsia="현대하모니 L" w:cs="Calibri"/>
          <w:sz w:val="20"/>
        </w:rPr>
      </w:pPr>
      <w:r>
        <w:rPr>
          <w:rFonts w:eastAsia="현대하모니 L" w:cs="Calibri" w:hint="eastAsia"/>
          <w:sz w:val="20"/>
        </w:rPr>
        <w:t xml:space="preserve"> </w:t>
      </w:r>
      <w:r>
        <w:rPr>
          <w:rFonts w:eastAsia="현대하모니 L" w:cs="Calibri" w:hint="eastAsia"/>
          <w:sz w:val="20"/>
        </w:rPr>
        <w:t>충전</w:t>
      </w:r>
      <w:r>
        <w:rPr>
          <w:rFonts w:eastAsia="현대하모니 L" w:cs="Calibri" w:hint="eastAsia"/>
          <w:sz w:val="20"/>
        </w:rPr>
        <w:t xml:space="preserve"> </w:t>
      </w:r>
      <w:r>
        <w:rPr>
          <w:rFonts w:eastAsia="현대하모니 L" w:cs="Calibri" w:hint="eastAsia"/>
          <w:sz w:val="20"/>
        </w:rPr>
        <w:t>중인</w:t>
      </w:r>
      <w:r>
        <w:rPr>
          <w:rFonts w:eastAsia="현대하모니 L" w:cs="Calibri" w:hint="eastAsia"/>
          <w:sz w:val="20"/>
        </w:rPr>
        <w:t xml:space="preserve"> </w:t>
      </w:r>
      <w:r>
        <w:rPr>
          <w:rFonts w:eastAsia="현대하모니 L" w:cs="Calibri" w:hint="eastAsia"/>
          <w:sz w:val="20"/>
        </w:rPr>
        <w:t>경우</w:t>
      </w:r>
      <w:r>
        <w:rPr>
          <w:rFonts w:eastAsia="현대하모니 L" w:cs="Calibri" w:hint="eastAsia"/>
          <w:sz w:val="20"/>
        </w:rPr>
        <w:t>, AMBER LED</w:t>
      </w:r>
      <w:r>
        <w:rPr>
          <w:rFonts w:eastAsia="현대하모니 L" w:cs="Calibri" w:hint="eastAsia"/>
          <w:sz w:val="20"/>
        </w:rPr>
        <w:t>가</w:t>
      </w:r>
      <w:r>
        <w:rPr>
          <w:rFonts w:eastAsia="현대하모니 L" w:cs="Calibri" w:hint="eastAsia"/>
          <w:sz w:val="20"/>
        </w:rPr>
        <w:t xml:space="preserve"> ON</w:t>
      </w:r>
      <w:r>
        <w:rPr>
          <w:rFonts w:eastAsia="현대하모니 L" w:cs="Calibri" w:hint="eastAsia"/>
          <w:sz w:val="20"/>
        </w:rPr>
        <w:t>되며</w:t>
      </w:r>
      <w:r>
        <w:rPr>
          <w:rFonts w:eastAsia="현대하모니 L" w:cs="Calibri" w:hint="eastAsia"/>
          <w:sz w:val="20"/>
        </w:rPr>
        <w:t xml:space="preserve"> </w:t>
      </w:r>
      <w:r w:rsidRPr="00505E5B">
        <w:rPr>
          <w:rFonts w:eastAsia="현대하모니 L" w:cs="Calibri"/>
          <w:sz w:val="20"/>
        </w:rPr>
        <w:t>Output_WPCWarning</w:t>
      </w:r>
      <w:r w:rsidRPr="00505E5B">
        <w:rPr>
          <w:rFonts w:eastAsia="현대하모니 L" w:cs="Calibri" w:hint="eastAsia"/>
          <w:sz w:val="20"/>
        </w:rPr>
        <w:t xml:space="preserve"> </w:t>
      </w:r>
      <w:r>
        <w:rPr>
          <w:rFonts w:eastAsia="현대하모니 L" w:cs="Calibri" w:hint="eastAsia"/>
          <w:sz w:val="20"/>
        </w:rPr>
        <w:t xml:space="preserve">(0x2: Charging) </w:t>
      </w:r>
      <w:r w:rsidRPr="0084421B">
        <w:rPr>
          <w:rFonts w:eastAsia="현대하모니 L" w:cs="Calibri" w:hint="eastAsia"/>
          <w:sz w:val="20"/>
        </w:rPr>
        <w:t>신호를</w:t>
      </w:r>
      <w:r w:rsidRPr="0084421B">
        <w:rPr>
          <w:rFonts w:eastAsia="현대하모니 L" w:cs="Calibri" w:hint="eastAsia"/>
          <w:sz w:val="20"/>
        </w:rPr>
        <w:t xml:space="preserve"> </w:t>
      </w:r>
      <w:r>
        <w:rPr>
          <w:rFonts w:eastAsia="현대하모니 L" w:cs="Calibri" w:hint="eastAsia"/>
          <w:sz w:val="20"/>
        </w:rPr>
        <w:t>송신해야</w:t>
      </w:r>
      <w:r>
        <w:rPr>
          <w:rFonts w:eastAsia="현대하모니 L" w:cs="Calibri" w:hint="eastAsia"/>
          <w:sz w:val="20"/>
        </w:rPr>
        <w:t xml:space="preserve"> </w:t>
      </w:r>
      <w:r>
        <w:rPr>
          <w:rFonts w:eastAsia="현대하모니 L" w:cs="Calibri" w:hint="eastAsia"/>
          <w:sz w:val="20"/>
        </w:rPr>
        <w:t>한다</w:t>
      </w:r>
      <w:r>
        <w:rPr>
          <w:rFonts w:eastAsia="현대하모니 L" w:cs="Calibri" w:hint="eastAsia"/>
          <w:sz w:val="20"/>
        </w:rPr>
        <w:t>.</w:t>
      </w:r>
    </w:p>
    <w:p w14:paraId="457A5D35" w14:textId="77777777" w:rsidR="006C5BA6" w:rsidRPr="00A635FC" w:rsidRDefault="006C5BA6" w:rsidP="00116D94">
      <w:pPr>
        <w:pStyle w:val="a1"/>
        <w:widowControl w:val="0"/>
        <w:numPr>
          <w:ilvl w:val="0"/>
          <w:numId w:val="50"/>
        </w:numPr>
        <w:wordWrap w:val="0"/>
        <w:jc w:val="both"/>
        <w:rPr>
          <w:rFonts w:eastAsia="현대하모니 L" w:cs="Calibri"/>
          <w:sz w:val="20"/>
        </w:rPr>
      </w:pPr>
      <w:r>
        <w:rPr>
          <w:rFonts w:eastAsia="현대하모니 L" w:cs="Calibri" w:hint="eastAsia"/>
          <w:sz w:val="20"/>
        </w:rPr>
        <w:t>충전을</w:t>
      </w:r>
      <w:r>
        <w:rPr>
          <w:rFonts w:eastAsia="현대하모니 L" w:cs="Calibri" w:hint="eastAsia"/>
          <w:sz w:val="20"/>
        </w:rPr>
        <w:t xml:space="preserve"> </w:t>
      </w:r>
      <w:r>
        <w:rPr>
          <w:rFonts w:eastAsia="현대하모니 L" w:cs="Calibri" w:hint="eastAsia"/>
          <w:sz w:val="20"/>
        </w:rPr>
        <w:t>완료한</w:t>
      </w:r>
      <w:r>
        <w:rPr>
          <w:rFonts w:eastAsia="현대하모니 L" w:cs="Calibri" w:hint="eastAsia"/>
          <w:sz w:val="20"/>
        </w:rPr>
        <w:t xml:space="preserve"> </w:t>
      </w:r>
      <w:r>
        <w:rPr>
          <w:rFonts w:eastAsia="현대하모니 L" w:cs="Calibri" w:hint="eastAsia"/>
          <w:sz w:val="20"/>
        </w:rPr>
        <w:t>경우</w:t>
      </w:r>
      <w:r>
        <w:rPr>
          <w:rFonts w:eastAsia="현대하모니 L" w:cs="Calibri" w:hint="eastAsia"/>
          <w:sz w:val="20"/>
        </w:rPr>
        <w:t>, GREEN LED</w:t>
      </w:r>
      <w:r>
        <w:rPr>
          <w:rFonts w:eastAsia="현대하모니 L" w:cs="Calibri" w:hint="eastAsia"/>
          <w:sz w:val="20"/>
        </w:rPr>
        <w:t>가</w:t>
      </w:r>
      <w:r>
        <w:rPr>
          <w:rFonts w:eastAsia="현대하모니 L" w:cs="Calibri" w:hint="eastAsia"/>
          <w:sz w:val="20"/>
        </w:rPr>
        <w:t xml:space="preserve"> ON</w:t>
      </w:r>
      <w:r>
        <w:rPr>
          <w:rFonts w:eastAsia="현대하모니 L" w:cs="Calibri" w:hint="eastAsia"/>
          <w:sz w:val="20"/>
        </w:rPr>
        <w:t>되며</w:t>
      </w:r>
      <w:r>
        <w:rPr>
          <w:rFonts w:eastAsia="현대하모니 L" w:cs="Calibri" w:hint="eastAsia"/>
          <w:sz w:val="20"/>
        </w:rPr>
        <w:t xml:space="preserve"> </w:t>
      </w:r>
      <w:r w:rsidRPr="00505E5B">
        <w:rPr>
          <w:rFonts w:eastAsia="현대하모니 L" w:cs="Calibri"/>
          <w:sz w:val="20"/>
        </w:rPr>
        <w:t>Output_WPCWarning</w:t>
      </w:r>
      <w:r w:rsidRPr="00505E5B">
        <w:rPr>
          <w:rFonts w:eastAsia="현대하모니 L" w:cs="Calibri" w:hint="eastAsia"/>
          <w:sz w:val="20"/>
        </w:rPr>
        <w:t xml:space="preserve"> </w:t>
      </w:r>
      <w:r>
        <w:rPr>
          <w:rFonts w:eastAsia="현대하모니 L" w:cs="Calibri" w:hint="eastAsia"/>
          <w:sz w:val="20"/>
        </w:rPr>
        <w:t xml:space="preserve">(0x3: Charging Complete) </w:t>
      </w:r>
      <w:r w:rsidRPr="0084421B">
        <w:rPr>
          <w:rFonts w:eastAsia="현대하모니 L" w:cs="Calibri" w:hint="eastAsia"/>
          <w:sz w:val="20"/>
        </w:rPr>
        <w:t>신호를</w:t>
      </w:r>
      <w:r w:rsidRPr="0084421B">
        <w:rPr>
          <w:rFonts w:eastAsia="현대하모니 L" w:cs="Calibri" w:hint="eastAsia"/>
          <w:sz w:val="20"/>
        </w:rPr>
        <w:t xml:space="preserve"> </w:t>
      </w:r>
      <w:r>
        <w:rPr>
          <w:rFonts w:eastAsia="현대하모니 L" w:cs="Calibri" w:hint="eastAsia"/>
          <w:sz w:val="20"/>
        </w:rPr>
        <w:t>송신해야</w:t>
      </w:r>
      <w:r>
        <w:rPr>
          <w:rFonts w:eastAsia="현대하모니 L" w:cs="Calibri" w:hint="eastAsia"/>
          <w:sz w:val="20"/>
        </w:rPr>
        <w:t xml:space="preserve"> </w:t>
      </w:r>
      <w:r>
        <w:rPr>
          <w:rFonts w:eastAsia="현대하모니 L" w:cs="Calibri" w:hint="eastAsia"/>
          <w:sz w:val="20"/>
        </w:rPr>
        <w:t>한다</w:t>
      </w:r>
      <w:r w:rsidRPr="0084421B">
        <w:rPr>
          <w:rFonts w:eastAsia="현대하모니 L" w:cs="Calibri" w:hint="eastAsia"/>
          <w:sz w:val="20"/>
        </w:rPr>
        <w:t>.</w:t>
      </w:r>
    </w:p>
    <w:p w14:paraId="025694B2" w14:textId="77777777" w:rsidR="006C5BA6" w:rsidRDefault="006C5BA6" w:rsidP="00116D94">
      <w:pPr>
        <w:pStyle w:val="a1"/>
        <w:widowControl w:val="0"/>
        <w:numPr>
          <w:ilvl w:val="0"/>
          <w:numId w:val="31"/>
        </w:numPr>
        <w:wordWrap w:val="0"/>
        <w:ind w:left="993" w:hanging="284"/>
        <w:jc w:val="both"/>
        <w:rPr>
          <w:rFonts w:eastAsia="현대하모니 L" w:cs="Calibri"/>
          <w:sz w:val="20"/>
        </w:rPr>
      </w:pPr>
      <w:r w:rsidRPr="00EF2232">
        <w:rPr>
          <w:rFonts w:eastAsia="현대하모니 L" w:cs="Calibri" w:hint="eastAsia"/>
          <w:sz w:val="20"/>
        </w:rPr>
        <w:t>완충으로</w:t>
      </w:r>
      <w:r w:rsidRPr="00EF2232">
        <w:rPr>
          <w:rFonts w:eastAsia="현대하모니 L" w:cs="Calibri" w:hint="eastAsia"/>
          <w:sz w:val="20"/>
        </w:rPr>
        <w:t xml:space="preserve"> </w:t>
      </w:r>
      <w:r w:rsidRPr="00EF2232">
        <w:rPr>
          <w:rFonts w:eastAsia="현대하모니 L" w:cs="Calibri" w:hint="eastAsia"/>
          <w:sz w:val="20"/>
        </w:rPr>
        <w:t>인한</w:t>
      </w:r>
      <w:r w:rsidRPr="00EF2232">
        <w:rPr>
          <w:rFonts w:eastAsia="현대하모니 L" w:cs="Calibri" w:hint="eastAsia"/>
          <w:sz w:val="20"/>
        </w:rPr>
        <w:t xml:space="preserve"> </w:t>
      </w:r>
      <w:r w:rsidRPr="00EF2232">
        <w:rPr>
          <w:rFonts w:eastAsia="현대하모니 L" w:cs="Calibri" w:hint="eastAsia"/>
          <w:sz w:val="20"/>
        </w:rPr>
        <w:t>충전</w:t>
      </w:r>
      <w:r w:rsidRPr="00EF2232">
        <w:rPr>
          <w:rFonts w:eastAsia="현대하모니 L" w:cs="Calibri" w:hint="eastAsia"/>
          <w:sz w:val="20"/>
        </w:rPr>
        <w:t xml:space="preserve"> </w:t>
      </w:r>
      <w:r w:rsidRPr="00EF2232">
        <w:rPr>
          <w:rFonts w:eastAsia="현대하모니 L" w:cs="Calibri" w:hint="eastAsia"/>
          <w:sz w:val="20"/>
        </w:rPr>
        <w:t>중지</w:t>
      </w:r>
      <w:r>
        <w:rPr>
          <w:rFonts w:eastAsia="현대하모니 L" w:cs="Calibri" w:hint="eastAsia"/>
          <w:sz w:val="20"/>
        </w:rPr>
        <w:t xml:space="preserve"> </w:t>
      </w:r>
      <w:r w:rsidRPr="00EF2232">
        <w:rPr>
          <w:rFonts w:eastAsia="현대하모니 L" w:cs="Calibri" w:hint="eastAsia"/>
          <w:sz w:val="20"/>
        </w:rPr>
        <w:t>시</w:t>
      </w:r>
      <w:r w:rsidRPr="00EF2232">
        <w:rPr>
          <w:rFonts w:eastAsia="현대하모니 L" w:cs="Calibri" w:hint="eastAsia"/>
          <w:sz w:val="20"/>
        </w:rPr>
        <w:t xml:space="preserve">, </w:t>
      </w:r>
      <w:r>
        <w:rPr>
          <w:rFonts w:eastAsia="현대하모니 L" w:cs="Calibri" w:hint="eastAsia"/>
          <w:sz w:val="20"/>
        </w:rPr>
        <w:t xml:space="preserve">EPT </w:t>
      </w:r>
      <w:r>
        <w:rPr>
          <w:rFonts w:eastAsia="현대하모니 L" w:cs="Calibri" w:hint="eastAsia"/>
          <w:sz w:val="20"/>
        </w:rPr>
        <w:t>송신으로</w:t>
      </w:r>
      <w:r>
        <w:rPr>
          <w:rFonts w:eastAsia="현대하모니 L" w:cs="Calibri" w:hint="eastAsia"/>
          <w:sz w:val="20"/>
        </w:rPr>
        <w:t xml:space="preserve"> </w:t>
      </w:r>
      <w:r w:rsidRPr="00EF2232">
        <w:rPr>
          <w:rFonts w:eastAsia="현대하모니 L" w:cs="Calibri" w:hint="eastAsia"/>
          <w:sz w:val="20"/>
        </w:rPr>
        <w:t>5</w:t>
      </w:r>
      <w:r w:rsidRPr="00EF2232">
        <w:rPr>
          <w:rFonts w:eastAsia="현대하모니 L" w:cs="Calibri" w:hint="eastAsia"/>
          <w:sz w:val="20"/>
        </w:rPr>
        <w:t>분마다</w:t>
      </w:r>
      <w:r w:rsidRPr="00EF2232">
        <w:rPr>
          <w:rFonts w:eastAsia="현대하모니 L" w:cs="Calibri" w:hint="eastAsia"/>
          <w:sz w:val="20"/>
        </w:rPr>
        <w:t xml:space="preserve"> </w:t>
      </w:r>
      <w:r w:rsidRPr="00EF2232">
        <w:rPr>
          <w:rFonts w:eastAsia="현대하모니 L" w:cs="Calibri" w:hint="eastAsia"/>
          <w:sz w:val="20"/>
        </w:rPr>
        <w:t>충전</w:t>
      </w:r>
      <w:r w:rsidRPr="00EF2232">
        <w:rPr>
          <w:rFonts w:eastAsia="현대하모니 L" w:cs="Calibri" w:hint="eastAsia"/>
          <w:sz w:val="20"/>
        </w:rPr>
        <w:t xml:space="preserve"> </w:t>
      </w:r>
      <w:r w:rsidRPr="00EF2232">
        <w:rPr>
          <w:rFonts w:eastAsia="현대하모니 L" w:cs="Calibri" w:hint="eastAsia"/>
          <w:sz w:val="20"/>
        </w:rPr>
        <w:t>가능</w:t>
      </w:r>
      <w:r w:rsidRPr="00EF2232">
        <w:rPr>
          <w:rFonts w:eastAsia="현대하모니 L" w:cs="Calibri" w:hint="eastAsia"/>
          <w:sz w:val="20"/>
        </w:rPr>
        <w:t xml:space="preserve"> </w:t>
      </w:r>
      <w:r w:rsidRPr="00EF2232">
        <w:rPr>
          <w:rFonts w:eastAsia="현대하모니 L" w:cs="Calibri" w:hint="eastAsia"/>
          <w:sz w:val="20"/>
        </w:rPr>
        <w:t>여부를</w:t>
      </w:r>
      <w:r w:rsidRPr="00EF2232">
        <w:rPr>
          <w:rFonts w:eastAsia="현대하모니 L" w:cs="Calibri" w:hint="eastAsia"/>
          <w:sz w:val="20"/>
        </w:rPr>
        <w:t xml:space="preserve"> </w:t>
      </w:r>
      <w:r>
        <w:rPr>
          <w:rFonts w:eastAsia="현대하모니 L" w:cs="Calibri" w:hint="eastAsia"/>
          <w:sz w:val="20"/>
        </w:rPr>
        <w:t>확인해야</w:t>
      </w:r>
      <w:r>
        <w:rPr>
          <w:rFonts w:eastAsia="현대하모니 L" w:cs="Calibri" w:hint="eastAsia"/>
          <w:sz w:val="20"/>
        </w:rPr>
        <w:t xml:space="preserve"> </w:t>
      </w:r>
      <w:r>
        <w:rPr>
          <w:rFonts w:eastAsia="현대하모니 L" w:cs="Calibri" w:hint="eastAsia"/>
          <w:sz w:val="20"/>
        </w:rPr>
        <w:t>한다</w:t>
      </w:r>
      <w:r>
        <w:rPr>
          <w:rFonts w:eastAsia="현대하모니 L" w:cs="Calibri" w:hint="eastAsia"/>
          <w:sz w:val="20"/>
        </w:rPr>
        <w:t>.</w:t>
      </w:r>
    </w:p>
    <w:p w14:paraId="4E932D5B" w14:textId="77777777" w:rsidR="006C5BA6" w:rsidRDefault="006C5BA6" w:rsidP="00116D94">
      <w:pPr>
        <w:pStyle w:val="a1"/>
        <w:widowControl w:val="0"/>
        <w:numPr>
          <w:ilvl w:val="0"/>
          <w:numId w:val="31"/>
        </w:numPr>
        <w:wordWrap w:val="0"/>
        <w:ind w:left="993" w:hanging="284"/>
        <w:jc w:val="both"/>
        <w:rPr>
          <w:rFonts w:eastAsia="현대하모니 L" w:cs="Calibri"/>
          <w:sz w:val="20"/>
        </w:rPr>
      </w:pPr>
      <w:r>
        <w:rPr>
          <w:rFonts w:eastAsia="현대하모니 L" w:cs="Calibri" w:hint="eastAsia"/>
          <w:sz w:val="20"/>
        </w:rPr>
        <w:t>CS(Charge State)</w:t>
      </w:r>
      <w:r>
        <w:rPr>
          <w:rFonts w:eastAsia="현대하모니 L" w:cs="Calibri"/>
          <w:sz w:val="20"/>
        </w:rPr>
        <w:t>100</w:t>
      </w:r>
      <w:r>
        <w:rPr>
          <w:rFonts w:eastAsia="현대하모니 L" w:cs="Calibri" w:hint="eastAsia"/>
          <w:sz w:val="20"/>
        </w:rPr>
        <w:t>인</w:t>
      </w:r>
      <w:r>
        <w:rPr>
          <w:rFonts w:eastAsia="현대하모니 L" w:cs="Calibri" w:hint="eastAsia"/>
          <w:sz w:val="20"/>
        </w:rPr>
        <w:t xml:space="preserve"> </w:t>
      </w:r>
      <w:r>
        <w:rPr>
          <w:rFonts w:eastAsia="현대하모니 L" w:cs="Calibri" w:hint="eastAsia"/>
          <w:sz w:val="20"/>
        </w:rPr>
        <w:t>경우</w:t>
      </w:r>
      <w:r>
        <w:rPr>
          <w:rFonts w:eastAsia="현대하모니 L" w:cs="Calibri" w:hint="eastAsia"/>
          <w:sz w:val="20"/>
        </w:rPr>
        <w:t>, GREEN LED ON</w:t>
      </w:r>
      <w:r>
        <w:rPr>
          <w:rFonts w:eastAsia="현대하모니 L" w:cs="Calibri" w:hint="eastAsia"/>
          <w:sz w:val="20"/>
        </w:rPr>
        <w:t>상태</w:t>
      </w:r>
      <w:r>
        <w:rPr>
          <w:rFonts w:eastAsia="현대하모니 L" w:cs="Calibri" w:hint="eastAsia"/>
          <w:sz w:val="20"/>
        </w:rPr>
        <w:t xml:space="preserve"> </w:t>
      </w:r>
      <w:r w:rsidRPr="00EF2232">
        <w:rPr>
          <w:rFonts w:eastAsia="현대하모니 L" w:cs="Calibri" w:hint="eastAsia"/>
          <w:sz w:val="20"/>
        </w:rPr>
        <w:t>유지</w:t>
      </w:r>
      <w:r>
        <w:rPr>
          <w:rFonts w:eastAsia="현대하모니 L" w:cs="Calibri" w:hint="eastAsia"/>
          <w:sz w:val="20"/>
        </w:rPr>
        <w:t>하고</w:t>
      </w:r>
      <w:r>
        <w:rPr>
          <w:rFonts w:eastAsia="현대하모니 L" w:cs="Calibri" w:hint="eastAsia"/>
          <w:sz w:val="20"/>
        </w:rPr>
        <w:t xml:space="preserve"> CS100</w:t>
      </w:r>
      <w:r>
        <w:rPr>
          <w:rFonts w:eastAsia="현대하모니 L" w:cs="Calibri" w:hint="eastAsia"/>
          <w:sz w:val="20"/>
        </w:rPr>
        <w:t>이</w:t>
      </w:r>
      <w:r>
        <w:rPr>
          <w:rFonts w:eastAsia="현대하모니 L" w:cs="Calibri" w:hint="eastAsia"/>
          <w:sz w:val="20"/>
        </w:rPr>
        <w:t xml:space="preserve"> </w:t>
      </w:r>
      <w:r>
        <w:rPr>
          <w:rFonts w:eastAsia="현대하모니 L" w:cs="Calibri" w:hint="eastAsia"/>
          <w:sz w:val="20"/>
        </w:rPr>
        <w:t>아닌</w:t>
      </w:r>
      <w:r>
        <w:rPr>
          <w:rFonts w:eastAsia="현대하모니 L" w:cs="Calibri" w:hint="eastAsia"/>
          <w:sz w:val="20"/>
        </w:rPr>
        <w:t xml:space="preserve"> </w:t>
      </w:r>
      <w:r>
        <w:rPr>
          <w:rFonts w:eastAsia="현대하모니 L" w:cs="Calibri" w:hint="eastAsia"/>
          <w:sz w:val="20"/>
        </w:rPr>
        <w:t>경우</w:t>
      </w:r>
      <w:r>
        <w:rPr>
          <w:rFonts w:eastAsia="현대하모니 L" w:cs="Calibri" w:hint="eastAsia"/>
          <w:sz w:val="20"/>
        </w:rPr>
        <w:t>, AMBER LED</w:t>
      </w:r>
      <w:r>
        <w:rPr>
          <w:rFonts w:eastAsia="현대하모니 L" w:cs="Calibri" w:hint="eastAsia"/>
          <w:sz w:val="20"/>
        </w:rPr>
        <w:t>로</w:t>
      </w:r>
      <w:r>
        <w:rPr>
          <w:rFonts w:eastAsia="현대하모니 L" w:cs="Calibri" w:hint="eastAsia"/>
          <w:sz w:val="20"/>
        </w:rPr>
        <w:t xml:space="preserve"> </w:t>
      </w:r>
      <w:r>
        <w:rPr>
          <w:rFonts w:eastAsia="현대하모니 L" w:cs="Calibri" w:hint="eastAsia"/>
          <w:sz w:val="20"/>
        </w:rPr>
        <w:t>전환해야</w:t>
      </w:r>
      <w:r>
        <w:rPr>
          <w:rFonts w:eastAsia="현대하모니 L" w:cs="Calibri" w:hint="eastAsia"/>
          <w:sz w:val="20"/>
        </w:rPr>
        <w:t xml:space="preserve"> </w:t>
      </w:r>
      <w:r>
        <w:rPr>
          <w:rFonts w:eastAsia="현대하모니 L" w:cs="Calibri" w:hint="eastAsia"/>
          <w:sz w:val="20"/>
        </w:rPr>
        <w:t>한다</w:t>
      </w:r>
      <w:r>
        <w:rPr>
          <w:rFonts w:eastAsia="현대하모니 L" w:cs="Calibri" w:hint="eastAsia"/>
          <w:sz w:val="20"/>
        </w:rPr>
        <w:t>.</w:t>
      </w:r>
    </w:p>
    <w:p w14:paraId="7F3FDAD7" w14:textId="77777777" w:rsidR="006C5BA6" w:rsidRDefault="006C5BA6" w:rsidP="006C5BA6">
      <w:pPr>
        <w:widowControl w:val="0"/>
        <w:wordWrap w:val="0"/>
        <w:jc w:val="both"/>
        <w:rPr>
          <w:rFonts w:eastAsia="현대하모니 L" w:cs="Calibri"/>
          <w:sz w:val="20"/>
        </w:rPr>
      </w:pPr>
    </w:p>
    <w:p w14:paraId="4FBB78B2" w14:textId="77777777" w:rsidR="006C5BA6" w:rsidRDefault="006C5BA6" w:rsidP="006C5BA6">
      <w:pPr>
        <w:widowControl w:val="0"/>
        <w:wordWrap w:val="0"/>
        <w:ind w:leftChars="122" w:left="268"/>
        <w:jc w:val="both"/>
        <w:rPr>
          <w:rFonts w:eastAsia="현대하모니 L" w:cs="Calibri"/>
          <w:sz w:val="20"/>
        </w:rPr>
      </w:pPr>
      <w:r>
        <w:rPr>
          <w:rFonts w:eastAsia="현대하모니 L" w:cs="Calibri" w:hint="eastAsia"/>
          <w:sz w:val="20"/>
        </w:rPr>
        <w:t xml:space="preserve">[ERROR </w:t>
      </w:r>
      <w:r>
        <w:rPr>
          <w:rFonts w:eastAsia="현대하모니 L" w:cs="Calibri" w:hint="eastAsia"/>
          <w:sz w:val="20"/>
        </w:rPr>
        <w:t>상태</w:t>
      </w:r>
      <w:r>
        <w:rPr>
          <w:rFonts w:eastAsia="현대하모니 L" w:cs="Calibri" w:hint="eastAsia"/>
          <w:sz w:val="20"/>
        </w:rPr>
        <w:t xml:space="preserve"> </w:t>
      </w:r>
      <w:r>
        <w:rPr>
          <w:rFonts w:eastAsia="현대하모니 L" w:cs="Calibri" w:hint="eastAsia"/>
          <w:sz w:val="20"/>
        </w:rPr>
        <w:t>알림</w:t>
      </w:r>
      <w:r>
        <w:rPr>
          <w:rFonts w:eastAsia="현대하모니 L" w:cs="Calibri" w:hint="eastAsia"/>
          <w:sz w:val="20"/>
        </w:rPr>
        <w:t>]</w:t>
      </w:r>
    </w:p>
    <w:p w14:paraId="6612119D" w14:textId="77777777" w:rsidR="006C5BA6" w:rsidRPr="00EF2232" w:rsidRDefault="006C5BA6" w:rsidP="00116D94">
      <w:pPr>
        <w:pStyle w:val="a1"/>
        <w:widowControl w:val="0"/>
        <w:numPr>
          <w:ilvl w:val="0"/>
          <w:numId w:val="51"/>
        </w:numPr>
        <w:wordWrap w:val="0"/>
        <w:jc w:val="both"/>
        <w:rPr>
          <w:rFonts w:eastAsia="현대하모니 L" w:cs="Calibri"/>
          <w:sz w:val="20"/>
        </w:rPr>
      </w:pPr>
      <w:r>
        <w:rPr>
          <w:rFonts w:eastAsia="현대하모니 L" w:cs="Calibri" w:hint="eastAsia"/>
          <w:sz w:val="20"/>
        </w:rPr>
        <w:t>과열</w:t>
      </w:r>
      <w:r>
        <w:rPr>
          <w:rFonts w:eastAsia="현대하모니 L" w:cs="Calibri" w:hint="eastAsia"/>
          <w:sz w:val="20"/>
        </w:rPr>
        <w:t xml:space="preserve"> </w:t>
      </w:r>
      <w:r w:rsidRPr="00E77635">
        <w:rPr>
          <w:rFonts w:eastAsia="현대하모니 L" w:cs="Calibri" w:hint="eastAsia"/>
          <w:sz w:val="20"/>
          <w:u w:val="single"/>
        </w:rPr>
        <w:t>감지</w:t>
      </w:r>
      <w:r>
        <w:rPr>
          <w:rFonts w:eastAsia="현대하모니 L" w:cs="Calibri" w:hint="eastAsia"/>
          <w:sz w:val="20"/>
        </w:rPr>
        <w:t xml:space="preserve"> </w:t>
      </w:r>
    </w:p>
    <w:p w14:paraId="5E3AA2C7" w14:textId="77777777" w:rsidR="006C5BA6" w:rsidRPr="00315DDD" w:rsidRDefault="006C5BA6" w:rsidP="00116D94">
      <w:pPr>
        <w:pStyle w:val="a1"/>
        <w:widowControl w:val="0"/>
        <w:numPr>
          <w:ilvl w:val="0"/>
          <w:numId w:val="32"/>
        </w:numPr>
        <w:wordWrap w:val="0"/>
        <w:ind w:rightChars="195" w:right="429"/>
        <w:jc w:val="both"/>
        <w:rPr>
          <w:rFonts w:eastAsia="현대하모니 L" w:cs="Calibri"/>
          <w:sz w:val="20"/>
        </w:rPr>
      </w:pPr>
      <w:r w:rsidRPr="00315DDD">
        <w:rPr>
          <w:rFonts w:eastAsia="현대하모니 L" w:cs="Calibri" w:hint="eastAsia"/>
          <w:sz w:val="20"/>
        </w:rPr>
        <w:t>충전</w:t>
      </w:r>
      <w:r w:rsidRPr="00315DDD">
        <w:rPr>
          <w:rFonts w:eastAsia="현대하모니 L" w:cs="Calibri" w:hint="eastAsia"/>
          <w:sz w:val="20"/>
        </w:rPr>
        <w:t xml:space="preserve"> </w:t>
      </w:r>
      <w:r>
        <w:rPr>
          <w:rFonts w:eastAsia="현대하모니 L" w:cs="Calibri" w:hint="eastAsia"/>
          <w:sz w:val="20"/>
        </w:rPr>
        <w:t>중단</w:t>
      </w:r>
      <w:r w:rsidRPr="00315DDD">
        <w:rPr>
          <w:rFonts w:eastAsia="현대하모니 L" w:cs="Calibri" w:hint="eastAsia"/>
          <w:sz w:val="20"/>
        </w:rPr>
        <w:t xml:space="preserve"> </w:t>
      </w:r>
      <w:r w:rsidRPr="00315DDD">
        <w:rPr>
          <w:rFonts w:eastAsia="현대하모니 L" w:cs="Calibri" w:hint="eastAsia"/>
          <w:sz w:val="20"/>
        </w:rPr>
        <w:t>진입</w:t>
      </w:r>
      <w:r w:rsidRPr="00315DDD">
        <w:rPr>
          <w:rFonts w:eastAsia="현대하모니 L" w:cs="Calibri" w:hint="eastAsia"/>
          <w:sz w:val="20"/>
        </w:rPr>
        <w:t xml:space="preserve"> </w:t>
      </w:r>
      <w:r w:rsidRPr="00315DDD">
        <w:rPr>
          <w:rFonts w:eastAsia="현대하모니 L" w:cs="Calibri" w:hint="eastAsia"/>
          <w:sz w:val="20"/>
        </w:rPr>
        <w:t>후</w:t>
      </w:r>
      <w:r w:rsidRPr="00315DDD">
        <w:rPr>
          <w:rFonts w:eastAsia="현대하모니 L" w:cs="Calibri" w:hint="eastAsia"/>
          <w:sz w:val="20"/>
        </w:rPr>
        <w:t xml:space="preserve">, </w:t>
      </w:r>
      <w:r w:rsidRPr="00505E5B">
        <w:rPr>
          <w:rFonts w:eastAsia="현대하모니 L" w:cs="Calibri"/>
          <w:sz w:val="20"/>
        </w:rPr>
        <w:t>Output_WPCWarning</w:t>
      </w:r>
      <w:r w:rsidRPr="00505E5B">
        <w:rPr>
          <w:rFonts w:eastAsia="현대하모니 L" w:cs="Calibri" w:hint="eastAsia"/>
          <w:sz w:val="20"/>
        </w:rPr>
        <w:t xml:space="preserve"> </w:t>
      </w:r>
      <w:r w:rsidRPr="00315DDD">
        <w:rPr>
          <w:rFonts w:eastAsia="현대하모니 L" w:cs="Calibri" w:hint="eastAsia"/>
          <w:sz w:val="20"/>
        </w:rPr>
        <w:t xml:space="preserve">(0x5: error) </w:t>
      </w:r>
      <w:r w:rsidRPr="00315DDD">
        <w:rPr>
          <w:rFonts w:eastAsia="현대하모니 L" w:cs="Calibri" w:hint="eastAsia"/>
          <w:sz w:val="20"/>
        </w:rPr>
        <w:t>신호를</w:t>
      </w:r>
      <w:r w:rsidRPr="00315DDD">
        <w:rPr>
          <w:rFonts w:eastAsia="현대하모니 L" w:cs="Calibri" w:hint="eastAsia"/>
          <w:sz w:val="20"/>
        </w:rPr>
        <w:t xml:space="preserve"> </w:t>
      </w:r>
      <w:r w:rsidRPr="00315DDD">
        <w:rPr>
          <w:rFonts w:eastAsia="현대하모니 L" w:cs="Calibri" w:hint="eastAsia"/>
          <w:sz w:val="20"/>
        </w:rPr>
        <w:t>송신</w:t>
      </w:r>
      <w:r>
        <w:rPr>
          <w:rFonts w:eastAsia="현대하모니 L" w:cs="Calibri" w:hint="eastAsia"/>
          <w:sz w:val="20"/>
        </w:rPr>
        <w:t>하며</w:t>
      </w:r>
      <w:r>
        <w:rPr>
          <w:rFonts w:eastAsia="현대하모니 L" w:cs="Calibri" w:hint="eastAsia"/>
          <w:sz w:val="20"/>
        </w:rPr>
        <w:t xml:space="preserve"> AMBER LED</w:t>
      </w:r>
      <w:r>
        <w:rPr>
          <w:rFonts w:eastAsia="현대하모니 L" w:cs="Calibri" w:hint="eastAsia"/>
          <w:sz w:val="20"/>
        </w:rPr>
        <w:t>가</w:t>
      </w:r>
      <w:r>
        <w:rPr>
          <w:rFonts w:eastAsia="현대하모니 L" w:cs="Calibri" w:hint="eastAsia"/>
          <w:sz w:val="20"/>
        </w:rPr>
        <w:t xml:space="preserve"> </w:t>
      </w:r>
      <w:r w:rsidRPr="00315DDD">
        <w:rPr>
          <w:rFonts w:eastAsia="현대하모니 L" w:cs="Calibri" w:hint="eastAsia"/>
          <w:sz w:val="20"/>
        </w:rPr>
        <w:t>10</w:t>
      </w:r>
      <w:r w:rsidRPr="00315DDD">
        <w:rPr>
          <w:rFonts w:eastAsia="현대하모니 L" w:cs="Calibri" w:hint="eastAsia"/>
          <w:sz w:val="20"/>
        </w:rPr>
        <w:t>회</w:t>
      </w:r>
      <w:r w:rsidRPr="00315DDD">
        <w:rPr>
          <w:rFonts w:eastAsia="현대하모니 L" w:cs="Calibri" w:hint="eastAsia"/>
          <w:sz w:val="20"/>
        </w:rPr>
        <w:t xml:space="preserve"> </w:t>
      </w:r>
      <w:r>
        <w:rPr>
          <w:rFonts w:eastAsia="현대하모니 L" w:cs="Calibri" w:hint="eastAsia"/>
          <w:sz w:val="20"/>
        </w:rPr>
        <w:t>점멸해야</w:t>
      </w:r>
      <w:r>
        <w:rPr>
          <w:rFonts w:eastAsia="현대하모니 L" w:cs="Calibri" w:hint="eastAsia"/>
          <w:sz w:val="20"/>
        </w:rPr>
        <w:t xml:space="preserve"> </w:t>
      </w:r>
      <w:r>
        <w:rPr>
          <w:rFonts w:eastAsia="현대하모니 L" w:cs="Calibri" w:hint="eastAsia"/>
          <w:sz w:val="20"/>
        </w:rPr>
        <w:t>한다</w:t>
      </w:r>
      <w:r>
        <w:rPr>
          <w:rFonts w:eastAsia="현대하모니 L" w:cs="Calibri" w:hint="eastAsia"/>
          <w:sz w:val="20"/>
        </w:rPr>
        <w:t>.</w:t>
      </w:r>
    </w:p>
    <w:p w14:paraId="0A8397F8" w14:textId="77777777" w:rsidR="006C5BA6" w:rsidRDefault="006C5BA6" w:rsidP="00116D94">
      <w:pPr>
        <w:pStyle w:val="a1"/>
        <w:widowControl w:val="0"/>
        <w:numPr>
          <w:ilvl w:val="0"/>
          <w:numId w:val="51"/>
        </w:numPr>
        <w:wordWrap w:val="0"/>
        <w:jc w:val="both"/>
        <w:rPr>
          <w:rFonts w:eastAsia="현대하모니 L" w:cs="Calibri"/>
          <w:sz w:val="20"/>
        </w:rPr>
      </w:pPr>
      <w:r>
        <w:rPr>
          <w:rFonts w:eastAsia="현대하모니 L" w:cs="Calibri" w:hint="eastAsia"/>
          <w:sz w:val="20"/>
        </w:rPr>
        <w:t xml:space="preserve">FOD </w:t>
      </w:r>
      <w:r>
        <w:rPr>
          <w:rFonts w:eastAsia="현대하모니 L" w:cs="Calibri" w:hint="eastAsia"/>
          <w:sz w:val="20"/>
        </w:rPr>
        <w:t>감지</w:t>
      </w:r>
      <w:r>
        <w:rPr>
          <w:rFonts w:eastAsia="현대하모니 L" w:cs="Calibri" w:hint="eastAsia"/>
          <w:sz w:val="20"/>
        </w:rPr>
        <w:t xml:space="preserve"> </w:t>
      </w:r>
    </w:p>
    <w:p w14:paraId="7569B93E" w14:textId="77777777" w:rsidR="006C5BA6" w:rsidRDefault="006C5BA6" w:rsidP="00116D94">
      <w:pPr>
        <w:pStyle w:val="a1"/>
        <w:widowControl w:val="0"/>
        <w:numPr>
          <w:ilvl w:val="0"/>
          <w:numId w:val="32"/>
        </w:numPr>
        <w:wordWrap w:val="0"/>
        <w:ind w:rightChars="195" w:right="429"/>
        <w:jc w:val="both"/>
        <w:rPr>
          <w:rFonts w:eastAsia="현대하모니 L" w:cs="Calibri"/>
          <w:sz w:val="20"/>
        </w:rPr>
      </w:pPr>
      <w:r w:rsidRPr="00505E5B">
        <w:rPr>
          <w:rFonts w:eastAsia="현대하모니 L" w:cs="Calibri"/>
          <w:sz w:val="20"/>
        </w:rPr>
        <w:t>Output_WPCWarning</w:t>
      </w:r>
      <w:r w:rsidRPr="00505E5B">
        <w:rPr>
          <w:rFonts w:eastAsia="현대하모니 L" w:cs="Calibri" w:hint="eastAsia"/>
          <w:sz w:val="20"/>
        </w:rPr>
        <w:t xml:space="preserve"> </w:t>
      </w:r>
      <w:r w:rsidRPr="00315DDD">
        <w:rPr>
          <w:rFonts w:eastAsia="현대하모니 L" w:cs="Calibri" w:hint="eastAsia"/>
          <w:sz w:val="20"/>
        </w:rPr>
        <w:t>(0x</w:t>
      </w:r>
      <w:r>
        <w:rPr>
          <w:rFonts w:eastAsia="현대하모니 L" w:cs="Calibri" w:hint="eastAsia"/>
          <w:sz w:val="20"/>
        </w:rPr>
        <w:t>5</w:t>
      </w:r>
      <w:r w:rsidRPr="00315DDD">
        <w:rPr>
          <w:rFonts w:eastAsia="현대하모니 L" w:cs="Calibri" w:hint="eastAsia"/>
          <w:sz w:val="20"/>
        </w:rPr>
        <w:t xml:space="preserve">: </w:t>
      </w:r>
      <w:r>
        <w:rPr>
          <w:rFonts w:eastAsia="현대하모니 L" w:cs="Calibri" w:hint="eastAsia"/>
          <w:sz w:val="20"/>
        </w:rPr>
        <w:t>error</w:t>
      </w:r>
      <w:r w:rsidRPr="00315DDD">
        <w:rPr>
          <w:rFonts w:eastAsia="현대하모니 L" w:cs="Calibri" w:hint="eastAsia"/>
          <w:sz w:val="20"/>
        </w:rPr>
        <w:t xml:space="preserve">) </w:t>
      </w:r>
      <w:r w:rsidRPr="00315DDD">
        <w:rPr>
          <w:rFonts w:eastAsia="현대하모니 L" w:cs="Calibri" w:hint="eastAsia"/>
          <w:sz w:val="20"/>
        </w:rPr>
        <w:t>신호를</w:t>
      </w:r>
      <w:r w:rsidRPr="00315DDD">
        <w:rPr>
          <w:rFonts w:eastAsia="현대하모니 L" w:cs="Calibri" w:hint="eastAsia"/>
          <w:sz w:val="20"/>
        </w:rPr>
        <w:t xml:space="preserve"> </w:t>
      </w:r>
      <w:r w:rsidRPr="00315DDD">
        <w:rPr>
          <w:rFonts w:eastAsia="현대하모니 L" w:cs="Calibri" w:hint="eastAsia"/>
          <w:sz w:val="20"/>
        </w:rPr>
        <w:t>송신</w:t>
      </w:r>
      <w:r>
        <w:rPr>
          <w:rFonts w:eastAsia="현대하모니 L" w:cs="Calibri" w:hint="eastAsia"/>
          <w:sz w:val="20"/>
        </w:rPr>
        <w:t>하며</w:t>
      </w:r>
      <w:r>
        <w:rPr>
          <w:rFonts w:eastAsia="현대하모니 L" w:cs="Calibri" w:hint="eastAsia"/>
          <w:sz w:val="20"/>
        </w:rPr>
        <w:t xml:space="preserve"> </w:t>
      </w:r>
      <w:r w:rsidRPr="00A31BAF">
        <w:rPr>
          <w:rFonts w:eastAsia="현대하모니 L" w:cs="Calibri" w:hint="eastAsia"/>
          <w:sz w:val="20"/>
        </w:rPr>
        <w:t>AMBER LED</w:t>
      </w:r>
      <w:r>
        <w:rPr>
          <w:rFonts w:eastAsia="현대하모니 L" w:cs="Calibri" w:hint="eastAsia"/>
          <w:sz w:val="20"/>
        </w:rPr>
        <w:t>가</w:t>
      </w:r>
      <w:r w:rsidRPr="00A31BAF">
        <w:rPr>
          <w:rFonts w:eastAsia="현대하모니 L" w:cs="Calibri" w:hint="eastAsia"/>
          <w:sz w:val="20"/>
        </w:rPr>
        <w:t xml:space="preserve"> 10</w:t>
      </w:r>
      <w:r w:rsidRPr="00A31BAF">
        <w:rPr>
          <w:rFonts w:eastAsia="현대하모니 L" w:cs="Calibri" w:hint="eastAsia"/>
          <w:sz w:val="20"/>
        </w:rPr>
        <w:t>회</w:t>
      </w:r>
      <w:r w:rsidRPr="00A31BAF">
        <w:rPr>
          <w:rFonts w:eastAsia="현대하모니 L" w:cs="Calibri" w:hint="eastAsia"/>
          <w:sz w:val="20"/>
        </w:rPr>
        <w:t xml:space="preserve"> </w:t>
      </w:r>
      <w:r w:rsidRPr="00A31BAF">
        <w:rPr>
          <w:rFonts w:eastAsia="현대하모니 L" w:cs="Calibri" w:hint="eastAsia"/>
          <w:sz w:val="20"/>
        </w:rPr>
        <w:t>점멸</w:t>
      </w:r>
      <w:r>
        <w:rPr>
          <w:rFonts w:eastAsia="현대하모니 L" w:cs="Calibri" w:hint="eastAsia"/>
          <w:sz w:val="20"/>
        </w:rPr>
        <w:t>해야</w:t>
      </w:r>
      <w:r>
        <w:rPr>
          <w:rFonts w:eastAsia="현대하모니 L" w:cs="Calibri" w:hint="eastAsia"/>
          <w:sz w:val="20"/>
        </w:rPr>
        <w:t xml:space="preserve"> </w:t>
      </w:r>
      <w:r>
        <w:rPr>
          <w:rFonts w:eastAsia="현대하모니 L" w:cs="Calibri" w:hint="eastAsia"/>
          <w:sz w:val="20"/>
        </w:rPr>
        <w:t>한다</w:t>
      </w:r>
      <w:r>
        <w:rPr>
          <w:rFonts w:eastAsia="현대하모니 L" w:cs="Calibri" w:hint="eastAsia"/>
          <w:sz w:val="20"/>
        </w:rPr>
        <w:t>.</w:t>
      </w:r>
    </w:p>
    <w:p w14:paraId="73F4698B" w14:textId="77777777" w:rsidR="006C5BA6" w:rsidRDefault="006C5BA6" w:rsidP="00116D94">
      <w:pPr>
        <w:pStyle w:val="a1"/>
        <w:widowControl w:val="0"/>
        <w:numPr>
          <w:ilvl w:val="0"/>
          <w:numId w:val="32"/>
        </w:numPr>
        <w:wordWrap w:val="0"/>
        <w:ind w:rightChars="195" w:right="429" w:hanging="319"/>
        <w:jc w:val="both"/>
        <w:rPr>
          <w:rFonts w:eastAsia="현대하모니 L" w:cs="Calibri"/>
          <w:sz w:val="20"/>
        </w:rPr>
      </w:pPr>
      <w:r w:rsidRPr="00A31BAF">
        <w:rPr>
          <w:rFonts w:eastAsia="현대하모니 L" w:cs="Calibri" w:hint="eastAsia"/>
          <w:sz w:val="20"/>
        </w:rPr>
        <w:t>50</w:t>
      </w:r>
      <w:r w:rsidRPr="00A31BAF">
        <w:rPr>
          <w:rFonts w:eastAsia="현대하모니 L" w:cs="Calibri" w:hint="eastAsia"/>
          <w:sz w:val="20"/>
        </w:rPr>
        <w:t>초</w:t>
      </w:r>
      <w:r w:rsidRPr="00A31BAF">
        <w:rPr>
          <w:rFonts w:eastAsia="현대하모니 L" w:cs="Calibri" w:hint="eastAsia"/>
          <w:sz w:val="20"/>
        </w:rPr>
        <w:t xml:space="preserve"> </w:t>
      </w:r>
      <w:r w:rsidRPr="00A31BAF">
        <w:rPr>
          <w:rFonts w:eastAsia="현대하모니 L" w:cs="Calibri" w:hint="eastAsia"/>
          <w:sz w:val="20"/>
        </w:rPr>
        <w:t>휴지</w:t>
      </w:r>
      <w:r w:rsidRPr="00A31BAF">
        <w:rPr>
          <w:rFonts w:eastAsia="현대하모니 L" w:cs="Calibri" w:hint="eastAsia"/>
          <w:sz w:val="20"/>
        </w:rPr>
        <w:t xml:space="preserve"> </w:t>
      </w:r>
      <w:r w:rsidRPr="00A31BAF">
        <w:rPr>
          <w:rFonts w:eastAsia="현대하모니 L" w:cs="Calibri" w:hint="eastAsia"/>
          <w:sz w:val="20"/>
        </w:rPr>
        <w:t>후</w:t>
      </w:r>
      <w:r>
        <w:rPr>
          <w:rFonts w:eastAsia="현대하모니 L" w:cs="Calibri" w:hint="eastAsia"/>
          <w:sz w:val="20"/>
        </w:rPr>
        <w:t>,</w:t>
      </w:r>
      <w:r w:rsidRPr="00A31BAF">
        <w:rPr>
          <w:rFonts w:eastAsia="현대하모니 L" w:cs="Calibri" w:hint="eastAsia"/>
          <w:sz w:val="20"/>
        </w:rPr>
        <w:t xml:space="preserve"> FOD </w:t>
      </w:r>
      <w:r>
        <w:rPr>
          <w:rFonts w:eastAsia="현대하모니 L" w:cs="Calibri" w:hint="eastAsia"/>
          <w:sz w:val="20"/>
        </w:rPr>
        <w:t>상태를</w:t>
      </w:r>
      <w:r>
        <w:rPr>
          <w:rFonts w:eastAsia="현대하모니 L" w:cs="Calibri" w:hint="eastAsia"/>
          <w:sz w:val="20"/>
        </w:rPr>
        <w:t xml:space="preserve"> </w:t>
      </w:r>
      <w:r w:rsidRPr="009A64A7">
        <w:rPr>
          <w:rFonts w:eastAsia="현대하모니 L" w:cs="Calibri" w:hint="eastAsia"/>
          <w:sz w:val="20"/>
        </w:rPr>
        <w:t>재</w:t>
      </w:r>
      <w:r>
        <w:rPr>
          <w:rFonts w:eastAsia="현대하모니 L" w:cs="Calibri" w:hint="eastAsia"/>
          <w:sz w:val="20"/>
        </w:rPr>
        <w:t xml:space="preserve"> </w:t>
      </w:r>
      <w:r w:rsidRPr="009A64A7">
        <w:rPr>
          <w:rFonts w:eastAsia="현대하모니 L" w:cs="Calibri" w:hint="eastAsia"/>
          <w:sz w:val="20"/>
        </w:rPr>
        <w:t>확인하고</w:t>
      </w:r>
      <w:r w:rsidRPr="009A64A7">
        <w:rPr>
          <w:rFonts w:eastAsia="현대하모니 L" w:cs="Calibri" w:hint="eastAsia"/>
          <w:sz w:val="20"/>
        </w:rPr>
        <w:t xml:space="preserve"> FOD </w:t>
      </w:r>
      <w:r w:rsidRPr="009A64A7">
        <w:rPr>
          <w:rFonts w:eastAsia="현대하모니 L" w:cs="Calibri" w:hint="eastAsia"/>
          <w:sz w:val="20"/>
        </w:rPr>
        <w:t>모드일</w:t>
      </w:r>
      <w:r w:rsidRPr="009A64A7">
        <w:rPr>
          <w:rFonts w:eastAsia="현대하모니 L" w:cs="Calibri" w:hint="eastAsia"/>
          <w:sz w:val="20"/>
        </w:rPr>
        <w:t xml:space="preserve"> </w:t>
      </w:r>
      <w:r w:rsidRPr="009A64A7">
        <w:rPr>
          <w:rFonts w:eastAsia="현대하모니 L" w:cs="Calibri" w:hint="eastAsia"/>
          <w:sz w:val="20"/>
        </w:rPr>
        <w:t>경우</w:t>
      </w:r>
      <w:r w:rsidRPr="009A64A7">
        <w:rPr>
          <w:rFonts w:eastAsia="현대하모니 L" w:cs="Calibri" w:hint="eastAsia"/>
          <w:sz w:val="20"/>
        </w:rPr>
        <w:t xml:space="preserve"> AMBER LED 10</w:t>
      </w:r>
      <w:r w:rsidRPr="009A64A7">
        <w:rPr>
          <w:rFonts w:eastAsia="현대하모니 L" w:cs="Calibri" w:hint="eastAsia"/>
          <w:sz w:val="20"/>
        </w:rPr>
        <w:t>회</w:t>
      </w:r>
      <w:r w:rsidRPr="009A64A7">
        <w:rPr>
          <w:rFonts w:eastAsia="현대하모니 L" w:cs="Calibri" w:hint="eastAsia"/>
          <w:sz w:val="20"/>
        </w:rPr>
        <w:t xml:space="preserve"> </w:t>
      </w:r>
      <w:r w:rsidRPr="009A64A7">
        <w:rPr>
          <w:rFonts w:eastAsia="현대하모니 L" w:cs="Calibri" w:hint="eastAsia"/>
          <w:sz w:val="20"/>
        </w:rPr>
        <w:t>점멸해야</w:t>
      </w:r>
      <w:r w:rsidRPr="009A64A7">
        <w:rPr>
          <w:rFonts w:eastAsia="현대하모니 L" w:cs="Calibri" w:hint="eastAsia"/>
          <w:sz w:val="20"/>
        </w:rPr>
        <w:t xml:space="preserve"> </w:t>
      </w:r>
      <w:r w:rsidRPr="009A64A7">
        <w:rPr>
          <w:rFonts w:eastAsia="현대하모니 L" w:cs="Calibri" w:hint="eastAsia"/>
          <w:sz w:val="20"/>
        </w:rPr>
        <w:t>한다</w:t>
      </w:r>
      <w:r w:rsidRPr="009A64A7">
        <w:rPr>
          <w:rFonts w:eastAsia="현대하모니 L" w:cs="Calibri" w:hint="eastAsia"/>
          <w:sz w:val="20"/>
        </w:rPr>
        <w:t>.</w:t>
      </w:r>
    </w:p>
    <w:p w14:paraId="0281FA9A" w14:textId="77777777" w:rsidR="006C5BA6" w:rsidRDefault="006C5BA6" w:rsidP="006C5BA6">
      <w:pPr>
        <w:rPr>
          <w:rFonts w:eastAsia="현대하모니 L" w:cs="Calibri"/>
          <w:sz w:val="20"/>
        </w:rPr>
      </w:pPr>
      <w:r>
        <w:rPr>
          <w:rFonts w:eastAsia="현대하모니 L" w:cs="Calibri"/>
          <w:sz w:val="20"/>
        </w:rPr>
        <w:br w:type="page"/>
      </w:r>
    </w:p>
    <w:p w14:paraId="4F779839" w14:textId="77777777" w:rsidR="006C5BA6" w:rsidRPr="00211C19" w:rsidRDefault="006C5BA6" w:rsidP="006C5BA6">
      <w:pPr>
        <w:pStyle w:val="51"/>
      </w:pPr>
      <w:r>
        <w:lastRenderedPageBreak/>
        <w:t>WPC Main Control Function</w:t>
      </w:r>
      <w:r w:rsidRPr="00211C19">
        <w:t xml:space="preserve"> State Chart</w:t>
      </w:r>
    </w:p>
    <w:p w14:paraId="3A1797FA" w14:textId="77777777" w:rsidR="006C5BA6" w:rsidRPr="00224F97" w:rsidRDefault="006C5BA6" w:rsidP="006C5BA6">
      <w:pPr>
        <w:rPr>
          <w:rFonts w:eastAsia="현대하모니 L" w:cs="Calibri"/>
        </w:rPr>
      </w:pPr>
    </w:p>
    <w:p w14:paraId="362E376D" w14:textId="77777777" w:rsidR="006C5BA6" w:rsidRPr="00211C19" w:rsidRDefault="007E040B" w:rsidP="006C5BA6">
      <w:pPr>
        <w:pStyle w:val="25"/>
        <w:ind w:left="504" w:hanging="504"/>
      </w:pPr>
      <w:r w:rsidRPr="00211C19">
        <w:object w:dxaOrig="18731" w:dyaOrig="13629" w14:anchorId="5D6DC038">
          <v:shape id="_x0000_i1068" type="#_x0000_t75" style="width:516.9pt;height:453.05pt" o:ole="">
            <v:imagedata r:id="rId94" o:title=""/>
          </v:shape>
          <o:OLEObject Type="Embed" ProgID="VisioViewer.Viewer.1" ShapeID="_x0000_i1068" DrawAspect="Content" ObjectID="_1707217208" r:id="rId95"/>
        </w:object>
      </w:r>
    </w:p>
    <w:p w14:paraId="26110FC4" w14:textId="6F3963C6" w:rsidR="006C5BA6" w:rsidRPr="00211C19" w:rsidRDefault="006C5BA6" w:rsidP="006C5BA6">
      <w:pPr>
        <w:pStyle w:val="affc"/>
        <w:rPr>
          <w:rFonts w:eastAsia="현대하모니 L" w:cs="Calibri"/>
        </w:rPr>
      </w:pPr>
      <w:bookmarkStart w:id="184" w:name="_Toc96604453"/>
      <w:r w:rsidRPr="00211C19">
        <w:rPr>
          <w:rFonts w:eastAsia="현대하모니 L" w:cs="Calibri"/>
        </w:rPr>
        <w:t xml:space="preserve">Figure </w:t>
      </w:r>
      <w:r w:rsidRPr="00211C19">
        <w:rPr>
          <w:rFonts w:eastAsia="현대하모니 L" w:cs="Calibri"/>
        </w:rPr>
        <w:fldChar w:fldCharType="begin"/>
      </w:r>
      <w:r w:rsidRPr="00211C19">
        <w:rPr>
          <w:rFonts w:eastAsia="현대하모니 L" w:cs="Calibri"/>
        </w:rPr>
        <w:instrText xml:space="preserve"> SEQ Figure \* ARABIC </w:instrText>
      </w:r>
      <w:r w:rsidRPr="00211C19">
        <w:rPr>
          <w:rFonts w:eastAsia="현대하모니 L" w:cs="Calibri"/>
        </w:rPr>
        <w:fldChar w:fldCharType="separate"/>
      </w:r>
      <w:r w:rsidR="006F533A">
        <w:rPr>
          <w:rFonts w:eastAsia="현대하모니 L" w:cs="Calibri"/>
          <w:noProof/>
        </w:rPr>
        <w:t>42</w:t>
      </w:r>
      <w:r w:rsidRPr="00211C19">
        <w:rPr>
          <w:rFonts w:eastAsia="현대하모니 L" w:cs="Calibri"/>
        </w:rPr>
        <w:fldChar w:fldCharType="end"/>
      </w:r>
      <w:r w:rsidRPr="00211C19">
        <w:rPr>
          <w:rFonts w:eastAsia="현대하모니 L" w:cs="Calibri"/>
        </w:rPr>
        <w:t>.</w:t>
      </w:r>
      <w:r>
        <w:rPr>
          <w:rFonts w:eastAsia="현대하모니 L" w:cs="Calibri" w:hint="eastAsia"/>
        </w:rPr>
        <w:t xml:space="preserve"> </w:t>
      </w:r>
      <w:r>
        <w:rPr>
          <w:rFonts w:eastAsia="현대하모니 L" w:cs="Calibri"/>
        </w:rPr>
        <w:t>WPC Main Control Function</w:t>
      </w:r>
      <w:r w:rsidRPr="00211C19">
        <w:rPr>
          <w:rFonts w:eastAsia="현대하모니 L" w:cs="Calibri"/>
        </w:rPr>
        <w:t xml:space="preserve"> State Chart</w:t>
      </w:r>
      <w:bookmarkEnd w:id="184"/>
      <w:r w:rsidRPr="00211C19">
        <w:rPr>
          <w:rFonts w:eastAsia="현대하모니 L" w:cs="Calibri"/>
        </w:rPr>
        <w:br w:type="page"/>
      </w:r>
    </w:p>
    <w:p w14:paraId="77968A65" w14:textId="77777777" w:rsidR="006C5BA6" w:rsidRDefault="006C5BA6" w:rsidP="00475D6D">
      <w:pPr>
        <w:pStyle w:val="41"/>
        <w:rPr>
          <w:i/>
        </w:rPr>
      </w:pPr>
      <w:bookmarkStart w:id="185" w:name="_Toc533085632"/>
      <w:bookmarkStart w:id="186" w:name="_Toc96604394"/>
      <w:bookmarkEnd w:id="179"/>
      <w:r w:rsidRPr="00211C19">
        <w:lastRenderedPageBreak/>
        <w:t xml:space="preserve">Prevention of SMK LF </w:t>
      </w:r>
      <w:r>
        <w:t>Interference Control Function</w:t>
      </w:r>
      <w:bookmarkEnd w:id="186"/>
    </w:p>
    <w:p w14:paraId="65484DBC" w14:textId="77777777" w:rsidR="006C5BA6" w:rsidRPr="00044C44" w:rsidRDefault="006C5BA6" w:rsidP="006C5BA6"/>
    <w:p w14:paraId="21DB07AE" w14:textId="77777777" w:rsidR="006C5BA6" w:rsidRPr="00211C19" w:rsidRDefault="006C5BA6" w:rsidP="006C5BA6">
      <w:pPr>
        <w:pStyle w:val="51"/>
        <w:rPr>
          <w:rFonts w:eastAsia="현대하모니 L" w:cs="Calibri"/>
          <w:lang w:val="en-GB"/>
        </w:rPr>
      </w:pPr>
      <w:r w:rsidRPr="00211C19">
        <w:rPr>
          <w:rFonts w:eastAsia="현대하모니 L" w:cs="Calibri"/>
          <w:lang w:val="en-GB"/>
        </w:rPr>
        <w:t>Parameter</w:t>
      </w:r>
    </w:p>
    <w:tbl>
      <w:tblPr>
        <w:tblW w:w="0" w:type="auto"/>
        <w:tblInd w:w="-4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2676"/>
        <w:gridCol w:w="848"/>
        <w:gridCol w:w="6863"/>
      </w:tblGrid>
      <w:tr w:rsidR="006C5BA6" w:rsidRPr="00211C19" w14:paraId="12459757" w14:textId="77777777" w:rsidTr="007E0438">
        <w:trPr>
          <w:trHeight w:val="340"/>
        </w:trPr>
        <w:tc>
          <w:tcPr>
            <w:tcW w:w="2694" w:type="dxa"/>
            <w:shd w:val="clear" w:color="auto" w:fill="auto"/>
            <w:vAlign w:val="center"/>
          </w:tcPr>
          <w:p w14:paraId="6AC264A4" w14:textId="77777777" w:rsidR="006C5BA6" w:rsidRPr="00211C19" w:rsidRDefault="006C5BA6" w:rsidP="007E0438">
            <w:pPr>
              <w:jc w:val="center"/>
              <w:rPr>
                <w:rFonts w:eastAsia="현대하모니 L" w:cs="Calibri"/>
                <w:b/>
                <w:bCs/>
                <w:sz w:val="16"/>
              </w:rPr>
            </w:pPr>
            <w:r w:rsidRPr="00211C19">
              <w:rPr>
                <w:rFonts w:eastAsia="현대하모니 L" w:cs="Calibri"/>
                <w:b/>
                <w:bCs/>
                <w:sz w:val="16"/>
              </w:rPr>
              <w:t>Parameter Name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3E9BDDE4" w14:textId="77777777" w:rsidR="006C5BA6" w:rsidRPr="00211C19" w:rsidRDefault="006C5BA6" w:rsidP="007E0438">
            <w:pPr>
              <w:jc w:val="center"/>
              <w:rPr>
                <w:rFonts w:eastAsia="현대하모니 L" w:cs="Calibri"/>
                <w:b/>
                <w:bCs/>
                <w:sz w:val="16"/>
              </w:rPr>
            </w:pPr>
            <w:r w:rsidRPr="00211C19">
              <w:rPr>
                <w:rFonts w:eastAsia="현대하모니 L" w:cs="Calibri"/>
                <w:b/>
                <w:bCs/>
                <w:sz w:val="16"/>
              </w:rPr>
              <w:t>Value</w:t>
            </w:r>
          </w:p>
        </w:tc>
        <w:tc>
          <w:tcPr>
            <w:tcW w:w="6946" w:type="dxa"/>
            <w:shd w:val="clear" w:color="auto" w:fill="auto"/>
            <w:vAlign w:val="center"/>
          </w:tcPr>
          <w:p w14:paraId="7C9C4665" w14:textId="77777777" w:rsidR="006C5BA6" w:rsidRPr="00211C19" w:rsidRDefault="006C5BA6" w:rsidP="007E0438">
            <w:pPr>
              <w:jc w:val="center"/>
              <w:rPr>
                <w:rFonts w:eastAsia="현대하모니 L" w:cs="Calibri"/>
                <w:b/>
                <w:bCs/>
                <w:sz w:val="16"/>
              </w:rPr>
            </w:pPr>
            <w:r w:rsidRPr="00211C19">
              <w:rPr>
                <w:rFonts w:eastAsia="현대하모니 L" w:cs="Calibri"/>
                <w:b/>
                <w:bCs/>
                <w:sz w:val="16"/>
              </w:rPr>
              <w:t>Description</w:t>
            </w:r>
          </w:p>
        </w:tc>
      </w:tr>
      <w:tr w:rsidR="006C5BA6" w:rsidRPr="00211C19" w14:paraId="4CE06697" w14:textId="77777777" w:rsidTr="007E0438">
        <w:tc>
          <w:tcPr>
            <w:tcW w:w="2694" w:type="dxa"/>
            <w:shd w:val="clear" w:color="auto" w:fill="auto"/>
            <w:vAlign w:val="center"/>
          </w:tcPr>
          <w:p w14:paraId="12CBA7D2" w14:textId="77777777" w:rsidR="006C5BA6" w:rsidRPr="00211C19" w:rsidRDefault="006C5BA6" w:rsidP="007E0438">
            <w:pPr>
              <w:rPr>
                <w:rFonts w:eastAsia="현대하모니 L" w:cs="Calibri"/>
                <w:sz w:val="16"/>
              </w:rPr>
            </w:pPr>
            <w:r>
              <w:rPr>
                <w:rFonts w:eastAsia="현대하모니 L" w:cs="Calibri"/>
                <w:color w:val="000000" w:themeColor="text1"/>
                <w:sz w:val="16"/>
                <w:szCs w:val="16"/>
              </w:rPr>
              <w:t>Par_L</w:t>
            </w:r>
            <w:r>
              <w:rPr>
                <w:rFonts w:eastAsia="현대하모니 L" w:cs="Calibri" w:hint="eastAsia"/>
                <w:color w:val="000000" w:themeColor="text1"/>
                <w:sz w:val="16"/>
                <w:szCs w:val="16"/>
              </w:rPr>
              <w:t>F</w:t>
            </w:r>
            <w:r w:rsidRPr="00211C19">
              <w:rPr>
                <w:rFonts w:eastAsia="현대하모니 L" w:cs="Calibri"/>
                <w:color w:val="000000" w:themeColor="text1"/>
                <w:sz w:val="16"/>
                <w:szCs w:val="16"/>
              </w:rPr>
              <w:t>OffChkTime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29F1D425" w14:textId="77777777" w:rsidR="006C5BA6" w:rsidRPr="00211C19" w:rsidRDefault="006C5BA6" w:rsidP="007E0438">
            <w:pPr>
              <w:rPr>
                <w:rFonts w:eastAsia="현대하모니 L" w:cs="Calibri"/>
                <w:sz w:val="16"/>
              </w:rPr>
            </w:pPr>
            <w:r>
              <w:rPr>
                <w:rFonts w:eastAsia="현대하모니 L" w:cs="Calibri"/>
                <w:color w:val="000000" w:themeColor="text1"/>
                <w:sz w:val="16"/>
                <w:szCs w:val="16"/>
              </w:rPr>
              <w:t>3500</w:t>
            </w:r>
            <w:r w:rsidRPr="00211C19">
              <w:rPr>
                <w:rFonts w:eastAsia="현대하모니 L" w:cs="Calibri"/>
                <w:color w:val="000000" w:themeColor="text1"/>
                <w:sz w:val="16"/>
                <w:szCs w:val="16"/>
              </w:rPr>
              <w:t>ms</w:t>
            </w:r>
          </w:p>
        </w:tc>
        <w:tc>
          <w:tcPr>
            <w:tcW w:w="6946" w:type="dxa"/>
            <w:shd w:val="clear" w:color="auto" w:fill="auto"/>
            <w:vAlign w:val="center"/>
          </w:tcPr>
          <w:p w14:paraId="3D645367" w14:textId="77777777" w:rsidR="006C5BA6" w:rsidRPr="00211C19" w:rsidRDefault="006C5BA6" w:rsidP="007E0438">
            <w:pPr>
              <w:rPr>
                <w:rFonts w:eastAsia="현대하모니 L" w:cs="Calibri"/>
                <w:sz w:val="16"/>
              </w:rPr>
            </w:pPr>
            <w:r w:rsidRPr="00211C19">
              <w:rPr>
                <w:rFonts w:eastAsia="현대하모니 L" w:cs="Calibri"/>
                <w:color w:val="000000" w:themeColor="text1"/>
                <w:sz w:val="16"/>
                <w:szCs w:val="16"/>
              </w:rPr>
              <w:t xml:space="preserve">SMK Searching </w:t>
            </w:r>
            <w:r w:rsidRPr="00211C19">
              <w:rPr>
                <w:rFonts w:eastAsia="현대하모니 L" w:cs="Calibri"/>
                <w:color w:val="000000" w:themeColor="text1"/>
                <w:sz w:val="16"/>
                <w:szCs w:val="16"/>
              </w:rPr>
              <w:t>상태</w:t>
            </w:r>
            <w:r w:rsidRPr="00211C19">
              <w:rPr>
                <w:rFonts w:eastAsia="현대하모니 L" w:cs="Calibri"/>
                <w:color w:val="000000" w:themeColor="text1"/>
                <w:sz w:val="16"/>
                <w:szCs w:val="16"/>
              </w:rPr>
              <w:t xml:space="preserve"> </w:t>
            </w:r>
            <w:r w:rsidRPr="00211C19">
              <w:rPr>
                <w:rFonts w:eastAsia="현대하모니 L" w:cs="Calibri"/>
                <w:color w:val="000000" w:themeColor="text1"/>
                <w:sz w:val="16"/>
                <w:szCs w:val="16"/>
              </w:rPr>
              <w:t>해제</w:t>
            </w:r>
            <w:r w:rsidRPr="00211C19">
              <w:rPr>
                <w:rFonts w:eastAsia="현대하모니 L" w:cs="Calibri"/>
                <w:color w:val="000000" w:themeColor="text1"/>
                <w:sz w:val="16"/>
                <w:szCs w:val="16"/>
              </w:rPr>
              <w:t xml:space="preserve"> </w:t>
            </w:r>
            <w:r w:rsidRPr="00211C19">
              <w:rPr>
                <w:rFonts w:eastAsia="현대하모니 L" w:cs="Calibri"/>
                <w:color w:val="000000" w:themeColor="text1"/>
                <w:sz w:val="16"/>
                <w:szCs w:val="16"/>
              </w:rPr>
              <w:t>시간</w:t>
            </w:r>
          </w:p>
        </w:tc>
      </w:tr>
    </w:tbl>
    <w:p w14:paraId="57CC9655" w14:textId="4958DCF8" w:rsidR="006C5BA6" w:rsidRPr="00211C19" w:rsidRDefault="006C5BA6" w:rsidP="006C5BA6">
      <w:pPr>
        <w:pStyle w:val="affc"/>
        <w:rPr>
          <w:rFonts w:eastAsia="현대하모니 L" w:cs="Calibri"/>
        </w:rPr>
      </w:pPr>
      <w:bookmarkStart w:id="187" w:name="_Toc96604532"/>
      <w:r w:rsidRPr="00211C19">
        <w:rPr>
          <w:rFonts w:eastAsia="현대하모니 L" w:cs="Calibri"/>
        </w:rPr>
        <w:t xml:space="preserve">Table </w:t>
      </w:r>
      <w:r w:rsidRPr="00211C19">
        <w:rPr>
          <w:rFonts w:eastAsia="현대하모니 L" w:cs="Calibri"/>
        </w:rPr>
        <w:fldChar w:fldCharType="begin"/>
      </w:r>
      <w:r w:rsidRPr="00211C19">
        <w:rPr>
          <w:rFonts w:eastAsia="현대하모니 L" w:cs="Calibri"/>
        </w:rPr>
        <w:instrText xml:space="preserve"> SEQ Table \* ARABIC </w:instrText>
      </w:r>
      <w:r w:rsidRPr="00211C19">
        <w:rPr>
          <w:rFonts w:eastAsia="현대하모니 L" w:cs="Calibri"/>
        </w:rPr>
        <w:fldChar w:fldCharType="separate"/>
      </w:r>
      <w:r w:rsidR="006F533A">
        <w:rPr>
          <w:rFonts w:eastAsia="현대하모니 L" w:cs="Calibri"/>
          <w:noProof/>
        </w:rPr>
        <w:t>52</w:t>
      </w:r>
      <w:r w:rsidRPr="00211C19">
        <w:rPr>
          <w:rFonts w:eastAsia="현대하모니 L" w:cs="Calibri"/>
        </w:rPr>
        <w:fldChar w:fldCharType="end"/>
      </w:r>
      <w:r w:rsidRPr="00211C19">
        <w:rPr>
          <w:rFonts w:eastAsia="현대하모니 L" w:cs="Calibri"/>
        </w:rPr>
        <w:t xml:space="preserve">.Prevention of SMK LF </w:t>
      </w:r>
      <w:r>
        <w:rPr>
          <w:rFonts w:eastAsia="현대하모니 L" w:cs="Calibri"/>
        </w:rPr>
        <w:t>Interference Control Function</w:t>
      </w:r>
      <w:r w:rsidRPr="00211C19">
        <w:rPr>
          <w:rFonts w:eastAsia="현대하모니 L" w:cs="Calibri"/>
        </w:rPr>
        <w:t xml:space="preserve"> Parameter</w:t>
      </w:r>
      <w:bookmarkEnd w:id="187"/>
    </w:p>
    <w:p w14:paraId="5EB00ECC" w14:textId="77777777" w:rsidR="006C5BA6" w:rsidRPr="00211C19" w:rsidRDefault="006C5BA6" w:rsidP="006C5BA6">
      <w:pPr>
        <w:rPr>
          <w:rFonts w:eastAsia="현대하모니 L" w:cs="Calibri"/>
        </w:rPr>
      </w:pPr>
    </w:p>
    <w:p w14:paraId="233492BC" w14:textId="77777777" w:rsidR="006C5BA6" w:rsidRPr="00211C19" w:rsidRDefault="006C5BA6" w:rsidP="006C5BA6">
      <w:pPr>
        <w:pStyle w:val="51"/>
      </w:pPr>
      <w:r w:rsidRPr="00211C19">
        <w:t xml:space="preserve">Prevention of SMK LF </w:t>
      </w:r>
      <w:r>
        <w:t>Interference Control Function</w:t>
      </w:r>
      <w:r w:rsidRPr="00211C19">
        <w:t xml:space="preserve"> Data Flow</w:t>
      </w:r>
    </w:p>
    <w:p w14:paraId="32EDFBFB" w14:textId="77777777" w:rsidR="006C5BA6" w:rsidRPr="00211C19" w:rsidRDefault="007E040B" w:rsidP="006C5BA6">
      <w:pPr>
        <w:rPr>
          <w:rFonts w:eastAsia="현대하모니 L" w:cs="Calibri"/>
        </w:rPr>
      </w:pPr>
      <w:r w:rsidRPr="00211C19">
        <w:rPr>
          <w:rFonts w:eastAsia="현대하모니 L" w:cs="Calibri"/>
        </w:rPr>
        <w:object w:dxaOrig="11802" w:dyaOrig="4853" w14:anchorId="567412C9">
          <v:shape id="_x0000_i1069" type="#_x0000_t75" style="width:421.15pt;height:175.9pt" o:ole="">
            <v:imagedata r:id="rId96" o:title="" cropbottom="4064f"/>
          </v:shape>
          <o:OLEObject Type="Embed" ProgID="VisioViewer.Viewer.1" ShapeID="_x0000_i1069" DrawAspect="Content" ObjectID="_1707217209" r:id="rId97"/>
        </w:object>
      </w:r>
    </w:p>
    <w:p w14:paraId="6EE8A32C" w14:textId="25793499" w:rsidR="006C5BA6" w:rsidRPr="00211C19" w:rsidRDefault="006C5BA6" w:rsidP="006C5BA6">
      <w:pPr>
        <w:pStyle w:val="affc"/>
        <w:rPr>
          <w:rFonts w:eastAsia="현대하모니 L" w:cs="Calibri"/>
        </w:rPr>
      </w:pPr>
      <w:bookmarkStart w:id="188" w:name="_Toc96604454"/>
      <w:r w:rsidRPr="00211C19">
        <w:rPr>
          <w:rFonts w:eastAsia="현대하모니 L" w:cs="Calibri"/>
        </w:rPr>
        <w:t xml:space="preserve">Figure </w:t>
      </w:r>
      <w:r w:rsidRPr="00211C19">
        <w:rPr>
          <w:rFonts w:eastAsia="현대하모니 L" w:cs="Calibri"/>
        </w:rPr>
        <w:fldChar w:fldCharType="begin"/>
      </w:r>
      <w:r w:rsidRPr="00211C19">
        <w:rPr>
          <w:rFonts w:eastAsia="현대하모니 L" w:cs="Calibri"/>
        </w:rPr>
        <w:instrText xml:space="preserve"> SEQ Figure \* ARABIC </w:instrText>
      </w:r>
      <w:r w:rsidRPr="00211C19">
        <w:rPr>
          <w:rFonts w:eastAsia="현대하모니 L" w:cs="Calibri"/>
        </w:rPr>
        <w:fldChar w:fldCharType="separate"/>
      </w:r>
      <w:r w:rsidR="006F533A">
        <w:rPr>
          <w:rFonts w:eastAsia="현대하모니 L" w:cs="Calibri"/>
          <w:noProof/>
        </w:rPr>
        <w:t>43</w:t>
      </w:r>
      <w:r w:rsidRPr="00211C19">
        <w:rPr>
          <w:rFonts w:eastAsia="현대하모니 L" w:cs="Calibri"/>
        </w:rPr>
        <w:fldChar w:fldCharType="end"/>
      </w:r>
      <w:r w:rsidRPr="00211C19">
        <w:rPr>
          <w:rFonts w:eastAsia="현대하모니 L" w:cs="Calibri"/>
        </w:rPr>
        <w:t xml:space="preserve">.Prevention of SMK LF </w:t>
      </w:r>
      <w:r>
        <w:rPr>
          <w:rFonts w:eastAsia="현대하모니 L" w:cs="Calibri"/>
        </w:rPr>
        <w:t>Interference Control Function</w:t>
      </w:r>
      <w:r w:rsidRPr="00211C19">
        <w:rPr>
          <w:rFonts w:eastAsia="현대하모니 L" w:cs="Calibri"/>
        </w:rPr>
        <w:t xml:space="preserve"> Data Flow</w:t>
      </w:r>
      <w:bookmarkEnd w:id="188"/>
    </w:p>
    <w:p w14:paraId="6DC8CAC3" w14:textId="77777777" w:rsidR="006C5BA6" w:rsidRPr="00211C19" w:rsidRDefault="006C5BA6" w:rsidP="006C5BA6">
      <w:pPr>
        <w:rPr>
          <w:rFonts w:eastAsia="현대하모니 L" w:cs="Calibri"/>
        </w:rPr>
      </w:pPr>
    </w:p>
    <w:p w14:paraId="4B179DBD" w14:textId="77777777" w:rsidR="006C5BA6" w:rsidRPr="00211C19" w:rsidRDefault="006C5BA6" w:rsidP="006C5BA6">
      <w:pPr>
        <w:pStyle w:val="51"/>
      </w:pPr>
      <w:r w:rsidRPr="00211C19">
        <w:t xml:space="preserve">Prevention of SMK LF </w:t>
      </w:r>
      <w:r>
        <w:t>Interference Control Function</w:t>
      </w:r>
      <w:r w:rsidRPr="00211C19">
        <w:t xml:space="preserve"> In/Out List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956"/>
        <w:gridCol w:w="2199"/>
        <w:gridCol w:w="7189"/>
      </w:tblGrid>
      <w:tr w:rsidR="001037DF" w:rsidRPr="00211C19" w14:paraId="4EC5E92A" w14:textId="77777777" w:rsidTr="000F1509">
        <w:trPr>
          <w:trHeight w:val="401"/>
        </w:trPr>
        <w:tc>
          <w:tcPr>
            <w:tcW w:w="462" w:type="pct"/>
            <w:shd w:val="clear" w:color="auto" w:fill="auto"/>
            <w:vAlign w:val="center"/>
          </w:tcPr>
          <w:p w14:paraId="640B4216" w14:textId="77777777" w:rsidR="001037DF" w:rsidRPr="00211C19" w:rsidRDefault="001037DF" w:rsidP="007E0438">
            <w:pPr>
              <w:jc w:val="center"/>
              <w:rPr>
                <w:rFonts w:eastAsia="현대하모니 L" w:cs="Calibri"/>
                <w:b/>
                <w:sz w:val="16"/>
              </w:rPr>
            </w:pPr>
            <w:r w:rsidRPr="00211C19">
              <w:rPr>
                <w:rFonts w:eastAsia="현대하모니 L" w:cs="Calibri"/>
                <w:b/>
                <w:bCs/>
                <w:sz w:val="16"/>
              </w:rPr>
              <w:t>Function</w:t>
            </w:r>
          </w:p>
        </w:tc>
        <w:tc>
          <w:tcPr>
            <w:tcW w:w="1063" w:type="pct"/>
            <w:shd w:val="clear" w:color="auto" w:fill="auto"/>
            <w:vAlign w:val="center"/>
          </w:tcPr>
          <w:p w14:paraId="1EF32B73" w14:textId="77777777" w:rsidR="001037DF" w:rsidRPr="00211C19" w:rsidRDefault="001037DF" w:rsidP="007E0438">
            <w:pPr>
              <w:jc w:val="center"/>
              <w:rPr>
                <w:rFonts w:eastAsia="현대하모니 L" w:cs="Calibri"/>
                <w:b/>
                <w:sz w:val="16"/>
              </w:rPr>
            </w:pPr>
            <w:r w:rsidRPr="00211C19">
              <w:rPr>
                <w:rFonts w:eastAsia="현대하모니 L" w:cs="Calibri"/>
                <w:b/>
                <w:bCs/>
                <w:sz w:val="16"/>
              </w:rPr>
              <w:t>Signal Name</w:t>
            </w:r>
          </w:p>
        </w:tc>
        <w:tc>
          <w:tcPr>
            <w:tcW w:w="3475" w:type="pct"/>
            <w:shd w:val="clear" w:color="auto" w:fill="auto"/>
            <w:vAlign w:val="center"/>
          </w:tcPr>
          <w:p w14:paraId="71D68C01" w14:textId="77777777" w:rsidR="001037DF" w:rsidRPr="00211C19" w:rsidRDefault="001037DF" w:rsidP="007E0438">
            <w:pPr>
              <w:jc w:val="center"/>
              <w:rPr>
                <w:rFonts w:eastAsia="현대하모니 L" w:cs="Calibri"/>
                <w:b/>
                <w:sz w:val="16"/>
              </w:rPr>
            </w:pPr>
            <w:r w:rsidRPr="00211C19">
              <w:rPr>
                <w:rFonts w:eastAsia="현대하모니 L" w:cs="Calibri"/>
                <w:b/>
                <w:bCs/>
                <w:kern w:val="2"/>
                <w:sz w:val="16"/>
              </w:rPr>
              <w:t>Description</w:t>
            </w:r>
          </w:p>
        </w:tc>
      </w:tr>
      <w:tr w:rsidR="001037DF" w:rsidRPr="00211C19" w14:paraId="2419A40C" w14:textId="77777777" w:rsidTr="000F1509">
        <w:tc>
          <w:tcPr>
            <w:tcW w:w="462" w:type="pct"/>
            <w:vMerge w:val="restart"/>
            <w:shd w:val="clear" w:color="auto" w:fill="auto"/>
            <w:vAlign w:val="center"/>
          </w:tcPr>
          <w:p w14:paraId="198ED231" w14:textId="77777777" w:rsidR="001037DF" w:rsidRPr="00211C19" w:rsidRDefault="001037DF" w:rsidP="007E0438">
            <w:pPr>
              <w:jc w:val="center"/>
              <w:rPr>
                <w:rFonts w:eastAsia="현대하모니 L" w:cs="Calibri"/>
                <w:sz w:val="16"/>
              </w:rPr>
            </w:pPr>
            <w:r w:rsidRPr="00211C19">
              <w:rPr>
                <w:rFonts w:eastAsia="현대하모니 L" w:cs="Calibri"/>
                <w:sz w:val="16"/>
              </w:rPr>
              <w:t>Input</w:t>
            </w:r>
          </w:p>
        </w:tc>
        <w:tc>
          <w:tcPr>
            <w:tcW w:w="1063" w:type="pct"/>
            <w:shd w:val="clear" w:color="auto" w:fill="auto"/>
            <w:vAlign w:val="center"/>
          </w:tcPr>
          <w:p w14:paraId="172264CA" w14:textId="77777777" w:rsidR="001037DF" w:rsidRPr="009959DB" w:rsidRDefault="001037DF" w:rsidP="007E0438">
            <w:pPr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 w:rsidRPr="009959DB">
              <w:rPr>
                <w:rFonts w:eastAsia="현대하모니 L" w:cs="Calibri" w:hint="eastAsia"/>
                <w:color w:val="000000" w:themeColor="dark1"/>
                <w:sz w:val="16"/>
                <w:szCs w:val="16"/>
              </w:rPr>
              <w:t>Input_b_SMKOption</w:t>
            </w:r>
          </w:p>
        </w:tc>
        <w:tc>
          <w:tcPr>
            <w:tcW w:w="3475" w:type="pct"/>
            <w:shd w:val="clear" w:color="auto" w:fill="auto"/>
            <w:vAlign w:val="center"/>
          </w:tcPr>
          <w:p w14:paraId="1D815BB2" w14:textId="77777777" w:rsidR="001037DF" w:rsidRPr="00211C19" w:rsidRDefault="001037DF" w:rsidP="007E0438">
            <w:pPr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 w:rsidRPr="00211C19">
              <w:rPr>
                <w:rFonts w:eastAsia="현대하모니 L" w:cs="Calibri"/>
                <w:color w:val="000000" w:themeColor="dark1"/>
                <w:sz w:val="16"/>
                <w:szCs w:val="16"/>
              </w:rPr>
              <w:t>SMK(Smart Key) System Option</w:t>
            </w:r>
          </w:p>
          <w:p w14:paraId="06A78BFE" w14:textId="77777777" w:rsidR="001037DF" w:rsidRPr="00211C19" w:rsidRDefault="001037DF" w:rsidP="007E0438">
            <w:pPr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 w:rsidRPr="00211C19">
              <w:rPr>
                <w:rFonts w:eastAsia="현대하모니 L" w:cs="Calibri"/>
                <w:color w:val="000000" w:themeColor="dark1"/>
                <w:sz w:val="16"/>
                <w:szCs w:val="16"/>
              </w:rPr>
              <w:t>This signal is used to determine "Smart Key System" is applied or not in this vehicle.</w:t>
            </w:r>
          </w:p>
          <w:p w14:paraId="64B237F5" w14:textId="77777777" w:rsidR="001037DF" w:rsidRPr="00211C19" w:rsidRDefault="001037DF" w:rsidP="007E0438">
            <w:pPr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 w:rsidRPr="00211C19">
              <w:rPr>
                <w:rFonts w:eastAsia="현대하모니 L" w:cs="Calibri"/>
                <w:color w:val="000000" w:themeColor="dark1"/>
                <w:sz w:val="16"/>
                <w:szCs w:val="16"/>
              </w:rPr>
              <w:t>0x0:Off/0x1:On(SMK Option)</w:t>
            </w:r>
          </w:p>
        </w:tc>
      </w:tr>
      <w:tr w:rsidR="001037DF" w:rsidRPr="00211C19" w14:paraId="498B76C1" w14:textId="77777777" w:rsidTr="000F1509">
        <w:trPr>
          <w:trHeight w:val="60"/>
        </w:trPr>
        <w:tc>
          <w:tcPr>
            <w:tcW w:w="462" w:type="pct"/>
            <w:vMerge/>
            <w:shd w:val="clear" w:color="auto" w:fill="auto"/>
            <w:vAlign w:val="center"/>
          </w:tcPr>
          <w:p w14:paraId="06B7255F" w14:textId="77777777" w:rsidR="001037DF" w:rsidRPr="00211C19" w:rsidRDefault="001037DF" w:rsidP="007E0438">
            <w:pPr>
              <w:jc w:val="center"/>
              <w:rPr>
                <w:rFonts w:eastAsia="현대하모니 L" w:cs="Calibri"/>
                <w:sz w:val="16"/>
              </w:rPr>
            </w:pPr>
          </w:p>
        </w:tc>
        <w:tc>
          <w:tcPr>
            <w:tcW w:w="1063" w:type="pct"/>
            <w:shd w:val="clear" w:color="auto" w:fill="auto"/>
            <w:vAlign w:val="center"/>
          </w:tcPr>
          <w:p w14:paraId="3B216C27" w14:textId="77777777" w:rsidR="001037DF" w:rsidRPr="009959DB" w:rsidRDefault="001037DF" w:rsidP="007E0438">
            <w:pPr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 w:rsidRPr="009959DB">
              <w:rPr>
                <w:rFonts w:eastAsia="현대하모니 L" w:cs="Calibri" w:hint="eastAsia"/>
                <w:color w:val="000000" w:themeColor="dark1"/>
                <w:sz w:val="16"/>
                <w:szCs w:val="16"/>
              </w:rPr>
              <w:t>Input_b_LFSearchingOn</w:t>
            </w:r>
          </w:p>
        </w:tc>
        <w:tc>
          <w:tcPr>
            <w:tcW w:w="3475" w:type="pct"/>
            <w:shd w:val="clear" w:color="auto" w:fill="auto"/>
            <w:vAlign w:val="center"/>
          </w:tcPr>
          <w:p w14:paraId="0C3EE851" w14:textId="77777777" w:rsidR="001037DF" w:rsidRPr="00211C19" w:rsidRDefault="001037DF" w:rsidP="007E0438">
            <w:pPr>
              <w:pStyle w:val="aff7"/>
              <w:rPr>
                <w:rFonts w:ascii="Calibri" w:eastAsia="현대하모니 L" w:hAnsi="Calibri" w:cs="Calibri"/>
                <w:color w:val="000000" w:themeColor="dark1"/>
                <w:sz w:val="16"/>
                <w:szCs w:val="16"/>
              </w:rPr>
            </w:pPr>
            <w:r w:rsidRPr="00211C19">
              <w:rPr>
                <w:rFonts w:ascii="Calibri" w:eastAsia="현대하모니 L" w:hAnsi="Calibri" w:cs="Calibri"/>
                <w:color w:val="000000" w:themeColor="dark1"/>
                <w:sz w:val="16"/>
                <w:szCs w:val="16"/>
              </w:rPr>
              <w:t>SMK LF Searching State</w:t>
            </w:r>
          </w:p>
          <w:p w14:paraId="64631E3A" w14:textId="77777777" w:rsidR="001037DF" w:rsidRPr="00211C19" w:rsidRDefault="001037DF" w:rsidP="007E0438">
            <w:pPr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 w:rsidRPr="00211C19">
              <w:rPr>
                <w:rFonts w:eastAsia="현대하모니 L" w:cs="Calibri"/>
                <w:color w:val="000000" w:themeColor="dark1"/>
                <w:sz w:val="16"/>
                <w:szCs w:val="16"/>
              </w:rPr>
              <w:t>0x0:Off(No Use SMK LF Searching) 0x1:On(Use SMK LF Searching)</w:t>
            </w:r>
          </w:p>
        </w:tc>
      </w:tr>
      <w:tr w:rsidR="001037DF" w:rsidRPr="00211C19" w14:paraId="50EABB28" w14:textId="77777777" w:rsidTr="000F1509">
        <w:tc>
          <w:tcPr>
            <w:tcW w:w="462" w:type="pct"/>
            <w:vMerge/>
            <w:shd w:val="clear" w:color="auto" w:fill="auto"/>
            <w:vAlign w:val="center"/>
          </w:tcPr>
          <w:p w14:paraId="0657A23C" w14:textId="77777777" w:rsidR="001037DF" w:rsidRPr="00211C19" w:rsidRDefault="001037DF" w:rsidP="007E0438">
            <w:pPr>
              <w:jc w:val="center"/>
              <w:rPr>
                <w:rFonts w:eastAsia="현대하모니 L" w:cs="Calibri"/>
                <w:sz w:val="16"/>
              </w:rPr>
            </w:pPr>
          </w:p>
        </w:tc>
        <w:tc>
          <w:tcPr>
            <w:tcW w:w="1063" w:type="pct"/>
            <w:shd w:val="clear" w:color="auto" w:fill="auto"/>
            <w:vAlign w:val="center"/>
          </w:tcPr>
          <w:p w14:paraId="6AF77C49" w14:textId="77777777" w:rsidR="001037DF" w:rsidRPr="009959DB" w:rsidRDefault="001037DF" w:rsidP="007E0438">
            <w:pPr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 w:rsidRPr="009959DB">
              <w:rPr>
                <w:rFonts w:eastAsia="현대하모니 L" w:cs="Calibri" w:hint="eastAsia"/>
                <w:color w:val="000000" w:themeColor="dark1"/>
                <w:sz w:val="16"/>
                <w:szCs w:val="16"/>
              </w:rPr>
              <w:t>Input_b_AstDrSw</w:t>
            </w:r>
          </w:p>
        </w:tc>
        <w:tc>
          <w:tcPr>
            <w:tcW w:w="3475" w:type="pct"/>
            <w:shd w:val="clear" w:color="auto" w:fill="auto"/>
            <w:vAlign w:val="center"/>
          </w:tcPr>
          <w:p w14:paraId="3367E7F8" w14:textId="77777777" w:rsidR="001037DF" w:rsidRPr="00211C19" w:rsidRDefault="001037DF" w:rsidP="007E0438">
            <w:pPr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 w:rsidRPr="00211C19">
              <w:rPr>
                <w:rFonts w:eastAsia="현대하모니 L" w:cs="Calibri"/>
                <w:color w:val="000000" w:themeColor="dark1"/>
                <w:sz w:val="16"/>
                <w:szCs w:val="16"/>
              </w:rPr>
              <w:t>Assistant-Side Door Switch</w:t>
            </w:r>
          </w:p>
          <w:p w14:paraId="343ADADA" w14:textId="77777777" w:rsidR="001037DF" w:rsidRPr="00211C19" w:rsidRDefault="001037DF" w:rsidP="007E0438">
            <w:pPr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 w:rsidRPr="00211C19">
              <w:rPr>
                <w:rFonts w:eastAsia="현대하모니 L" w:cs="Calibri"/>
                <w:color w:val="000000" w:themeColor="dark1"/>
                <w:sz w:val="16"/>
                <w:szCs w:val="16"/>
              </w:rPr>
              <w:t>0x0:Close/0x1:Open</w:t>
            </w:r>
          </w:p>
        </w:tc>
      </w:tr>
      <w:tr w:rsidR="001037DF" w:rsidRPr="00211C19" w14:paraId="64286430" w14:textId="77777777" w:rsidTr="000F1509">
        <w:tc>
          <w:tcPr>
            <w:tcW w:w="462" w:type="pct"/>
            <w:vMerge/>
            <w:shd w:val="clear" w:color="auto" w:fill="auto"/>
            <w:vAlign w:val="center"/>
          </w:tcPr>
          <w:p w14:paraId="581ABED4" w14:textId="77777777" w:rsidR="001037DF" w:rsidRPr="00211C19" w:rsidRDefault="001037DF" w:rsidP="007E0438">
            <w:pPr>
              <w:jc w:val="center"/>
              <w:rPr>
                <w:rFonts w:eastAsia="현대하모니 L" w:cs="Calibri"/>
                <w:sz w:val="16"/>
              </w:rPr>
            </w:pPr>
          </w:p>
        </w:tc>
        <w:tc>
          <w:tcPr>
            <w:tcW w:w="1063" w:type="pct"/>
            <w:shd w:val="clear" w:color="auto" w:fill="auto"/>
            <w:vAlign w:val="center"/>
          </w:tcPr>
          <w:p w14:paraId="1517A7EE" w14:textId="77777777" w:rsidR="001037DF" w:rsidRPr="009959DB" w:rsidRDefault="001037DF" w:rsidP="007E0438">
            <w:pPr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 w:rsidRPr="009959DB">
              <w:rPr>
                <w:rFonts w:eastAsia="현대하모니 L" w:cs="Calibri" w:hint="eastAsia"/>
                <w:color w:val="000000" w:themeColor="dark1"/>
                <w:sz w:val="16"/>
                <w:szCs w:val="16"/>
              </w:rPr>
              <w:t>Input_b_DrvDrSw</w:t>
            </w:r>
          </w:p>
        </w:tc>
        <w:tc>
          <w:tcPr>
            <w:tcW w:w="3475" w:type="pct"/>
            <w:shd w:val="clear" w:color="auto" w:fill="auto"/>
            <w:vAlign w:val="center"/>
          </w:tcPr>
          <w:p w14:paraId="479211EE" w14:textId="77777777" w:rsidR="001037DF" w:rsidRPr="00211C19" w:rsidRDefault="001037DF" w:rsidP="007E0438">
            <w:pPr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 w:rsidRPr="00211C19">
              <w:rPr>
                <w:rFonts w:eastAsia="현대하모니 L" w:cs="Calibri"/>
                <w:color w:val="000000" w:themeColor="dark1"/>
                <w:sz w:val="16"/>
                <w:szCs w:val="16"/>
              </w:rPr>
              <w:t>Driver-Side Door Switch</w:t>
            </w:r>
          </w:p>
          <w:p w14:paraId="49C6A157" w14:textId="77777777" w:rsidR="001037DF" w:rsidRPr="00211C19" w:rsidRDefault="001037DF" w:rsidP="007E0438">
            <w:pPr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 w:rsidRPr="00211C19">
              <w:rPr>
                <w:rFonts w:eastAsia="현대하모니 L" w:cs="Calibri"/>
                <w:color w:val="000000" w:themeColor="dark1"/>
                <w:sz w:val="16"/>
                <w:szCs w:val="16"/>
              </w:rPr>
              <w:t>0x0:Close/0x1:Open</w:t>
            </w:r>
          </w:p>
        </w:tc>
      </w:tr>
      <w:tr w:rsidR="001037DF" w:rsidRPr="00211C19" w14:paraId="4F4C7D38" w14:textId="77777777" w:rsidTr="000F1509">
        <w:tc>
          <w:tcPr>
            <w:tcW w:w="462" w:type="pct"/>
            <w:vMerge/>
            <w:shd w:val="clear" w:color="auto" w:fill="auto"/>
            <w:vAlign w:val="center"/>
          </w:tcPr>
          <w:p w14:paraId="7C98809E" w14:textId="77777777" w:rsidR="001037DF" w:rsidRPr="00211C19" w:rsidRDefault="001037DF" w:rsidP="007E0438">
            <w:pPr>
              <w:jc w:val="center"/>
              <w:rPr>
                <w:rFonts w:eastAsia="현대하모니 L" w:cs="Calibri"/>
                <w:sz w:val="16"/>
              </w:rPr>
            </w:pPr>
          </w:p>
        </w:tc>
        <w:tc>
          <w:tcPr>
            <w:tcW w:w="1063" w:type="pct"/>
            <w:shd w:val="clear" w:color="auto" w:fill="auto"/>
            <w:vAlign w:val="center"/>
          </w:tcPr>
          <w:p w14:paraId="018B1EEB" w14:textId="77777777" w:rsidR="001037DF" w:rsidRPr="009959DB" w:rsidRDefault="001037DF" w:rsidP="007E0438">
            <w:pPr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 w:rsidRPr="009959DB">
              <w:rPr>
                <w:rFonts w:eastAsia="현대하모니 L" w:cs="Calibri" w:hint="eastAsia"/>
                <w:color w:val="000000" w:themeColor="dark1"/>
                <w:sz w:val="16"/>
                <w:szCs w:val="16"/>
              </w:rPr>
              <w:t>Input_b_RLDrSw</w:t>
            </w:r>
          </w:p>
        </w:tc>
        <w:tc>
          <w:tcPr>
            <w:tcW w:w="3475" w:type="pct"/>
            <w:shd w:val="clear" w:color="auto" w:fill="auto"/>
            <w:vAlign w:val="center"/>
          </w:tcPr>
          <w:p w14:paraId="512DD80A" w14:textId="77777777" w:rsidR="001037DF" w:rsidRPr="00211C19" w:rsidRDefault="001037DF" w:rsidP="007E0438">
            <w:pPr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 w:rsidRPr="00211C19">
              <w:rPr>
                <w:rFonts w:eastAsia="현대하모니 L" w:cs="Calibri"/>
                <w:color w:val="000000" w:themeColor="dark1"/>
                <w:sz w:val="16"/>
                <w:szCs w:val="16"/>
              </w:rPr>
              <w:t>Rear Left Door Switch</w:t>
            </w:r>
          </w:p>
          <w:p w14:paraId="66C5DA16" w14:textId="77777777" w:rsidR="001037DF" w:rsidRPr="00211C19" w:rsidRDefault="001037DF" w:rsidP="007E0438">
            <w:pPr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 w:rsidRPr="00211C19">
              <w:rPr>
                <w:rFonts w:eastAsia="현대하모니 L" w:cs="Calibri"/>
                <w:color w:val="000000" w:themeColor="dark1"/>
                <w:sz w:val="16"/>
                <w:szCs w:val="16"/>
              </w:rPr>
              <w:t>0x0:Close/0x1:Open</w:t>
            </w:r>
          </w:p>
        </w:tc>
      </w:tr>
      <w:tr w:rsidR="001037DF" w:rsidRPr="00211C19" w14:paraId="3EA41B83" w14:textId="77777777" w:rsidTr="000F1509">
        <w:tc>
          <w:tcPr>
            <w:tcW w:w="462" w:type="pct"/>
            <w:vMerge/>
            <w:shd w:val="clear" w:color="auto" w:fill="auto"/>
            <w:vAlign w:val="center"/>
          </w:tcPr>
          <w:p w14:paraId="446CB784" w14:textId="77777777" w:rsidR="001037DF" w:rsidRPr="00211C19" w:rsidRDefault="001037DF" w:rsidP="007E0438">
            <w:pPr>
              <w:jc w:val="center"/>
              <w:rPr>
                <w:rFonts w:eastAsia="현대하모니 L" w:cs="Calibri"/>
                <w:sz w:val="16"/>
              </w:rPr>
            </w:pPr>
          </w:p>
        </w:tc>
        <w:tc>
          <w:tcPr>
            <w:tcW w:w="1063" w:type="pct"/>
            <w:shd w:val="clear" w:color="auto" w:fill="auto"/>
            <w:vAlign w:val="center"/>
          </w:tcPr>
          <w:p w14:paraId="19C92B8E" w14:textId="77777777" w:rsidR="001037DF" w:rsidRPr="009959DB" w:rsidRDefault="001037DF" w:rsidP="007E0438">
            <w:pPr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 w:rsidRPr="009959DB">
              <w:rPr>
                <w:rFonts w:eastAsia="현대하모니 L" w:cs="Calibri" w:hint="eastAsia"/>
                <w:color w:val="000000" w:themeColor="dark1"/>
                <w:sz w:val="16"/>
                <w:szCs w:val="16"/>
              </w:rPr>
              <w:t>Input_b_RRDrSw</w:t>
            </w:r>
          </w:p>
        </w:tc>
        <w:tc>
          <w:tcPr>
            <w:tcW w:w="3475" w:type="pct"/>
            <w:shd w:val="clear" w:color="auto" w:fill="auto"/>
            <w:vAlign w:val="center"/>
          </w:tcPr>
          <w:p w14:paraId="5598AFF1" w14:textId="77777777" w:rsidR="001037DF" w:rsidRPr="00211C19" w:rsidRDefault="001037DF" w:rsidP="007E0438">
            <w:pPr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 w:rsidRPr="00211C19">
              <w:rPr>
                <w:rFonts w:eastAsia="현대하모니 L" w:cs="Calibri"/>
                <w:color w:val="000000" w:themeColor="dark1"/>
                <w:sz w:val="16"/>
                <w:szCs w:val="16"/>
              </w:rPr>
              <w:t>Rear Right Door Switch</w:t>
            </w:r>
          </w:p>
          <w:p w14:paraId="5DA283B8" w14:textId="77777777" w:rsidR="001037DF" w:rsidRPr="00211C19" w:rsidRDefault="001037DF" w:rsidP="007E0438">
            <w:pPr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 w:rsidRPr="00211C19">
              <w:rPr>
                <w:rFonts w:eastAsia="현대하모니 L" w:cs="Calibri"/>
                <w:color w:val="000000" w:themeColor="dark1"/>
                <w:sz w:val="16"/>
                <w:szCs w:val="16"/>
              </w:rPr>
              <w:t>0x0:Close/0x1:Open</w:t>
            </w:r>
          </w:p>
        </w:tc>
      </w:tr>
      <w:tr w:rsidR="001037DF" w:rsidRPr="00211C19" w14:paraId="4E874574" w14:textId="77777777" w:rsidTr="000F1509">
        <w:tc>
          <w:tcPr>
            <w:tcW w:w="462" w:type="pct"/>
            <w:vMerge/>
            <w:shd w:val="clear" w:color="auto" w:fill="auto"/>
            <w:vAlign w:val="center"/>
          </w:tcPr>
          <w:p w14:paraId="38C0391F" w14:textId="77777777" w:rsidR="001037DF" w:rsidRPr="00211C19" w:rsidRDefault="001037DF" w:rsidP="007E0438">
            <w:pPr>
              <w:jc w:val="center"/>
              <w:rPr>
                <w:rFonts w:eastAsia="현대하모니 L" w:cs="Calibri"/>
                <w:sz w:val="16"/>
              </w:rPr>
            </w:pPr>
          </w:p>
        </w:tc>
        <w:tc>
          <w:tcPr>
            <w:tcW w:w="1063" w:type="pct"/>
            <w:shd w:val="clear" w:color="auto" w:fill="auto"/>
            <w:vAlign w:val="center"/>
          </w:tcPr>
          <w:p w14:paraId="415C2D82" w14:textId="77777777" w:rsidR="001037DF" w:rsidRPr="009959DB" w:rsidRDefault="001037DF" w:rsidP="007E0438">
            <w:pPr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 w:rsidRPr="009959DB">
              <w:rPr>
                <w:rFonts w:eastAsia="현대하모니 L" w:cs="Calibri" w:hint="eastAsia"/>
                <w:color w:val="000000" w:themeColor="dark1"/>
                <w:sz w:val="16"/>
                <w:szCs w:val="16"/>
              </w:rPr>
              <w:t>Input_b_LFSearchingOn_IN</w:t>
            </w:r>
          </w:p>
        </w:tc>
        <w:tc>
          <w:tcPr>
            <w:tcW w:w="3475" w:type="pct"/>
            <w:shd w:val="clear" w:color="auto" w:fill="auto"/>
            <w:vAlign w:val="center"/>
          </w:tcPr>
          <w:p w14:paraId="084AA680" w14:textId="77777777" w:rsidR="001037DF" w:rsidRPr="00211C19" w:rsidRDefault="001037DF" w:rsidP="007E0438">
            <w:pPr>
              <w:pStyle w:val="aff7"/>
              <w:rPr>
                <w:rFonts w:ascii="Calibri" w:eastAsia="현대하모니 L" w:hAnsi="Calibri" w:cs="Calibri"/>
                <w:sz w:val="36"/>
                <w:szCs w:val="36"/>
              </w:rPr>
            </w:pPr>
            <w:r w:rsidRPr="00211C19">
              <w:rPr>
                <w:rFonts w:ascii="Calibri" w:eastAsia="현대하모니 L" w:hAnsi="Calibri" w:cs="Calibri"/>
                <w:color w:val="000000" w:themeColor="dark1"/>
                <w:sz w:val="16"/>
                <w:szCs w:val="16"/>
              </w:rPr>
              <w:t>SMK LF Searching State</w:t>
            </w:r>
          </w:p>
          <w:p w14:paraId="32E240E9" w14:textId="77777777" w:rsidR="001037DF" w:rsidRPr="00211C19" w:rsidRDefault="001037DF" w:rsidP="007E0438">
            <w:pPr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 w:rsidRPr="00211C19">
              <w:rPr>
                <w:rFonts w:eastAsia="현대하모니 L" w:cs="Calibri"/>
                <w:color w:val="000000" w:themeColor="dark1"/>
                <w:sz w:val="16"/>
                <w:szCs w:val="16"/>
              </w:rPr>
              <w:t>Off : No Use SMK LF Searching</w:t>
            </w:r>
          </w:p>
          <w:p w14:paraId="2CE0FE44" w14:textId="77777777" w:rsidR="001037DF" w:rsidRPr="00211C19" w:rsidRDefault="001037DF" w:rsidP="007E0438">
            <w:pPr>
              <w:rPr>
                <w:rFonts w:eastAsia="현대하모니 L" w:cs="Calibri"/>
                <w:sz w:val="16"/>
              </w:rPr>
            </w:pPr>
            <w:r w:rsidRPr="00211C19">
              <w:rPr>
                <w:rFonts w:eastAsia="현대하모니 L" w:cs="Calibri"/>
                <w:color w:val="000000" w:themeColor="dark1"/>
                <w:sz w:val="16"/>
                <w:szCs w:val="16"/>
              </w:rPr>
              <w:t>On : Use SMK LF Searching</w:t>
            </w:r>
          </w:p>
        </w:tc>
      </w:tr>
      <w:tr w:rsidR="000F1509" w:rsidRPr="00211C19" w14:paraId="1E22EB8A" w14:textId="77777777" w:rsidTr="000F1509">
        <w:tc>
          <w:tcPr>
            <w:tcW w:w="462" w:type="pct"/>
            <w:vMerge/>
            <w:shd w:val="clear" w:color="auto" w:fill="auto"/>
            <w:vAlign w:val="center"/>
          </w:tcPr>
          <w:p w14:paraId="3680494F" w14:textId="77777777" w:rsidR="000F1509" w:rsidRPr="00211C19" w:rsidRDefault="000F1509" w:rsidP="007E0438">
            <w:pPr>
              <w:jc w:val="center"/>
              <w:rPr>
                <w:rFonts w:eastAsia="현대하모니 L" w:cs="Calibri"/>
                <w:sz w:val="16"/>
              </w:rPr>
            </w:pPr>
          </w:p>
        </w:tc>
        <w:tc>
          <w:tcPr>
            <w:tcW w:w="1063" w:type="pct"/>
            <w:shd w:val="clear" w:color="auto" w:fill="auto"/>
            <w:vAlign w:val="center"/>
          </w:tcPr>
          <w:p w14:paraId="72893131" w14:textId="77777777" w:rsidR="000F1509" w:rsidRPr="009959DB" w:rsidRDefault="000F1509" w:rsidP="00483CE1">
            <w:pPr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>
              <w:rPr>
                <w:rFonts w:eastAsia="현대하모니 L" w:cs="Calibri" w:hint="eastAsia"/>
                <w:color w:val="000000" w:themeColor="dark1"/>
                <w:sz w:val="16"/>
                <w:szCs w:val="16"/>
              </w:rPr>
              <w:t>Input_OPT</w:t>
            </w:r>
            <w:r w:rsidRPr="009959DB">
              <w:rPr>
                <w:rFonts w:eastAsia="현대하모니 L" w:cs="Calibri" w:hint="eastAsia"/>
                <w:color w:val="000000" w:themeColor="dark1"/>
                <w:sz w:val="16"/>
                <w:szCs w:val="16"/>
              </w:rPr>
              <w:t>_WPCStatus</w:t>
            </w:r>
          </w:p>
        </w:tc>
        <w:tc>
          <w:tcPr>
            <w:tcW w:w="3475" w:type="pct"/>
            <w:shd w:val="clear" w:color="auto" w:fill="auto"/>
            <w:vAlign w:val="center"/>
          </w:tcPr>
          <w:p w14:paraId="1431084F" w14:textId="77777777" w:rsidR="000F1509" w:rsidRPr="00211C19" w:rsidRDefault="000F1509" w:rsidP="00483CE1">
            <w:pPr>
              <w:pStyle w:val="aff7"/>
              <w:rPr>
                <w:rFonts w:ascii="Calibri" w:eastAsia="현대하모니 L" w:hAnsi="Calibri" w:cs="Calibri"/>
                <w:color w:val="000000" w:themeColor="dark1"/>
                <w:sz w:val="16"/>
                <w:szCs w:val="16"/>
              </w:rPr>
            </w:pPr>
            <w:r w:rsidRPr="00211C19">
              <w:rPr>
                <w:rFonts w:ascii="Calibri" w:eastAsia="현대하모니 L" w:hAnsi="Calibri" w:cs="Calibri"/>
                <w:color w:val="000000" w:themeColor="dark1"/>
                <w:sz w:val="16"/>
                <w:szCs w:val="16"/>
              </w:rPr>
              <w:t xml:space="preserve">WPC Mode Status Flag </w:t>
            </w:r>
          </w:p>
          <w:p w14:paraId="38187A91" w14:textId="77777777" w:rsidR="000F1509" w:rsidRPr="00211C19" w:rsidRDefault="000F1509" w:rsidP="00483CE1">
            <w:pPr>
              <w:pStyle w:val="aff7"/>
              <w:rPr>
                <w:rFonts w:ascii="Calibri" w:eastAsia="현대하모니 L" w:hAnsi="Calibri" w:cs="Calibri"/>
                <w:color w:val="000000" w:themeColor="dark1"/>
                <w:sz w:val="16"/>
                <w:szCs w:val="16"/>
              </w:rPr>
            </w:pPr>
            <w:r w:rsidRPr="00211C19">
              <w:rPr>
                <w:rFonts w:ascii="Calibri" w:eastAsia="현대하모니 L" w:hAnsi="Calibri" w:cs="Calibri"/>
                <w:color w:val="000000" w:themeColor="dark1"/>
                <w:sz w:val="16"/>
                <w:szCs w:val="16"/>
              </w:rPr>
              <w:t>Off/WPC Mode/NFC Mode</w:t>
            </w:r>
          </w:p>
        </w:tc>
      </w:tr>
      <w:tr w:rsidR="000F1509" w:rsidRPr="00211C19" w14:paraId="7429FA2F" w14:textId="77777777" w:rsidTr="000F1509">
        <w:tc>
          <w:tcPr>
            <w:tcW w:w="462" w:type="pct"/>
            <w:shd w:val="clear" w:color="auto" w:fill="auto"/>
            <w:vAlign w:val="center"/>
          </w:tcPr>
          <w:p w14:paraId="3CB2BEF6" w14:textId="77777777" w:rsidR="000F1509" w:rsidRPr="00211C19" w:rsidRDefault="000F1509" w:rsidP="007E0438">
            <w:pPr>
              <w:jc w:val="center"/>
              <w:rPr>
                <w:rFonts w:eastAsia="현대하모니 L" w:cs="Calibri"/>
                <w:sz w:val="16"/>
              </w:rPr>
            </w:pPr>
            <w:r w:rsidRPr="00211C19">
              <w:rPr>
                <w:rFonts w:eastAsia="현대하모니 L" w:cs="Calibri"/>
                <w:sz w:val="16"/>
              </w:rPr>
              <w:t>Internal</w:t>
            </w:r>
          </w:p>
        </w:tc>
        <w:tc>
          <w:tcPr>
            <w:tcW w:w="1063" w:type="pct"/>
            <w:shd w:val="clear" w:color="auto" w:fill="auto"/>
            <w:vAlign w:val="center"/>
          </w:tcPr>
          <w:p w14:paraId="3054B531" w14:textId="77777777" w:rsidR="000F1509" w:rsidRPr="00211C19" w:rsidRDefault="000F1509" w:rsidP="007E0438">
            <w:pPr>
              <w:autoSpaceDE w:val="0"/>
              <w:autoSpaceDN w:val="0"/>
              <w:adjustRightInd w:val="0"/>
              <w:spacing w:line="288" w:lineRule="auto"/>
              <w:rPr>
                <w:rFonts w:eastAsia="현대하모니 L" w:cs="Calibri"/>
                <w:sz w:val="16"/>
              </w:rPr>
            </w:pPr>
            <w:r w:rsidRPr="00211C19">
              <w:rPr>
                <w:rFonts w:eastAsia="현대하모니 L" w:cs="Calibri"/>
                <w:color w:val="000000" w:themeColor="dark1"/>
                <w:sz w:val="16"/>
                <w:szCs w:val="16"/>
              </w:rPr>
              <w:t>Timer_LFOffCheck</w:t>
            </w:r>
          </w:p>
        </w:tc>
        <w:tc>
          <w:tcPr>
            <w:tcW w:w="3475" w:type="pct"/>
            <w:shd w:val="clear" w:color="auto" w:fill="auto"/>
            <w:vAlign w:val="center"/>
          </w:tcPr>
          <w:p w14:paraId="3CB7D9C4" w14:textId="77777777" w:rsidR="000F1509" w:rsidRPr="00211C19" w:rsidRDefault="000F1509" w:rsidP="007E0438">
            <w:pPr>
              <w:rPr>
                <w:rFonts w:eastAsia="현대하모니 L" w:cs="Calibri"/>
                <w:sz w:val="16"/>
              </w:rPr>
            </w:pPr>
            <w:r w:rsidRPr="00211C19">
              <w:rPr>
                <w:rFonts w:eastAsia="현대하모니 L" w:cs="Calibri"/>
                <w:color w:val="000000" w:themeColor="dark1"/>
                <w:sz w:val="16"/>
                <w:szCs w:val="16"/>
              </w:rPr>
              <w:t>Timer for SMK LF Searching Off</w:t>
            </w:r>
          </w:p>
        </w:tc>
      </w:tr>
      <w:tr w:rsidR="000F1509" w:rsidRPr="00211C19" w14:paraId="5D3445C2" w14:textId="77777777" w:rsidTr="000F1509">
        <w:tc>
          <w:tcPr>
            <w:tcW w:w="462" w:type="pct"/>
            <w:shd w:val="clear" w:color="auto" w:fill="auto"/>
            <w:vAlign w:val="center"/>
          </w:tcPr>
          <w:p w14:paraId="096FCFF1" w14:textId="77777777" w:rsidR="000F1509" w:rsidRPr="00211C19" w:rsidRDefault="000F1509" w:rsidP="007E0438">
            <w:pPr>
              <w:jc w:val="center"/>
              <w:rPr>
                <w:rFonts w:eastAsia="현대하모니 L" w:cs="Calibri"/>
                <w:sz w:val="16"/>
              </w:rPr>
            </w:pPr>
            <w:r w:rsidRPr="00211C19">
              <w:rPr>
                <w:rFonts w:eastAsia="현대하모니 L" w:cs="Calibri"/>
                <w:sz w:val="16"/>
              </w:rPr>
              <w:t>Output</w:t>
            </w:r>
          </w:p>
        </w:tc>
        <w:tc>
          <w:tcPr>
            <w:tcW w:w="1063" w:type="pct"/>
            <w:shd w:val="clear" w:color="auto" w:fill="auto"/>
            <w:vAlign w:val="center"/>
          </w:tcPr>
          <w:p w14:paraId="21891590" w14:textId="77777777" w:rsidR="000F1509" w:rsidRPr="00211C19" w:rsidRDefault="000F1509" w:rsidP="007E0438">
            <w:pPr>
              <w:rPr>
                <w:rFonts w:eastAsia="현대하모니 L" w:cs="Calibri"/>
                <w:sz w:val="16"/>
              </w:rPr>
            </w:pPr>
            <w:r w:rsidRPr="009959DB">
              <w:rPr>
                <w:rFonts w:eastAsia="현대하모니 L" w:cs="Calibri"/>
                <w:color w:val="000000" w:themeColor="dark1"/>
                <w:sz w:val="16"/>
                <w:szCs w:val="16"/>
              </w:rPr>
              <w:t>Output_OPT_b_LFState</w:t>
            </w:r>
          </w:p>
        </w:tc>
        <w:tc>
          <w:tcPr>
            <w:tcW w:w="3475" w:type="pct"/>
            <w:shd w:val="clear" w:color="auto" w:fill="auto"/>
            <w:vAlign w:val="center"/>
          </w:tcPr>
          <w:p w14:paraId="230CF3F4" w14:textId="77777777" w:rsidR="000F1509" w:rsidRPr="00211C19" w:rsidRDefault="000F1509" w:rsidP="007E0438">
            <w:pPr>
              <w:pStyle w:val="aff7"/>
              <w:rPr>
                <w:rFonts w:ascii="Calibri" w:eastAsia="현대하모니 L" w:hAnsi="Calibri" w:cs="Calibri"/>
                <w:sz w:val="36"/>
                <w:szCs w:val="36"/>
              </w:rPr>
            </w:pPr>
            <w:r w:rsidRPr="00211C19">
              <w:rPr>
                <w:rFonts w:ascii="Calibri" w:eastAsia="현대하모니 L" w:hAnsi="Calibri" w:cs="Calibri"/>
                <w:color w:val="000000" w:themeColor="dark1"/>
                <w:sz w:val="16"/>
                <w:szCs w:val="16"/>
              </w:rPr>
              <w:t>SMK-LF Searching State</w:t>
            </w:r>
          </w:p>
          <w:p w14:paraId="42F7ABC9" w14:textId="77777777" w:rsidR="000F1509" w:rsidRPr="00211C19" w:rsidRDefault="000F1509" w:rsidP="007E0438">
            <w:pPr>
              <w:keepNext/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 w:rsidRPr="00211C19">
              <w:rPr>
                <w:rFonts w:eastAsia="현대하모니 L" w:cs="Calibri"/>
                <w:color w:val="000000" w:themeColor="dark1"/>
                <w:sz w:val="16"/>
                <w:szCs w:val="16"/>
              </w:rPr>
              <w:t>- Off: WPC Enable</w:t>
            </w:r>
          </w:p>
          <w:p w14:paraId="3286172F" w14:textId="77777777" w:rsidR="000F1509" w:rsidRPr="00211C19" w:rsidRDefault="000F1509" w:rsidP="007E0438">
            <w:pPr>
              <w:keepNext/>
              <w:rPr>
                <w:rFonts w:eastAsia="현대하모니 L" w:cs="Calibri"/>
                <w:sz w:val="16"/>
              </w:rPr>
            </w:pPr>
            <w:r w:rsidRPr="00211C19">
              <w:rPr>
                <w:rFonts w:eastAsia="현대하모니 L" w:cs="Calibri"/>
                <w:color w:val="000000" w:themeColor="dark1"/>
                <w:sz w:val="16"/>
                <w:szCs w:val="16"/>
              </w:rPr>
              <w:t>- On: WPC Disable</w:t>
            </w:r>
          </w:p>
        </w:tc>
      </w:tr>
    </w:tbl>
    <w:p w14:paraId="3964FB98" w14:textId="095CF4B7" w:rsidR="006C5BA6" w:rsidRPr="00211C19" w:rsidRDefault="006C5BA6" w:rsidP="006C5BA6">
      <w:pPr>
        <w:pStyle w:val="affc"/>
        <w:rPr>
          <w:rFonts w:eastAsia="현대하모니 L" w:cs="Calibri"/>
        </w:rPr>
      </w:pPr>
      <w:bookmarkStart w:id="189" w:name="_Toc96604533"/>
      <w:r w:rsidRPr="00211C19">
        <w:rPr>
          <w:rFonts w:eastAsia="현대하모니 L" w:cs="Calibri"/>
        </w:rPr>
        <w:t xml:space="preserve">Table </w:t>
      </w:r>
      <w:r w:rsidRPr="00211C19">
        <w:rPr>
          <w:rFonts w:eastAsia="현대하모니 L" w:cs="Calibri"/>
        </w:rPr>
        <w:fldChar w:fldCharType="begin"/>
      </w:r>
      <w:r w:rsidRPr="00211C19">
        <w:rPr>
          <w:rFonts w:eastAsia="현대하모니 L" w:cs="Calibri"/>
        </w:rPr>
        <w:instrText xml:space="preserve"> SEQ Table \* ARABIC </w:instrText>
      </w:r>
      <w:r w:rsidRPr="00211C19">
        <w:rPr>
          <w:rFonts w:eastAsia="현대하모니 L" w:cs="Calibri"/>
        </w:rPr>
        <w:fldChar w:fldCharType="separate"/>
      </w:r>
      <w:r w:rsidR="006F533A">
        <w:rPr>
          <w:rFonts w:eastAsia="현대하모니 L" w:cs="Calibri"/>
          <w:noProof/>
        </w:rPr>
        <w:t>53</w:t>
      </w:r>
      <w:r w:rsidRPr="00211C19">
        <w:rPr>
          <w:rFonts w:eastAsia="현대하모니 L" w:cs="Calibri"/>
        </w:rPr>
        <w:fldChar w:fldCharType="end"/>
      </w:r>
      <w:r w:rsidRPr="00211C19">
        <w:rPr>
          <w:rFonts w:eastAsia="현대하모니 L" w:cs="Calibri"/>
        </w:rPr>
        <w:t xml:space="preserve">.Prevention of SMK LF </w:t>
      </w:r>
      <w:r>
        <w:rPr>
          <w:rFonts w:eastAsia="현대하모니 L" w:cs="Calibri"/>
        </w:rPr>
        <w:t>Interference Control Function</w:t>
      </w:r>
      <w:r w:rsidRPr="00211C19">
        <w:rPr>
          <w:rFonts w:eastAsia="현대하모니 L" w:cs="Calibri"/>
        </w:rPr>
        <w:t xml:space="preserve"> In/Out List</w:t>
      </w:r>
      <w:bookmarkEnd w:id="189"/>
    </w:p>
    <w:p w14:paraId="7214C112" w14:textId="77777777" w:rsidR="006C5BA6" w:rsidRPr="00211C19" w:rsidRDefault="006C5BA6" w:rsidP="006C5BA6">
      <w:pPr>
        <w:rPr>
          <w:rFonts w:eastAsia="현대하모니 L" w:cs="Calibri"/>
        </w:rPr>
      </w:pPr>
      <w:r w:rsidRPr="00211C19">
        <w:rPr>
          <w:rFonts w:eastAsia="현대하모니 L" w:cs="Calibri"/>
        </w:rPr>
        <w:br w:type="page"/>
      </w:r>
    </w:p>
    <w:p w14:paraId="213FBAFD" w14:textId="77777777" w:rsidR="006C5BA6" w:rsidRPr="00211C19" w:rsidRDefault="006C5BA6" w:rsidP="006C5BA6">
      <w:pPr>
        <w:pStyle w:val="51"/>
      </w:pPr>
      <w:r w:rsidRPr="00211C19">
        <w:lastRenderedPageBreak/>
        <w:t xml:space="preserve">Prevention of SMK LF </w:t>
      </w:r>
      <w:r>
        <w:t>Interference Control Function</w:t>
      </w:r>
      <w:r w:rsidRPr="00211C19">
        <w:t xml:space="preserve"> Description</w:t>
      </w:r>
    </w:p>
    <w:p w14:paraId="24F541AC" w14:textId="77777777" w:rsidR="006C5BA6" w:rsidRDefault="006C5BA6" w:rsidP="006C5BA6">
      <w:pPr>
        <w:rPr>
          <w:rFonts w:eastAsia="현대하모니 L" w:cs="Calibri"/>
          <w:sz w:val="20"/>
          <w:lang w:val="en-GB"/>
        </w:rPr>
      </w:pPr>
    </w:p>
    <w:p w14:paraId="6FE51B14" w14:textId="77777777" w:rsidR="006C5BA6" w:rsidRPr="00BD6FC6" w:rsidRDefault="006C5BA6" w:rsidP="00116D94">
      <w:pPr>
        <w:pStyle w:val="a1"/>
        <w:numPr>
          <w:ilvl w:val="0"/>
          <w:numId w:val="52"/>
        </w:numPr>
        <w:ind w:rightChars="67" w:right="147"/>
        <w:rPr>
          <w:rFonts w:eastAsia="현대하모니 L" w:cs="Calibri"/>
          <w:sz w:val="20"/>
          <w:lang w:val="en-GB"/>
        </w:rPr>
      </w:pPr>
      <w:r w:rsidRPr="00BD6FC6">
        <w:rPr>
          <w:rFonts w:eastAsia="현대하모니 L" w:cs="Calibri"/>
          <w:sz w:val="20"/>
          <w:lang w:val="en-GB"/>
        </w:rPr>
        <w:t>SMK</w:t>
      </w:r>
      <w:r w:rsidRPr="00BD6FC6">
        <w:rPr>
          <w:rFonts w:eastAsia="현대하모니 L" w:cs="Calibri" w:hint="eastAsia"/>
          <w:sz w:val="20"/>
          <w:lang w:val="en-GB"/>
        </w:rPr>
        <w:t>적용</w:t>
      </w:r>
      <w:r w:rsidRPr="00BD6FC6">
        <w:rPr>
          <w:rFonts w:eastAsia="현대하모니 L" w:cs="Calibri" w:hint="eastAsia"/>
          <w:sz w:val="20"/>
          <w:lang w:val="en-GB"/>
        </w:rPr>
        <w:t xml:space="preserve"> </w:t>
      </w:r>
      <w:r w:rsidRPr="00BD6FC6">
        <w:rPr>
          <w:rFonts w:eastAsia="현대하모니 L" w:cs="Calibri" w:hint="eastAsia"/>
          <w:sz w:val="20"/>
          <w:lang w:val="en-GB"/>
        </w:rPr>
        <w:t>사양</w:t>
      </w:r>
      <w:r w:rsidRPr="00BD6FC6">
        <w:rPr>
          <w:rFonts w:eastAsia="현대하모니 L" w:cs="Calibri"/>
          <w:sz w:val="20"/>
          <w:lang w:val="en-GB"/>
        </w:rPr>
        <w:t>(</w:t>
      </w:r>
      <w:r w:rsidRPr="009959DB">
        <w:rPr>
          <w:rFonts w:eastAsia="현대하모니 L" w:cs="Calibri"/>
          <w:sz w:val="20"/>
          <w:lang w:val="en-GB"/>
        </w:rPr>
        <w:t xml:space="preserve">Input_b_SMKOption </w:t>
      </w:r>
      <w:r w:rsidRPr="00BD6FC6">
        <w:rPr>
          <w:rFonts w:eastAsia="현대하모니 L" w:cs="Calibri"/>
          <w:sz w:val="20"/>
          <w:lang w:val="en-GB"/>
        </w:rPr>
        <w:t>= SMK Option)</w:t>
      </w:r>
      <w:r w:rsidRPr="00BD6FC6">
        <w:rPr>
          <w:rFonts w:eastAsia="현대하모니 L" w:cs="Calibri" w:hint="eastAsia"/>
          <w:sz w:val="20"/>
          <w:lang w:val="en-GB"/>
        </w:rPr>
        <w:t>에서</w:t>
      </w:r>
      <w:r w:rsidRPr="00BD6FC6">
        <w:rPr>
          <w:rFonts w:eastAsia="현대하모니 L" w:cs="Calibri" w:hint="eastAsia"/>
          <w:sz w:val="20"/>
          <w:lang w:val="en-GB"/>
        </w:rPr>
        <w:t xml:space="preserve"> </w:t>
      </w:r>
      <w:r w:rsidRPr="00BD6FC6">
        <w:rPr>
          <w:rFonts w:eastAsia="현대하모니 L" w:cs="Calibri"/>
          <w:sz w:val="20"/>
          <w:lang w:val="en-GB"/>
        </w:rPr>
        <w:t>SMK</w:t>
      </w:r>
      <w:r w:rsidRPr="00BD6FC6">
        <w:rPr>
          <w:rFonts w:eastAsia="현대하모니 L" w:cs="Calibri"/>
          <w:sz w:val="20"/>
          <w:lang w:val="en-GB"/>
        </w:rPr>
        <w:t>와의</w:t>
      </w:r>
      <w:r w:rsidRPr="00BD6FC6">
        <w:rPr>
          <w:rFonts w:eastAsia="현대하모니 L" w:cs="Calibri"/>
          <w:sz w:val="20"/>
          <w:lang w:val="en-GB"/>
        </w:rPr>
        <w:t xml:space="preserve"> LF </w:t>
      </w:r>
      <w:r w:rsidRPr="00BD6FC6">
        <w:rPr>
          <w:rFonts w:eastAsia="현대하모니 L" w:cs="Calibri"/>
          <w:sz w:val="20"/>
          <w:lang w:val="en-GB"/>
        </w:rPr>
        <w:t>주파수</w:t>
      </w:r>
      <w:r w:rsidRPr="00BD6FC6">
        <w:rPr>
          <w:rFonts w:eastAsia="현대하모니 L" w:cs="Calibri"/>
          <w:sz w:val="20"/>
          <w:lang w:val="en-GB"/>
        </w:rPr>
        <w:t xml:space="preserve"> </w:t>
      </w:r>
      <w:r w:rsidRPr="00BD6FC6">
        <w:rPr>
          <w:rFonts w:eastAsia="현대하모니 L" w:cs="Calibri"/>
          <w:sz w:val="20"/>
          <w:lang w:val="en-GB"/>
        </w:rPr>
        <w:t>간섭</w:t>
      </w:r>
      <w:r>
        <w:rPr>
          <w:rFonts w:eastAsia="현대하모니 L" w:cs="Calibri" w:hint="eastAsia"/>
          <w:sz w:val="20"/>
          <w:lang w:val="en-GB"/>
        </w:rPr>
        <w:t>을</w:t>
      </w:r>
      <w:r>
        <w:rPr>
          <w:rFonts w:eastAsia="현대하모니 L" w:cs="Calibri" w:hint="eastAsia"/>
          <w:sz w:val="20"/>
          <w:lang w:val="en-GB"/>
        </w:rPr>
        <w:t xml:space="preserve"> </w:t>
      </w:r>
      <w:r>
        <w:rPr>
          <w:rFonts w:eastAsia="현대하모니 L" w:cs="Calibri" w:hint="eastAsia"/>
          <w:sz w:val="20"/>
          <w:lang w:val="en-GB"/>
        </w:rPr>
        <w:t>방</w:t>
      </w:r>
      <w:r w:rsidRPr="00BD6FC6">
        <w:rPr>
          <w:rFonts w:eastAsia="현대하모니 L" w:cs="Calibri" w:hint="eastAsia"/>
          <w:sz w:val="20"/>
          <w:lang w:val="en-GB"/>
        </w:rPr>
        <w:t>지해야</w:t>
      </w:r>
      <w:r w:rsidRPr="00BD6FC6">
        <w:rPr>
          <w:rFonts w:eastAsia="현대하모니 L" w:cs="Calibri" w:hint="eastAsia"/>
          <w:sz w:val="20"/>
          <w:lang w:val="en-GB"/>
        </w:rPr>
        <w:t xml:space="preserve"> </w:t>
      </w:r>
      <w:r w:rsidRPr="00BD6FC6">
        <w:rPr>
          <w:rFonts w:eastAsia="현대하모니 L" w:cs="Calibri" w:hint="eastAsia"/>
          <w:sz w:val="20"/>
          <w:lang w:val="en-GB"/>
        </w:rPr>
        <w:t>한다</w:t>
      </w:r>
      <w:r w:rsidRPr="00BD6FC6">
        <w:rPr>
          <w:rFonts w:eastAsia="현대하모니 L" w:cs="Calibri" w:hint="eastAsia"/>
          <w:sz w:val="20"/>
          <w:lang w:val="en-GB"/>
        </w:rPr>
        <w:t>.</w:t>
      </w:r>
    </w:p>
    <w:p w14:paraId="434CC5ED" w14:textId="77777777" w:rsidR="006C5BA6" w:rsidRDefault="006C5BA6" w:rsidP="00116D94">
      <w:pPr>
        <w:pStyle w:val="a1"/>
        <w:numPr>
          <w:ilvl w:val="0"/>
          <w:numId w:val="52"/>
        </w:numPr>
        <w:ind w:rightChars="67" w:right="147"/>
        <w:rPr>
          <w:rFonts w:eastAsia="현대하모니 L" w:cs="Calibri"/>
          <w:sz w:val="20"/>
          <w:lang w:val="en-GB"/>
        </w:rPr>
      </w:pPr>
      <w:r w:rsidRPr="00BD6FC6">
        <w:rPr>
          <w:rFonts w:eastAsia="현대하모니 L" w:cs="Calibri"/>
          <w:sz w:val="20"/>
          <w:lang w:val="en-GB"/>
        </w:rPr>
        <w:t>충전</w:t>
      </w:r>
      <w:r w:rsidRPr="00BD6FC6">
        <w:rPr>
          <w:rFonts w:eastAsia="현대하모니 L" w:cs="Calibri"/>
          <w:sz w:val="20"/>
          <w:lang w:val="en-GB"/>
        </w:rPr>
        <w:t xml:space="preserve"> </w:t>
      </w:r>
      <w:r w:rsidRPr="00BD6FC6">
        <w:rPr>
          <w:rFonts w:eastAsia="현대하모니 L" w:cs="Calibri"/>
          <w:sz w:val="20"/>
          <w:lang w:val="en-GB"/>
        </w:rPr>
        <w:t>동작</w:t>
      </w:r>
      <w:r w:rsidRPr="00BD6FC6">
        <w:rPr>
          <w:rFonts w:eastAsia="현대하모니 L" w:cs="Calibri"/>
          <w:sz w:val="20"/>
          <w:lang w:val="en-GB"/>
        </w:rPr>
        <w:t xml:space="preserve"> </w:t>
      </w:r>
      <w:r w:rsidRPr="00BD6FC6">
        <w:rPr>
          <w:rFonts w:eastAsia="현대하모니 L" w:cs="Calibri"/>
          <w:sz w:val="20"/>
          <w:lang w:val="en-GB"/>
        </w:rPr>
        <w:t>중</w:t>
      </w:r>
      <w:r w:rsidRPr="00BD6FC6">
        <w:rPr>
          <w:rFonts w:eastAsia="현대하모니 L" w:cs="Calibri"/>
          <w:sz w:val="20"/>
          <w:lang w:val="en-GB"/>
        </w:rPr>
        <w:t xml:space="preserve"> </w:t>
      </w:r>
      <w:r w:rsidRPr="00085933">
        <w:rPr>
          <w:rFonts w:eastAsia="현대하모니 L" w:cs="Calibri"/>
          <w:sz w:val="20"/>
          <w:lang w:val="en-GB"/>
        </w:rPr>
        <w:t xml:space="preserve">Input_b_LFSearchingOn_IN </w:t>
      </w:r>
      <w:r w:rsidRPr="00BD6FC6">
        <w:rPr>
          <w:rFonts w:eastAsia="현대하모니 L" w:cs="Calibri"/>
          <w:sz w:val="20"/>
          <w:lang w:val="en-GB"/>
        </w:rPr>
        <w:t>또는</w:t>
      </w:r>
      <w:r w:rsidRPr="00BD6FC6">
        <w:rPr>
          <w:rFonts w:eastAsia="현대하모니 L" w:cs="Calibri"/>
          <w:sz w:val="20"/>
          <w:lang w:val="en-GB"/>
        </w:rPr>
        <w:t xml:space="preserve"> </w:t>
      </w:r>
      <w:r w:rsidRPr="00085933">
        <w:rPr>
          <w:rFonts w:eastAsia="현대하모니 L" w:cs="Calibri"/>
          <w:sz w:val="20"/>
          <w:lang w:val="en-GB"/>
        </w:rPr>
        <w:t xml:space="preserve">Input_b_LFSearchingOn </w:t>
      </w:r>
      <w:r w:rsidRPr="00BD6FC6">
        <w:rPr>
          <w:rFonts w:eastAsia="현대하모니 L" w:cs="Calibri"/>
          <w:sz w:val="20"/>
          <w:lang w:val="en-GB"/>
        </w:rPr>
        <w:t>가</w:t>
      </w:r>
      <w:r w:rsidRPr="00BD6FC6">
        <w:rPr>
          <w:rFonts w:eastAsia="현대하모니 L" w:cs="Calibri"/>
          <w:sz w:val="20"/>
          <w:lang w:val="en-GB"/>
        </w:rPr>
        <w:t xml:space="preserve"> On</w:t>
      </w:r>
      <w:r w:rsidRPr="00BD6FC6">
        <w:rPr>
          <w:rFonts w:eastAsia="현대하모니 L" w:cs="Calibri"/>
          <w:sz w:val="20"/>
          <w:lang w:val="en-GB"/>
        </w:rPr>
        <w:t>이</w:t>
      </w:r>
      <w:r w:rsidRPr="00BD6FC6">
        <w:rPr>
          <w:rFonts w:eastAsia="현대하모니 L" w:cs="Calibri"/>
          <w:sz w:val="20"/>
          <w:lang w:val="en-GB"/>
        </w:rPr>
        <w:t xml:space="preserve"> 40ms</w:t>
      </w:r>
      <w:r w:rsidRPr="00BD6FC6">
        <w:rPr>
          <w:rFonts w:eastAsia="현대하모니 L" w:cs="Calibri"/>
          <w:sz w:val="20"/>
          <w:lang w:val="en-GB"/>
        </w:rPr>
        <w:t>동안</w:t>
      </w:r>
      <w:r w:rsidRPr="00BD6FC6">
        <w:rPr>
          <w:rFonts w:eastAsia="현대하모니 L" w:cs="Calibri"/>
          <w:sz w:val="20"/>
          <w:lang w:val="en-GB"/>
        </w:rPr>
        <w:t xml:space="preserve"> </w:t>
      </w:r>
      <w:r w:rsidRPr="00BD6FC6">
        <w:rPr>
          <w:rFonts w:eastAsia="현대하모니 L" w:cs="Calibri"/>
          <w:sz w:val="20"/>
          <w:lang w:val="en-GB"/>
        </w:rPr>
        <w:t>지속</w:t>
      </w:r>
      <w:r w:rsidRPr="00BD6FC6">
        <w:rPr>
          <w:rFonts w:eastAsia="현대하모니 L" w:cs="Calibri"/>
          <w:sz w:val="20"/>
          <w:lang w:val="en-GB"/>
        </w:rPr>
        <w:t xml:space="preserve"> </w:t>
      </w:r>
      <w:r w:rsidRPr="00BD6FC6">
        <w:rPr>
          <w:rFonts w:eastAsia="현대하모니 L" w:cs="Calibri"/>
          <w:sz w:val="20"/>
          <w:lang w:val="en-GB"/>
        </w:rPr>
        <w:t>될</w:t>
      </w:r>
      <w:r w:rsidRPr="00BD6FC6">
        <w:rPr>
          <w:rFonts w:eastAsia="현대하모니 L" w:cs="Calibri"/>
          <w:sz w:val="20"/>
          <w:lang w:val="en-GB"/>
        </w:rPr>
        <w:t xml:space="preserve"> </w:t>
      </w:r>
      <w:r w:rsidRPr="00BD6FC6">
        <w:rPr>
          <w:rFonts w:eastAsia="현대하모니 L" w:cs="Calibri"/>
          <w:sz w:val="20"/>
          <w:lang w:val="en-GB"/>
        </w:rPr>
        <w:t>경우</w:t>
      </w:r>
      <w:r w:rsidRPr="00BD6FC6">
        <w:rPr>
          <w:rFonts w:eastAsia="현대하모니 L" w:cs="Calibri"/>
          <w:sz w:val="20"/>
          <w:lang w:val="en-GB"/>
        </w:rPr>
        <w:t xml:space="preserve">, SMK Searching </w:t>
      </w:r>
      <w:r w:rsidRPr="00BD6FC6">
        <w:rPr>
          <w:rFonts w:eastAsia="현대하모니 L" w:cs="Calibri"/>
          <w:sz w:val="20"/>
          <w:lang w:val="en-GB"/>
        </w:rPr>
        <w:t>상태로</w:t>
      </w:r>
      <w:r w:rsidRPr="00BD6FC6">
        <w:rPr>
          <w:rFonts w:eastAsia="현대하모니 L" w:cs="Calibri"/>
          <w:sz w:val="20"/>
          <w:lang w:val="en-GB"/>
        </w:rPr>
        <w:t xml:space="preserve"> </w:t>
      </w:r>
      <w:r w:rsidRPr="00BD6FC6">
        <w:rPr>
          <w:rFonts w:eastAsia="현대하모니 L" w:cs="Calibri"/>
          <w:sz w:val="20"/>
          <w:lang w:val="en-GB"/>
        </w:rPr>
        <w:t>판단하여</w:t>
      </w:r>
      <w:r w:rsidRPr="00BD6FC6">
        <w:rPr>
          <w:rFonts w:eastAsia="현대하모니 L" w:cs="Calibri"/>
          <w:sz w:val="20"/>
          <w:lang w:val="en-GB"/>
        </w:rPr>
        <w:t xml:space="preserve"> </w:t>
      </w:r>
      <w:r w:rsidRPr="00BD6FC6">
        <w:rPr>
          <w:rFonts w:eastAsia="현대하모니 L" w:cs="Calibri"/>
          <w:sz w:val="20"/>
          <w:lang w:val="en-GB"/>
        </w:rPr>
        <w:t>충전을</w:t>
      </w:r>
      <w:r w:rsidRPr="00BD6FC6">
        <w:rPr>
          <w:rFonts w:eastAsia="현대하모니 L" w:cs="Calibri"/>
          <w:sz w:val="20"/>
          <w:lang w:val="en-GB"/>
        </w:rPr>
        <w:t xml:space="preserve"> 3500ms</w:t>
      </w:r>
      <w:r w:rsidRPr="00BD6FC6">
        <w:rPr>
          <w:rFonts w:eastAsia="현대하모니 L" w:cs="Calibri"/>
          <w:sz w:val="20"/>
          <w:lang w:val="en-GB"/>
        </w:rPr>
        <w:t>동안</w:t>
      </w:r>
      <w:r w:rsidRPr="00BD6FC6">
        <w:rPr>
          <w:rFonts w:eastAsia="현대하모니 L" w:cs="Calibri"/>
          <w:sz w:val="20"/>
          <w:lang w:val="en-GB"/>
        </w:rPr>
        <w:t xml:space="preserve"> </w:t>
      </w:r>
      <w:r w:rsidRPr="00BD6FC6">
        <w:rPr>
          <w:rFonts w:eastAsia="현대하모니 L" w:cs="Calibri"/>
          <w:sz w:val="20"/>
          <w:lang w:val="en-GB"/>
        </w:rPr>
        <w:t>중</w:t>
      </w:r>
      <w:r w:rsidRPr="00BD6FC6">
        <w:rPr>
          <w:rFonts w:eastAsia="현대하모니 L" w:cs="Calibri" w:hint="eastAsia"/>
          <w:sz w:val="20"/>
          <w:lang w:val="en-GB"/>
        </w:rPr>
        <w:t>단해야</w:t>
      </w:r>
      <w:r w:rsidRPr="00BD6FC6">
        <w:rPr>
          <w:rFonts w:eastAsia="현대하모니 L" w:cs="Calibri" w:hint="eastAsia"/>
          <w:sz w:val="20"/>
          <w:lang w:val="en-GB"/>
        </w:rPr>
        <w:t xml:space="preserve"> </w:t>
      </w:r>
      <w:r w:rsidRPr="00BD6FC6">
        <w:rPr>
          <w:rFonts w:eastAsia="현대하모니 L" w:cs="Calibri" w:hint="eastAsia"/>
          <w:sz w:val="20"/>
          <w:lang w:val="en-GB"/>
        </w:rPr>
        <w:t>한다</w:t>
      </w:r>
      <w:r w:rsidRPr="00BD6FC6">
        <w:rPr>
          <w:rFonts w:eastAsia="현대하모니 L" w:cs="Calibri" w:hint="eastAsia"/>
          <w:sz w:val="20"/>
          <w:lang w:val="en-GB"/>
        </w:rPr>
        <w:t>.</w:t>
      </w:r>
    </w:p>
    <w:p w14:paraId="7351F215" w14:textId="77777777" w:rsidR="006C5BA6" w:rsidRPr="00181B28" w:rsidRDefault="006C5BA6" w:rsidP="00116D94">
      <w:pPr>
        <w:pStyle w:val="a1"/>
        <w:numPr>
          <w:ilvl w:val="0"/>
          <w:numId w:val="52"/>
        </w:numPr>
        <w:ind w:rightChars="67" w:right="147"/>
        <w:rPr>
          <w:rFonts w:eastAsia="현대하모니 L" w:cs="Calibri"/>
          <w:sz w:val="20"/>
          <w:lang w:val="en-GB"/>
        </w:rPr>
      </w:pPr>
      <w:r w:rsidRPr="007A6723">
        <w:rPr>
          <w:rFonts w:eastAsia="현대하모니 L" w:cs="Calibri"/>
          <w:sz w:val="20"/>
          <w:lang w:val="en-GB"/>
        </w:rPr>
        <w:t xml:space="preserve">SMK LF </w:t>
      </w:r>
      <w:r w:rsidRPr="007A6723">
        <w:rPr>
          <w:rFonts w:eastAsia="현대하모니 L" w:cs="Calibri"/>
          <w:sz w:val="20"/>
          <w:lang w:val="en-GB"/>
        </w:rPr>
        <w:t>주파수</w:t>
      </w:r>
      <w:r w:rsidRPr="007A6723">
        <w:rPr>
          <w:rFonts w:eastAsia="현대하모니 L" w:cs="Calibri"/>
          <w:sz w:val="20"/>
          <w:lang w:val="en-GB"/>
        </w:rPr>
        <w:t xml:space="preserve"> </w:t>
      </w:r>
      <w:r w:rsidRPr="007A6723">
        <w:rPr>
          <w:rFonts w:eastAsia="현대하모니 L" w:cs="Calibri"/>
          <w:sz w:val="20"/>
          <w:lang w:val="en-GB"/>
        </w:rPr>
        <w:t>간섭</w:t>
      </w:r>
      <w:r w:rsidRPr="007A6723">
        <w:rPr>
          <w:rFonts w:eastAsia="현대하모니 L" w:cs="Calibri"/>
          <w:sz w:val="20"/>
          <w:lang w:val="en-GB"/>
        </w:rPr>
        <w:t xml:space="preserve"> </w:t>
      </w:r>
      <w:r w:rsidRPr="007A6723">
        <w:rPr>
          <w:rFonts w:eastAsia="현대하모니 L" w:cs="Calibri"/>
          <w:sz w:val="20"/>
          <w:lang w:val="en-GB"/>
        </w:rPr>
        <w:t>방지를</w:t>
      </w:r>
      <w:r w:rsidRPr="007A6723">
        <w:rPr>
          <w:rFonts w:eastAsia="현대하모니 L" w:cs="Calibri"/>
          <w:sz w:val="20"/>
          <w:lang w:val="en-GB"/>
        </w:rPr>
        <w:t xml:space="preserve"> </w:t>
      </w:r>
      <w:r w:rsidRPr="007A6723">
        <w:rPr>
          <w:rFonts w:eastAsia="현대하모니 L" w:cs="Calibri"/>
          <w:sz w:val="20"/>
          <w:lang w:val="en-GB"/>
        </w:rPr>
        <w:t>위한</w:t>
      </w:r>
      <w:r w:rsidRPr="007A6723">
        <w:rPr>
          <w:rFonts w:eastAsia="현대하모니 L" w:cs="Calibri"/>
          <w:sz w:val="20"/>
          <w:lang w:val="en-GB"/>
        </w:rPr>
        <w:t xml:space="preserve"> </w:t>
      </w:r>
      <w:r w:rsidRPr="007A6723">
        <w:rPr>
          <w:rFonts w:eastAsia="현대하모니 L" w:cs="Calibri"/>
          <w:sz w:val="20"/>
          <w:lang w:val="en-GB"/>
        </w:rPr>
        <w:t>충전</w:t>
      </w:r>
      <w:r w:rsidRPr="007A6723">
        <w:rPr>
          <w:rFonts w:eastAsia="현대하모니 L" w:cs="Calibri"/>
          <w:sz w:val="20"/>
          <w:lang w:val="en-GB"/>
        </w:rPr>
        <w:t xml:space="preserve"> </w:t>
      </w:r>
      <w:r w:rsidRPr="007A6723">
        <w:rPr>
          <w:rFonts w:eastAsia="현대하모니 L" w:cs="Calibri"/>
          <w:sz w:val="20"/>
          <w:lang w:val="en-GB"/>
        </w:rPr>
        <w:t>중단</w:t>
      </w:r>
      <w:r w:rsidRPr="007A6723">
        <w:rPr>
          <w:rFonts w:eastAsia="현대하모니 L" w:cs="Calibri"/>
          <w:sz w:val="20"/>
          <w:lang w:val="en-GB"/>
        </w:rPr>
        <w:t xml:space="preserve"> </w:t>
      </w:r>
      <w:r w:rsidRPr="007A6723">
        <w:rPr>
          <w:rFonts w:eastAsia="현대하모니 L" w:cs="Calibri"/>
          <w:sz w:val="20"/>
          <w:lang w:val="en-GB"/>
        </w:rPr>
        <w:t>중</w:t>
      </w:r>
      <w:r w:rsidRPr="007A6723">
        <w:rPr>
          <w:rFonts w:eastAsia="현대하모니 L" w:cs="Calibri"/>
          <w:sz w:val="20"/>
          <w:lang w:val="en-GB"/>
        </w:rPr>
        <w:t xml:space="preserve"> LF Searching </w:t>
      </w:r>
      <w:r w:rsidRPr="007A6723">
        <w:rPr>
          <w:rFonts w:eastAsia="현대하모니 L" w:cs="Calibri"/>
          <w:sz w:val="20"/>
          <w:lang w:val="en-GB"/>
        </w:rPr>
        <w:t>신호가</w:t>
      </w:r>
      <w:r w:rsidRPr="007A6723">
        <w:rPr>
          <w:rFonts w:eastAsia="현대하모니 L" w:cs="Calibri"/>
          <w:sz w:val="20"/>
          <w:lang w:val="en-GB"/>
        </w:rPr>
        <w:t xml:space="preserve"> </w:t>
      </w:r>
      <w:r w:rsidRPr="00181B28">
        <w:rPr>
          <w:rFonts w:eastAsia="현대하모니 L" w:cs="Calibri"/>
          <w:sz w:val="20"/>
          <w:lang w:val="en-GB"/>
        </w:rPr>
        <w:t>재입력</w:t>
      </w:r>
      <w:r w:rsidRPr="00181B28">
        <w:rPr>
          <w:rFonts w:eastAsia="현대하모니 L" w:cs="Calibri"/>
          <w:sz w:val="20"/>
          <w:lang w:val="en-GB"/>
        </w:rPr>
        <w:t xml:space="preserve"> </w:t>
      </w:r>
      <w:r w:rsidRPr="00181B28">
        <w:rPr>
          <w:rFonts w:eastAsia="현대하모니 L" w:cs="Calibri"/>
          <w:sz w:val="20"/>
          <w:lang w:val="en-GB"/>
        </w:rPr>
        <w:t>될</w:t>
      </w:r>
      <w:r w:rsidRPr="00181B28">
        <w:rPr>
          <w:rFonts w:eastAsia="현대하모니 L" w:cs="Calibri"/>
          <w:sz w:val="20"/>
          <w:lang w:val="en-GB"/>
        </w:rPr>
        <w:t xml:space="preserve"> </w:t>
      </w:r>
      <w:r w:rsidRPr="00181B28">
        <w:rPr>
          <w:rFonts w:eastAsia="현대하모니 L" w:cs="Calibri"/>
          <w:sz w:val="20"/>
          <w:lang w:val="en-GB"/>
        </w:rPr>
        <w:t>경우</w:t>
      </w:r>
      <w:r w:rsidRPr="00181B28">
        <w:rPr>
          <w:rFonts w:eastAsia="현대하모니 L" w:cs="Calibri"/>
          <w:sz w:val="20"/>
          <w:lang w:val="en-GB"/>
        </w:rPr>
        <w:t xml:space="preserve"> </w:t>
      </w:r>
      <w:r w:rsidRPr="00181B28">
        <w:rPr>
          <w:rFonts w:eastAsia="현대하모니 L" w:cs="Calibri"/>
          <w:sz w:val="20"/>
          <w:lang w:val="en-GB"/>
        </w:rPr>
        <w:t>입력</w:t>
      </w:r>
      <w:r w:rsidRPr="00181B28">
        <w:rPr>
          <w:rFonts w:eastAsia="현대하모니 L" w:cs="Calibri"/>
          <w:sz w:val="20"/>
          <w:lang w:val="en-GB"/>
        </w:rPr>
        <w:t xml:space="preserve"> </w:t>
      </w:r>
      <w:r w:rsidRPr="00181B28">
        <w:rPr>
          <w:rFonts w:eastAsia="현대하모니 L" w:cs="Calibri"/>
          <w:sz w:val="20"/>
          <w:lang w:val="en-GB"/>
        </w:rPr>
        <w:t>시점을</w:t>
      </w:r>
      <w:r w:rsidRPr="00181B28">
        <w:rPr>
          <w:rFonts w:eastAsia="현대하모니 L" w:cs="Calibri"/>
          <w:sz w:val="20"/>
          <w:lang w:val="en-GB"/>
        </w:rPr>
        <w:t xml:space="preserve"> </w:t>
      </w:r>
      <w:r w:rsidRPr="00181B28">
        <w:rPr>
          <w:rFonts w:eastAsia="현대하모니 L" w:cs="Calibri"/>
          <w:sz w:val="20"/>
          <w:lang w:val="en-GB"/>
        </w:rPr>
        <w:t>기준으로</w:t>
      </w:r>
      <w:r w:rsidRPr="00181B28">
        <w:rPr>
          <w:rFonts w:eastAsia="현대하모니 L" w:cs="Calibri"/>
          <w:sz w:val="20"/>
          <w:lang w:val="en-GB"/>
        </w:rPr>
        <w:t>3500ms</w:t>
      </w:r>
      <w:r w:rsidRPr="00181B28">
        <w:rPr>
          <w:rFonts w:eastAsia="현대하모니 L" w:cs="Calibri"/>
          <w:sz w:val="20"/>
          <w:lang w:val="en-GB"/>
        </w:rPr>
        <w:t>를</w:t>
      </w:r>
      <w:r w:rsidRPr="00181B28">
        <w:rPr>
          <w:rFonts w:eastAsia="현대하모니 L" w:cs="Calibri"/>
          <w:sz w:val="20"/>
          <w:lang w:val="en-GB"/>
        </w:rPr>
        <w:t xml:space="preserve"> </w:t>
      </w:r>
      <w:r w:rsidRPr="00181B28">
        <w:rPr>
          <w:rFonts w:eastAsia="현대하모니 L" w:cs="Calibri"/>
          <w:sz w:val="20"/>
          <w:lang w:val="en-GB"/>
        </w:rPr>
        <w:t>연장하며</w:t>
      </w:r>
      <w:r w:rsidRPr="00181B28">
        <w:rPr>
          <w:rFonts w:eastAsia="현대하모니 L" w:cs="Calibri"/>
          <w:sz w:val="20"/>
          <w:lang w:val="en-GB"/>
        </w:rPr>
        <w:t xml:space="preserve"> </w:t>
      </w:r>
      <w:r w:rsidRPr="00181B28">
        <w:rPr>
          <w:rFonts w:eastAsia="현대하모니 L" w:cs="Calibri"/>
          <w:sz w:val="20"/>
          <w:lang w:val="en-GB"/>
        </w:rPr>
        <w:t>마지막</w:t>
      </w:r>
      <w:r w:rsidRPr="00181B28">
        <w:rPr>
          <w:rFonts w:eastAsia="현대하모니 L" w:cs="Calibri"/>
          <w:sz w:val="20"/>
          <w:lang w:val="en-GB"/>
        </w:rPr>
        <w:t xml:space="preserve"> </w:t>
      </w:r>
      <w:r w:rsidRPr="00181B28">
        <w:rPr>
          <w:rFonts w:eastAsia="현대하모니 L" w:cs="Calibri"/>
          <w:sz w:val="20"/>
          <w:lang w:val="en-GB"/>
        </w:rPr>
        <w:t>입력</w:t>
      </w:r>
      <w:r w:rsidRPr="00181B28">
        <w:rPr>
          <w:rFonts w:eastAsia="현대하모니 L" w:cs="Calibri"/>
          <w:sz w:val="20"/>
          <w:lang w:val="en-GB"/>
        </w:rPr>
        <w:t xml:space="preserve"> </w:t>
      </w:r>
      <w:r w:rsidRPr="00181B28">
        <w:rPr>
          <w:rFonts w:eastAsia="현대하모니 L" w:cs="Calibri"/>
          <w:sz w:val="20"/>
          <w:lang w:val="en-GB"/>
        </w:rPr>
        <w:t>기준으로</w:t>
      </w:r>
      <w:r w:rsidRPr="00181B28">
        <w:rPr>
          <w:rFonts w:eastAsia="현대하모니 L" w:cs="Calibri"/>
          <w:sz w:val="20"/>
          <w:lang w:val="en-GB"/>
        </w:rPr>
        <w:t xml:space="preserve"> 3500ms </w:t>
      </w:r>
      <w:r w:rsidRPr="00181B28">
        <w:rPr>
          <w:rFonts w:eastAsia="현대하모니 L" w:cs="Calibri"/>
          <w:sz w:val="20"/>
          <w:lang w:val="en-GB"/>
        </w:rPr>
        <w:t>이후</w:t>
      </w:r>
      <w:r w:rsidRPr="00181B28">
        <w:rPr>
          <w:rFonts w:eastAsia="현대하모니 L" w:cs="Calibri"/>
          <w:sz w:val="20"/>
          <w:lang w:val="en-GB"/>
        </w:rPr>
        <w:t xml:space="preserve"> </w:t>
      </w:r>
      <w:r w:rsidRPr="00085933">
        <w:rPr>
          <w:rFonts w:eastAsia="현대하모니 L" w:cs="Calibri"/>
          <w:sz w:val="20"/>
          <w:lang w:val="en-GB"/>
        </w:rPr>
        <w:t xml:space="preserve">Input_b_LFSearchingOn_IN </w:t>
      </w:r>
      <w:r w:rsidRPr="00181B28">
        <w:rPr>
          <w:rFonts w:eastAsia="현대하모니 L" w:cs="Calibri"/>
          <w:sz w:val="20"/>
          <w:lang w:val="en-GB"/>
        </w:rPr>
        <w:t>과</w:t>
      </w:r>
      <w:r w:rsidRPr="00181B28">
        <w:rPr>
          <w:rFonts w:eastAsia="현대하모니 L" w:cs="Calibri"/>
          <w:sz w:val="20"/>
          <w:lang w:val="en-GB"/>
        </w:rPr>
        <w:t xml:space="preserve"> </w:t>
      </w:r>
      <w:r w:rsidRPr="00085933">
        <w:rPr>
          <w:rFonts w:eastAsia="현대하모니 L" w:cs="Calibri"/>
          <w:sz w:val="20"/>
          <w:lang w:val="en-GB"/>
        </w:rPr>
        <w:t xml:space="preserve">Input_b_LFSearchingOn </w:t>
      </w:r>
      <w:r w:rsidRPr="00181B28">
        <w:rPr>
          <w:rFonts w:eastAsia="현대하모니 L" w:cs="Calibri"/>
          <w:sz w:val="20"/>
          <w:lang w:val="en-GB"/>
        </w:rPr>
        <w:t>이</w:t>
      </w:r>
      <w:r w:rsidRPr="00181B28">
        <w:rPr>
          <w:rFonts w:eastAsia="현대하모니 L" w:cs="Calibri"/>
          <w:sz w:val="20"/>
          <w:lang w:val="en-GB"/>
        </w:rPr>
        <w:t xml:space="preserve"> </w:t>
      </w:r>
      <w:r w:rsidRPr="00181B28">
        <w:rPr>
          <w:rFonts w:eastAsia="현대하모니 L" w:cs="Calibri"/>
          <w:sz w:val="20"/>
          <w:lang w:val="en-GB"/>
        </w:rPr>
        <w:t>모두</w:t>
      </w:r>
      <w:r w:rsidRPr="00181B28">
        <w:rPr>
          <w:rFonts w:eastAsia="현대하모니 L" w:cs="Calibri"/>
          <w:sz w:val="20"/>
          <w:lang w:val="en-GB"/>
        </w:rPr>
        <w:t xml:space="preserve"> Off </w:t>
      </w:r>
      <w:r w:rsidRPr="00181B28">
        <w:rPr>
          <w:rFonts w:eastAsia="현대하모니 L" w:cs="Calibri"/>
          <w:sz w:val="20"/>
          <w:lang w:val="en-GB"/>
        </w:rPr>
        <w:t>가</w:t>
      </w:r>
      <w:r w:rsidRPr="00181B28">
        <w:rPr>
          <w:rFonts w:eastAsia="현대하모니 L" w:cs="Calibri"/>
          <w:sz w:val="20"/>
          <w:lang w:val="en-GB"/>
        </w:rPr>
        <w:t xml:space="preserve"> </w:t>
      </w:r>
      <w:r w:rsidRPr="00181B28">
        <w:rPr>
          <w:rFonts w:eastAsia="현대하모니 L" w:cs="Calibri"/>
          <w:sz w:val="20"/>
          <w:lang w:val="en-GB"/>
        </w:rPr>
        <w:t>될</w:t>
      </w:r>
      <w:r w:rsidRPr="00181B28">
        <w:rPr>
          <w:rFonts w:eastAsia="현대하모니 L" w:cs="Calibri"/>
          <w:sz w:val="20"/>
          <w:lang w:val="en-GB"/>
        </w:rPr>
        <w:t xml:space="preserve"> </w:t>
      </w:r>
      <w:r w:rsidRPr="00181B28">
        <w:rPr>
          <w:rFonts w:eastAsia="현대하모니 L" w:cs="Calibri"/>
          <w:sz w:val="20"/>
          <w:lang w:val="en-GB"/>
        </w:rPr>
        <w:t>경우</w:t>
      </w:r>
      <w:r w:rsidRPr="00181B28">
        <w:rPr>
          <w:rFonts w:eastAsia="현대하모니 L" w:cs="Calibri"/>
          <w:sz w:val="20"/>
          <w:lang w:val="en-GB"/>
        </w:rPr>
        <w:t xml:space="preserve"> </w:t>
      </w:r>
      <w:r w:rsidRPr="00181B28">
        <w:rPr>
          <w:rFonts w:eastAsia="현대하모니 L" w:cs="Calibri"/>
          <w:sz w:val="20"/>
          <w:lang w:val="en-GB"/>
        </w:rPr>
        <w:t>충전을</w:t>
      </w:r>
      <w:r w:rsidRPr="00181B28">
        <w:rPr>
          <w:rFonts w:eastAsia="현대하모니 L" w:cs="Calibri"/>
          <w:sz w:val="20"/>
          <w:lang w:val="en-GB"/>
        </w:rPr>
        <w:t xml:space="preserve"> </w:t>
      </w:r>
      <w:r>
        <w:rPr>
          <w:rFonts w:eastAsia="현대하모니 L" w:cs="Calibri"/>
          <w:sz w:val="20"/>
          <w:lang w:val="en-GB"/>
        </w:rPr>
        <w:t>재개</w:t>
      </w:r>
      <w:r>
        <w:rPr>
          <w:rFonts w:eastAsia="현대하모니 L" w:cs="Calibri" w:hint="eastAsia"/>
          <w:sz w:val="20"/>
          <w:lang w:val="en-GB"/>
        </w:rPr>
        <w:t>해야</w:t>
      </w:r>
      <w:r>
        <w:rPr>
          <w:rFonts w:eastAsia="현대하모니 L" w:cs="Calibri" w:hint="eastAsia"/>
          <w:sz w:val="20"/>
          <w:lang w:val="en-GB"/>
        </w:rPr>
        <w:t xml:space="preserve"> </w:t>
      </w:r>
      <w:r>
        <w:rPr>
          <w:rFonts w:eastAsia="현대하모니 L" w:cs="Calibri" w:hint="eastAsia"/>
          <w:sz w:val="20"/>
          <w:lang w:val="en-GB"/>
        </w:rPr>
        <w:t>한다</w:t>
      </w:r>
      <w:r>
        <w:rPr>
          <w:rFonts w:eastAsia="현대하모니 L" w:cs="Calibri" w:hint="eastAsia"/>
          <w:sz w:val="20"/>
          <w:lang w:val="en-GB"/>
        </w:rPr>
        <w:t>.</w:t>
      </w:r>
    </w:p>
    <w:p w14:paraId="29C0F96E" w14:textId="77777777" w:rsidR="006C5BA6" w:rsidRPr="00997B6F" w:rsidRDefault="006C5BA6" w:rsidP="006C5BA6">
      <w:pPr>
        <w:rPr>
          <w:rFonts w:eastAsia="현대하모니 L" w:cs="Calibri"/>
          <w:sz w:val="20"/>
          <w:lang w:val="en-GB"/>
        </w:rPr>
      </w:pPr>
    </w:p>
    <w:p w14:paraId="6B2DB6B8" w14:textId="77777777" w:rsidR="006C5BA6" w:rsidRPr="00211C19" w:rsidRDefault="006C5BA6" w:rsidP="006C5BA6">
      <w:pPr>
        <w:pStyle w:val="51"/>
      </w:pPr>
      <w:r w:rsidRPr="00211C19">
        <w:t xml:space="preserve">Prevention of SMK LF </w:t>
      </w:r>
      <w:r>
        <w:t>Interference Control Function</w:t>
      </w:r>
      <w:r w:rsidRPr="00211C19">
        <w:t xml:space="preserve"> State Chart</w:t>
      </w:r>
    </w:p>
    <w:p w14:paraId="53C78ECE" w14:textId="77777777" w:rsidR="006C5BA6" w:rsidRPr="00211C19" w:rsidRDefault="006C5BA6" w:rsidP="006C5BA6">
      <w:pPr>
        <w:rPr>
          <w:rFonts w:eastAsia="현대하모니 L" w:cs="Calibri"/>
          <w:lang w:val="en-GB"/>
        </w:rPr>
      </w:pPr>
    </w:p>
    <w:p w14:paraId="29BE4649" w14:textId="77777777" w:rsidR="006C5BA6" w:rsidRPr="00211C19" w:rsidRDefault="00616CF1" w:rsidP="006C5BA6">
      <w:pPr>
        <w:keepNext/>
        <w:rPr>
          <w:rFonts w:eastAsia="현대하모니 L" w:cs="Calibri"/>
        </w:rPr>
      </w:pPr>
      <w:r w:rsidRPr="00211C19">
        <w:rPr>
          <w:rFonts w:eastAsia="현대하모니 L" w:cs="Calibri"/>
        </w:rPr>
        <w:object w:dxaOrig="11406" w:dyaOrig="5672" w14:anchorId="3E019F2F">
          <v:shape id="_x0000_i1070" type="#_x0000_t75" style="width:492.45pt;height:246.55pt" o:ole="">
            <v:imagedata r:id="rId98" o:title=""/>
          </v:shape>
          <o:OLEObject Type="Embed" ProgID="VisioViewer.Viewer.1" ShapeID="_x0000_i1070" DrawAspect="Content" ObjectID="_1707217210" r:id="rId99"/>
        </w:object>
      </w:r>
    </w:p>
    <w:p w14:paraId="039B2302" w14:textId="68CAF515" w:rsidR="006C5BA6" w:rsidRPr="00211C19" w:rsidRDefault="006C5BA6" w:rsidP="006C5BA6">
      <w:pPr>
        <w:pStyle w:val="affc"/>
        <w:rPr>
          <w:rFonts w:eastAsia="현대하모니 L" w:cs="Calibri"/>
        </w:rPr>
      </w:pPr>
      <w:bookmarkStart w:id="190" w:name="_Toc96604455"/>
      <w:r w:rsidRPr="00211C19">
        <w:rPr>
          <w:rFonts w:eastAsia="현대하모니 L" w:cs="Calibri"/>
        </w:rPr>
        <w:t xml:space="preserve">Figure </w:t>
      </w:r>
      <w:r w:rsidRPr="00211C19">
        <w:rPr>
          <w:rFonts w:eastAsia="현대하모니 L" w:cs="Calibri"/>
        </w:rPr>
        <w:fldChar w:fldCharType="begin"/>
      </w:r>
      <w:r w:rsidRPr="00211C19">
        <w:rPr>
          <w:rFonts w:eastAsia="현대하모니 L" w:cs="Calibri"/>
        </w:rPr>
        <w:instrText xml:space="preserve"> SEQ Figure \* ARABIC </w:instrText>
      </w:r>
      <w:r w:rsidRPr="00211C19">
        <w:rPr>
          <w:rFonts w:eastAsia="현대하모니 L" w:cs="Calibri"/>
        </w:rPr>
        <w:fldChar w:fldCharType="separate"/>
      </w:r>
      <w:r w:rsidR="006F533A">
        <w:rPr>
          <w:rFonts w:eastAsia="현대하모니 L" w:cs="Calibri"/>
          <w:noProof/>
        </w:rPr>
        <w:t>44</w:t>
      </w:r>
      <w:r w:rsidRPr="00211C19">
        <w:rPr>
          <w:rFonts w:eastAsia="현대하모니 L" w:cs="Calibri"/>
        </w:rPr>
        <w:fldChar w:fldCharType="end"/>
      </w:r>
      <w:r w:rsidRPr="00211C19">
        <w:rPr>
          <w:rFonts w:eastAsia="현대하모니 L" w:cs="Calibri"/>
        </w:rPr>
        <w:t xml:space="preserve">.Prevention of SMK LF </w:t>
      </w:r>
      <w:r>
        <w:rPr>
          <w:rFonts w:eastAsia="현대하모니 L" w:cs="Calibri"/>
        </w:rPr>
        <w:t>Interference Control Function</w:t>
      </w:r>
      <w:r w:rsidRPr="00211C19">
        <w:rPr>
          <w:rFonts w:eastAsia="현대하모니 L" w:cs="Calibri"/>
        </w:rPr>
        <w:t xml:space="preserve"> State Chart</w:t>
      </w:r>
      <w:bookmarkEnd w:id="190"/>
      <w:r w:rsidRPr="00211C19">
        <w:rPr>
          <w:rFonts w:eastAsia="현대하모니 L" w:cs="Calibri"/>
        </w:rPr>
        <w:t xml:space="preserve"> </w:t>
      </w:r>
    </w:p>
    <w:p w14:paraId="719AB7F3" w14:textId="77777777" w:rsidR="006C5BA6" w:rsidRPr="00211C19" w:rsidRDefault="006C5BA6" w:rsidP="006C5BA6">
      <w:pPr>
        <w:spacing w:after="200" w:line="276" w:lineRule="auto"/>
        <w:jc w:val="both"/>
        <w:rPr>
          <w:rFonts w:eastAsia="현대하모니 L" w:cs="Calibri"/>
        </w:rPr>
      </w:pPr>
      <w:r w:rsidRPr="00211C19">
        <w:rPr>
          <w:rFonts w:eastAsia="현대하모니 L" w:cs="Calibri"/>
        </w:rPr>
        <w:br w:type="page"/>
      </w:r>
    </w:p>
    <w:p w14:paraId="578FD645" w14:textId="77777777" w:rsidR="00172583" w:rsidRDefault="00172583" w:rsidP="00475D6D">
      <w:pPr>
        <w:pStyle w:val="41"/>
        <w:rPr>
          <w:i/>
        </w:rPr>
      </w:pPr>
      <w:bookmarkStart w:id="191" w:name="_Toc533085633"/>
      <w:bookmarkStart w:id="192" w:name="_Toc96604395"/>
      <w:bookmarkEnd w:id="185"/>
      <w:r w:rsidRPr="00211C19">
        <w:lastRenderedPageBreak/>
        <w:t xml:space="preserve">Over Current </w:t>
      </w:r>
      <w:r>
        <w:t>Detecting Control Function</w:t>
      </w:r>
      <w:bookmarkEnd w:id="192"/>
    </w:p>
    <w:p w14:paraId="441BEB9C" w14:textId="77777777" w:rsidR="00172583" w:rsidRPr="00044C44" w:rsidRDefault="00172583" w:rsidP="00172583"/>
    <w:p w14:paraId="7E2A91A4" w14:textId="77777777" w:rsidR="00172583" w:rsidRPr="00211C19" w:rsidRDefault="00172583" w:rsidP="00172583">
      <w:pPr>
        <w:pStyle w:val="51"/>
        <w:rPr>
          <w:rFonts w:eastAsia="현대하모니 L" w:cs="Calibri"/>
          <w:lang w:val="en-GB"/>
        </w:rPr>
      </w:pPr>
      <w:r w:rsidRPr="00211C19">
        <w:rPr>
          <w:rFonts w:eastAsia="현대하모니 L" w:cs="Calibri"/>
          <w:lang w:val="en-GB"/>
        </w:rPr>
        <w:t>Parameter</w:t>
      </w:r>
    </w:p>
    <w:tbl>
      <w:tblPr>
        <w:tblW w:w="0" w:type="auto"/>
        <w:tblInd w:w="-4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2540"/>
        <w:gridCol w:w="988"/>
        <w:gridCol w:w="6859"/>
      </w:tblGrid>
      <w:tr w:rsidR="00172583" w:rsidRPr="00211C19" w14:paraId="350D6BCB" w14:textId="77777777" w:rsidTr="007E0438">
        <w:trPr>
          <w:trHeight w:val="340"/>
        </w:trPr>
        <w:tc>
          <w:tcPr>
            <w:tcW w:w="2552" w:type="dxa"/>
            <w:shd w:val="clear" w:color="auto" w:fill="auto"/>
            <w:vAlign w:val="center"/>
          </w:tcPr>
          <w:p w14:paraId="422235D7" w14:textId="77777777" w:rsidR="00172583" w:rsidRPr="00211C19" w:rsidRDefault="00172583" w:rsidP="007E0438">
            <w:pPr>
              <w:jc w:val="center"/>
              <w:rPr>
                <w:rFonts w:eastAsia="현대하모니 L" w:cs="Calibri"/>
                <w:b/>
                <w:bCs/>
                <w:sz w:val="16"/>
              </w:rPr>
            </w:pPr>
            <w:r w:rsidRPr="00211C19">
              <w:rPr>
                <w:rFonts w:eastAsia="현대하모니 L" w:cs="Calibri"/>
                <w:b/>
                <w:bCs/>
                <w:sz w:val="16"/>
              </w:rPr>
              <w:t>Parameter Name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35785D49" w14:textId="77777777" w:rsidR="00172583" w:rsidRPr="00211C19" w:rsidRDefault="00172583" w:rsidP="007E0438">
            <w:pPr>
              <w:jc w:val="center"/>
              <w:rPr>
                <w:rFonts w:eastAsia="현대하모니 L" w:cs="Calibri"/>
                <w:b/>
                <w:bCs/>
                <w:sz w:val="16"/>
              </w:rPr>
            </w:pPr>
            <w:r w:rsidRPr="00211C19">
              <w:rPr>
                <w:rFonts w:eastAsia="현대하모니 L" w:cs="Calibri"/>
                <w:b/>
                <w:bCs/>
                <w:sz w:val="16"/>
              </w:rPr>
              <w:t>Value</w:t>
            </w:r>
          </w:p>
        </w:tc>
        <w:tc>
          <w:tcPr>
            <w:tcW w:w="6946" w:type="dxa"/>
            <w:shd w:val="clear" w:color="auto" w:fill="auto"/>
            <w:vAlign w:val="center"/>
          </w:tcPr>
          <w:p w14:paraId="659F8DBD" w14:textId="77777777" w:rsidR="00172583" w:rsidRPr="00211C19" w:rsidRDefault="00172583" w:rsidP="007E0438">
            <w:pPr>
              <w:jc w:val="center"/>
              <w:rPr>
                <w:rFonts w:eastAsia="현대하모니 L" w:cs="Calibri"/>
                <w:b/>
                <w:bCs/>
                <w:sz w:val="16"/>
              </w:rPr>
            </w:pPr>
            <w:r w:rsidRPr="00211C19">
              <w:rPr>
                <w:rFonts w:eastAsia="현대하모니 L" w:cs="Calibri"/>
                <w:b/>
                <w:bCs/>
                <w:sz w:val="16"/>
              </w:rPr>
              <w:t>Description</w:t>
            </w:r>
          </w:p>
        </w:tc>
      </w:tr>
      <w:tr w:rsidR="00172583" w:rsidRPr="00211C19" w14:paraId="70E15731" w14:textId="77777777" w:rsidTr="007E0438">
        <w:tc>
          <w:tcPr>
            <w:tcW w:w="2552" w:type="dxa"/>
            <w:shd w:val="clear" w:color="auto" w:fill="auto"/>
            <w:vAlign w:val="center"/>
          </w:tcPr>
          <w:p w14:paraId="5EED264F" w14:textId="77777777" w:rsidR="00172583" w:rsidRPr="00211C19" w:rsidRDefault="00172583" w:rsidP="007E0438">
            <w:pPr>
              <w:rPr>
                <w:rFonts w:eastAsia="현대하모니 L" w:cs="Calibri"/>
                <w:sz w:val="16"/>
              </w:rPr>
            </w:pPr>
            <w:r w:rsidRPr="00211C19">
              <w:rPr>
                <w:rFonts w:eastAsia="현대하모니 L" w:cs="Calibri"/>
                <w:color w:val="000000" w:themeColor="text1"/>
                <w:sz w:val="16"/>
                <w:szCs w:val="16"/>
              </w:rPr>
              <w:t>Par_OvrCurrSetVal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4AE37D30" w14:textId="77777777" w:rsidR="00172583" w:rsidRPr="00211C19" w:rsidRDefault="00172583" w:rsidP="007E0438">
            <w:pPr>
              <w:rPr>
                <w:rFonts w:eastAsia="현대하모니 L" w:cs="Calibri"/>
                <w:sz w:val="16"/>
              </w:rPr>
            </w:pPr>
            <w:r>
              <w:rPr>
                <w:rFonts w:eastAsia="현대하모니 L" w:cs="Calibri" w:hint="eastAsia"/>
                <w:color w:val="000000" w:themeColor="text1"/>
                <w:sz w:val="16"/>
                <w:szCs w:val="16"/>
              </w:rPr>
              <w:t>4</w:t>
            </w:r>
            <w:r w:rsidRPr="00211C19">
              <w:rPr>
                <w:rFonts w:eastAsia="현대하모니 L" w:cs="Calibri"/>
                <w:color w:val="000000" w:themeColor="text1"/>
                <w:sz w:val="16"/>
                <w:szCs w:val="16"/>
              </w:rPr>
              <w:t>500mA</w:t>
            </w:r>
          </w:p>
        </w:tc>
        <w:tc>
          <w:tcPr>
            <w:tcW w:w="6946" w:type="dxa"/>
            <w:shd w:val="clear" w:color="auto" w:fill="auto"/>
            <w:vAlign w:val="center"/>
          </w:tcPr>
          <w:p w14:paraId="14468823" w14:textId="77777777" w:rsidR="00172583" w:rsidRPr="00AF4632" w:rsidRDefault="00172583" w:rsidP="007E0438">
            <w:pPr>
              <w:rPr>
                <w:rFonts w:eastAsia="현대하모니 L" w:cs="Calibri"/>
                <w:color w:val="000000" w:themeColor="text1"/>
                <w:sz w:val="16"/>
                <w:szCs w:val="16"/>
              </w:rPr>
            </w:pPr>
            <w:r w:rsidRPr="00211C19">
              <w:rPr>
                <w:rFonts w:eastAsia="현대하모니 L" w:cs="Calibri"/>
                <w:color w:val="000000" w:themeColor="text1"/>
                <w:sz w:val="16"/>
                <w:szCs w:val="16"/>
              </w:rPr>
              <w:t>과전류</w:t>
            </w:r>
            <w:r w:rsidRPr="00211C19">
              <w:rPr>
                <w:rFonts w:eastAsia="현대하모니 L" w:cs="Calibri"/>
                <w:color w:val="000000" w:themeColor="text1"/>
                <w:sz w:val="16"/>
                <w:szCs w:val="16"/>
              </w:rPr>
              <w:t xml:space="preserve"> </w:t>
            </w:r>
            <w:r w:rsidRPr="00211C19">
              <w:rPr>
                <w:rFonts w:eastAsia="현대하모니 L" w:cs="Calibri"/>
                <w:color w:val="000000" w:themeColor="text1"/>
                <w:sz w:val="16"/>
                <w:szCs w:val="16"/>
              </w:rPr>
              <w:t>상태</w:t>
            </w:r>
            <w:r w:rsidRPr="00211C19">
              <w:rPr>
                <w:rFonts w:eastAsia="현대하모니 L" w:cs="Calibri"/>
                <w:color w:val="000000" w:themeColor="text1"/>
                <w:sz w:val="16"/>
                <w:szCs w:val="16"/>
              </w:rPr>
              <w:t xml:space="preserve"> </w:t>
            </w:r>
            <w:r w:rsidRPr="00211C19">
              <w:rPr>
                <w:rFonts w:eastAsia="현대하모니 L" w:cs="Calibri"/>
                <w:color w:val="000000" w:themeColor="text1"/>
                <w:sz w:val="16"/>
                <w:szCs w:val="16"/>
              </w:rPr>
              <w:t>검출</w:t>
            </w:r>
            <w:r w:rsidRPr="00211C19">
              <w:rPr>
                <w:rFonts w:eastAsia="현대하모니 L" w:cs="Calibri"/>
                <w:color w:val="000000" w:themeColor="text1"/>
                <w:sz w:val="16"/>
                <w:szCs w:val="16"/>
              </w:rPr>
              <w:t xml:space="preserve"> </w:t>
            </w:r>
            <w:r w:rsidRPr="00211C19">
              <w:rPr>
                <w:rFonts w:eastAsia="현대하모니 L" w:cs="Calibri"/>
                <w:color w:val="000000" w:themeColor="text1"/>
                <w:sz w:val="16"/>
                <w:szCs w:val="16"/>
              </w:rPr>
              <w:t>전류</w:t>
            </w:r>
            <w:r w:rsidRPr="00211C19">
              <w:rPr>
                <w:rFonts w:eastAsia="현대하모니 L" w:cs="Calibri"/>
                <w:color w:val="000000" w:themeColor="text1"/>
                <w:sz w:val="16"/>
                <w:szCs w:val="16"/>
              </w:rPr>
              <w:t xml:space="preserve"> </w:t>
            </w:r>
            <w:r w:rsidRPr="00211C19">
              <w:rPr>
                <w:rFonts w:eastAsia="현대하모니 L" w:cs="Calibri"/>
                <w:color w:val="000000" w:themeColor="text1"/>
                <w:sz w:val="16"/>
                <w:szCs w:val="16"/>
              </w:rPr>
              <w:t>값</w:t>
            </w:r>
          </w:p>
        </w:tc>
      </w:tr>
      <w:tr w:rsidR="00172583" w:rsidRPr="00211C19" w14:paraId="3DA3D4B9" w14:textId="77777777" w:rsidTr="007E0438">
        <w:tc>
          <w:tcPr>
            <w:tcW w:w="2552" w:type="dxa"/>
            <w:shd w:val="clear" w:color="auto" w:fill="auto"/>
            <w:vAlign w:val="center"/>
          </w:tcPr>
          <w:p w14:paraId="0FDAE0A6" w14:textId="77777777" w:rsidR="00172583" w:rsidRPr="00211C19" w:rsidRDefault="00172583" w:rsidP="007E0438">
            <w:pPr>
              <w:rPr>
                <w:rFonts w:eastAsia="현대하모니 L" w:cs="Calibri"/>
                <w:sz w:val="16"/>
              </w:rPr>
            </w:pPr>
            <w:r w:rsidRPr="00211C19">
              <w:rPr>
                <w:rFonts w:eastAsia="현대하모니 L" w:cs="Calibri"/>
                <w:color w:val="000000" w:themeColor="text1"/>
                <w:sz w:val="16"/>
                <w:szCs w:val="16"/>
              </w:rPr>
              <w:t>Par_OvrCurrSetTime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5AE8FEDE" w14:textId="77777777" w:rsidR="00172583" w:rsidRPr="00211C19" w:rsidRDefault="00172583" w:rsidP="007E0438">
            <w:pPr>
              <w:rPr>
                <w:rFonts w:eastAsia="현대하모니 L" w:cs="Calibri"/>
                <w:sz w:val="16"/>
              </w:rPr>
            </w:pPr>
            <w:r>
              <w:rPr>
                <w:rFonts w:eastAsia="현대하모니 L" w:cs="Calibri"/>
                <w:color w:val="000000" w:themeColor="text1"/>
                <w:sz w:val="16"/>
                <w:szCs w:val="16"/>
              </w:rPr>
              <w:t>150</w:t>
            </w:r>
            <w:r w:rsidRPr="00211C19">
              <w:rPr>
                <w:rFonts w:eastAsia="현대하모니 L" w:cs="Calibri"/>
                <w:color w:val="000000" w:themeColor="text1"/>
                <w:sz w:val="16"/>
                <w:szCs w:val="16"/>
              </w:rPr>
              <w:t xml:space="preserve">ms </w:t>
            </w:r>
          </w:p>
        </w:tc>
        <w:tc>
          <w:tcPr>
            <w:tcW w:w="6946" w:type="dxa"/>
            <w:shd w:val="clear" w:color="auto" w:fill="auto"/>
            <w:vAlign w:val="center"/>
          </w:tcPr>
          <w:p w14:paraId="37867E30" w14:textId="77777777" w:rsidR="00172583" w:rsidRPr="00211C19" w:rsidRDefault="00172583" w:rsidP="007E0438">
            <w:pPr>
              <w:rPr>
                <w:rFonts w:eastAsia="현대하모니 L" w:cs="Calibri"/>
                <w:sz w:val="16"/>
              </w:rPr>
            </w:pPr>
            <w:r w:rsidRPr="00211C19">
              <w:rPr>
                <w:rFonts w:eastAsia="현대하모니 L" w:cs="Calibri"/>
                <w:color w:val="000000" w:themeColor="text1"/>
                <w:sz w:val="16"/>
                <w:szCs w:val="16"/>
              </w:rPr>
              <w:t>과전류</w:t>
            </w:r>
            <w:r w:rsidRPr="00211C19">
              <w:rPr>
                <w:rFonts w:eastAsia="현대하모니 L" w:cs="Calibri"/>
                <w:color w:val="000000" w:themeColor="text1"/>
                <w:sz w:val="16"/>
                <w:szCs w:val="16"/>
              </w:rPr>
              <w:t xml:space="preserve"> </w:t>
            </w:r>
            <w:r w:rsidRPr="00211C19">
              <w:rPr>
                <w:rFonts w:eastAsia="현대하모니 L" w:cs="Calibri"/>
                <w:color w:val="000000" w:themeColor="text1"/>
                <w:sz w:val="16"/>
                <w:szCs w:val="16"/>
              </w:rPr>
              <w:t>상태</w:t>
            </w:r>
            <w:r w:rsidRPr="00211C19">
              <w:rPr>
                <w:rFonts w:eastAsia="현대하모니 L" w:cs="Calibri"/>
                <w:color w:val="000000" w:themeColor="text1"/>
                <w:sz w:val="16"/>
                <w:szCs w:val="16"/>
              </w:rPr>
              <w:t xml:space="preserve"> </w:t>
            </w:r>
            <w:r w:rsidRPr="00211C19">
              <w:rPr>
                <w:rFonts w:eastAsia="현대하모니 L" w:cs="Calibri"/>
                <w:color w:val="000000" w:themeColor="text1"/>
                <w:sz w:val="16"/>
                <w:szCs w:val="16"/>
              </w:rPr>
              <w:t>검출</w:t>
            </w:r>
            <w:r w:rsidRPr="00211C19">
              <w:rPr>
                <w:rFonts w:eastAsia="현대하모니 L" w:cs="Calibri"/>
                <w:color w:val="000000" w:themeColor="text1"/>
                <w:sz w:val="16"/>
                <w:szCs w:val="16"/>
              </w:rPr>
              <w:t xml:space="preserve"> </w:t>
            </w:r>
            <w:r w:rsidRPr="00211C19">
              <w:rPr>
                <w:rFonts w:eastAsia="현대하모니 L" w:cs="Calibri"/>
                <w:color w:val="000000" w:themeColor="text1"/>
                <w:sz w:val="16"/>
                <w:szCs w:val="16"/>
              </w:rPr>
              <w:t>시간</w:t>
            </w:r>
          </w:p>
        </w:tc>
      </w:tr>
      <w:tr w:rsidR="00172583" w:rsidRPr="00211C19" w14:paraId="018C6DA4" w14:textId="77777777" w:rsidTr="007E0438">
        <w:tc>
          <w:tcPr>
            <w:tcW w:w="2552" w:type="dxa"/>
            <w:shd w:val="clear" w:color="auto" w:fill="auto"/>
            <w:vAlign w:val="center"/>
          </w:tcPr>
          <w:p w14:paraId="51249C84" w14:textId="77777777" w:rsidR="00172583" w:rsidRPr="00211C19" w:rsidRDefault="00172583" w:rsidP="007E0438">
            <w:pPr>
              <w:rPr>
                <w:rFonts w:eastAsia="현대하모니 L" w:cs="Calibri"/>
                <w:sz w:val="16"/>
              </w:rPr>
            </w:pPr>
            <w:r w:rsidRPr="00211C19">
              <w:rPr>
                <w:rFonts w:eastAsia="현대하모니 L" w:cs="Calibri"/>
                <w:color w:val="000000" w:themeColor="text1"/>
                <w:sz w:val="16"/>
                <w:szCs w:val="16"/>
              </w:rPr>
              <w:t>Par_OvrCurrCnt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04954F98" w14:textId="77777777" w:rsidR="00172583" w:rsidRPr="00211C19" w:rsidRDefault="00172583" w:rsidP="007E0438">
            <w:pPr>
              <w:rPr>
                <w:rFonts w:eastAsia="현대하모니 L" w:cs="Calibri"/>
                <w:sz w:val="16"/>
              </w:rPr>
            </w:pPr>
            <w:r w:rsidRPr="00211C19">
              <w:rPr>
                <w:rFonts w:eastAsia="현대하모니 L" w:cs="Calibri"/>
                <w:color w:val="000000" w:themeColor="text1"/>
                <w:sz w:val="16"/>
                <w:szCs w:val="16"/>
              </w:rPr>
              <w:t>10 times</w:t>
            </w:r>
          </w:p>
        </w:tc>
        <w:tc>
          <w:tcPr>
            <w:tcW w:w="6946" w:type="dxa"/>
            <w:shd w:val="clear" w:color="auto" w:fill="auto"/>
            <w:vAlign w:val="center"/>
          </w:tcPr>
          <w:p w14:paraId="6F1B3350" w14:textId="77777777" w:rsidR="00172583" w:rsidRPr="00211C19" w:rsidRDefault="00172583" w:rsidP="007E0438">
            <w:pPr>
              <w:rPr>
                <w:rFonts w:eastAsia="현대하모니 L" w:cs="Calibri"/>
                <w:sz w:val="16"/>
              </w:rPr>
            </w:pPr>
            <w:r w:rsidRPr="00211C19">
              <w:rPr>
                <w:rFonts w:eastAsia="현대하모니 L" w:cs="Calibri"/>
                <w:color w:val="000000" w:themeColor="text1"/>
                <w:sz w:val="16"/>
                <w:szCs w:val="16"/>
              </w:rPr>
              <w:t>과전류</w:t>
            </w:r>
            <w:r w:rsidRPr="00211C19">
              <w:rPr>
                <w:rFonts w:eastAsia="현대하모니 L" w:cs="Calibri"/>
                <w:color w:val="000000" w:themeColor="text1"/>
                <w:sz w:val="16"/>
                <w:szCs w:val="16"/>
              </w:rPr>
              <w:t xml:space="preserve"> </w:t>
            </w:r>
            <w:r w:rsidRPr="00211C19">
              <w:rPr>
                <w:rFonts w:eastAsia="현대하모니 L" w:cs="Calibri"/>
                <w:color w:val="000000" w:themeColor="text1"/>
                <w:sz w:val="16"/>
                <w:szCs w:val="16"/>
              </w:rPr>
              <w:t>상태</w:t>
            </w:r>
            <w:r w:rsidRPr="00211C19">
              <w:rPr>
                <w:rFonts w:eastAsia="현대하모니 L" w:cs="Calibri"/>
                <w:color w:val="000000" w:themeColor="text1"/>
                <w:sz w:val="16"/>
                <w:szCs w:val="16"/>
              </w:rPr>
              <w:t xml:space="preserve"> </w:t>
            </w:r>
            <w:r w:rsidRPr="00211C19">
              <w:rPr>
                <w:rFonts w:eastAsia="현대하모니 L" w:cs="Calibri"/>
                <w:color w:val="000000" w:themeColor="text1"/>
                <w:sz w:val="16"/>
                <w:szCs w:val="16"/>
              </w:rPr>
              <w:t>검출</w:t>
            </w:r>
            <w:r w:rsidRPr="00211C19">
              <w:rPr>
                <w:rFonts w:eastAsia="현대하모니 L" w:cs="Calibri"/>
                <w:color w:val="000000" w:themeColor="text1"/>
                <w:sz w:val="16"/>
                <w:szCs w:val="16"/>
              </w:rPr>
              <w:t xml:space="preserve"> </w:t>
            </w:r>
            <w:r w:rsidRPr="00211C19">
              <w:rPr>
                <w:rFonts w:eastAsia="현대하모니 L" w:cs="Calibri"/>
                <w:color w:val="000000" w:themeColor="text1"/>
                <w:sz w:val="16"/>
                <w:szCs w:val="16"/>
              </w:rPr>
              <w:t>횟수</w:t>
            </w:r>
          </w:p>
        </w:tc>
      </w:tr>
      <w:tr w:rsidR="00172583" w:rsidRPr="00211C19" w14:paraId="2B0AF329" w14:textId="77777777" w:rsidTr="007E0438">
        <w:tc>
          <w:tcPr>
            <w:tcW w:w="2552" w:type="dxa"/>
            <w:shd w:val="clear" w:color="auto" w:fill="auto"/>
            <w:vAlign w:val="center"/>
          </w:tcPr>
          <w:p w14:paraId="0356DD83" w14:textId="77777777" w:rsidR="00172583" w:rsidRPr="00211C19" w:rsidRDefault="00172583" w:rsidP="007E0438">
            <w:pPr>
              <w:rPr>
                <w:rFonts w:eastAsia="현대하모니 L" w:cs="Calibri"/>
                <w:sz w:val="16"/>
              </w:rPr>
            </w:pPr>
            <w:r w:rsidRPr="00211C19">
              <w:rPr>
                <w:rFonts w:eastAsia="현대하모니 L" w:cs="Calibri"/>
                <w:color w:val="000000" w:themeColor="text1"/>
                <w:sz w:val="16"/>
                <w:szCs w:val="16"/>
              </w:rPr>
              <w:t>Par_ReOvrCurrSetTime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367C8F28" w14:textId="77777777" w:rsidR="00172583" w:rsidRPr="00211C19" w:rsidRDefault="00172583" w:rsidP="007E0438">
            <w:pPr>
              <w:rPr>
                <w:rFonts w:eastAsia="현대하모니 L" w:cs="Calibri"/>
                <w:sz w:val="16"/>
              </w:rPr>
            </w:pPr>
            <w:r>
              <w:rPr>
                <w:rFonts w:eastAsia="현대하모니 L" w:cs="Calibri"/>
                <w:color w:val="000000" w:themeColor="text1"/>
                <w:sz w:val="16"/>
                <w:szCs w:val="16"/>
              </w:rPr>
              <w:t>5</w:t>
            </w:r>
            <w:r w:rsidRPr="00211C19">
              <w:rPr>
                <w:rFonts w:eastAsia="현대하모니 L" w:cs="Calibri"/>
                <w:color w:val="000000" w:themeColor="text1"/>
                <w:sz w:val="16"/>
                <w:szCs w:val="16"/>
              </w:rPr>
              <w:t>sec</w:t>
            </w:r>
          </w:p>
        </w:tc>
        <w:tc>
          <w:tcPr>
            <w:tcW w:w="6946" w:type="dxa"/>
            <w:shd w:val="clear" w:color="auto" w:fill="auto"/>
            <w:vAlign w:val="center"/>
          </w:tcPr>
          <w:p w14:paraId="638CC914" w14:textId="77777777" w:rsidR="00172583" w:rsidRPr="00211C19" w:rsidRDefault="00172583" w:rsidP="007E0438">
            <w:pPr>
              <w:rPr>
                <w:rFonts w:eastAsia="현대하모니 L" w:cs="Calibri"/>
                <w:sz w:val="16"/>
              </w:rPr>
            </w:pPr>
            <w:r w:rsidRPr="00211C19">
              <w:rPr>
                <w:rFonts w:eastAsia="현대하모니 L" w:cs="Calibri"/>
                <w:color w:val="000000" w:themeColor="text1"/>
                <w:sz w:val="16"/>
                <w:szCs w:val="16"/>
              </w:rPr>
              <w:t>재차</w:t>
            </w:r>
            <w:r w:rsidRPr="00211C19">
              <w:rPr>
                <w:rFonts w:eastAsia="현대하모니 L" w:cs="Calibri"/>
                <w:color w:val="000000" w:themeColor="text1"/>
                <w:sz w:val="16"/>
                <w:szCs w:val="16"/>
              </w:rPr>
              <w:t xml:space="preserve"> </w:t>
            </w:r>
            <w:r w:rsidRPr="00211C19">
              <w:rPr>
                <w:rFonts w:eastAsia="현대하모니 L" w:cs="Calibri"/>
                <w:color w:val="000000" w:themeColor="text1"/>
                <w:sz w:val="16"/>
                <w:szCs w:val="16"/>
              </w:rPr>
              <w:t>과전류</w:t>
            </w:r>
            <w:r w:rsidRPr="00211C19">
              <w:rPr>
                <w:rFonts w:eastAsia="현대하모니 L" w:cs="Calibri"/>
                <w:color w:val="000000" w:themeColor="text1"/>
                <w:sz w:val="16"/>
                <w:szCs w:val="16"/>
              </w:rPr>
              <w:t xml:space="preserve"> </w:t>
            </w:r>
            <w:r w:rsidRPr="00211C19">
              <w:rPr>
                <w:rFonts w:eastAsia="현대하모니 L" w:cs="Calibri"/>
                <w:color w:val="000000" w:themeColor="text1"/>
                <w:sz w:val="16"/>
                <w:szCs w:val="16"/>
              </w:rPr>
              <w:t>모니터링까지의</w:t>
            </w:r>
            <w:r w:rsidRPr="00211C19">
              <w:rPr>
                <w:rFonts w:eastAsia="현대하모니 L" w:cs="Calibri"/>
                <w:color w:val="000000" w:themeColor="text1"/>
                <w:sz w:val="16"/>
                <w:szCs w:val="16"/>
              </w:rPr>
              <w:t xml:space="preserve"> </w:t>
            </w:r>
            <w:r w:rsidRPr="00211C19">
              <w:rPr>
                <w:rFonts w:eastAsia="현대하모니 L" w:cs="Calibri"/>
                <w:color w:val="000000" w:themeColor="text1"/>
                <w:sz w:val="16"/>
                <w:szCs w:val="16"/>
              </w:rPr>
              <w:t>시간</w:t>
            </w:r>
          </w:p>
        </w:tc>
      </w:tr>
    </w:tbl>
    <w:p w14:paraId="5E1F3F23" w14:textId="319C123E" w:rsidR="00172583" w:rsidRPr="00211C19" w:rsidRDefault="00172583" w:rsidP="00172583">
      <w:pPr>
        <w:pStyle w:val="affc"/>
        <w:rPr>
          <w:rFonts w:eastAsia="현대하모니 L" w:cs="Calibri"/>
        </w:rPr>
      </w:pPr>
      <w:bookmarkStart w:id="193" w:name="_Toc96604534"/>
      <w:r w:rsidRPr="00211C19">
        <w:rPr>
          <w:rFonts w:eastAsia="현대하모니 L" w:cs="Calibri"/>
        </w:rPr>
        <w:t xml:space="preserve">Table </w:t>
      </w:r>
      <w:r w:rsidRPr="00211C19">
        <w:rPr>
          <w:rFonts w:eastAsia="현대하모니 L" w:cs="Calibri"/>
        </w:rPr>
        <w:fldChar w:fldCharType="begin"/>
      </w:r>
      <w:r w:rsidRPr="00211C19">
        <w:rPr>
          <w:rFonts w:eastAsia="현대하모니 L" w:cs="Calibri"/>
        </w:rPr>
        <w:instrText xml:space="preserve"> SEQ Table \* ARABIC </w:instrText>
      </w:r>
      <w:r w:rsidRPr="00211C19">
        <w:rPr>
          <w:rFonts w:eastAsia="현대하모니 L" w:cs="Calibri"/>
        </w:rPr>
        <w:fldChar w:fldCharType="separate"/>
      </w:r>
      <w:r w:rsidR="006F533A">
        <w:rPr>
          <w:rFonts w:eastAsia="현대하모니 L" w:cs="Calibri"/>
          <w:noProof/>
        </w:rPr>
        <w:t>54</w:t>
      </w:r>
      <w:r w:rsidRPr="00211C19">
        <w:rPr>
          <w:rFonts w:eastAsia="현대하모니 L" w:cs="Calibri"/>
        </w:rPr>
        <w:fldChar w:fldCharType="end"/>
      </w:r>
      <w:r w:rsidRPr="00211C19">
        <w:rPr>
          <w:rFonts w:eastAsia="현대하모니 L" w:cs="Calibri"/>
        </w:rPr>
        <w:t xml:space="preserve">.Over Current </w:t>
      </w:r>
      <w:r>
        <w:rPr>
          <w:rFonts w:eastAsia="현대하모니 L" w:cs="Calibri"/>
        </w:rPr>
        <w:t>Detecting Control Function</w:t>
      </w:r>
      <w:r w:rsidRPr="00211C19">
        <w:rPr>
          <w:rFonts w:eastAsia="현대하모니 L" w:cs="Calibri"/>
        </w:rPr>
        <w:t xml:space="preserve"> Parameter</w:t>
      </w:r>
      <w:bookmarkEnd w:id="193"/>
    </w:p>
    <w:p w14:paraId="6FC61A59" w14:textId="77777777" w:rsidR="00172583" w:rsidRPr="00211C19" w:rsidRDefault="00172583" w:rsidP="00172583">
      <w:pPr>
        <w:rPr>
          <w:rFonts w:eastAsia="현대하모니 L" w:cs="Calibri"/>
        </w:rPr>
      </w:pPr>
    </w:p>
    <w:p w14:paraId="1DEDB31B" w14:textId="77777777" w:rsidR="00172583" w:rsidRPr="00211C19" w:rsidRDefault="00172583" w:rsidP="00172583">
      <w:pPr>
        <w:pStyle w:val="51"/>
      </w:pPr>
      <w:r w:rsidRPr="00211C19">
        <w:t xml:space="preserve">Over Current </w:t>
      </w:r>
      <w:r>
        <w:t>Detecting Control Function</w:t>
      </w:r>
      <w:r w:rsidRPr="00211C19">
        <w:t xml:space="preserve"> Data Flow</w:t>
      </w:r>
    </w:p>
    <w:p w14:paraId="42FCE681" w14:textId="77777777" w:rsidR="00172583" w:rsidRPr="00211C19" w:rsidRDefault="00172583" w:rsidP="00172583">
      <w:pPr>
        <w:rPr>
          <w:rFonts w:eastAsia="현대하모니 L" w:cs="Calibri"/>
          <w:lang w:val="en-GB"/>
        </w:rPr>
      </w:pPr>
    </w:p>
    <w:p w14:paraId="7B23B894" w14:textId="77777777" w:rsidR="00172583" w:rsidRPr="00211C19" w:rsidRDefault="00AC3454" w:rsidP="00172583">
      <w:pPr>
        <w:rPr>
          <w:rFonts w:eastAsia="현대하모니 L" w:cs="Calibri"/>
        </w:rPr>
      </w:pPr>
      <w:r w:rsidRPr="00211C19">
        <w:rPr>
          <w:rFonts w:eastAsia="현대하모니 L" w:cs="Calibri"/>
        </w:rPr>
        <w:object w:dxaOrig="11798" w:dyaOrig="2581" w14:anchorId="5F4492B5">
          <v:shape id="_x0000_i1071" type="#_x0000_t75" style="width:395.3pt;height:92.4pt" o:ole="">
            <v:imagedata r:id="rId100" o:title="" cropbottom="4064f"/>
          </v:shape>
          <o:OLEObject Type="Embed" ProgID="VisioViewer.Viewer.1" ShapeID="_x0000_i1071" DrawAspect="Content" ObjectID="_1707217211" r:id="rId101"/>
        </w:object>
      </w:r>
    </w:p>
    <w:p w14:paraId="246CFE2D" w14:textId="48B478B0" w:rsidR="00172583" w:rsidRDefault="00172583" w:rsidP="00172583">
      <w:pPr>
        <w:pStyle w:val="affc"/>
        <w:rPr>
          <w:rFonts w:eastAsia="현대하모니 L" w:cs="Calibri"/>
        </w:rPr>
      </w:pPr>
      <w:bookmarkStart w:id="194" w:name="_Toc96604456"/>
      <w:r w:rsidRPr="00211C19">
        <w:rPr>
          <w:rFonts w:eastAsia="현대하모니 L" w:cs="Calibri"/>
        </w:rPr>
        <w:t xml:space="preserve">Figure </w:t>
      </w:r>
      <w:r w:rsidRPr="00211C19">
        <w:rPr>
          <w:rFonts w:eastAsia="현대하모니 L" w:cs="Calibri"/>
        </w:rPr>
        <w:fldChar w:fldCharType="begin"/>
      </w:r>
      <w:r w:rsidRPr="00211C19">
        <w:rPr>
          <w:rFonts w:eastAsia="현대하모니 L" w:cs="Calibri"/>
        </w:rPr>
        <w:instrText xml:space="preserve"> SEQ Figure \* ARABIC </w:instrText>
      </w:r>
      <w:r w:rsidRPr="00211C19">
        <w:rPr>
          <w:rFonts w:eastAsia="현대하모니 L" w:cs="Calibri"/>
        </w:rPr>
        <w:fldChar w:fldCharType="separate"/>
      </w:r>
      <w:r w:rsidR="006F533A">
        <w:rPr>
          <w:rFonts w:eastAsia="현대하모니 L" w:cs="Calibri"/>
          <w:noProof/>
        </w:rPr>
        <w:t>45</w:t>
      </w:r>
      <w:r w:rsidRPr="00211C19">
        <w:rPr>
          <w:rFonts w:eastAsia="현대하모니 L" w:cs="Calibri"/>
        </w:rPr>
        <w:fldChar w:fldCharType="end"/>
      </w:r>
      <w:r w:rsidRPr="00211C19">
        <w:rPr>
          <w:rFonts w:eastAsia="현대하모니 L" w:cs="Calibri"/>
        </w:rPr>
        <w:t>.</w:t>
      </w:r>
      <w:r>
        <w:rPr>
          <w:rFonts w:eastAsia="현대하모니 L" w:cs="Calibri" w:hint="eastAsia"/>
        </w:rPr>
        <w:t xml:space="preserve"> </w:t>
      </w:r>
      <w:r w:rsidRPr="00211C19">
        <w:rPr>
          <w:rFonts w:eastAsia="현대하모니 L" w:cs="Calibri"/>
        </w:rPr>
        <w:t xml:space="preserve">Over Current </w:t>
      </w:r>
      <w:r>
        <w:rPr>
          <w:rFonts w:eastAsia="현대하모니 L" w:cs="Calibri"/>
        </w:rPr>
        <w:t>Detecting Control Function</w:t>
      </w:r>
      <w:r w:rsidRPr="00211C19">
        <w:rPr>
          <w:rFonts w:eastAsia="현대하모니 L" w:cs="Calibri"/>
        </w:rPr>
        <w:t xml:space="preserve"> Data Flow</w:t>
      </w:r>
      <w:bookmarkEnd w:id="194"/>
    </w:p>
    <w:p w14:paraId="045FDA4B" w14:textId="77777777" w:rsidR="00172583" w:rsidRPr="00044C44" w:rsidRDefault="00172583" w:rsidP="00172583"/>
    <w:p w14:paraId="6C462FD5" w14:textId="77777777" w:rsidR="00172583" w:rsidRPr="00211C19" w:rsidRDefault="00172583" w:rsidP="00172583">
      <w:pPr>
        <w:pStyle w:val="51"/>
      </w:pPr>
      <w:r w:rsidRPr="00211C19">
        <w:t xml:space="preserve">Over Current </w:t>
      </w:r>
      <w:r>
        <w:t>Detecting Control Function</w:t>
      </w:r>
      <w:r w:rsidRPr="00211C19">
        <w:t xml:space="preserve"> In/Out List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955"/>
        <w:gridCol w:w="2547"/>
        <w:gridCol w:w="6842"/>
      </w:tblGrid>
      <w:tr w:rsidR="001037DF" w:rsidRPr="00211C19" w14:paraId="3F68BA33" w14:textId="77777777" w:rsidTr="001037DF">
        <w:trPr>
          <w:trHeight w:val="401"/>
        </w:trPr>
        <w:tc>
          <w:tcPr>
            <w:tcW w:w="462" w:type="pct"/>
            <w:shd w:val="clear" w:color="auto" w:fill="auto"/>
            <w:vAlign w:val="center"/>
          </w:tcPr>
          <w:p w14:paraId="5BA5EE3F" w14:textId="77777777" w:rsidR="001037DF" w:rsidRPr="00211C19" w:rsidRDefault="001037DF" w:rsidP="007E0438">
            <w:pPr>
              <w:jc w:val="center"/>
              <w:rPr>
                <w:rFonts w:eastAsia="현대하모니 L" w:cs="Calibri"/>
                <w:b/>
                <w:sz w:val="16"/>
              </w:rPr>
            </w:pPr>
            <w:r w:rsidRPr="00211C19">
              <w:rPr>
                <w:rFonts w:eastAsia="현대하모니 L" w:cs="Calibri"/>
                <w:b/>
                <w:bCs/>
                <w:sz w:val="16"/>
              </w:rPr>
              <w:t>Function</w:t>
            </w:r>
          </w:p>
        </w:tc>
        <w:tc>
          <w:tcPr>
            <w:tcW w:w="1231" w:type="pct"/>
            <w:shd w:val="clear" w:color="auto" w:fill="auto"/>
            <w:vAlign w:val="center"/>
          </w:tcPr>
          <w:p w14:paraId="07B1C813" w14:textId="77777777" w:rsidR="001037DF" w:rsidRPr="00211C19" w:rsidRDefault="001037DF" w:rsidP="007E0438">
            <w:pPr>
              <w:jc w:val="center"/>
              <w:rPr>
                <w:rFonts w:eastAsia="현대하모니 L" w:cs="Calibri"/>
                <w:b/>
                <w:sz w:val="16"/>
              </w:rPr>
            </w:pPr>
            <w:r w:rsidRPr="00211C19">
              <w:rPr>
                <w:rFonts w:eastAsia="현대하모니 L" w:cs="Calibri"/>
                <w:b/>
                <w:bCs/>
                <w:sz w:val="16"/>
              </w:rPr>
              <w:t>Signal Name</w:t>
            </w:r>
          </w:p>
        </w:tc>
        <w:tc>
          <w:tcPr>
            <w:tcW w:w="3307" w:type="pct"/>
            <w:shd w:val="clear" w:color="auto" w:fill="auto"/>
            <w:vAlign w:val="center"/>
          </w:tcPr>
          <w:p w14:paraId="4A552491" w14:textId="77777777" w:rsidR="001037DF" w:rsidRPr="00211C19" w:rsidRDefault="001037DF" w:rsidP="007E0438">
            <w:pPr>
              <w:jc w:val="center"/>
              <w:rPr>
                <w:rFonts w:eastAsia="현대하모니 L" w:cs="Calibri"/>
                <w:b/>
                <w:sz w:val="16"/>
              </w:rPr>
            </w:pPr>
            <w:r w:rsidRPr="00211C19">
              <w:rPr>
                <w:rFonts w:eastAsia="현대하모니 L" w:cs="Calibri"/>
                <w:b/>
                <w:bCs/>
                <w:kern w:val="2"/>
                <w:sz w:val="16"/>
              </w:rPr>
              <w:t>Description</w:t>
            </w:r>
          </w:p>
        </w:tc>
      </w:tr>
      <w:tr w:rsidR="001037DF" w:rsidRPr="00211C19" w14:paraId="4F59898C" w14:textId="77777777" w:rsidTr="001037DF">
        <w:tc>
          <w:tcPr>
            <w:tcW w:w="462" w:type="pct"/>
            <w:vMerge w:val="restart"/>
            <w:shd w:val="clear" w:color="auto" w:fill="auto"/>
            <w:vAlign w:val="center"/>
          </w:tcPr>
          <w:p w14:paraId="2FBC031B" w14:textId="77777777" w:rsidR="001037DF" w:rsidRPr="00211C19" w:rsidRDefault="001037DF" w:rsidP="007E0438">
            <w:pPr>
              <w:jc w:val="center"/>
              <w:rPr>
                <w:rFonts w:eastAsia="현대하모니 L" w:cs="Calibri"/>
                <w:sz w:val="16"/>
              </w:rPr>
            </w:pPr>
            <w:r w:rsidRPr="00211C19">
              <w:rPr>
                <w:rFonts w:eastAsia="현대하모니 L" w:cs="Calibri"/>
                <w:sz w:val="16"/>
              </w:rPr>
              <w:t>Input</w:t>
            </w:r>
          </w:p>
        </w:tc>
        <w:tc>
          <w:tcPr>
            <w:tcW w:w="1231" w:type="pct"/>
            <w:shd w:val="clear" w:color="auto" w:fill="auto"/>
            <w:vAlign w:val="center"/>
          </w:tcPr>
          <w:p w14:paraId="5ACFEEB6" w14:textId="77777777" w:rsidR="001037DF" w:rsidRPr="00211C19" w:rsidRDefault="001037DF" w:rsidP="007E0438">
            <w:pPr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 w:rsidRPr="00007FC4">
              <w:rPr>
                <w:rFonts w:eastAsia="현대하모니 L" w:cs="Calibri"/>
                <w:color w:val="000000" w:themeColor="dark1"/>
                <w:sz w:val="16"/>
                <w:szCs w:val="16"/>
              </w:rPr>
              <w:t>Input_OPT_CurrentCurr</w:t>
            </w:r>
          </w:p>
        </w:tc>
        <w:tc>
          <w:tcPr>
            <w:tcW w:w="3307" w:type="pct"/>
            <w:shd w:val="clear" w:color="auto" w:fill="auto"/>
            <w:vAlign w:val="center"/>
          </w:tcPr>
          <w:p w14:paraId="76059607" w14:textId="77777777" w:rsidR="001037DF" w:rsidRPr="00211C19" w:rsidRDefault="001037DF" w:rsidP="007E0438">
            <w:pPr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 w:rsidRPr="00211C19">
              <w:rPr>
                <w:rFonts w:eastAsia="현대하모니 L" w:cs="Calibri"/>
                <w:color w:val="000000" w:themeColor="dark1"/>
                <w:sz w:val="16"/>
                <w:szCs w:val="16"/>
              </w:rPr>
              <w:t>Current Status Monitoring</w:t>
            </w:r>
          </w:p>
        </w:tc>
      </w:tr>
      <w:tr w:rsidR="001037DF" w:rsidRPr="00211C19" w14:paraId="623454B1" w14:textId="77777777" w:rsidTr="001037DF">
        <w:tc>
          <w:tcPr>
            <w:tcW w:w="462" w:type="pct"/>
            <w:vMerge/>
            <w:shd w:val="clear" w:color="auto" w:fill="auto"/>
            <w:vAlign w:val="center"/>
          </w:tcPr>
          <w:p w14:paraId="38FE9534" w14:textId="77777777" w:rsidR="001037DF" w:rsidRPr="00211C19" w:rsidRDefault="001037DF" w:rsidP="007E0438">
            <w:pPr>
              <w:jc w:val="center"/>
              <w:rPr>
                <w:rFonts w:eastAsia="현대하모니 L" w:cs="Calibri"/>
                <w:sz w:val="16"/>
              </w:rPr>
            </w:pPr>
          </w:p>
        </w:tc>
        <w:tc>
          <w:tcPr>
            <w:tcW w:w="1231" w:type="pct"/>
            <w:shd w:val="clear" w:color="auto" w:fill="auto"/>
            <w:vAlign w:val="center"/>
          </w:tcPr>
          <w:p w14:paraId="19AEC176" w14:textId="77777777" w:rsidR="001037DF" w:rsidRPr="00211C19" w:rsidRDefault="001037DF" w:rsidP="007E0438">
            <w:pPr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>
              <w:rPr>
                <w:rFonts w:eastAsia="현대하모니 L" w:cs="Calibri"/>
                <w:color w:val="000000" w:themeColor="dark1"/>
                <w:sz w:val="16"/>
                <w:szCs w:val="16"/>
              </w:rPr>
              <w:t>Input_OPT</w:t>
            </w:r>
            <w:r w:rsidRPr="00007FC4">
              <w:rPr>
                <w:rFonts w:eastAsia="현대하모니 L" w:cs="Calibri"/>
                <w:color w:val="000000" w:themeColor="dark1"/>
                <w:sz w:val="16"/>
                <w:szCs w:val="16"/>
              </w:rPr>
              <w:t>_WPCStatus</w:t>
            </w:r>
          </w:p>
        </w:tc>
        <w:tc>
          <w:tcPr>
            <w:tcW w:w="3307" w:type="pct"/>
            <w:shd w:val="clear" w:color="auto" w:fill="auto"/>
            <w:vAlign w:val="center"/>
          </w:tcPr>
          <w:p w14:paraId="60408FFA" w14:textId="77777777" w:rsidR="001037DF" w:rsidRPr="00211C19" w:rsidRDefault="001037DF" w:rsidP="004F5DA9">
            <w:pPr>
              <w:pStyle w:val="aff7"/>
              <w:rPr>
                <w:rFonts w:ascii="Calibri" w:eastAsia="현대하모니 L" w:hAnsi="Calibri" w:cs="Calibri"/>
                <w:color w:val="000000" w:themeColor="dark1"/>
                <w:sz w:val="16"/>
                <w:szCs w:val="16"/>
              </w:rPr>
            </w:pPr>
            <w:r w:rsidRPr="00211C19">
              <w:rPr>
                <w:rFonts w:ascii="Calibri" w:eastAsia="현대하모니 L" w:hAnsi="Calibri" w:cs="Calibri"/>
                <w:color w:val="000000" w:themeColor="dark1"/>
                <w:sz w:val="16"/>
                <w:szCs w:val="16"/>
              </w:rPr>
              <w:t xml:space="preserve">WPC Mode Status Flag </w:t>
            </w:r>
          </w:p>
          <w:p w14:paraId="27E047EF" w14:textId="77777777" w:rsidR="001037DF" w:rsidRPr="00211C19" w:rsidRDefault="001037DF" w:rsidP="004F5DA9">
            <w:pPr>
              <w:pStyle w:val="aff7"/>
              <w:rPr>
                <w:rFonts w:ascii="Calibri" w:eastAsia="현대하모니 L" w:hAnsi="Calibri" w:cs="Calibri"/>
                <w:color w:val="000000" w:themeColor="dark1"/>
                <w:sz w:val="16"/>
                <w:szCs w:val="16"/>
              </w:rPr>
            </w:pPr>
            <w:r w:rsidRPr="00211C19">
              <w:rPr>
                <w:rFonts w:ascii="Calibri" w:eastAsia="현대하모니 L" w:hAnsi="Calibri" w:cs="Calibri"/>
                <w:color w:val="000000" w:themeColor="dark1"/>
                <w:sz w:val="16"/>
                <w:szCs w:val="16"/>
              </w:rPr>
              <w:t>Off/WPC Mode/NFC Mode</w:t>
            </w:r>
          </w:p>
        </w:tc>
      </w:tr>
      <w:tr w:rsidR="001037DF" w:rsidRPr="00211C19" w14:paraId="7E4D9A20" w14:textId="77777777" w:rsidTr="001037DF">
        <w:tc>
          <w:tcPr>
            <w:tcW w:w="462" w:type="pct"/>
            <w:vMerge w:val="restart"/>
            <w:shd w:val="clear" w:color="auto" w:fill="auto"/>
            <w:vAlign w:val="center"/>
          </w:tcPr>
          <w:p w14:paraId="0CA20556" w14:textId="77777777" w:rsidR="001037DF" w:rsidRPr="00211C19" w:rsidRDefault="001037DF" w:rsidP="007E0438">
            <w:pPr>
              <w:autoSpaceDE w:val="0"/>
              <w:autoSpaceDN w:val="0"/>
              <w:adjustRightInd w:val="0"/>
              <w:spacing w:line="288" w:lineRule="auto"/>
              <w:jc w:val="center"/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 w:rsidRPr="00211C19">
              <w:rPr>
                <w:rFonts w:eastAsia="현대하모니 L" w:cs="Calibri"/>
                <w:color w:val="000000" w:themeColor="dark1"/>
                <w:sz w:val="16"/>
                <w:szCs w:val="16"/>
              </w:rPr>
              <w:t>Internal</w:t>
            </w:r>
          </w:p>
        </w:tc>
        <w:tc>
          <w:tcPr>
            <w:tcW w:w="1231" w:type="pct"/>
            <w:shd w:val="clear" w:color="auto" w:fill="auto"/>
            <w:vAlign w:val="center"/>
          </w:tcPr>
          <w:p w14:paraId="3EB37176" w14:textId="77777777" w:rsidR="001037DF" w:rsidRPr="00211C19" w:rsidRDefault="001037DF" w:rsidP="007E0438">
            <w:pPr>
              <w:autoSpaceDE w:val="0"/>
              <w:autoSpaceDN w:val="0"/>
              <w:adjustRightInd w:val="0"/>
              <w:spacing w:line="288" w:lineRule="auto"/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 w:rsidRPr="00211C19">
              <w:rPr>
                <w:rFonts w:eastAsia="현대하모니 L" w:cs="Calibri"/>
                <w:color w:val="000000" w:themeColor="dark1"/>
                <w:sz w:val="16"/>
                <w:szCs w:val="16"/>
              </w:rPr>
              <w:t>Timer_OvrCurr</w:t>
            </w:r>
          </w:p>
        </w:tc>
        <w:tc>
          <w:tcPr>
            <w:tcW w:w="3307" w:type="pct"/>
            <w:shd w:val="clear" w:color="auto" w:fill="auto"/>
            <w:vAlign w:val="center"/>
          </w:tcPr>
          <w:p w14:paraId="05147EB5" w14:textId="77777777" w:rsidR="001037DF" w:rsidRPr="00211C19" w:rsidRDefault="001037DF" w:rsidP="007E0438">
            <w:pPr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 w:rsidRPr="00211C19">
              <w:rPr>
                <w:rFonts w:eastAsia="현대하모니 L" w:cs="Calibri"/>
                <w:color w:val="000000" w:themeColor="dark1"/>
                <w:sz w:val="16"/>
                <w:szCs w:val="16"/>
              </w:rPr>
              <w:t>Timer for Detecting Over Current</w:t>
            </w:r>
          </w:p>
        </w:tc>
      </w:tr>
      <w:tr w:rsidR="001037DF" w:rsidRPr="00211C19" w14:paraId="6F4C2827" w14:textId="77777777" w:rsidTr="001037DF">
        <w:tc>
          <w:tcPr>
            <w:tcW w:w="462" w:type="pct"/>
            <w:vMerge/>
            <w:shd w:val="clear" w:color="auto" w:fill="auto"/>
            <w:vAlign w:val="center"/>
          </w:tcPr>
          <w:p w14:paraId="021EBC8F" w14:textId="77777777" w:rsidR="001037DF" w:rsidRPr="00211C19" w:rsidRDefault="001037DF" w:rsidP="007E0438">
            <w:pPr>
              <w:autoSpaceDE w:val="0"/>
              <w:autoSpaceDN w:val="0"/>
              <w:adjustRightInd w:val="0"/>
              <w:spacing w:line="288" w:lineRule="auto"/>
              <w:jc w:val="center"/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</w:p>
        </w:tc>
        <w:tc>
          <w:tcPr>
            <w:tcW w:w="1231" w:type="pct"/>
            <w:shd w:val="clear" w:color="auto" w:fill="auto"/>
            <w:vAlign w:val="center"/>
          </w:tcPr>
          <w:p w14:paraId="70346209" w14:textId="77777777" w:rsidR="001037DF" w:rsidRPr="00211C19" w:rsidRDefault="001037DF" w:rsidP="007E0438">
            <w:pPr>
              <w:autoSpaceDE w:val="0"/>
              <w:autoSpaceDN w:val="0"/>
              <w:adjustRightInd w:val="0"/>
              <w:spacing w:line="288" w:lineRule="auto"/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 w:rsidRPr="00211C19">
              <w:rPr>
                <w:rFonts w:eastAsia="현대하모니 L" w:cs="Calibri"/>
                <w:color w:val="000000" w:themeColor="dark1"/>
                <w:sz w:val="16"/>
                <w:szCs w:val="16"/>
              </w:rPr>
              <w:t>Counter_OverCurr</w:t>
            </w:r>
          </w:p>
        </w:tc>
        <w:tc>
          <w:tcPr>
            <w:tcW w:w="3307" w:type="pct"/>
            <w:shd w:val="clear" w:color="auto" w:fill="auto"/>
            <w:vAlign w:val="center"/>
          </w:tcPr>
          <w:p w14:paraId="24A1D3EE" w14:textId="77777777" w:rsidR="001037DF" w:rsidRPr="00211C19" w:rsidRDefault="001037DF" w:rsidP="007E0438">
            <w:pPr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 w:rsidRPr="00211C19">
              <w:rPr>
                <w:rFonts w:eastAsia="현대하모니 L" w:cs="Calibri"/>
                <w:color w:val="000000" w:themeColor="dark1"/>
                <w:sz w:val="16"/>
                <w:szCs w:val="16"/>
              </w:rPr>
              <w:t>Counter for Detecting Over Current</w:t>
            </w:r>
          </w:p>
        </w:tc>
      </w:tr>
      <w:tr w:rsidR="001037DF" w:rsidRPr="00211C19" w14:paraId="54AC4E10" w14:textId="77777777" w:rsidTr="001037DF">
        <w:tc>
          <w:tcPr>
            <w:tcW w:w="462" w:type="pct"/>
            <w:vMerge/>
            <w:shd w:val="clear" w:color="auto" w:fill="auto"/>
            <w:vAlign w:val="center"/>
          </w:tcPr>
          <w:p w14:paraId="57AD4013" w14:textId="77777777" w:rsidR="001037DF" w:rsidRPr="00211C19" w:rsidRDefault="001037DF" w:rsidP="007E0438">
            <w:pPr>
              <w:autoSpaceDE w:val="0"/>
              <w:autoSpaceDN w:val="0"/>
              <w:adjustRightInd w:val="0"/>
              <w:spacing w:line="288" w:lineRule="auto"/>
              <w:jc w:val="center"/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</w:p>
        </w:tc>
        <w:tc>
          <w:tcPr>
            <w:tcW w:w="1231" w:type="pct"/>
            <w:shd w:val="clear" w:color="auto" w:fill="auto"/>
            <w:vAlign w:val="center"/>
          </w:tcPr>
          <w:p w14:paraId="2C8005ED" w14:textId="77777777" w:rsidR="001037DF" w:rsidRPr="00211C19" w:rsidRDefault="001037DF" w:rsidP="007E0438">
            <w:pPr>
              <w:autoSpaceDE w:val="0"/>
              <w:autoSpaceDN w:val="0"/>
              <w:adjustRightInd w:val="0"/>
              <w:spacing w:line="288" w:lineRule="auto"/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 w:rsidRPr="00211C19">
              <w:rPr>
                <w:rFonts w:eastAsia="현대하모니 L" w:cs="Calibri"/>
                <w:color w:val="000000" w:themeColor="dark1"/>
                <w:sz w:val="16"/>
                <w:szCs w:val="16"/>
              </w:rPr>
              <w:t>Timer_ReOvrCurr</w:t>
            </w:r>
          </w:p>
        </w:tc>
        <w:tc>
          <w:tcPr>
            <w:tcW w:w="3307" w:type="pct"/>
            <w:shd w:val="clear" w:color="auto" w:fill="auto"/>
            <w:vAlign w:val="center"/>
          </w:tcPr>
          <w:p w14:paraId="46701396" w14:textId="77777777" w:rsidR="001037DF" w:rsidRPr="00211C19" w:rsidRDefault="001037DF" w:rsidP="007E0438">
            <w:pPr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 w:rsidRPr="00211C19">
              <w:rPr>
                <w:rFonts w:eastAsia="현대하모니 L" w:cs="Calibri"/>
                <w:color w:val="000000" w:themeColor="dark1"/>
                <w:sz w:val="16"/>
                <w:szCs w:val="16"/>
              </w:rPr>
              <w:t>Timer for Re Detecting Over Current</w:t>
            </w:r>
          </w:p>
        </w:tc>
      </w:tr>
      <w:tr w:rsidR="001037DF" w:rsidRPr="00211C19" w14:paraId="2592DA5E" w14:textId="77777777" w:rsidTr="001037DF">
        <w:tc>
          <w:tcPr>
            <w:tcW w:w="462" w:type="pct"/>
            <w:shd w:val="clear" w:color="auto" w:fill="auto"/>
            <w:vAlign w:val="center"/>
          </w:tcPr>
          <w:p w14:paraId="713B9D37" w14:textId="77777777" w:rsidR="001037DF" w:rsidRPr="00211C19" w:rsidRDefault="001037DF" w:rsidP="007E0438">
            <w:pPr>
              <w:jc w:val="center"/>
              <w:rPr>
                <w:rFonts w:eastAsia="현대하모니 L" w:cs="Calibri"/>
                <w:sz w:val="16"/>
              </w:rPr>
            </w:pPr>
            <w:r w:rsidRPr="00211C19">
              <w:rPr>
                <w:rFonts w:eastAsia="현대하모니 L" w:cs="Calibri"/>
                <w:sz w:val="16"/>
              </w:rPr>
              <w:t>Output</w:t>
            </w:r>
          </w:p>
        </w:tc>
        <w:tc>
          <w:tcPr>
            <w:tcW w:w="1231" w:type="pct"/>
            <w:shd w:val="clear" w:color="auto" w:fill="auto"/>
            <w:vAlign w:val="center"/>
          </w:tcPr>
          <w:p w14:paraId="170B4C48" w14:textId="77777777" w:rsidR="001037DF" w:rsidRPr="00211C19" w:rsidRDefault="001037DF" w:rsidP="007E0438">
            <w:pPr>
              <w:pStyle w:val="aff7"/>
              <w:rPr>
                <w:rFonts w:ascii="Calibri" w:eastAsia="현대하모니 L" w:hAnsi="Calibri" w:cs="Calibri"/>
                <w:color w:val="000000" w:themeColor="dark1"/>
                <w:sz w:val="16"/>
                <w:szCs w:val="16"/>
              </w:rPr>
            </w:pPr>
            <w:r w:rsidRPr="00007FC4">
              <w:rPr>
                <w:rFonts w:ascii="Calibri" w:eastAsia="현대하모니 L" w:hAnsi="Calibri" w:cs="Calibri"/>
                <w:color w:val="000000" w:themeColor="dark1"/>
                <w:sz w:val="16"/>
                <w:szCs w:val="16"/>
              </w:rPr>
              <w:t>Output_OPT_b_CurrentFault</w:t>
            </w:r>
          </w:p>
        </w:tc>
        <w:tc>
          <w:tcPr>
            <w:tcW w:w="3307" w:type="pct"/>
            <w:shd w:val="clear" w:color="auto" w:fill="auto"/>
            <w:vAlign w:val="center"/>
          </w:tcPr>
          <w:p w14:paraId="277A1F07" w14:textId="77777777" w:rsidR="001037DF" w:rsidRPr="00211C19" w:rsidRDefault="001037DF" w:rsidP="007E0438">
            <w:pPr>
              <w:pStyle w:val="aff7"/>
              <w:rPr>
                <w:rFonts w:ascii="Calibri" w:eastAsia="현대하모니 L" w:hAnsi="Calibri" w:cs="Calibri"/>
                <w:color w:val="000000" w:themeColor="dark1"/>
                <w:sz w:val="16"/>
                <w:szCs w:val="16"/>
              </w:rPr>
            </w:pPr>
            <w:r w:rsidRPr="00211C19">
              <w:rPr>
                <w:rFonts w:ascii="Calibri" w:eastAsia="현대하모니 L" w:hAnsi="Calibri" w:cs="Calibri"/>
                <w:color w:val="000000" w:themeColor="dark1"/>
                <w:sz w:val="16"/>
                <w:szCs w:val="16"/>
              </w:rPr>
              <w:t>Current Fault Confirm Status</w:t>
            </w:r>
          </w:p>
          <w:p w14:paraId="13052437" w14:textId="77777777" w:rsidR="001037DF" w:rsidRPr="00211C19" w:rsidRDefault="001037DF" w:rsidP="007E0438">
            <w:pPr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 w:rsidRPr="00211C19">
              <w:rPr>
                <w:rFonts w:eastAsia="현대하모니 L" w:cs="Calibri"/>
                <w:color w:val="000000" w:themeColor="dark1"/>
                <w:sz w:val="16"/>
                <w:szCs w:val="16"/>
              </w:rPr>
              <w:t>- Off: Not Fault</w:t>
            </w:r>
          </w:p>
          <w:p w14:paraId="474B0F32" w14:textId="77777777" w:rsidR="001037DF" w:rsidRPr="00211C19" w:rsidRDefault="001037DF" w:rsidP="007E0438">
            <w:pPr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 w:rsidRPr="00211C19">
              <w:rPr>
                <w:rFonts w:eastAsia="현대하모니 L" w:cs="Calibri"/>
                <w:color w:val="000000" w:themeColor="dark1"/>
                <w:sz w:val="16"/>
                <w:szCs w:val="16"/>
              </w:rPr>
              <w:t>- On : Fault</w:t>
            </w:r>
          </w:p>
        </w:tc>
      </w:tr>
    </w:tbl>
    <w:p w14:paraId="0DCFFC87" w14:textId="7ED59568" w:rsidR="00172583" w:rsidRPr="00211C19" w:rsidRDefault="00172583" w:rsidP="00172583">
      <w:pPr>
        <w:pStyle w:val="affc"/>
        <w:rPr>
          <w:rFonts w:eastAsia="현대하모니 L" w:cs="Calibri"/>
        </w:rPr>
      </w:pPr>
      <w:bookmarkStart w:id="195" w:name="_Toc96604535"/>
      <w:r w:rsidRPr="00211C19">
        <w:rPr>
          <w:rFonts w:eastAsia="현대하모니 L" w:cs="Calibri"/>
        </w:rPr>
        <w:t xml:space="preserve">Table </w:t>
      </w:r>
      <w:r w:rsidRPr="00211C19">
        <w:rPr>
          <w:rFonts w:eastAsia="현대하모니 L" w:cs="Calibri"/>
        </w:rPr>
        <w:fldChar w:fldCharType="begin"/>
      </w:r>
      <w:r w:rsidRPr="00211C19">
        <w:rPr>
          <w:rFonts w:eastAsia="현대하모니 L" w:cs="Calibri"/>
        </w:rPr>
        <w:instrText xml:space="preserve"> SEQ Table \* ARABIC </w:instrText>
      </w:r>
      <w:r w:rsidRPr="00211C19">
        <w:rPr>
          <w:rFonts w:eastAsia="현대하모니 L" w:cs="Calibri"/>
        </w:rPr>
        <w:fldChar w:fldCharType="separate"/>
      </w:r>
      <w:r w:rsidR="006F533A">
        <w:rPr>
          <w:rFonts w:eastAsia="현대하모니 L" w:cs="Calibri"/>
          <w:noProof/>
        </w:rPr>
        <w:t>55</w:t>
      </w:r>
      <w:r w:rsidRPr="00211C19">
        <w:rPr>
          <w:rFonts w:eastAsia="현대하모니 L" w:cs="Calibri"/>
        </w:rPr>
        <w:fldChar w:fldCharType="end"/>
      </w:r>
      <w:r w:rsidRPr="00211C19">
        <w:rPr>
          <w:rFonts w:eastAsia="현대하모니 L" w:cs="Calibri"/>
        </w:rPr>
        <w:t xml:space="preserve">.Over Current </w:t>
      </w:r>
      <w:r>
        <w:rPr>
          <w:rFonts w:eastAsia="현대하모니 L" w:cs="Calibri"/>
        </w:rPr>
        <w:t>Detecting Control Function</w:t>
      </w:r>
      <w:r w:rsidRPr="00211C19">
        <w:rPr>
          <w:rFonts w:eastAsia="현대하모니 L" w:cs="Calibri"/>
        </w:rPr>
        <w:t xml:space="preserve"> In/Out List</w:t>
      </w:r>
      <w:bookmarkEnd w:id="195"/>
    </w:p>
    <w:p w14:paraId="7F17793E" w14:textId="77777777" w:rsidR="00172583" w:rsidRPr="00211C19" w:rsidRDefault="00172583" w:rsidP="00172583">
      <w:pPr>
        <w:rPr>
          <w:rFonts w:eastAsia="현대하모니 L" w:cs="Calibri"/>
        </w:rPr>
      </w:pPr>
    </w:p>
    <w:p w14:paraId="42933430" w14:textId="77777777" w:rsidR="00172583" w:rsidRDefault="00172583" w:rsidP="00172583">
      <w:pPr>
        <w:pStyle w:val="51"/>
      </w:pPr>
      <w:r w:rsidRPr="00211C19">
        <w:t xml:space="preserve">Over Current </w:t>
      </w:r>
      <w:r>
        <w:t>Detecting Control Function</w:t>
      </w:r>
      <w:r w:rsidRPr="00211C19">
        <w:t xml:space="preserve"> Description</w:t>
      </w:r>
    </w:p>
    <w:p w14:paraId="2445E83C" w14:textId="77777777" w:rsidR="00172583" w:rsidRPr="00997B6F" w:rsidRDefault="00172583" w:rsidP="00172583"/>
    <w:p w14:paraId="28EB14A0" w14:textId="77777777" w:rsidR="00172583" w:rsidRPr="00B35557" w:rsidRDefault="00172583" w:rsidP="009A71C4">
      <w:pPr>
        <w:pStyle w:val="a1"/>
        <w:numPr>
          <w:ilvl w:val="0"/>
          <w:numId w:val="53"/>
        </w:numPr>
        <w:rPr>
          <w:rFonts w:eastAsia="현대하모니 L" w:cs="Calibri"/>
          <w:sz w:val="20"/>
          <w:szCs w:val="20"/>
          <w:lang w:val="en-GB"/>
        </w:rPr>
      </w:pPr>
      <w:r w:rsidRPr="007967FF">
        <w:rPr>
          <w:rFonts w:eastAsia="현대하모니 L" w:cs="Calibri" w:hint="eastAsia"/>
          <w:sz w:val="20"/>
        </w:rPr>
        <w:t>WPC Mode</w:t>
      </w:r>
      <w:r w:rsidRPr="00B35557">
        <w:rPr>
          <w:rFonts w:eastAsia="현대하모니 L" w:cs="Calibri"/>
          <w:sz w:val="20"/>
          <w:szCs w:val="20"/>
          <w:lang w:val="en-GB"/>
        </w:rPr>
        <w:t>상태에서</w:t>
      </w:r>
      <w:r>
        <w:rPr>
          <w:rFonts w:eastAsia="현대하모니 L" w:cs="Calibri" w:hint="eastAsia"/>
          <w:sz w:val="20"/>
          <w:szCs w:val="20"/>
          <w:lang w:val="en-GB"/>
        </w:rPr>
        <w:t xml:space="preserve"> </w:t>
      </w:r>
      <w:r w:rsidRPr="00B35557">
        <w:rPr>
          <w:rFonts w:eastAsia="현대하모니 L" w:cs="Calibri"/>
          <w:sz w:val="20"/>
          <w:szCs w:val="20"/>
          <w:lang w:val="en-GB"/>
        </w:rPr>
        <w:t>전류가</w:t>
      </w:r>
      <w:r>
        <w:rPr>
          <w:rFonts w:eastAsia="현대하모니 L" w:cs="Calibri"/>
          <w:sz w:val="20"/>
          <w:szCs w:val="20"/>
          <w:lang w:val="en-GB"/>
        </w:rPr>
        <w:t xml:space="preserve"> 4</w:t>
      </w:r>
      <w:r>
        <w:rPr>
          <w:rFonts w:eastAsia="현대하모니 L" w:cs="Calibri" w:hint="eastAsia"/>
          <w:sz w:val="20"/>
          <w:szCs w:val="20"/>
          <w:lang w:val="en-GB"/>
        </w:rPr>
        <w:t>500m</w:t>
      </w:r>
      <w:r w:rsidRPr="00B35557">
        <w:rPr>
          <w:rFonts w:eastAsia="현대하모니 L" w:cs="Calibri"/>
          <w:sz w:val="20"/>
          <w:szCs w:val="20"/>
          <w:lang w:val="en-GB"/>
        </w:rPr>
        <w:t xml:space="preserve">A </w:t>
      </w:r>
      <w:r>
        <w:rPr>
          <w:rFonts w:eastAsia="현대하모니 L" w:cs="Calibri"/>
          <w:sz w:val="20"/>
          <w:szCs w:val="20"/>
          <w:lang w:val="en-GB"/>
        </w:rPr>
        <w:t>이상</w:t>
      </w:r>
      <w:r>
        <w:rPr>
          <w:rFonts w:eastAsia="현대하모니 L" w:cs="Calibri" w:hint="eastAsia"/>
          <w:sz w:val="20"/>
          <w:szCs w:val="20"/>
          <w:lang w:val="en-GB"/>
        </w:rPr>
        <w:t xml:space="preserve">, </w:t>
      </w:r>
      <w:r w:rsidRPr="00B35557">
        <w:rPr>
          <w:rFonts w:eastAsia="현대하모니 L" w:cs="Calibri"/>
          <w:sz w:val="20"/>
          <w:szCs w:val="20"/>
          <w:lang w:val="en-GB"/>
        </w:rPr>
        <w:t>150ms</w:t>
      </w:r>
      <w:r w:rsidRPr="00B35557">
        <w:rPr>
          <w:rFonts w:eastAsia="현대하모니 L" w:cs="Calibri"/>
          <w:sz w:val="20"/>
          <w:szCs w:val="20"/>
          <w:lang w:val="en-GB"/>
        </w:rPr>
        <w:t>동안</w:t>
      </w:r>
      <w:r w:rsidRPr="00B35557">
        <w:rPr>
          <w:rFonts w:eastAsia="현대하모니 L" w:cs="Calibri"/>
          <w:sz w:val="20"/>
          <w:szCs w:val="20"/>
          <w:lang w:val="en-GB"/>
        </w:rPr>
        <w:t xml:space="preserve"> </w:t>
      </w:r>
      <w:r>
        <w:rPr>
          <w:rFonts w:eastAsia="현대하모니 L" w:cs="Calibri" w:hint="eastAsia"/>
          <w:sz w:val="20"/>
          <w:szCs w:val="20"/>
          <w:lang w:val="en-GB"/>
        </w:rPr>
        <w:t>감지된</w:t>
      </w:r>
      <w:r w:rsidRPr="00B35557">
        <w:rPr>
          <w:rFonts w:eastAsia="현대하모니 L" w:cs="Calibri"/>
          <w:sz w:val="20"/>
          <w:szCs w:val="20"/>
          <w:lang w:val="en-GB"/>
        </w:rPr>
        <w:t xml:space="preserve"> </w:t>
      </w:r>
      <w:r w:rsidRPr="00B35557">
        <w:rPr>
          <w:rFonts w:eastAsia="현대하모니 L" w:cs="Calibri"/>
          <w:sz w:val="20"/>
          <w:szCs w:val="20"/>
          <w:lang w:val="en-GB"/>
        </w:rPr>
        <w:t>경우</w:t>
      </w:r>
      <w:r>
        <w:rPr>
          <w:rFonts w:eastAsia="현대하모니 L" w:cs="Calibri" w:hint="eastAsia"/>
          <w:sz w:val="20"/>
          <w:szCs w:val="20"/>
          <w:lang w:val="en-GB"/>
        </w:rPr>
        <w:t>,</w:t>
      </w:r>
      <w:r w:rsidRPr="00B35557">
        <w:rPr>
          <w:rFonts w:eastAsia="현대하모니 L" w:cs="Calibri"/>
          <w:sz w:val="20"/>
          <w:szCs w:val="20"/>
          <w:lang w:val="en-GB"/>
        </w:rPr>
        <w:t xml:space="preserve"> </w:t>
      </w:r>
      <w:r w:rsidRPr="00B35557">
        <w:rPr>
          <w:rFonts w:eastAsia="현대하모니 L" w:cs="Calibri"/>
          <w:sz w:val="20"/>
          <w:szCs w:val="20"/>
          <w:lang w:val="en-GB"/>
        </w:rPr>
        <w:t>과전류</w:t>
      </w:r>
      <w:r w:rsidRPr="00B35557">
        <w:rPr>
          <w:rFonts w:eastAsia="현대하모니 L" w:cs="Calibri"/>
          <w:sz w:val="20"/>
          <w:szCs w:val="20"/>
          <w:lang w:val="en-GB"/>
        </w:rPr>
        <w:t xml:space="preserve"> </w:t>
      </w:r>
      <w:r w:rsidRPr="00B35557">
        <w:rPr>
          <w:rFonts w:eastAsia="현대하모니 L" w:cs="Calibri"/>
          <w:sz w:val="20"/>
          <w:szCs w:val="20"/>
          <w:lang w:val="en-GB"/>
        </w:rPr>
        <w:t>상태로</w:t>
      </w:r>
      <w:r w:rsidRPr="00B35557">
        <w:rPr>
          <w:rFonts w:eastAsia="현대하모니 L" w:cs="Calibri"/>
          <w:sz w:val="20"/>
          <w:szCs w:val="20"/>
          <w:lang w:val="en-GB"/>
        </w:rPr>
        <w:t xml:space="preserve"> </w:t>
      </w:r>
      <w:r w:rsidRPr="00B35557">
        <w:rPr>
          <w:rFonts w:eastAsia="현대하모니 L" w:cs="Calibri"/>
          <w:sz w:val="20"/>
          <w:szCs w:val="20"/>
          <w:lang w:val="en-GB"/>
        </w:rPr>
        <w:t>판단하여</w:t>
      </w:r>
      <w:r w:rsidRPr="00B35557">
        <w:rPr>
          <w:rFonts w:eastAsia="현대하모니 L" w:cs="Calibri"/>
          <w:sz w:val="20"/>
          <w:szCs w:val="20"/>
          <w:lang w:val="en-GB"/>
        </w:rPr>
        <w:t xml:space="preserve"> </w:t>
      </w:r>
      <w:r w:rsidRPr="00B35557">
        <w:rPr>
          <w:rFonts w:eastAsia="현대하모니 L" w:cs="Calibri"/>
          <w:sz w:val="20"/>
          <w:szCs w:val="20"/>
          <w:lang w:val="en-GB"/>
        </w:rPr>
        <w:t>즉시</w:t>
      </w:r>
      <w:r w:rsidRPr="00B35557">
        <w:rPr>
          <w:rFonts w:eastAsia="현대하모니 L" w:cs="Calibri"/>
          <w:sz w:val="20"/>
          <w:szCs w:val="20"/>
          <w:lang w:val="en-GB"/>
        </w:rPr>
        <w:t xml:space="preserve"> </w:t>
      </w:r>
      <w:r w:rsidRPr="00B35557">
        <w:rPr>
          <w:rFonts w:eastAsia="현대하모니 L" w:cs="Calibri"/>
          <w:sz w:val="20"/>
          <w:szCs w:val="20"/>
          <w:lang w:val="en-GB"/>
        </w:rPr>
        <w:t>충전을</w:t>
      </w:r>
      <w:r w:rsidRPr="00B35557">
        <w:rPr>
          <w:rFonts w:eastAsia="현대하모니 L" w:cs="Calibri"/>
          <w:sz w:val="20"/>
          <w:szCs w:val="20"/>
          <w:lang w:val="en-GB"/>
        </w:rPr>
        <w:t xml:space="preserve"> </w:t>
      </w:r>
      <w:r>
        <w:rPr>
          <w:rFonts w:eastAsia="현대하모니 L" w:cs="Calibri"/>
          <w:sz w:val="20"/>
          <w:szCs w:val="20"/>
          <w:lang w:val="en-GB"/>
        </w:rPr>
        <w:t>중단</w:t>
      </w:r>
      <w:r>
        <w:rPr>
          <w:rFonts w:eastAsia="현대하모니 L" w:cs="Calibri" w:hint="eastAsia"/>
          <w:sz w:val="20"/>
          <w:szCs w:val="20"/>
          <w:lang w:val="en-GB"/>
        </w:rPr>
        <w:t>해야</w:t>
      </w:r>
      <w:r>
        <w:rPr>
          <w:rFonts w:eastAsia="현대하모니 L" w:cs="Calibri" w:hint="eastAsia"/>
          <w:sz w:val="20"/>
          <w:szCs w:val="20"/>
          <w:lang w:val="en-GB"/>
        </w:rPr>
        <w:t xml:space="preserve"> </w:t>
      </w:r>
      <w:r>
        <w:rPr>
          <w:rFonts w:eastAsia="현대하모니 L" w:cs="Calibri" w:hint="eastAsia"/>
          <w:sz w:val="20"/>
          <w:szCs w:val="20"/>
          <w:lang w:val="en-GB"/>
        </w:rPr>
        <w:t>한다</w:t>
      </w:r>
      <w:r w:rsidRPr="00B35557">
        <w:rPr>
          <w:rFonts w:eastAsia="현대하모니 L" w:cs="Calibri"/>
          <w:sz w:val="20"/>
          <w:szCs w:val="20"/>
          <w:lang w:val="en-GB"/>
        </w:rPr>
        <w:t>.</w:t>
      </w:r>
    </w:p>
    <w:p w14:paraId="5D82F4E5" w14:textId="77777777" w:rsidR="00172583" w:rsidRDefault="00172583" w:rsidP="009A71C4">
      <w:pPr>
        <w:pStyle w:val="a1"/>
        <w:numPr>
          <w:ilvl w:val="0"/>
          <w:numId w:val="53"/>
        </w:numPr>
        <w:rPr>
          <w:rFonts w:eastAsia="현대하모니 L" w:cs="Calibri"/>
          <w:sz w:val="20"/>
          <w:szCs w:val="20"/>
          <w:lang w:val="en-GB"/>
        </w:rPr>
      </w:pPr>
      <w:r w:rsidRPr="00B35557">
        <w:rPr>
          <w:rFonts w:eastAsia="현대하모니 L" w:cs="Calibri"/>
          <w:sz w:val="20"/>
          <w:szCs w:val="20"/>
          <w:lang w:val="en-GB"/>
        </w:rPr>
        <w:t>과전류</w:t>
      </w:r>
      <w:r w:rsidRPr="00B35557">
        <w:rPr>
          <w:rFonts w:eastAsia="현대하모니 L" w:cs="Calibri"/>
          <w:sz w:val="20"/>
          <w:szCs w:val="20"/>
          <w:lang w:val="en-GB"/>
        </w:rPr>
        <w:t xml:space="preserve"> </w:t>
      </w:r>
      <w:r>
        <w:rPr>
          <w:rFonts w:eastAsia="현대하모니 L" w:cs="Calibri"/>
          <w:sz w:val="20"/>
          <w:szCs w:val="20"/>
          <w:lang w:val="en-GB"/>
        </w:rPr>
        <w:t>상태</w:t>
      </w:r>
      <w:r>
        <w:rPr>
          <w:rFonts w:eastAsia="현대하모니 L" w:cs="Calibri" w:hint="eastAsia"/>
          <w:sz w:val="20"/>
          <w:szCs w:val="20"/>
          <w:lang w:val="en-GB"/>
        </w:rPr>
        <w:t>는</w:t>
      </w:r>
      <w:r w:rsidRPr="00B35557">
        <w:rPr>
          <w:rFonts w:eastAsia="현대하모니 L" w:cs="Calibri"/>
          <w:sz w:val="20"/>
          <w:szCs w:val="20"/>
          <w:lang w:val="en-GB"/>
        </w:rPr>
        <w:t xml:space="preserve"> 5</w:t>
      </w:r>
      <w:r w:rsidRPr="00B35557">
        <w:rPr>
          <w:rFonts w:eastAsia="현대하모니 L" w:cs="Calibri"/>
          <w:sz w:val="20"/>
          <w:szCs w:val="20"/>
          <w:lang w:val="en-GB"/>
        </w:rPr>
        <w:t>초</w:t>
      </w:r>
      <w:r w:rsidRPr="00B35557">
        <w:rPr>
          <w:rFonts w:eastAsia="현대하모니 L" w:cs="Calibri"/>
          <w:sz w:val="20"/>
          <w:szCs w:val="20"/>
          <w:lang w:val="en-GB"/>
        </w:rPr>
        <w:t xml:space="preserve"> </w:t>
      </w:r>
      <w:r w:rsidRPr="004A1A82">
        <w:rPr>
          <w:rFonts w:eastAsia="현대하모니 L" w:cs="Calibri" w:hint="eastAsia"/>
          <w:sz w:val="20"/>
        </w:rPr>
        <w:t>유지</w:t>
      </w:r>
      <w:r w:rsidRPr="004A1A82">
        <w:rPr>
          <w:rFonts w:eastAsia="현대하모니 L" w:cs="Calibri" w:hint="eastAsia"/>
          <w:sz w:val="20"/>
        </w:rPr>
        <w:t xml:space="preserve"> </w:t>
      </w:r>
      <w:r w:rsidRPr="004A1A82">
        <w:rPr>
          <w:rFonts w:eastAsia="현대하모니 L" w:cs="Calibri" w:hint="eastAsia"/>
          <w:sz w:val="20"/>
        </w:rPr>
        <w:t>후</w:t>
      </w:r>
      <w:r w:rsidRPr="004A1A82">
        <w:rPr>
          <w:rFonts w:eastAsia="현대하모니 L" w:cs="Calibri" w:hint="eastAsia"/>
          <w:sz w:val="20"/>
        </w:rPr>
        <w:t>,</w:t>
      </w:r>
      <w:r>
        <w:rPr>
          <w:rFonts w:eastAsia="현대하모니 L" w:cs="Calibri" w:hint="eastAsia"/>
          <w:sz w:val="20"/>
        </w:rPr>
        <w:t xml:space="preserve"> </w:t>
      </w:r>
      <w:r w:rsidRPr="004A1A82">
        <w:rPr>
          <w:rFonts w:eastAsia="현대하모니 L" w:cs="Calibri" w:hint="eastAsia"/>
          <w:sz w:val="20"/>
        </w:rPr>
        <w:t>해제</w:t>
      </w:r>
      <w:r>
        <w:rPr>
          <w:rFonts w:eastAsia="현대하모니 L" w:cs="Calibri" w:hint="eastAsia"/>
          <w:sz w:val="20"/>
        </w:rPr>
        <w:t>되</w:t>
      </w:r>
      <w:r w:rsidRPr="004A1A82">
        <w:rPr>
          <w:rFonts w:eastAsia="현대하모니 L" w:cs="Calibri" w:hint="eastAsia"/>
          <w:sz w:val="20"/>
        </w:rPr>
        <w:t>고</w:t>
      </w:r>
      <w:r w:rsidRPr="004A1A82">
        <w:rPr>
          <w:rFonts w:eastAsia="현대하모니 L" w:cs="Calibri" w:hint="eastAsia"/>
          <w:sz w:val="20"/>
        </w:rPr>
        <w:t xml:space="preserve"> </w:t>
      </w:r>
      <w:r w:rsidRPr="004A1A82">
        <w:rPr>
          <w:rFonts w:eastAsia="현대하모니 L" w:cs="Calibri" w:hint="eastAsia"/>
          <w:sz w:val="20"/>
        </w:rPr>
        <w:t>다시</w:t>
      </w:r>
      <w:r w:rsidRPr="004A1A82">
        <w:rPr>
          <w:rFonts w:eastAsia="현대하모니 L" w:cs="Calibri" w:hint="eastAsia"/>
          <w:sz w:val="20"/>
        </w:rPr>
        <w:t xml:space="preserve"> </w:t>
      </w:r>
      <w:r w:rsidRPr="004A1A82">
        <w:rPr>
          <w:rFonts w:eastAsia="현대하모니 L" w:cs="Calibri" w:hint="eastAsia"/>
          <w:sz w:val="20"/>
        </w:rPr>
        <w:t>모니터링을</w:t>
      </w:r>
      <w:r w:rsidRPr="004A1A82">
        <w:rPr>
          <w:rFonts w:eastAsia="현대하모니 L" w:cs="Calibri" w:hint="eastAsia"/>
          <w:sz w:val="20"/>
        </w:rPr>
        <w:t xml:space="preserve"> </w:t>
      </w:r>
      <w:r w:rsidRPr="004A1A82">
        <w:rPr>
          <w:rFonts w:eastAsia="현대하모니 L" w:cs="Calibri" w:hint="eastAsia"/>
          <w:sz w:val="20"/>
        </w:rPr>
        <w:t>실시</w:t>
      </w:r>
      <w:r>
        <w:rPr>
          <w:rFonts w:eastAsia="현대하모니 L" w:cs="Calibri" w:hint="eastAsia"/>
          <w:sz w:val="20"/>
        </w:rPr>
        <w:t>해야</w:t>
      </w:r>
      <w:r>
        <w:rPr>
          <w:rFonts w:eastAsia="현대하모니 L" w:cs="Calibri" w:hint="eastAsia"/>
          <w:sz w:val="20"/>
        </w:rPr>
        <w:t xml:space="preserve"> </w:t>
      </w:r>
      <w:r>
        <w:rPr>
          <w:rFonts w:eastAsia="현대하모니 L" w:cs="Calibri" w:hint="eastAsia"/>
          <w:sz w:val="20"/>
        </w:rPr>
        <w:t>하며</w:t>
      </w:r>
      <w:r>
        <w:rPr>
          <w:rFonts w:ascii="바탕" w:eastAsia="바탕" w:hAnsi="바탕" w:cs="바탕" w:hint="eastAsia"/>
          <w:sz w:val="20"/>
        </w:rPr>
        <w:t xml:space="preserve"> </w:t>
      </w:r>
      <w:r w:rsidRPr="00500CAD">
        <w:rPr>
          <w:rFonts w:eastAsia="현대하모니 L" w:cs="Calibri" w:hint="eastAsia"/>
          <w:sz w:val="20"/>
        </w:rPr>
        <w:t>연속</w:t>
      </w:r>
      <w:r w:rsidRPr="00500CAD">
        <w:rPr>
          <w:rFonts w:eastAsia="현대하모니 L" w:cs="Calibri" w:hint="eastAsia"/>
          <w:sz w:val="20"/>
        </w:rPr>
        <w:t xml:space="preserve"> </w:t>
      </w:r>
      <w:r w:rsidRPr="00500CAD">
        <w:rPr>
          <w:rFonts w:eastAsia="현대하모니 L" w:cs="Calibri"/>
          <w:sz w:val="20"/>
        </w:rPr>
        <w:t>10</w:t>
      </w:r>
      <w:r w:rsidRPr="00500CAD">
        <w:rPr>
          <w:rFonts w:eastAsia="현대하모니 L" w:cs="Calibri"/>
          <w:sz w:val="20"/>
        </w:rPr>
        <w:t>회</w:t>
      </w:r>
      <w:r w:rsidRPr="00500CAD">
        <w:rPr>
          <w:rFonts w:eastAsia="현대하모니 L" w:cs="Calibri"/>
          <w:sz w:val="20"/>
        </w:rPr>
        <w:t xml:space="preserve"> </w:t>
      </w:r>
      <w:r w:rsidRPr="00B35557">
        <w:rPr>
          <w:rFonts w:eastAsia="현대하모니 L" w:cs="Calibri"/>
          <w:sz w:val="20"/>
          <w:szCs w:val="20"/>
          <w:lang w:val="en-GB"/>
        </w:rPr>
        <w:t>과전류</w:t>
      </w:r>
      <w:r w:rsidRPr="00B35557">
        <w:rPr>
          <w:rFonts w:eastAsia="현대하모니 L" w:cs="Calibri"/>
          <w:sz w:val="20"/>
          <w:szCs w:val="20"/>
          <w:lang w:val="en-GB"/>
        </w:rPr>
        <w:t xml:space="preserve"> </w:t>
      </w:r>
      <w:r w:rsidRPr="00B35557">
        <w:rPr>
          <w:rFonts w:eastAsia="현대하모니 L" w:cs="Calibri"/>
          <w:sz w:val="20"/>
          <w:szCs w:val="20"/>
          <w:lang w:val="en-GB"/>
        </w:rPr>
        <w:t>시</w:t>
      </w:r>
      <w:r>
        <w:rPr>
          <w:rFonts w:eastAsia="현대하모니 L" w:cs="Calibri" w:hint="eastAsia"/>
          <w:sz w:val="20"/>
          <w:szCs w:val="20"/>
          <w:lang w:val="en-GB"/>
        </w:rPr>
        <w:t>,</w:t>
      </w:r>
      <w:r w:rsidRPr="00B35557">
        <w:rPr>
          <w:rFonts w:eastAsia="현대하모니 L" w:cs="Calibri"/>
          <w:sz w:val="20"/>
          <w:szCs w:val="20"/>
          <w:lang w:val="en-GB"/>
        </w:rPr>
        <w:t xml:space="preserve"> </w:t>
      </w:r>
      <w:r w:rsidRPr="00B35557">
        <w:rPr>
          <w:rFonts w:eastAsia="현대하모니 L" w:cs="Calibri"/>
          <w:sz w:val="20"/>
          <w:szCs w:val="20"/>
          <w:lang w:val="en-GB"/>
        </w:rPr>
        <w:t>충전을</w:t>
      </w:r>
      <w:r w:rsidRPr="00B35557">
        <w:rPr>
          <w:rFonts w:eastAsia="현대하모니 L" w:cs="Calibri"/>
          <w:sz w:val="20"/>
          <w:szCs w:val="20"/>
          <w:lang w:val="en-GB"/>
        </w:rPr>
        <w:t xml:space="preserve"> </w:t>
      </w:r>
      <w:r>
        <w:rPr>
          <w:rFonts w:eastAsia="현대하모니 L" w:cs="Calibri"/>
          <w:sz w:val="20"/>
          <w:szCs w:val="20"/>
          <w:lang w:val="en-GB"/>
        </w:rPr>
        <w:t>금지</w:t>
      </w:r>
      <w:r>
        <w:rPr>
          <w:rFonts w:eastAsia="현대하모니 L" w:cs="Calibri" w:hint="eastAsia"/>
          <w:sz w:val="20"/>
          <w:szCs w:val="20"/>
          <w:lang w:val="en-GB"/>
        </w:rPr>
        <w:t>해야</w:t>
      </w:r>
      <w:r>
        <w:rPr>
          <w:rFonts w:eastAsia="현대하모니 L" w:cs="Calibri" w:hint="eastAsia"/>
          <w:sz w:val="20"/>
          <w:szCs w:val="20"/>
          <w:lang w:val="en-GB"/>
        </w:rPr>
        <w:t xml:space="preserve"> </w:t>
      </w:r>
      <w:r>
        <w:rPr>
          <w:rFonts w:eastAsia="현대하모니 L" w:cs="Calibri" w:hint="eastAsia"/>
          <w:sz w:val="20"/>
          <w:szCs w:val="20"/>
          <w:lang w:val="en-GB"/>
        </w:rPr>
        <w:t>한다</w:t>
      </w:r>
      <w:r w:rsidRPr="00B35557">
        <w:rPr>
          <w:rFonts w:eastAsia="현대하모니 L" w:cs="Calibri"/>
          <w:sz w:val="20"/>
          <w:szCs w:val="20"/>
          <w:lang w:val="en-GB"/>
        </w:rPr>
        <w:t xml:space="preserve">. </w:t>
      </w:r>
    </w:p>
    <w:p w14:paraId="03F9ECEE" w14:textId="77777777" w:rsidR="00172583" w:rsidRPr="00FA1417" w:rsidRDefault="00172583" w:rsidP="009A71C4">
      <w:pPr>
        <w:pStyle w:val="a1"/>
        <w:numPr>
          <w:ilvl w:val="0"/>
          <w:numId w:val="53"/>
        </w:numPr>
        <w:rPr>
          <w:rFonts w:eastAsia="현대하모니 L" w:cs="Calibri"/>
          <w:color w:val="000000" w:themeColor="text1"/>
          <w:sz w:val="20"/>
          <w:szCs w:val="20"/>
          <w:lang w:val="en-GB"/>
        </w:rPr>
      </w:pPr>
      <w:r w:rsidRPr="00E0176F">
        <w:rPr>
          <w:rFonts w:eastAsia="현대하모니 L" w:cs="Calibri"/>
          <w:sz w:val="20"/>
        </w:rPr>
        <w:t>충전이</w:t>
      </w:r>
      <w:r w:rsidRPr="00E0176F">
        <w:rPr>
          <w:rFonts w:eastAsia="현대하모니 L" w:cs="Calibri"/>
          <w:sz w:val="20"/>
        </w:rPr>
        <w:t xml:space="preserve"> </w:t>
      </w:r>
      <w:r w:rsidRPr="00E0176F">
        <w:rPr>
          <w:rFonts w:eastAsia="현대하모니 L" w:cs="Calibri"/>
          <w:sz w:val="20"/>
        </w:rPr>
        <w:t>금지된</w:t>
      </w:r>
      <w:r w:rsidRPr="00E0176F">
        <w:rPr>
          <w:rFonts w:eastAsia="현대하모니 L" w:cs="Calibri"/>
          <w:sz w:val="20"/>
        </w:rPr>
        <w:t xml:space="preserve"> </w:t>
      </w:r>
      <w:r w:rsidRPr="00E0176F">
        <w:rPr>
          <w:rFonts w:eastAsia="현대하모니 L" w:cs="Calibri"/>
          <w:sz w:val="20"/>
        </w:rPr>
        <w:t>상태에서는</w:t>
      </w:r>
      <w:r w:rsidRPr="00E0176F">
        <w:rPr>
          <w:rFonts w:eastAsia="현대하모니 L" w:cs="Calibri"/>
          <w:sz w:val="20"/>
        </w:rPr>
        <w:t xml:space="preserve"> </w:t>
      </w:r>
      <w:r w:rsidRPr="00007FC4">
        <w:rPr>
          <w:rFonts w:eastAsia="현대하모니 L" w:cs="Calibri"/>
          <w:sz w:val="20"/>
        </w:rPr>
        <w:t>Input_b_IGN1_IN</w:t>
      </w:r>
      <w:r>
        <w:rPr>
          <w:rFonts w:eastAsia="현대하모니 L" w:cs="Calibri" w:hint="eastAsia"/>
          <w:sz w:val="20"/>
        </w:rPr>
        <w:t>이</w:t>
      </w:r>
      <w:r w:rsidRPr="00E0176F">
        <w:rPr>
          <w:rFonts w:eastAsia="현대하모니 L" w:cs="Calibri"/>
          <w:sz w:val="20"/>
        </w:rPr>
        <w:t xml:space="preserve"> </w:t>
      </w:r>
      <w:r>
        <w:rPr>
          <w:rFonts w:eastAsia="현대하모니 L" w:cs="Calibri" w:hint="eastAsia"/>
          <w:sz w:val="20"/>
        </w:rPr>
        <w:t>O</w:t>
      </w:r>
      <w:r w:rsidR="00F553B7">
        <w:rPr>
          <w:rFonts w:eastAsia="현대하모니 L" w:cs="Calibri" w:hint="eastAsia"/>
          <w:sz w:val="20"/>
        </w:rPr>
        <w:t>n</w:t>
      </w:r>
      <w:r>
        <w:rPr>
          <w:rFonts w:eastAsia="현대하모니 L" w:cs="Calibri" w:hint="eastAsia"/>
          <w:sz w:val="20"/>
        </w:rPr>
        <w:t xml:space="preserve"> </w:t>
      </w:r>
      <w:r w:rsidRPr="00042639">
        <w:rPr>
          <w:rFonts w:eastAsia="현대하모니 L" w:cs="Calibri"/>
          <w:sz w:val="20"/>
        </w:rPr>
        <w:sym w:font="Wingdings" w:char="F0E0"/>
      </w:r>
      <w:r w:rsidRPr="00E0176F">
        <w:rPr>
          <w:rFonts w:eastAsia="현대하모니 L" w:cs="Calibri"/>
          <w:sz w:val="20"/>
        </w:rPr>
        <w:t xml:space="preserve"> O</w:t>
      </w:r>
      <w:r w:rsidR="00F553B7">
        <w:rPr>
          <w:rFonts w:eastAsia="현대하모니 L" w:cs="Calibri" w:hint="eastAsia"/>
          <w:sz w:val="20"/>
        </w:rPr>
        <w:t>ff</w:t>
      </w:r>
      <w:r w:rsidRPr="00983B99">
        <w:rPr>
          <w:rFonts w:eastAsia="현대하모니 L" w:cs="Calibri" w:hint="eastAsia"/>
          <w:sz w:val="20"/>
        </w:rPr>
        <w:t>되어야</w:t>
      </w:r>
      <w:r w:rsidRPr="00E0176F">
        <w:rPr>
          <w:rFonts w:eastAsia="현대하모니 L" w:cs="Calibri"/>
          <w:sz w:val="20"/>
        </w:rPr>
        <w:t xml:space="preserve"> </w:t>
      </w:r>
      <w:r w:rsidRPr="00E0176F">
        <w:rPr>
          <w:rFonts w:eastAsia="현대하모니 L" w:cs="Calibri"/>
          <w:sz w:val="20"/>
        </w:rPr>
        <w:t>충전금지</w:t>
      </w:r>
      <w:r>
        <w:rPr>
          <w:rFonts w:eastAsia="현대하모니 L" w:cs="Calibri" w:hint="eastAsia"/>
          <w:sz w:val="20"/>
        </w:rPr>
        <w:t>가</w:t>
      </w:r>
      <w:r w:rsidRPr="00E0176F">
        <w:rPr>
          <w:rFonts w:eastAsia="현대하모니 L" w:cs="Calibri"/>
          <w:sz w:val="20"/>
        </w:rPr>
        <w:t xml:space="preserve"> </w:t>
      </w:r>
      <w:r w:rsidRPr="00E0176F">
        <w:rPr>
          <w:rFonts w:eastAsia="현대하모니 L" w:cs="Calibri"/>
          <w:sz w:val="20"/>
        </w:rPr>
        <w:t>해제</w:t>
      </w:r>
      <w:r>
        <w:rPr>
          <w:rFonts w:eastAsia="현대하모니 L" w:cs="Calibri"/>
          <w:sz w:val="20"/>
        </w:rPr>
        <w:t>되</w:t>
      </w:r>
      <w:r>
        <w:rPr>
          <w:rFonts w:eastAsia="현대하모니 L" w:cs="Calibri" w:hint="eastAsia"/>
          <w:sz w:val="20"/>
        </w:rPr>
        <w:t>며</w:t>
      </w:r>
      <w:r>
        <w:rPr>
          <w:rFonts w:eastAsia="현대하모니 L" w:cs="Calibri" w:hint="eastAsia"/>
          <w:sz w:val="20"/>
        </w:rPr>
        <w:t xml:space="preserve">, </w:t>
      </w:r>
      <w:r>
        <w:rPr>
          <w:rFonts w:eastAsia="현대하모니 L" w:cs="Calibri" w:hint="eastAsia"/>
          <w:sz w:val="20"/>
        </w:rPr>
        <w:t>다시</w:t>
      </w:r>
      <w:r w:rsidRPr="00983B99">
        <w:rPr>
          <w:rFonts w:eastAsia="현대하모니 L" w:cs="Calibri" w:hint="eastAsia"/>
          <w:sz w:val="20"/>
        </w:rPr>
        <w:t xml:space="preserve"> </w:t>
      </w:r>
      <w:r w:rsidRPr="00294122">
        <w:rPr>
          <w:rFonts w:eastAsia="현대하모니 L" w:cs="Calibri" w:hint="eastAsia"/>
          <w:sz w:val="20"/>
          <w:lang w:val="en-GB"/>
        </w:rPr>
        <w:t>과전류</w:t>
      </w:r>
      <w:r w:rsidRPr="00294122">
        <w:rPr>
          <w:rFonts w:eastAsia="현대하모니 L" w:cs="Calibri" w:hint="eastAsia"/>
          <w:sz w:val="20"/>
          <w:lang w:val="en-GB"/>
        </w:rPr>
        <w:t xml:space="preserve"> </w:t>
      </w:r>
      <w:r w:rsidRPr="00294122">
        <w:rPr>
          <w:rFonts w:eastAsia="현대하모니 L" w:cs="Calibri" w:hint="eastAsia"/>
          <w:sz w:val="20"/>
          <w:lang w:val="en-GB"/>
        </w:rPr>
        <w:t>모니터링을</w:t>
      </w:r>
      <w:r>
        <w:rPr>
          <w:rFonts w:eastAsia="현대하모니 L" w:cs="Calibri" w:hint="eastAsia"/>
          <w:sz w:val="20"/>
          <w:lang w:val="en-GB"/>
        </w:rPr>
        <w:t xml:space="preserve"> </w:t>
      </w:r>
      <w:r w:rsidRPr="00294122">
        <w:rPr>
          <w:rFonts w:eastAsia="현대하모니 L" w:cs="Calibri" w:hint="eastAsia"/>
          <w:sz w:val="20"/>
          <w:lang w:val="en-GB"/>
        </w:rPr>
        <w:t>수행한다</w:t>
      </w:r>
      <w:r w:rsidRPr="00294122">
        <w:rPr>
          <w:rFonts w:eastAsia="현대하모니 L" w:cs="Calibri" w:hint="eastAsia"/>
          <w:sz w:val="20"/>
          <w:lang w:val="en-GB"/>
        </w:rPr>
        <w:t>.</w:t>
      </w:r>
    </w:p>
    <w:p w14:paraId="260323FB" w14:textId="77777777" w:rsidR="00172583" w:rsidRDefault="00172583" w:rsidP="00172583">
      <w:pPr>
        <w:rPr>
          <w:rFonts w:eastAsia="현대하모니 L" w:cs="Calibri"/>
          <w:sz w:val="20"/>
          <w:lang w:val="en-GB"/>
        </w:rPr>
      </w:pPr>
      <w:r>
        <w:rPr>
          <w:rFonts w:eastAsia="현대하모니 L" w:cs="Calibri"/>
          <w:sz w:val="20"/>
          <w:lang w:val="en-GB"/>
        </w:rPr>
        <w:br w:type="page"/>
      </w:r>
    </w:p>
    <w:p w14:paraId="61880C87" w14:textId="77777777" w:rsidR="00172583" w:rsidRPr="00211C19" w:rsidRDefault="00172583" w:rsidP="00172583">
      <w:pPr>
        <w:pStyle w:val="51"/>
      </w:pPr>
      <w:r w:rsidRPr="00211C19">
        <w:lastRenderedPageBreak/>
        <w:t xml:space="preserve">Over Current </w:t>
      </w:r>
      <w:r>
        <w:t>Detecting Control Function</w:t>
      </w:r>
      <w:r w:rsidRPr="00211C19">
        <w:t xml:space="preserve"> State Chart</w:t>
      </w:r>
    </w:p>
    <w:p w14:paraId="3B5587A9" w14:textId="77777777" w:rsidR="00172583" w:rsidRPr="00211C19" w:rsidRDefault="00F36CF4" w:rsidP="00172583">
      <w:pPr>
        <w:pStyle w:val="a1"/>
        <w:keepNext/>
        <w:numPr>
          <w:ilvl w:val="0"/>
          <w:numId w:val="0"/>
        </w:numPr>
        <w:ind w:left="432"/>
        <w:rPr>
          <w:rFonts w:eastAsia="현대하모니 L" w:cs="Calibri"/>
        </w:rPr>
      </w:pPr>
      <w:r w:rsidRPr="00211C19">
        <w:rPr>
          <w:rFonts w:eastAsia="현대하모니 L" w:cs="Calibri"/>
        </w:rPr>
        <w:object w:dxaOrig="13368" w:dyaOrig="9344" w14:anchorId="64BD1247">
          <v:shape id="_x0000_i1072" type="#_x0000_t75" style="width:487.7pt;height:344.4pt" o:ole="">
            <v:imagedata r:id="rId102" o:title=""/>
          </v:shape>
          <o:OLEObject Type="Embed" ProgID="VisioViewer.Viewer.1" ShapeID="_x0000_i1072" DrawAspect="Content" ObjectID="_1707217212" r:id="rId103"/>
        </w:object>
      </w:r>
    </w:p>
    <w:p w14:paraId="5B423875" w14:textId="7D33EE3C" w:rsidR="00172583" w:rsidRPr="00211C19" w:rsidRDefault="00172583" w:rsidP="00172583">
      <w:pPr>
        <w:pStyle w:val="affc"/>
        <w:rPr>
          <w:rFonts w:eastAsia="현대하모니 L" w:cs="Calibri"/>
        </w:rPr>
      </w:pPr>
      <w:bookmarkStart w:id="196" w:name="_Toc96604457"/>
      <w:r w:rsidRPr="00211C19">
        <w:rPr>
          <w:rFonts w:eastAsia="현대하모니 L" w:cs="Calibri"/>
        </w:rPr>
        <w:t xml:space="preserve">Figure </w:t>
      </w:r>
      <w:r w:rsidRPr="00211C19">
        <w:rPr>
          <w:rFonts w:eastAsia="현대하모니 L" w:cs="Calibri"/>
        </w:rPr>
        <w:fldChar w:fldCharType="begin"/>
      </w:r>
      <w:r w:rsidRPr="00211C19">
        <w:rPr>
          <w:rFonts w:eastAsia="현대하모니 L" w:cs="Calibri"/>
        </w:rPr>
        <w:instrText xml:space="preserve"> SEQ Figure \* ARABIC </w:instrText>
      </w:r>
      <w:r w:rsidRPr="00211C19">
        <w:rPr>
          <w:rFonts w:eastAsia="현대하모니 L" w:cs="Calibri"/>
        </w:rPr>
        <w:fldChar w:fldCharType="separate"/>
      </w:r>
      <w:r w:rsidR="006F533A">
        <w:rPr>
          <w:rFonts w:eastAsia="현대하모니 L" w:cs="Calibri"/>
          <w:noProof/>
        </w:rPr>
        <w:t>46</w:t>
      </w:r>
      <w:r w:rsidRPr="00211C19">
        <w:rPr>
          <w:rFonts w:eastAsia="현대하모니 L" w:cs="Calibri"/>
        </w:rPr>
        <w:fldChar w:fldCharType="end"/>
      </w:r>
      <w:r w:rsidRPr="00211C19">
        <w:rPr>
          <w:rFonts w:eastAsia="현대하모니 L" w:cs="Calibri"/>
        </w:rPr>
        <w:t>.</w:t>
      </w:r>
      <w:r>
        <w:rPr>
          <w:rFonts w:eastAsia="현대하모니 L" w:cs="Calibri" w:hint="eastAsia"/>
        </w:rPr>
        <w:t xml:space="preserve"> </w:t>
      </w:r>
      <w:r w:rsidRPr="00211C19">
        <w:rPr>
          <w:rFonts w:eastAsia="현대하모니 L" w:cs="Calibri"/>
        </w:rPr>
        <w:t xml:space="preserve">Over Current </w:t>
      </w:r>
      <w:r>
        <w:rPr>
          <w:rFonts w:eastAsia="현대하모니 L" w:cs="Calibri"/>
        </w:rPr>
        <w:t>Detecting Control Function</w:t>
      </w:r>
      <w:r w:rsidRPr="00211C19">
        <w:rPr>
          <w:rFonts w:eastAsia="현대하모니 L" w:cs="Calibri"/>
        </w:rPr>
        <w:t xml:space="preserve"> State Chart</w:t>
      </w:r>
      <w:bookmarkEnd w:id="196"/>
    </w:p>
    <w:p w14:paraId="167CC715" w14:textId="77777777" w:rsidR="00172583" w:rsidRPr="00211C19" w:rsidRDefault="00172583" w:rsidP="00172583">
      <w:pPr>
        <w:spacing w:after="200" w:line="276" w:lineRule="auto"/>
        <w:jc w:val="both"/>
        <w:rPr>
          <w:rFonts w:eastAsia="현대하모니 L" w:cs="Calibri"/>
          <w:b/>
          <w:noProof/>
          <w:sz w:val="20"/>
        </w:rPr>
      </w:pPr>
      <w:r w:rsidRPr="00211C19">
        <w:rPr>
          <w:rFonts w:eastAsia="현대하모니 L" w:cs="Calibri"/>
          <w:noProof/>
        </w:rPr>
        <w:br w:type="page"/>
      </w:r>
    </w:p>
    <w:p w14:paraId="4BEE3DA8" w14:textId="77777777" w:rsidR="00172583" w:rsidRDefault="00172583" w:rsidP="00475D6D">
      <w:pPr>
        <w:pStyle w:val="41"/>
        <w:rPr>
          <w:i/>
        </w:rPr>
      </w:pPr>
      <w:bookmarkStart w:id="197" w:name="_Toc96604396"/>
      <w:bookmarkEnd w:id="191"/>
      <w:r w:rsidRPr="00211C19">
        <w:lastRenderedPageBreak/>
        <w:t xml:space="preserve">Temperature Sensor Error </w:t>
      </w:r>
      <w:r>
        <w:t>Detecting Control Function</w:t>
      </w:r>
      <w:bookmarkEnd w:id="197"/>
    </w:p>
    <w:p w14:paraId="0DC02562" w14:textId="77777777" w:rsidR="00172583" w:rsidRPr="00044C44" w:rsidRDefault="00172583" w:rsidP="00172583"/>
    <w:p w14:paraId="1F66E1CB" w14:textId="77777777" w:rsidR="00172583" w:rsidRPr="00211C19" w:rsidRDefault="00172583" w:rsidP="00172583">
      <w:pPr>
        <w:pStyle w:val="51"/>
      </w:pPr>
      <w:r w:rsidRPr="00211C19">
        <w:t>Parameter</w:t>
      </w:r>
    </w:p>
    <w:tbl>
      <w:tblPr>
        <w:tblW w:w="10490" w:type="dxa"/>
        <w:tblInd w:w="-4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2724"/>
        <w:gridCol w:w="749"/>
        <w:gridCol w:w="7017"/>
      </w:tblGrid>
      <w:tr w:rsidR="00172583" w:rsidRPr="00211C19" w14:paraId="4C15738D" w14:textId="77777777" w:rsidTr="007E0438">
        <w:trPr>
          <w:trHeight w:val="340"/>
        </w:trPr>
        <w:tc>
          <w:tcPr>
            <w:tcW w:w="2724" w:type="dxa"/>
            <w:shd w:val="clear" w:color="auto" w:fill="auto"/>
            <w:vAlign w:val="center"/>
          </w:tcPr>
          <w:p w14:paraId="48F0DD45" w14:textId="77777777" w:rsidR="00172583" w:rsidRPr="00211C19" w:rsidRDefault="00172583" w:rsidP="007E0438">
            <w:pPr>
              <w:jc w:val="center"/>
              <w:rPr>
                <w:rFonts w:eastAsia="현대하모니 L" w:cs="Calibri"/>
                <w:b/>
                <w:bCs/>
                <w:sz w:val="16"/>
              </w:rPr>
            </w:pPr>
            <w:r w:rsidRPr="00211C19">
              <w:rPr>
                <w:rFonts w:eastAsia="현대하모니 L" w:cs="Calibri"/>
                <w:b/>
                <w:bCs/>
                <w:sz w:val="16"/>
              </w:rPr>
              <w:t>Parameter Name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B658691" w14:textId="77777777" w:rsidR="00172583" w:rsidRPr="00211C19" w:rsidRDefault="00172583" w:rsidP="007E0438">
            <w:pPr>
              <w:jc w:val="center"/>
              <w:rPr>
                <w:rFonts w:eastAsia="현대하모니 L" w:cs="Calibri"/>
                <w:b/>
                <w:bCs/>
                <w:sz w:val="16"/>
              </w:rPr>
            </w:pPr>
            <w:r w:rsidRPr="00211C19">
              <w:rPr>
                <w:rFonts w:eastAsia="현대하모니 L" w:cs="Calibri"/>
                <w:b/>
                <w:bCs/>
                <w:sz w:val="16"/>
              </w:rPr>
              <w:t>Value</w:t>
            </w:r>
          </w:p>
        </w:tc>
        <w:tc>
          <w:tcPr>
            <w:tcW w:w="7017" w:type="dxa"/>
            <w:shd w:val="clear" w:color="auto" w:fill="auto"/>
            <w:vAlign w:val="center"/>
          </w:tcPr>
          <w:p w14:paraId="60E85518" w14:textId="77777777" w:rsidR="00172583" w:rsidRPr="00211C19" w:rsidRDefault="00172583" w:rsidP="007E0438">
            <w:pPr>
              <w:jc w:val="center"/>
              <w:rPr>
                <w:rFonts w:eastAsia="현대하모니 L" w:cs="Calibri"/>
                <w:b/>
                <w:bCs/>
                <w:sz w:val="16"/>
              </w:rPr>
            </w:pPr>
            <w:r w:rsidRPr="00211C19">
              <w:rPr>
                <w:rFonts w:eastAsia="현대하모니 L" w:cs="Calibri"/>
                <w:b/>
                <w:bCs/>
                <w:sz w:val="16"/>
              </w:rPr>
              <w:t>Description</w:t>
            </w:r>
          </w:p>
        </w:tc>
      </w:tr>
      <w:tr w:rsidR="00172583" w:rsidRPr="00211C19" w14:paraId="02034A02" w14:textId="77777777" w:rsidTr="007E0438">
        <w:tc>
          <w:tcPr>
            <w:tcW w:w="2724" w:type="dxa"/>
            <w:shd w:val="clear" w:color="auto" w:fill="auto"/>
            <w:vAlign w:val="center"/>
          </w:tcPr>
          <w:p w14:paraId="6DFECF65" w14:textId="77777777" w:rsidR="00172583" w:rsidRPr="00211C19" w:rsidRDefault="00172583" w:rsidP="007E0438">
            <w:pPr>
              <w:rPr>
                <w:rFonts w:eastAsia="현대하모니 L" w:cs="Calibri"/>
                <w:sz w:val="16"/>
              </w:rPr>
            </w:pPr>
            <w:r w:rsidRPr="00211C19">
              <w:rPr>
                <w:rFonts w:eastAsia="현대하모니 L" w:cs="Calibri"/>
                <w:color w:val="000000" w:themeColor="text1"/>
                <w:sz w:val="16"/>
                <w:szCs w:val="16"/>
              </w:rPr>
              <w:t>Par_SensorFaultSetTime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3675A76" w14:textId="77777777" w:rsidR="00172583" w:rsidRPr="00211C19" w:rsidRDefault="00172583" w:rsidP="007E0438">
            <w:pPr>
              <w:rPr>
                <w:rFonts w:eastAsia="현대하모니 L" w:cs="Calibri"/>
                <w:sz w:val="16"/>
              </w:rPr>
            </w:pPr>
            <w:r>
              <w:rPr>
                <w:rFonts w:eastAsia="현대하모니 L" w:cs="Calibri"/>
                <w:color w:val="000000" w:themeColor="text1"/>
                <w:sz w:val="16"/>
                <w:szCs w:val="16"/>
              </w:rPr>
              <w:t>2000</w:t>
            </w:r>
            <w:r w:rsidRPr="00211C19">
              <w:rPr>
                <w:rFonts w:eastAsia="현대하모니 L" w:cs="Calibri"/>
                <w:color w:val="000000" w:themeColor="text1"/>
                <w:sz w:val="16"/>
                <w:szCs w:val="16"/>
              </w:rPr>
              <w:t>ms</w:t>
            </w:r>
          </w:p>
        </w:tc>
        <w:tc>
          <w:tcPr>
            <w:tcW w:w="7017" w:type="dxa"/>
            <w:shd w:val="clear" w:color="auto" w:fill="auto"/>
            <w:vAlign w:val="center"/>
          </w:tcPr>
          <w:p w14:paraId="0F065BFA" w14:textId="77777777" w:rsidR="00172583" w:rsidRPr="00211C19" w:rsidRDefault="00172583" w:rsidP="007E0438">
            <w:pPr>
              <w:keepNext/>
              <w:rPr>
                <w:rFonts w:eastAsia="현대하모니 L" w:cs="Calibri"/>
                <w:sz w:val="16"/>
              </w:rPr>
            </w:pPr>
            <w:r w:rsidRPr="00211C19">
              <w:rPr>
                <w:rFonts w:eastAsia="현대하모니 L" w:cs="Calibri"/>
                <w:color w:val="000000" w:themeColor="text1"/>
                <w:sz w:val="16"/>
                <w:szCs w:val="16"/>
              </w:rPr>
              <w:t>온도센서</w:t>
            </w:r>
            <w:r w:rsidRPr="00211C19">
              <w:rPr>
                <w:rFonts w:eastAsia="현대하모니 L" w:cs="Calibri"/>
                <w:color w:val="000000" w:themeColor="text1"/>
                <w:sz w:val="16"/>
                <w:szCs w:val="16"/>
              </w:rPr>
              <w:t xml:space="preserve"> </w:t>
            </w:r>
            <w:r w:rsidRPr="00211C19">
              <w:rPr>
                <w:rFonts w:eastAsia="현대하모니 L" w:cs="Calibri"/>
                <w:color w:val="000000" w:themeColor="text1"/>
                <w:sz w:val="16"/>
                <w:szCs w:val="16"/>
              </w:rPr>
              <w:t>에러상태</w:t>
            </w:r>
            <w:r w:rsidRPr="00211C19">
              <w:rPr>
                <w:rFonts w:eastAsia="현대하모니 L" w:cs="Calibri"/>
                <w:color w:val="000000" w:themeColor="text1"/>
                <w:sz w:val="16"/>
                <w:szCs w:val="16"/>
              </w:rPr>
              <w:t xml:space="preserve"> </w:t>
            </w:r>
            <w:r w:rsidRPr="00211C19">
              <w:rPr>
                <w:rFonts w:eastAsia="현대하모니 L" w:cs="Calibri"/>
                <w:color w:val="000000" w:themeColor="text1"/>
                <w:sz w:val="16"/>
                <w:szCs w:val="16"/>
              </w:rPr>
              <w:t>검출</w:t>
            </w:r>
            <w:r w:rsidRPr="00211C19">
              <w:rPr>
                <w:rFonts w:eastAsia="현대하모니 L" w:cs="Calibri"/>
                <w:color w:val="000000" w:themeColor="text1"/>
                <w:sz w:val="16"/>
                <w:szCs w:val="16"/>
              </w:rPr>
              <w:t xml:space="preserve"> </w:t>
            </w:r>
            <w:r w:rsidRPr="00211C19">
              <w:rPr>
                <w:rFonts w:eastAsia="현대하모니 L" w:cs="Calibri"/>
                <w:color w:val="000000" w:themeColor="text1"/>
                <w:sz w:val="16"/>
                <w:szCs w:val="16"/>
              </w:rPr>
              <w:t>시간</w:t>
            </w:r>
          </w:p>
        </w:tc>
      </w:tr>
    </w:tbl>
    <w:p w14:paraId="533AED71" w14:textId="04F4343B" w:rsidR="00172583" w:rsidRPr="00211C19" w:rsidRDefault="00172583" w:rsidP="00172583">
      <w:pPr>
        <w:pStyle w:val="affc"/>
        <w:rPr>
          <w:rFonts w:eastAsia="현대하모니 L" w:cs="Calibri"/>
        </w:rPr>
      </w:pPr>
      <w:bookmarkStart w:id="198" w:name="_Toc96604536"/>
      <w:r w:rsidRPr="00211C19">
        <w:rPr>
          <w:rFonts w:eastAsia="현대하모니 L" w:cs="Calibri"/>
        </w:rPr>
        <w:t xml:space="preserve">Table </w:t>
      </w:r>
      <w:r w:rsidRPr="00211C19">
        <w:rPr>
          <w:rFonts w:eastAsia="현대하모니 L" w:cs="Calibri"/>
        </w:rPr>
        <w:fldChar w:fldCharType="begin"/>
      </w:r>
      <w:r w:rsidRPr="00211C19">
        <w:rPr>
          <w:rFonts w:eastAsia="현대하모니 L" w:cs="Calibri"/>
        </w:rPr>
        <w:instrText xml:space="preserve"> SEQ Table \* ARABIC </w:instrText>
      </w:r>
      <w:r w:rsidRPr="00211C19">
        <w:rPr>
          <w:rFonts w:eastAsia="현대하모니 L" w:cs="Calibri"/>
        </w:rPr>
        <w:fldChar w:fldCharType="separate"/>
      </w:r>
      <w:r w:rsidR="006F533A">
        <w:rPr>
          <w:rFonts w:eastAsia="현대하모니 L" w:cs="Calibri"/>
          <w:noProof/>
        </w:rPr>
        <w:t>56</w:t>
      </w:r>
      <w:r w:rsidRPr="00211C19">
        <w:rPr>
          <w:rFonts w:eastAsia="현대하모니 L" w:cs="Calibri"/>
        </w:rPr>
        <w:fldChar w:fldCharType="end"/>
      </w:r>
      <w:r w:rsidRPr="00211C19">
        <w:rPr>
          <w:rFonts w:eastAsia="현대하모니 L" w:cs="Calibri"/>
        </w:rPr>
        <w:t xml:space="preserve">. Temperature Sensor Error </w:t>
      </w:r>
      <w:r>
        <w:rPr>
          <w:rFonts w:eastAsia="현대하모니 L" w:cs="Calibri"/>
        </w:rPr>
        <w:t>Detecting Control Function</w:t>
      </w:r>
      <w:r w:rsidRPr="00211C19">
        <w:rPr>
          <w:rFonts w:eastAsia="현대하모니 L" w:cs="Calibri"/>
        </w:rPr>
        <w:t xml:space="preserve"> Parameter</w:t>
      </w:r>
      <w:bookmarkEnd w:id="198"/>
    </w:p>
    <w:p w14:paraId="16B3E32B" w14:textId="77777777" w:rsidR="00172583" w:rsidRPr="00211C19" w:rsidRDefault="00172583" w:rsidP="00172583">
      <w:pPr>
        <w:spacing w:after="200" w:line="276" w:lineRule="auto"/>
        <w:jc w:val="both"/>
        <w:rPr>
          <w:rFonts w:eastAsia="현대하모니 L" w:cs="Calibri"/>
          <w:bCs/>
          <w:iCs/>
          <w:color w:val="4F81BD"/>
          <w:lang w:val="en-GB"/>
        </w:rPr>
      </w:pPr>
    </w:p>
    <w:p w14:paraId="0E1EAE4F" w14:textId="77777777" w:rsidR="00172583" w:rsidRPr="00211C19" w:rsidRDefault="00172583" w:rsidP="00172583">
      <w:pPr>
        <w:pStyle w:val="51"/>
      </w:pPr>
      <w:r w:rsidRPr="00211C19">
        <w:t xml:space="preserve">Temperature Sensor Error </w:t>
      </w:r>
      <w:r>
        <w:t>Detecting Control Function</w:t>
      </w:r>
      <w:r w:rsidRPr="00211C19">
        <w:t xml:space="preserve"> Data Flow</w:t>
      </w:r>
    </w:p>
    <w:p w14:paraId="4A11BD54" w14:textId="77777777" w:rsidR="00172583" w:rsidRPr="00211C19" w:rsidRDefault="00AC3454" w:rsidP="00172583">
      <w:pPr>
        <w:rPr>
          <w:rFonts w:eastAsia="현대하모니 L" w:cs="Calibri"/>
        </w:rPr>
      </w:pPr>
      <w:r w:rsidRPr="00211C19">
        <w:rPr>
          <w:rFonts w:eastAsia="현대하모니 L" w:cs="Calibri"/>
        </w:rPr>
        <w:object w:dxaOrig="11823" w:dyaOrig="3298" w14:anchorId="4473168B">
          <v:shape id="_x0000_i1073" type="#_x0000_t75" style="width:421.8pt;height:115.45pt" o:ole="">
            <v:imagedata r:id="rId104" o:title="" cropbottom="4064f"/>
          </v:shape>
          <o:OLEObject Type="Embed" ProgID="VisioViewer.Viewer.1" ShapeID="_x0000_i1073" DrawAspect="Content" ObjectID="_1707217213" r:id="rId105"/>
        </w:object>
      </w:r>
    </w:p>
    <w:p w14:paraId="259914F0" w14:textId="135480CA" w:rsidR="00172583" w:rsidRDefault="00172583" w:rsidP="00172583">
      <w:pPr>
        <w:pStyle w:val="affc"/>
        <w:rPr>
          <w:rFonts w:eastAsia="현대하모니 L" w:cs="Calibri"/>
        </w:rPr>
      </w:pPr>
      <w:bookmarkStart w:id="199" w:name="_Toc96604458"/>
      <w:r w:rsidRPr="00211C19">
        <w:rPr>
          <w:rFonts w:eastAsia="현대하모니 L" w:cs="Calibri"/>
        </w:rPr>
        <w:t xml:space="preserve">Figure </w:t>
      </w:r>
      <w:r w:rsidRPr="00211C19">
        <w:rPr>
          <w:rFonts w:eastAsia="현대하모니 L" w:cs="Calibri"/>
        </w:rPr>
        <w:fldChar w:fldCharType="begin"/>
      </w:r>
      <w:r w:rsidRPr="00211C19">
        <w:rPr>
          <w:rFonts w:eastAsia="현대하모니 L" w:cs="Calibri"/>
        </w:rPr>
        <w:instrText xml:space="preserve"> SEQ Figure \* ARABIC </w:instrText>
      </w:r>
      <w:r w:rsidRPr="00211C19">
        <w:rPr>
          <w:rFonts w:eastAsia="현대하모니 L" w:cs="Calibri"/>
        </w:rPr>
        <w:fldChar w:fldCharType="separate"/>
      </w:r>
      <w:r w:rsidR="006F533A">
        <w:rPr>
          <w:rFonts w:eastAsia="현대하모니 L" w:cs="Calibri"/>
          <w:noProof/>
        </w:rPr>
        <w:t>47</w:t>
      </w:r>
      <w:r w:rsidRPr="00211C19">
        <w:rPr>
          <w:rFonts w:eastAsia="현대하모니 L" w:cs="Calibri"/>
        </w:rPr>
        <w:fldChar w:fldCharType="end"/>
      </w:r>
      <w:r w:rsidRPr="00211C19">
        <w:rPr>
          <w:rFonts w:eastAsia="현대하모니 L" w:cs="Calibri"/>
        </w:rPr>
        <w:t>.</w:t>
      </w:r>
      <w:r>
        <w:rPr>
          <w:rFonts w:eastAsia="현대하모니 L" w:cs="Calibri" w:hint="eastAsia"/>
        </w:rPr>
        <w:t xml:space="preserve"> </w:t>
      </w:r>
      <w:r w:rsidRPr="00211C19">
        <w:rPr>
          <w:rFonts w:eastAsia="현대하모니 L" w:cs="Calibri"/>
        </w:rPr>
        <w:t xml:space="preserve">Temperature Sensor Error </w:t>
      </w:r>
      <w:r>
        <w:rPr>
          <w:rFonts w:eastAsia="현대하모니 L" w:cs="Calibri"/>
        </w:rPr>
        <w:t>Detecting Control Function</w:t>
      </w:r>
      <w:r w:rsidRPr="00211C19">
        <w:rPr>
          <w:rFonts w:eastAsia="현대하모니 L" w:cs="Calibri"/>
        </w:rPr>
        <w:t xml:space="preserve"> Data Flow</w:t>
      </w:r>
      <w:bookmarkEnd w:id="199"/>
    </w:p>
    <w:p w14:paraId="7CC4F15B" w14:textId="77777777" w:rsidR="00172583" w:rsidRPr="00044C44" w:rsidRDefault="00172583" w:rsidP="00172583"/>
    <w:p w14:paraId="2A6C3CC7" w14:textId="77777777" w:rsidR="00172583" w:rsidRPr="00211C19" w:rsidRDefault="00172583" w:rsidP="00172583">
      <w:pPr>
        <w:pStyle w:val="51"/>
      </w:pPr>
      <w:r w:rsidRPr="00211C19">
        <w:t xml:space="preserve">Temperature Sensor Error </w:t>
      </w:r>
      <w:r>
        <w:t>Detecting Control Function</w:t>
      </w:r>
      <w:r w:rsidRPr="00211C19">
        <w:t xml:space="preserve"> In/Out List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956"/>
        <w:gridCol w:w="3341"/>
        <w:gridCol w:w="6047"/>
      </w:tblGrid>
      <w:tr w:rsidR="001037DF" w:rsidRPr="00211C19" w14:paraId="1577C96E" w14:textId="77777777" w:rsidTr="001037DF">
        <w:trPr>
          <w:trHeight w:val="401"/>
        </w:trPr>
        <w:tc>
          <w:tcPr>
            <w:tcW w:w="462" w:type="pct"/>
            <w:shd w:val="clear" w:color="auto" w:fill="auto"/>
            <w:vAlign w:val="center"/>
          </w:tcPr>
          <w:p w14:paraId="15645691" w14:textId="77777777" w:rsidR="001037DF" w:rsidRPr="00211C19" w:rsidRDefault="001037DF" w:rsidP="007E0438">
            <w:pPr>
              <w:jc w:val="center"/>
              <w:rPr>
                <w:rFonts w:eastAsia="현대하모니 L" w:cs="Calibri"/>
                <w:b/>
                <w:sz w:val="16"/>
              </w:rPr>
            </w:pPr>
            <w:r w:rsidRPr="00211C19">
              <w:rPr>
                <w:rFonts w:eastAsia="현대하모니 L" w:cs="Calibri"/>
                <w:b/>
                <w:bCs/>
                <w:sz w:val="16"/>
              </w:rPr>
              <w:t>Function</w:t>
            </w:r>
          </w:p>
        </w:tc>
        <w:tc>
          <w:tcPr>
            <w:tcW w:w="1615" w:type="pct"/>
            <w:shd w:val="clear" w:color="auto" w:fill="auto"/>
            <w:vAlign w:val="center"/>
          </w:tcPr>
          <w:p w14:paraId="4559BBF6" w14:textId="77777777" w:rsidR="001037DF" w:rsidRPr="00211C19" w:rsidRDefault="001037DF" w:rsidP="007E0438">
            <w:pPr>
              <w:jc w:val="center"/>
              <w:rPr>
                <w:rFonts w:eastAsia="현대하모니 L" w:cs="Calibri"/>
                <w:b/>
                <w:sz w:val="16"/>
              </w:rPr>
            </w:pPr>
            <w:r w:rsidRPr="00211C19">
              <w:rPr>
                <w:rFonts w:eastAsia="현대하모니 L" w:cs="Calibri"/>
                <w:b/>
                <w:bCs/>
                <w:sz w:val="16"/>
              </w:rPr>
              <w:t>Signal Name</w:t>
            </w:r>
          </w:p>
        </w:tc>
        <w:tc>
          <w:tcPr>
            <w:tcW w:w="2923" w:type="pct"/>
            <w:shd w:val="clear" w:color="auto" w:fill="auto"/>
            <w:vAlign w:val="center"/>
          </w:tcPr>
          <w:p w14:paraId="1E8CAA8E" w14:textId="77777777" w:rsidR="001037DF" w:rsidRPr="00211C19" w:rsidRDefault="001037DF" w:rsidP="007E0438">
            <w:pPr>
              <w:jc w:val="center"/>
              <w:rPr>
                <w:rFonts w:eastAsia="현대하모니 L" w:cs="Calibri"/>
                <w:b/>
                <w:sz w:val="16"/>
              </w:rPr>
            </w:pPr>
            <w:r w:rsidRPr="00211C19">
              <w:rPr>
                <w:rFonts w:eastAsia="현대하모니 L" w:cs="Calibri"/>
                <w:b/>
                <w:bCs/>
                <w:kern w:val="2"/>
                <w:sz w:val="16"/>
              </w:rPr>
              <w:t>Description</w:t>
            </w:r>
          </w:p>
        </w:tc>
      </w:tr>
      <w:tr w:rsidR="001037DF" w:rsidRPr="00211C19" w14:paraId="5BD163C2" w14:textId="77777777" w:rsidTr="001037DF">
        <w:tc>
          <w:tcPr>
            <w:tcW w:w="462" w:type="pct"/>
            <w:vMerge w:val="restart"/>
            <w:shd w:val="clear" w:color="auto" w:fill="auto"/>
            <w:vAlign w:val="center"/>
          </w:tcPr>
          <w:p w14:paraId="2F772B26" w14:textId="77777777" w:rsidR="001037DF" w:rsidRPr="00211C19" w:rsidRDefault="001037DF" w:rsidP="007E0438">
            <w:pPr>
              <w:jc w:val="center"/>
              <w:rPr>
                <w:rFonts w:eastAsia="현대하모니 L" w:cs="Calibri"/>
                <w:sz w:val="16"/>
              </w:rPr>
            </w:pPr>
            <w:r w:rsidRPr="00211C19">
              <w:rPr>
                <w:rFonts w:eastAsia="현대하모니 L" w:cs="Calibri"/>
                <w:sz w:val="16"/>
              </w:rPr>
              <w:t>Input</w:t>
            </w:r>
          </w:p>
        </w:tc>
        <w:tc>
          <w:tcPr>
            <w:tcW w:w="1615" w:type="pct"/>
            <w:shd w:val="clear" w:color="auto" w:fill="auto"/>
            <w:vAlign w:val="center"/>
          </w:tcPr>
          <w:p w14:paraId="09BF0E66" w14:textId="77777777" w:rsidR="001037DF" w:rsidRPr="00007FC4" w:rsidRDefault="001037DF" w:rsidP="007E0438">
            <w:pPr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 w:rsidRPr="00007FC4">
              <w:rPr>
                <w:rFonts w:eastAsia="현대하모니 L" w:cs="Calibri" w:hint="eastAsia"/>
                <w:color w:val="000000" w:themeColor="dark1"/>
                <w:sz w:val="16"/>
                <w:szCs w:val="16"/>
              </w:rPr>
              <w:t>Input_OPT_</w:t>
            </w:r>
            <w:r>
              <w:rPr>
                <w:rFonts w:eastAsia="현대하모니 L" w:cs="Calibri" w:hint="eastAsia"/>
                <w:color w:val="000000" w:themeColor="dark1"/>
                <w:sz w:val="16"/>
                <w:szCs w:val="16"/>
              </w:rPr>
              <w:t>b_</w:t>
            </w:r>
            <w:r w:rsidRPr="00007FC4">
              <w:rPr>
                <w:rFonts w:eastAsia="현대하모니 L" w:cs="Calibri" w:hint="eastAsia"/>
                <w:color w:val="000000" w:themeColor="dark1"/>
                <w:sz w:val="16"/>
                <w:szCs w:val="16"/>
              </w:rPr>
              <w:t>Temperature_SensorFault1</w:t>
            </w:r>
          </w:p>
        </w:tc>
        <w:tc>
          <w:tcPr>
            <w:tcW w:w="2923" w:type="pct"/>
            <w:shd w:val="clear" w:color="auto" w:fill="auto"/>
            <w:vAlign w:val="center"/>
          </w:tcPr>
          <w:p w14:paraId="01981E60" w14:textId="77777777" w:rsidR="001037DF" w:rsidRPr="00211C19" w:rsidRDefault="001037DF" w:rsidP="007E0438">
            <w:pPr>
              <w:pStyle w:val="aff7"/>
              <w:rPr>
                <w:rFonts w:ascii="Calibri" w:eastAsia="현대하모니 L" w:hAnsi="Calibri" w:cs="Calibri"/>
                <w:sz w:val="36"/>
                <w:szCs w:val="36"/>
              </w:rPr>
            </w:pPr>
            <w:r w:rsidRPr="00211C19">
              <w:rPr>
                <w:rFonts w:ascii="Calibri" w:eastAsia="현대하모니 L" w:hAnsi="Calibri" w:cs="Calibri"/>
                <w:color w:val="000000" w:themeColor="dark1"/>
                <w:sz w:val="16"/>
                <w:szCs w:val="16"/>
              </w:rPr>
              <w:t>Temperature Sensor Fault Status</w:t>
            </w:r>
          </w:p>
          <w:p w14:paraId="43D1E8A5" w14:textId="77777777" w:rsidR="001037DF" w:rsidRPr="00211C19" w:rsidRDefault="001037DF" w:rsidP="007E0438">
            <w:pPr>
              <w:pStyle w:val="aff7"/>
              <w:rPr>
                <w:rFonts w:ascii="Calibri" w:eastAsia="현대하모니 L" w:hAnsi="Calibri" w:cs="Calibri"/>
                <w:color w:val="000000" w:themeColor="dark1"/>
                <w:sz w:val="16"/>
                <w:szCs w:val="16"/>
              </w:rPr>
            </w:pPr>
            <w:r w:rsidRPr="00211C19">
              <w:rPr>
                <w:rFonts w:ascii="Calibri" w:eastAsia="현대하모니 L" w:hAnsi="Calibri" w:cs="Calibri"/>
                <w:color w:val="000000" w:themeColor="dark1"/>
                <w:sz w:val="16"/>
                <w:szCs w:val="16"/>
              </w:rPr>
              <w:t>- Off: Not Fault</w:t>
            </w:r>
          </w:p>
          <w:p w14:paraId="66D6DC61" w14:textId="77777777" w:rsidR="001037DF" w:rsidRPr="00211C19" w:rsidRDefault="001037DF" w:rsidP="007E0438">
            <w:pPr>
              <w:pStyle w:val="aff7"/>
              <w:rPr>
                <w:rFonts w:ascii="Calibri" w:eastAsia="현대하모니 L" w:hAnsi="Calibri" w:cs="Calibri"/>
                <w:sz w:val="36"/>
                <w:szCs w:val="36"/>
              </w:rPr>
            </w:pPr>
            <w:r w:rsidRPr="00211C19">
              <w:rPr>
                <w:rFonts w:ascii="Calibri" w:eastAsia="현대하모니 L" w:hAnsi="Calibri" w:cs="Calibri"/>
                <w:color w:val="000000" w:themeColor="dark1"/>
                <w:sz w:val="16"/>
                <w:szCs w:val="16"/>
              </w:rPr>
              <w:t>- On: Fault</w:t>
            </w:r>
          </w:p>
        </w:tc>
      </w:tr>
      <w:tr w:rsidR="001037DF" w:rsidRPr="00211C19" w14:paraId="6B472BD4" w14:textId="77777777" w:rsidTr="001037DF">
        <w:tc>
          <w:tcPr>
            <w:tcW w:w="462" w:type="pct"/>
            <w:vMerge/>
            <w:shd w:val="clear" w:color="auto" w:fill="auto"/>
            <w:vAlign w:val="center"/>
          </w:tcPr>
          <w:p w14:paraId="0AECE03F" w14:textId="77777777" w:rsidR="001037DF" w:rsidRPr="00211C19" w:rsidRDefault="001037DF" w:rsidP="007E0438">
            <w:pPr>
              <w:jc w:val="center"/>
              <w:rPr>
                <w:rFonts w:eastAsia="현대하모니 L" w:cs="Calibri"/>
                <w:sz w:val="16"/>
              </w:rPr>
            </w:pPr>
          </w:p>
        </w:tc>
        <w:tc>
          <w:tcPr>
            <w:tcW w:w="1615" w:type="pct"/>
            <w:shd w:val="clear" w:color="auto" w:fill="auto"/>
            <w:vAlign w:val="center"/>
          </w:tcPr>
          <w:p w14:paraId="3C639167" w14:textId="77777777" w:rsidR="001037DF" w:rsidRPr="00007FC4" w:rsidRDefault="001037DF" w:rsidP="007E0438">
            <w:pPr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 w:rsidRPr="00007FC4">
              <w:rPr>
                <w:rFonts w:eastAsia="현대하모니 L" w:cs="Calibri" w:hint="eastAsia"/>
                <w:color w:val="000000" w:themeColor="dark1"/>
                <w:sz w:val="16"/>
                <w:szCs w:val="16"/>
              </w:rPr>
              <w:t>Input_OPT_</w:t>
            </w:r>
            <w:r>
              <w:rPr>
                <w:rFonts w:eastAsia="현대하모니 L" w:cs="Calibri" w:hint="eastAsia"/>
                <w:color w:val="000000" w:themeColor="dark1"/>
                <w:sz w:val="16"/>
                <w:szCs w:val="16"/>
              </w:rPr>
              <w:t>b_</w:t>
            </w:r>
            <w:r w:rsidRPr="00007FC4">
              <w:rPr>
                <w:rFonts w:eastAsia="현대하모니 L" w:cs="Calibri" w:hint="eastAsia"/>
                <w:color w:val="000000" w:themeColor="dark1"/>
                <w:sz w:val="16"/>
                <w:szCs w:val="16"/>
              </w:rPr>
              <w:t>Temperature_SensorFault2</w:t>
            </w:r>
          </w:p>
        </w:tc>
        <w:tc>
          <w:tcPr>
            <w:tcW w:w="2923" w:type="pct"/>
            <w:shd w:val="clear" w:color="auto" w:fill="auto"/>
            <w:vAlign w:val="center"/>
          </w:tcPr>
          <w:p w14:paraId="52CDDEF4" w14:textId="77777777" w:rsidR="001037DF" w:rsidRPr="00211C19" w:rsidRDefault="001037DF" w:rsidP="007E0438">
            <w:pPr>
              <w:pStyle w:val="aff7"/>
              <w:rPr>
                <w:rFonts w:ascii="Calibri" w:eastAsia="현대하모니 L" w:hAnsi="Calibri" w:cs="Calibri"/>
                <w:sz w:val="36"/>
                <w:szCs w:val="36"/>
              </w:rPr>
            </w:pPr>
            <w:r w:rsidRPr="00211C19">
              <w:rPr>
                <w:rFonts w:ascii="Calibri" w:eastAsia="현대하모니 L" w:hAnsi="Calibri" w:cs="Calibri"/>
                <w:color w:val="000000" w:themeColor="dark1"/>
                <w:sz w:val="16"/>
                <w:szCs w:val="16"/>
              </w:rPr>
              <w:t>Temperature Sensor Fault Status</w:t>
            </w:r>
          </w:p>
          <w:p w14:paraId="3EEF1BDE" w14:textId="77777777" w:rsidR="001037DF" w:rsidRPr="00211C19" w:rsidRDefault="001037DF" w:rsidP="007E0438">
            <w:pPr>
              <w:pStyle w:val="aff7"/>
              <w:rPr>
                <w:rFonts w:ascii="Calibri" w:eastAsia="현대하모니 L" w:hAnsi="Calibri" w:cs="Calibri"/>
                <w:color w:val="000000" w:themeColor="dark1"/>
                <w:sz w:val="16"/>
                <w:szCs w:val="16"/>
              </w:rPr>
            </w:pPr>
            <w:r w:rsidRPr="00211C19">
              <w:rPr>
                <w:rFonts w:ascii="Calibri" w:eastAsia="현대하모니 L" w:hAnsi="Calibri" w:cs="Calibri"/>
                <w:color w:val="000000" w:themeColor="dark1"/>
                <w:sz w:val="16"/>
                <w:szCs w:val="16"/>
              </w:rPr>
              <w:t>- Off: Not Fault</w:t>
            </w:r>
          </w:p>
          <w:p w14:paraId="760CFCB2" w14:textId="77777777" w:rsidR="001037DF" w:rsidRPr="00211C19" w:rsidRDefault="001037DF" w:rsidP="007E0438">
            <w:pPr>
              <w:pStyle w:val="aff7"/>
              <w:rPr>
                <w:rFonts w:ascii="Calibri" w:eastAsia="현대하모니 L" w:hAnsi="Calibri" w:cs="Calibri"/>
                <w:sz w:val="36"/>
                <w:szCs w:val="36"/>
              </w:rPr>
            </w:pPr>
            <w:r w:rsidRPr="00211C19">
              <w:rPr>
                <w:rFonts w:ascii="Calibri" w:eastAsia="현대하모니 L" w:hAnsi="Calibri" w:cs="Calibri"/>
                <w:color w:val="000000" w:themeColor="dark1"/>
                <w:sz w:val="16"/>
                <w:szCs w:val="16"/>
              </w:rPr>
              <w:t>- On: Fault</w:t>
            </w:r>
          </w:p>
        </w:tc>
      </w:tr>
      <w:tr w:rsidR="001037DF" w:rsidRPr="00211C19" w14:paraId="1E3E7554" w14:textId="77777777" w:rsidTr="001037DF">
        <w:tc>
          <w:tcPr>
            <w:tcW w:w="462" w:type="pct"/>
            <w:vMerge/>
            <w:shd w:val="clear" w:color="auto" w:fill="auto"/>
            <w:vAlign w:val="center"/>
          </w:tcPr>
          <w:p w14:paraId="246944E6" w14:textId="77777777" w:rsidR="001037DF" w:rsidRPr="00211C19" w:rsidRDefault="001037DF" w:rsidP="007E0438">
            <w:pPr>
              <w:jc w:val="center"/>
              <w:rPr>
                <w:rFonts w:eastAsia="현대하모니 L" w:cs="Calibri"/>
                <w:sz w:val="16"/>
              </w:rPr>
            </w:pPr>
          </w:p>
        </w:tc>
        <w:tc>
          <w:tcPr>
            <w:tcW w:w="1615" w:type="pct"/>
            <w:shd w:val="clear" w:color="auto" w:fill="auto"/>
            <w:vAlign w:val="center"/>
          </w:tcPr>
          <w:p w14:paraId="75850025" w14:textId="77777777" w:rsidR="001037DF" w:rsidRPr="00007FC4" w:rsidRDefault="001037DF" w:rsidP="007E0438">
            <w:pPr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 w:rsidRPr="00007FC4">
              <w:rPr>
                <w:rFonts w:eastAsia="현대하모니 L" w:cs="Calibri" w:hint="eastAsia"/>
                <w:color w:val="000000" w:themeColor="dark1"/>
                <w:sz w:val="16"/>
                <w:szCs w:val="16"/>
              </w:rPr>
              <w:t>Input_OPT_</w:t>
            </w:r>
            <w:r>
              <w:rPr>
                <w:rFonts w:eastAsia="현대하모니 L" w:cs="Calibri" w:hint="eastAsia"/>
                <w:color w:val="000000" w:themeColor="dark1"/>
                <w:sz w:val="16"/>
                <w:szCs w:val="16"/>
              </w:rPr>
              <w:t>b_</w:t>
            </w:r>
            <w:r w:rsidRPr="00007FC4">
              <w:rPr>
                <w:rFonts w:eastAsia="현대하모니 L" w:cs="Calibri" w:hint="eastAsia"/>
                <w:color w:val="000000" w:themeColor="dark1"/>
                <w:sz w:val="16"/>
                <w:szCs w:val="16"/>
              </w:rPr>
              <w:t>Temperature_SensorFault3</w:t>
            </w:r>
          </w:p>
        </w:tc>
        <w:tc>
          <w:tcPr>
            <w:tcW w:w="2923" w:type="pct"/>
            <w:shd w:val="clear" w:color="auto" w:fill="auto"/>
            <w:vAlign w:val="center"/>
          </w:tcPr>
          <w:p w14:paraId="0A638E6B" w14:textId="77777777" w:rsidR="001037DF" w:rsidRPr="00211C19" w:rsidRDefault="001037DF" w:rsidP="007E0438">
            <w:pPr>
              <w:pStyle w:val="aff7"/>
              <w:rPr>
                <w:rFonts w:ascii="Calibri" w:eastAsia="현대하모니 L" w:hAnsi="Calibri" w:cs="Calibri"/>
                <w:sz w:val="36"/>
                <w:szCs w:val="36"/>
              </w:rPr>
            </w:pPr>
            <w:r w:rsidRPr="00211C19">
              <w:rPr>
                <w:rFonts w:ascii="Calibri" w:eastAsia="현대하모니 L" w:hAnsi="Calibri" w:cs="Calibri"/>
                <w:color w:val="000000" w:themeColor="dark1"/>
                <w:sz w:val="16"/>
                <w:szCs w:val="16"/>
              </w:rPr>
              <w:t>Temperature Sensor Fault Status</w:t>
            </w:r>
          </w:p>
          <w:p w14:paraId="285B65D4" w14:textId="77777777" w:rsidR="001037DF" w:rsidRPr="00211C19" w:rsidRDefault="001037DF" w:rsidP="007E0438">
            <w:pPr>
              <w:pStyle w:val="aff7"/>
              <w:rPr>
                <w:rFonts w:ascii="Calibri" w:eastAsia="현대하모니 L" w:hAnsi="Calibri" w:cs="Calibri"/>
                <w:color w:val="000000" w:themeColor="dark1"/>
                <w:sz w:val="16"/>
                <w:szCs w:val="16"/>
              </w:rPr>
            </w:pPr>
            <w:r w:rsidRPr="00211C19">
              <w:rPr>
                <w:rFonts w:ascii="Calibri" w:eastAsia="현대하모니 L" w:hAnsi="Calibri" w:cs="Calibri"/>
                <w:color w:val="000000" w:themeColor="dark1"/>
                <w:sz w:val="16"/>
                <w:szCs w:val="16"/>
              </w:rPr>
              <w:t>- Off: Not Fault</w:t>
            </w:r>
          </w:p>
          <w:p w14:paraId="555E5061" w14:textId="77777777" w:rsidR="001037DF" w:rsidRPr="00211C19" w:rsidRDefault="001037DF" w:rsidP="007E0438">
            <w:pPr>
              <w:pStyle w:val="aff7"/>
              <w:rPr>
                <w:rFonts w:ascii="Calibri" w:eastAsia="현대하모니 L" w:hAnsi="Calibri" w:cs="Calibri"/>
                <w:sz w:val="36"/>
                <w:szCs w:val="36"/>
              </w:rPr>
            </w:pPr>
            <w:r w:rsidRPr="00211C19">
              <w:rPr>
                <w:rFonts w:ascii="Calibri" w:eastAsia="현대하모니 L" w:hAnsi="Calibri" w:cs="Calibri"/>
                <w:color w:val="000000" w:themeColor="dark1"/>
                <w:sz w:val="16"/>
                <w:szCs w:val="16"/>
              </w:rPr>
              <w:t>- On: Fault</w:t>
            </w:r>
          </w:p>
        </w:tc>
      </w:tr>
      <w:tr w:rsidR="001037DF" w:rsidRPr="00211C19" w14:paraId="014305B8" w14:textId="77777777" w:rsidTr="001037DF">
        <w:tc>
          <w:tcPr>
            <w:tcW w:w="462" w:type="pct"/>
            <w:vMerge/>
            <w:shd w:val="clear" w:color="auto" w:fill="auto"/>
            <w:vAlign w:val="center"/>
          </w:tcPr>
          <w:p w14:paraId="5D27D40E" w14:textId="77777777" w:rsidR="001037DF" w:rsidRPr="00211C19" w:rsidRDefault="001037DF" w:rsidP="007E0438">
            <w:pPr>
              <w:jc w:val="center"/>
              <w:rPr>
                <w:rFonts w:eastAsia="현대하모니 L" w:cs="Calibri"/>
                <w:sz w:val="16"/>
              </w:rPr>
            </w:pPr>
          </w:p>
        </w:tc>
        <w:tc>
          <w:tcPr>
            <w:tcW w:w="1615" w:type="pct"/>
            <w:shd w:val="clear" w:color="auto" w:fill="auto"/>
            <w:vAlign w:val="center"/>
          </w:tcPr>
          <w:p w14:paraId="5BFF144C" w14:textId="77777777" w:rsidR="001037DF" w:rsidRPr="00007FC4" w:rsidRDefault="001037DF" w:rsidP="007E0438">
            <w:pPr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>
              <w:rPr>
                <w:rFonts w:eastAsia="현대하모니 L" w:cs="Calibri" w:hint="eastAsia"/>
                <w:color w:val="000000" w:themeColor="dark1"/>
                <w:sz w:val="16"/>
                <w:szCs w:val="16"/>
              </w:rPr>
              <w:t>Input_OPT_</w:t>
            </w:r>
            <w:r w:rsidRPr="00007FC4">
              <w:rPr>
                <w:rFonts w:eastAsia="현대하모니 L" w:cs="Calibri" w:hint="eastAsia"/>
                <w:color w:val="000000" w:themeColor="dark1"/>
                <w:sz w:val="16"/>
                <w:szCs w:val="16"/>
              </w:rPr>
              <w:t>WPCStatus</w:t>
            </w:r>
          </w:p>
        </w:tc>
        <w:tc>
          <w:tcPr>
            <w:tcW w:w="2923" w:type="pct"/>
            <w:shd w:val="clear" w:color="auto" w:fill="auto"/>
            <w:vAlign w:val="center"/>
          </w:tcPr>
          <w:p w14:paraId="63BA8112" w14:textId="77777777" w:rsidR="001037DF" w:rsidRPr="00211C19" w:rsidRDefault="001037DF" w:rsidP="004F5DA9">
            <w:pPr>
              <w:pStyle w:val="aff7"/>
              <w:rPr>
                <w:rFonts w:ascii="Calibri" w:eastAsia="현대하모니 L" w:hAnsi="Calibri" w:cs="Calibri"/>
                <w:color w:val="000000" w:themeColor="dark1"/>
                <w:sz w:val="16"/>
                <w:szCs w:val="16"/>
              </w:rPr>
            </w:pPr>
            <w:r w:rsidRPr="00211C19">
              <w:rPr>
                <w:rFonts w:ascii="Calibri" w:eastAsia="현대하모니 L" w:hAnsi="Calibri" w:cs="Calibri"/>
                <w:color w:val="000000" w:themeColor="dark1"/>
                <w:sz w:val="16"/>
                <w:szCs w:val="16"/>
              </w:rPr>
              <w:t xml:space="preserve">WPC Mode Status Flag </w:t>
            </w:r>
          </w:p>
          <w:p w14:paraId="04F68B1A" w14:textId="77777777" w:rsidR="001037DF" w:rsidRPr="00211C19" w:rsidRDefault="001037DF" w:rsidP="004F5DA9">
            <w:pPr>
              <w:pStyle w:val="aff7"/>
              <w:rPr>
                <w:rFonts w:ascii="Calibri" w:eastAsia="현대하모니 L" w:hAnsi="Calibri" w:cs="Calibri"/>
                <w:color w:val="000000" w:themeColor="dark1"/>
                <w:sz w:val="16"/>
                <w:szCs w:val="16"/>
              </w:rPr>
            </w:pPr>
            <w:r w:rsidRPr="00211C19">
              <w:rPr>
                <w:rFonts w:ascii="Calibri" w:eastAsia="현대하모니 L" w:hAnsi="Calibri" w:cs="Calibri"/>
                <w:color w:val="000000" w:themeColor="dark1"/>
                <w:sz w:val="16"/>
                <w:szCs w:val="16"/>
              </w:rPr>
              <w:t>Off/WPC Mode/NFC Mode</w:t>
            </w:r>
          </w:p>
        </w:tc>
      </w:tr>
      <w:tr w:rsidR="001037DF" w:rsidRPr="00211C19" w14:paraId="714780D9" w14:textId="77777777" w:rsidTr="001037DF">
        <w:tc>
          <w:tcPr>
            <w:tcW w:w="462" w:type="pct"/>
            <w:shd w:val="clear" w:color="auto" w:fill="auto"/>
            <w:vAlign w:val="center"/>
          </w:tcPr>
          <w:p w14:paraId="033F09D6" w14:textId="77777777" w:rsidR="001037DF" w:rsidRPr="00211C19" w:rsidRDefault="001037DF" w:rsidP="007E0438">
            <w:pPr>
              <w:jc w:val="center"/>
              <w:rPr>
                <w:rFonts w:eastAsia="현대하모니 L" w:cs="Calibri"/>
                <w:sz w:val="16"/>
              </w:rPr>
            </w:pPr>
            <w:r w:rsidRPr="00211C19">
              <w:rPr>
                <w:rFonts w:eastAsia="현대하모니 L" w:cs="Calibri"/>
                <w:sz w:val="16"/>
              </w:rPr>
              <w:t>Internal</w:t>
            </w:r>
          </w:p>
        </w:tc>
        <w:tc>
          <w:tcPr>
            <w:tcW w:w="1615" w:type="pct"/>
            <w:shd w:val="clear" w:color="auto" w:fill="auto"/>
            <w:vAlign w:val="center"/>
          </w:tcPr>
          <w:p w14:paraId="24690DBE" w14:textId="77777777" w:rsidR="001037DF" w:rsidRPr="00211C19" w:rsidRDefault="001037DF" w:rsidP="007E0438">
            <w:pPr>
              <w:autoSpaceDE w:val="0"/>
              <w:autoSpaceDN w:val="0"/>
              <w:adjustRightInd w:val="0"/>
              <w:spacing w:line="288" w:lineRule="auto"/>
              <w:rPr>
                <w:rFonts w:eastAsia="현대하모니 L" w:cs="Calibri"/>
                <w:sz w:val="16"/>
              </w:rPr>
            </w:pPr>
            <w:r w:rsidRPr="00211C19">
              <w:rPr>
                <w:rFonts w:eastAsia="현대하모니 L" w:cs="Calibri"/>
                <w:color w:val="000000" w:themeColor="dark1"/>
                <w:sz w:val="16"/>
                <w:szCs w:val="16"/>
              </w:rPr>
              <w:t>Timer_TempSnsrErr</w:t>
            </w:r>
          </w:p>
        </w:tc>
        <w:tc>
          <w:tcPr>
            <w:tcW w:w="2923" w:type="pct"/>
            <w:shd w:val="clear" w:color="auto" w:fill="auto"/>
            <w:vAlign w:val="center"/>
          </w:tcPr>
          <w:p w14:paraId="6D40FD6F" w14:textId="77777777" w:rsidR="001037DF" w:rsidRPr="00211C19" w:rsidRDefault="001037DF" w:rsidP="007E0438">
            <w:pPr>
              <w:rPr>
                <w:rFonts w:eastAsia="현대하모니 L" w:cs="Calibri"/>
                <w:sz w:val="16"/>
              </w:rPr>
            </w:pPr>
            <w:r w:rsidRPr="00211C19">
              <w:rPr>
                <w:rFonts w:eastAsia="현대하모니 L" w:cs="Calibri"/>
                <w:color w:val="000000" w:themeColor="dark1"/>
                <w:sz w:val="16"/>
                <w:szCs w:val="16"/>
              </w:rPr>
              <w:t>Timer for Detecting Temperature Sensor Error</w:t>
            </w:r>
          </w:p>
        </w:tc>
      </w:tr>
      <w:tr w:rsidR="001037DF" w:rsidRPr="00211C19" w14:paraId="3B0A71EE" w14:textId="77777777" w:rsidTr="001037DF">
        <w:tc>
          <w:tcPr>
            <w:tcW w:w="462" w:type="pct"/>
            <w:shd w:val="clear" w:color="auto" w:fill="auto"/>
            <w:vAlign w:val="center"/>
          </w:tcPr>
          <w:p w14:paraId="5F26EE41" w14:textId="77777777" w:rsidR="001037DF" w:rsidRPr="00211C19" w:rsidRDefault="001037DF" w:rsidP="007E0438">
            <w:pPr>
              <w:jc w:val="center"/>
              <w:rPr>
                <w:rFonts w:eastAsia="현대하모니 L" w:cs="Calibri"/>
                <w:sz w:val="16"/>
              </w:rPr>
            </w:pPr>
            <w:r w:rsidRPr="00211C19">
              <w:rPr>
                <w:rFonts w:eastAsia="현대하모니 L" w:cs="Calibri"/>
                <w:sz w:val="16"/>
              </w:rPr>
              <w:t>Output</w:t>
            </w:r>
          </w:p>
        </w:tc>
        <w:tc>
          <w:tcPr>
            <w:tcW w:w="1615" w:type="pct"/>
            <w:shd w:val="clear" w:color="auto" w:fill="auto"/>
            <w:vAlign w:val="center"/>
          </w:tcPr>
          <w:p w14:paraId="738F2354" w14:textId="77777777" w:rsidR="001037DF" w:rsidRPr="00211C19" w:rsidRDefault="001037DF" w:rsidP="007E0438">
            <w:pPr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 w:rsidRPr="00007FC4">
              <w:rPr>
                <w:rFonts w:eastAsia="현대하모니 L" w:cs="Calibri"/>
                <w:color w:val="000000" w:themeColor="dark1"/>
                <w:sz w:val="16"/>
                <w:szCs w:val="16"/>
              </w:rPr>
              <w:t>Output_OPT_b_TempSensorFault</w:t>
            </w:r>
          </w:p>
        </w:tc>
        <w:tc>
          <w:tcPr>
            <w:tcW w:w="2923" w:type="pct"/>
            <w:shd w:val="clear" w:color="auto" w:fill="auto"/>
            <w:vAlign w:val="center"/>
          </w:tcPr>
          <w:p w14:paraId="554B470C" w14:textId="77777777" w:rsidR="001037DF" w:rsidRPr="00211C19" w:rsidRDefault="001037DF" w:rsidP="007E0438">
            <w:pPr>
              <w:pStyle w:val="aff7"/>
              <w:rPr>
                <w:rFonts w:ascii="Calibri" w:eastAsia="현대하모니 L" w:hAnsi="Calibri" w:cs="Calibri"/>
                <w:color w:val="000000" w:themeColor="dark1"/>
                <w:sz w:val="16"/>
                <w:szCs w:val="16"/>
              </w:rPr>
            </w:pPr>
            <w:r w:rsidRPr="00211C19">
              <w:rPr>
                <w:rFonts w:ascii="Calibri" w:eastAsia="현대하모니 L" w:hAnsi="Calibri" w:cs="Calibri"/>
                <w:color w:val="000000" w:themeColor="dark1"/>
                <w:sz w:val="16"/>
                <w:szCs w:val="16"/>
              </w:rPr>
              <w:t xml:space="preserve">Temperature Sensor Fault Status  </w:t>
            </w:r>
          </w:p>
          <w:p w14:paraId="43F1892D" w14:textId="77777777" w:rsidR="001037DF" w:rsidRPr="00211C19" w:rsidRDefault="001037DF" w:rsidP="007E0438">
            <w:pPr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 w:rsidRPr="00211C19">
              <w:rPr>
                <w:rFonts w:eastAsia="현대하모니 L" w:cs="Calibri"/>
                <w:color w:val="000000" w:themeColor="dark1"/>
                <w:sz w:val="16"/>
                <w:szCs w:val="16"/>
              </w:rPr>
              <w:t>- Off: Not Fault</w:t>
            </w:r>
          </w:p>
          <w:p w14:paraId="242859D1" w14:textId="77777777" w:rsidR="001037DF" w:rsidRPr="00211C19" w:rsidRDefault="001037DF" w:rsidP="007E0438">
            <w:pPr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 w:rsidRPr="00211C19">
              <w:rPr>
                <w:rFonts w:eastAsia="현대하모니 L" w:cs="Calibri"/>
                <w:color w:val="000000" w:themeColor="dark1"/>
                <w:sz w:val="16"/>
                <w:szCs w:val="16"/>
              </w:rPr>
              <w:t>- On: Fault</w:t>
            </w:r>
          </w:p>
        </w:tc>
      </w:tr>
    </w:tbl>
    <w:p w14:paraId="1AC18A7C" w14:textId="0B52F5AC" w:rsidR="00172583" w:rsidRPr="00211C19" w:rsidRDefault="00172583" w:rsidP="00172583">
      <w:pPr>
        <w:pStyle w:val="affc"/>
        <w:rPr>
          <w:rFonts w:eastAsia="현대하모니 L" w:cs="Calibri"/>
        </w:rPr>
      </w:pPr>
      <w:bookmarkStart w:id="200" w:name="_Toc96604537"/>
      <w:r w:rsidRPr="00211C19">
        <w:rPr>
          <w:rFonts w:eastAsia="현대하모니 L" w:cs="Calibri"/>
        </w:rPr>
        <w:t xml:space="preserve">Table </w:t>
      </w:r>
      <w:r w:rsidRPr="00211C19">
        <w:rPr>
          <w:rFonts w:eastAsia="현대하모니 L" w:cs="Calibri"/>
        </w:rPr>
        <w:fldChar w:fldCharType="begin"/>
      </w:r>
      <w:r w:rsidRPr="00211C19">
        <w:rPr>
          <w:rFonts w:eastAsia="현대하모니 L" w:cs="Calibri"/>
        </w:rPr>
        <w:instrText xml:space="preserve"> SEQ Table \* ARABIC </w:instrText>
      </w:r>
      <w:r w:rsidRPr="00211C19">
        <w:rPr>
          <w:rFonts w:eastAsia="현대하모니 L" w:cs="Calibri"/>
        </w:rPr>
        <w:fldChar w:fldCharType="separate"/>
      </w:r>
      <w:r w:rsidR="006F533A">
        <w:rPr>
          <w:rFonts w:eastAsia="현대하모니 L" w:cs="Calibri"/>
          <w:noProof/>
        </w:rPr>
        <w:t>57</w:t>
      </w:r>
      <w:r w:rsidRPr="00211C19">
        <w:rPr>
          <w:rFonts w:eastAsia="현대하모니 L" w:cs="Calibri"/>
        </w:rPr>
        <w:fldChar w:fldCharType="end"/>
      </w:r>
      <w:r w:rsidRPr="00211C19">
        <w:rPr>
          <w:rFonts w:eastAsia="현대하모니 L" w:cs="Calibri"/>
        </w:rPr>
        <w:t xml:space="preserve">.Temperature Sensor Error </w:t>
      </w:r>
      <w:r>
        <w:rPr>
          <w:rFonts w:eastAsia="현대하모니 L" w:cs="Calibri"/>
        </w:rPr>
        <w:t>Detecting Control Function</w:t>
      </w:r>
      <w:r w:rsidRPr="00211C19">
        <w:rPr>
          <w:rFonts w:eastAsia="현대하모니 L" w:cs="Calibri"/>
        </w:rPr>
        <w:t xml:space="preserve"> In/Out List</w:t>
      </w:r>
      <w:bookmarkEnd w:id="200"/>
    </w:p>
    <w:p w14:paraId="0DEA746B" w14:textId="77777777" w:rsidR="00172583" w:rsidRPr="00211C19" w:rsidRDefault="00172583" w:rsidP="00172583">
      <w:pPr>
        <w:rPr>
          <w:rFonts w:eastAsia="현대하모니 L" w:cs="Calibri"/>
        </w:rPr>
      </w:pPr>
      <w:r w:rsidRPr="00211C19">
        <w:rPr>
          <w:rFonts w:eastAsia="현대하모니 L" w:cs="Calibri"/>
        </w:rPr>
        <w:br w:type="page"/>
      </w:r>
    </w:p>
    <w:p w14:paraId="7680D747" w14:textId="77777777" w:rsidR="00172583" w:rsidRPr="00211C19" w:rsidRDefault="00172583" w:rsidP="00172583">
      <w:pPr>
        <w:pStyle w:val="51"/>
      </w:pPr>
      <w:r w:rsidRPr="00211C19">
        <w:lastRenderedPageBreak/>
        <w:t xml:space="preserve">Temperature Sensor Error </w:t>
      </w:r>
      <w:r>
        <w:t>Detecting Control Function</w:t>
      </w:r>
      <w:r w:rsidRPr="00211C19">
        <w:t xml:space="preserve"> Description</w:t>
      </w:r>
    </w:p>
    <w:p w14:paraId="47CFB7A7" w14:textId="77777777" w:rsidR="00172583" w:rsidRPr="00211C19" w:rsidRDefault="00172583" w:rsidP="00172583">
      <w:pPr>
        <w:rPr>
          <w:rFonts w:eastAsia="현대하모니 L" w:cs="Calibri"/>
          <w:lang w:val="en-GB"/>
        </w:rPr>
      </w:pPr>
    </w:p>
    <w:p w14:paraId="06C55B10" w14:textId="77777777" w:rsidR="00172583" w:rsidRPr="00F63641" w:rsidRDefault="00172583" w:rsidP="009A71C4">
      <w:pPr>
        <w:pStyle w:val="a1"/>
        <w:numPr>
          <w:ilvl w:val="0"/>
          <w:numId w:val="54"/>
        </w:numPr>
        <w:rPr>
          <w:rFonts w:eastAsia="현대하모니 L" w:cs="Calibri"/>
          <w:sz w:val="20"/>
          <w:lang w:val="en-GB"/>
        </w:rPr>
      </w:pPr>
      <w:r>
        <w:rPr>
          <w:rFonts w:eastAsia="현대하모니 L" w:cs="Calibri" w:hint="eastAsia"/>
          <w:sz w:val="20"/>
          <w:lang w:val="en-GB"/>
        </w:rPr>
        <w:t>WPC Mode</w:t>
      </w:r>
      <w:r w:rsidRPr="00F63641">
        <w:rPr>
          <w:rFonts w:eastAsia="현대하모니 L" w:cs="Calibri"/>
          <w:sz w:val="20"/>
          <w:lang w:val="en-GB"/>
        </w:rPr>
        <w:t>상태에서</w:t>
      </w:r>
      <w:r w:rsidRPr="00F63641">
        <w:rPr>
          <w:rFonts w:eastAsia="현대하모니 L" w:cs="Calibri"/>
          <w:sz w:val="20"/>
          <w:lang w:val="en-GB"/>
        </w:rPr>
        <w:t xml:space="preserve"> 2000ms</w:t>
      </w:r>
      <w:r w:rsidRPr="007967FF">
        <w:rPr>
          <w:rFonts w:eastAsia="현대하모니 L" w:cs="Calibri"/>
          <w:sz w:val="20"/>
          <w:lang w:val="en-GB"/>
        </w:rPr>
        <w:t>동안</w:t>
      </w:r>
      <w:r w:rsidRPr="007967FF">
        <w:rPr>
          <w:rFonts w:eastAsia="현대하모니 L" w:cs="Calibri"/>
          <w:sz w:val="20"/>
          <w:lang w:val="en-GB"/>
        </w:rPr>
        <w:t xml:space="preserve"> </w:t>
      </w:r>
      <w:r>
        <w:rPr>
          <w:rFonts w:eastAsia="현대하모니 L" w:cs="Calibri" w:hint="eastAsia"/>
          <w:sz w:val="20"/>
          <w:lang w:val="en-GB"/>
        </w:rPr>
        <w:t>3</w:t>
      </w:r>
      <w:r>
        <w:rPr>
          <w:rFonts w:eastAsia="현대하모니 L" w:cs="Calibri" w:hint="eastAsia"/>
          <w:sz w:val="20"/>
          <w:lang w:val="en-GB"/>
        </w:rPr>
        <w:t>개의</w:t>
      </w:r>
      <w:r>
        <w:rPr>
          <w:rFonts w:eastAsia="현대하모니 L" w:cs="Calibri" w:hint="eastAsia"/>
          <w:sz w:val="20"/>
          <w:lang w:val="en-GB"/>
        </w:rPr>
        <w:t xml:space="preserve"> </w:t>
      </w:r>
      <w:r>
        <w:rPr>
          <w:rFonts w:eastAsia="현대하모니 L" w:cs="Calibri" w:hint="eastAsia"/>
          <w:sz w:val="20"/>
          <w:lang w:val="en-GB"/>
        </w:rPr>
        <w:t>온도</w:t>
      </w:r>
      <w:r>
        <w:rPr>
          <w:rFonts w:eastAsia="현대하모니 L" w:cs="Calibri" w:hint="eastAsia"/>
          <w:sz w:val="20"/>
          <w:lang w:val="en-GB"/>
        </w:rPr>
        <w:t xml:space="preserve"> </w:t>
      </w:r>
      <w:r>
        <w:rPr>
          <w:rFonts w:eastAsia="현대하모니 L" w:cs="Calibri" w:hint="eastAsia"/>
          <w:sz w:val="20"/>
          <w:lang w:val="en-GB"/>
        </w:rPr>
        <w:t>센서</w:t>
      </w:r>
      <w:r>
        <w:rPr>
          <w:rFonts w:eastAsia="현대하모니 L" w:cs="Calibri" w:hint="eastAsia"/>
          <w:sz w:val="20"/>
          <w:lang w:val="en-GB"/>
        </w:rPr>
        <w:t xml:space="preserve"> </w:t>
      </w:r>
      <w:r>
        <w:rPr>
          <w:rFonts w:eastAsia="현대하모니 L" w:cs="Calibri" w:hint="eastAsia"/>
          <w:sz w:val="20"/>
          <w:lang w:val="en-GB"/>
        </w:rPr>
        <w:t>중</w:t>
      </w:r>
      <w:r>
        <w:rPr>
          <w:rFonts w:eastAsia="현대하모니 L" w:cs="Calibri" w:hint="eastAsia"/>
          <w:sz w:val="20"/>
          <w:lang w:val="en-GB"/>
        </w:rPr>
        <w:t xml:space="preserve"> </w:t>
      </w:r>
      <w:r>
        <w:rPr>
          <w:rFonts w:eastAsia="현대하모니 L" w:cs="Calibri" w:hint="eastAsia"/>
          <w:sz w:val="20"/>
          <w:lang w:val="en-GB"/>
        </w:rPr>
        <w:t>하나</w:t>
      </w:r>
      <w:r w:rsidRPr="00294122">
        <w:rPr>
          <w:rFonts w:eastAsia="현대하모니 L" w:cs="Calibri" w:hint="eastAsia"/>
          <w:sz w:val="20"/>
          <w:lang w:val="en-GB"/>
        </w:rPr>
        <w:t xml:space="preserve"> </w:t>
      </w:r>
      <w:r w:rsidRPr="00294122">
        <w:rPr>
          <w:rFonts w:eastAsia="현대하모니 L" w:cs="Calibri" w:hint="eastAsia"/>
          <w:sz w:val="20"/>
          <w:lang w:val="en-GB"/>
        </w:rPr>
        <w:t>이상</w:t>
      </w:r>
      <w:r>
        <w:rPr>
          <w:rFonts w:ascii="바탕" w:eastAsia="바탕" w:hAnsi="바탕" w:cs="바탕" w:hint="eastAsia"/>
          <w:sz w:val="20"/>
          <w:lang w:val="en-GB"/>
        </w:rPr>
        <w:t xml:space="preserve"> </w:t>
      </w:r>
      <w:r w:rsidRPr="00294122">
        <w:rPr>
          <w:rFonts w:eastAsia="현대하모니 L" w:cs="Calibri" w:hint="eastAsia"/>
          <w:sz w:val="20"/>
          <w:lang w:val="en-GB"/>
        </w:rPr>
        <w:t>Fail</w:t>
      </w:r>
      <w:r w:rsidRPr="00294122">
        <w:rPr>
          <w:rFonts w:eastAsia="현대하모니 L" w:cs="Calibri" w:hint="eastAsia"/>
          <w:sz w:val="20"/>
          <w:lang w:val="en-GB"/>
        </w:rPr>
        <w:t>로</w:t>
      </w:r>
      <w:r w:rsidRPr="00294122">
        <w:rPr>
          <w:rFonts w:eastAsia="현대하모니 L" w:cs="Calibri" w:hint="eastAsia"/>
          <w:sz w:val="20"/>
          <w:lang w:val="en-GB"/>
        </w:rPr>
        <w:t xml:space="preserve"> </w:t>
      </w:r>
      <w:r w:rsidRPr="00294122">
        <w:rPr>
          <w:rFonts w:eastAsia="현대하모니 L" w:cs="Calibri" w:hint="eastAsia"/>
          <w:sz w:val="20"/>
          <w:lang w:val="en-GB"/>
        </w:rPr>
        <w:t>판단될</w:t>
      </w:r>
      <w:r w:rsidRPr="00294122">
        <w:rPr>
          <w:rFonts w:eastAsia="현대하모니 L" w:cs="Calibri" w:hint="eastAsia"/>
          <w:sz w:val="20"/>
          <w:lang w:val="en-GB"/>
        </w:rPr>
        <w:t xml:space="preserve"> </w:t>
      </w:r>
      <w:r w:rsidRPr="00F63641">
        <w:rPr>
          <w:rFonts w:eastAsia="현대하모니 L" w:cs="Calibri"/>
          <w:sz w:val="20"/>
          <w:lang w:val="en-GB"/>
        </w:rPr>
        <w:t>경우</w:t>
      </w:r>
      <w:r>
        <w:rPr>
          <w:rFonts w:eastAsia="현대하모니 L" w:cs="Calibri" w:hint="eastAsia"/>
          <w:sz w:val="20"/>
          <w:lang w:val="en-GB"/>
        </w:rPr>
        <w:t>,</w:t>
      </w:r>
      <w:r w:rsidRPr="00F63641">
        <w:rPr>
          <w:rFonts w:eastAsia="현대하모니 L" w:cs="Calibri"/>
          <w:sz w:val="20"/>
          <w:lang w:val="en-GB"/>
        </w:rPr>
        <w:t xml:space="preserve"> </w:t>
      </w:r>
      <w:r w:rsidRPr="00F63641">
        <w:rPr>
          <w:rFonts w:eastAsia="현대하모니 L" w:cs="Calibri"/>
          <w:sz w:val="20"/>
          <w:lang w:val="en-GB"/>
        </w:rPr>
        <w:t>온도센서</w:t>
      </w:r>
      <w:r w:rsidRPr="00F63641">
        <w:rPr>
          <w:rFonts w:eastAsia="현대하모니 L" w:cs="Calibri"/>
          <w:sz w:val="20"/>
          <w:lang w:val="en-GB"/>
        </w:rPr>
        <w:t xml:space="preserve"> </w:t>
      </w:r>
      <w:r w:rsidRPr="00F63641">
        <w:rPr>
          <w:rFonts w:eastAsia="현대하모니 L" w:cs="Calibri"/>
          <w:sz w:val="20"/>
          <w:lang w:val="en-GB"/>
        </w:rPr>
        <w:t>에러로</w:t>
      </w:r>
      <w:r w:rsidRPr="00F63641">
        <w:rPr>
          <w:rFonts w:eastAsia="현대하모니 L" w:cs="Calibri"/>
          <w:sz w:val="20"/>
          <w:lang w:val="en-GB"/>
        </w:rPr>
        <w:t xml:space="preserve"> </w:t>
      </w:r>
      <w:r w:rsidRPr="00F63641">
        <w:rPr>
          <w:rFonts w:eastAsia="현대하모니 L" w:cs="Calibri"/>
          <w:sz w:val="20"/>
          <w:lang w:val="en-GB"/>
        </w:rPr>
        <w:t>판단하여</w:t>
      </w:r>
      <w:r w:rsidRPr="00F63641">
        <w:rPr>
          <w:rFonts w:eastAsia="현대하모니 L" w:cs="Calibri"/>
          <w:sz w:val="20"/>
          <w:lang w:val="en-GB"/>
        </w:rPr>
        <w:t xml:space="preserve"> </w:t>
      </w:r>
      <w:r>
        <w:rPr>
          <w:rFonts w:eastAsia="현대하모니 L" w:cs="Calibri"/>
          <w:sz w:val="20"/>
          <w:lang w:val="en-GB"/>
        </w:rPr>
        <w:t>충전</w:t>
      </w:r>
      <w:r>
        <w:rPr>
          <w:rFonts w:eastAsia="현대하모니 L" w:cs="Calibri" w:hint="eastAsia"/>
          <w:sz w:val="20"/>
          <w:lang w:val="en-GB"/>
        </w:rPr>
        <w:t>을</w:t>
      </w:r>
      <w:r>
        <w:rPr>
          <w:rFonts w:eastAsia="현대하모니 L" w:cs="Calibri" w:hint="eastAsia"/>
          <w:sz w:val="20"/>
          <w:lang w:val="en-GB"/>
        </w:rPr>
        <w:t xml:space="preserve"> </w:t>
      </w:r>
      <w:r>
        <w:rPr>
          <w:rFonts w:eastAsia="현대하모니 L" w:cs="Calibri" w:hint="eastAsia"/>
          <w:sz w:val="20"/>
          <w:lang w:val="en-GB"/>
        </w:rPr>
        <w:t>중</w:t>
      </w:r>
      <w:r w:rsidRPr="00E0176F">
        <w:rPr>
          <w:rFonts w:eastAsia="현대하모니 L" w:cs="Calibri" w:hint="eastAsia"/>
          <w:sz w:val="20"/>
        </w:rPr>
        <w:t>단</w:t>
      </w:r>
      <w:r>
        <w:rPr>
          <w:rFonts w:eastAsia="현대하모니 L" w:cs="Calibri" w:hint="eastAsia"/>
          <w:sz w:val="20"/>
        </w:rPr>
        <w:t>해야</w:t>
      </w:r>
      <w:r>
        <w:rPr>
          <w:rFonts w:eastAsia="현대하모니 L" w:cs="Calibri" w:hint="eastAsia"/>
          <w:sz w:val="20"/>
        </w:rPr>
        <w:t xml:space="preserve"> </w:t>
      </w:r>
      <w:r>
        <w:rPr>
          <w:rFonts w:eastAsia="현대하모니 L" w:cs="Calibri" w:hint="eastAsia"/>
          <w:sz w:val="20"/>
        </w:rPr>
        <w:t>한다</w:t>
      </w:r>
      <w:r w:rsidRPr="00E0176F">
        <w:rPr>
          <w:rFonts w:eastAsia="현대하모니 L" w:cs="Calibri" w:hint="eastAsia"/>
          <w:sz w:val="20"/>
        </w:rPr>
        <w:t>.</w:t>
      </w:r>
    </w:p>
    <w:p w14:paraId="5C431CAC" w14:textId="77777777" w:rsidR="00172583" w:rsidRPr="00F63641" w:rsidRDefault="00172583" w:rsidP="009A71C4">
      <w:pPr>
        <w:pStyle w:val="a1"/>
        <w:numPr>
          <w:ilvl w:val="0"/>
          <w:numId w:val="54"/>
        </w:numPr>
        <w:rPr>
          <w:rFonts w:eastAsia="현대하모니 L" w:cs="Calibri"/>
          <w:sz w:val="18"/>
          <w:lang w:val="en-GB"/>
        </w:rPr>
      </w:pPr>
      <w:r w:rsidRPr="00F63641">
        <w:rPr>
          <w:rFonts w:eastAsia="현대하모니 L" w:cs="Calibri"/>
          <w:sz w:val="20"/>
          <w:lang w:val="en-GB"/>
        </w:rPr>
        <w:t>온도센서</w:t>
      </w:r>
      <w:r w:rsidRPr="00F63641">
        <w:rPr>
          <w:rFonts w:eastAsia="현대하모니 L" w:cs="Calibri"/>
          <w:sz w:val="20"/>
          <w:lang w:val="en-GB"/>
        </w:rPr>
        <w:t xml:space="preserve"> </w:t>
      </w:r>
      <w:r w:rsidRPr="00F63641">
        <w:rPr>
          <w:rFonts w:eastAsia="현대하모니 L" w:cs="Calibri"/>
          <w:sz w:val="20"/>
          <w:lang w:val="en-GB"/>
        </w:rPr>
        <w:t>에러</w:t>
      </w:r>
      <w:r w:rsidRPr="00F63641">
        <w:rPr>
          <w:rFonts w:eastAsia="현대하모니 L" w:cs="Calibri"/>
          <w:sz w:val="20"/>
          <w:lang w:val="en-GB"/>
        </w:rPr>
        <w:t xml:space="preserve"> </w:t>
      </w:r>
      <w:r w:rsidRPr="00F63641">
        <w:rPr>
          <w:rFonts w:eastAsia="현대하모니 L" w:cs="Calibri"/>
          <w:sz w:val="20"/>
          <w:lang w:val="en-GB"/>
        </w:rPr>
        <w:t>상태에서</w:t>
      </w:r>
      <w:r w:rsidRPr="00F63641">
        <w:rPr>
          <w:rFonts w:eastAsia="현대하모니 L" w:cs="Calibri"/>
          <w:sz w:val="20"/>
          <w:lang w:val="en-GB"/>
        </w:rPr>
        <w:t xml:space="preserve"> </w:t>
      </w:r>
      <w:r w:rsidRPr="00007FC4">
        <w:rPr>
          <w:rFonts w:eastAsia="현대하모니 L" w:cs="Calibri"/>
          <w:sz w:val="20"/>
        </w:rPr>
        <w:t>Input_b_IGN1_IN</w:t>
      </w:r>
      <w:r>
        <w:rPr>
          <w:rFonts w:eastAsia="현대하모니 L" w:cs="Calibri" w:hint="eastAsia"/>
          <w:sz w:val="20"/>
          <w:lang w:val="en-GB"/>
        </w:rPr>
        <w:t>이</w:t>
      </w:r>
      <w:r>
        <w:rPr>
          <w:rFonts w:eastAsia="현대하모니 L" w:cs="Calibri" w:hint="eastAsia"/>
          <w:sz w:val="20"/>
          <w:lang w:val="en-GB"/>
        </w:rPr>
        <w:t xml:space="preserve"> </w:t>
      </w:r>
      <w:r w:rsidRPr="00F63641">
        <w:rPr>
          <w:rFonts w:eastAsia="현대하모니 L" w:cs="Calibri"/>
          <w:sz w:val="20"/>
          <w:lang w:val="en-GB"/>
        </w:rPr>
        <w:t>O</w:t>
      </w:r>
      <w:r w:rsidR="00BD0A0B">
        <w:rPr>
          <w:rFonts w:eastAsia="현대하모니 L" w:cs="Calibri" w:hint="eastAsia"/>
          <w:sz w:val="20"/>
          <w:lang w:val="en-GB"/>
        </w:rPr>
        <w:t>n</w:t>
      </w:r>
      <w:r w:rsidRPr="00F63641">
        <w:rPr>
          <w:rFonts w:eastAsia="현대하모니 L" w:cs="Calibri"/>
          <w:sz w:val="20"/>
          <w:lang w:val="en-GB"/>
        </w:rPr>
        <w:t xml:space="preserve"> </w:t>
      </w:r>
      <w:r w:rsidRPr="00F63641">
        <w:rPr>
          <w:rFonts w:eastAsia="현대하모니 L" w:cs="Calibri"/>
          <w:sz w:val="20"/>
          <w:lang w:val="en-GB"/>
        </w:rPr>
        <w:sym w:font="Wingdings" w:char="F0E0"/>
      </w:r>
      <w:r w:rsidRPr="00F63641">
        <w:rPr>
          <w:rFonts w:eastAsia="현대하모니 L" w:cs="Calibri"/>
          <w:sz w:val="20"/>
          <w:lang w:val="en-GB"/>
        </w:rPr>
        <w:t xml:space="preserve"> O</w:t>
      </w:r>
      <w:r w:rsidR="00BD0A0B">
        <w:rPr>
          <w:rFonts w:eastAsia="현대하모니 L" w:cs="Calibri" w:hint="eastAsia"/>
          <w:sz w:val="20"/>
          <w:lang w:val="en-GB"/>
        </w:rPr>
        <w:t>ff</w:t>
      </w:r>
      <w:r w:rsidRPr="00F63641">
        <w:rPr>
          <w:rFonts w:eastAsia="현대하모니 L" w:cs="Calibri"/>
          <w:sz w:val="20"/>
          <w:lang w:val="en-GB"/>
        </w:rPr>
        <w:t xml:space="preserve"> </w:t>
      </w:r>
      <w:r w:rsidRPr="00294122">
        <w:rPr>
          <w:rFonts w:eastAsia="현대하모니 L" w:cs="Calibri" w:hint="eastAsia"/>
          <w:sz w:val="20"/>
          <w:lang w:val="en-GB"/>
        </w:rPr>
        <w:t>되어야</w:t>
      </w:r>
      <w:r>
        <w:rPr>
          <w:rFonts w:eastAsia="현대하모니 L" w:cs="Calibri" w:hint="eastAsia"/>
          <w:sz w:val="20"/>
          <w:lang w:val="en-GB"/>
        </w:rPr>
        <w:t>,</w:t>
      </w:r>
      <w:r w:rsidRPr="00F63641">
        <w:rPr>
          <w:rFonts w:eastAsia="현대하모니 L" w:cs="Calibri"/>
          <w:sz w:val="20"/>
          <w:lang w:val="en-GB"/>
        </w:rPr>
        <w:t xml:space="preserve"> </w:t>
      </w:r>
      <w:r w:rsidRPr="00F63641">
        <w:rPr>
          <w:rFonts w:eastAsia="현대하모니 L" w:cs="Calibri"/>
          <w:sz w:val="20"/>
          <w:lang w:val="en-GB"/>
        </w:rPr>
        <w:t>온도센서</w:t>
      </w:r>
      <w:r w:rsidRPr="00F63641">
        <w:rPr>
          <w:rFonts w:eastAsia="현대하모니 L" w:cs="Calibri"/>
          <w:sz w:val="20"/>
          <w:lang w:val="en-GB"/>
        </w:rPr>
        <w:t xml:space="preserve"> </w:t>
      </w:r>
      <w:r w:rsidRPr="00F63641">
        <w:rPr>
          <w:rFonts w:eastAsia="현대하모니 L" w:cs="Calibri"/>
          <w:sz w:val="20"/>
          <w:lang w:val="en-GB"/>
        </w:rPr>
        <w:t>에러</w:t>
      </w:r>
      <w:r w:rsidRPr="00F63641">
        <w:rPr>
          <w:rFonts w:eastAsia="현대하모니 L" w:cs="Calibri"/>
          <w:sz w:val="20"/>
          <w:lang w:val="en-GB"/>
        </w:rPr>
        <w:t xml:space="preserve"> </w:t>
      </w:r>
      <w:r w:rsidRPr="00F63641">
        <w:rPr>
          <w:rFonts w:eastAsia="현대하모니 L" w:cs="Calibri"/>
          <w:sz w:val="20"/>
          <w:lang w:val="en-GB"/>
        </w:rPr>
        <w:t>상태</w:t>
      </w:r>
      <w:r>
        <w:rPr>
          <w:rFonts w:eastAsia="현대하모니 L" w:cs="Calibri" w:hint="eastAsia"/>
          <w:sz w:val="20"/>
          <w:lang w:val="en-GB"/>
        </w:rPr>
        <w:t>가</w:t>
      </w:r>
      <w:r w:rsidRPr="00F63641">
        <w:rPr>
          <w:rFonts w:eastAsia="현대하모니 L" w:cs="Calibri"/>
          <w:sz w:val="20"/>
          <w:lang w:val="en-GB"/>
        </w:rPr>
        <w:t xml:space="preserve"> </w:t>
      </w:r>
      <w:r w:rsidRPr="00F63641">
        <w:rPr>
          <w:rFonts w:eastAsia="현대하모니 L" w:cs="Calibri"/>
          <w:sz w:val="20"/>
          <w:lang w:val="en-GB"/>
        </w:rPr>
        <w:t>해제</w:t>
      </w:r>
      <w:r>
        <w:rPr>
          <w:rFonts w:eastAsia="현대하모니 L" w:cs="Calibri" w:hint="eastAsia"/>
          <w:sz w:val="20"/>
          <w:lang w:val="en-GB"/>
        </w:rPr>
        <w:t>되며</w:t>
      </w:r>
      <w:r w:rsidRPr="00E0176F">
        <w:rPr>
          <w:rFonts w:eastAsia="현대하모니 L" w:cs="Calibri"/>
          <w:sz w:val="20"/>
        </w:rPr>
        <w:t xml:space="preserve"> </w:t>
      </w:r>
      <w:r>
        <w:rPr>
          <w:rFonts w:eastAsia="현대하모니 L" w:cs="Calibri" w:hint="eastAsia"/>
          <w:sz w:val="20"/>
        </w:rPr>
        <w:t>재</w:t>
      </w:r>
      <w:r>
        <w:rPr>
          <w:rFonts w:eastAsia="현대하모니 L" w:cs="Calibri" w:hint="eastAsia"/>
          <w:sz w:val="20"/>
        </w:rPr>
        <w:t xml:space="preserve"> </w:t>
      </w:r>
      <w:r>
        <w:rPr>
          <w:rFonts w:eastAsia="현대하모니 L" w:cs="Calibri" w:hint="eastAsia"/>
          <w:sz w:val="20"/>
        </w:rPr>
        <w:t>판단을</w:t>
      </w:r>
      <w:r>
        <w:rPr>
          <w:rFonts w:eastAsia="현대하모니 L" w:cs="Calibri" w:hint="eastAsia"/>
          <w:sz w:val="20"/>
        </w:rPr>
        <w:t xml:space="preserve"> </w:t>
      </w:r>
      <w:r w:rsidRPr="00294122">
        <w:rPr>
          <w:rFonts w:eastAsia="현대하모니 L" w:cs="Calibri" w:hint="eastAsia"/>
          <w:sz w:val="20"/>
          <w:lang w:val="en-GB"/>
        </w:rPr>
        <w:t>수행한다</w:t>
      </w:r>
      <w:r w:rsidRPr="00E0176F">
        <w:rPr>
          <w:rFonts w:eastAsia="현대하모니 L" w:cs="Calibri" w:hint="eastAsia"/>
          <w:sz w:val="20"/>
        </w:rPr>
        <w:t>.</w:t>
      </w:r>
    </w:p>
    <w:p w14:paraId="15AFE49A" w14:textId="77777777" w:rsidR="00172583" w:rsidRPr="00997B6F" w:rsidRDefault="00172583" w:rsidP="00172583">
      <w:pPr>
        <w:tabs>
          <w:tab w:val="left" w:pos="8490"/>
        </w:tabs>
        <w:rPr>
          <w:rFonts w:eastAsia="현대하모니 L" w:cs="Calibri"/>
          <w:sz w:val="20"/>
          <w:lang w:val="en-GB"/>
        </w:rPr>
      </w:pPr>
      <w:r>
        <w:rPr>
          <w:rFonts w:eastAsia="현대하모니 L" w:cs="Calibri"/>
          <w:sz w:val="20"/>
          <w:lang w:val="en-GB"/>
        </w:rPr>
        <w:tab/>
      </w:r>
    </w:p>
    <w:p w14:paraId="17E1B3ED" w14:textId="77777777" w:rsidR="00172583" w:rsidRPr="00211C19" w:rsidRDefault="00172583" w:rsidP="00172583">
      <w:pPr>
        <w:pStyle w:val="51"/>
      </w:pPr>
      <w:r w:rsidRPr="00211C19">
        <w:t xml:space="preserve">Temperature Sensor Error </w:t>
      </w:r>
      <w:r>
        <w:t>Detecting Control Function</w:t>
      </w:r>
      <w:r w:rsidRPr="00211C19">
        <w:t xml:space="preserve"> State Chart</w:t>
      </w:r>
    </w:p>
    <w:p w14:paraId="48C0459E" w14:textId="77777777" w:rsidR="00172583" w:rsidRPr="00211C19" w:rsidRDefault="00F36CF4" w:rsidP="00172583">
      <w:pPr>
        <w:pStyle w:val="a1"/>
        <w:keepNext/>
        <w:numPr>
          <w:ilvl w:val="0"/>
          <w:numId w:val="0"/>
        </w:numPr>
        <w:ind w:left="432"/>
        <w:rPr>
          <w:rFonts w:eastAsia="현대하모니 L" w:cs="Calibri"/>
        </w:rPr>
      </w:pPr>
      <w:r w:rsidRPr="00211C19">
        <w:rPr>
          <w:rFonts w:eastAsia="현대하모니 L" w:cs="Calibri"/>
        </w:rPr>
        <w:object w:dxaOrig="7203" w:dyaOrig="8087" w14:anchorId="0E34A9CA">
          <v:shape id="_x0000_i1074" type="#_x0000_t75" style="width:302.95pt;height:345.75pt" o:ole="">
            <v:imagedata r:id="rId106" o:title=""/>
          </v:shape>
          <o:OLEObject Type="Embed" ProgID="VisioViewer.Viewer.1" ShapeID="_x0000_i1074" DrawAspect="Content" ObjectID="_1707217214" r:id="rId107"/>
        </w:object>
      </w:r>
    </w:p>
    <w:p w14:paraId="133B92EC" w14:textId="7B6FA5E3" w:rsidR="00172583" w:rsidRPr="00211C19" w:rsidRDefault="00172583" w:rsidP="00172583">
      <w:pPr>
        <w:pStyle w:val="affc"/>
        <w:rPr>
          <w:rFonts w:eastAsia="현대하모니 L" w:cs="Calibri"/>
        </w:rPr>
      </w:pPr>
      <w:bookmarkStart w:id="201" w:name="_Toc96604459"/>
      <w:r w:rsidRPr="00211C19">
        <w:rPr>
          <w:rFonts w:eastAsia="현대하모니 L" w:cs="Calibri"/>
        </w:rPr>
        <w:t xml:space="preserve">Figure </w:t>
      </w:r>
      <w:r w:rsidRPr="00211C19">
        <w:rPr>
          <w:rFonts w:eastAsia="현대하모니 L" w:cs="Calibri"/>
        </w:rPr>
        <w:fldChar w:fldCharType="begin"/>
      </w:r>
      <w:r w:rsidRPr="00211C19">
        <w:rPr>
          <w:rFonts w:eastAsia="현대하모니 L" w:cs="Calibri"/>
        </w:rPr>
        <w:instrText xml:space="preserve"> SEQ Figure \* ARABIC </w:instrText>
      </w:r>
      <w:r w:rsidRPr="00211C19">
        <w:rPr>
          <w:rFonts w:eastAsia="현대하모니 L" w:cs="Calibri"/>
        </w:rPr>
        <w:fldChar w:fldCharType="separate"/>
      </w:r>
      <w:r w:rsidR="006F533A">
        <w:rPr>
          <w:rFonts w:eastAsia="현대하모니 L" w:cs="Calibri"/>
          <w:noProof/>
        </w:rPr>
        <w:t>48</w:t>
      </w:r>
      <w:r w:rsidRPr="00211C19">
        <w:rPr>
          <w:rFonts w:eastAsia="현대하모니 L" w:cs="Calibri"/>
        </w:rPr>
        <w:fldChar w:fldCharType="end"/>
      </w:r>
      <w:r w:rsidRPr="00211C19">
        <w:rPr>
          <w:rFonts w:eastAsia="현대하모니 L" w:cs="Calibri"/>
        </w:rPr>
        <w:t>.</w:t>
      </w:r>
      <w:r>
        <w:rPr>
          <w:rFonts w:eastAsia="현대하모니 L" w:cs="Calibri" w:hint="eastAsia"/>
        </w:rPr>
        <w:t xml:space="preserve"> </w:t>
      </w:r>
      <w:r w:rsidRPr="00211C19">
        <w:rPr>
          <w:rFonts w:eastAsia="현대하모니 L" w:cs="Calibri"/>
        </w:rPr>
        <w:t xml:space="preserve">Temperature Sensor Error </w:t>
      </w:r>
      <w:r>
        <w:rPr>
          <w:rFonts w:eastAsia="현대하모니 L" w:cs="Calibri"/>
        </w:rPr>
        <w:t>Detecting Control Function</w:t>
      </w:r>
      <w:r w:rsidRPr="00211C19">
        <w:rPr>
          <w:rFonts w:eastAsia="현대하모니 L" w:cs="Calibri"/>
        </w:rPr>
        <w:t xml:space="preserve"> State Chart</w:t>
      </w:r>
      <w:bookmarkEnd w:id="201"/>
    </w:p>
    <w:p w14:paraId="6F801703" w14:textId="77777777" w:rsidR="00172583" w:rsidRPr="00211C19" w:rsidRDefault="00172583" w:rsidP="00172583">
      <w:pPr>
        <w:rPr>
          <w:rFonts w:eastAsia="현대하모니 L" w:cs="Calibri"/>
        </w:rPr>
      </w:pPr>
    </w:p>
    <w:p w14:paraId="1FFFBF89" w14:textId="77777777" w:rsidR="00172583" w:rsidRPr="00211C19" w:rsidRDefault="00172583" w:rsidP="00172583">
      <w:pPr>
        <w:spacing w:after="200" w:line="276" w:lineRule="auto"/>
        <w:jc w:val="both"/>
        <w:rPr>
          <w:rFonts w:eastAsia="현대하모니 L" w:cs="Calibri"/>
        </w:rPr>
      </w:pPr>
      <w:r w:rsidRPr="00211C19">
        <w:rPr>
          <w:rFonts w:eastAsia="현대하모니 L" w:cs="Calibri"/>
        </w:rPr>
        <w:br w:type="page"/>
      </w:r>
    </w:p>
    <w:p w14:paraId="31639E8C" w14:textId="77777777" w:rsidR="00172583" w:rsidRPr="005128C1" w:rsidRDefault="00172583" w:rsidP="00475D6D">
      <w:pPr>
        <w:pStyle w:val="41"/>
        <w:rPr>
          <w:i/>
        </w:rPr>
      </w:pPr>
      <w:bookmarkStart w:id="202" w:name="_Toc533085636"/>
      <w:bookmarkStart w:id="203" w:name="_Toc96604397"/>
      <w:r>
        <w:lastRenderedPageBreak/>
        <w:t>WPC USM Setting Control Function</w:t>
      </w:r>
      <w:bookmarkEnd w:id="203"/>
    </w:p>
    <w:p w14:paraId="55C6280A" w14:textId="77777777" w:rsidR="00172583" w:rsidRPr="00BF2A54" w:rsidRDefault="00172583" w:rsidP="00172583">
      <w:pPr>
        <w:pStyle w:val="51"/>
      </w:pPr>
      <w:r>
        <w:t>WPC USM Setting Control Function</w:t>
      </w:r>
      <w:r w:rsidRPr="00211C19">
        <w:t xml:space="preserve"> Data Flow</w:t>
      </w:r>
    </w:p>
    <w:p w14:paraId="2DFAF6E7" w14:textId="77777777" w:rsidR="00172583" w:rsidRPr="00211C19" w:rsidRDefault="00AC3454" w:rsidP="00172583">
      <w:pPr>
        <w:keepNext/>
        <w:rPr>
          <w:rFonts w:eastAsia="현대하모니 L" w:cs="Calibri"/>
        </w:rPr>
      </w:pPr>
      <w:r w:rsidRPr="00211C19">
        <w:rPr>
          <w:rFonts w:eastAsia="현대하모니 L" w:cs="Calibri"/>
        </w:rPr>
        <w:object w:dxaOrig="10477" w:dyaOrig="5029" w14:anchorId="15627550">
          <v:shape id="_x0000_i1075" type="#_x0000_t75" style="width:422.5pt;height:186.8pt" o:ole="">
            <v:imagedata r:id="rId108" o:title="" cropbottom="4064f"/>
          </v:shape>
          <o:OLEObject Type="Embed" ProgID="VisioViewer.Viewer.1" ShapeID="_x0000_i1075" DrawAspect="Content" ObjectID="_1707217215" r:id="rId109"/>
        </w:object>
      </w:r>
    </w:p>
    <w:p w14:paraId="0FDECBA5" w14:textId="4BE336E9" w:rsidR="00172583" w:rsidRDefault="00172583" w:rsidP="00172583">
      <w:pPr>
        <w:pStyle w:val="affc"/>
        <w:rPr>
          <w:rFonts w:eastAsia="현대하모니 L" w:cs="Calibri"/>
        </w:rPr>
      </w:pPr>
      <w:bookmarkStart w:id="204" w:name="_Toc96604460"/>
      <w:r w:rsidRPr="00211C19">
        <w:rPr>
          <w:rFonts w:eastAsia="현대하모니 L" w:cs="Calibri"/>
        </w:rPr>
        <w:t xml:space="preserve">Figure </w:t>
      </w:r>
      <w:r w:rsidRPr="00211C19">
        <w:rPr>
          <w:rFonts w:eastAsia="현대하모니 L" w:cs="Calibri"/>
        </w:rPr>
        <w:fldChar w:fldCharType="begin"/>
      </w:r>
      <w:r w:rsidRPr="00211C19">
        <w:rPr>
          <w:rFonts w:eastAsia="현대하모니 L" w:cs="Calibri"/>
        </w:rPr>
        <w:instrText xml:space="preserve"> SEQ Figure \* ARABIC </w:instrText>
      </w:r>
      <w:r w:rsidRPr="00211C19">
        <w:rPr>
          <w:rFonts w:eastAsia="현대하모니 L" w:cs="Calibri"/>
        </w:rPr>
        <w:fldChar w:fldCharType="separate"/>
      </w:r>
      <w:r w:rsidR="006F533A">
        <w:rPr>
          <w:rFonts w:eastAsia="현대하모니 L" w:cs="Calibri"/>
          <w:noProof/>
        </w:rPr>
        <w:t>49</w:t>
      </w:r>
      <w:r w:rsidRPr="00211C19">
        <w:rPr>
          <w:rFonts w:eastAsia="현대하모니 L" w:cs="Calibri"/>
        </w:rPr>
        <w:fldChar w:fldCharType="end"/>
      </w:r>
      <w:r w:rsidRPr="00211C19">
        <w:rPr>
          <w:rFonts w:eastAsia="현대하모니 L" w:cs="Calibri"/>
        </w:rPr>
        <w:t>.</w:t>
      </w:r>
      <w:r>
        <w:rPr>
          <w:rFonts w:eastAsia="현대하모니 L" w:cs="Calibri" w:hint="eastAsia"/>
        </w:rPr>
        <w:t xml:space="preserve"> </w:t>
      </w:r>
      <w:r>
        <w:rPr>
          <w:rFonts w:eastAsia="현대하모니 L" w:cs="Calibri"/>
        </w:rPr>
        <w:t>WPC USM Setting Control Function</w:t>
      </w:r>
      <w:r w:rsidRPr="00211C19">
        <w:rPr>
          <w:rFonts w:eastAsia="현대하모니 L" w:cs="Calibri"/>
        </w:rPr>
        <w:t xml:space="preserve"> Data Flow</w:t>
      </w:r>
      <w:bookmarkEnd w:id="204"/>
    </w:p>
    <w:p w14:paraId="7137369B" w14:textId="77777777" w:rsidR="00172583" w:rsidRPr="00044C44" w:rsidRDefault="00172583" w:rsidP="00172583"/>
    <w:p w14:paraId="6E36C4F4" w14:textId="77777777" w:rsidR="00172583" w:rsidRPr="00211C19" w:rsidRDefault="00172583" w:rsidP="00172583">
      <w:pPr>
        <w:pStyle w:val="51"/>
      </w:pPr>
      <w:r>
        <w:t>WPC USM Setting Control Function</w:t>
      </w:r>
      <w:r w:rsidRPr="00211C19">
        <w:t xml:space="preserve"> In/Out List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955"/>
        <w:gridCol w:w="2547"/>
        <w:gridCol w:w="6842"/>
      </w:tblGrid>
      <w:tr w:rsidR="001037DF" w:rsidRPr="00211C19" w14:paraId="78FB3DA2" w14:textId="77777777" w:rsidTr="001037DF">
        <w:trPr>
          <w:trHeight w:val="401"/>
        </w:trPr>
        <w:tc>
          <w:tcPr>
            <w:tcW w:w="462" w:type="pct"/>
            <w:shd w:val="clear" w:color="auto" w:fill="auto"/>
            <w:vAlign w:val="center"/>
          </w:tcPr>
          <w:p w14:paraId="462EAD2A" w14:textId="77777777" w:rsidR="001037DF" w:rsidRPr="00211C19" w:rsidRDefault="001037DF" w:rsidP="007E0438">
            <w:pPr>
              <w:jc w:val="center"/>
              <w:rPr>
                <w:rFonts w:eastAsia="현대하모니 L" w:cs="Calibri"/>
                <w:b/>
                <w:sz w:val="16"/>
              </w:rPr>
            </w:pPr>
            <w:r w:rsidRPr="00211C19">
              <w:rPr>
                <w:rFonts w:eastAsia="현대하모니 L" w:cs="Calibri"/>
                <w:b/>
                <w:bCs/>
                <w:sz w:val="16"/>
              </w:rPr>
              <w:t>Function</w:t>
            </w:r>
          </w:p>
        </w:tc>
        <w:tc>
          <w:tcPr>
            <w:tcW w:w="1231" w:type="pct"/>
            <w:shd w:val="clear" w:color="auto" w:fill="auto"/>
            <w:vAlign w:val="center"/>
          </w:tcPr>
          <w:p w14:paraId="07B60D16" w14:textId="77777777" w:rsidR="001037DF" w:rsidRPr="00211C19" w:rsidRDefault="001037DF" w:rsidP="007E0438">
            <w:pPr>
              <w:jc w:val="center"/>
              <w:rPr>
                <w:rFonts w:eastAsia="현대하모니 L" w:cs="Calibri"/>
                <w:b/>
                <w:sz w:val="16"/>
              </w:rPr>
            </w:pPr>
            <w:r w:rsidRPr="00211C19">
              <w:rPr>
                <w:rFonts w:eastAsia="현대하모니 L" w:cs="Calibri"/>
                <w:b/>
                <w:bCs/>
                <w:sz w:val="16"/>
              </w:rPr>
              <w:t>Signal Name</w:t>
            </w:r>
          </w:p>
        </w:tc>
        <w:tc>
          <w:tcPr>
            <w:tcW w:w="3307" w:type="pct"/>
            <w:shd w:val="clear" w:color="auto" w:fill="auto"/>
            <w:vAlign w:val="center"/>
          </w:tcPr>
          <w:p w14:paraId="6E20BCE3" w14:textId="77777777" w:rsidR="001037DF" w:rsidRPr="00211C19" w:rsidRDefault="001037DF" w:rsidP="007E0438">
            <w:pPr>
              <w:jc w:val="center"/>
              <w:rPr>
                <w:rFonts w:eastAsia="현대하모니 L" w:cs="Calibri"/>
                <w:b/>
                <w:sz w:val="16"/>
              </w:rPr>
            </w:pPr>
            <w:r w:rsidRPr="00211C19">
              <w:rPr>
                <w:rFonts w:eastAsia="현대하모니 L" w:cs="Calibri"/>
                <w:b/>
                <w:bCs/>
                <w:kern w:val="2"/>
                <w:sz w:val="16"/>
              </w:rPr>
              <w:t>Description</w:t>
            </w:r>
          </w:p>
        </w:tc>
      </w:tr>
      <w:tr w:rsidR="001037DF" w:rsidRPr="00211C19" w14:paraId="60F3FCA6" w14:textId="77777777" w:rsidTr="001037DF">
        <w:trPr>
          <w:trHeight w:val="77"/>
        </w:trPr>
        <w:tc>
          <w:tcPr>
            <w:tcW w:w="462" w:type="pct"/>
            <w:vMerge w:val="restart"/>
            <w:shd w:val="clear" w:color="auto" w:fill="auto"/>
            <w:vAlign w:val="center"/>
          </w:tcPr>
          <w:p w14:paraId="597862B7" w14:textId="77777777" w:rsidR="001037DF" w:rsidRPr="00211C19" w:rsidRDefault="001037DF" w:rsidP="007E0438">
            <w:pPr>
              <w:jc w:val="center"/>
              <w:rPr>
                <w:rFonts w:eastAsia="현대하모니 L" w:cs="Calibri"/>
                <w:sz w:val="16"/>
              </w:rPr>
            </w:pPr>
            <w:r w:rsidRPr="00211C19">
              <w:rPr>
                <w:rFonts w:eastAsia="현대하모니 L" w:cs="Calibri"/>
                <w:sz w:val="16"/>
              </w:rPr>
              <w:t>Input</w:t>
            </w:r>
          </w:p>
        </w:tc>
        <w:tc>
          <w:tcPr>
            <w:tcW w:w="1231" w:type="pct"/>
            <w:shd w:val="clear" w:color="auto" w:fill="auto"/>
            <w:vAlign w:val="center"/>
          </w:tcPr>
          <w:p w14:paraId="7A6FF1D9" w14:textId="77777777" w:rsidR="001037DF" w:rsidRPr="00853801" w:rsidRDefault="001037DF" w:rsidP="007E0438">
            <w:pPr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 w:rsidRPr="00853801">
              <w:rPr>
                <w:rFonts w:eastAsia="현대하모니 L" w:cs="Calibri" w:hint="eastAsia"/>
                <w:color w:val="000000" w:themeColor="dark1"/>
                <w:sz w:val="16"/>
                <w:szCs w:val="16"/>
              </w:rPr>
              <w:t>Input_WPCOnOffNvalueSet</w:t>
            </w:r>
          </w:p>
        </w:tc>
        <w:tc>
          <w:tcPr>
            <w:tcW w:w="3307" w:type="pct"/>
            <w:shd w:val="clear" w:color="auto" w:fill="auto"/>
            <w:vAlign w:val="center"/>
          </w:tcPr>
          <w:p w14:paraId="339E1D33" w14:textId="77777777" w:rsidR="001037DF" w:rsidRPr="00211C19" w:rsidRDefault="001037DF" w:rsidP="007E0438">
            <w:pPr>
              <w:rPr>
                <w:rFonts w:eastAsia="현대하모니 L" w:cs="Calibri"/>
                <w:sz w:val="16"/>
              </w:rPr>
            </w:pPr>
            <w:r w:rsidRPr="00211C19">
              <w:rPr>
                <w:rFonts w:eastAsia="현대하모니 L" w:cs="Calibri"/>
                <w:sz w:val="16"/>
              </w:rPr>
              <w:t>Request to set WPC On/Off switch status</w:t>
            </w:r>
          </w:p>
          <w:p w14:paraId="53D301AC" w14:textId="77777777" w:rsidR="001037DF" w:rsidRPr="00211C19" w:rsidRDefault="001037DF" w:rsidP="007E0438">
            <w:pPr>
              <w:rPr>
                <w:rFonts w:eastAsia="현대하모니 L" w:cs="Calibri"/>
                <w:sz w:val="16"/>
              </w:rPr>
            </w:pPr>
            <w:r w:rsidRPr="00211C19">
              <w:rPr>
                <w:rFonts w:eastAsia="현대하모니 L" w:cs="Calibri"/>
                <w:sz w:val="16"/>
              </w:rPr>
              <w:t>0x0:Default/0x1:Off (Disable)/0x2:On (Enable)/0x3:Invalid</w:t>
            </w:r>
          </w:p>
        </w:tc>
      </w:tr>
      <w:tr w:rsidR="001037DF" w:rsidRPr="00211C19" w14:paraId="031814B1" w14:textId="77777777" w:rsidTr="001037DF">
        <w:trPr>
          <w:trHeight w:val="77"/>
        </w:trPr>
        <w:tc>
          <w:tcPr>
            <w:tcW w:w="462" w:type="pct"/>
            <w:vMerge/>
            <w:shd w:val="clear" w:color="auto" w:fill="auto"/>
            <w:vAlign w:val="center"/>
          </w:tcPr>
          <w:p w14:paraId="0B304BFE" w14:textId="77777777" w:rsidR="001037DF" w:rsidRPr="00211C19" w:rsidRDefault="001037DF" w:rsidP="007E0438">
            <w:pPr>
              <w:jc w:val="center"/>
              <w:rPr>
                <w:rFonts w:eastAsia="현대하모니 L" w:cs="Calibri"/>
                <w:sz w:val="16"/>
              </w:rPr>
            </w:pPr>
          </w:p>
        </w:tc>
        <w:tc>
          <w:tcPr>
            <w:tcW w:w="1231" w:type="pct"/>
            <w:shd w:val="clear" w:color="auto" w:fill="auto"/>
            <w:vAlign w:val="center"/>
          </w:tcPr>
          <w:p w14:paraId="56E00106" w14:textId="77777777" w:rsidR="001037DF" w:rsidRPr="00853801" w:rsidRDefault="001037DF" w:rsidP="007E0438">
            <w:pPr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 w:rsidRPr="00853801">
              <w:rPr>
                <w:rFonts w:eastAsia="현대하모니 L" w:cs="Calibri" w:hint="eastAsia"/>
                <w:color w:val="000000" w:themeColor="dark1"/>
                <w:sz w:val="16"/>
                <w:szCs w:val="16"/>
              </w:rPr>
              <w:t>Input_b_USMReset</w:t>
            </w:r>
          </w:p>
        </w:tc>
        <w:tc>
          <w:tcPr>
            <w:tcW w:w="3307" w:type="pct"/>
            <w:shd w:val="clear" w:color="auto" w:fill="auto"/>
            <w:vAlign w:val="center"/>
          </w:tcPr>
          <w:p w14:paraId="6A943465" w14:textId="77777777" w:rsidR="001037DF" w:rsidRPr="00211C19" w:rsidRDefault="001037DF" w:rsidP="007E0438">
            <w:pPr>
              <w:rPr>
                <w:rFonts w:eastAsia="현대하모니 L" w:cs="Calibri"/>
                <w:sz w:val="16"/>
              </w:rPr>
            </w:pPr>
            <w:r w:rsidRPr="00211C19">
              <w:rPr>
                <w:rFonts w:eastAsia="현대하모니 L" w:cs="Calibri"/>
                <w:sz w:val="16"/>
              </w:rPr>
              <w:t>This signal is used for a request to reset the value of USM menus</w:t>
            </w:r>
          </w:p>
          <w:p w14:paraId="52AAF223" w14:textId="77777777" w:rsidR="001037DF" w:rsidRPr="00211C19" w:rsidRDefault="001037DF" w:rsidP="007E0438">
            <w:pPr>
              <w:rPr>
                <w:rFonts w:eastAsia="현대하모니 L" w:cs="Calibri"/>
                <w:sz w:val="16"/>
              </w:rPr>
            </w:pPr>
            <w:r w:rsidRPr="00211C19">
              <w:rPr>
                <w:rFonts w:eastAsia="현대하모니 L" w:cs="Calibri"/>
                <w:sz w:val="16"/>
              </w:rPr>
              <w:t>0x0:Default/0x1:Reset</w:t>
            </w:r>
          </w:p>
        </w:tc>
      </w:tr>
      <w:tr w:rsidR="001037DF" w:rsidRPr="00211C19" w14:paraId="0033963A" w14:textId="77777777" w:rsidTr="001037DF">
        <w:trPr>
          <w:trHeight w:val="77"/>
        </w:trPr>
        <w:tc>
          <w:tcPr>
            <w:tcW w:w="462" w:type="pct"/>
            <w:vMerge/>
            <w:shd w:val="clear" w:color="auto" w:fill="auto"/>
            <w:vAlign w:val="center"/>
          </w:tcPr>
          <w:p w14:paraId="4DDE73F6" w14:textId="77777777" w:rsidR="001037DF" w:rsidRPr="00211C19" w:rsidRDefault="001037DF" w:rsidP="007E0438">
            <w:pPr>
              <w:jc w:val="center"/>
              <w:rPr>
                <w:rFonts w:eastAsia="현대하모니 L" w:cs="Calibri"/>
                <w:sz w:val="16"/>
              </w:rPr>
            </w:pPr>
          </w:p>
        </w:tc>
        <w:tc>
          <w:tcPr>
            <w:tcW w:w="1231" w:type="pct"/>
            <w:shd w:val="clear" w:color="auto" w:fill="auto"/>
            <w:vAlign w:val="center"/>
          </w:tcPr>
          <w:p w14:paraId="6A137DE8" w14:textId="77777777" w:rsidR="001037DF" w:rsidRPr="00853801" w:rsidRDefault="001037DF" w:rsidP="007E0438">
            <w:pPr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 w:rsidRPr="00853801">
              <w:rPr>
                <w:rFonts w:eastAsia="현대하모니 L" w:cs="Calibri" w:hint="eastAsia"/>
                <w:color w:val="000000" w:themeColor="dark1"/>
                <w:sz w:val="16"/>
                <w:szCs w:val="16"/>
              </w:rPr>
              <w:t>Input_</w:t>
            </w:r>
            <w:r w:rsidRPr="00045D36">
              <w:rPr>
                <w:rFonts w:eastAsia="현대하모니 L" w:cs="Calibri"/>
                <w:color w:val="000000" w:themeColor="dark1"/>
                <w:sz w:val="16"/>
                <w:szCs w:val="16"/>
              </w:rPr>
              <w:t>ProfileIDRValue</w:t>
            </w:r>
          </w:p>
        </w:tc>
        <w:tc>
          <w:tcPr>
            <w:tcW w:w="3307" w:type="pct"/>
            <w:shd w:val="clear" w:color="auto" w:fill="auto"/>
            <w:vAlign w:val="center"/>
          </w:tcPr>
          <w:p w14:paraId="08D22073" w14:textId="77777777" w:rsidR="001037DF" w:rsidRPr="00211C19" w:rsidRDefault="001037DF" w:rsidP="007E0438">
            <w:pPr>
              <w:rPr>
                <w:rFonts w:eastAsia="현대하모니 L" w:cs="Calibri"/>
                <w:sz w:val="16"/>
              </w:rPr>
            </w:pPr>
            <w:r w:rsidRPr="00211C19">
              <w:rPr>
                <w:rFonts w:eastAsia="현대하모니 L" w:cs="Calibri"/>
                <w:sz w:val="16"/>
              </w:rPr>
              <w:t>Request to set user from IAU 0x00:Default/0x01:Guest/0x02:Profile1/0x03:Profile2/0x04~0x0E:Reserved/0x0F:Invalid</w:t>
            </w:r>
          </w:p>
        </w:tc>
      </w:tr>
      <w:tr w:rsidR="001037DF" w:rsidRPr="00211C19" w14:paraId="4B6F097D" w14:textId="77777777" w:rsidTr="001037DF">
        <w:trPr>
          <w:trHeight w:val="77"/>
        </w:trPr>
        <w:tc>
          <w:tcPr>
            <w:tcW w:w="462" w:type="pct"/>
            <w:vMerge/>
            <w:shd w:val="clear" w:color="auto" w:fill="auto"/>
            <w:vAlign w:val="center"/>
          </w:tcPr>
          <w:p w14:paraId="5616D642" w14:textId="77777777" w:rsidR="001037DF" w:rsidRPr="00211C19" w:rsidRDefault="001037DF" w:rsidP="007E0438">
            <w:pPr>
              <w:jc w:val="center"/>
              <w:rPr>
                <w:rFonts w:eastAsia="현대하모니 L" w:cs="Calibri"/>
                <w:sz w:val="16"/>
              </w:rPr>
            </w:pPr>
          </w:p>
        </w:tc>
        <w:tc>
          <w:tcPr>
            <w:tcW w:w="1231" w:type="pct"/>
            <w:shd w:val="clear" w:color="auto" w:fill="auto"/>
            <w:vAlign w:val="center"/>
          </w:tcPr>
          <w:p w14:paraId="45267BBE" w14:textId="77777777" w:rsidR="001037DF" w:rsidRPr="00853801" w:rsidRDefault="001037DF" w:rsidP="00E96C19">
            <w:pPr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 w:rsidRPr="00853801">
              <w:rPr>
                <w:rFonts w:eastAsia="현대하모니 L" w:cs="Calibri" w:hint="eastAsia"/>
                <w:color w:val="000000" w:themeColor="dark1"/>
                <w:sz w:val="16"/>
                <w:szCs w:val="16"/>
              </w:rPr>
              <w:t>Input_AVN_ProfileIDRValue</w:t>
            </w:r>
          </w:p>
        </w:tc>
        <w:tc>
          <w:tcPr>
            <w:tcW w:w="3307" w:type="pct"/>
            <w:shd w:val="clear" w:color="auto" w:fill="auto"/>
            <w:vAlign w:val="center"/>
          </w:tcPr>
          <w:p w14:paraId="7066011C" w14:textId="77777777" w:rsidR="001037DF" w:rsidRPr="00211C19" w:rsidRDefault="001037DF" w:rsidP="00E96C19">
            <w:pPr>
              <w:rPr>
                <w:rFonts w:eastAsia="현대하모니 L" w:cs="Calibri"/>
                <w:sz w:val="16"/>
              </w:rPr>
            </w:pPr>
            <w:r w:rsidRPr="00211C19">
              <w:rPr>
                <w:rFonts w:eastAsia="현대하모니 L" w:cs="Calibri"/>
                <w:sz w:val="16"/>
              </w:rPr>
              <w:t>Request to set user from AVN</w:t>
            </w:r>
          </w:p>
          <w:p w14:paraId="14458E41" w14:textId="77777777" w:rsidR="001037DF" w:rsidRPr="00211C19" w:rsidRDefault="001037DF" w:rsidP="00E96C19">
            <w:pPr>
              <w:rPr>
                <w:rFonts w:eastAsia="현대하모니 L" w:cs="Calibri"/>
                <w:sz w:val="16"/>
              </w:rPr>
            </w:pPr>
            <w:r w:rsidRPr="00211C19">
              <w:rPr>
                <w:rFonts w:eastAsia="현대하모니 L" w:cs="Calibri"/>
                <w:sz w:val="16"/>
              </w:rPr>
              <w:t>0x00:Default/0x01:Guest/0x02:Profile1/0x03:Profile2/0x04~0x0E:Reserved/0x0F:Invalid</w:t>
            </w:r>
          </w:p>
        </w:tc>
      </w:tr>
      <w:tr w:rsidR="001037DF" w:rsidRPr="00211C19" w14:paraId="2844BEA4" w14:textId="77777777" w:rsidTr="001037DF">
        <w:tc>
          <w:tcPr>
            <w:tcW w:w="462" w:type="pct"/>
            <w:vMerge w:val="restart"/>
            <w:shd w:val="clear" w:color="auto" w:fill="auto"/>
            <w:vAlign w:val="center"/>
          </w:tcPr>
          <w:p w14:paraId="7DCBCAE3" w14:textId="77777777" w:rsidR="001037DF" w:rsidRPr="00211C19" w:rsidRDefault="001037DF" w:rsidP="007E0438">
            <w:pPr>
              <w:jc w:val="center"/>
              <w:rPr>
                <w:rFonts w:eastAsia="현대하모니 L" w:cs="Calibri"/>
                <w:sz w:val="16"/>
              </w:rPr>
            </w:pPr>
            <w:r w:rsidRPr="00211C19">
              <w:rPr>
                <w:rFonts w:eastAsia="현대하모니 L" w:cs="Calibri"/>
                <w:sz w:val="16"/>
              </w:rPr>
              <w:t>Internal</w:t>
            </w:r>
          </w:p>
        </w:tc>
        <w:tc>
          <w:tcPr>
            <w:tcW w:w="1231" w:type="pct"/>
            <w:shd w:val="clear" w:color="auto" w:fill="auto"/>
            <w:vAlign w:val="center"/>
          </w:tcPr>
          <w:p w14:paraId="0E335570" w14:textId="77777777" w:rsidR="001037DF" w:rsidRPr="00211C19" w:rsidRDefault="001037DF" w:rsidP="007E0438">
            <w:pPr>
              <w:rPr>
                <w:rFonts w:eastAsia="현대하모니 L" w:cs="Calibri"/>
                <w:sz w:val="16"/>
              </w:rPr>
            </w:pPr>
            <w:r w:rsidRPr="00211C19">
              <w:rPr>
                <w:rFonts w:eastAsia="현대하모니 L" w:cs="Calibri"/>
                <w:sz w:val="16"/>
              </w:rPr>
              <w:t>m_ProfileOneWPCUSM</w:t>
            </w:r>
          </w:p>
        </w:tc>
        <w:tc>
          <w:tcPr>
            <w:tcW w:w="3307" w:type="pct"/>
            <w:shd w:val="clear" w:color="auto" w:fill="auto"/>
            <w:vAlign w:val="center"/>
          </w:tcPr>
          <w:p w14:paraId="62615D9C" w14:textId="77777777" w:rsidR="001037DF" w:rsidRPr="00211C19" w:rsidRDefault="001037DF" w:rsidP="007E0438">
            <w:pPr>
              <w:rPr>
                <w:rFonts w:eastAsia="현대하모니 L" w:cs="Calibri"/>
                <w:sz w:val="16"/>
              </w:rPr>
            </w:pPr>
            <w:r w:rsidRPr="00211C19">
              <w:rPr>
                <w:rFonts w:eastAsia="현대하모니 L" w:cs="Calibri"/>
                <w:sz w:val="16"/>
              </w:rPr>
              <w:t>WPC SW On/Off State for Profile1 Memory Value</w:t>
            </w:r>
          </w:p>
          <w:p w14:paraId="4C512527" w14:textId="77777777" w:rsidR="001037DF" w:rsidRPr="00406E6D" w:rsidRDefault="001037DF" w:rsidP="007E0438">
            <w:pPr>
              <w:rPr>
                <w:rFonts w:eastAsia="현대하모니 L" w:cs="Calibri"/>
                <w:sz w:val="16"/>
              </w:rPr>
            </w:pPr>
            <w:r w:rsidRPr="00406E6D">
              <w:rPr>
                <w:rFonts w:eastAsia="현대하모니 L" w:cs="Calibri"/>
                <w:sz w:val="16"/>
              </w:rPr>
              <w:t>0x0:Default/0x1:Off (Disable)/0x2:On (Enable)/0x3:Invalid</w:t>
            </w:r>
          </w:p>
          <w:p w14:paraId="600B3031" w14:textId="77777777" w:rsidR="001037DF" w:rsidRPr="00211C19" w:rsidRDefault="001037DF" w:rsidP="007E0438">
            <w:pPr>
              <w:rPr>
                <w:rFonts w:eastAsia="현대하모니 L" w:cs="Calibri"/>
                <w:sz w:val="16"/>
              </w:rPr>
            </w:pPr>
            <w:r w:rsidRPr="00406E6D">
              <w:rPr>
                <w:rFonts w:eastAsia="현대하모니 L" w:cs="Calibri"/>
                <w:sz w:val="16"/>
              </w:rPr>
              <w:t>* Initial value is On</w:t>
            </w:r>
          </w:p>
        </w:tc>
      </w:tr>
      <w:tr w:rsidR="001037DF" w:rsidRPr="00211C19" w14:paraId="186E8D0A" w14:textId="77777777" w:rsidTr="001037DF">
        <w:tc>
          <w:tcPr>
            <w:tcW w:w="462" w:type="pct"/>
            <w:vMerge/>
            <w:shd w:val="clear" w:color="auto" w:fill="auto"/>
            <w:vAlign w:val="center"/>
          </w:tcPr>
          <w:p w14:paraId="70525033" w14:textId="77777777" w:rsidR="001037DF" w:rsidRPr="00211C19" w:rsidRDefault="001037DF" w:rsidP="007E0438">
            <w:pPr>
              <w:jc w:val="center"/>
              <w:rPr>
                <w:rFonts w:eastAsia="현대하모니 L" w:cs="Calibri"/>
                <w:sz w:val="16"/>
              </w:rPr>
            </w:pPr>
          </w:p>
        </w:tc>
        <w:tc>
          <w:tcPr>
            <w:tcW w:w="1231" w:type="pct"/>
            <w:shd w:val="clear" w:color="auto" w:fill="auto"/>
            <w:vAlign w:val="center"/>
          </w:tcPr>
          <w:p w14:paraId="20DB9E54" w14:textId="77777777" w:rsidR="001037DF" w:rsidRPr="00211C19" w:rsidRDefault="001037DF" w:rsidP="007E0438">
            <w:pPr>
              <w:rPr>
                <w:rFonts w:eastAsia="현대하모니 L" w:cs="Calibri"/>
                <w:sz w:val="16"/>
              </w:rPr>
            </w:pPr>
            <w:r w:rsidRPr="00211C19">
              <w:rPr>
                <w:rFonts w:eastAsia="현대하모니 L" w:cs="Calibri"/>
                <w:sz w:val="16"/>
              </w:rPr>
              <w:t>m_ProfileTwoWPCUSM</w:t>
            </w:r>
          </w:p>
        </w:tc>
        <w:tc>
          <w:tcPr>
            <w:tcW w:w="3307" w:type="pct"/>
            <w:shd w:val="clear" w:color="auto" w:fill="auto"/>
          </w:tcPr>
          <w:p w14:paraId="2455C247" w14:textId="77777777" w:rsidR="001037DF" w:rsidRPr="00211C19" w:rsidRDefault="001037DF" w:rsidP="007E0438">
            <w:pPr>
              <w:rPr>
                <w:rFonts w:eastAsia="현대하모니 L" w:cs="Calibri"/>
                <w:sz w:val="16"/>
              </w:rPr>
            </w:pPr>
            <w:r w:rsidRPr="00211C19">
              <w:rPr>
                <w:rFonts w:eastAsia="현대하모니 L" w:cs="Calibri"/>
                <w:sz w:val="16"/>
              </w:rPr>
              <w:t>WPC SW On/Off State for Profile2 Memory Value</w:t>
            </w:r>
          </w:p>
          <w:p w14:paraId="090AD565" w14:textId="77777777" w:rsidR="001037DF" w:rsidRPr="00406E6D" w:rsidRDefault="001037DF" w:rsidP="007E0438">
            <w:pPr>
              <w:rPr>
                <w:rFonts w:eastAsia="현대하모니 L" w:cs="Calibri"/>
                <w:sz w:val="16"/>
              </w:rPr>
            </w:pPr>
            <w:r w:rsidRPr="00406E6D">
              <w:rPr>
                <w:rFonts w:eastAsia="현대하모니 L" w:cs="Calibri"/>
                <w:sz w:val="16"/>
              </w:rPr>
              <w:t>0x0:Default/0x1:Off (Disable)/0x2:On (Enable)/0x3:Invalid</w:t>
            </w:r>
          </w:p>
          <w:p w14:paraId="7FA92E9F" w14:textId="77777777" w:rsidR="001037DF" w:rsidRPr="00211C19" w:rsidRDefault="001037DF" w:rsidP="007E0438">
            <w:pPr>
              <w:rPr>
                <w:rFonts w:eastAsia="현대하모니 L" w:cs="Calibri"/>
                <w:sz w:val="16"/>
              </w:rPr>
            </w:pPr>
            <w:r w:rsidRPr="00406E6D">
              <w:rPr>
                <w:rFonts w:eastAsia="현대하모니 L" w:cs="Calibri"/>
                <w:sz w:val="16"/>
              </w:rPr>
              <w:t>* Initial value is On</w:t>
            </w:r>
          </w:p>
        </w:tc>
      </w:tr>
      <w:tr w:rsidR="001037DF" w:rsidRPr="00211C19" w14:paraId="165CF7C7" w14:textId="77777777" w:rsidTr="001037DF">
        <w:tc>
          <w:tcPr>
            <w:tcW w:w="462" w:type="pct"/>
            <w:vMerge/>
            <w:shd w:val="clear" w:color="auto" w:fill="auto"/>
            <w:vAlign w:val="center"/>
          </w:tcPr>
          <w:p w14:paraId="64257519" w14:textId="77777777" w:rsidR="001037DF" w:rsidRPr="00211C19" w:rsidRDefault="001037DF" w:rsidP="007E0438">
            <w:pPr>
              <w:jc w:val="center"/>
              <w:rPr>
                <w:rFonts w:eastAsia="현대하모니 L" w:cs="Calibri"/>
                <w:sz w:val="16"/>
              </w:rPr>
            </w:pPr>
          </w:p>
        </w:tc>
        <w:tc>
          <w:tcPr>
            <w:tcW w:w="1231" w:type="pct"/>
            <w:shd w:val="clear" w:color="auto" w:fill="auto"/>
            <w:vAlign w:val="center"/>
          </w:tcPr>
          <w:p w14:paraId="0C0A3054" w14:textId="77777777" w:rsidR="001037DF" w:rsidRPr="00211C19" w:rsidRDefault="001037DF" w:rsidP="007E0438">
            <w:pPr>
              <w:rPr>
                <w:rFonts w:eastAsia="현대하모니 L" w:cs="Calibri"/>
                <w:sz w:val="16"/>
              </w:rPr>
            </w:pPr>
            <w:r w:rsidRPr="00211C19">
              <w:rPr>
                <w:rFonts w:eastAsia="현대하모니 L" w:cs="Calibri"/>
                <w:sz w:val="16"/>
              </w:rPr>
              <w:t>m_ProfileGuestWPCUSM</w:t>
            </w:r>
          </w:p>
        </w:tc>
        <w:tc>
          <w:tcPr>
            <w:tcW w:w="3307" w:type="pct"/>
            <w:shd w:val="clear" w:color="auto" w:fill="auto"/>
          </w:tcPr>
          <w:p w14:paraId="7DECBDBC" w14:textId="77777777" w:rsidR="001037DF" w:rsidRPr="00211C19" w:rsidRDefault="001037DF" w:rsidP="007E0438">
            <w:pPr>
              <w:rPr>
                <w:rFonts w:eastAsia="현대하모니 L" w:cs="Calibri"/>
                <w:sz w:val="16"/>
              </w:rPr>
            </w:pPr>
            <w:r w:rsidRPr="00211C19">
              <w:rPr>
                <w:rFonts w:eastAsia="현대하모니 L" w:cs="Calibri"/>
                <w:sz w:val="16"/>
              </w:rPr>
              <w:t>WPC SW On/Off State for Guest Memory Value</w:t>
            </w:r>
          </w:p>
          <w:p w14:paraId="7E37D07A" w14:textId="77777777" w:rsidR="001037DF" w:rsidRPr="00406E6D" w:rsidRDefault="001037DF" w:rsidP="007E0438">
            <w:pPr>
              <w:rPr>
                <w:rFonts w:eastAsia="현대하모니 L" w:cs="Calibri"/>
                <w:sz w:val="16"/>
              </w:rPr>
            </w:pPr>
            <w:r w:rsidRPr="00406E6D">
              <w:rPr>
                <w:rFonts w:eastAsia="현대하모니 L" w:cs="Calibri"/>
                <w:sz w:val="16"/>
              </w:rPr>
              <w:t>0x0:Default/0x1:Off (Disable)/0x2:On (Enable)/0x3:Invalid</w:t>
            </w:r>
          </w:p>
          <w:p w14:paraId="3E45C9D6" w14:textId="77777777" w:rsidR="001037DF" w:rsidRPr="00211C19" w:rsidRDefault="001037DF" w:rsidP="007E0438">
            <w:pPr>
              <w:rPr>
                <w:rFonts w:eastAsia="현대하모니 L" w:cs="Calibri"/>
              </w:rPr>
            </w:pPr>
            <w:r w:rsidRPr="00406E6D">
              <w:rPr>
                <w:rFonts w:eastAsia="현대하모니 L" w:cs="Calibri"/>
                <w:sz w:val="16"/>
              </w:rPr>
              <w:t>* Initial value is On</w:t>
            </w:r>
          </w:p>
        </w:tc>
      </w:tr>
      <w:tr w:rsidR="001037DF" w:rsidRPr="00211C19" w14:paraId="18716EC5" w14:textId="77777777" w:rsidTr="001037DF">
        <w:tc>
          <w:tcPr>
            <w:tcW w:w="462" w:type="pct"/>
            <w:vMerge/>
            <w:shd w:val="clear" w:color="auto" w:fill="auto"/>
            <w:vAlign w:val="center"/>
          </w:tcPr>
          <w:p w14:paraId="079A4964" w14:textId="77777777" w:rsidR="001037DF" w:rsidRPr="00211C19" w:rsidRDefault="001037DF" w:rsidP="007E0438">
            <w:pPr>
              <w:jc w:val="center"/>
              <w:rPr>
                <w:rFonts w:eastAsia="현대하모니 L" w:cs="Calibri"/>
                <w:sz w:val="16"/>
              </w:rPr>
            </w:pPr>
          </w:p>
        </w:tc>
        <w:tc>
          <w:tcPr>
            <w:tcW w:w="1231" w:type="pct"/>
            <w:shd w:val="clear" w:color="auto" w:fill="auto"/>
          </w:tcPr>
          <w:p w14:paraId="44FE285E" w14:textId="77777777" w:rsidR="001037DF" w:rsidRPr="007816AA" w:rsidRDefault="001037DF" w:rsidP="00F960E9">
            <w:pPr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>
              <w:rPr>
                <w:rFonts w:eastAsia="현대하모니 L" w:cs="Calibri" w:hint="eastAsia"/>
                <w:color w:val="000000" w:themeColor="dark1"/>
                <w:sz w:val="16"/>
                <w:szCs w:val="16"/>
              </w:rPr>
              <w:t>CurProfile</w:t>
            </w:r>
          </w:p>
        </w:tc>
        <w:tc>
          <w:tcPr>
            <w:tcW w:w="3307" w:type="pct"/>
            <w:shd w:val="clear" w:color="auto" w:fill="auto"/>
            <w:vAlign w:val="center"/>
          </w:tcPr>
          <w:p w14:paraId="655F69F9" w14:textId="77777777" w:rsidR="001037DF" w:rsidRPr="00211C19" w:rsidRDefault="001037DF" w:rsidP="00F960E9">
            <w:pPr>
              <w:rPr>
                <w:rFonts w:eastAsia="현대하모니 L" w:cs="Calibri"/>
                <w:sz w:val="16"/>
              </w:rPr>
            </w:pPr>
            <w:r>
              <w:rPr>
                <w:rFonts w:eastAsia="현대하모니 L" w:cs="Calibri" w:hint="eastAsia"/>
                <w:sz w:val="16"/>
              </w:rPr>
              <w:t>Current Profile Set Value</w:t>
            </w:r>
          </w:p>
        </w:tc>
      </w:tr>
      <w:tr w:rsidR="001037DF" w:rsidRPr="00211C19" w14:paraId="2DEBF312" w14:textId="77777777" w:rsidTr="001037DF">
        <w:tc>
          <w:tcPr>
            <w:tcW w:w="462" w:type="pct"/>
            <w:vMerge w:val="restart"/>
            <w:shd w:val="clear" w:color="auto" w:fill="auto"/>
            <w:vAlign w:val="center"/>
          </w:tcPr>
          <w:p w14:paraId="52B331F7" w14:textId="77777777" w:rsidR="001037DF" w:rsidRPr="00211C19" w:rsidRDefault="001037DF" w:rsidP="007E0438">
            <w:pPr>
              <w:jc w:val="center"/>
              <w:rPr>
                <w:rFonts w:eastAsia="현대하모니 L" w:cs="Calibri"/>
                <w:sz w:val="16"/>
              </w:rPr>
            </w:pPr>
            <w:r w:rsidRPr="00211C19">
              <w:rPr>
                <w:rFonts w:eastAsia="현대하모니 L" w:cs="Calibri"/>
                <w:sz w:val="16"/>
              </w:rPr>
              <w:t>Output</w:t>
            </w:r>
          </w:p>
        </w:tc>
        <w:tc>
          <w:tcPr>
            <w:tcW w:w="1231" w:type="pct"/>
            <w:shd w:val="clear" w:color="auto" w:fill="auto"/>
            <w:vAlign w:val="center"/>
          </w:tcPr>
          <w:p w14:paraId="3F90A5A0" w14:textId="77777777" w:rsidR="001037DF" w:rsidRPr="00853801" w:rsidRDefault="001037DF" w:rsidP="007E0438">
            <w:pPr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 w:rsidRPr="00853801">
              <w:rPr>
                <w:rFonts w:eastAsia="현대하모니 L" w:cs="Calibri" w:hint="eastAsia"/>
                <w:color w:val="000000" w:themeColor="dark1"/>
                <w:sz w:val="16"/>
                <w:szCs w:val="16"/>
              </w:rPr>
              <w:t>Output_WPCRValue</w:t>
            </w:r>
          </w:p>
        </w:tc>
        <w:tc>
          <w:tcPr>
            <w:tcW w:w="3307" w:type="pct"/>
            <w:shd w:val="clear" w:color="auto" w:fill="auto"/>
            <w:vAlign w:val="center"/>
          </w:tcPr>
          <w:p w14:paraId="2B2EBD3F" w14:textId="77777777" w:rsidR="001037DF" w:rsidRPr="00211C19" w:rsidRDefault="001037DF" w:rsidP="007E0438">
            <w:pPr>
              <w:rPr>
                <w:rFonts w:eastAsia="현대하모니 L" w:cs="Calibri"/>
                <w:sz w:val="16"/>
              </w:rPr>
            </w:pPr>
            <w:r w:rsidRPr="00211C19">
              <w:rPr>
                <w:rFonts w:eastAsia="현대하모니 L" w:cs="Calibri"/>
                <w:sz w:val="16"/>
              </w:rPr>
              <w:t>USM request value of WPC</w:t>
            </w:r>
          </w:p>
          <w:p w14:paraId="3B1EF6B9" w14:textId="77777777" w:rsidR="001037DF" w:rsidRPr="00211C19" w:rsidRDefault="001037DF" w:rsidP="007E0438">
            <w:pPr>
              <w:rPr>
                <w:rFonts w:eastAsia="현대하모니 L" w:cs="Calibri"/>
                <w:sz w:val="16"/>
              </w:rPr>
            </w:pPr>
            <w:r w:rsidRPr="00211C19">
              <w:rPr>
                <w:rFonts w:eastAsia="현대하모니 L" w:cs="Calibri"/>
                <w:sz w:val="16"/>
              </w:rPr>
              <w:t>0x0:Default/0x1:Off(Disable)/0x2:On(Enable)/0x3:Invalid</w:t>
            </w:r>
            <w:r w:rsidRPr="00211C19">
              <w:rPr>
                <w:rFonts w:eastAsia="바탕" w:cs="Calibri"/>
                <w:sz w:val="16"/>
              </w:rPr>
              <w:t> </w:t>
            </w:r>
          </w:p>
        </w:tc>
      </w:tr>
      <w:tr w:rsidR="001037DF" w:rsidRPr="00211C19" w14:paraId="2ABFFB97" w14:textId="77777777" w:rsidTr="001037DF">
        <w:tc>
          <w:tcPr>
            <w:tcW w:w="462" w:type="pct"/>
            <w:vMerge/>
            <w:shd w:val="clear" w:color="auto" w:fill="auto"/>
            <w:vAlign w:val="center"/>
          </w:tcPr>
          <w:p w14:paraId="4FD8C78A" w14:textId="77777777" w:rsidR="001037DF" w:rsidRPr="00211C19" w:rsidRDefault="001037DF" w:rsidP="007E0438">
            <w:pPr>
              <w:jc w:val="center"/>
              <w:rPr>
                <w:rFonts w:eastAsia="현대하모니 L" w:cs="Calibri"/>
                <w:sz w:val="16"/>
              </w:rPr>
            </w:pPr>
          </w:p>
        </w:tc>
        <w:tc>
          <w:tcPr>
            <w:tcW w:w="1231" w:type="pct"/>
            <w:shd w:val="clear" w:color="auto" w:fill="auto"/>
            <w:vAlign w:val="center"/>
          </w:tcPr>
          <w:p w14:paraId="4A6BD658" w14:textId="77777777" w:rsidR="001037DF" w:rsidRPr="00853801" w:rsidRDefault="001037DF" w:rsidP="007E0438">
            <w:pPr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 w:rsidRPr="00853801">
              <w:rPr>
                <w:rFonts w:eastAsia="현대하모니 L" w:cs="Calibri" w:hint="eastAsia"/>
                <w:color w:val="000000" w:themeColor="dark1"/>
                <w:sz w:val="16"/>
                <w:szCs w:val="16"/>
              </w:rPr>
              <w:t>Output_OPT_WPCSWOption</w:t>
            </w:r>
          </w:p>
        </w:tc>
        <w:tc>
          <w:tcPr>
            <w:tcW w:w="3307" w:type="pct"/>
            <w:shd w:val="clear" w:color="auto" w:fill="auto"/>
            <w:vAlign w:val="center"/>
          </w:tcPr>
          <w:p w14:paraId="260AC650" w14:textId="77777777" w:rsidR="001037DF" w:rsidRPr="00211C19" w:rsidRDefault="001037DF" w:rsidP="007E0438">
            <w:pPr>
              <w:rPr>
                <w:rFonts w:eastAsia="현대하모니 L" w:cs="Calibri"/>
                <w:sz w:val="16"/>
              </w:rPr>
            </w:pPr>
            <w:r w:rsidRPr="00211C19">
              <w:rPr>
                <w:rFonts w:eastAsia="현대하모니 L" w:cs="Calibri"/>
                <w:sz w:val="16"/>
              </w:rPr>
              <w:t>WPC SW State Value</w:t>
            </w:r>
          </w:p>
          <w:p w14:paraId="0666A476" w14:textId="77777777" w:rsidR="001037DF" w:rsidRPr="00211C19" w:rsidRDefault="001037DF" w:rsidP="007E0438">
            <w:pPr>
              <w:rPr>
                <w:rFonts w:eastAsia="현대하모니 L" w:cs="Calibri"/>
                <w:sz w:val="16"/>
              </w:rPr>
            </w:pPr>
            <w:r w:rsidRPr="00406E6D">
              <w:rPr>
                <w:rFonts w:eastAsia="현대하모니 L" w:cs="Calibri"/>
                <w:sz w:val="16"/>
              </w:rPr>
              <w:t>0x0:Default/0x1:Off (Disable)/0x2:On (Enable)/0x3:Invalid</w:t>
            </w:r>
          </w:p>
        </w:tc>
      </w:tr>
    </w:tbl>
    <w:p w14:paraId="22239697" w14:textId="2ACC51BD" w:rsidR="00172583" w:rsidRDefault="00172583" w:rsidP="00172583">
      <w:pPr>
        <w:pStyle w:val="affc"/>
        <w:rPr>
          <w:rFonts w:eastAsia="현대하모니 L" w:cs="Calibri"/>
        </w:rPr>
      </w:pPr>
      <w:bookmarkStart w:id="205" w:name="_Toc96604538"/>
      <w:r w:rsidRPr="00211C19">
        <w:rPr>
          <w:rFonts w:eastAsia="현대하모니 L" w:cs="Calibri"/>
        </w:rPr>
        <w:t xml:space="preserve">Table </w:t>
      </w:r>
      <w:r w:rsidRPr="00211C19">
        <w:rPr>
          <w:rFonts w:eastAsia="현대하모니 L" w:cs="Calibri"/>
        </w:rPr>
        <w:fldChar w:fldCharType="begin"/>
      </w:r>
      <w:r w:rsidRPr="00211C19">
        <w:rPr>
          <w:rFonts w:eastAsia="현대하모니 L" w:cs="Calibri"/>
        </w:rPr>
        <w:instrText xml:space="preserve"> SEQ Table \* ARABIC </w:instrText>
      </w:r>
      <w:r w:rsidRPr="00211C19">
        <w:rPr>
          <w:rFonts w:eastAsia="현대하모니 L" w:cs="Calibri"/>
        </w:rPr>
        <w:fldChar w:fldCharType="separate"/>
      </w:r>
      <w:r w:rsidR="006F533A">
        <w:rPr>
          <w:rFonts w:eastAsia="현대하모니 L" w:cs="Calibri"/>
          <w:noProof/>
        </w:rPr>
        <w:t>58</w:t>
      </w:r>
      <w:r w:rsidRPr="00211C19">
        <w:rPr>
          <w:rFonts w:eastAsia="현대하모니 L" w:cs="Calibri"/>
        </w:rPr>
        <w:fldChar w:fldCharType="end"/>
      </w:r>
      <w:r w:rsidRPr="00211C19">
        <w:rPr>
          <w:rFonts w:eastAsia="현대하모니 L" w:cs="Calibri"/>
        </w:rPr>
        <w:t>.</w:t>
      </w:r>
      <w:r>
        <w:rPr>
          <w:rFonts w:eastAsia="현대하모니 L" w:cs="Calibri" w:hint="eastAsia"/>
        </w:rPr>
        <w:t xml:space="preserve"> </w:t>
      </w:r>
      <w:r>
        <w:rPr>
          <w:rFonts w:eastAsia="현대하모니 L" w:cs="Calibri"/>
        </w:rPr>
        <w:t>WPC USM Setting Control Function</w:t>
      </w:r>
      <w:r w:rsidRPr="00211C19">
        <w:rPr>
          <w:rFonts w:eastAsia="현대하모니 L" w:cs="Calibri"/>
        </w:rPr>
        <w:t xml:space="preserve"> In/Out List</w:t>
      </w:r>
      <w:bookmarkEnd w:id="205"/>
    </w:p>
    <w:p w14:paraId="4A54E450" w14:textId="77777777" w:rsidR="00172583" w:rsidRPr="00044C44" w:rsidRDefault="00172583" w:rsidP="00172583"/>
    <w:p w14:paraId="35C7B983" w14:textId="77777777" w:rsidR="00172583" w:rsidRDefault="00172583" w:rsidP="00172583">
      <w:pPr>
        <w:pStyle w:val="51"/>
      </w:pPr>
      <w:r>
        <w:t>WPC USM Setting Control Function</w:t>
      </w:r>
      <w:r w:rsidRPr="00211C19">
        <w:t xml:space="preserve"> Description</w:t>
      </w:r>
    </w:p>
    <w:p w14:paraId="4A24B85F" w14:textId="77777777" w:rsidR="00172583" w:rsidRPr="00997B6F" w:rsidRDefault="00172583" w:rsidP="00172583"/>
    <w:p w14:paraId="7DC1EFEC" w14:textId="77777777" w:rsidR="00172583" w:rsidRPr="00E464D4" w:rsidRDefault="00172583" w:rsidP="009A71C4">
      <w:pPr>
        <w:pStyle w:val="a1"/>
        <w:numPr>
          <w:ilvl w:val="0"/>
          <w:numId w:val="55"/>
        </w:numPr>
        <w:rPr>
          <w:rFonts w:eastAsia="현대하모니 L" w:cs="Calibri"/>
          <w:color w:val="000000"/>
          <w:sz w:val="20"/>
          <w:lang w:val="ko-KR"/>
        </w:rPr>
      </w:pPr>
      <w:r w:rsidRPr="00E464D4">
        <w:rPr>
          <w:rFonts w:eastAsia="현대하모니 L" w:cs="Calibri"/>
          <w:sz w:val="20"/>
          <w:lang w:val="en-GB"/>
        </w:rPr>
        <w:t>전원인가</w:t>
      </w:r>
      <w:r w:rsidRPr="00E464D4">
        <w:rPr>
          <w:rFonts w:eastAsia="현대하모니 L" w:cs="Calibri"/>
          <w:sz w:val="20"/>
          <w:lang w:val="en-GB"/>
        </w:rPr>
        <w:t xml:space="preserve"> </w:t>
      </w:r>
      <w:r w:rsidRPr="00E464D4">
        <w:rPr>
          <w:rFonts w:eastAsia="현대하모니 L" w:cs="Calibri"/>
          <w:sz w:val="20"/>
          <w:lang w:val="en-GB"/>
        </w:rPr>
        <w:t>시</w:t>
      </w:r>
      <w:r>
        <w:rPr>
          <w:rFonts w:eastAsia="현대하모니 L" w:cs="Calibri" w:hint="eastAsia"/>
          <w:sz w:val="20"/>
          <w:lang w:val="en-GB"/>
        </w:rPr>
        <w:t xml:space="preserve">, </w:t>
      </w:r>
      <w:r w:rsidR="00BB7698" w:rsidRPr="00BB7698">
        <w:rPr>
          <w:rFonts w:eastAsia="현대하모니 L" w:cs="Calibri"/>
          <w:sz w:val="20"/>
        </w:rPr>
        <w:t>Output_OPT_WPCSWOption</w:t>
      </w:r>
      <w:r w:rsidR="00BB7698" w:rsidRPr="00BB7698">
        <w:rPr>
          <w:rFonts w:eastAsia="현대하모니 L" w:cs="Calibri" w:hint="eastAsia"/>
          <w:sz w:val="20"/>
        </w:rPr>
        <w:t xml:space="preserve"> </w:t>
      </w:r>
      <w:r w:rsidRPr="00BD25A8">
        <w:rPr>
          <w:rFonts w:eastAsia="현대하모니 L" w:cs="Calibri" w:hint="eastAsia"/>
          <w:sz w:val="20"/>
        </w:rPr>
        <w:t>은</w:t>
      </w:r>
      <w:r>
        <w:rPr>
          <w:rFonts w:eastAsia="현대하모니 L" w:cs="Calibri" w:hint="eastAsia"/>
          <w:sz w:val="20"/>
        </w:rPr>
        <w:t xml:space="preserve"> </w:t>
      </w:r>
      <w:r>
        <w:rPr>
          <w:rFonts w:eastAsia="현대하모니 L" w:cs="Calibri" w:hint="eastAsia"/>
          <w:sz w:val="20"/>
        </w:rPr>
        <w:t>이전의</w:t>
      </w:r>
      <w:r>
        <w:rPr>
          <w:rFonts w:eastAsia="현대하모니 L" w:cs="Calibri" w:hint="eastAsia"/>
          <w:sz w:val="20"/>
        </w:rPr>
        <w:t xml:space="preserve"> </w:t>
      </w:r>
      <w:r>
        <w:rPr>
          <w:rFonts w:eastAsia="현대하모니 L" w:cs="Calibri" w:hint="eastAsia"/>
          <w:sz w:val="20"/>
          <w:lang w:val="en-GB"/>
        </w:rPr>
        <w:t>메모리</w:t>
      </w:r>
      <w:r>
        <w:rPr>
          <w:rFonts w:eastAsia="현대하모니 L" w:cs="Calibri" w:hint="eastAsia"/>
          <w:sz w:val="20"/>
          <w:lang w:val="en-GB"/>
        </w:rPr>
        <w:t xml:space="preserve"> </w:t>
      </w:r>
      <w:r>
        <w:rPr>
          <w:rFonts w:eastAsia="현대하모니 L" w:cs="Calibri" w:hint="eastAsia"/>
          <w:sz w:val="20"/>
          <w:lang w:val="en-GB"/>
        </w:rPr>
        <w:t>값으로</w:t>
      </w:r>
      <w:r>
        <w:rPr>
          <w:rFonts w:eastAsia="현대하모니 L" w:cs="Calibri" w:hint="eastAsia"/>
          <w:sz w:val="20"/>
          <w:lang w:val="en-GB"/>
        </w:rPr>
        <w:t xml:space="preserve"> </w:t>
      </w:r>
      <w:r w:rsidRPr="00BD25A8">
        <w:rPr>
          <w:rFonts w:eastAsia="현대하모니 L" w:cs="Calibri" w:hint="eastAsia"/>
          <w:sz w:val="20"/>
        </w:rPr>
        <w:t>설정되어야</w:t>
      </w:r>
      <w:r w:rsidRPr="00BD25A8">
        <w:rPr>
          <w:rFonts w:eastAsia="현대하모니 L" w:cs="Calibri" w:hint="eastAsia"/>
          <w:sz w:val="20"/>
        </w:rPr>
        <w:t xml:space="preserve"> </w:t>
      </w:r>
      <w:r w:rsidRPr="00BD25A8">
        <w:rPr>
          <w:rFonts w:eastAsia="현대하모니 L" w:cs="Calibri" w:hint="eastAsia"/>
          <w:sz w:val="20"/>
        </w:rPr>
        <w:t>한다</w:t>
      </w:r>
      <w:r w:rsidRPr="00BD25A8">
        <w:rPr>
          <w:rFonts w:eastAsia="현대하모니 L" w:cs="Calibri" w:hint="eastAsia"/>
          <w:sz w:val="20"/>
        </w:rPr>
        <w:t>.</w:t>
      </w:r>
    </w:p>
    <w:p w14:paraId="141E21A8" w14:textId="77777777" w:rsidR="00172583" w:rsidRPr="00BD25A8" w:rsidRDefault="00172583" w:rsidP="009A71C4">
      <w:pPr>
        <w:pStyle w:val="a1"/>
        <w:numPr>
          <w:ilvl w:val="0"/>
          <w:numId w:val="55"/>
        </w:numPr>
        <w:rPr>
          <w:rFonts w:eastAsia="현대하모니 L" w:cs="Calibri"/>
          <w:color w:val="000000"/>
          <w:sz w:val="20"/>
        </w:rPr>
      </w:pPr>
      <w:r w:rsidRPr="00E464D4">
        <w:rPr>
          <w:rFonts w:eastAsia="현대하모니 L" w:cs="Calibri"/>
          <w:color w:val="000000"/>
          <w:sz w:val="20"/>
        </w:rPr>
        <w:t>초기</w:t>
      </w:r>
      <w:r w:rsidRPr="00E464D4">
        <w:rPr>
          <w:rFonts w:eastAsia="현대하모니 L" w:cs="Calibri"/>
          <w:color w:val="000000"/>
          <w:sz w:val="20"/>
        </w:rPr>
        <w:t xml:space="preserve"> </w:t>
      </w:r>
      <w:r w:rsidRPr="00E464D4">
        <w:rPr>
          <w:rFonts w:eastAsia="현대하모니 L" w:cs="Calibri"/>
          <w:color w:val="000000"/>
          <w:sz w:val="20"/>
        </w:rPr>
        <w:t>전원인가</w:t>
      </w:r>
      <w:r w:rsidRPr="00E464D4">
        <w:rPr>
          <w:rFonts w:eastAsia="현대하모니 L" w:cs="Calibri"/>
          <w:color w:val="000000"/>
          <w:sz w:val="20"/>
        </w:rPr>
        <w:t xml:space="preserve"> </w:t>
      </w:r>
      <w:r w:rsidRPr="00E464D4">
        <w:rPr>
          <w:rFonts w:eastAsia="현대하모니 L" w:cs="Calibri"/>
          <w:color w:val="000000"/>
          <w:sz w:val="20"/>
        </w:rPr>
        <w:t>이후</w:t>
      </w:r>
      <w:r>
        <w:rPr>
          <w:rFonts w:eastAsia="현대하모니 L" w:cs="Calibri" w:hint="eastAsia"/>
          <w:color w:val="000000"/>
          <w:sz w:val="20"/>
        </w:rPr>
        <w:t>,</w:t>
      </w:r>
      <w:r w:rsidRPr="00E464D4">
        <w:rPr>
          <w:rFonts w:eastAsia="현대하모니 L" w:cs="Calibri"/>
          <w:color w:val="000000"/>
          <w:sz w:val="20"/>
        </w:rPr>
        <w:t xml:space="preserve"> </w:t>
      </w:r>
      <w:r>
        <w:rPr>
          <w:rFonts w:eastAsia="현대하모니 L" w:cs="Calibri" w:hint="eastAsia"/>
          <w:color w:val="000000"/>
          <w:sz w:val="20"/>
        </w:rPr>
        <w:t>사용자의</w:t>
      </w:r>
      <w:r>
        <w:rPr>
          <w:rFonts w:eastAsia="현대하모니 L" w:cs="Calibri" w:hint="eastAsia"/>
          <w:color w:val="000000"/>
          <w:sz w:val="20"/>
        </w:rPr>
        <w:t xml:space="preserve"> USM </w:t>
      </w:r>
      <w:r>
        <w:rPr>
          <w:rFonts w:eastAsia="현대하모니 L" w:cs="Calibri" w:hint="eastAsia"/>
          <w:color w:val="000000"/>
          <w:sz w:val="20"/>
        </w:rPr>
        <w:t>설정에</w:t>
      </w:r>
      <w:r>
        <w:rPr>
          <w:rFonts w:eastAsia="현대하모니 L" w:cs="Calibri" w:hint="eastAsia"/>
          <w:color w:val="000000"/>
          <w:sz w:val="20"/>
        </w:rPr>
        <w:t xml:space="preserve"> </w:t>
      </w:r>
      <w:r>
        <w:rPr>
          <w:rFonts w:eastAsia="현대하모니 L" w:cs="Calibri" w:hint="eastAsia"/>
          <w:color w:val="000000"/>
          <w:sz w:val="20"/>
        </w:rPr>
        <w:t>따라</w:t>
      </w:r>
      <w:r w:rsidR="00BB7698" w:rsidRPr="00BB7698">
        <w:t xml:space="preserve"> </w:t>
      </w:r>
      <w:r w:rsidR="00BB7698" w:rsidRPr="00BB7698">
        <w:rPr>
          <w:rFonts w:eastAsia="현대하모니 L" w:cs="Calibri"/>
          <w:color w:val="000000"/>
          <w:sz w:val="20"/>
          <w:lang w:val="ko-KR"/>
        </w:rPr>
        <w:t>Output_OPT_WPCSWOption</w:t>
      </w:r>
      <w:r w:rsidR="00BB7698" w:rsidRPr="00BB7698">
        <w:rPr>
          <w:rFonts w:eastAsia="현대하모니 L" w:cs="Calibri" w:hint="eastAsia"/>
          <w:color w:val="000000"/>
          <w:sz w:val="20"/>
          <w:lang w:val="ko-KR"/>
        </w:rPr>
        <w:t xml:space="preserve"> </w:t>
      </w:r>
      <w:r>
        <w:rPr>
          <w:rFonts w:eastAsia="현대하모니 L" w:cs="Calibri" w:hint="eastAsia"/>
          <w:color w:val="000000"/>
          <w:sz w:val="20"/>
          <w:lang w:val="ko-KR"/>
        </w:rPr>
        <w:t>이</w:t>
      </w:r>
      <w:r>
        <w:rPr>
          <w:rFonts w:eastAsia="현대하모니 L" w:cs="Calibri" w:hint="eastAsia"/>
          <w:color w:val="000000"/>
          <w:sz w:val="20"/>
          <w:lang w:val="ko-KR"/>
        </w:rPr>
        <w:t xml:space="preserve"> </w:t>
      </w:r>
      <w:r>
        <w:rPr>
          <w:rFonts w:eastAsia="현대하모니 L" w:cs="Calibri" w:hint="eastAsia"/>
          <w:color w:val="000000"/>
          <w:sz w:val="20"/>
          <w:lang w:val="ko-KR"/>
        </w:rPr>
        <w:t>설</w:t>
      </w:r>
      <w:r w:rsidRPr="00BD25A8">
        <w:rPr>
          <w:rFonts w:eastAsia="현대하모니 L" w:cs="Calibri" w:hint="eastAsia"/>
          <w:sz w:val="20"/>
        </w:rPr>
        <w:t>정되어야</w:t>
      </w:r>
      <w:r w:rsidRPr="00BD25A8">
        <w:rPr>
          <w:rFonts w:eastAsia="현대하모니 L" w:cs="Calibri" w:hint="eastAsia"/>
          <w:sz w:val="20"/>
        </w:rPr>
        <w:t xml:space="preserve"> </w:t>
      </w:r>
      <w:r w:rsidRPr="00BD25A8">
        <w:rPr>
          <w:rFonts w:eastAsia="현대하모니 L" w:cs="Calibri" w:hint="eastAsia"/>
          <w:sz w:val="20"/>
        </w:rPr>
        <w:t>한다</w:t>
      </w:r>
      <w:r w:rsidRPr="00BD25A8">
        <w:rPr>
          <w:rFonts w:eastAsia="현대하모니 L" w:cs="Calibri" w:hint="eastAsia"/>
          <w:sz w:val="20"/>
        </w:rPr>
        <w:t>.</w:t>
      </w:r>
    </w:p>
    <w:p w14:paraId="62FDD351" w14:textId="77777777" w:rsidR="00172583" w:rsidRPr="00B1512B" w:rsidRDefault="00172583" w:rsidP="009A71C4">
      <w:pPr>
        <w:pStyle w:val="a1"/>
        <w:numPr>
          <w:ilvl w:val="0"/>
          <w:numId w:val="55"/>
        </w:numPr>
        <w:spacing w:after="200" w:line="276" w:lineRule="auto"/>
        <w:jc w:val="both"/>
        <w:rPr>
          <w:rFonts w:eastAsia="현대하모니 L" w:cs="Calibri"/>
          <w:color w:val="000000"/>
          <w:sz w:val="20"/>
        </w:rPr>
      </w:pPr>
      <w:r w:rsidRPr="00B1512B">
        <w:rPr>
          <w:rFonts w:eastAsia="현대하모니 L" w:cs="Calibri" w:hint="eastAsia"/>
          <w:sz w:val="20"/>
        </w:rPr>
        <w:t>제어기</w:t>
      </w:r>
      <w:r w:rsidRPr="00B1512B">
        <w:rPr>
          <w:rFonts w:eastAsia="현대하모니 L" w:cs="Calibri" w:hint="eastAsia"/>
          <w:sz w:val="20"/>
        </w:rPr>
        <w:t xml:space="preserve"> Reset </w:t>
      </w:r>
      <w:r w:rsidRPr="00B1512B">
        <w:rPr>
          <w:rFonts w:eastAsia="현대하모니 L" w:cs="Calibri" w:hint="eastAsia"/>
          <w:sz w:val="20"/>
        </w:rPr>
        <w:t>시</w:t>
      </w:r>
      <w:r w:rsidRPr="00B1512B">
        <w:rPr>
          <w:rFonts w:eastAsia="현대하모니 L" w:cs="Calibri" w:hint="eastAsia"/>
          <w:sz w:val="20"/>
        </w:rPr>
        <w:t xml:space="preserve">, </w:t>
      </w:r>
      <w:r w:rsidR="00BB7698" w:rsidRPr="00BB7698">
        <w:rPr>
          <w:rFonts w:eastAsia="현대하모니 L" w:cs="Calibri"/>
          <w:sz w:val="20"/>
        </w:rPr>
        <w:t>Output_OPT_WPCSWOption</w:t>
      </w:r>
      <w:r w:rsidR="00BB7698" w:rsidRPr="00BB7698">
        <w:rPr>
          <w:rFonts w:eastAsia="현대하모니 L" w:cs="Calibri" w:hint="eastAsia"/>
          <w:sz w:val="20"/>
        </w:rPr>
        <w:t xml:space="preserve"> </w:t>
      </w:r>
      <w:r w:rsidRPr="00B1512B">
        <w:rPr>
          <w:rFonts w:eastAsia="현대하모니 L" w:cs="Calibri" w:hint="eastAsia"/>
          <w:sz w:val="20"/>
        </w:rPr>
        <w:t>은</w:t>
      </w:r>
      <w:r w:rsidRPr="00B1512B">
        <w:rPr>
          <w:rFonts w:eastAsia="현대하모니 L" w:cs="Calibri" w:hint="eastAsia"/>
          <w:sz w:val="20"/>
        </w:rPr>
        <w:t xml:space="preserve"> On</w:t>
      </w:r>
      <w:r w:rsidRPr="00B1512B">
        <w:rPr>
          <w:rFonts w:eastAsia="현대하모니 L" w:cs="Calibri" w:hint="eastAsia"/>
          <w:sz w:val="20"/>
        </w:rPr>
        <w:t>이</w:t>
      </w:r>
      <w:r w:rsidRPr="00B1512B">
        <w:rPr>
          <w:rFonts w:eastAsia="현대하모니 L" w:cs="Calibri" w:hint="eastAsia"/>
          <w:sz w:val="20"/>
        </w:rPr>
        <w:t xml:space="preserve"> </w:t>
      </w:r>
      <w:r w:rsidRPr="00B1512B">
        <w:rPr>
          <w:rFonts w:eastAsia="현대하모니 L" w:cs="Calibri" w:hint="eastAsia"/>
          <w:sz w:val="20"/>
        </w:rPr>
        <w:t>되어야</w:t>
      </w:r>
      <w:r w:rsidRPr="00B1512B">
        <w:rPr>
          <w:rFonts w:eastAsia="현대하모니 L" w:cs="Calibri" w:hint="eastAsia"/>
          <w:sz w:val="20"/>
        </w:rPr>
        <w:t xml:space="preserve"> </w:t>
      </w:r>
      <w:r w:rsidRPr="00B1512B">
        <w:rPr>
          <w:rFonts w:eastAsia="현대하모니 L" w:cs="Calibri" w:hint="eastAsia"/>
          <w:sz w:val="20"/>
        </w:rPr>
        <w:t>한다</w:t>
      </w:r>
      <w:r w:rsidRPr="00B1512B">
        <w:rPr>
          <w:rFonts w:eastAsia="현대하모니 L" w:cs="Calibri" w:hint="eastAsia"/>
          <w:sz w:val="20"/>
        </w:rPr>
        <w:t>.</w:t>
      </w:r>
      <w:r w:rsidRPr="00B1512B">
        <w:rPr>
          <w:rFonts w:eastAsia="현대하모니 L" w:cs="Calibri"/>
          <w:color w:val="000000"/>
          <w:sz w:val="20"/>
        </w:rPr>
        <w:br w:type="page"/>
      </w:r>
    </w:p>
    <w:p w14:paraId="3EA0A77D" w14:textId="77777777" w:rsidR="00172583" w:rsidRPr="00C905BA" w:rsidRDefault="00172583" w:rsidP="00172583">
      <w:pPr>
        <w:pStyle w:val="51"/>
        <w:tabs>
          <w:tab w:val="left" w:pos="993"/>
        </w:tabs>
        <w:ind w:left="0" w:firstLine="0"/>
      </w:pPr>
      <w:r>
        <w:lastRenderedPageBreak/>
        <w:t>WPC USM Setting Control Function</w:t>
      </w:r>
      <w:r w:rsidRPr="00211C19">
        <w:t xml:space="preserve"> State Chart</w:t>
      </w:r>
      <w:r w:rsidR="00FC5255" w:rsidRPr="00211C19">
        <w:rPr>
          <w:rFonts w:eastAsia="현대하모니 L" w:cs="Calibri"/>
        </w:rPr>
        <w:object w:dxaOrig="17904" w:dyaOrig="19038" w14:anchorId="7D3B4A1C">
          <v:shape id="_x0000_i1076" type="#_x0000_t75" style="width:495.15pt;height:490.4pt" o:ole="">
            <v:imagedata r:id="rId110" o:title="" cropbottom="4064f"/>
          </v:shape>
          <o:OLEObject Type="Embed" ProgID="VisioViewer.Viewer.1" ShapeID="_x0000_i1076" DrawAspect="Content" ObjectID="_1707217216" r:id="rId111"/>
        </w:object>
      </w:r>
    </w:p>
    <w:p w14:paraId="344630D1" w14:textId="0B0F74E9" w:rsidR="00172583" w:rsidRDefault="00172583" w:rsidP="00172583">
      <w:pPr>
        <w:pStyle w:val="affc"/>
        <w:rPr>
          <w:rFonts w:eastAsia="현대하모니 L" w:cs="Calibri"/>
        </w:rPr>
      </w:pPr>
      <w:bookmarkStart w:id="206" w:name="_Toc96604461"/>
      <w:r w:rsidRPr="00211C19">
        <w:rPr>
          <w:rFonts w:eastAsia="현대하모니 L" w:cs="Calibri"/>
        </w:rPr>
        <w:t xml:space="preserve">Figure </w:t>
      </w:r>
      <w:r w:rsidRPr="00211C19">
        <w:rPr>
          <w:rFonts w:eastAsia="현대하모니 L" w:cs="Calibri"/>
        </w:rPr>
        <w:fldChar w:fldCharType="begin"/>
      </w:r>
      <w:r w:rsidRPr="00211C19">
        <w:rPr>
          <w:rFonts w:eastAsia="현대하모니 L" w:cs="Calibri"/>
        </w:rPr>
        <w:instrText xml:space="preserve"> SEQ Figure \* ARABIC </w:instrText>
      </w:r>
      <w:r w:rsidRPr="00211C19">
        <w:rPr>
          <w:rFonts w:eastAsia="현대하모니 L" w:cs="Calibri"/>
        </w:rPr>
        <w:fldChar w:fldCharType="separate"/>
      </w:r>
      <w:r w:rsidR="006F533A">
        <w:rPr>
          <w:rFonts w:eastAsia="현대하모니 L" w:cs="Calibri"/>
          <w:noProof/>
        </w:rPr>
        <w:t>50</w:t>
      </w:r>
      <w:r w:rsidRPr="00211C19">
        <w:rPr>
          <w:rFonts w:eastAsia="현대하모니 L" w:cs="Calibri"/>
        </w:rPr>
        <w:fldChar w:fldCharType="end"/>
      </w:r>
      <w:r w:rsidRPr="00211C19">
        <w:rPr>
          <w:rFonts w:eastAsia="현대하모니 L" w:cs="Calibri"/>
        </w:rPr>
        <w:t>.</w:t>
      </w:r>
      <w:r>
        <w:rPr>
          <w:rFonts w:eastAsia="현대하모니 L" w:cs="Calibri" w:hint="eastAsia"/>
        </w:rPr>
        <w:t xml:space="preserve"> </w:t>
      </w:r>
      <w:r>
        <w:rPr>
          <w:rFonts w:eastAsia="현대하모니 L" w:cs="Calibri"/>
        </w:rPr>
        <w:t>WPC USM Setting Control Function</w:t>
      </w:r>
      <w:r w:rsidRPr="00211C19">
        <w:rPr>
          <w:rFonts w:eastAsia="현대하모니 L" w:cs="Calibri"/>
        </w:rPr>
        <w:t xml:space="preserve"> State Chart</w:t>
      </w:r>
      <w:bookmarkEnd w:id="206"/>
    </w:p>
    <w:p w14:paraId="03CB8391" w14:textId="77777777" w:rsidR="00172583" w:rsidRPr="00044C44" w:rsidRDefault="00172583" w:rsidP="00172583">
      <w:pPr>
        <w:rPr>
          <w:rFonts w:eastAsia="현대하모니 L" w:cs="Calibri"/>
          <w:b/>
          <w:bCs/>
          <w:sz w:val="20"/>
          <w:szCs w:val="20"/>
        </w:rPr>
      </w:pPr>
      <w:r>
        <w:rPr>
          <w:rFonts w:eastAsia="현대하모니 L" w:cs="Calibri"/>
        </w:rPr>
        <w:br w:type="page"/>
      </w:r>
    </w:p>
    <w:p w14:paraId="318309A6" w14:textId="77777777" w:rsidR="00172583" w:rsidRPr="00211C19" w:rsidRDefault="00172583" w:rsidP="00172583">
      <w:pPr>
        <w:pStyle w:val="51"/>
      </w:pPr>
      <w:r w:rsidRPr="00211C19">
        <w:lastRenderedPageBreak/>
        <w:t>WPC Current Profile Decision Function Flow Graph</w:t>
      </w:r>
    </w:p>
    <w:p w14:paraId="0B15F315" w14:textId="77777777" w:rsidR="00172583" w:rsidRPr="00211C19" w:rsidRDefault="00FC5255" w:rsidP="00172583">
      <w:pPr>
        <w:rPr>
          <w:rFonts w:eastAsia="현대하모니 L" w:cs="Calibri"/>
          <w:lang w:val="en-GB"/>
        </w:rPr>
      </w:pPr>
      <w:r w:rsidRPr="00211C19">
        <w:rPr>
          <w:rFonts w:eastAsia="현대하모니 L" w:cs="Calibri"/>
        </w:rPr>
        <w:object w:dxaOrig="10363" w:dyaOrig="6452" w14:anchorId="66972262">
          <v:shape id="_x0000_i1077" type="#_x0000_t75" style="width:483.6pt;height:285.95pt" o:ole="">
            <v:imagedata r:id="rId112" o:title=""/>
          </v:shape>
          <o:OLEObject Type="Embed" ProgID="VisioViewer.Viewer.1" ShapeID="_x0000_i1077" DrawAspect="Content" ObjectID="_1707217217" r:id="rId113"/>
        </w:object>
      </w:r>
    </w:p>
    <w:p w14:paraId="641B34EF" w14:textId="77777777" w:rsidR="00172583" w:rsidRPr="00211C19" w:rsidRDefault="00172583" w:rsidP="00172583">
      <w:pPr>
        <w:pStyle w:val="affc"/>
        <w:rPr>
          <w:rFonts w:eastAsia="현대하모니 L" w:cs="Calibri"/>
        </w:rPr>
      </w:pPr>
      <w:r w:rsidRPr="00211C19">
        <w:rPr>
          <w:rFonts w:eastAsia="현대하모니 L" w:cs="Calibri"/>
        </w:rPr>
        <w:t>Figure 18.WPC Current Profile Decision Function Flow Graph</w:t>
      </w:r>
    </w:p>
    <w:p w14:paraId="02CA9988" w14:textId="77777777" w:rsidR="00172583" w:rsidRPr="00211C19" w:rsidRDefault="00172583" w:rsidP="00172583">
      <w:pPr>
        <w:spacing w:after="200" w:line="276" w:lineRule="auto"/>
        <w:jc w:val="both"/>
        <w:rPr>
          <w:rFonts w:eastAsia="현대하모니 L" w:cs="Calibri"/>
        </w:rPr>
      </w:pPr>
      <w:r w:rsidRPr="00211C19">
        <w:rPr>
          <w:rFonts w:eastAsia="현대하모니 L" w:cs="Calibri"/>
        </w:rPr>
        <w:br w:type="page"/>
      </w:r>
    </w:p>
    <w:p w14:paraId="3170AEAE" w14:textId="77777777" w:rsidR="00172583" w:rsidRDefault="00172583" w:rsidP="00475D6D">
      <w:pPr>
        <w:pStyle w:val="41"/>
        <w:rPr>
          <w:i/>
        </w:rPr>
      </w:pPr>
      <w:bookmarkStart w:id="207" w:name="_Toc96604398"/>
      <w:bookmarkEnd w:id="202"/>
      <w:commentRangeStart w:id="208"/>
      <w:r w:rsidRPr="00211C19">
        <w:lastRenderedPageBreak/>
        <w:t xml:space="preserve">Over Temperature </w:t>
      </w:r>
      <w:r>
        <w:t>Detecting Control Function</w:t>
      </w:r>
      <w:commentRangeEnd w:id="208"/>
      <w:r w:rsidR="00F06B4B">
        <w:rPr>
          <w:rStyle w:val="affe"/>
          <w:rFonts w:ascii="Calibri" w:hAnsi="Calibri" w:cs="Arial"/>
          <w:b w:val="0"/>
          <w:bCs w:val="0"/>
          <w:iCs w:val="0"/>
          <w:color w:val="auto"/>
        </w:rPr>
        <w:commentReference w:id="208"/>
      </w:r>
      <w:bookmarkEnd w:id="207"/>
    </w:p>
    <w:p w14:paraId="4AEA0C80" w14:textId="77777777" w:rsidR="00172583" w:rsidRPr="00FB1259" w:rsidRDefault="00172583" w:rsidP="00172583"/>
    <w:p w14:paraId="0FEE5954" w14:textId="77777777" w:rsidR="00172583" w:rsidRPr="00211C19" w:rsidRDefault="00172583" w:rsidP="00172583">
      <w:pPr>
        <w:pStyle w:val="51"/>
        <w:rPr>
          <w:rFonts w:eastAsia="현대하모니 L" w:cs="Calibri"/>
          <w:lang w:val="en-GB"/>
        </w:rPr>
      </w:pPr>
      <w:r w:rsidRPr="00211C19">
        <w:rPr>
          <w:rFonts w:eastAsia="현대하모니 L" w:cs="Calibri"/>
          <w:lang w:val="en-GB"/>
        </w:rPr>
        <w:t>Parameter</w:t>
      </w:r>
    </w:p>
    <w:tbl>
      <w:tblPr>
        <w:tblW w:w="0" w:type="auto"/>
        <w:tblInd w:w="-4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2714"/>
        <w:gridCol w:w="713"/>
        <w:gridCol w:w="6960"/>
      </w:tblGrid>
      <w:tr w:rsidR="00172583" w:rsidRPr="00211C19" w14:paraId="1C578F7C" w14:textId="77777777" w:rsidTr="007E0438">
        <w:trPr>
          <w:trHeight w:val="340"/>
        </w:trPr>
        <w:tc>
          <w:tcPr>
            <w:tcW w:w="2724" w:type="dxa"/>
            <w:shd w:val="clear" w:color="auto" w:fill="auto"/>
            <w:vAlign w:val="center"/>
          </w:tcPr>
          <w:p w14:paraId="45E5A24A" w14:textId="77777777" w:rsidR="00172583" w:rsidRPr="00211C19" w:rsidRDefault="00172583" w:rsidP="007E0438">
            <w:pPr>
              <w:jc w:val="center"/>
              <w:rPr>
                <w:rFonts w:eastAsia="현대하모니 L" w:cs="Calibri"/>
                <w:b/>
                <w:sz w:val="16"/>
                <w:szCs w:val="16"/>
              </w:rPr>
            </w:pPr>
            <w:r w:rsidRPr="00211C19">
              <w:rPr>
                <w:rFonts w:eastAsia="현대하모니 L" w:cs="Calibri"/>
                <w:b/>
                <w:bCs/>
                <w:sz w:val="16"/>
                <w:szCs w:val="16"/>
              </w:rPr>
              <w:t>Parameter Name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58FC242" w14:textId="77777777" w:rsidR="00172583" w:rsidRPr="00211C19" w:rsidRDefault="00172583" w:rsidP="007E0438">
            <w:pPr>
              <w:jc w:val="center"/>
              <w:rPr>
                <w:rFonts w:eastAsia="현대하모니 L" w:cs="Calibri"/>
                <w:b/>
                <w:sz w:val="16"/>
                <w:szCs w:val="16"/>
              </w:rPr>
            </w:pPr>
            <w:r w:rsidRPr="00211C19">
              <w:rPr>
                <w:rFonts w:eastAsia="현대하모니 L" w:cs="Calibri"/>
                <w:b/>
                <w:bCs/>
                <w:sz w:val="16"/>
                <w:szCs w:val="16"/>
              </w:rPr>
              <w:t>Value</w:t>
            </w:r>
          </w:p>
        </w:tc>
        <w:tc>
          <w:tcPr>
            <w:tcW w:w="7017" w:type="dxa"/>
            <w:shd w:val="clear" w:color="auto" w:fill="auto"/>
            <w:vAlign w:val="center"/>
          </w:tcPr>
          <w:p w14:paraId="471C1B7E" w14:textId="77777777" w:rsidR="00172583" w:rsidRPr="00211C19" w:rsidRDefault="00172583" w:rsidP="007E0438">
            <w:pPr>
              <w:jc w:val="center"/>
              <w:rPr>
                <w:rFonts w:eastAsia="현대하모니 L" w:cs="Calibri"/>
                <w:b/>
                <w:sz w:val="16"/>
                <w:szCs w:val="16"/>
              </w:rPr>
            </w:pPr>
            <w:r w:rsidRPr="00211C19">
              <w:rPr>
                <w:rFonts w:eastAsia="현대하모니 L" w:cs="Calibri"/>
                <w:b/>
                <w:bCs/>
                <w:sz w:val="16"/>
                <w:szCs w:val="16"/>
              </w:rPr>
              <w:t>Description</w:t>
            </w:r>
          </w:p>
        </w:tc>
      </w:tr>
      <w:tr w:rsidR="00172583" w:rsidRPr="00211C19" w14:paraId="058852DD" w14:textId="77777777" w:rsidTr="007E0438">
        <w:tc>
          <w:tcPr>
            <w:tcW w:w="2724" w:type="dxa"/>
            <w:shd w:val="clear" w:color="auto" w:fill="auto"/>
            <w:vAlign w:val="center"/>
          </w:tcPr>
          <w:p w14:paraId="6628524C" w14:textId="77777777" w:rsidR="00172583" w:rsidRPr="00211C19" w:rsidRDefault="00172583" w:rsidP="007E0438">
            <w:pPr>
              <w:rPr>
                <w:rFonts w:eastAsia="현대하모니 L" w:cs="Calibri"/>
                <w:sz w:val="16"/>
                <w:szCs w:val="16"/>
              </w:rPr>
            </w:pPr>
            <w:r w:rsidRPr="00211C19">
              <w:rPr>
                <w:rFonts w:eastAsia="현대하모니 L" w:cs="Calibri"/>
                <w:color w:val="000000" w:themeColor="dark1"/>
                <w:sz w:val="16"/>
                <w:szCs w:val="16"/>
                <w:lang w:val="en-GB"/>
              </w:rPr>
              <w:t>Par_OverTempSetVal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3EA2E0A" w14:textId="77777777" w:rsidR="00172583" w:rsidRPr="00211C19" w:rsidRDefault="00172583" w:rsidP="007E0438">
            <w:pPr>
              <w:rPr>
                <w:rFonts w:eastAsia="현대하모니 L" w:cs="Calibri"/>
                <w:sz w:val="16"/>
                <w:szCs w:val="16"/>
              </w:rPr>
            </w:pPr>
            <w:r w:rsidRPr="00211C19">
              <w:rPr>
                <w:rFonts w:eastAsia="현대하모니 L" w:cs="Calibri"/>
                <w:color w:val="000000" w:themeColor="dark1"/>
                <w:kern w:val="24"/>
                <w:sz w:val="16"/>
                <w:szCs w:val="16"/>
              </w:rPr>
              <w:t xml:space="preserve">70 </w:t>
            </w:r>
            <w:r w:rsidRPr="00211C19">
              <w:rPr>
                <w:rFonts w:ascii="굴림" w:eastAsia="굴림" w:hAnsi="굴림" w:cs="굴림" w:hint="eastAsia"/>
                <w:color w:val="000000" w:themeColor="dark1"/>
                <w:kern w:val="24"/>
                <w:sz w:val="16"/>
                <w:szCs w:val="16"/>
              </w:rPr>
              <w:t>℃</w:t>
            </w:r>
          </w:p>
        </w:tc>
        <w:tc>
          <w:tcPr>
            <w:tcW w:w="7017" w:type="dxa"/>
            <w:shd w:val="clear" w:color="auto" w:fill="auto"/>
            <w:vAlign w:val="center"/>
          </w:tcPr>
          <w:p w14:paraId="39F4F5D9" w14:textId="77777777" w:rsidR="00172583" w:rsidRPr="00211C19" w:rsidRDefault="00172583" w:rsidP="007E0438">
            <w:pPr>
              <w:rPr>
                <w:rFonts w:eastAsia="현대하모니 L" w:cs="Calibri"/>
                <w:sz w:val="16"/>
                <w:szCs w:val="16"/>
              </w:rPr>
            </w:pPr>
            <w:r w:rsidRPr="00211C19">
              <w:rPr>
                <w:rFonts w:eastAsia="현대하모니 L" w:cs="Calibri"/>
                <w:color w:val="000000" w:themeColor="dark1"/>
                <w:kern w:val="24"/>
                <w:sz w:val="16"/>
                <w:szCs w:val="16"/>
              </w:rPr>
              <w:t xml:space="preserve">Over Temperature Detecting Value </w:t>
            </w:r>
          </w:p>
        </w:tc>
      </w:tr>
      <w:tr w:rsidR="00172583" w:rsidRPr="00211C19" w14:paraId="0138C21A" w14:textId="77777777" w:rsidTr="007E0438">
        <w:tc>
          <w:tcPr>
            <w:tcW w:w="2724" w:type="dxa"/>
            <w:shd w:val="clear" w:color="auto" w:fill="auto"/>
            <w:vAlign w:val="center"/>
          </w:tcPr>
          <w:p w14:paraId="59DF9145" w14:textId="77777777" w:rsidR="00172583" w:rsidRPr="00211C19" w:rsidRDefault="00172583" w:rsidP="007E0438">
            <w:pPr>
              <w:rPr>
                <w:rFonts w:eastAsia="현대하모니 L" w:cs="Calibri"/>
                <w:sz w:val="16"/>
                <w:szCs w:val="16"/>
              </w:rPr>
            </w:pPr>
            <w:r w:rsidRPr="00211C19">
              <w:rPr>
                <w:rFonts w:eastAsia="현대하모니 L" w:cs="Calibri"/>
                <w:color w:val="000000" w:themeColor="dark1"/>
                <w:sz w:val="16"/>
                <w:szCs w:val="16"/>
                <w:lang w:val="en-GB"/>
              </w:rPr>
              <w:t>Par_OverTempRstVal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0D4EB9D" w14:textId="77777777" w:rsidR="00172583" w:rsidRPr="00211C19" w:rsidRDefault="00172583" w:rsidP="007E0438">
            <w:pPr>
              <w:rPr>
                <w:rFonts w:eastAsia="현대하모니 L" w:cs="Calibri"/>
                <w:sz w:val="16"/>
                <w:szCs w:val="16"/>
              </w:rPr>
            </w:pPr>
            <w:r w:rsidRPr="00211C19">
              <w:rPr>
                <w:rFonts w:eastAsia="현대하모니 L" w:cs="Calibri"/>
                <w:color w:val="000000" w:themeColor="dark1"/>
                <w:kern w:val="24"/>
                <w:sz w:val="16"/>
                <w:szCs w:val="16"/>
              </w:rPr>
              <w:t xml:space="preserve">65 </w:t>
            </w:r>
            <w:r w:rsidRPr="00211C19">
              <w:rPr>
                <w:rFonts w:ascii="굴림" w:eastAsia="굴림" w:hAnsi="굴림" w:cs="굴림" w:hint="eastAsia"/>
                <w:color w:val="000000" w:themeColor="dark1"/>
                <w:kern w:val="24"/>
                <w:sz w:val="16"/>
                <w:szCs w:val="16"/>
              </w:rPr>
              <w:t>℃</w:t>
            </w:r>
          </w:p>
        </w:tc>
        <w:tc>
          <w:tcPr>
            <w:tcW w:w="7017" w:type="dxa"/>
            <w:shd w:val="clear" w:color="auto" w:fill="auto"/>
            <w:vAlign w:val="center"/>
          </w:tcPr>
          <w:p w14:paraId="335FE74A" w14:textId="77777777" w:rsidR="00172583" w:rsidRPr="00211C19" w:rsidRDefault="00172583" w:rsidP="007E0438">
            <w:pPr>
              <w:rPr>
                <w:rFonts w:eastAsia="현대하모니 L" w:cs="Calibri"/>
                <w:sz w:val="16"/>
                <w:szCs w:val="16"/>
              </w:rPr>
            </w:pPr>
            <w:r w:rsidRPr="00211C19">
              <w:rPr>
                <w:rFonts w:eastAsia="현대하모니 L" w:cs="Calibri"/>
                <w:color w:val="000000" w:themeColor="dark1"/>
                <w:kern w:val="24"/>
                <w:sz w:val="16"/>
                <w:szCs w:val="16"/>
              </w:rPr>
              <w:t>Over Temperature Fault Cancellation Value</w:t>
            </w:r>
          </w:p>
        </w:tc>
      </w:tr>
      <w:tr w:rsidR="00172583" w:rsidRPr="00211C19" w14:paraId="52A4F391" w14:textId="77777777" w:rsidTr="007E0438">
        <w:tc>
          <w:tcPr>
            <w:tcW w:w="2724" w:type="dxa"/>
            <w:shd w:val="clear" w:color="auto" w:fill="auto"/>
            <w:vAlign w:val="center"/>
          </w:tcPr>
          <w:p w14:paraId="797B061B" w14:textId="77777777" w:rsidR="00172583" w:rsidRPr="00211C19" w:rsidRDefault="00172583" w:rsidP="007E0438">
            <w:pPr>
              <w:rPr>
                <w:rFonts w:eastAsia="현대하모니 L" w:cs="Calibri"/>
                <w:sz w:val="16"/>
                <w:szCs w:val="16"/>
              </w:rPr>
            </w:pPr>
            <w:r w:rsidRPr="00211C19">
              <w:rPr>
                <w:rFonts w:eastAsia="현대하모니 L" w:cs="Calibri"/>
                <w:color w:val="000000" w:themeColor="dark1"/>
                <w:sz w:val="16"/>
                <w:szCs w:val="16"/>
                <w:lang w:val="en-GB"/>
              </w:rPr>
              <w:t>Par_OverTempSetTime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FA62F85" w14:textId="77777777" w:rsidR="00172583" w:rsidRPr="00211C19" w:rsidRDefault="00172583" w:rsidP="007E0438">
            <w:pPr>
              <w:rPr>
                <w:rFonts w:eastAsia="현대하모니 L" w:cs="Calibri"/>
                <w:sz w:val="16"/>
                <w:szCs w:val="16"/>
              </w:rPr>
            </w:pPr>
            <w:r>
              <w:rPr>
                <w:rFonts w:eastAsia="현대하모니 L" w:cs="Calibri"/>
                <w:color w:val="000000" w:themeColor="dark1"/>
                <w:kern w:val="24"/>
                <w:sz w:val="16"/>
                <w:szCs w:val="16"/>
              </w:rPr>
              <w:t>5000</w:t>
            </w:r>
            <w:r w:rsidRPr="00211C19">
              <w:rPr>
                <w:rFonts w:eastAsia="현대하모니 L" w:cs="Calibri"/>
                <w:color w:val="000000" w:themeColor="dark1"/>
                <w:kern w:val="24"/>
                <w:sz w:val="16"/>
                <w:szCs w:val="16"/>
              </w:rPr>
              <w:t>ms</w:t>
            </w:r>
          </w:p>
        </w:tc>
        <w:tc>
          <w:tcPr>
            <w:tcW w:w="7017" w:type="dxa"/>
            <w:shd w:val="clear" w:color="auto" w:fill="auto"/>
            <w:vAlign w:val="center"/>
          </w:tcPr>
          <w:p w14:paraId="2579F47C" w14:textId="77777777" w:rsidR="00172583" w:rsidRPr="00211C19" w:rsidRDefault="00172583" w:rsidP="007E0438">
            <w:pPr>
              <w:rPr>
                <w:rFonts w:eastAsia="현대하모니 L" w:cs="Calibri"/>
                <w:sz w:val="16"/>
                <w:szCs w:val="16"/>
              </w:rPr>
            </w:pPr>
            <w:r w:rsidRPr="00211C19">
              <w:rPr>
                <w:rFonts w:eastAsia="현대하모니 L" w:cs="Calibri"/>
                <w:color w:val="000000" w:themeColor="dark1"/>
                <w:kern w:val="24"/>
                <w:sz w:val="16"/>
                <w:szCs w:val="16"/>
              </w:rPr>
              <w:t>Over Temperature Detecting Time</w:t>
            </w:r>
          </w:p>
        </w:tc>
      </w:tr>
      <w:tr w:rsidR="00172583" w:rsidRPr="00211C19" w14:paraId="46F266C8" w14:textId="77777777" w:rsidTr="007E0438">
        <w:tc>
          <w:tcPr>
            <w:tcW w:w="2724" w:type="dxa"/>
            <w:shd w:val="clear" w:color="auto" w:fill="auto"/>
            <w:vAlign w:val="center"/>
          </w:tcPr>
          <w:p w14:paraId="1D20D633" w14:textId="77777777" w:rsidR="00172583" w:rsidRPr="00211C19" w:rsidRDefault="00172583" w:rsidP="007E0438">
            <w:pPr>
              <w:rPr>
                <w:rFonts w:eastAsia="현대하모니 L" w:cs="Calibri"/>
                <w:sz w:val="16"/>
                <w:szCs w:val="16"/>
              </w:rPr>
            </w:pPr>
            <w:r w:rsidRPr="00211C19">
              <w:rPr>
                <w:rFonts w:eastAsia="현대하모니 L" w:cs="Calibri"/>
                <w:color w:val="000000" w:themeColor="dark1"/>
                <w:sz w:val="16"/>
                <w:szCs w:val="16"/>
                <w:lang w:val="en-GB"/>
              </w:rPr>
              <w:t>Par_OverTempRstTime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FC611CF" w14:textId="77777777" w:rsidR="00172583" w:rsidRPr="00211C19" w:rsidRDefault="00172583" w:rsidP="007E0438">
            <w:pPr>
              <w:rPr>
                <w:rFonts w:eastAsia="현대하모니 L" w:cs="Calibri"/>
                <w:sz w:val="16"/>
                <w:szCs w:val="16"/>
              </w:rPr>
            </w:pPr>
            <w:r>
              <w:rPr>
                <w:rFonts w:eastAsia="현대하모니 L" w:cs="Calibri"/>
                <w:color w:val="000000" w:themeColor="dark1"/>
                <w:kern w:val="24"/>
                <w:sz w:val="16"/>
                <w:szCs w:val="16"/>
              </w:rPr>
              <w:t>5000</w:t>
            </w:r>
            <w:r w:rsidRPr="00211C19">
              <w:rPr>
                <w:rFonts w:eastAsia="현대하모니 L" w:cs="Calibri"/>
                <w:color w:val="000000" w:themeColor="dark1"/>
                <w:kern w:val="24"/>
                <w:sz w:val="16"/>
                <w:szCs w:val="16"/>
              </w:rPr>
              <w:t>ms</w:t>
            </w:r>
          </w:p>
        </w:tc>
        <w:tc>
          <w:tcPr>
            <w:tcW w:w="7017" w:type="dxa"/>
            <w:shd w:val="clear" w:color="auto" w:fill="auto"/>
            <w:vAlign w:val="center"/>
          </w:tcPr>
          <w:p w14:paraId="3CA5FD47" w14:textId="77777777" w:rsidR="00172583" w:rsidRPr="00211C19" w:rsidRDefault="00172583" w:rsidP="007E0438">
            <w:pPr>
              <w:keepNext/>
              <w:rPr>
                <w:rFonts w:eastAsia="현대하모니 L" w:cs="Calibri"/>
                <w:sz w:val="16"/>
                <w:szCs w:val="16"/>
              </w:rPr>
            </w:pPr>
            <w:r w:rsidRPr="00211C19">
              <w:rPr>
                <w:rFonts w:eastAsia="현대하모니 L" w:cs="Calibri"/>
                <w:color w:val="000000" w:themeColor="dark1"/>
                <w:kern w:val="24"/>
                <w:sz w:val="16"/>
                <w:szCs w:val="16"/>
              </w:rPr>
              <w:t>Over Temperature Fault Cancellation Time</w:t>
            </w:r>
          </w:p>
        </w:tc>
      </w:tr>
    </w:tbl>
    <w:p w14:paraId="5C5DE643" w14:textId="09E314A9" w:rsidR="00172583" w:rsidRPr="00211C19" w:rsidRDefault="00172583" w:rsidP="00172583">
      <w:pPr>
        <w:pStyle w:val="affc"/>
        <w:rPr>
          <w:rFonts w:eastAsia="현대하모니 L" w:cs="Calibri"/>
        </w:rPr>
      </w:pPr>
      <w:bookmarkStart w:id="209" w:name="_Toc96604539"/>
      <w:r w:rsidRPr="00211C19">
        <w:rPr>
          <w:rFonts w:eastAsia="현대하모니 L" w:cs="Calibri"/>
        </w:rPr>
        <w:t xml:space="preserve">Table </w:t>
      </w:r>
      <w:r w:rsidRPr="00211C19">
        <w:rPr>
          <w:rFonts w:eastAsia="현대하모니 L" w:cs="Calibri"/>
        </w:rPr>
        <w:fldChar w:fldCharType="begin"/>
      </w:r>
      <w:r w:rsidRPr="00211C19">
        <w:rPr>
          <w:rFonts w:eastAsia="현대하모니 L" w:cs="Calibri"/>
        </w:rPr>
        <w:instrText xml:space="preserve"> SEQ Table \* ARABIC </w:instrText>
      </w:r>
      <w:r w:rsidRPr="00211C19">
        <w:rPr>
          <w:rFonts w:eastAsia="현대하모니 L" w:cs="Calibri"/>
        </w:rPr>
        <w:fldChar w:fldCharType="separate"/>
      </w:r>
      <w:r w:rsidR="006F533A">
        <w:rPr>
          <w:rFonts w:eastAsia="현대하모니 L" w:cs="Calibri"/>
          <w:noProof/>
        </w:rPr>
        <w:t>59</w:t>
      </w:r>
      <w:r w:rsidRPr="00211C19">
        <w:rPr>
          <w:rFonts w:eastAsia="현대하모니 L" w:cs="Calibri"/>
        </w:rPr>
        <w:fldChar w:fldCharType="end"/>
      </w:r>
      <w:r w:rsidRPr="00211C19">
        <w:rPr>
          <w:rFonts w:eastAsia="현대하모니 L" w:cs="Calibri"/>
        </w:rPr>
        <w:t xml:space="preserve">.Over Temperature </w:t>
      </w:r>
      <w:r>
        <w:rPr>
          <w:rFonts w:eastAsia="현대하모니 L" w:cs="Calibri"/>
        </w:rPr>
        <w:t>Detecting Control Function</w:t>
      </w:r>
      <w:r w:rsidRPr="00211C19">
        <w:rPr>
          <w:rFonts w:eastAsia="현대하모니 L" w:cs="Calibri"/>
        </w:rPr>
        <w:t xml:space="preserve"> Parameter</w:t>
      </w:r>
      <w:bookmarkEnd w:id="209"/>
    </w:p>
    <w:p w14:paraId="19578FDA" w14:textId="77777777" w:rsidR="00172583" w:rsidRPr="00211C19" w:rsidRDefault="00172583" w:rsidP="00172583">
      <w:pPr>
        <w:rPr>
          <w:rFonts w:eastAsia="현대하모니 L" w:cs="Calibri"/>
        </w:rPr>
      </w:pPr>
    </w:p>
    <w:p w14:paraId="4F366D2B" w14:textId="77777777" w:rsidR="00172583" w:rsidRPr="00211C19" w:rsidRDefault="00172583" w:rsidP="00172583">
      <w:pPr>
        <w:pStyle w:val="51"/>
      </w:pPr>
      <w:r w:rsidRPr="00211C19">
        <w:t xml:space="preserve">Over Temperature </w:t>
      </w:r>
      <w:r>
        <w:t>Detecting Control Function</w:t>
      </w:r>
      <w:r w:rsidRPr="00211C19">
        <w:t xml:space="preserve"> Data Flow</w:t>
      </w:r>
    </w:p>
    <w:p w14:paraId="7606F5B1" w14:textId="4A6D733E" w:rsidR="00172583" w:rsidRPr="00211C19" w:rsidRDefault="009578F5" w:rsidP="00172583">
      <w:pPr>
        <w:keepNext/>
        <w:rPr>
          <w:rFonts w:eastAsia="현대하모니 L" w:cs="Calibri"/>
        </w:rPr>
      </w:pPr>
      <w:r w:rsidRPr="009578F5">
        <w:rPr>
          <w:rFonts w:eastAsia="현대하모니 L" w:cs="Calibri"/>
        </w:rPr>
        <w:object w:dxaOrig="11806" w:dyaOrig="3136" w14:anchorId="5C075E66">
          <v:shape id="_x0000_i1078" type="#_x0000_t75" style="width:517.6pt;height:137.2pt" o:ole="">
            <v:imagedata r:id="rId114" o:title=""/>
          </v:shape>
          <o:OLEObject Type="Embed" ProgID="VisioViewer.Viewer.1" ShapeID="_x0000_i1078" DrawAspect="Content" ObjectID="_1707217218" r:id="rId115"/>
        </w:object>
      </w:r>
    </w:p>
    <w:p w14:paraId="040C76CC" w14:textId="0763D83A" w:rsidR="00172583" w:rsidRPr="00211C19" w:rsidRDefault="00172583" w:rsidP="00172583">
      <w:pPr>
        <w:pStyle w:val="affc"/>
        <w:rPr>
          <w:rFonts w:eastAsia="현대하모니 L" w:cs="Calibri"/>
        </w:rPr>
      </w:pPr>
      <w:bookmarkStart w:id="210" w:name="_Toc96604462"/>
      <w:r w:rsidRPr="00211C19">
        <w:rPr>
          <w:rFonts w:eastAsia="현대하모니 L" w:cs="Calibri"/>
        </w:rPr>
        <w:t xml:space="preserve">Figure </w:t>
      </w:r>
      <w:r w:rsidRPr="00211C19">
        <w:rPr>
          <w:rFonts w:eastAsia="현대하모니 L" w:cs="Calibri"/>
        </w:rPr>
        <w:fldChar w:fldCharType="begin"/>
      </w:r>
      <w:r w:rsidRPr="00211C19">
        <w:rPr>
          <w:rFonts w:eastAsia="현대하모니 L" w:cs="Calibri"/>
        </w:rPr>
        <w:instrText xml:space="preserve"> SEQ Figure \* ARABIC </w:instrText>
      </w:r>
      <w:r w:rsidRPr="00211C19">
        <w:rPr>
          <w:rFonts w:eastAsia="현대하모니 L" w:cs="Calibri"/>
        </w:rPr>
        <w:fldChar w:fldCharType="separate"/>
      </w:r>
      <w:r w:rsidR="006F533A">
        <w:rPr>
          <w:rFonts w:eastAsia="현대하모니 L" w:cs="Calibri"/>
          <w:noProof/>
        </w:rPr>
        <w:t>51</w:t>
      </w:r>
      <w:r w:rsidRPr="00211C19">
        <w:rPr>
          <w:rFonts w:eastAsia="현대하모니 L" w:cs="Calibri"/>
        </w:rPr>
        <w:fldChar w:fldCharType="end"/>
      </w:r>
      <w:r w:rsidRPr="00211C19">
        <w:rPr>
          <w:rFonts w:eastAsia="현대하모니 L" w:cs="Calibri"/>
        </w:rPr>
        <w:t>.</w:t>
      </w:r>
      <w:r>
        <w:rPr>
          <w:rFonts w:eastAsia="현대하모니 L" w:cs="Calibri" w:hint="eastAsia"/>
        </w:rPr>
        <w:t xml:space="preserve"> </w:t>
      </w:r>
      <w:r w:rsidRPr="00211C19">
        <w:rPr>
          <w:rFonts w:eastAsia="현대하모니 L" w:cs="Calibri"/>
        </w:rPr>
        <w:t xml:space="preserve">Over Temperature </w:t>
      </w:r>
      <w:r>
        <w:rPr>
          <w:rFonts w:eastAsia="현대하모니 L" w:cs="Calibri"/>
        </w:rPr>
        <w:t>Detecting Control Function</w:t>
      </w:r>
      <w:r w:rsidRPr="00211C19">
        <w:rPr>
          <w:rFonts w:eastAsia="현대하모니 L" w:cs="Calibri"/>
        </w:rPr>
        <w:t xml:space="preserve"> Data Flow</w:t>
      </w:r>
      <w:bookmarkEnd w:id="210"/>
    </w:p>
    <w:p w14:paraId="6D362E5F" w14:textId="77777777" w:rsidR="00172583" w:rsidRPr="00211C19" w:rsidRDefault="00172583" w:rsidP="00172583">
      <w:pPr>
        <w:spacing w:after="200" w:line="276" w:lineRule="auto"/>
        <w:jc w:val="both"/>
        <w:rPr>
          <w:rFonts w:eastAsia="현대하모니 L" w:cs="Calibri"/>
          <w:b/>
          <w:sz w:val="20"/>
        </w:rPr>
      </w:pPr>
    </w:p>
    <w:p w14:paraId="529DF08A" w14:textId="77777777" w:rsidR="00172583" w:rsidRPr="00211C19" w:rsidRDefault="00172583" w:rsidP="00172583">
      <w:pPr>
        <w:pStyle w:val="51"/>
      </w:pPr>
      <w:r w:rsidRPr="00211C19">
        <w:t xml:space="preserve">Over Temperature </w:t>
      </w:r>
      <w:r>
        <w:t>Detecting Control Function</w:t>
      </w:r>
      <w:r w:rsidRPr="00211C19">
        <w:t xml:space="preserve"> In/Out List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778"/>
        <w:gridCol w:w="2433"/>
        <w:gridCol w:w="7133"/>
      </w:tblGrid>
      <w:tr w:rsidR="001037DF" w:rsidRPr="00211C19" w14:paraId="40AF51E1" w14:textId="77777777" w:rsidTr="009578F5">
        <w:trPr>
          <w:trHeight w:val="340"/>
        </w:trPr>
        <w:tc>
          <w:tcPr>
            <w:tcW w:w="376" w:type="pct"/>
            <w:shd w:val="clear" w:color="auto" w:fill="auto"/>
            <w:vAlign w:val="center"/>
          </w:tcPr>
          <w:p w14:paraId="1021CC0E" w14:textId="77777777" w:rsidR="001037DF" w:rsidRPr="00211C19" w:rsidRDefault="001037DF" w:rsidP="007E0438">
            <w:pPr>
              <w:jc w:val="center"/>
              <w:rPr>
                <w:rFonts w:eastAsia="현대하모니 L" w:cs="Calibri"/>
                <w:b/>
                <w:sz w:val="16"/>
                <w:szCs w:val="16"/>
              </w:rPr>
            </w:pPr>
            <w:r w:rsidRPr="00211C19">
              <w:rPr>
                <w:rFonts w:eastAsia="현대하모니 L" w:cs="Calibri"/>
                <w:b/>
                <w:bCs/>
                <w:sz w:val="16"/>
                <w:szCs w:val="16"/>
              </w:rPr>
              <w:t>Function</w:t>
            </w:r>
          </w:p>
        </w:tc>
        <w:tc>
          <w:tcPr>
            <w:tcW w:w="1176" w:type="pct"/>
            <w:shd w:val="clear" w:color="auto" w:fill="auto"/>
            <w:vAlign w:val="center"/>
          </w:tcPr>
          <w:p w14:paraId="7B9DFA77" w14:textId="77777777" w:rsidR="001037DF" w:rsidRPr="00211C19" w:rsidRDefault="001037DF" w:rsidP="007E0438">
            <w:pPr>
              <w:jc w:val="center"/>
              <w:rPr>
                <w:rFonts w:eastAsia="현대하모니 L" w:cs="Calibri"/>
                <w:b/>
                <w:sz w:val="16"/>
              </w:rPr>
            </w:pPr>
            <w:r w:rsidRPr="00211C19">
              <w:rPr>
                <w:rFonts w:eastAsia="현대하모니 L" w:cs="Calibri"/>
                <w:b/>
                <w:bCs/>
                <w:sz w:val="16"/>
              </w:rPr>
              <w:t>Signal Name</w:t>
            </w:r>
          </w:p>
        </w:tc>
        <w:tc>
          <w:tcPr>
            <w:tcW w:w="3448" w:type="pct"/>
            <w:shd w:val="clear" w:color="auto" w:fill="auto"/>
            <w:vAlign w:val="center"/>
          </w:tcPr>
          <w:p w14:paraId="769EAF13" w14:textId="77777777" w:rsidR="001037DF" w:rsidRPr="00211C19" w:rsidRDefault="001037DF" w:rsidP="007E0438">
            <w:pPr>
              <w:jc w:val="center"/>
              <w:rPr>
                <w:rFonts w:eastAsia="현대하모니 L" w:cs="Calibri"/>
                <w:b/>
                <w:sz w:val="16"/>
              </w:rPr>
            </w:pPr>
            <w:r w:rsidRPr="00211C19">
              <w:rPr>
                <w:rFonts w:eastAsia="현대하모니 L" w:cs="Calibri"/>
                <w:b/>
                <w:bCs/>
                <w:kern w:val="2"/>
                <w:sz w:val="16"/>
              </w:rPr>
              <w:t>Description</w:t>
            </w:r>
          </w:p>
        </w:tc>
      </w:tr>
      <w:tr w:rsidR="009578F5" w:rsidRPr="00211C19" w14:paraId="10504ACC" w14:textId="77777777" w:rsidTr="009578F5">
        <w:trPr>
          <w:trHeight w:val="77"/>
        </w:trPr>
        <w:tc>
          <w:tcPr>
            <w:tcW w:w="376" w:type="pct"/>
            <w:vMerge w:val="restart"/>
            <w:shd w:val="clear" w:color="auto" w:fill="auto"/>
            <w:vAlign w:val="center"/>
          </w:tcPr>
          <w:p w14:paraId="20E506D2" w14:textId="77777777" w:rsidR="009578F5" w:rsidRPr="00211C19" w:rsidRDefault="009578F5" w:rsidP="007E0438">
            <w:pPr>
              <w:jc w:val="center"/>
              <w:rPr>
                <w:rFonts w:eastAsia="현대하모니 L" w:cs="Calibri"/>
                <w:sz w:val="16"/>
                <w:szCs w:val="16"/>
              </w:rPr>
            </w:pPr>
            <w:r w:rsidRPr="00211C19">
              <w:rPr>
                <w:rFonts w:eastAsia="현대하모니 L" w:cs="Calibri"/>
                <w:sz w:val="16"/>
                <w:szCs w:val="16"/>
              </w:rPr>
              <w:t>Input</w:t>
            </w:r>
          </w:p>
        </w:tc>
        <w:tc>
          <w:tcPr>
            <w:tcW w:w="1176" w:type="pct"/>
            <w:shd w:val="clear" w:color="auto" w:fill="auto"/>
          </w:tcPr>
          <w:p w14:paraId="0D437737" w14:textId="77777777" w:rsidR="009578F5" w:rsidRPr="00975C56" w:rsidRDefault="009578F5" w:rsidP="007E0438">
            <w:pPr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 w:rsidRPr="00975C56">
              <w:rPr>
                <w:rFonts w:eastAsia="현대하모니 L" w:cs="Calibri"/>
                <w:color w:val="000000" w:themeColor="dark1"/>
                <w:sz w:val="16"/>
                <w:szCs w:val="16"/>
              </w:rPr>
              <w:t>Input_OPT_Temperature_Sensor1</w:t>
            </w:r>
          </w:p>
        </w:tc>
        <w:tc>
          <w:tcPr>
            <w:tcW w:w="3448" w:type="pct"/>
            <w:shd w:val="clear" w:color="auto" w:fill="auto"/>
            <w:vAlign w:val="center"/>
          </w:tcPr>
          <w:p w14:paraId="7041330C" w14:textId="77777777" w:rsidR="009578F5" w:rsidRPr="00211C19" w:rsidRDefault="009578F5" w:rsidP="007E0438">
            <w:pPr>
              <w:rPr>
                <w:rFonts w:eastAsia="현대하모니 L" w:cs="Calibri"/>
                <w:color w:val="000000" w:themeColor="dark1"/>
                <w:kern w:val="24"/>
                <w:sz w:val="16"/>
                <w:szCs w:val="16"/>
              </w:rPr>
            </w:pPr>
            <w:r w:rsidRPr="00D45384">
              <w:rPr>
                <w:rFonts w:eastAsia="현대하모니 L" w:cs="Calibri" w:hint="eastAsia"/>
                <w:kern w:val="24"/>
                <w:sz w:val="16"/>
                <w:szCs w:val="16"/>
              </w:rPr>
              <w:t xml:space="preserve">Value of WPC </w:t>
            </w:r>
            <w:r w:rsidRPr="00D45384">
              <w:rPr>
                <w:rFonts w:eastAsia="현대하모니 L" w:cs="Calibri"/>
                <w:kern w:val="24"/>
                <w:sz w:val="16"/>
                <w:szCs w:val="16"/>
              </w:rPr>
              <w:t>Temperature</w:t>
            </w:r>
            <w:r w:rsidRPr="00D45384">
              <w:rPr>
                <w:rFonts w:eastAsia="현대하모니 L" w:cs="Calibri" w:hint="eastAsia"/>
                <w:kern w:val="24"/>
                <w:sz w:val="16"/>
                <w:szCs w:val="16"/>
              </w:rPr>
              <w:t xml:space="preserve"> Sensor</w:t>
            </w:r>
            <w:r w:rsidRPr="00D45384">
              <w:rPr>
                <w:rFonts w:eastAsia="현대하모니 L" w:cs="Calibri"/>
                <w:kern w:val="24"/>
                <w:sz w:val="16"/>
                <w:szCs w:val="16"/>
              </w:rPr>
              <w:t>1</w:t>
            </w:r>
          </w:p>
        </w:tc>
      </w:tr>
      <w:tr w:rsidR="009578F5" w:rsidRPr="00211C19" w14:paraId="7CA3693B" w14:textId="77777777" w:rsidTr="009578F5">
        <w:trPr>
          <w:trHeight w:val="77"/>
        </w:trPr>
        <w:tc>
          <w:tcPr>
            <w:tcW w:w="376" w:type="pct"/>
            <w:vMerge/>
            <w:shd w:val="clear" w:color="auto" w:fill="auto"/>
            <w:vAlign w:val="center"/>
          </w:tcPr>
          <w:p w14:paraId="73523C43" w14:textId="77777777" w:rsidR="009578F5" w:rsidRPr="00211C19" w:rsidRDefault="009578F5" w:rsidP="007E0438">
            <w:pPr>
              <w:jc w:val="center"/>
              <w:rPr>
                <w:rFonts w:eastAsia="현대하모니 L" w:cs="Calibri"/>
                <w:sz w:val="16"/>
                <w:szCs w:val="16"/>
              </w:rPr>
            </w:pPr>
          </w:p>
        </w:tc>
        <w:tc>
          <w:tcPr>
            <w:tcW w:w="1176" w:type="pct"/>
            <w:shd w:val="clear" w:color="auto" w:fill="auto"/>
          </w:tcPr>
          <w:p w14:paraId="34DED379" w14:textId="77777777" w:rsidR="009578F5" w:rsidRPr="00975C56" w:rsidRDefault="009578F5" w:rsidP="007E0438">
            <w:pPr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 w:rsidRPr="00975C56">
              <w:rPr>
                <w:rFonts w:eastAsia="현대하모니 L" w:cs="Calibri"/>
                <w:color w:val="000000" w:themeColor="dark1"/>
                <w:sz w:val="16"/>
                <w:szCs w:val="16"/>
              </w:rPr>
              <w:t>Input_OPT_Temperature_Sensor2</w:t>
            </w:r>
          </w:p>
        </w:tc>
        <w:tc>
          <w:tcPr>
            <w:tcW w:w="3448" w:type="pct"/>
            <w:shd w:val="clear" w:color="auto" w:fill="auto"/>
          </w:tcPr>
          <w:p w14:paraId="6363899E" w14:textId="77777777" w:rsidR="009578F5" w:rsidRPr="00211C19" w:rsidRDefault="009578F5" w:rsidP="007E0438">
            <w:pPr>
              <w:rPr>
                <w:rFonts w:eastAsia="현대하모니 L" w:cs="Calibri"/>
              </w:rPr>
            </w:pPr>
            <w:r w:rsidRPr="00D45384">
              <w:rPr>
                <w:rFonts w:eastAsia="현대하모니 L" w:cs="Calibri" w:hint="eastAsia"/>
                <w:kern w:val="24"/>
                <w:sz w:val="16"/>
                <w:szCs w:val="16"/>
              </w:rPr>
              <w:t xml:space="preserve">Value of WPC </w:t>
            </w:r>
            <w:r w:rsidRPr="00D45384">
              <w:rPr>
                <w:rFonts w:eastAsia="현대하모니 L" w:cs="Calibri"/>
                <w:kern w:val="24"/>
                <w:sz w:val="16"/>
                <w:szCs w:val="16"/>
              </w:rPr>
              <w:t>Temperature</w:t>
            </w:r>
            <w:r w:rsidRPr="00D45384">
              <w:rPr>
                <w:rFonts w:eastAsia="현대하모니 L" w:cs="Calibri" w:hint="eastAsia"/>
                <w:kern w:val="24"/>
                <w:sz w:val="16"/>
                <w:szCs w:val="16"/>
              </w:rPr>
              <w:t xml:space="preserve"> Sensor</w:t>
            </w:r>
            <w:r>
              <w:rPr>
                <w:rFonts w:eastAsia="현대하모니 L" w:cs="Calibri" w:hint="eastAsia"/>
                <w:kern w:val="24"/>
                <w:sz w:val="16"/>
                <w:szCs w:val="16"/>
              </w:rPr>
              <w:t>2</w:t>
            </w:r>
          </w:p>
        </w:tc>
      </w:tr>
      <w:tr w:rsidR="009578F5" w:rsidRPr="00211C19" w14:paraId="66DE1530" w14:textId="77777777" w:rsidTr="009578F5">
        <w:trPr>
          <w:trHeight w:val="77"/>
        </w:trPr>
        <w:tc>
          <w:tcPr>
            <w:tcW w:w="376" w:type="pct"/>
            <w:vMerge/>
            <w:shd w:val="clear" w:color="auto" w:fill="auto"/>
            <w:vAlign w:val="center"/>
          </w:tcPr>
          <w:p w14:paraId="2408FFC9" w14:textId="77777777" w:rsidR="009578F5" w:rsidRPr="00211C19" w:rsidRDefault="009578F5" w:rsidP="007E0438">
            <w:pPr>
              <w:jc w:val="center"/>
              <w:rPr>
                <w:rFonts w:eastAsia="현대하모니 L" w:cs="Calibri"/>
                <w:sz w:val="16"/>
                <w:szCs w:val="16"/>
              </w:rPr>
            </w:pPr>
          </w:p>
        </w:tc>
        <w:tc>
          <w:tcPr>
            <w:tcW w:w="1176" w:type="pct"/>
            <w:shd w:val="clear" w:color="auto" w:fill="auto"/>
          </w:tcPr>
          <w:p w14:paraId="08498589" w14:textId="77777777" w:rsidR="009578F5" w:rsidRPr="00975C56" w:rsidRDefault="009578F5" w:rsidP="007E0438">
            <w:pPr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 w:rsidRPr="00975C56">
              <w:rPr>
                <w:rFonts w:eastAsia="현대하모니 L" w:cs="Calibri"/>
                <w:color w:val="000000" w:themeColor="dark1"/>
                <w:sz w:val="16"/>
                <w:szCs w:val="16"/>
              </w:rPr>
              <w:t>Input_OPT_Temperature_Sensor3</w:t>
            </w:r>
          </w:p>
        </w:tc>
        <w:tc>
          <w:tcPr>
            <w:tcW w:w="3448" w:type="pct"/>
            <w:shd w:val="clear" w:color="auto" w:fill="auto"/>
          </w:tcPr>
          <w:p w14:paraId="07947F23" w14:textId="77777777" w:rsidR="009578F5" w:rsidRPr="00211C19" w:rsidRDefault="009578F5" w:rsidP="007E0438">
            <w:pPr>
              <w:rPr>
                <w:rFonts w:eastAsia="현대하모니 L" w:cs="Calibri"/>
              </w:rPr>
            </w:pPr>
            <w:r w:rsidRPr="00D45384">
              <w:rPr>
                <w:rFonts w:eastAsia="현대하모니 L" w:cs="Calibri" w:hint="eastAsia"/>
                <w:kern w:val="24"/>
                <w:sz w:val="16"/>
                <w:szCs w:val="16"/>
              </w:rPr>
              <w:t xml:space="preserve">Value of WPC </w:t>
            </w:r>
            <w:r w:rsidRPr="00D45384">
              <w:rPr>
                <w:rFonts w:eastAsia="현대하모니 L" w:cs="Calibri"/>
                <w:kern w:val="24"/>
                <w:sz w:val="16"/>
                <w:szCs w:val="16"/>
              </w:rPr>
              <w:t>Temperature</w:t>
            </w:r>
            <w:r w:rsidRPr="00D45384">
              <w:rPr>
                <w:rFonts w:eastAsia="현대하모니 L" w:cs="Calibri" w:hint="eastAsia"/>
                <w:kern w:val="24"/>
                <w:sz w:val="16"/>
                <w:szCs w:val="16"/>
              </w:rPr>
              <w:t xml:space="preserve"> Sensor</w:t>
            </w:r>
            <w:r>
              <w:rPr>
                <w:rFonts w:eastAsia="현대하모니 L" w:cs="Calibri" w:hint="eastAsia"/>
                <w:kern w:val="24"/>
                <w:sz w:val="16"/>
                <w:szCs w:val="16"/>
              </w:rPr>
              <w:t>3</w:t>
            </w:r>
          </w:p>
        </w:tc>
      </w:tr>
      <w:tr w:rsidR="009578F5" w:rsidRPr="00211C19" w14:paraId="7719F941" w14:textId="77777777" w:rsidTr="009578F5">
        <w:trPr>
          <w:trHeight w:val="77"/>
        </w:trPr>
        <w:tc>
          <w:tcPr>
            <w:tcW w:w="376" w:type="pct"/>
            <w:vMerge/>
            <w:shd w:val="clear" w:color="auto" w:fill="auto"/>
            <w:vAlign w:val="center"/>
          </w:tcPr>
          <w:p w14:paraId="70DFCA78" w14:textId="77777777" w:rsidR="009578F5" w:rsidRPr="00211C19" w:rsidRDefault="009578F5" w:rsidP="007E0438">
            <w:pPr>
              <w:jc w:val="center"/>
              <w:rPr>
                <w:rFonts w:eastAsia="현대하모니 L" w:cs="Calibri"/>
                <w:sz w:val="16"/>
                <w:szCs w:val="16"/>
              </w:rPr>
            </w:pPr>
          </w:p>
        </w:tc>
        <w:tc>
          <w:tcPr>
            <w:tcW w:w="1176" w:type="pct"/>
            <w:shd w:val="clear" w:color="auto" w:fill="auto"/>
          </w:tcPr>
          <w:p w14:paraId="54675D58" w14:textId="77777777" w:rsidR="009578F5" w:rsidRPr="00975C56" w:rsidRDefault="009578F5" w:rsidP="007E0438">
            <w:pPr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>
              <w:rPr>
                <w:rFonts w:eastAsia="현대하모니 L" w:cs="Calibri"/>
                <w:color w:val="000000" w:themeColor="dark1"/>
                <w:sz w:val="16"/>
                <w:szCs w:val="16"/>
              </w:rPr>
              <w:t>Input_OPT_</w:t>
            </w:r>
            <w:r w:rsidRPr="00975C56">
              <w:rPr>
                <w:rFonts w:eastAsia="현대하모니 L" w:cs="Calibri"/>
                <w:color w:val="000000" w:themeColor="dark1"/>
                <w:sz w:val="16"/>
                <w:szCs w:val="16"/>
              </w:rPr>
              <w:t>WPCStatus</w:t>
            </w:r>
          </w:p>
        </w:tc>
        <w:tc>
          <w:tcPr>
            <w:tcW w:w="3448" w:type="pct"/>
            <w:shd w:val="clear" w:color="auto" w:fill="auto"/>
            <w:vAlign w:val="center"/>
          </w:tcPr>
          <w:p w14:paraId="1C74EDA2" w14:textId="77777777" w:rsidR="009578F5" w:rsidRPr="00211C19" w:rsidRDefault="009578F5" w:rsidP="004F5DA9">
            <w:pPr>
              <w:pStyle w:val="aff7"/>
              <w:rPr>
                <w:rFonts w:ascii="Calibri" w:eastAsia="현대하모니 L" w:hAnsi="Calibri" w:cs="Calibri"/>
                <w:color w:val="000000" w:themeColor="dark1"/>
                <w:sz w:val="16"/>
                <w:szCs w:val="16"/>
              </w:rPr>
            </w:pPr>
            <w:r w:rsidRPr="00211C19">
              <w:rPr>
                <w:rFonts w:ascii="Calibri" w:eastAsia="현대하모니 L" w:hAnsi="Calibri" w:cs="Calibri"/>
                <w:color w:val="000000" w:themeColor="dark1"/>
                <w:sz w:val="16"/>
                <w:szCs w:val="16"/>
              </w:rPr>
              <w:t xml:space="preserve">WPC Mode Status Flag </w:t>
            </w:r>
          </w:p>
          <w:p w14:paraId="4CCD3292" w14:textId="77777777" w:rsidR="009578F5" w:rsidRPr="00211C19" w:rsidRDefault="009578F5" w:rsidP="004F5DA9">
            <w:pPr>
              <w:pStyle w:val="aff7"/>
              <w:rPr>
                <w:rFonts w:ascii="Calibri" w:eastAsia="현대하모니 L" w:hAnsi="Calibri" w:cs="Calibri"/>
                <w:color w:val="000000" w:themeColor="dark1"/>
                <w:sz w:val="16"/>
                <w:szCs w:val="16"/>
              </w:rPr>
            </w:pPr>
            <w:r w:rsidRPr="00211C19">
              <w:rPr>
                <w:rFonts w:ascii="Calibri" w:eastAsia="현대하모니 L" w:hAnsi="Calibri" w:cs="Calibri"/>
                <w:color w:val="000000" w:themeColor="dark1"/>
                <w:sz w:val="16"/>
                <w:szCs w:val="16"/>
              </w:rPr>
              <w:t>Off/WPC Mode/NFC Mode</w:t>
            </w:r>
          </w:p>
        </w:tc>
      </w:tr>
      <w:tr w:rsidR="009578F5" w:rsidRPr="00211C19" w14:paraId="1BF9DA51" w14:textId="77777777" w:rsidTr="009578F5">
        <w:trPr>
          <w:trHeight w:val="77"/>
        </w:trPr>
        <w:tc>
          <w:tcPr>
            <w:tcW w:w="376" w:type="pct"/>
            <w:vMerge/>
            <w:shd w:val="clear" w:color="auto" w:fill="auto"/>
            <w:vAlign w:val="center"/>
          </w:tcPr>
          <w:p w14:paraId="7AE4A922" w14:textId="77777777" w:rsidR="009578F5" w:rsidRPr="00211C19" w:rsidRDefault="009578F5" w:rsidP="009578F5">
            <w:pPr>
              <w:jc w:val="center"/>
              <w:rPr>
                <w:rFonts w:eastAsia="현대하모니 L" w:cs="Calibri"/>
                <w:sz w:val="16"/>
                <w:szCs w:val="16"/>
              </w:rPr>
            </w:pPr>
          </w:p>
        </w:tc>
        <w:tc>
          <w:tcPr>
            <w:tcW w:w="1176" w:type="pct"/>
            <w:shd w:val="clear" w:color="auto" w:fill="auto"/>
            <w:vAlign w:val="center"/>
          </w:tcPr>
          <w:p w14:paraId="313971F1" w14:textId="6470FD38" w:rsidR="009578F5" w:rsidRDefault="009578F5" w:rsidP="009578F5">
            <w:pPr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 w:rsidRPr="009578F5">
              <w:rPr>
                <w:rFonts w:eastAsia="현대하모니 L" w:cs="Calibri"/>
                <w:color w:val="000000" w:themeColor="dark1"/>
                <w:sz w:val="16"/>
                <w:szCs w:val="16"/>
              </w:rPr>
              <w:t>Input_OPT_DeviceState</w:t>
            </w:r>
          </w:p>
        </w:tc>
        <w:tc>
          <w:tcPr>
            <w:tcW w:w="3448" w:type="pct"/>
            <w:shd w:val="clear" w:color="auto" w:fill="auto"/>
            <w:vAlign w:val="center"/>
          </w:tcPr>
          <w:p w14:paraId="5DAF4767" w14:textId="77777777" w:rsidR="009578F5" w:rsidRPr="009578F5" w:rsidRDefault="009578F5" w:rsidP="009578F5">
            <w:pPr>
              <w:pStyle w:val="aff7"/>
              <w:wordWrap w:val="0"/>
              <w:rPr>
                <w:rFonts w:ascii="Calibri" w:eastAsia="현대하모니 L" w:hAnsi="Calibri" w:cs="Calibri"/>
                <w:color w:val="000000" w:themeColor="dark1"/>
                <w:sz w:val="16"/>
                <w:szCs w:val="16"/>
              </w:rPr>
            </w:pPr>
            <w:r w:rsidRPr="009578F5">
              <w:rPr>
                <w:rFonts w:ascii="Calibri" w:eastAsia="현대하모니 L" w:hAnsi="Calibri" w:cs="Calibri"/>
                <w:color w:val="000000" w:themeColor="dark1"/>
                <w:sz w:val="16"/>
                <w:szCs w:val="16"/>
              </w:rPr>
              <w:t>WPC Device Status</w:t>
            </w:r>
          </w:p>
          <w:p w14:paraId="03D4F64F" w14:textId="28531023" w:rsidR="009578F5" w:rsidRPr="00211C19" w:rsidRDefault="009578F5" w:rsidP="009578F5">
            <w:pPr>
              <w:pStyle w:val="aff7"/>
              <w:rPr>
                <w:rFonts w:ascii="Calibri" w:eastAsia="현대하모니 L" w:hAnsi="Calibri" w:cs="Calibri"/>
                <w:color w:val="000000" w:themeColor="dark1"/>
                <w:sz w:val="16"/>
                <w:szCs w:val="16"/>
              </w:rPr>
            </w:pPr>
            <w:r w:rsidRPr="009578F5">
              <w:rPr>
                <w:rFonts w:ascii="Calibri" w:eastAsia="현대하모니 L" w:hAnsi="Calibri" w:cs="Calibri"/>
                <w:color w:val="000000" w:themeColor="dark1"/>
                <w:sz w:val="16"/>
                <w:szCs w:val="16"/>
              </w:rPr>
              <w:t>Init/Reserved/Standby/Charging/Full_Charge/FODError/DeviceError/SystemError/NVMError/APPError/ErrorComm</w:t>
            </w:r>
          </w:p>
        </w:tc>
      </w:tr>
      <w:tr w:rsidR="001037DF" w:rsidRPr="00211C19" w14:paraId="53A05989" w14:textId="77777777" w:rsidTr="009578F5">
        <w:tc>
          <w:tcPr>
            <w:tcW w:w="376" w:type="pct"/>
            <w:shd w:val="clear" w:color="auto" w:fill="auto"/>
            <w:vAlign w:val="center"/>
          </w:tcPr>
          <w:p w14:paraId="3A7C3A3C" w14:textId="77777777" w:rsidR="001037DF" w:rsidRPr="00211C19" w:rsidRDefault="001037DF" w:rsidP="007E0438">
            <w:pPr>
              <w:jc w:val="center"/>
              <w:rPr>
                <w:rFonts w:eastAsia="현대하모니 L" w:cs="Calibri"/>
                <w:sz w:val="16"/>
                <w:szCs w:val="16"/>
              </w:rPr>
            </w:pPr>
            <w:r w:rsidRPr="00211C19">
              <w:rPr>
                <w:rFonts w:eastAsia="현대하모니 L" w:cs="Calibri"/>
                <w:sz w:val="16"/>
                <w:szCs w:val="16"/>
              </w:rPr>
              <w:t>Internal</w:t>
            </w:r>
          </w:p>
        </w:tc>
        <w:tc>
          <w:tcPr>
            <w:tcW w:w="1176" w:type="pct"/>
            <w:shd w:val="clear" w:color="auto" w:fill="auto"/>
            <w:vAlign w:val="center"/>
          </w:tcPr>
          <w:p w14:paraId="4AD2E0F2" w14:textId="77777777" w:rsidR="001037DF" w:rsidRPr="00211C19" w:rsidRDefault="001037DF" w:rsidP="007E0438">
            <w:pPr>
              <w:rPr>
                <w:rFonts w:eastAsia="현대하모니 L" w:cs="Calibri"/>
                <w:color w:val="000000" w:themeColor="dark1"/>
                <w:kern w:val="24"/>
                <w:sz w:val="16"/>
                <w:szCs w:val="16"/>
              </w:rPr>
            </w:pPr>
            <w:r w:rsidRPr="00211C19">
              <w:rPr>
                <w:rFonts w:eastAsia="현대하모니 L" w:cs="Calibri"/>
                <w:color w:val="000000" w:themeColor="dark1"/>
                <w:kern w:val="24"/>
                <w:sz w:val="16"/>
                <w:szCs w:val="16"/>
              </w:rPr>
              <w:t>Timer_OverTemp</w:t>
            </w:r>
          </w:p>
        </w:tc>
        <w:tc>
          <w:tcPr>
            <w:tcW w:w="3448" w:type="pct"/>
            <w:shd w:val="clear" w:color="auto" w:fill="auto"/>
            <w:vAlign w:val="center"/>
          </w:tcPr>
          <w:p w14:paraId="170C72E4" w14:textId="77777777" w:rsidR="001037DF" w:rsidRPr="00211C19" w:rsidRDefault="001037DF" w:rsidP="007E0438">
            <w:pPr>
              <w:pStyle w:val="aff7"/>
              <w:rPr>
                <w:rFonts w:ascii="Calibri" w:eastAsia="현대하모니 L" w:hAnsi="Calibri" w:cs="Calibri"/>
                <w:color w:val="000000" w:themeColor="dark1"/>
                <w:kern w:val="24"/>
                <w:sz w:val="16"/>
                <w:szCs w:val="16"/>
              </w:rPr>
            </w:pPr>
            <w:r w:rsidRPr="00211C19">
              <w:rPr>
                <w:rFonts w:ascii="Calibri" w:eastAsia="현대하모니 L" w:hAnsi="Calibri" w:cs="Calibri"/>
                <w:color w:val="000000" w:themeColor="dark1"/>
                <w:kern w:val="24"/>
                <w:sz w:val="16"/>
                <w:szCs w:val="16"/>
              </w:rPr>
              <w:t>Timer for Detecting Over Temperature</w:t>
            </w:r>
          </w:p>
        </w:tc>
      </w:tr>
      <w:tr w:rsidR="001037DF" w:rsidRPr="00211C19" w14:paraId="5E641B63" w14:textId="77777777" w:rsidTr="009578F5">
        <w:tc>
          <w:tcPr>
            <w:tcW w:w="376" w:type="pct"/>
            <w:shd w:val="clear" w:color="auto" w:fill="auto"/>
            <w:vAlign w:val="center"/>
          </w:tcPr>
          <w:p w14:paraId="4997CC43" w14:textId="77777777" w:rsidR="001037DF" w:rsidRPr="00211C19" w:rsidRDefault="001037DF" w:rsidP="007E0438">
            <w:pPr>
              <w:jc w:val="center"/>
              <w:rPr>
                <w:rFonts w:eastAsia="현대하모니 L" w:cs="Calibri"/>
                <w:sz w:val="16"/>
                <w:szCs w:val="16"/>
              </w:rPr>
            </w:pPr>
            <w:r w:rsidRPr="00211C19">
              <w:rPr>
                <w:rFonts w:eastAsia="현대하모니 L" w:cs="Calibri"/>
                <w:sz w:val="16"/>
                <w:szCs w:val="16"/>
              </w:rPr>
              <w:t>Output</w:t>
            </w:r>
          </w:p>
        </w:tc>
        <w:tc>
          <w:tcPr>
            <w:tcW w:w="1176" w:type="pct"/>
            <w:shd w:val="clear" w:color="auto" w:fill="auto"/>
            <w:vAlign w:val="center"/>
          </w:tcPr>
          <w:p w14:paraId="5F840AF8" w14:textId="77777777" w:rsidR="001037DF" w:rsidRPr="00211C19" w:rsidRDefault="001037DF" w:rsidP="007E0438">
            <w:pPr>
              <w:rPr>
                <w:rFonts w:eastAsia="현대하모니 L" w:cs="Calibri"/>
                <w:sz w:val="16"/>
                <w:szCs w:val="16"/>
              </w:rPr>
            </w:pPr>
            <w:r w:rsidRPr="00975C56">
              <w:rPr>
                <w:rFonts w:eastAsia="현대하모니 L" w:cs="Calibri"/>
                <w:color w:val="000000" w:themeColor="dark1"/>
                <w:kern w:val="24"/>
                <w:sz w:val="16"/>
                <w:szCs w:val="16"/>
              </w:rPr>
              <w:t>Output_OPT_b_TemperatureFault</w:t>
            </w:r>
          </w:p>
        </w:tc>
        <w:tc>
          <w:tcPr>
            <w:tcW w:w="3448" w:type="pct"/>
            <w:shd w:val="clear" w:color="auto" w:fill="auto"/>
            <w:vAlign w:val="center"/>
          </w:tcPr>
          <w:p w14:paraId="67A5A3C2" w14:textId="77777777" w:rsidR="001037DF" w:rsidRPr="00211C19" w:rsidRDefault="001037DF" w:rsidP="007E0438">
            <w:pPr>
              <w:pStyle w:val="aff7"/>
              <w:rPr>
                <w:rFonts w:ascii="Calibri" w:eastAsia="현대하모니 L" w:hAnsi="Calibri" w:cs="Calibri"/>
                <w:color w:val="000000" w:themeColor="dark1"/>
                <w:kern w:val="24"/>
                <w:sz w:val="16"/>
                <w:szCs w:val="16"/>
              </w:rPr>
            </w:pPr>
            <w:r w:rsidRPr="00211C19">
              <w:rPr>
                <w:rFonts w:ascii="Calibri" w:eastAsia="현대하모니 L" w:hAnsi="Calibri" w:cs="Calibri"/>
                <w:color w:val="000000" w:themeColor="dark1"/>
                <w:kern w:val="24"/>
                <w:sz w:val="16"/>
                <w:szCs w:val="16"/>
              </w:rPr>
              <w:t xml:space="preserve">Temperature Fault Status  </w:t>
            </w:r>
          </w:p>
          <w:p w14:paraId="5888373F" w14:textId="77777777" w:rsidR="001037DF" w:rsidRPr="00211C19" w:rsidRDefault="001037DF" w:rsidP="007E0438">
            <w:pPr>
              <w:rPr>
                <w:rFonts w:eastAsia="현대하모니 L" w:cs="Calibri"/>
                <w:color w:val="000000" w:themeColor="dark1"/>
                <w:kern w:val="24"/>
                <w:sz w:val="16"/>
                <w:szCs w:val="16"/>
              </w:rPr>
            </w:pPr>
            <w:r w:rsidRPr="00211C19">
              <w:rPr>
                <w:rFonts w:eastAsia="현대하모니 L" w:cs="Calibri"/>
                <w:color w:val="000000" w:themeColor="dark1"/>
                <w:kern w:val="24"/>
                <w:sz w:val="16"/>
                <w:szCs w:val="16"/>
              </w:rPr>
              <w:t>- Off: Not Fault</w:t>
            </w:r>
          </w:p>
          <w:p w14:paraId="7CBC49B2" w14:textId="77777777" w:rsidR="001037DF" w:rsidRPr="00211C19" w:rsidRDefault="001037DF" w:rsidP="007E0438">
            <w:pPr>
              <w:rPr>
                <w:rFonts w:eastAsia="현대하모니 L" w:cs="Calibri"/>
                <w:color w:val="000000" w:themeColor="dark1"/>
                <w:kern w:val="24"/>
                <w:sz w:val="16"/>
                <w:szCs w:val="16"/>
              </w:rPr>
            </w:pPr>
            <w:r w:rsidRPr="00211C19">
              <w:rPr>
                <w:rFonts w:eastAsia="현대하모니 L" w:cs="Calibri"/>
                <w:color w:val="000000" w:themeColor="dark1"/>
                <w:kern w:val="24"/>
                <w:sz w:val="16"/>
                <w:szCs w:val="16"/>
              </w:rPr>
              <w:t>- On: Fault</w:t>
            </w:r>
          </w:p>
        </w:tc>
      </w:tr>
    </w:tbl>
    <w:p w14:paraId="417B8A31" w14:textId="4B9392E3" w:rsidR="00172583" w:rsidRPr="00211C19" w:rsidRDefault="00172583" w:rsidP="00172583">
      <w:pPr>
        <w:pStyle w:val="affc"/>
        <w:rPr>
          <w:rFonts w:eastAsia="현대하모니 L" w:cs="Calibri"/>
        </w:rPr>
      </w:pPr>
      <w:bookmarkStart w:id="211" w:name="_Toc96604540"/>
      <w:r w:rsidRPr="00211C19">
        <w:rPr>
          <w:rFonts w:eastAsia="현대하모니 L" w:cs="Calibri"/>
        </w:rPr>
        <w:t xml:space="preserve">Table </w:t>
      </w:r>
      <w:r w:rsidRPr="00211C19">
        <w:rPr>
          <w:rFonts w:eastAsia="현대하모니 L" w:cs="Calibri"/>
        </w:rPr>
        <w:fldChar w:fldCharType="begin"/>
      </w:r>
      <w:r w:rsidRPr="00211C19">
        <w:rPr>
          <w:rFonts w:eastAsia="현대하모니 L" w:cs="Calibri"/>
        </w:rPr>
        <w:instrText xml:space="preserve"> SEQ Table \* ARABIC </w:instrText>
      </w:r>
      <w:r w:rsidRPr="00211C19">
        <w:rPr>
          <w:rFonts w:eastAsia="현대하모니 L" w:cs="Calibri"/>
        </w:rPr>
        <w:fldChar w:fldCharType="separate"/>
      </w:r>
      <w:r w:rsidR="006F533A">
        <w:rPr>
          <w:rFonts w:eastAsia="현대하모니 L" w:cs="Calibri"/>
          <w:noProof/>
        </w:rPr>
        <w:t>60</w:t>
      </w:r>
      <w:r w:rsidRPr="00211C19">
        <w:rPr>
          <w:rFonts w:eastAsia="현대하모니 L" w:cs="Calibri"/>
        </w:rPr>
        <w:fldChar w:fldCharType="end"/>
      </w:r>
      <w:r w:rsidRPr="00211C19">
        <w:rPr>
          <w:rFonts w:eastAsia="현대하모니 L" w:cs="Calibri"/>
        </w:rPr>
        <w:t xml:space="preserve">.Over Temperature </w:t>
      </w:r>
      <w:r>
        <w:rPr>
          <w:rFonts w:eastAsia="현대하모니 L" w:cs="Calibri"/>
        </w:rPr>
        <w:t>Detecting Control Function</w:t>
      </w:r>
      <w:r w:rsidRPr="00211C19">
        <w:rPr>
          <w:rFonts w:eastAsia="현대하모니 L" w:cs="Calibri"/>
        </w:rPr>
        <w:t xml:space="preserve"> In/Out List</w:t>
      </w:r>
      <w:bookmarkEnd w:id="211"/>
    </w:p>
    <w:p w14:paraId="3B7162DA" w14:textId="77777777" w:rsidR="00172583" w:rsidRPr="00211C19" w:rsidRDefault="00172583" w:rsidP="00172583">
      <w:pPr>
        <w:rPr>
          <w:rFonts w:eastAsia="현대하모니 L" w:cs="Calibri"/>
        </w:rPr>
      </w:pPr>
    </w:p>
    <w:p w14:paraId="07EA1200" w14:textId="77777777" w:rsidR="00172583" w:rsidRPr="00211C19" w:rsidRDefault="00172583" w:rsidP="00172583">
      <w:pPr>
        <w:pStyle w:val="51"/>
      </w:pPr>
      <w:r w:rsidRPr="00211C19">
        <w:t xml:space="preserve">Over Temperature </w:t>
      </w:r>
      <w:r>
        <w:t>Detecting Control Function</w:t>
      </w:r>
      <w:r w:rsidRPr="00211C19">
        <w:t xml:space="preserve"> Description</w:t>
      </w:r>
    </w:p>
    <w:p w14:paraId="39C14472" w14:textId="77777777" w:rsidR="00172583" w:rsidRPr="00211C19" w:rsidRDefault="00172583" w:rsidP="00172583">
      <w:pPr>
        <w:rPr>
          <w:rFonts w:eastAsia="현대하모니 L" w:cs="Calibri"/>
          <w:lang w:val="en-GB"/>
        </w:rPr>
      </w:pPr>
    </w:p>
    <w:p w14:paraId="466B96F7" w14:textId="7EC67292" w:rsidR="00172583" w:rsidRPr="00A91DC0" w:rsidRDefault="00172583" w:rsidP="009A71C4">
      <w:pPr>
        <w:pStyle w:val="a1"/>
        <w:widowControl w:val="0"/>
        <w:numPr>
          <w:ilvl w:val="0"/>
          <w:numId w:val="56"/>
        </w:numPr>
        <w:wordWrap w:val="0"/>
        <w:ind w:left="851" w:rightChars="325" w:right="715"/>
        <w:contextualSpacing w:val="0"/>
        <w:jc w:val="both"/>
        <w:rPr>
          <w:rFonts w:eastAsia="현대하모니 L" w:cs="Calibri"/>
          <w:sz w:val="20"/>
          <w:lang w:val="en-GB"/>
        </w:rPr>
      </w:pPr>
      <w:r>
        <w:rPr>
          <w:rFonts w:eastAsia="현대하모니 L" w:cs="Calibri" w:hint="eastAsia"/>
          <w:sz w:val="20"/>
          <w:lang w:val="en-GB"/>
        </w:rPr>
        <w:t>WPC Mode</w:t>
      </w:r>
      <w:r w:rsidR="009578F5" w:rsidRPr="009578F5">
        <w:rPr>
          <w:rFonts w:eastAsia="현대하모니 L" w:cs="Calibri" w:hint="eastAsia"/>
          <w:sz w:val="20"/>
          <w:lang w:val="en-GB"/>
        </w:rPr>
        <w:t xml:space="preserve"> </w:t>
      </w:r>
      <w:r w:rsidR="009578F5">
        <w:rPr>
          <w:rFonts w:eastAsia="현대하모니 L" w:cs="Calibri" w:hint="eastAsia"/>
          <w:sz w:val="20"/>
          <w:lang w:val="en-GB"/>
        </w:rPr>
        <w:t>이고</w:t>
      </w:r>
      <w:r w:rsidR="009578F5">
        <w:rPr>
          <w:rFonts w:eastAsia="현대하모니 L" w:cs="Calibri" w:hint="eastAsia"/>
          <w:sz w:val="20"/>
          <w:lang w:val="en-GB"/>
        </w:rPr>
        <w:t xml:space="preserve"> </w:t>
      </w:r>
      <w:r w:rsidR="009578F5" w:rsidRPr="00FE586A">
        <w:rPr>
          <w:rFonts w:eastAsia="현대하모니 L" w:cs="Calibri" w:hint="eastAsia"/>
          <w:sz w:val="20"/>
          <w:lang w:val="en-GB"/>
        </w:rPr>
        <w:t>휴대폰</w:t>
      </w:r>
      <w:r w:rsidR="009578F5" w:rsidRPr="00FE586A">
        <w:rPr>
          <w:rFonts w:eastAsia="현대하모니 L" w:cs="Calibri" w:hint="eastAsia"/>
          <w:sz w:val="20"/>
          <w:lang w:val="en-GB"/>
        </w:rPr>
        <w:t xml:space="preserve"> </w:t>
      </w:r>
      <w:r w:rsidR="009578F5" w:rsidRPr="00FE586A">
        <w:rPr>
          <w:rFonts w:eastAsia="현대하모니 L" w:cs="Calibri" w:hint="eastAsia"/>
          <w:sz w:val="20"/>
          <w:lang w:val="en-GB"/>
        </w:rPr>
        <w:t>거치된</w:t>
      </w:r>
      <w:r w:rsidR="009578F5" w:rsidRPr="00FE586A">
        <w:rPr>
          <w:rFonts w:eastAsia="현대하모니 L" w:cs="Calibri" w:hint="eastAsia"/>
          <w:sz w:val="20"/>
          <w:lang w:val="en-GB"/>
        </w:rPr>
        <w:t xml:space="preserve"> </w:t>
      </w:r>
      <w:r w:rsidR="009578F5" w:rsidRPr="00FE586A">
        <w:rPr>
          <w:rFonts w:eastAsia="현대하모니 L" w:cs="Calibri" w:hint="eastAsia"/>
          <w:sz w:val="20"/>
          <w:lang w:val="en-GB"/>
        </w:rPr>
        <w:t>상태에서</w:t>
      </w:r>
      <w:r w:rsidR="009578F5" w:rsidRPr="00A91DC0">
        <w:rPr>
          <w:rFonts w:eastAsia="현대하모니 L" w:cs="Calibri"/>
          <w:sz w:val="20"/>
          <w:lang w:val="en-GB"/>
        </w:rPr>
        <w:t xml:space="preserve"> </w:t>
      </w:r>
      <w:r w:rsidRPr="00A91DC0">
        <w:rPr>
          <w:rFonts w:eastAsia="현대하모니 L" w:cs="Calibri"/>
          <w:sz w:val="20"/>
          <w:lang w:val="en-GB"/>
        </w:rPr>
        <w:t>3</w:t>
      </w:r>
      <w:r w:rsidRPr="00A91DC0">
        <w:rPr>
          <w:rFonts w:eastAsia="현대하모니 L" w:cs="Calibri"/>
          <w:sz w:val="20"/>
          <w:lang w:val="en-GB"/>
        </w:rPr>
        <w:t>개의</w:t>
      </w:r>
      <w:r w:rsidRPr="00A91DC0">
        <w:rPr>
          <w:rFonts w:eastAsia="현대하모니 L" w:cs="Calibri"/>
          <w:sz w:val="20"/>
          <w:lang w:val="en-GB"/>
        </w:rPr>
        <w:t xml:space="preserve"> </w:t>
      </w:r>
      <w:r w:rsidRPr="00A91DC0">
        <w:rPr>
          <w:rFonts w:eastAsia="현대하모니 L" w:cs="Calibri"/>
          <w:sz w:val="20"/>
          <w:lang w:val="en-GB"/>
        </w:rPr>
        <w:t>온도</w:t>
      </w:r>
      <w:r w:rsidRPr="00A91DC0">
        <w:rPr>
          <w:rFonts w:eastAsia="현대하모니 L" w:cs="Calibri"/>
          <w:sz w:val="20"/>
          <w:lang w:val="en-GB"/>
        </w:rPr>
        <w:t xml:space="preserve"> </w:t>
      </w:r>
      <w:r w:rsidRPr="00A91DC0">
        <w:rPr>
          <w:rFonts w:eastAsia="현대하모니 L" w:cs="Calibri"/>
          <w:sz w:val="20"/>
          <w:lang w:val="en-GB"/>
        </w:rPr>
        <w:t>센서</w:t>
      </w:r>
      <w:r>
        <w:rPr>
          <w:rFonts w:eastAsia="현대하모니 L" w:cs="Calibri" w:hint="eastAsia"/>
          <w:sz w:val="20"/>
          <w:lang w:val="en-GB"/>
        </w:rPr>
        <w:t xml:space="preserve"> </w:t>
      </w:r>
      <w:r w:rsidRPr="00A91DC0">
        <w:rPr>
          <w:rFonts w:eastAsia="현대하모니 L" w:cs="Calibri"/>
          <w:sz w:val="20"/>
          <w:lang w:val="en-GB"/>
        </w:rPr>
        <w:t>중</w:t>
      </w:r>
      <w:r w:rsidRPr="00A91DC0">
        <w:rPr>
          <w:rFonts w:eastAsia="현대하모니 L" w:cs="Calibri"/>
          <w:sz w:val="20"/>
          <w:lang w:val="en-GB"/>
        </w:rPr>
        <w:t xml:space="preserve"> 1</w:t>
      </w:r>
      <w:r w:rsidRPr="00A91DC0">
        <w:rPr>
          <w:rFonts w:eastAsia="현대하모니 L" w:cs="Calibri"/>
          <w:sz w:val="20"/>
          <w:lang w:val="en-GB"/>
        </w:rPr>
        <w:t>개</w:t>
      </w:r>
      <w:r w:rsidRPr="00A91DC0">
        <w:rPr>
          <w:rFonts w:eastAsia="현대하모니 L" w:cs="Calibri"/>
          <w:sz w:val="20"/>
          <w:lang w:val="en-GB"/>
        </w:rPr>
        <w:t xml:space="preserve"> </w:t>
      </w:r>
      <w:r w:rsidRPr="00A91DC0">
        <w:rPr>
          <w:rFonts w:eastAsia="현대하모니 L" w:cs="Calibri"/>
          <w:sz w:val="20"/>
          <w:lang w:val="en-GB"/>
        </w:rPr>
        <w:t>이상</w:t>
      </w:r>
      <w:r>
        <w:rPr>
          <w:rFonts w:eastAsia="현대하모니 L" w:cs="Calibri" w:hint="eastAsia"/>
          <w:sz w:val="20"/>
          <w:lang w:val="en-GB"/>
        </w:rPr>
        <w:t>의</w:t>
      </w:r>
      <w:r w:rsidRPr="00A91DC0">
        <w:rPr>
          <w:rFonts w:eastAsia="현대하모니 L" w:cs="Calibri"/>
          <w:sz w:val="20"/>
          <w:lang w:val="en-GB"/>
        </w:rPr>
        <w:t xml:space="preserve"> </w:t>
      </w:r>
      <w:r w:rsidRPr="00A91DC0">
        <w:rPr>
          <w:rFonts w:eastAsia="현대하모니 L" w:cs="Calibri"/>
          <w:sz w:val="20"/>
          <w:lang w:val="en-GB"/>
        </w:rPr>
        <w:t>입력</w:t>
      </w:r>
      <w:r w:rsidRPr="00A91DC0">
        <w:rPr>
          <w:rFonts w:eastAsia="현대하모니 L" w:cs="Calibri"/>
          <w:sz w:val="20"/>
          <w:lang w:val="en-GB"/>
        </w:rPr>
        <w:t xml:space="preserve"> </w:t>
      </w:r>
      <w:r w:rsidRPr="00A91DC0">
        <w:rPr>
          <w:rFonts w:eastAsia="현대하모니 L" w:cs="Calibri"/>
          <w:sz w:val="20"/>
          <w:lang w:val="en-GB"/>
        </w:rPr>
        <w:t>값이</w:t>
      </w:r>
      <w:r w:rsidRPr="00A91DC0">
        <w:rPr>
          <w:rFonts w:eastAsia="현대하모니 L" w:cs="Calibri"/>
          <w:sz w:val="20"/>
          <w:lang w:val="en-GB"/>
        </w:rPr>
        <w:t xml:space="preserve"> 70</w:t>
      </w:r>
      <w:r w:rsidRPr="00A91DC0">
        <w:rPr>
          <w:rFonts w:ascii="굴림" w:eastAsia="굴림" w:hAnsi="굴림" w:cs="굴림" w:hint="eastAsia"/>
          <w:sz w:val="18"/>
          <w:szCs w:val="18"/>
          <w:lang w:val="en-GB"/>
        </w:rPr>
        <w:t>℃</w:t>
      </w:r>
      <w:r w:rsidRPr="00A91DC0">
        <w:rPr>
          <w:rFonts w:eastAsia="현대하모니 L" w:cs="Calibri"/>
          <w:sz w:val="20"/>
          <w:lang w:val="en-GB"/>
        </w:rPr>
        <w:t xml:space="preserve"> </w:t>
      </w:r>
      <w:r w:rsidRPr="00A91DC0">
        <w:rPr>
          <w:rFonts w:eastAsia="현대하모니 L" w:cs="Calibri"/>
          <w:sz w:val="20"/>
          <w:lang w:val="en-GB"/>
        </w:rPr>
        <w:t>이상으로</w:t>
      </w:r>
      <w:r w:rsidRPr="00A91DC0">
        <w:rPr>
          <w:rFonts w:eastAsia="현대하모니 L" w:cs="Calibri"/>
          <w:sz w:val="20"/>
          <w:lang w:val="en-GB"/>
        </w:rPr>
        <w:t xml:space="preserve"> 5000ms</w:t>
      </w:r>
      <w:r w:rsidRPr="00A91DC0">
        <w:rPr>
          <w:rFonts w:eastAsia="현대하모니 L" w:cs="Calibri"/>
          <w:sz w:val="20"/>
          <w:lang w:val="en-GB"/>
        </w:rPr>
        <w:t>동안</w:t>
      </w:r>
      <w:r w:rsidRPr="00A91DC0">
        <w:rPr>
          <w:rFonts w:eastAsia="현대하모니 L" w:cs="Calibri"/>
          <w:sz w:val="20"/>
          <w:lang w:val="en-GB"/>
        </w:rPr>
        <w:t xml:space="preserve"> </w:t>
      </w:r>
      <w:r w:rsidRPr="00A91DC0">
        <w:rPr>
          <w:rFonts w:eastAsia="현대하모니 L" w:cs="Calibri"/>
          <w:sz w:val="20"/>
          <w:lang w:val="en-GB"/>
        </w:rPr>
        <w:t>유지될</w:t>
      </w:r>
      <w:r w:rsidRPr="00A91DC0">
        <w:rPr>
          <w:rFonts w:eastAsia="현대하모니 L" w:cs="Calibri"/>
          <w:sz w:val="20"/>
          <w:lang w:val="en-GB"/>
        </w:rPr>
        <w:t xml:space="preserve"> </w:t>
      </w:r>
      <w:r w:rsidRPr="00A91DC0">
        <w:rPr>
          <w:rFonts w:eastAsia="현대하모니 L" w:cs="Calibri"/>
          <w:sz w:val="20"/>
          <w:lang w:val="en-GB"/>
        </w:rPr>
        <w:t>경우</w:t>
      </w:r>
      <w:r w:rsidRPr="00A91DC0">
        <w:rPr>
          <w:rFonts w:eastAsia="현대하모니 L" w:cs="Calibri"/>
          <w:sz w:val="20"/>
          <w:lang w:val="en-GB"/>
        </w:rPr>
        <w:t xml:space="preserve">, </w:t>
      </w:r>
      <w:r w:rsidRPr="00A91DC0">
        <w:rPr>
          <w:rFonts w:eastAsia="현대하모니 L" w:cs="Calibri"/>
          <w:sz w:val="20"/>
          <w:lang w:val="en-GB"/>
        </w:rPr>
        <w:t>과열</w:t>
      </w:r>
      <w:r w:rsidRPr="00A91DC0">
        <w:rPr>
          <w:rFonts w:eastAsia="현대하모니 L" w:cs="Calibri"/>
          <w:sz w:val="20"/>
          <w:lang w:val="en-GB"/>
        </w:rPr>
        <w:t xml:space="preserve"> </w:t>
      </w:r>
      <w:r w:rsidRPr="00A91DC0">
        <w:rPr>
          <w:rFonts w:eastAsia="현대하모니 L" w:cs="Calibri"/>
          <w:sz w:val="20"/>
          <w:lang w:val="en-GB"/>
        </w:rPr>
        <w:t>상태로</w:t>
      </w:r>
      <w:r w:rsidRPr="00A91DC0">
        <w:rPr>
          <w:rFonts w:eastAsia="현대하모니 L" w:cs="Calibri"/>
          <w:sz w:val="20"/>
          <w:lang w:val="en-GB"/>
        </w:rPr>
        <w:t xml:space="preserve"> </w:t>
      </w:r>
      <w:r w:rsidRPr="00A91DC0">
        <w:rPr>
          <w:rFonts w:eastAsia="현대하모니 L" w:cs="Calibri"/>
          <w:sz w:val="20"/>
          <w:lang w:val="en-GB"/>
        </w:rPr>
        <w:t>판단하여</w:t>
      </w:r>
      <w:r w:rsidRPr="00A91DC0">
        <w:rPr>
          <w:rFonts w:eastAsia="현대하모니 L" w:cs="Calibri"/>
          <w:sz w:val="20"/>
          <w:lang w:val="en-GB"/>
        </w:rPr>
        <w:t xml:space="preserve"> </w:t>
      </w:r>
      <w:r w:rsidRPr="00A91DC0">
        <w:rPr>
          <w:rFonts w:eastAsia="현대하모니 L" w:cs="Calibri"/>
          <w:sz w:val="20"/>
          <w:lang w:val="en-GB"/>
        </w:rPr>
        <w:t>충전</w:t>
      </w:r>
      <w:r>
        <w:rPr>
          <w:rFonts w:eastAsia="현대하모니 L" w:cs="Calibri" w:hint="eastAsia"/>
          <w:sz w:val="20"/>
          <w:lang w:val="en-GB"/>
        </w:rPr>
        <w:t>을</w:t>
      </w:r>
      <w:r>
        <w:rPr>
          <w:rFonts w:eastAsia="현대하모니 L" w:cs="Calibri" w:hint="eastAsia"/>
          <w:sz w:val="20"/>
          <w:lang w:val="en-GB"/>
        </w:rPr>
        <w:t xml:space="preserve"> </w:t>
      </w:r>
      <w:r w:rsidRPr="00E5711C">
        <w:rPr>
          <w:rFonts w:eastAsia="현대하모니 L" w:cs="Calibri" w:hint="eastAsia"/>
          <w:sz w:val="20"/>
        </w:rPr>
        <w:t>중단</w:t>
      </w:r>
      <w:r>
        <w:rPr>
          <w:rFonts w:eastAsia="현대하모니 L" w:cs="Calibri" w:hint="eastAsia"/>
          <w:sz w:val="20"/>
        </w:rPr>
        <w:t>해야</w:t>
      </w:r>
      <w:r>
        <w:rPr>
          <w:rFonts w:eastAsia="현대하모니 L" w:cs="Calibri" w:hint="eastAsia"/>
          <w:sz w:val="20"/>
        </w:rPr>
        <w:t xml:space="preserve"> </w:t>
      </w:r>
      <w:r w:rsidRPr="00E5711C">
        <w:rPr>
          <w:rFonts w:eastAsia="현대하모니 L" w:cs="Calibri" w:hint="eastAsia"/>
          <w:sz w:val="20"/>
        </w:rPr>
        <w:t>한다</w:t>
      </w:r>
      <w:r w:rsidRPr="00E5711C">
        <w:rPr>
          <w:rFonts w:eastAsia="현대하모니 L" w:cs="Calibri" w:hint="eastAsia"/>
          <w:sz w:val="20"/>
        </w:rPr>
        <w:t>.</w:t>
      </w:r>
    </w:p>
    <w:p w14:paraId="288B5B7F" w14:textId="77777777" w:rsidR="00172583" w:rsidRDefault="00172583" w:rsidP="009A71C4">
      <w:pPr>
        <w:pStyle w:val="a1"/>
        <w:widowControl w:val="0"/>
        <w:numPr>
          <w:ilvl w:val="0"/>
          <w:numId w:val="56"/>
        </w:numPr>
        <w:wordWrap w:val="0"/>
        <w:ind w:left="851" w:rightChars="325" w:right="715" w:hanging="425"/>
        <w:contextualSpacing w:val="0"/>
        <w:jc w:val="both"/>
        <w:rPr>
          <w:rFonts w:eastAsia="현대하모니 L" w:cs="Calibri"/>
          <w:sz w:val="20"/>
          <w:lang w:val="en-GB"/>
        </w:rPr>
      </w:pPr>
      <w:r w:rsidRPr="00A91DC0">
        <w:rPr>
          <w:rFonts w:eastAsia="현대하모니 L" w:cs="Calibri"/>
          <w:sz w:val="20"/>
          <w:lang w:val="en-GB"/>
        </w:rPr>
        <w:t>과열</w:t>
      </w:r>
      <w:r w:rsidRPr="00A91DC0">
        <w:rPr>
          <w:rFonts w:eastAsia="현대하모니 L" w:cs="Calibri"/>
          <w:sz w:val="20"/>
          <w:lang w:val="en-GB"/>
        </w:rPr>
        <w:t xml:space="preserve"> </w:t>
      </w:r>
      <w:r w:rsidRPr="00A91DC0">
        <w:rPr>
          <w:rFonts w:eastAsia="현대하모니 L" w:cs="Calibri"/>
          <w:sz w:val="20"/>
          <w:lang w:val="en-GB"/>
        </w:rPr>
        <w:t>상태에서</w:t>
      </w:r>
      <w:r w:rsidRPr="00A91DC0">
        <w:rPr>
          <w:rFonts w:eastAsia="현대하모니 L" w:cs="Calibri"/>
          <w:sz w:val="20"/>
          <w:lang w:val="en-GB"/>
        </w:rPr>
        <w:t xml:space="preserve"> </w:t>
      </w:r>
      <w:r w:rsidRPr="00E5711C">
        <w:rPr>
          <w:rFonts w:eastAsia="현대하모니 L" w:cs="Calibri" w:hint="eastAsia"/>
          <w:sz w:val="20"/>
        </w:rPr>
        <w:t>WPC Mode</w:t>
      </w:r>
      <w:r w:rsidRPr="00E5711C">
        <w:rPr>
          <w:rFonts w:eastAsia="현대하모니 L" w:cs="Calibri" w:hint="eastAsia"/>
          <w:sz w:val="20"/>
        </w:rPr>
        <w:t>가</w:t>
      </w:r>
      <w:r w:rsidRPr="00E5711C">
        <w:rPr>
          <w:rFonts w:eastAsia="현대하모니 L" w:cs="Calibri" w:hint="eastAsia"/>
          <w:sz w:val="20"/>
        </w:rPr>
        <w:t xml:space="preserve"> </w:t>
      </w:r>
      <w:r w:rsidRPr="00E5711C">
        <w:rPr>
          <w:rFonts w:eastAsia="현대하모니 L" w:cs="Calibri" w:hint="eastAsia"/>
          <w:sz w:val="20"/>
        </w:rPr>
        <w:t>아니거나</w:t>
      </w:r>
      <w:r w:rsidRPr="00E5711C">
        <w:rPr>
          <w:rFonts w:eastAsia="현대하모니 L" w:cs="Calibri"/>
          <w:sz w:val="20"/>
        </w:rPr>
        <w:t xml:space="preserve"> </w:t>
      </w:r>
      <w:r>
        <w:rPr>
          <w:rFonts w:eastAsia="현대하모니 L" w:cs="Calibri" w:hint="eastAsia"/>
          <w:sz w:val="20"/>
        </w:rPr>
        <w:t>3</w:t>
      </w:r>
      <w:r>
        <w:rPr>
          <w:rFonts w:eastAsia="현대하모니 L" w:cs="Calibri" w:hint="eastAsia"/>
          <w:sz w:val="20"/>
        </w:rPr>
        <w:t>개의</w:t>
      </w:r>
      <w:r>
        <w:rPr>
          <w:rFonts w:eastAsia="현대하모니 L" w:cs="Calibri" w:hint="eastAsia"/>
          <w:sz w:val="20"/>
        </w:rPr>
        <w:t xml:space="preserve"> </w:t>
      </w:r>
      <w:r w:rsidRPr="00E5711C">
        <w:rPr>
          <w:rFonts w:eastAsia="현대하모니 L" w:cs="Calibri"/>
          <w:sz w:val="20"/>
        </w:rPr>
        <w:t>온도</w:t>
      </w:r>
      <w:r w:rsidRPr="00E5711C">
        <w:rPr>
          <w:rFonts w:eastAsia="현대하모니 L" w:cs="Calibri"/>
          <w:sz w:val="20"/>
        </w:rPr>
        <w:t xml:space="preserve"> </w:t>
      </w:r>
      <w:r w:rsidRPr="00E5711C">
        <w:rPr>
          <w:rFonts w:eastAsia="현대하모니 L" w:cs="Calibri"/>
          <w:sz w:val="20"/>
        </w:rPr>
        <w:t>센</w:t>
      </w:r>
      <w:r w:rsidRPr="00A91DC0">
        <w:rPr>
          <w:rFonts w:eastAsia="현대하모니 L" w:cs="Calibri"/>
          <w:sz w:val="20"/>
          <w:lang w:val="en-GB"/>
        </w:rPr>
        <w:t>서</w:t>
      </w:r>
      <w:r w:rsidRPr="00324CB9">
        <w:rPr>
          <w:rFonts w:eastAsia="현대하모니 L" w:cs="Calibri" w:hint="eastAsia"/>
          <w:sz w:val="20"/>
        </w:rPr>
        <w:t xml:space="preserve"> </w:t>
      </w:r>
      <w:r w:rsidRPr="00324CB9">
        <w:rPr>
          <w:rFonts w:eastAsia="현대하모니 L" w:cs="Calibri" w:hint="eastAsia"/>
          <w:sz w:val="20"/>
        </w:rPr>
        <w:t>모두</w:t>
      </w:r>
      <w:r w:rsidRPr="00A91DC0">
        <w:rPr>
          <w:rFonts w:eastAsia="현대하모니 L" w:cs="Calibri"/>
          <w:sz w:val="20"/>
          <w:lang w:val="en-GB"/>
        </w:rPr>
        <w:t xml:space="preserve"> </w:t>
      </w:r>
      <w:r w:rsidRPr="00A91DC0">
        <w:rPr>
          <w:rFonts w:eastAsia="현대하모니 L" w:cs="Calibri"/>
          <w:sz w:val="20"/>
          <w:lang w:val="en-GB"/>
        </w:rPr>
        <w:t>입력</w:t>
      </w:r>
      <w:r w:rsidRPr="00A91DC0">
        <w:rPr>
          <w:rFonts w:eastAsia="현대하모니 L" w:cs="Calibri"/>
          <w:sz w:val="20"/>
          <w:lang w:val="en-GB"/>
        </w:rPr>
        <w:t xml:space="preserve"> </w:t>
      </w:r>
      <w:r w:rsidRPr="00A91DC0">
        <w:rPr>
          <w:rFonts w:eastAsia="현대하모니 L" w:cs="Calibri"/>
          <w:sz w:val="20"/>
          <w:lang w:val="en-GB"/>
        </w:rPr>
        <w:t>값이</w:t>
      </w:r>
      <w:r w:rsidRPr="00A91DC0">
        <w:rPr>
          <w:rFonts w:eastAsia="현대하모니 L" w:cs="Calibri"/>
          <w:sz w:val="20"/>
          <w:lang w:val="en-GB"/>
        </w:rPr>
        <w:t xml:space="preserve"> 65</w:t>
      </w:r>
      <w:r w:rsidRPr="00A91DC0">
        <w:rPr>
          <w:rFonts w:ascii="굴림" w:eastAsia="굴림" w:hAnsi="굴림" w:cs="굴림" w:hint="eastAsia"/>
          <w:sz w:val="18"/>
          <w:szCs w:val="18"/>
          <w:lang w:val="en-GB"/>
        </w:rPr>
        <w:t>℃</w:t>
      </w:r>
      <w:r w:rsidRPr="00A91DC0">
        <w:rPr>
          <w:rFonts w:eastAsia="현대하모니 L" w:cs="Calibri"/>
          <w:sz w:val="20"/>
          <w:lang w:val="en-GB"/>
        </w:rPr>
        <w:t xml:space="preserve"> </w:t>
      </w:r>
      <w:r w:rsidRPr="00A91DC0">
        <w:rPr>
          <w:rFonts w:eastAsia="현대하모니 L" w:cs="Calibri"/>
          <w:sz w:val="20"/>
          <w:lang w:val="en-GB"/>
        </w:rPr>
        <w:t>이하로</w:t>
      </w:r>
      <w:r w:rsidRPr="00A91DC0">
        <w:rPr>
          <w:rFonts w:eastAsia="현대하모니 L" w:cs="Calibri"/>
          <w:sz w:val="20"/>
          <w:lang w:val="en-GB"/>
        </w:rPr>
        <w:t xml:space="preserve"> 5000ms</w:t>
      </w:r>
      <w:r w:rsidRPr="00A91DC0">
        <w:rPr>
          <w:rFonts w:eastAsia="현대하모니 L" w:cs="Calibri"/>
          <w:sz w:val="20"/>
          <w:lang w:val="en-GB"/>
        </w:rPr>
        <w:t>동안</w:t>
      </w:r>
      <w:r w:rsidRPr="00A91DC0">
        <w:rPr>
          <w:rFonts w:eastAsia="현대하모니 L" w:cs="Calibri"/>
          <w:sz w:val="20"/>
          <w:lang w:val="en-GB"/>
        </w:rPr>
        <w:t xml:space="preserve"> </w:t>
      </w:r>
      <w:r w:rsidRPr="00A91DC0">
        <w:rPr>
          <w:rFonts w:eastAsia="현대하모니 L" w:cs="Calibri"/>
          <w:sz w:val="20"/>
          <w:lang w:val="en-GB"/>
        </w:rPr>
        <w:t>유지될</w:t>
      </w:r>
      <w:r w:rsidRPr="00A91DC0">
        <w:rPr>
          <w:rFonts w:eastAsia="현대하모니 L" w:cs="Calibri"/>
          <w:sz w:val="20"/>
          <w:lang w:val="en-GB"/>
        </w:rPr>
        <w:t xml:space="preserve"> </w:t>
      </w:r>
      <w:r w:rsidRPr="00A91DC0">
        <w:rPr>
          <w:rFonts w:eastAsia="현대하모니 L" w:cs="Calibri"/>
          <w:sz w:val="20"/>
          <w:lang w:val="en-GB"/>
        </w:rPr>
        <w:t>경우</w:t>
      </w:r>
      <w:r w:rsidRPr="00A91DC0">
        <w:rPr>
          <w:rFonts w:eastAsia="현대하모니 L" w:cs="Calibri"/>
          <w:sz w:val="20"/>
          <w:lang w:val="en-GB"/>
        </w:rPr>
        <w:t xml:space="preserve">, </w:t>
      </w:r>
      <w:r w:rsidRPr="00A91DC0">
        <w:rPr>
          <w:rFonts w:eastAsia="현대하모니 L" w:cs="Calibri"/>
          <w:sz w:val="20"/>
          <w:lang w:val="en-GB"/>
        </w:rPr>
        <w:t>과열</w:t>
      </w:r>
      <w:r w:rsidRPr="00A91DC0">
        <w:rPr>
          <w:rFonts w:eastAsia="현대하모니 L" w:cs="Calibri"/>
          <w:sz w:val="20"/>
          <w:lang w:val="en-GB"/>
        </w:rPr>
        <w:t xml:space="preserve"> </w:t>
      </w:r>
      <w:r w:rsidRPr="00A91DC0">
        <w:rPr>
          <w:rFonts w:eastAsia="현대하모니 L" w:cs="Calibri"/>
          <w:sz w:val="20"/>
          <w:lang w:val="en-GB"/>
        </w:rPr>
        <w:t>에러</w:t>
      </w:r>
      <w:r w:rsidRPr="00A91DC0">
        <w:rPr>
          <w:rFonts w:eastAsia="현대하모니 L" w:cs="Calibri"/>
          <w:sz w:val="20"/>
          <w:lang w:val="en-GB"/>
        </w:rPr>
        <w:t xml:space="preserve"> </w:t>
      </w:r>
      <w:r w:rsidRPr="00A91DC0">
        <w:rPr>
          <w:rFonts w:eastAsia="현대하모니 L" w:cs="Calibri"/>
          <w:sz w:val="20"/>
          <w:lang w:val="en-GB"/>
        </w:rPr>
        <w:t>상태</w:t>
      </w:r>
      <w:r w:rsidRPr="00A91DC0">
        <w:rPr>
          <w:rFonts w:eastAsia="현대하모니 L" w:cs="Calibri"/>
          <w:sz w:val="20"/>
          <w:lang w:val="en-GB"/>
        </w:rPr>
        <w:t xml:space="preserve"> </w:t>
      </w:r>
      <w:r w:rsidRPr="00A91DC0">
        <w:rPr>
          <w:rFonts w:eastAsia="현대하모니 L" w:cs="Calibri"/>
          <w:sz w:val="20"/>
          <w:lang w:val="en-GB"/>
        </w:rPr>
        <w:t>해제</w:t>
      </w:r>
      <w:r>
        <w:rPr>
          <w:rFonts w:eastAsia="현대하모니 L" w:cs="Calibri" w:hint="eastAsia"/>
          <w:sz w:val="20"/>
          <w:lang w:val="en-GB"/>
        </w:rPr>
        <w:t>하고</w:t>
      </w:r>
      <w:r w:rsidRPr="00A91DC0">
        <w:rPr>
          <w:rFonts w:eastAsia="현대하모니 L" w:cs="Calibri"/>
          <w:sz w:val="20"/>
          <w:lang w:val="en-GB"/>
        </w:rPr>
        <w:t xml:space="preserve"> </w:t>
      </w:r>
      <w:r>
        <w:rPr>
          <w:rFonts w:eastAsia="현대하모니 L" w:cs="Calibri" w:hint="eastAsia"/>
          <w:sz w:val="20"/>
          <w:lang w:val="en-GB"/>
        </w:rPr>
        <w:t>충전을</w:t>
      </w:r>
      <w:r>
        <w:rPr>
          <w:rFonts w:eastAsia="현대하모니 L" w:cs="Calibri" w:hint="eastAsia"/>
          <w:sz w:val="20"/>
          <w:lang w:val="en-GB"/>
        </w:rPr>
        <w:t xml:space="preserve"> </w:t>
      </w:r>
      <w:r>
        <w:rPr>
          <w:rFonts w:eastAsia="현대하모니 L" w:cs="Calibri" w:hint="eastAsia"/>
          <w:sz w:val="20"/>
          <w:lang w:val="en-GB"/>
        </w:rPr>
        <w:t>재</w:t>
      </w:r>
      <w:r w:rsidRPr="00294122">
        <w:rPr>
          <w:rFonts w:eastAsia="현대하모니 L" w:cs="Calibri" w:hint="eastAsia"/>
          <w:sz w:val="20"/>
          <w:lang w:val="en-GB"/>
        </w:rPr>
        <w:t>개해야</w:t>
      </w:r>
      <w:r w:rsidRPr="00294122">
        <w:rPr>
          <w:rFonts w:eastAsia="현대하모니 L" w:cs="Calibri" w:hint="eastAsia"/>
          <w:sz w:val="20"/>
          <w:lang w:val="en-GB"/>
        </w:rPr>
        <w:t xml:space="preserve"> </w:t>
      </w:r>
      <w:r w:rsidRPr="00294122">
        <w:rPr>
          <w:rFonts w:eastAsia="현대하모니 L" w:cs="Calibri" w:hint="eastAsia"/>
          <w:sz w:val="20"/>
          <w:lang w:val="en-GB"/>
        </w:rPr>
        <w:t>한다</w:t>
      </w:r>
      <w:r w:rsidRPr="00294122">
        <w:rPr>
          <w:rFonts w:eastAsia="현대하모니 L" w:cs="Calibri" w:hint="eastAsia"/>
          <w:sz w:val="20"/>
          <w:lang w:val="en-GB"/>
        </w:rPr>
        <w:t>.</w:t>
      </w:r>
    </w:p>
    <w:p w14:paraId="0541E1D8" w14:textId="77777777" w:rsidR="00172583" w:rsidRDefault="00172583" w:rsidP="00172583">
      <w:pPr>
        <w:rPr>
          <w:rFonts w:eastAsia="현대하모니 L" w:cs="Calibri"/>
          <w:sz w:val="20"/>
          <w:lang w:val="en-GB"/>
        </w:rPr>
      </w:pPr>
      <w:r>
        <w:rPr>
          <w:rFonts w:eastAsia="현대하모니 L" w:cs="Calibri"/>
          <w:sz w:val="20"/>
          <w:lang w:val="en-GB"/>
        </w:rPr>
        <w:br w:type="page"/>
      </w:r>
    </w:p>
    <w:p w14:paraId="4B81D29E" w14:textId="77777777" w:rsidR="00172583" w:rsidRPr="00211C19" w:rsidRDefault="00172583" w:rsidP="00172583">
      <w:pPr>
        <w:pStyle w:val="51"/>
      </w:pPr>
      <w:r w:rsidRPr="00211C19">
        <w:lastRenderedPageBreak/>
        <w:t xml:space="preserve">Over Temperature </w:t>
      </w:r>
      <w:r>
        <w:t>Detecting Control Function</w:t>
      </w:r>
      <w:r w:rsidRPr="00211C19">
        <w:t xml:space="preserve"> State Chart</w:t>
      </w:r>
    </w:p>
    <w:p w14:paraId="4E79C540" w14:textId="4A6AC992" w:rsidR="00172583" w:rsidRPr="00211C19" w:rsidRDefault="009578F5" w:rsidP="00172583">
      <w:pPr>
        <w:pStyle w:val="25"/>
        <w:ind w:left="504" w:hanging="504"/>
      </w:pPr>
      <w:r w:rsidRPr="009578F5">
        <w:object w:dxaOrig="12496" w:dyaOrig="9226" w14:anchorId="22383C48">
          <v:shape id="_x0000_i1079" type="#_x0000_t75" style="width:517.6pt;height:381.75pt" o:ole="">
            <v:imagedata r:id="rId116" o:title=""/>
          </v:shape>
          <o:OLEObject Type="Embed" ProgID="VisioViewer.Viewer.1" ShapeID="_x0000_i1079" DrawAspect="Content" ObjectID="_1707217219" r:id="rId117"/>
        </w:object>
      </w:r>
    </w:p>
    <w:p w14:paraId="3090F787" w14:textId="7F085140" w:rsidR="00172583" w:rsidRPr="00211C19" w:rsidRDefault="00172583" w:rsidP="00172583">
      <w:pPr>
        <w:pStyle w:val="affc"/>
        <w:rPr>
          <w:rFonts w:eastAsia="현대하모니 L" w:cs="Calibri"/>
        </w:rPr>
      </w:pPr>
      <w:bookmarkStart w:id="212" w:name="_Toc96604463"/>
      <w:r w:rsidRPr="00211C19">
        <w:rPr>
          <w:rFonts w:eastAsia="현대하모니 L" w:cs="Calibri"/>
        </w:rPr>
        <w:t xml:space="preserve">Figure </w:t>
      </w:r>
      <w:r w:rsidRPr="00211C19">
        <w:rPr>
          <w:rFonts w:eastAsia="현대하모니 L" w:cs="Calibri"/>
        </w:rPr>
        <w:fldChar w:fldCharType="begin"/>
      </w:r>
      <w:r w:rsidRPr="00211C19">
        <w:rPr>
          <w:rFonts w:eastAsia="현대하모니 L" w:cs="Calibri"/>
        </w:rPr>
        <w:instrText xml:space="preserve"> SEQ Figure \* ARABIC </w:instrText>
      </w:r>
      <w:r w:rsidRPr="00211C19">
        <w:rPr>
          <w:rFonts w:eastAsia="현대하모니 L" w:cs="Calibri"/>
        </w:rPr>
        <w:fldChar w:fldCharType="separate"/>
      </w:r>
      <w:r w:rsidR="006F533A">
        <w:rPr>
          <w:rFonts w:eastAsia="현대하모니 L" w:cs="Calibri"/>
          <w:noProof/>
        </w:rPr>
        <w:t>52</w:t>
      </w:r>
      <w:r w:rsidRPr="00211C19">
        <w:rPr>
          <w:rFonts w:eastAsia="현대하모니 L" w:cs="Calibri"/>
        </w:rPr>
        <w:fldChar w:fldCharType="end"/>
      </w:r>
      <w:r w:rsidRPr="00211C19">
        <w:rPr>
          <w:rFonts w:eastAsia="현대하모니 L" w:cs="Calibri"/>
        </w:rPr>
        <w:t>.</w:t>
      </w:r>
      <w:r>
        <w:rPr>
          <w:rFonts w:eastAsia="현대하모니 L" w:cs="Calibri" w:hint="eastAsia"/>
        </w:rPr>
        <w:t xml:space="preserve"> </w:t>
      </w:r>
      <w:r w:rsidRPr="00211C19">
        <w:rPr>
          <w:rFonts w:eastAsia="현대하모니 L" w:cs="Calibri"/>
        </w:rPr>
        <w:t xml:space="preserve">Over Temperature </w:t>
      </w:r>
      <w:r>
        <w:rPr>
          <w:rFonts w:eastAsia="현대하모니 L" w:cs="Calibri"/>
        </w:rPr>
        <w:t>Detecting Control Function</w:t>
      </w:r>
      <w:r w:rsidRPr="00211C19">
        <w:rPr>
          <w:rFonts w:eastAsia="현대하모니 L" w:cs="Calibri"/>
        </w:rPr>
        <w:t xml:space="preserve"> State Chart</w:t>
      </w:r>
      <w:bookmarkEnd w:id="212"/>
    </w:p>
    <w:p w14:paraId="4474B043" w14:textId="77777777" w:rsidR="00172583" w:rsidRPr="00211C19" w:rsidRDefault="00172583" w:rsidP="00172583">
      <w:pPr>
        <w:spacing w:after="200" w:line="276" w:lineRule="auto"/>
        <w:jc w:val="both"/>
        <w:rPr>
          <w:rFonts w:eastAsia="현대하모니 L" w:cs="Calibri"/>
        </w:rPr>
      </w:pPr>
      <w:r w:rsidRPr="00211C19">
        <w:rPr>
          <w:rFonts w:eastAsia="현대하모니 L" w:cs="Calibri"/>
        </w:rPr>
        <w:br w:type="page"/>
      </w:r>
    </w:p>
    <w:p w14:paraId="3F82F4A6" w14:textId="77777777" w:rsidR="00BB6E1D" w:rsidRDefault="00BB6E1D" w:rsidP="00475D6D">
      <w:pPr>
        <w:pStyle w:val="21"/>
      </w:pPr>
      <w:bookmarkStart w:id="213" w:name="_Toc16083133"/>
      <w:bookmarkStart w:id="214" w:name="_Toc96604399"/>
      <w:r w:rsidRPr="009D06C2">
        <w:lastRenderedPageBreak/>
        <w:t xml:space="preserve">WPC </w:t>
      </w:r>
      <w:r>
        <w:rPr>
          <w:rFonts w:hint="eastAsia"/>
        </w:rPr>
        <w:t>IND</w:t>
      </w:r>
      <w:r w:rsidRPr="009D06C2">
        <w:t xml:space="preserve"> </w:t>
      </w:r>
      <w:r w:rsidR="00277B99">
        <w:t>Control</w:t>
      </w:r>
      <w:bookmarkEnd w:id="213"/>
      <w:bookmarkEnd w:id="214"/>
    </w:p>
    <w:p w14:paraId="1DF06770" w14:textId="77777777" w:rsidR="00BB6E1D" w:rsidRDefault="00383460" w:rsidP="00475D6D">
      <w:pPr>
        <w:pStyle w:val="32"/>
      </w:pPr>
      <w:bookmarkStart w:id="215" w:name="_Toc96604400"/>
      <w:r>
        <w:rPr>
          <w:rFonts w:hint="eastAsia"/>
        </w:rPr>
        <w:t>Type1 (1.1)</w:t>
      </w:r>
      <w:bookmarkEnd w:id="215"/>
    </w:p>
    <w:p w14:paraId="2ABCF314" w14:textId="77777777" w:rsidR="00331226" w:rsidRDefault="00C55F46" w:rsidP="00475D6D">
      <w:pPr>
        <w:pStyle w:val="41"/>
        <w:rPr>
          <w:i/>
        </w:rPr>
      </w:pPr>
      <w:bookmarkStart w:id="216" w:name="_Toc96604401"/>
      <w:r>
        <w:rPr>
          <w:rFonts w:hint="eastAsia"/>
        </w:rPr>
        <w:t>IND Output with Detent Control Function</w:t>
      </w:r>
      <w:bookmarkEnd w:id="216"/>
    </w:p>
    <w:p w14:paraId="2DC6135E" w14:textId="77777777" w:rsidR="00331226" w:rsidRPr="00044C44" w:rsidRDefault="00331226" w:rsidP="00331226"/>
    <w:p w14:paraId="22E1D378" w14:textId="77777777" w:rsidR="00331226" w:rsidRPr="00211C19" w:rsidRDefault="00331226" w:rsidP="00331226">
      <w:pPr>
        <w:pStyle w:val="51"/>
      </w:pPr>
      <w:r w:rsidRPr="00211C19">
        <w:t>Parameter</w:t>
      </w:r>
    </w:p>
    <w:tbl>
      <w:tblPr>
        <w:tblW w:w="0" w:type="auto"/>
        <w:tblInd w:w="-4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2823"/>
        <w:gridCol w:w="707"/>
        <w:gridCol w:w="6857"/>
      </w:tblGrid>
      <w:tr w:rsidR="00331226" w:rsidRPr="00211C19" w14:paraId="56CD13E8" w14:textId="77777777" w:rsidTr="00C2040A">
        <w:trPr>
          <w:trHeight w:val="340"/>
        </w:trPr>
        <w:tc>
          <w:tcPr>
            <w:tcW w:w="2836" w:type="dxa"/>
            <w:shd w:val="clear" w:color="auto" w:fill="auto"/>
            <w:vAlign w:val="center"/>
          </w:tcPr>
          <w:p w14:paraId="4C7A5FA9" w14:textId="77777777" w:rsidR="00331226" w:rsidRPr="00211C19" w:rsidRDefault="00331226" w:rsidP="00C2040A">
            <w:pPr>
              <w:jc w:val="center"/>
              <w:rPr>
                <w:rFonts w:eastAsia="현대하모니 L" w:cs="Calibri"/>
                <w:b/>
                <w:sz w:val="16"/>
                <w:szCs w:val="16"/>
              </w:rPr>
            </w:pPr>
            <w:r w:rsidRPr="00211C19">
              <w:rPr>
                <w:rFonts w:eastAsia="현대하모니 L" w:cs="Calibri"/>
                <w:b/>
                <w:bCs/>
                <w:sz w:val="16"/>
                <w:szCs w:val="16"/>
              </w:rPr>
              <w:t>Parameter Name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0DB4B1A9" w14:textId="77777777" w:rsidR="00331226" w:rsidRPr="00211C19" w:rsidRDefault="00331226" w:rsidP="00C2040A">
            <w:pPr>
              <w:jc w:val="center"/>
              <w:rPr>
                <w:rFonts w:eastAsia="현대하모니 L" w:cs="Calibri"/>
                <w:b/>
                <w:sz w:val="16"/>
                <w:szCs w:val="16"/>
              </w:rPr>
            </w:pPr>
            <w:r w:rsidRPr="00211C19">
              <w:rPr>
                <w:rFonts w:eastAsia="현대하모니 L" w:cs="Calibri"/>
                <w:b/>
                <w:bCs/>
                <w:sz w:val="16"/>
                <w:szCs w:val="16"/>
              </w:rPr>
              <w:t>Value</w:t>
            </w:r>
          </w:p>
        </w:tc>
        <w:tc>
          <w:tcPr>
            <w:tcW w:w="6946" w:type="dxa"/>
            <w:shd w:val="clear" w:color="auto" w:fill="auto"/>
            <w:vAlign w:val="center"/>
          </w:tcPr>
          <w:p w14:paraId="68105D02" w14:textId="77777777" w:rsidR="00331226" w:rsidRPr="00211C19" w:rsidRDefault="00331226" w:rsidP="00C2040A">
            <w:pPr>
              <w:jc w:val="center"/>
              <w:rPr>
                <w:rFonts w:eastAsia="현대하모니 L" w:cs="Calibri"/>
                <w:b/>
                <w:sz w:val="16"/>
                <w:szCs w:val="16"/>
              </w:rPr>
            </w:pPr>
            <w:r w:rsidRPr="00211C19">
              <w:rPr>
                <w:rFonts w:eastAsia="현대하모니 L" w:cs="Calibri"/>
                <w:b/>
                <w:bCs/>
                <w:sz w:val="16"/>
                <w:szCs w:val="16"/>
              </w:rPr>
              <w:t>Description</w:t>
            </w:r>
          </w:p>
        </w:tc>
      </w:tr>
      <w:tr w:rsidR="00331226" w:rsidRPr="00211C19" w14:paraId="535F410A" w14:textId="77777777" w:rsidTr="00C2040A">
        <w:tc>
          <w:tcPr>
            <w:tcW w:w="2836" w:type="dxa"/>
            <w:shd w:val="clear" w:color="auto" w:fill="auto"/>
            <w:vAlign w:val="center"/>
          </w:tcPr>
          <w:p w14:paraId="148180A1" w14:textId="77777777" w:rsidR="00331226" w:rsidRPr="00211C19" w:rsidRDefault="00331226" w:rsidP="00C2040A">
            <w:pPr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 w:rsidRPr="00211C19">
              <w:rPr>
                <w:rFonts w:eastAsia="현대하모니 L" w:cs="Calibri"/>
                <w:color w:val="000000" w:themeColor="dark1"/>
                <w:sz w:val="16"/>
                <w:szCs w:val="16"/>
              </w:rPr>
              <w:t>Par_RheostatBrightLevel01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47304FB1" w14:textId="77777777" w:rsidR="00331226" w:rsidRPr="00211C19" w:rsidRDefault="00331226" w:rsidP="00C2040A">
            <w:pPr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 w:rsidRPr="00211C19">
              <w:rPr>
                <w:rFonts w:eastAsia="현대하모니 L" w:cs="Calibri"/>
                <w:color w:val="000000" w:themeColor="dark1"/>
                <w:sz w:val="16"/>
                <w:szCs w:val="16"/>
              </w:rPr>
              <w:t>3 %</w:t>
            </w:r>
          </w:p>
        </w:tc>
        <w:tc>
          <w:tcPr>
            <w:tcW w:w="6946" w:type="dxa"/>
            <w:shd w:val="clear" w:color="auto" w:fill="auto"/>
            <w:vAlign w:val="center"/>
          </w:tcPr>
          <w:p w14:paraId="236E23C7" w14:textId="77777777" w:rsidR="00331226" w:rsidRPr="00211C19" w:rsidRDefault="00331226" w:rsidP="00C2040A">
            <w:pPr>
              <w:tabs>
                <w:tab w:val="left" w:pos="2268"/>
                <w:tab w:val="left" w:pos="2835"/>
              </w:tabs>
              <w:spacing w:line="276" w:lineRule="auto"/>
              <w:jc w:val="both"/>
              <w:rPr>
                <w:rFonts w:eastAsia="현대하모니 L" w:cs="Calibri"/>
                <w:kern w:val="2"/>
                <w:sz w:val="16"/>
                <w:szCs w:val="16"/>
              </w:rPr>
            </w:pPr>
            <w:r w:rsidRPr="00211C19">
              <w:rPr>
                <w:rFonts w:eastAsia="현대하모니 L" w:cs="Calibri"/>
                <w:color w:val="000000" w:themeColor="dark1"/>
                <w:sz w:val="16"/>
                <w:szCs w:val="16"/>
              </w:rPr>
              <w:t>Rheostat Bright Step 1</w:t>
            </w:r>
          </w:p>
        </w:tc>
      </w:tr>
      <w:tr w:rsidR="00331226" w:rsidRPr="00211C19" w14:paraId="6F78228F" w14:textId="77777777" w:rsidTr="00C2040A">
        <w:tc>
          <w:tcPr>
            <w:tcW w:w="2836" w:type="dxa"/>
            <w:shd w:val="clear" w:color="auto" w:fill="auto"/>
            <w:vAlign w:val="center"/>
          </w:tcPr>
          <w:p w14:paraId="084EFBDF" w14:textId="77777777" w:rsidR="00331226" w:rsidRPr="00211C19" w:rsidRDefault="00331226" w:rsidP="00C2040A">
            <w:pPr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 w:rsidRPr="00211C19">
              <w:rPr>
                <w:rFonts w:eastAsia="현대하모니 L" w:cs="Calibri"/>
                <w:color w:val="000000" w:themeColor="dark1"/>
                <w:sz w:val="16"/>
                <w:szCs w:val="16"/>
              </w:rPr>
              <w:t>Par_RheostatBrightLevel02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59214851" w14:textId="77777777" w:rsidR="00331226" w:rsidRPr="00211C19" w:rsidRDefault="00331226" w:rsidP="00C2040A">
            <w:pPr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 w:rsidRPr="00211C19">
              <w:rPr>
                <w:rFonts w:eastAsia="현대하모니 L" w:cs="Calibri"/>
                <w:color w:val="000000" w:themeColor="dark1"/>
                <w:sz w:val="16"/>
                <w:szCs w:val="16"/>
              </w:rPr>
              <w:t>5 %</w:t>
            </w:r>
          </w:p>
        </w:tc>
        <w:tc>
          <w:tcPr>
            <w:tcW w:w="6946" w:type="dxa"/>
            <w:shd w:val="clear" w:color="auto" w:fill="auto"/>
            <w:vAlign w:val="center"/>
          </w:tcPr>
          <w:p w14:paraId="6CE02F01" w14:textId="77777777" w:rsidR="00331226" w:rsidRPr="00211C19" w:rsidRDefault="00331226" w:rsidP="00C2040A">
            <w:pPr>
              <w:tabs>
                <w:tab w:val="left" w:pos="2268"/>
                <w:tab w:val="left" w:pos="2835"/>
              </w:tabs>
              <w:rPr>
                <w:rFonts w:eastAsia="현대하모니 L" w:cs="Calibri"/>
                <w:sz w:val="16"/>
                <w:szCs w:val="16"/>
              </w:rPr>
            </w:pPr>
            <w:r w:rsidRPr="00211C19">
              <w:rPr>
                <w:rFonts w:eastAsia="현대하모니 L" w:cs="Calibri"/>
                <w:color w:val="000000" w:themeColor="dark1"/>
                <w:sz w:val="16"/>
                <w:szCs w:val="16"/>
              </w:rPr>
              <w:t>Rheostat Bright Step 2</w:t>
            </w:r>
          </w:p>
        </w:tc>
      </w:tr>
      <w:tr w:rsidR="00331226" w:rsidRPr="00211C19" w14:paraId="0EABA88F" w14:textId="77777777" w:rsidTr="00C2040A">
        <w:tc>
          <w:tcPr>
            <w:tcW w:w="2836" w:type="dxa"/>
            <w:shd w:val="clear" w:color="auto" w:fill="auto"/>
            <w:vAlign w:val="center"/>
          </w:tcPr>
          <w:p w14:paraId="6ED2C90C" w14:textId="77777777" w:rsidR="00331226" w:rsidRPr="00211C19" w:rsidRDefault="00331226" w:rsidP="00C2040A">
            <w:pPr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 w:rsidRPr="00211C19">
              <w:rPr>
                <w:rFonts w:eastAsia="현대하모니 L" w:cs="Calibri"/>
                <w:color w:val="000000" w:themeColor="dark1"/>
                <w:sz w:val="16"/>
                <w:szCs w:val="16"/>
              </w:rPr>
              <w:t>Par_RheostatBrightLevel03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2777D05D" w14:textId="77777777" w:rsidR="00331226" w:rsidRPr="00211C19" w:rsidRDefault="00331226" w:rsidP="00C2040A">
            <w:pPr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 w:rsidRPr="00211C19">
              <w:rPr>
                <w:rFonts w:eastAsia="현대하모니 L" w:cs="Calibri"/>
                <w:color w:val="000000" w:themeColor="dark1"/>
                <w:sz w:val="16"/>
                <w:szCs w:val="16"/>
              </w:rPr>
              <w:t>7.5 %</w:t>
            </w:r>
          </w:p>
        </w:tc>
        <w:tc>
          <w:tcPr>
            <w:tcW w:w="6946" w:type="dxa"/>
            <w:shd w:val="clear" w:color="auto" w:fill="auto"/>
            <w:vAlign w:val="center"/>
          </w:tcPr>
          <w:p w14:paraId="3A815521" w14:textId="77777777" w:rsidR="00331226" w:rsidRPr="00211C19" w:rsidRDefault="00331226" w:rsidP="00C2040A">
            <w:pPr>
              <w:tabs>
                <w:tab w:val="left" w:pos="2268"/>
                <w:tab w:val="left" w:pos="2835"/>
              </w:tabs>
              <w:rPr>
                <w:rFonts w:eastAsia="현대하모니 L" w:cs="Calibri"/>
                <w:sz w:val="16"/>
                <w:szCs w:val="16"/>
              </w:rPr>
            </w:pPr>
            <w:r w:rsidRPr="00211C19">
              <w:rPr>
                <w:rFonts w:eastAsia="현대하모니 L" w:cs="Calibri"/>
                <w:color w:val="000000" w:themeColor="dark1"/>
                <w:sz w:val="16"/>
                <w:szCs w:val="16"/>
              </w:rPr>
              <w:t>Rheostat Bright Step 3</w:t>
            </w:r>
          </w:p>
        </w:tc>
      </w:tr>
      <w:tr w:rsidR="00331226" w:rsidRPr="00211C19" w14:paraId="17B5BFBF" w14:textId="77777777" w:rsidTr="00C2040A">
        <w:tc>
          <w:tcPr>
            <w:tcW w:w="2836" w:type="dxa"/>
            <w:shd w:val="clear" w:color="auto" w:fill="auto"/>
            <w:vAlign w:val="center"/>
          </w:tcPr>
          <w:p w14:paraId="6A6E3A0F" w14:textId="77777777" w:rsidR="00331226" w:rsidRPr="00211C19" w:rsidRDefault="00331226" w:rsidP="00C2040A">
            <w:pPr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 w:rsidRPr="00211C19">
              <w:rPr>
                <w:rFonts w:eastAsia="현대하모니 L" w:cs="Calibri"/>
                <w:color w:val="000000" w:themeColor="dark1"/>
                <w:sz w:val="16"/>
                <w:szCs w:val="16"/>
              </w:rPr>
              <w:t>Par_RheostatBrightLevel04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21B62F90" w14:textId="77777777" w:rsidR="00331226" w:rsidRPr="00211C19" w:rsidRDefault="00331226" w:rsidP="00C2040A">
            <w:pPr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 w:rsidRPr="00211C19">
              <w:rPr>
                <w:rFonts w:eastAsia="현대하모니 L" w:cs="Calibri"/>
                <w:color w:val="000000" w:themeColor="dark1"/>
                <w:sz w:val="16"/>
                <w:szCs w:val="16"/>
              </w:rPr>
              <w:t>10 %</w:t>
            </w:r>
          </w:p>
        </w:tc>
        <w:tc>
          <w:tcPr>
            <w:tcW w:w="6946" w:type="dxa"/>
            <w:shd w:val="clear" w:color="auto" w:fill="auto"/>
            <w:vAlign w:val="center"/>
          </w:tcPr>
          <w:p w14:paraId="654B602E" w14:textId="77777777" w:rsidR="00331226" w:rsidRPr="00211C19" w:rsidRDefault="00331226" w:rsidP="00C2040A">
            <w:pPr>
              <w:tabs>
                <w:tab w:val="left" w:pos="2268"/>
                <w:tab w:val="left" w:pos="2835"/>
              </w:tabs>
              <w:rPr>
                <w:rFonts w:eastAsia="현대하모니 L" w:cs="Calibri"/>
                <w:sz w:val="16"/>
                <w:szCs w:val="16"/>
              </w:rPr>
            </w:pPr>
            <w:r w:rsidRPr="00211C19">
              <w:rPr>
                <w:rFonts w:eastAsia="현대하모니 L" w:cs="Calibri"/>
                <w:color w:val="000000" w:themeColor="dark1"/>
                <w:sz w:val="16"/>
                <w:szCs w:val="16"/>
              </w:rPr>
              <w:t>Rheostat Bright Step 4</w:t>
            </w:r>
          </w:p>
        </w:tc>
      </w:tr>
      <w:tr w:rsidR="00331226" w:rsidRPr="00211C19" w14:paraId="56DA2B46" w14:textId="77777777" w:rsidTr="00C2040A">
        <w:tc>
          <w:tcPr>
            <w:tcW w:w="2836" w:type="dxa"/>
            <w:shd w:val="clear" w:color="auto" w:fill="auto"/>
            <w:vAlign w:val="center"/>
          </w:tcPr>
          <w:p w14:paraId="3289BF9B" w14:textId="77777777" w:rsidR="00331226" w:rsidRPr="00211C19" w:rsidRDefault="00331226" w:rsidP="00C2040A">
            <w:pPr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 w:rsidRPr="00211C19">
              <w:rPr>
                <w:rFonts w:eastAsia="현대하모니 L" w:cs="Calibri"/>
                <w:color w:val="000000" w:themeColor="dark1"/>
                <w:sz w:val="16"/>
                <w:szCs w:val="16"/>
              </w:rPr>
              <w:t>Par_RheostatBrightLevel05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69886024" w14:textId="77777777" w:rsidR="00331226" w:rsidRPr="00211C19" w:rsidRDefault="00331226" w:rsidP="00C2040A">
            <w:pPr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 w:rsidRPr="00211C19">
              <w:rPr>
                <w:rFonts w:eastAsia="현대하모니 L" w:cs="Calibri"/>
                <w:color w:val="000000" w:themeColor="dark1"/>
                <w:sz w:val="16"/>
                <w:szCs w:val="16"/>
              </w:rPr>
              <w:t>12.5 %</w:t>
            </w:r>
          </w:p>
        </w:tc>
        <w:tc>
          <w:tcPr>
            <w:tcW w:w="6946" w:type="dxa"/>
            <w:shd w:val="clear" w:color="auto" w:fill="auto"/>
          </w:tcPr>
          <w:p w14:paraId="2FDD462E" w14:textId="77777777" w:rsidR="00331226" w:rsidRPr="00211C19" w:rsidRDefault="00331226" w:rsidP="00C2040A">
            <w:pPr>
              <w:rPr>
                <w:rFonts w:eastAsia="현대하모니 L" w:cs="Calibri"/>
              </w:rPr>
            </w:pPr>
            <w:r w:rsidRPr="00211C19">
              <w:rPr>
                <w:rFonts w:eastAsia="현대하모니 L" w:cs="Calibri"/>
                <w:color w:val="000000" w:themeColor="dark1"/>
                <w:sz w:val="16"/>
                <w:szCs w:val="16"/>
              </w:rPr>
              <w:t>Rheostat Bright Step 5</w:t>
            </w:r>
          </w:p>
        </w:tc>
      </w:tr>
      <w:tr w:rsidR="00331226" w:rsidRPr="00211C19" w14:paraId="6FD11B89" w14:textId="77777777" w:rsidTr="00C2040A">
        <w:tc>
          <w:tcPr>
            <w:tcW w:w="2836" w:type="dxa"/>
            <w:shd w:val="clear" w:color="auto" w:fill="auto"/>
            <w:vAlign w:val="center"/>
          </w:tcPr>
          <w:p w14:paraId="0ABB1119" w14:textId="77777777" w:rsidR="00331226" w:rsidRPr="00211C19" w:rsidRDefault="00331226" w:rsidP="00C2040A">
            <w:pPr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 w:rsidRPr="00211C19">
              <w:rPr>
                <w:rFonts w:eastAsia="현대하모니 L" w:cs="Calibri"/>
                <w:color w:val="000000" w:themeColor="dark1"/>
                <w:sz w:val="16"/>
                <w:szCs w:val="16"/>
              </w:rPr>
              <w:t>Par_RheostatBrightLevel06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458B9871" w14:textId="77777777" w:rsidR="00331226" w:rsidRPr="00211C19" w:rsidRDefault="00331226" w:rsidP="00C2040A">
            <w:pPr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 w:rsidRPr="00211C19">
              <w:rPr>
                <w:rFonts w:eastAsia="현대하모니 L" w:cs="Calibri"/>
                <w:color w:val="000000" w:themeColor="dark1"/>
                <w:sz w:val="16"/>
                <w:szCs w:val="16"/>
              </w:rPr>
              <w:t>15 %</w:t>
            </w:r>
          </w:p>
        </w:tc>
        <w:tc>
          <w:tcPr>
            <w:tcW w:w="6946" w:type="dxa"/>
            <w:shd w:val="clear" w:color="auto" w:fill="auto"/>
          </w:tcPr>
          <w:p w14:paraId="1763EEE9" w14:textId="77777777" w:rsidR="00331226" w:rsidRPr="00211C19" w:rsidRDefault="00331226" w:rsidP="00C2040A">
            <w:pPr>
              <w:rPr>
                <w:rFonts w:eastAsia="현대하모니 L" w:cs="Calibri"/>
              </w:rPr>
            </w:pPr>
            <w:r w:rsidRPr="00211C19">
              <w:rPr>
                <w:rFonts w:eastAsia="현대하모니 L" w:cs="Calibri"/>
                <w:color w:val="000000" w:themeColor="dark1"/>
                <w:sz w:val="16"/>
                <w:szCs w:val="16"/>
              </w:rPr>
              <w:t>Rheostat Bright Step 6</w:t>
            </w:r>
          </w:p>
        </w:tc>
      </w:tr>
      <w:tr w:rsidR="00331226" w:rsidRPr="00211C19" w14:paraId="02F7E86F" w14:textId="77777777" w:rsidTr="00C2040A">
        <w:tc>
          <w:tcPr>
            <w:tcW w:w="2836" w:type="dxa"/>
            <w:shd w:val="clear" w:color="auto" w:fill="auto"/>
            <w:vAlign w:val="center"/>
          </w:tcPr>
          <w:p w14:paraId="441A4E21" w14:textId="77777777" w:rsidR="00331226" w:rsidRPr="00211C19" w:rsidRDefault="00331226" w:rsidP="00C2040A">
            <w:pPr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 w:rsidRPr="00211C19">
              <w:rPr>
                <w:rFonts w:eastAsia="현대하모니 L" w:cs="Calibri"/>
                <w:color w:val="000000" w:themeColor="dark1"/>
                <w:sz w:val="16"/>
                <w:szCs w:val="16"/>
              </w:rPr>
              <w:t>Par_RheostatBrightLevel07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40342F77" w14:textId="77777777" w:rsidR="00331226" w:rsidRPr="00211C19" w:rsidRDefault="00331226" w:rsidP="00C2040A">
            <w:pPr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 w:rsidRPr="00211C19">
              <w:rPr>
                <w:rFonts w:eastAsia="현대하모니 L" w:cs="Calibri"/>
                <w:color w:val="000000" w:themeColor="dark1"/>
                <w:sz w:val="16"/>
                <w:szCs w:val="16"/>
              </w:rPr>
              <w:t>17.5 %</w:t>
            </w:r>
          </w:p>
        </w:tc>
        <w:tc>
          <w:tcPr>
            <w:tcW w:w="6946" w:type="dxa"/>
            <w:shd w:val="clear" w:color="auto" w:fill="auto"/>
          </w:tcPr>
          <w:p w14:paraId="2D0DBC27" w14:textId="77777777" w:rsidR="00331226" w:rsidRPr="00211C19" w:rsidRDefault="00331226" w:rsidP="00C2040A">
            <w:pPr>
              <w:rPr>
                <w:rFonts w:eastAsia="현대하모니 L" w:cs="Calibri"/>
              </w:rPr>
            </w:pPr>
            <w:r w:rsidRPr="00211C19">
              <w:rPr>
                <w:rFonts w:eastAsia="현대하모니 L" w:cs="Calibri"/>
                <w:color w:val="000000" w:themeColor="dark1"/>
                <w:sz w:val="16"/>
                <w:szCs w:val="16"/>
              </w:rPr>
              <w:t>Rheostat Bright Step 7</w:t>
            </w:r>
          </w:p>
        </w:tc>
      </w:tr>
      <w:tr w:rsidR="00331226" w:rsidRPr="00211C19" w14:paraId="53BDAA5B" w14:textId="77777777" w:rsidTr="00C2040A">
        <w:tc>
          <w:tcPr>
            <w:tcW w:w="2836" w:type="dxa"/>
            <w:shd w:val="clear" w:color="auto" w:fill="auto"/>
            <w:vAlign w:val="center"/>
          </w:tcPr>
          <w:p w14:paraId="7B9C89A4" w14:textId="77777777" w:rsidR="00331226" w:rsidRPr="00211C19" w:rsidRDefault="00331226" w:rsidP="00C2040A">
            <w:pPr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 w:rsidRPr="00211C19">
              <w:rPr>
                <w:rFonts w:eastAsia="현대하모니 L" w:cs="Calibri"/>
                <w:color w:val="000000" w:themeColor="dark1"/>
                <w:sz w:val="16"/>
                <w:szCs w:val="16"/>
              </w:rPr>
              <w:t>Par_RheostatBrightLevel08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3F5955F0" w14:textId="77777777" w:rsidR="00331226" w:rsidRPr="00211C19" w:rsidRDefault="00331226" w:rsidP="00C2040A">
            <w:pPr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 w:rsidRPr="00211C19">
              <w:rPr>
                <w:rFonts w:eastAsia="현대하모니 L" w:cs="Calibri"/>
                <w:color w:val="000000" w:themeColor="dark1"/>
                <w:sz w:val="16"/>
                <w:szCs w:val="16"/>
              </w:rPr>
              <w:t>20 %</w:t>
            </w:r>
          </w:p>
        </w:tc>
        <w:tc>
          <w:tcPr>
            <w:tcW w:w="6946" w:type="dxa"/>
            <w:shd w:val="clear" w:color="auto" w:fill="auto"/>
          </w:tcPr>
          <w:p w14:paraId="61429E3E" w14:textId="77777777" w:rsidR="00331226" w:rsidRPr="00211C19" w:rsidRDefault="00331226" w:rsidP="00C2040A">
            <w:pPr>
              <w:rPr>
                <w:rFonts w:eastAsia="현대하모니 L" w:cs="Calibri"/>
              </w:rPr>
            </w:pPr>
            <w:r w:rsidRPr="00211C19">
              <w:rPr>
                <w:rFonts w:eastAsia="현대하모니 L" w:cs="Calibri"/>
                <w:color w:val="000000" w:themeColor="dark1"/>
                <w:sz w:val="16"/>
                <w:szCs w:val="16"/>
              </w:rPr>
              <w:t>Rheostat Bright Step 8</w:t>
            </w:r>
          </w:p>
        </w:tc>
      </w:tr>
      <w:tr w:rsidR="00331226" w:rsidRPr="00211C19" w14:paraId="0124EA31" w14:textId="77777777" w:rsidTr="00C2040A">
        <w:tc>
          <w:tcPr>
            <w:tcW w:w="2836" w:type="dxa"/>
            <w:shd w:val="clear" w:color="auto" w:fill="auto"/>
            <w:vAlign w:val="center"/>
          </w:tcPr>
          <w:p w14:paraId="2E3D4C3C" w14:textId="77777777" w:rsidR="00331226" w:rsidRPr="00211C19" w:rsidRDefault="00331226" w:rsidP="00C2040A">
            <w:pPr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 w:rsidRPr="00211C19">
              <w:rPr>
                <w:rFonts w:eastAsia="현대하모니 L" w:cs="Calibri"/>
                <w:color w:val="000000" w:themeColor="dark1"/>
                <w:sz w:val="16"/>
                <w:szCs w:val="16"/>
              </w:rPr>
              <w:t>Par_RheostatBrightLevel09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00A27836" w14:textId="77777777" w:rsidR="00331226" w:rsidRPr="00211C19" w:rsidRDefault="00331226" w:rsidP="00C2040A">
            <w:pPr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 w:rsidRPr="00211C19">
              <w:rPr>
                <w:rFonts w:eastAsia="현대하모니 L" w:cs="Calibri"/>
                <w:color w:val="000000" w:themeColor="dark1"/>
                <w:sz w:val="16"/>
                <w:szCs w:val="16"/>
              </w:rPr>
              <w:t>22.5 %</w:t>
            </w:r>
          </w:p>
        </w:tc>
        <w:tc>
          <w:tcPr>
            <w:tcW w:w="6946" w:type="dxa"/>
            <w:shd w:val="clear" w:color="auto" w:fill="auto"/>
          </w:tcPr>
          <w:p w14:paraId="73EA5DFF" w14:textId="77777777" w:rsidR="00331226" w:rsidRPr="00211C19" w:rsidRDefault="00331226" w:rsidP="00C2040A">
            <w:pPr>
              <w:rPr>
                <w:rFonts w:eastAsia="현대하모니 L" w:cs="Calibri"/>
              </w:rPr>
            </w:pPr>
            <w:r w:rsidRPr="00211C19">
              <w:rPr>
                <w:rFonts w:eastAsia="현대하모니 L" w:cs="Calibri"/>
                <w:color w:val="000000" w:themeColor="dark1"/>
                <w:sz w:val="16"/>
                <w:szCs w:val="16"/>
              </w:rPr>
              <w:t>Rheostat Bright Step 9</w:t>
            </w:r>
          </w:p>
        </w:tc>
      </w:tr>
      <w:tr w:rsidR="00331226" w:rsidRPr="00211C19" w14:paraId="02E6F3D9" w14:textId="77777777" w:rsidTr="00C2040A">
        <w:tc>
          <w:tcPr>
            <w:tcW w:w="2836" w:type="dxa"/>
            <w:shd w:val="clear" w:color="auto" w:fill="auto"/>
            <w:vAlign w:val="center"/>
          </w:tcPr>
          <w:p w14:paraId="0038FDB2" w14:textId="77777777" w:rsidR="00331226" w:rsidRPr="00211C19" w:rsidRDefault="00331226" w:rsidP="00C2040A">
            <w:pPr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 w:rsidRPr="00211C19">
              <w:rPr>
                <w:rFonts w:eastAsia="현대하모니 L" w:cs="Calibri"/>
                <w:color w:val="000000" w:themeColor="dark1"/>
                <w:sz w:val="16"/>
                <w:szCs w:val="16"/>
              </w:rPr>
              <w:t>Par_RheostatBrightLevel10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2569495E" w14:textId="77777777" w:rsidR="00331226" w:rsidRPr="00211C19" w:rsidRDefault="00331226" w:rsidP="00C2040A">
            <w:pPr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 w:rsidRPr="00211C19">
              <w:rPr>
                <w:rFonts w:eastAsia="현대하모니 L" w:cs="Calibri"/>
                <w:color w:val="000000" w:themeColor="dark1"/>
                <w:sz w:val="16"/>
                <w:szCs w:val="16"/>
              </w:rPr>
              <w:t>25 %</w:t>
            </w:r>
          </w:p>
        </w:tc>
        <w:tc>
          <w:tcPr>
            <w:tcW w:w="6946" w:type="dxa"/>
            <w:shd w:val="clear" w:color="auto" w:fill="auto"/>
          </w:tcPr>
          <w:p w14:paraId="533066DC" w14:textId="77777777" w:rsidR="00331226" w:rsidRPr="00211C19" w:rsidRDefault="00331226" w:rsidP="00C2040A">
            <w:pPr>
              <w:rPr>
                <w:rFonts w:eastAsia="현대하모니 L" w:cs="Calibri"/>
              </w:rPr>
            </w:pPr>
            <w:r w:rsidRPr="00211C19">
              <w:rPr>
                <w:rFonts w:eastAsia="현대하모니 L" w:cs="Calibri"/>
                <w:color w:val="000000" w:themeColor="dark1"/>
                <w:sz w:val="16"/>
                <w:szCs w:val="16"/>
              </w:rPr>
              <w:t>Rheostat Bright Step 10</w:t>
            </w:r>
          </w:p>
        </w:tc>
      </w:tr>
      <w:tr w:rsidR="00331226" w:rsidRPr="00211C19" w14:paraId="788C6115" w14:textId="77777777" w:rsidTr="00C2040A">
        <w:tc>
          <w:tcPr>
            <w:tcW w:w="2836" w:type="dxa"/>
            <w:shd w:val="clear" w:color="auto" w:fill="auto"/>
            <w:vAlign w:val="center"/>
          </w:tcPr>
          <w:p w14:paraId="71256ADA" w14:textId="77777777" w:rsidR="00331226" w:rsidRPr="00211C19" w:rsidRDefault="00331226" w:rsidP="00C2040A">
            <w:pPr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 w:rsidRPr="00211C19">
              <w:rPr>
                <w:rFonts w:eastAsia="현대하모니 L" w:cs="Calibri"/>
                <w:color w:val="000000" w:themeColor="dark1"/>
                <w:sz w:val="16"/>
                <w:szCs w:val="16"/>
              </w:rPr>
              <w:t>Par_RheostatBrightLevel11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43810EAE" w14:textId="77777777" w:rsidR="00331226" w:rsidRPr="00211C19" w:rsidRDefault="00331226" w:rsidP="00C2040A">
            <w:pPr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 w:rsidRPr="00211C19">
              <w:rPr>
                <w:rFonts w:eastAsia="현대하모니 L" w:cs="Calibri"/>
                <w:color w:val="000000" w:themeColor="dark1"/>
                <w:sz w:val="16"/>
                <w:szCs w:val="16"/>
              </w:rPr>
              <w:t>27.5 %</w:t>
            </w:r>
          </w:p>
        </w:tc>
        <w:tc>
          <w:tcPr>
            <w:tcW w:w="6946" w:type="dxa"/>
            <w:shd w:val="clear" w:color="auto" w:fill="auto"/>
          </w:tcPr>
          <w:p w14:paraId="491CFFC1" w14:textId="77777777" w:rsidR="00331226" w:rsidRPr="00211C19" w:rsidRDefault="00331226" w:rsidP="00C2040A">
            <w:pPr>
              <w:rPr>
                <w:rFonts w:eastAsia="현대하모니 L" w:cs="Calibri"/>
              </w:rPr>
            </w:pPr>
            <w:r w:rsidRPr="00211C19">
              <w:rPr>
                <w:rFonts w:eastAsia="현대하모니 L" w:cs="Calibri"/>
                <w:color w:val="000000" w:themeColor="dark1"/>
                <w:sz w:val="16"/>
                <w:szCs w:val="16"/>
              </w:rPr>
              <w:t>Rheostat Bright Step 11</w:t>
            </w:r>
          </w:p>
        </w:tc>
      </w:tr>
      <w:tr w:rsidR="00331226" w:rsidRPr="00211C19" w14:paraId="37FE3E0C" w14:textId="77777777" w:rsidTr="00C2040A">
        <w:tc>
          <w:tcPr>
            <w:tcW w:w="2836" w:type="dxa"/>
            <w:shd w:val="clear" w:color="auto" w:fill="auto"/>
            <w:vAlign w:val="center"/>
          </w:tcPr>
          <w:p w14:paraId="3C7557E4" w14:textId="77777777" w:rsidR="00331226" w:rsidRPr="00211C19" w:rsidRDefault="00331226" w:rsidP="00C2040A">
            <w:pPr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 w:rsidRPr="00211C19">
              <w:rPr>
                <w:rFonts w:eastAsia="현대하모니 L" w:cs="Calibri"/>
                <w:color w:val="000000" w:themeColor="dark1"/>
                <w:sz w:val="16"/>
                <w:szCs w:val="16"/>
              </w:rPr>
              <w:t>Par_RheostatBrightLevel12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7CB9AA01" w14:textId="77777777" w:rsidR="00331226" w:rsidRPr="00211C19" w:rsidRDefault="00331226" w:rsidP="00C2040A">
            <w:pPr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 w:rsidRPr="00211C19">
              <w:rPr>
                <w:rFonts w:eastAsia="현대하모니 L" w:cs="Calibri"/>
                <w:color w:val="000000" w:themeColor="dark1"/>
                <w:sz w:val="16"/>
                <w:szCs w:val="16"/>
              </w:rPr>
              <w:t>30 %</w:t>
            </w:r>
          </w:p>
        </w:tc>
        <w:tc>
          <w:tcPr>
            <w:tcW w:w="6946" w:type="dxa"/>
            <w:shd w:val="clear" w:color="auto" w:fill="auto"/>
          </w:tcPr>
          <w:p w14:paraId="79BBE2F1" w14:textId="77777777" w:rsidR="00331226" w:rsidRPr="00211C19" w:rsidRDefault="00331226" w:rsidP="00C2040A">
            <w:pPr>
              <w:rPr>
                <w:rFonts w:eastAsia="현대하모니 L" w:cs="Calibri"/>
              </w:rPr>
            </w:pPr>
            <w:r w:rsidRPr="00211C19">
              <w:rPr>
                <w:rFonts w:eastAsia="현대하모니 L" w:cs="Calibri"/>
                <w:color w:val="000000" w:themeColor="dark1"/>
                <w:sz w:val="16"/>
                <w:szCs w:val="16"/>
              </w:rPr>
              <w:t>Rheostat Bright Step 12</w:t>
            </w:r>
          </w:p>
        </w:tc>
      </w:tr>
      <w:tr w:rsidR="00331226" w:rsidRPr="00211C19" w14:paraId="40017577" w14:textId="77777777" w:rsidTr="00C2040A">
        <w:tc>
          <w:tcPr>
            <w:tcW w:w="2836" w:type="dxa"/>
            <w:shd w:val="clear" w:color="auto" w:fill="auto"/>
            <w:vAlign w:val="center"/>
          </w:tcPr>
          <w:p w14:paraId="2F9F2DFF" w14:textId="77777777" w:rsidR="00331226" w:rsidRPr="00211C19" w:rsidRDefault="00331226" w:rsidP="00C2040A">
            <w:pPr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 w:rsidRPr="00211C19">
              <w:rPr>
                <w:rFonts w:eastAsia="현대하모니 L" w:cs="Calibri"/>
                <w:color w:val="000000" w:themeColor="dark1"/>
                <w:sz w:val="16"/>
                <w:szCs w:val="16"/>
              </w:rPr>
              <w:t>Par_RheostatBrightLevel13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08B46F19" w14:textId="77777777" w:rsidR="00331226" w:rsidRPr="00211C19" w:rsidRDefault="00331226" w:rsidP="00C2040A">
            <w:pPr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 w:rsidRPr="00211C19">
              <w:rPr>
                <w:rFonts w:eastAsia="현대하모니 L" w:cs="Calibri"/>
                <w:color w:val="000000" w:themeColor="dark1"/>
                <w:sz w:val="16"/>
                <w:szCs w:val="16"/>
              </w:rPr>
              <w:t>32.5 %</w:t>
            </w:r>
          </w:p>
        </w:tc>
        <w:tc>
          <w:tcPr>
            <w:tcW w:w="6946" w:type="dxa"/>
            <w:shd w:val="clear" w:color="auto" w:fill="auto"/>
          </w:tcPr>
          <w:p w14:paraId="0D16D54C" w14:textId="77777777" w:rsidR="00331226" w:rsidRPr="00211C19" w:rsidRDefault="00331226" w:rsidP="00C2040A">
            <w:pPr>
              <w:rPr>
                <w:rFonts w:eastAsia="현대하모니 L" w:cs="Calibri"/>
              </w:rPr>
            </w:pPr>
            <w:r w:rsidRPr="00211C19">
              <w:rPr>
                <w:rFonts w:eastAsia="현대하모니 L" w:cs="Calibri"/>
                <w:color w:val="000000" w:themeColor="dark1"/>
                <w:sz w:val="16"/>
                <w:szCs w:val="16"/>
              </w:rPr>
              <w:t>Rheostat Bright Step 13</w:t>
            </w:r>
          </w:p>
        </w:tc>
      </w:tr>
      <w:tr w:rsidR="00331226" w:rsidRPr="00211C19" w14:paraId="2E9AC0BF" w14:textId="77777777" w:rsidTr="00C2040A">
        <w:tc>
          <w:tcPr>
            <w:tcW w:w="2836" w:type="dxa"/>
            <w:shd w:val="clear" w:color="auto" w:fill="auto"/>
            <w:vAlign w:val="center"/>
          </w:tcPr>
          <w:p w14:paraId="13041A32" w14:textId="77777777" w:rsidR="00331226" w:rsidRPr="00211C19" w:rsidRDefault="00331226" w:rsidP="00C2040A">
            <w:pPr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 w:rsidRPr="00211C19">
              <w:rPr>
                <w:rFonts w:eastAsia="현대하모니 L" w:cs="Calibri"/>
                <w:color w:val="000000" w:themeColor="dark1"/>
                <w:sz w:val="16"/>
                <w:szCs w:val="16"/>
              </w:rPr>
              <w:t>Par_RheostatBrightLevel14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1F6D99FA" w14:textId="77777777" w:rsidR="00331226" w:rsidRPr="00211C19" w:rsidRDefault="00331226" w:rsidP="00C2040A">
            <w:pPr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 w:rsidRPr="00211C19">
              <w:rPr>
                <w:rFonts w:eastAsia="현대하모니 L" w:cs="Calibri"/>
                <w:color w:val="000000" w:themeColor="dark1"/>
                <w:sz w:val="16"/>
                <w:szCs w:val="16"/>
              </w:rPr>
              <w:t>35 %</w:t>
            </w:r>
          </w:p>
        </w:tc>
        <w:tc>
          <w:tcPr>
            <w:tcW w:w="6946" w:type="dxa"/>
            <w:shd w:val="clear" w:color="auto" w:fill="auto"/>
          </w:tcPr>
          <w:p w14:paraId="4AB8CCEF" w14:textId="77777777" w:rsidR="00331226" w:rsidRPr="00211C19" w:rsidRDefault="00331226" w:rsidP="00C2040A">
            <w:pPr>
              <w:rPr>
                <w:rFonts w:eastAsia="현대하모니 L" w:cs="Calibri"/>
              </w:rPr>
            </w:pPr>
            <w:r w:rsidRPr="00211C19">
              <w:rPr>
                <w:rFonts w:eastAsia="현대하모니 L" w:cs="Calibri"/>
                <w:color w:val="000000" w:themeColor="dark1"/>
                <w:sz w:val="16"/>
                <w:szCs w:val="16"/>
              </w:rPr>
              <w:t>Rheostat Bright Step 14</w:t>
            </w:r>
          </w:p>
        </w:tc>
      </w:tr>
      <w:tr w:rsidR="00331226" w:rsidRPr="00211C19" w14:paraId="013C8658" w14:textId="77777777" w:rsidTr="00C2040A">
        <w:tc>
          <w:tcPr>
            <w:tcW w:w="2836" w:type="dxa"/>
            <w:shd w:val="clear" w:color="auto" w:fill="auto"/>
            <w:vAlign w:val="center"/>
          </w:tcPr>
          <w:p w14:paraId="01E123A7" w14:textId="77777777" w:rsidR="00331226" w:rsidRPr="00211C19" w:rsidRDefault="00331226" w:rsidP="00C2040A">
            <w:pPr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 w:rsidRPr="00211C19">
              <w:rPr>
                <w:rFonts w:eastAsia="현대하모니 L" w:cs="Calibri"/>
                <w:color w:val="000000" w:themeColor="dark1"/>
                <w:sz w:val="16"/>
                <w:szCs w:val="16"/>
              </w:rPr>
              <w:t>Par_RheostatBrightLevel15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35215CFD" w14:textId="77777777" w:rsidR="00331226" w:rsidRPr="00211C19" w:rsidRDefault="00331226" w:rsidP="00C2040A">
            <w:pPr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 w:rsidRPr="00211C19">
              <w:rPr>
                <w:rFonts w:eastAsia="현대하모니 L" w:cs="Calibri"/>
                <w:color w:val="000000" w:themeColor="dark1"/>
                <w:sz w:val="16"/>
                <w:szCs w:val="16"/>
              </w:rPr>
              <w:t>37.5 %</w:t>
            </w:r>
          </w:p>
        </w:tc>
        <w:tc>
          <w:tcPr>
            <w:tcW w:w="6946" w:type="dxa"/>
            <w:shd w:val="clear" w:color="auto" w:fill="auto"/>
          </w:tcPr>
          <w:p w14:paraId="5BF92CE7" w14:textId="77777777" w:rsidR="00331226" w:rsidRPr="00211C19" w:rsidRDefault="00331226" w:rsidP="00C2040A">
            <w:pPr>
              <w:rPr>
                <w:rFonts w:eastAsia="현대하모니 L" w:cs="Calibri"/>
              </w:rPr>
            </w:pPr>
            <w:r w:rsidRPr="00211C19">
              <w:rPr>
                <w:rFonts w:eastAsia="현대하모니 L" w:cs="Calibri"/>
                <w:color w:val="000000" w:themeColor="dark1"/>
                <w:sz w:val="16"/>
                <w:szCs w:val="16"/>
              </w:rPr>
              <w:t>Rheostat Bright Step 15</w:t>
            </w:r>
          </w:p>
        </w:tc>
      </w:tr>
      <w:tr w:rsidR="00331226" w:rsidRPr="00211C19" w14:paraId="6C0BBDC6" w14:textId="77777777" w:rsidTr="00C2040A">
        <w:tc>
          <w:tcPr>
            <w:tcW w:w="2836" w:type="dxa"/>
            <w:shd w:val="clear" w:color="auto" w:fill="auto"/>
            <w:vAlign w:val="center"/>
          </w:tcPr>
          <w:p w14:paraId="09FA8B14" w14:textId="77777777" w:rsidR="00331226" w:rsidRPr="00211C19" w:rsidRDefault="00331226" w:rsidP="00C2040A">
            <w:pPr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 w:rsidRPr="00211C19">
              <w:rPr>
                <w:rFonts w:eastAsia="현대하모니 L" w:cs="Calibri"/>
                <w:color w:val="000000" w:themeColor="dark1"/>
                <w:sz w:val="16"/>
                <w:szCs w:val="16"/>
              </w:rPr>
              <w:t>Par_RheostatBrightLevel16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6BB63F14" w14:textId="77777777" w:rsidR="00331226" w:rsidRPr="00211C19" w:rsidRDefault="00331226" w:rsidP="00C2040A">
            <w:pPr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 w:rsidRPr="00211C19">
              <w:rPr>
                <w:rFonts w:eastAsia="현대하모니 L" w:cs="Calibri"/>
                <w:color w:val="000000" w:themeColor="dark1"/>
                <w:sz w:val="16"/>
                <w:szCs w:val="16"/>
              </w:rPr>
              <w:t>40 %</w:t>
            </w:r>
          </w:p>
        </w:tc>
        <w:tc>
          <w:tcPr>
            <w:tcW w:w="6946" w:type="dxa"/>
            <w:shd w:val="clear" w:color="auto" w:fill="auto"/>
          </w:tcPr>
          <w:p w14:paraId="499ECC2D" w14:textId="77777777" w:rsidR="00331226" w:rsidRPr="00211C19" w:rsidRDefault="00331226" w:rsidP="00C2040A">
            <w:pPr>
              <w:rPr>
                <w:rFonts w:eastAsia="현대하모니 L" w:cs="Calibri"/>
              </w:rPr>
            </w:pPr>
            <w:r w:rsidRPr="00211C19">
              <w:rPr>
                <w:rFonts w:eastAsia="현대하모니 L" w:cs="Calibri"/>
                <w:color w:val="000000" w:themeColor="dark1"/>
                <w:sz w:val="16"/>
                <w:szCs w:val="16"/>
              </w:rPr>
              <w:t>Rheostat Bright Step 16</w:t>
            </w:r>
          </w:p>
        </w:tc>
      </w:tr>
      <w:tr w:rsidR="00331226" w:rsidRPr="00211C19" w14:paraId="565A3CE6" w14:textId="77777777" w:rsidTr="00C2040A">
        <w:tc>
          <w:tcPr>
            <w:tcW w:w="2836" w:type="dxa"/>
            <w:shd w:val="clear" w:color="auto" w:fill="auto"/>
            <w:vAlign w:val="center"/>
          </w:tcPr>
          <w:p w14:paraId="197C568F" w14:textId="77777777" w:rsidR="00331226" w:rsidRPr="00211C19" w:rsidRDefault="00331226" w:rsidP="00C2040A">
            <w:pPr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 w:rsidRPr="00211C19">
              <w:rPr>
                <w:rFonts w:eastAsia="현대하모니 L" w:cs="Calibri"/>
                <w:color w:val="000000" w:themeColor="dark1"/>
                <w:sz w:val="16"/>
                <w:szCs w:val="16"/>
              </w:rPr>
              <w:t>Par_RheostatBrightLevel17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521168B7" w14:textId="77777777" w:rsidR="00331226" w:rsidRPr="00211C19" w:rsidRDefault="00331226" w:rsidP="00C2040A">
            <w:pPr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 w:rsidRPr="00211C19">
              <w:rPr>
                <w:rFonts w:eastAsia="현대하모니 L" w:cs="Calibri"/>
                <w:color w:val="000000" w:themeColor="dark1"/>
                <w:sz w:val="16"/>
                <w:szCs w:val="16"/>
              </w:rPr>
              <w:t>42.5 %</w:t>
            </w:r>
          </w:p>
        </w:tc>
        <w:tc>
          <w:tcPr>
            <w:tcW w:w="6946" w:type="dxa"/>
            <w:shd w:val="clear" w:color="auto" w:fill="auto"/>
          </w:tcPr>
          <w:p w14:paraId="00EB1A3D" w14:textId="77777777" w:rsidR="00331226" w:rsidRPr="00211C19" w:rsidRDefault="00331226" w:rsidP="00C2040A">
            <w:pPr>
              <w:rPr>
                <w:rFonts w:eastAsia="현대하모니 L" w:cs="Calibri"/>
              </w:rPr>
            </w:pPr>
            <w:r w:rsidRPr="00211C19">
              <w:rPr>
                <w:rFonts w:eastAsia="현대하모니 L" w:cs="Calibri"/>
                <w:color w:val="000000" w:themeColor="dark1"/>
                <w:sz w:val="16"/>
                <w:szCs w:val="16"/>
              </w:rPr>
              <w:t>Rheostat Bright Step 17</w:t>
            </w:r>
          </w:p>
        </w:tc>
      </w:tr>
      <w:tr w:rsidR="00331226" w:rsidRPr="00211C19" w14:paraId="42D14650" w14:textId="77777777" w:rsidTr="00C2040A">
        <w:tc>
          <w:tcPr>
            <w:tcW w:w="2836" w:type="dxa"/>
            <w:shd w:val="clear" w:color="auto" w:fill="auto"/>
            <w:vAlign w:val="center"/>
          </w:tcPr>
          <w:p w14:paraId="5EDF19DF" w14:textId="77777777" w:rsidR="00331226" w:rsidRPr="00211C19" w:rsidRDefault="00331226" w:rsidP="00C2040A">
            <w:pPr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 w:rsidRPr="00211C19">
              <w:rPr>
                <w:rFonts w:eastAsia="현대하모니 L" w:cs="Calibri"/>
                <w:color w:val="000000" w:themeColor="dark1"/>
                <w:sz w:val="16"/>
                <w:szCs w:val="16"/>
              </w:rPr>
              <w:t>Par_RheostatBrightLevel18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2FF06EE8" w14:textId="77777777" w:rsidR="00331226" w:rsidRPr="00211C19" w:rsidRDefault="00331226" w:rsidP="00C2040A">
            <w:pPr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 w:rsidRPr="00211C19">
              <w:rPr>
                <w:rFonts w:eastAsia="현대하모니 L" w:cs="Calibri"/>
                <w:color w:val="000000" w:themeColor="dark1"/>
                <w:sz w:val="16"/>
                <w:szCs w:val="16"/>
              </w:rPr>
              <w:t>45 %</w:t>
            </w:r>
          </w:p>
        </w:tc>
        <w:tc>
          <w:tcPr>
            <w:tcW w:w="6946" w:type="dxa"/>
            <w:shd w:val="clear" w:color="auto" w:fill="auto"/>
          </w:tcPr>
          <w:p w14:paraId="35DB8D87" w14:textId="77777777" w:rsidR="00331226" w:rsidRPr="00211C19" w:rsidRDefault="00331226" w:rsidP="00C2040A">
            <w:pPr>
              <w:rPr>
                <w:rFonts w:eastAsia="현대하모니 L" w:cs="Calibri"/>
              </w:rPr>
            </w:pPr>
            <w:r w:rsidRPr="00211C19">
              <w:rPr>
                <w:rFonts w:eastAsia="현대하모니 L" w:cs="Calibri"/>
                <w:color w:val="000000" w:themeColor="dark1"/>
                <w:sz w:val="16"/>
                <w:szCs w:val="16"/>
              </w:rPr>
              <w:t>Rheostat Bright Step 18</w:t>
            </w:r>
          </w:p>
        </w:tc>
      </w:tr>
      <w:tr w:rsidR="00331226" w:rsidRPr="00211C19" w14:paraId="2355D9F0" w14:textId="77777777" w:rsidTr="00C2040A">
        <w:tc>
          <w:tcPr>
            <w:tcW w:w="2836" w:type="dxa"/>
            <w:shd w:val="clear" w:color="auto" w:fill="auto"/>
            <w:vAlign w:val="center"/>
          </w:tcPr>
          <w:p w14:paraId="718355D5" w14:textId="77777777" w:rsidR="00331226" w:rsidRPr="00211C19" w:rsidRDefault="00331226" w:rsidP="00C2040A">
            <w:pPr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 w:rsidRPr="00211C19">
              <w:rPr>
                <w:rFonts w:eastAsia="현대하모니 L" w:cs="Calibri"/>
                <w:color w:val="000000" w:themeColor="dark1"/>
                <w:sz w:val="16"/>
                <w:szCs w:val="16"/>
              </w:rPr>
              <w:t>Par_RheostatBrightLevel19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5680C65C" w14:textId="77777777" w:rsidR="00331226" w:rsidRPr="00211C19" w:rsidRDefault="00331226" w:rsidP="00C2040A">
            <w:pPr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 w:rsidRPr="00211C19">
              <w:rPr>
                <w:rFonts w:eastAsia="현대하모니 L" w:cs="Calibri"/>
                <w:color w:val="000000" w:themeColor="dark1"/>
                <w:sz w:val="16"/>
                <w:szCs w:val="16"/>
              </w:rPr>
              <w:t>47.5 %</w:t>
            </w:r>
          </w:p>
        </w:tc>
        <w:tc>
          <w:tcPr>
            <w:tcW w:w="6946" w:type="dxa"/>
            <w:shd w:val="clear" w:color="auto" w:fill="auto"/>
          </w:tcPr>
          <w:p w14:paraId="2546AC89" w14:textId="77777777" w:rsidR="00331226" w:rsidRPr="00211C19" w:rsidRDefault="00331226" w:rsidP="00C2040A">
            <w:pPr>
              <w:rPr>
                <w:rFonts w:eastAsia="현대하모니 L" w:cs="Calibri"/>
              </w:rPr>
            </w:pPr>
            <w:r w:rsidRPr="00211C19">
              <w:rPr>
                <w:rFonts w:eastAsia="현대하모니 L" w:cs="Calibri"/>
                <w:color w:val="000000" w:themeColor="dark1"/>
                <w:sz w:val="16"/>
                <w:szCs w:val="16"/>
              </w:rPr>
              <w:t>Rheostat Bright Step 19</w:t>
            </w:r>
          </w:p>
        </w:tc>
      </w:tr>
      <w:tr w:rsidR="00331226" w:rsidRPr="00211C19" w14:paraId="624EC5FA" w14:textId="77777777" w:rsidTr="00C2040A">
        <w:tc>
          <w:tcPr>
            <w:tcW w:w="2836" w:type="dxa"/>
            <w:shd w:val="clear" w:color="auto" w:fill="auto"/>
            <w:vAlign w:val="center"/>
          </w:tcPr>
          <w:p w14:paraId="2F96A1AF" w14:textId="77777777" w:rsidR="00331226" w:rsidRPr="00211C19" w:rsidRDefault="00331226" w:rsidP="00C2040A">
            <w:pPr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 w:rsidRPr="00211C19">
              <w:rPr>
                <w:rFonts w:eastAsia="현대하모니 L" w:cs="Calibri"/>
                <w:color w:val="000000" w:themeColor="dark1"/>
                <w:sz w:val="16"/>
                <w:szCs w:val="16"/>
              </w:rPr>
              <w:t>Par_RheostatBrightLevel20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40C573B7" w14:textId="77777777" w:rsidR="00331226" w:rsidRPr="00211C19" w:rsidRDefault="00331226" w:rsidP="00C2040A">
            <w:pPr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 w:rsidRPr="00211C19">
              <w:rPr>
                <w:rFonts w:eastAsia="현대하모니 L" w:cs="Calibri"/>
                <w:color w:val="000000" w:themeColor="dark1"/>
                <w:sz w:val="16"/>
                <w:szCs w:val="16"/>
              </w:rPr>
              <w:t>50 %</w:t>
            </w:r>
          </w:p>
        </w:tc>
        <w:tc>
          <w:tcPr>
            <w:tcW w:w="6946" w:type="dxa"/>
            <w:shd w:val="clear" w:color="auto" w:fill="auto"/>
          </w:tcPr>
          <w:p w14:paraId="71F515B5" w14:textId="77777777" w:rsidR="00331226" w:rsidRPr="00211C19" w:rsidRDefault="00331226" w:rsidP="00C2040A">
            <w:pPr>
              <w:rPr>
                <w:rFonts w:eastAsia="현대하모니 L" w:cs="Calibri"/>
              </w:rPr>
            </w:pPr>
            <w:r w:rsidRPr="00211C19">
              <w:rPr>
                <w:rFonts w:eastAsia="현대하모니 L" w:cs="Calibri"/>
                <w:color w:val="000000" w:themeColor="dark1"/>
                <w:sz w:val="16"/>
                <w:szCs w:val="16"/>
              </w:rPr>
              <w:t>Rheostat Bright Step 20</w:t>
            </w:r>
          </w:p>
        </w:tc>
      </w:tr>
      <w:tr w:rsidR="00331226" w:rsidRPr="00211C19" w14:paraId="66137ED9" w14:textId="77777777" w:rsidTr="00C2040A">
        <w:tc>
          <w:tcPr>
            <w:tcW w:w="2836" w:type="dxa"/>
            <w:shd w:val="clear" w:color="auto" w:fill="auto"/>
            <w:vAlign w:val="center"/>
          </w:tcPr>
          <w:p w14:paraId="030DE02A" w14:textId="77777777" w:rsidR="00331226" w:rsidRPr="00211C19" w:rsidRDefault="00331226" w:rsidP="00C2040A">
            <w:pPr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 w:rsidRPr="00211C19">
              <w:rPr>
                <w:rFonts w:eastAsia="현대하모니 L" w:cs="Calibri"/>
                <w:color w:val="000000" w:themeColor="dark1"/>
                <w:sz w:val="16"/>
                <w:szCs w:val="16"/>
              </w:rPr>
              <w:t>Par_RheostatBrightLevel21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465D64A7" w14:textId="77777777" w:rsidR="00331226" w:rsidRPr="00211C19" w:rsidRDefault="00331226" w:rsidP="00C2040A">
            <w:pPr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 w:rsidRPr="00211C19">
              <w:rPr>
                <w:rFonts w:eastAsia="현대하모니 L" w:cs="Calibri"/>
                <w:color w:val="000000" w:themeColor="dark1"/>
                <w:sz w:val="16"/>
                <w:szCs w:val="16"/>
              </w:rPr>
              <w:t>100 %</w:t>
            </w:r>
          </w:p>
        </w:tc>
        <w:tc>
          <w:tcPr>
            <w:tcW w:w="6946" w:type="dxa"/>
            <w:shd w:val="clear" w:color="auto" w:fill="auto"/>
          </w:tcPr>
          <w:p w14:paraId="07EB39C2" w14:textId="77777777" w:rsidR="00331226" w:rsidRPr="00211C19" w:rsidRDefault="00331226" w:rsidP="00C2040A">
            <w:pPr>
              <w:rPr>
                <w:rFonts w:eastAsia="현대하모니 L" w:cs="Calibri"/>
              </w:rPr>
            </w:pPr>
            <w:r w:rsidRPr="00211C19">
              <w:rPr>
                <w:rFonts w:eastAsia="현대하모니 L" w:cs="Calibri"/>
                <w:color w:val="000000" w:themeColor="dark1"/>
                <w:sz w:val="16"/>
                <w:szCs w:val="16"/>
              </w:rPr>
              <w:t>Rheostat Bright Step 21</w:t>
            </w:r>
          </w:p>
        </w:tc>
      </w:tr>
    </w:tbl>
    <w:p w14:paraId="14F62D97" w14:textId="0909AE9E" w:rsidR="00331226" w:rsidRPr="00211C19" w:rsidRDefault="00331226" w:rsidP="00331226">
      <w:pPr>
        <w:pStyle w:val="affc"/>
        <w:rPr>
          <w:rFonts w:eastAsia="현대하모니 L" w:cs="Calibri"/>
        </w:rPr>
      </w:pPr>
      <w:bookmarkStart w:id="217" w:name="_Toc96604541"/>
      <w:r w:rsidRPr="00211C19">
        <w:rPr>
          <w:rFonts w:eastAsia="현대하모니 L" w:cs="Calibri"/>
        </w:rPr>
        <w:t xml:space="preserve">Table </w:t>
      </w:r>
      <w:r w:rsidRPr="00211C19">
        <w:rPr>
          <w:rFonts w:eastAsia="현대하모니 L" w:cs="Calibri"/>
        </w:rPr>
        <w:fldChar w:fldCharType="begin"/>
      </w:r>
      <w:r w:rsidRPr="00211C19">
        <w:rPr>
          <w:rFonts w:eastAsia="현대하모니 L" w:cs="Calibri"/>
        </w:rPr>
        <w:instrText xml:space="preserve"> SEQ Table \* ARABIC </w:instrText>
      </w:r>
      <w:r w:rsidRPr="00211C19">
        <w:rPr>
          <w:rFonts w:eastAsia="현대하모니 L" w:cs="Calibri"/>
        </w:rPr>
        <w:fldChar w:fldCharType="separate"/>
      </w:r>
      <w:r w:rsidR="006F533A">
        <w:rPr>
          <w:rFonts w:eastAsia="현대하모니 L" w:cs="Calibri"/>
          <w:noProof/>
        </w:rPr>
        <w:t>61</w:t>
      </w:r>
      <w:r w:rsidRPr="00211C19">
        <w:rPr>
          <w:rFonts w:eastAsia="현대하모니 L" w:cs="Calibri"/>
        </w:rPr>
        <w:fldChar w:fldCharType="end"/>
      </w:r>
      <w:r w:rsidRPr="00211C19">
        <w:rPr>
          <w:rFonts w:eastAsia="현대하모니 L" w:cs="Calibri"/>
        </w:rPr>
        <w:t>.</w:t>
      </w:r>
      <w:r>
        <w:rPr>
          <w:rFonts w:eastAsia="현대하모니 L" w:cs="Calibri" w:hint="eastAsia"/>
        </w:rPr>
        <w:t xml:space="preserve"> </w:t>
      </w:r>
      <w:r>
        <w:rPr>
          <w:rFonts w:eastAsia="현대하모니 L" w:cs="Calibri"/>
        </w:rPr>
        <w:t xml:space="preserve">IND Output </w:t>
      </w:r>
      <w:r>
        <w:rPr>
          <w:rFonts w:eastAsia="현대하모니 L" w:cs="Calibri" w:hint="eastAsia"/>
        </w:rPr>
        <w:t>with</w:t>
      </w:r>
      <w:r>
        <w:rPr>
          <w:rFonts w:eastAsia="현대하모니 L" w:cs="Calibri"/>
        </w:rPr>
        <w:t xml:space="preserve"> Detent </w:t>
      </w:r>
      <w:r w:rsidR="00277B99">
        <w:rPr>
          <w:rFonts w:eastAsia="현대하모니 L" w:cs="Calibri"/>
        </w:rPr>
        <w:t>Control</w:t>
      </w:r>
      <w:r w:rsidRPr="00211C19">
        <w:rPr>
          <w:rFonts w:eastAsia="현대하모니 L" w:cs="Calibri"/>
        </w:rPr>
        <w:t xml:space="preserve"> </w:t>
      </w:r>
      <w:r w:rsidR="00B05DD1">
        <w:rPr>
          <w:rFonts w:eastAsia="현대하모니 L" w:cs="Calibri" w:hint="eastAsia"/>
        </w:rPr>
        <w:t xml:space="preserve">Function </w:t>
      </w:r>
      <w:r w:rsidRPr="00211C19">
        <w:rPr>
          <w:rFonts w:eastAsia="현대하모니 L" w:cs="Calibri"/>
        </w:rPr>
        <w:t>Parameter</w:t>
      </w:r>
      <w:bookmarkEnd w:id="217"/>
    </w:p>
    <w:p w14:paraId="433FBCC4" w14:textId="77777777" w:rsidR="00331226" w:rsidRPr="00331226" w:rsidRDefault="00331226" w:rsidP="00331226">
      <w:pPr>
        <w:rPr>
          <w:rFonts w:eastAsia="현대하모니 L" w:cs="Calibri"/>
        </w:rPr>
      </w:pPr>
    </w:p>
    <w:p w14:paraId="7F398CE8" w14:textId="77777777" w:rsidR="00331226" w:rsidRPr="00211C19" w:rsidRDefault="00331226" w:rsidP="00331226">
      <w:pPr>
        <w:pStyle w:val="51"/>
      </w:pPr>
      <w:r>
        <w:t xml:space="preserve">IND Output </w:t>
      </w:r>
      <w:r>
        <w:rPr>
          <w:rFonts w:hint="eastAsia"/>
        </w:rPr>
        <w:t>with</w:t>
      </w:r>
      <w:r>
        <w:t xml:space="preserve"> Detent </w:t>
      </w:r>
      <w:r w:rsidR="00277B99">
        <w:t>Control</w:t>
      </w:r>
      <w:r w:rsidR="00B05DD1" w:rsidRPr="00211C19">
        <w:rPr>
          <w:rFonts w:eastAsia="현대하모니 L" w:cs="Calibri"/>
        </w:rPr>
        <w:t xml:space="preserve"> </w:t>
      </w:r>
      <w:r w:rsidR="00B05DD1">
        <w:rPr>
          <w:rFonts w:eastAsia="현대하모니 L" w:cs="Calibri" w:hint="eastAsia"/>
        </w:rPr>
        <w:t xml:space="preserve">Function </w:t>
      </w:r>
      <w:r w:rsidRPr="00211C19">
        <w:t>Data Flow</w:t>
      </w:r>
    </w:p>
    <w:p w14:paraId="5DDF9B16" w14:textId="77777777" w:rsidR="00331226" w:rsidRPr="00211C19" w:rsidRDefault="001037DF" w:rsidP="00331226">
      <w:pPr>
        <w:keepNext/>
        <w:rPr>
          <w:rFonts w:eastAsia="현대하모니 L" w:cs="Calibri"/>
        </w:rPr>
      </w:pPr>
      <w:r w:rsidRPr="00211C19">
        <w:rPr>
          <w:rFonts w:eastAsia="현대하모니 L" w:cs="Calibri"/>
        </w:rPr>
        <w:object w:dxaOrig="7812" w:dyaOrig="2540" w14:anchorId="7364E01F">
          <v:shape id="_x0000_i1080" type="#_x0000_t75" style="width:288.7pt;height:89.65pt" o:ole="">
            <v:imagedata r:id="rId118" o:title="" cropbottom="4064f"/>
          </v:shape>
          <o:OLEObject Type="Embed" ProgID="VisioViewer.Viewer.1" ShapeID="_x0000_i1080" DrawAspect="Content" ObjectID="_1707217220" r:id="rId119"/>
        </w:object>
      </w:r>
    </w:p>
    <w:p w14:paraId="664D901A" w14:textId="16FD6522" w:rsidR="00331226" w:rsidRPr="00211C19" w:rsidRDefault="00331226" w:rsidP="00331226">
      <w:pPr>
        <w:pStyle w:val="affc"/>
        <w:rPr>
          <w:rFonts w:eastAsia="현대하모니 L" w:cs="Calibri"/>
        </w:rPr>
      </w:pPr>
      <w:bookmarkStart w:id="218" w:name="_Toc96604464"/>
      <w:r w:rsidRPr="00211C19">
        <w:rPr>
          <w:rFonts w:eastAsia="현대하모니 L" w:cs="Calibri"/>
        </w:rPr>
        <w:t xml:space="preserve">Figure </w:t>
      </w:r>
      <w:r w:rsidRPr="00211C19">
        <w:rPr>
          <w:rFonts w:eastAsia="현대하모니 L" w:cs="Calibri"/>
        </w:rPr>
        <w:fldChar w:fldCharType="begin"/>
      </w:r>
      <w:r w:rsidRPr="00211C19">
        <w:rPr>
          <w:rFonts w:eastAsia="현대하모니 L" w:cs="Calibri"/>
        </w:rPr>
        <w:instrText xml:space="preserve"> SEQ Figure \* ARABIC </w:instrText>
      </w:r>
      <w:r w:rsidRPr="00211C19">
        <w:rPr>
          <w:rFonts w:eastAsia="현대하모니 L" w:cs="Calibri"/>
        </w:rPr>
        <w:fldChar w:fldCharType="separate"/>
      </w:r>
      <w:r w:rsidR="006F533A">
        <w:rPr>
          <w:rFonts w:eastAsia="현대하모니 L" w:cs="Calibri"/>
          <w:noProof/>
        </w:rPr>
        <w:t>53</w:t>
      </w:r>
      <w:r w:rsidRPr="00211C19">
        <w:rPr>
          <w:rFonts w:eastAsia="현대하모니 L" w:cs="Calibri"/>
        </w:rPr>
        <w:fldChar w:fldCharType="end"/>
      </w:r>
      <w:r w:rsidRPr="00211C19">
        <w:rPr>
          <w:rFonts w:eastAsia="현대하모니 L" w:cs="Calibri" w:hint="eastAsia"/>
        </w:rPr>
        <w:t>.</w:t>
      </w:r>
      <w:r>
        <w:rPr>
          <w:rFonts w:eastAsia="현대하모니 L" w:cs="Calibri" w:hint="eastAsia"/>
        </w:rPr>
        <w:t xml:space="preserve"> </w:t>
      </w:r>
      <w:r>
        <w:rPr>
          <w:rFonts w:eastAsia="현대하모니 L" w:cs="Calibri"/>
        </w:rPr>
        <w:t xml:space="preserve">IND Output </w:t>
      </w:r>
      <w:r>
        <w:rPr>
          <w:rFonts w:eastAsia="현대하모니 L" w:cs="Calibri" w:hint="eastAsia"/>
        </w:rPr>
        <w:t>with</w:t>
      </w:r>
      <w:r>
        <w:rPr>
          <w:rFonts w:eastAsia="현대하모니 L" w:cs="Calibri"/>
        </w:rPr>
        <w:t xml:space="preserve"> Detent </w:t>
      </w:r>
      <w:r w:rsidR="00277B99">
        <w:rPr>
          <w:rFonts w:eastAsia="현대하모니 L" w:cs="Calibri"/>
        </w:rPr>
        <w:t>Control</w:t>
      </w:r>
      <w:r w:rsidR="00B05DD1" w:rsidRPr="00211C19">
        <w:rPr>
          <w:rFonts w:eastAsia="현대하모니 L" w:cs="Calibri"/>
        </w:rPr>
        <w:t xml:space="preserve"> </w:t>
      </w:r>
      <w:r w:rsidR="00B05DD1">
        <w:rPr>
          <w:rFonts w:eastAsia="현대하모니 L" w:cs="Calibri" w:hint="eastAsia"/>
        </w:rPr>
        <w:t xml:space="preserve">Function </w:t>
      </w:r>
      <w:r w:rsidRPr="00211C19">
        <w:rPr>
          <w:rFonts w:eastAsia="현대하모니 L" w:cs="Calibri"/>
        </w:rPr>
        <w:t>Data Flow</w:t>
      </w:r>
      <w:bookmarkEnd w:id="218"/>
    </w:p>
    <w:p w14:paraId="489E31FA" w14:textId="77777777" w:rsidR="00331226" w:rsidRPr="00211C19" w:rsidRDefault="00331226" w:rsidP="00331226">
      <w:pPr>
        <w:spacing w:after="200" w:line="276" w:lineRule="auto"/>
        <w:jc w:val="both"/>
        <w:rPr>
          <w:rFonts w:eastAsia="현대하모니 L" w:cs="Calibri"/>
        </w:rPr>
      </w:pPr>
      <w:r w:rsidRPr="00211C19">
        <w:rPr>
          <w:rFonts w:eastAsia="현대하모니 L" w:cs="Calibri"/>
        </w:rPr>
        <w:br w:type="page"/>
      </w:r>
    </w:p>
    <w:p w14:paraId="77F0194F" w14:textId="77777777" w:rsidR="00331226" w:rsidRPr="00211C19" w:rsidRDefault="00331226" w:rsidP="00331226">
      <w:pPr>
        <w:pStyle w:val="51"/>
      </w:pPr>
      <w:r>
        <w:lastRenderedPageBreak/>
        <w:t xml:space="preserve">IND Output </w:t>
      </w:r>
      <w:r>
        <w:rPr>
          <w:rFonts w:hint="eastAsia"/>
        </w:rPr>
        <w:t>with</w:t>
      </w:r>
      <w:r>
        <w:t xml:space="preserve"> Detent </w:t>
      </w:r>
      <w:r w:rsidR="00277B99">
        <w:t>Control</w:t>
      </w:r>
      <w:r w:rsidRPr="00211C19">
        <w:t xml:space="preserve"> </w:t>
      </w:r>
      <w:r w:rsidR="00B05DD1">
        <w:rPr>
          <w:rFonts w:hint="eastAsia"/>
        </w:rPr>
        <w:t xml:space="preserve">Function </w:t>
      </w:r>
      <w:r w:rsidRPr="00211C19">
        <w:t>In/Out List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955"/>
        <w:gridCol w:w="2547"/>
        <w:gridCol w:w="6842"/>
      </w:tblGrid>
      <w:tr w:rsidR="001037DF" w:rsidRPr="00211C19" w14:paraId="087AB946" w14:textId="77777777" w:rsidTr="001037DF">
        <w:trPr>
          <w:trHeight w:val="420"/>
        </w:trPr>
        <w:tc>
          <w:tcPr>
            <w:tcW w:w="462" w:type="pct"/>
            <w:shd w:val="clear" w:color="auto" w:fill="auto"/>
            <w:vAlign w:val="center"/>
          </w:tcPr>
          <w:p w14:paraId="5107F591" w14:textId="77777777" w:rsidR="001037DF" w:rsidRPr="00211C19" w:rsidRDefault="001037DF" w:rsidP="00C2040A">
            <w:pPr>
              <w:jc w:val="center"/>
              <w:rPr>
                <w:rFonts w:eastAsia="현대하모니 L" w:cs="Calibri"/>
                <w:b/>
                <w:sz w:val="16"/>
                <w:szCs w:val="16"/>
              </w:rPr>
            </w:pPr>
            <w:r w:rsidRPr="00211C19">
              <w:rPr>
                <w:rFonts w:eastAsia="현대하모니 L" w:cs="Calibri"/>
                <w:b/>
                <w:bCs/>
                <w:sz w:val="16"/>
                <w:szCs w:val="16"/>
              </w:rPr>
              <w:t>Function</w:t>
            </w:r>
          </w:p>
        </w:tc>
        <w:tc>
          <w:tcPr>
            <w:tcW w:w="1231" w:type="pct"/>
            <w:shd w:val="clear" w:color="auto" w:fill="auto"/>
            <w:vAlign w:val="center"/>
          </w:tcPr>
          <w:p w14:paraId="39649DE8" w14:textId="77777777" w:rsidR="001037DF" w:rsidRPr="00211C19" w:rsidRDefault="001037DF" w:rsidP="00C2040A">
            <w:pPr>
              <w:jc w:val="center"/>
              <w:rPr>
                <w:rFonts w:eastAsia="현대하모니 L" w:cs="Calibri"/>
                <w:b/>
                <w:sz w:val="16"/>
              </w:rPr>
            </w:pPr>
            <w:r w:rsidRPr="00211C19">
              <w:rPr>
                <w:rFonts w:eastAsia="현대하모니 L" w:cs="Calibri"/>
                <w:b/>
                <w:bCs/>
                <w:sz w:val="16"/>
              </w:rPr>
              <w:t>Signal Name</w:t>
            </w:r>
          </w:p>
        </w:tc>
        <w:tc>
          <w:tcPr>
            <w:tcW w:w="3307" w:type="pct"/>
            <w:shd w:val="clear" w:color="auto" w:fill="auto"/>
            <w:vAlign w:val="center"/>
          </w:tcPr>
          <w:p w14:paraId="640AAC23" w14:textId="77777777" w:rsidR="001037DF" w:rsidRPr="00211C19" w:rsidRDefault="001037DF" w:rsidP="00C2040A">
            <w:pPr>
              <w:jc w:val="center"/>
              <w:rPr>
                <w:rFonts w:eastAsia="현대하모니 L" w:cs="Calibri"/>
                <w:b/>
                <w:sz w:val="16"/>
              </w:rPr>
            </w:pPr>
            <w:r w:rsidRPr="00211C19">
              <w:rPr>
                <w:rFonts w:eastAsia="현대하모니 L" w:cs="Calibri"/>
                <w:b/>
                <w:bCs/>
                <w:kern w:val="2"/>
                <w:sz w:val="16"/>
              </w:rPr>
              <w:t>Description</w:t>
            </w:r>
          </w:p>
        </w:tc>
      </w:tr>
      <w:tr w:rsidR="001037DF" w:rsidRPr="00211C19" w14:paraId="562FD49F" w14:textId="77777777" w:rsidTr="001037DF">
        <w:tc>
          <w:tcPr>
            <w:tcW w:w="462" w:type="pct"/>
            <w:vMerge w:val="restart"/>
            <w:shd w:val="clear" w:color="auto" w:fill="auto"/>
            <w:vAlign w:val="center"/>
          </w:tcPr>
          <w:p w14:paraId="67225DE3" w14:textId="77777777" w:rsidR="001037DF" w:rsidRPr="00211C19" w:rsidRDefault="001037DF" w:rsidP="00C2040A">
            <w:pPr>
              <w:jc w:val="center"/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 w:rsidRPr="00211C19">
              <w:rPr>
                <w:rFonts w:eastAsia="현대하모니 L" w:cs="Calibri"/>
                <w:color w:val="000000" w:themeColor="dark1"/>
                <w:sz w:val="16"/>
                <w:szCs w:val="16"/>
              </w:rPr>
              <w:t>Input</w:t>
            </w:r>
          </w:p>
        </w:tc>
        <w:tc>
          <w:tcPr>
            <w:tcW w:w="1231" w:type="pct"/>
            <w:shd w:val="clear" w:color="auto" w:fill="auto"/>
            <w:vAlign w:val="center"/>
          </w:tcPr>
          <w:p w14:paraId="2C78B4CB" w14:textId="77777777" w:rsidR="001037DF" w:rsidRPr="005568AB" w:rsidRDefault="001037DF" w:rsidP="005568AB">
            <w:pPr>
              <w:jc w:val="both"/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 w:rsidRPr="005568AB">
              <w:rPr>
                <w:rFonts w:eastAsia="현대하모니 L" w:cs="Calibri" w:hint="eastAsia"/>
                <w:color w:val="000000" w:themeColor="dark1"/>
                <w:sz w:val="16"/>
                <w:szCs w:val="16"/>
              </w:rPr>
              <w:t>Input_RheoStatLevel</w:t>
            </w:r>
          </w:p>
        </w:tc>
        <w:tc>
          <w:tcPr>
            <w:tcW w:w="3307" w:type="pct"/>
            <w:shd w:val="clear" w:color="auto" w:fill="auto"/>
            <w:vAlign w:val="center"/>
          </w:tcPr>
          <w:p w14:paraId="2DBC95BB" w14:textId="77777777" w:rsidR="001037DF" w:rsidRPr="00211C19" w:rsidRDefault="001037DF" w:rsidP="00C2040A">
            <w:pPr>
              <w:pStyle w:val="aff7"/>
              <w:rPr>
                <w:rFonts w:ascii="Calibri" w:eastAsia="현대하모니 L" w:hAnsi="Calibri" w:cs="Calibri"/>
                <w:color w:val="000000" w:themeColor="dark1"/>
                <w:sz w:val="16"/>
                <w:szCs w:val="16"/>
              </w:rPr>
            </w:pPr>
            <w:r w:rsidRPr="00211C19">
              <w:rPr>
                <w:rFonts w:ascii="Calibri" w:eastAsia="현대하모니 L" w:hAnsi="Calibri" w:cs="Calibri"/>
                <w:color w:val="000000" w:themeColor="dark1"/>
                <w:sz w:val="16"/>
                <w:szCs w:val="16"/>
              </w:rPr>
              <w:t>Rheostat Bright Level (Unit: Step)(From ICU)</w:t>
            </w:r>
          </w:p>
          <w:p w14:paraId="36C8F370" w14:textId="77777777" w:rsidR="001037DF" w:rsidRPr="00211C19" w:rsidRDefault="001037DF" w:rsidP="00C2040A">
            <w:pPr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 w:rsidRPr="00211C19">
              <w:rPr>
                <w:rFonts w:eastAsia="현대하모니 L" w:cs="Calibri"/>
                <w:color w:val="000000" w:themeColor="dark1"/>
                <w:sz w:val="16"/>
                <w:szCs w:val="16"/>
              </w:rPr>
              <w:t>0x00:Reserved/0x01:Step 1/0x02:Step 2/0x03:Step 3/0x04:Step 4/0x05:Step 5/0x06:Step 6/0x07:Step 7/0x08:Step 8/0x09:Step 9/0x0A:Step 10/0x0B:Step 11/0x0C:Step 12/0x0D:Step 13/0x0E:Step 14/0x0F:Step 15/0x10:Step 16/0x11:Step 17/0x12:Step 18/0x13:Step 19/0x14:Step 20/0x15:Step 21 (Detent)</w:t>
            </w:r>
          </w:p>
        </w:tc>
      </w:tr>
      <w:tr w:rsidR="001037DF" w:rsidRPr="00211C19" w14:paraId="70856016" w14:textId="77777777" w:rsidTr="001037DF">
        <w:tc>
          <w:tcPr>
            <w:tcW w:w="462" w:type="pct"/>
            <w:vMerge/>
            <w:shd w:val="clear" w:color="auto" w:fill="auto"/>
            <w:vAlign w:val="center"/>
          </w:tcPr>
          <w:p w14:paraId="03FCB5CD" w14:textId="77777777" w:rsidR="001037DF" w:rsidRPr="00211C19" w:rsidRDefault="001037DF" w:rsidP="00C2040A">
            <w:pPr>
              <w:jc w:val="center"/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</w:p>
        </w:tc>
        <w:tc>
          <w:tcPr>
            <w:tcW w:w="1231" w:type="pct"/>
            <w:shd w:val="clear" w:color="auto" w:fill="auto"/>
            <w:vAlign w:val="center"/>
          </w:tcPr>
          <w:p w14:paraId="10D72B61" w14:textId="77777777" w:rsidR="001037DF" w:rsidRPr="005568AB" w:rsidRDefault="001037DF" w:rsidP="005568AB">
            <w:pPr>
              <w:jc w:val="both"/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 w:rsidRPr="005568AB">
              <w:rPr>
                <w:rFonts w:eastAsia="현대하모니 L" w:cs="Calibri" w:hint="eastAsia"/>
                <w:color w:val="000000" w:themeColor="dark1"/>
                <w:sz w:val="16"/>
                <w:szCs w:val="16"/>
              </w:rPr>
              <w:t>Input_b_IntTailOn</w:t>
            </w:r>
          </w:p>
        </w:tc>
        <w:tc>
          <w:tcPr>
            <w:tcW w:w="3307" w:type="pct"/>
            <w:shd w:val="clear" w:color="auto" w:fill="auto"/>
            <w:vAlign w:val="center"/>
          </w:tcPr>
          <w:p w14:paraId="29A7DAAB" w14:textId="77777777" w:rsidR="001037DF" w:rsidRPr="00211C19" w:rsidRDefault="001037DF" w:rsidP="00C2040A">
            <w:pPr>
              <w:pStyle w:val="aff7"/>
              <w:rPr>
                <w:rFonts w:ascii="Calibri" w:eastAsia="현대하모니 L" w:hAnsi="Calibri" w:cs="Calibri"/>
                <w:color w:val="000000" w:themeColor="dark1"/>
                <w:sz w:val="16"/>
                <w:szCs w:val="16"/>
              </w:rPr>
            </w:pPr>
            <w:r w:rsidRPr="00211C19">
              <w:rPr>
                <w:rFonts w:ascii="Calibri" w:eastAsia="현대하모니 L" w:hAnsi="Calibri" w:cs="Calibri"/>
                <w:color w:val="000000" w:themeColor="dark1"/>
                <w:sz w:val="16"/>
                <w:szCs w:val="16"/>
              </w:rPr>
              <w:t>Internal tail command</w:t>
            </w:r>
          </w:p>
          <w:p w14:paraId="277C8EF7" w14:textId="77777777" w:rsidR="001037DF" w:rsidRPr="00211C19" w:rsidRDefault="001037DF" w:rsidP="00C2040A">
            <w:pPr>
              <w:pStyle w:val="aff7"/>
              <w:rPr>
                <w:rFonts w:ascii="Calibri" w:eastAsia="현대하모니 L" w:hAnsi="Calibri" w:cs="Calibri"/>
                <w:color w:val="000000" w:themeColor="dark1"/>
                <w:sz w:val="16"/>
                <w:szCs w:val="16"/>
              </w:rPr>
            </w:pPr>
            <w:r w:rsidRPr="00211C19">
              <w:rPr>
                <w:rFonts w:ascii="Calibri" w:eastAsia="현대하모니 L" w:hAnsi="Calibri" w:cs="Calibri"/>
                <w:color w:val="000000" w:themeColor="dark1"/>
                <w:sz w:val="16"/>
                <w:szCs w:val="16"/>
              </w:rPr>
              <w:t>0x0:Off/0x1:On</w:t>
            </w:r>
          </w:p>
        </w:tc>
      </w:tr>
      <w:tr w:rsidR="001037DF" w:rsidRPr="00211C19" w14:paraId="27BFD7E7" w14:textId="77777777" w:rsidTr="001037DF">
        <w:tc>
          <w:tcPr>
            <w:tcW w:w="462" w:type="pct"/>
            <w:vMerge/>
            <w:shd w:val="clear" w:color="auto" w:fill="auto"/>
            <w:vAlign w:val="center"/>
          </w:tcPr>
          <w:p w14:paraId="47C41B56" w14:textId="77777777" w:rsidR="001037DF" w:rsidRPr="00211C19" w:rsidRDefault="001037DF" w:rsidP="00C2040A">
            <w:pPr>
              <w:jc w:val="center"/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</w:p>
        </w:tc>
        <w:tc>
          <w:tcPr>
            <w:tcW w:w="1231" w:type="pct"/>
            <w:shd w:val="clear" w:color="auto" w:fill="auto"/>
            <w:vAlign w:val="center"/>
          </w:tcPr>
          <w:p w14:paraId="49598915" w14:textId="77777777" w:rsidR="001037DF" w:rsidRPr="005568AB" w:rsidRDefault="001037DF" w:rsidP="005568AB">
            <w:pPr>
              <w:jc w:val="both"/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 w:rsidRPr="005568AB">
              <w:rPr>
                <w:rFonts w:eastAsia="현대하모니 L" w:cs="Calibri" w:hint="eastAsia"/>
                <w:color w:val="000000" w:themeColor="dark1"/>
                <w:sz w:val="16"/>
                <w:szCs w:val="16"/>
              </w:rPr>
              <w:t>Input_DetentOut</w:t>
            </w:r>
          </w:p>
        </w:tc>
        <w:tc>
          <w:tcPr>
            <w:tcW w:w="3307" w:type="pct"/>
            <w:shd w:val="clear" w:color="auto" w:fill="auto"/>
            <w:vAlign w:val="center"/>
          </w:tcPr>
          <w:p w14:paraId="0AECD87A" w14:textId="77777777" w:rsidR="001037DF" w:rsidRPr="00F960E9" w:rsidRDefault="001037DF" w:rsidP="00F960E9">
            <w:pPr>
              <w:pStyle w:val="aff7"/>
              <w:rPr>
                <w:rFonts w:ascii="Calibri" w:eastAsia="현대하모니 L" w:hAnsi="Calibri" w:cs="Calibri"/>
                <w:color w:val="000000" w:themeColor="dark1"/>
                <w:sz w:val="16"/>
                <w:szCs w:val="16"/>
              </w:rPr>
            </w:pPr>
            <w:r w:rsidRPr="00F960E9">
              <w:rPr>
                <w:rFonts w:ascii="Calibri" w:eastAsia="현대하모니 L" w:hAnsi="Calibri" w:cs="Calibri"/>
                <w:color w:val="000000" w:themeColor="dark1"/>
                <w:sz w:val="16"/>
                <w:szCs w:val="16"/>
              </w:rPr>
              <w:t>Tail Detent Interior Signal</w:t>
            </w:r>
          </w:p>
          <w:p w14:paraId="3B397EBC" w14:textId="77777777" w:rsidR="001037DF" w:rsidRPr="00211C19" w:rsidRDefault="001037DF" w:rsidP="00F960E9">
            <w:pPr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 w:rsidRPr="00F960E9">
              <w:rPr>
                <w:rFonts w:eastAsia="현대하모니 L" w:cs="Calibri"/>
                <w:color w:val="000000" w:themeColor="dark1"/>
                <w:sz w:val="16"/>
                <w:szCs w:val="16"/>
              </w:rPr>
              <w:t>0x0:Off (Night Time Max)/0x1:On (Day time Max)</w:t>
            </w:r>
          </w:p>
        </w:tc>
      </w:tr>
      <w:tr w:rsidR="001037DF" w:rsidRPr="00211C19" w14:paraId="51533FEA" w14:textId="77777777" w:rsidTr="001037DF">
        <w:tc>
          <w:tcPr>
            <w:tcW w:w="462" w:type="pct"/>
            <w:vMerge/>
            <w:shd w:val="clear" w:color="auto" w:fill="auto"/>
            <w:vAlign w:val="center"/>
          </w:tcPr>
          <w:p w14:paraId="05CA7816" w14:textId="77777777" w:rsidR="001037DF" w:rsidRPr="00211C19" w:rsidRDefault="001037DF" w:rsidP="00C2040A">
            <w:pPr>
              <w:jc w:val="center"/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</w:p>
        </w:tc>
        <w:tc>
          <w:tcPr>
            <w:tcW w:w="1231" w:type="pct"/>
            <w:shd w:val="clear" w:color="auto" w:fill="auto"/>
            <w:vAlign w:val="center"/>
          </w:tcPr>
          <w:p w14:paraId="436D9C30" w14:textId="77777777" w:rsidR="001037DF" w:rsidRPr="005568AB" w:rsidRDefault="001037DF" w:rsidP="005568AB">
            <w:pPr>
              <w:jc w:val="both"/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 w:rsidRPr="005568AB">
              <w:rPr>
                <w:rFonts w:eastAsia="현대하모니 L" w:cs="Calibri" w:hint="eastAsia"/>
                <w:color w:val="000000" w:themeColor="dark1"/>
                <w:sz w:val="16"/>
                <w:szCs w:val="16"/>
              </w:rPr>
              <w:t>Input_OPT_b_GreenINDCmd</w:t>
            </w:r>
          </w:p>
        </w:tc>
        <w:tc>
          <w:tcPr>
            <w:tcW w:w="3307" w:type="pct"/>
            <w:shd w:val="clear" w:color="auto" w:fill="auto"/>
            <w:vAlign w:val="center"/>
          </w:tcPr>
          <w:p w14:paraId="5F0DC01E" w14:textId="77777777" w:rsidR="001037DF" w:rsidRPr="00211C19" w:rsidRDefault="001037DF" w:rsidP="00246A1B">
            <w:pPr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 w:rsidRPr="00211C19">
              <w:rPr>
                <w:rFonts w:eastAsia="현대하모니 L" w:cs="Calibri"/>
                <w:color w:val="000000" w:themeColor="dark1"/>
                <w:sz w:val="16"/>
                <w:szCs w:val="16"/>
              </w:rPr>
              <w:t xml:space="preserve">Green </w:t>
            </w:r>
            <w:r>
              <w:rPr>
                <w:rFonts w:eastAsia="현대하모니 L" w:cs="Calibri" w:hint="eastAsia"/>
                <w:color w:val="000000" w:themeColor="dark1"/>
                <w:sz w:val="16"/>
                <w:szCs w:val="16"/>
              </w:rPr>
              <w:t>LED Input</w:t>
            </w:r>
            <w:r w:rsidRPr="00211C19">
              <w:rPr>
                <w:rFonts w:eastAsia="현대하모니 L" w:cs="Calibri"/>
                <w:color w:val="000000" w:themeColor="dark1"/>
                <w:sz w:val="16"/>
                <w:szCs w:val="16"/>
              </w:rPr>
              <w:t xml:space="preserve"> Command</w:t>
            </w:r>
          </w:p>
          <w:p w14:paraId="2D902135" w14:textId="77777777" w:rsidR="001037DF" w:rsidRDefault="001037DF" w:rsidP="00246A1B">
            <w:pPr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>
              <w:rPr>
                <w:rFonts w:eastAsia="현대하모니 L" w:cs="Calibri" w:hint="eastAsia"/>
                <w:color w:val="000000" w:themeColor="dark1"/>
                <w:sz w:val="16"/>
                <w:szCs w:val="16"/>
              </w:rPr>
              <w:t>-</w:t>
            </w:r>
            <w:r>
              <w:rPr>
                <w:rFonts w:eastAsia="현대하모니 L" w:cs="Calibri"/>
                <w:color w:val="000000" w:themeColor="dark1"/>
                <w:sz w:val="16"/>
                <w:szCs w:val="16"/>
              </w:rPr>
              <w:t>Off</w:t>
            </w:r>
            <w:r>
              <w:rPr>
                <w:rFonts w:eastAsia="현대하모니 L" w:cs="Calibri" w:hint="eastAsia"/>
                <w:color w:val="000000" w:themeColor="dark1"/>
                <w:sz w:val="16"/>
                <w:szCs w:val="16"/>
              </w:rPr>
              <w:t xml:space="preserve"> : Green LED Off</w:t>
            </w:r>
          </w:p>
          <w:p w14:paraId="0D56ADB9" w14:textId="77777777" w:rsidR="001037DF" w:rsidRPr="00173CDB" w:rsidRDefault="001037DF" w:rsidP="00246A1B">
            <w:pPr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>
              <w:rPr>
                <w:rFonts w:eastAsia="현대하모니 L" w:cs="Calibri" w:hint="eastAsia"/>
                <w:color w:val="000000" w:themeColor="dark1"/>
                <w:sz w:val="16"/>
                <w:szCs w:val="16"/>
              </w:rPr>
              <w:t>-</w:t>
            </w:r>
            <w:r w:rsidRPr="00173CDB">
              <w:rPr>
                <w:rFonts w:eastAsia="현대하모니 L" w:cs="Calibri"/>
                <w:color w:val="000000" w:themeColor="dark1"/>
                <w:sz w:val="16"/>
                <w:szCs w:val="16"/>
              </w:rPr>
              <w:t>On</w:t>
            </w:r>
            <w:r>
              <w:rPr>
                <w:rFonts w:eastAsia="현대하모니 L" w:cs="Calibri" w:hint="eastAsia"/>
                <w:color w:val="000000" w:themeColor="dark1"/>
                <w:sz w:val="16"/>
                <w:szCs w:val="16"/>
              </w:rPr>
              <w:t xml:space="preserve"> : Green LED On</w:t>
            </w:r>
          </w:p>
        </w:tc>
      </w:tr>
      <w:tr w:rsidR="001037DF" w:rsidRPr="00211C19" w14:paraId="26B136E1" w14:textId="77777777" w:rsidTr="001037DF">
        <w:tc>
          <w:tcPr>
            <w:tcW w:w="462" w:type="pct"/>
            <w:vMerge/>
            <w:shd w:val="clear" w:color="auto" w:fill="auto"/>
            <w:vAlign w:val="center"/>
          </w:tcPr>
          <w:p w14:paraId="01C7C635" w14:textId="77777777" w:rsidR="001037DF" w:rsidRPr="00211C19" w:rsidRDefault="001037DF" w:rsidP="00C2040A">
            <w:pPr>
              <w:jc w:val="center"/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</w:p>
        </w:tc>
        <w:tc>
          <w:tcPr>
            <w:tcW w:w="1231" w:type="pct"/>
            <w:shd w:val="clear" w:color="auto" w:fill="auto"/>
            <w:vAlign w:val="center"/>
          </w:tcPr>
          <w:p w14:paraId="680B9CB1" w14:textId="77777777" w:rsidR="001037DF" w:rsidRPr="005568AB" w:rsidRDefault="001037DF" w:rsidP="005568AB">
            <w:pPr>
              <w:jc w:val="both"/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 w:rsidRPr="005568AB">
              <w:rPr>
                <w:rFonts w:eastAsia="현대하모니 L" w:cs="Calibri" w:hint="eastAsia"/>
                <w:color w:val="000000" w:themeColor="dark1"/>
                <w:sz w:val="16"/>
                <w:szCs w:val="16"/>
              </w:rPr>
              <w:t>Input_OPT_b_AmberINDCmd</w:t>
            </w:r>
          </w:p>
        </w:tc>
        <w:tc>
          <w:tcPr>
            <w:tcW w:w="3307" w:type="pct"/>
            <w:shd w:val="clear" w:color="auto" w:fill="auto"/>
            <w:vAlign w:val="center"/>
          </w:tcPr>
          <w:p w14:paraId="20873069" w14:textId="77777777" w:rsidR="001037DF" w:rsidRPr="00211C19" w:rsidRDefault="001037DF" w:rsidP="00246A1B">
            <w:pPr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 w:rsidRPr="00211C19">
              <w:rPr>
                <w:rFonts w:eastAsia="현대하모니 L" w:cs="Calibri"/>
                <w:color w:val="000000" w:themeColor="dark1"/>
                <w:sz w:val="16"/>
                <w:szCs w:val="16"/>
              </w:rPr>
              <w:t xml:space="preserve">Amber </w:t>
            </w:r>
            <w:r>
              <w:rPr>
                <w:rFonts w:eastAsia="현대하모니 L" w:cs="Calibri" w:hint="eastAsia"/>
                <w:color w:val="000000" w:themeColor="dark1"/>
                <w:sz w:val="16"/>
                <w:szCs w:val="16"/>
              </w:rPr>
              <w:t>LED</w:t>
            </w:r>
            <w:r>
              <w:rPr>
                <w:rFonts w:eastAsia="현대하모니 L" w:cs="Calibri"/>
                <w:color w:val="000000" w:themeColor="dark1"/>
                <w:sz w:val="16"/>
                <w:szCs w:val="16"/>
              </w:rPr>
              <w:t xml:space="preserve"> </w:t>
            </w:r>
            <w:r>
              <w:rPr>
                <w:rFonts w:eastAsia="현대하모니 L" w:cs="Calibri" w:hint="eastAsia"/>
                <w:color w:val="000000" w:themeColor="dark1"/>
                <w:sz w:val="16"/>
                <w:szCs w:val="16"/>
              </w:rPr>
              <w:t>Input</w:t>
            </w:r>
            <w:r w:rsidRPr="00211C19">
              <w:rPr>
                <w:rFonts w:eastAsia="현대하모니 L" w:cs="Calibri"/>
                <w:color w:val="000000" w:themeColor="dark1"/>
                <w:sz w:val="16"/>
                <w:szCs w:val="16"/>
              </w:rPr>
              <w:t xml:space="preserve"> Command</w:t>
            </w:r>
          </w:p>
          <w:p w14:paraId="7D58EB28" w14:textId="77777777" w:rsidR="001037DF" w:rsidRDefault="001037DF" w:rsidP="00246A1B">
            <w:pPr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>
              <w:rPr>
                <w:rFonts w:eastAsia="현대하모니 L" w:cs="Calibri" w:hint="eastAsia"/>
                <w:color w:val="000000" w:themeColor="dark1"/>
                <w:sz w:val="16"/>
                <w:szCs w:val="16"/>
              </w:rPr>
              <w:t>-</w:t>
            </w:r>
            <w:r>
              <w:rPr>
                <w:rFonts w:eastAsia="현대하모니 L" w:cs="Calibri"/>
                <w:color w:val="000000" w:themeColor="dark1"/>
                <w:sz w:val="16"/>
                <w:szCs w:val="16"/>
              </w:rPr>
              <w:t>Off</w:t>
            </w:r>
            <w:r>
              <w:rPr>
                <w:rFonts w:eastAsia="현대하모니 L" w:cs="Calibri" w:hint="eastAsia"/>
                <w:color w:val="000000" w:themeColor="dark1"/>
                <w:sz w:val="16"/>
                <w:szCs w:val="16"/>
              </w:rPr>
              <w:t xml:space="preserve"> : Amber LED Off</w:t>
            </w:r>
          </w:p>
          <w:p w14:paraId="57425484" w14:textId="77777777" w:rsidR="001037DF" w:rsidRPr="00211C19" w:rsidRDefault="001037DF" w:rsidP="00246A1B">
            <w:pPr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>
              <w:rPr>
                <w:rFonts w:eastAsia="현대하모니 L" w:cs="Calibri" w:hint="eastAsia"/>
                <w:color w:val="000000" w:themeColor="dark1"/>
                <w:sz w:val="16"/>
                <w:szCs w:val="16"/>
              </w:rPr>
              <w:t>-</w:t>
            </w:r>
            <w:r w:rsidRPr="00173CDB">
              <w:rPr>
                <w:rFonts w:eastAsia="현대하모니 L" w:cs="Calibri"/>
                <w:color w:val="000000" w:themeColor="dark1"/>
                <w:sz w:val="16"/>
                <w:szCs w:val="16"/>
              </w:rPr>
              <w:t>On</w:t>
            </w:r>
            <w:r>
              <w:rPr>
                <w:rFonts w:eastAsia="현대하모니 L" w:cs="Calibri" w:hint="eastAsia"/>
                <w:color w:val="000000" w:themeColor="dark1"/>
                <w:sz w:val="16"/>
                <w:szCs w:val="16"/>
              </w:rPr>
              <w:t xml:space="preserve"> : Amber LED On</w:t>
            </w:r>
          </w:p>
        </w:tc>
      </w:tr>
      <w:tr w:rsidR="001037DF" w:rsidRPr="00211C19" w14:paraId="0B4B866F" w14:textId="77777777" w:rsidTr="001037DF">
        <w:tc>
          <w:tcPr>
            <w:tcW w:w="462" w:type="pct"/>
            <w:shd w:val="clear" w:color="auto" w:fill="auto"/>
            <w:vAlign w:val="center"/>
          </w:tcPr>
          <w:p w14:paraId="779310EE" w14:textId="77777777" w:rsidR="001037DF" w:rsidRPr="00211C19" w:rsidRDefault="001037DF" w:rsidP="00C2040A">
            <w:pPr>
              <w:jc w:val="center"/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 w:rsidRPr="00211C19">
              <w:rPr>
                <w:rFonts w:eastAsia="현대하모니 L" w:cs="Calibri"/>
                <w:color w:val="000000" w:themeColor="dark1"/>
                <w:sz w:val="16"/>
                <w:szCs w:val="16"/>
              </w:rPr>
              <w:t>Internal</w:t>
            </w:r>
          </w:p>
        </w:tc>
        <w:tc>
          <w:tcPr>
            <w:tcW w:w="1231" w:type="pct"/>
            <w:shd w:val="clear" w:color="auto" w:fill="auto"/>
            <w:vAlign w:val="center"/>
          </w:tcPr>
          <w:p w14:paraId="5FFD6755" w14:textId="77777777" w:rsidR="001037DF" w:rsidRPr="00211C19" w:rsidRDefault="001037DF" w:rsidP="005568AB">
            <w:pPr>
              <w:jc w:val="both"/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 w:rsidRPr="00211C19">
              <w:rPr>
                <w:rFonts w:eastAsia="현대하모니 L" w:cs="Calibri"/>
                <w:color w:val="000000" w:themeColor="dark1"/>
                <w:sz w:val="16"/>
                <w:szCs w:val="16"/>
              </w:rPr>
              <w:t xml:space="preserve">RheoLevelValue </w:t>
            </w:r>
          </w:p>
        </w:tc>
        <w:tc>
          <w:tcPr>
            <w:tcW w:w="3307" w:type="pct"/>
            <w:shd w:val="clear" w:color="auto" w:fill="auto"/>
            <w:vAlign w:val="center"/>
          </w:tcPr>
          <w:p w14:paraId="1771FEE0" w14:textId="77777777" w:rsidR="001037DF" w:rsidRPr="00211C19" w:rsidRDefault="001037DF" w:rsidP="00C2040A">
            <w:pPr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 w:rsidRPr="00211C19">
              <w:rPr>
                <w:rFonts w:eastAsia="현대하모니 L" w:cs="Calibri"/>
                <w:color w:val="000000" w:themeColor="dark1"/>
                <w:sz w:val="16"/>
                <w:szCs w:val="16"/>
              </w:rPr>
              <w:t>Rheostat Level Value (Unit: Percent)</w:t>
            </w:r>
          </w:p>
        </w:tc>
      </w:tr>
      <w:tr w:rsidR="001037DF" w:rsidRPr="00211C19" w14:paraId="6F127DA4" w14:textId="77777777" w:rsidTr="001037DF">
        <w:tc>
          <w:tcPr>
            <w:tcW w:w="462" w:type="pct"/>
            <w:vMerge w:val="restart"/>
            <w:shd w:val="clear" w:color="auto" w:fill="auto"/>
            <w:vAlign w:val="center"/>
          </w:tcPr>
          <w:p w14:paraId="6B71067F" w14:textId="77777777" w:rsidR="001037DF" w:rsidRPr="00211C19" w:rsidRDefault="001037DF" w:rsidP="00C2040A">
            <w:pPr>
              <w:jc w:val="center"/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 w:rsidRPr="00211C19">
              <w:rPr>
                <w:rFonts w:eastAsia="현대하모니 L" w:cs="Calibri"/>
                <w:color w:val="000000" w:themeColor="dark1"/>
                <w:sz w:val="16"/>
                <w:szCs w:val="16"/>
              </w:rPr>
              <w:t>Output</w:t>
            </w:r>
          </w:p>
        </w:tc>
        <w:tc>
          <w:tcPr>
            <w:tcW w:w="1231" w:type="pct"/>
            <w:shd w:val="clear" w:color="auto" w:fill="auto"/>
            <w:vAlign w:val="center"/>
          </w:tcPr>
          <w:p w14:paraId="6A131C7D" w14:textId="77777777" w:rsidR="001037DF" w:rsidRPr="005568AB" w:rsidRDefault="001037DF" w:rsidP="005568AB">
            <w:pPr>
              <w:jc w:val="both"/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 w:rsidRPr="005568AB">
              <w:rPr>
                <w:rFonts w:eastAsia="현대하모니 L" w:cs="Calibri" w:hint="eastAsia"/>
                <w:color w:val="000000" w:themeColor="dark1"/>
                <w:sz w:val="16"/>
                <w:szCs w:val="16"/>
              </w:rPr>
              <w:t>Output_GreenIND_OUT</w:t>
            </w:r>
          </w:p>
        </w:tc>
        <w:tc>
          <w:tcPr>
            <w:tcW w:w="3307" w:type="pct"/>
            <w:shd w:val="clear" w:color="auto" w:fill="auto"/>
            <w:vAlign w:val="center"/>
          </w:tcPr>
          <w:p w14:paraId="7A38C60B" w14:textId="77777777" w:rsidR="001037DF" w:rsidRPr="00211C19" w:rsidRDefault="001037DF" w:rsidP="00C2040A">
            <w:pPr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 w:rsidRPr="00211C19">
              <w:rPr>
                <w:rFonts w:eastAsia="현대하모니 L" w:cs="Calibri"/>
                <w:color w:val="000000" w:themeColor="dark1"/>
                <w:sz w:val="16"/>
                <w:szCs w:val="16"/>
              </w:rPr>
              <w:t xml:space="preserve">Green </w:t>
            </w:r>
            <w:r>
              <w:rPr>
                <w:rFonts w:eastAsia="현대하모니 L" w:cs="Calibri" w:hint="eastAsia"/>
                <w:color w:val="000000" w:themeColor="dark1"/>
                <w:sz w:val="16"/>
                <w:szCs w:val="16"/>
              </w:rPr>
              <w:t>LED</w:t>
            </w:r>
            <w:r w:rsidRPr="00211C19">
              <w:rPr>
                <w:rFonts w:eastAsia="현대하모니 L" w:cs="Calibri"/>
                <w:color w:val="000000" w:themeColor="dark1"/>
                <w:sz w:val="16"/>
                <w:szCs w:val="16"/>
              </w:rPr>
              <w:t xml:space="preserve"> PWM Output</w:t>
            </w:r>
          </w:p>
        </w:tc>
      </w:tr>
      <w:tr w:rsidR="001037DF" w:rsidRPr="00211C19" w14:paraId="59C1A190" w14:textId="77777777" w:rsidTr="001037DF">
        <w:trPr>
          <w:trHeight w:val="74"/>
        </w:trPr>
        <w:tc>
          <w:tcPr>
            <w:tcW w:w="462" w:type="pct"/>
            <w:vMerge/>
            <w:shd w:val="clear" w:color="auto" w:fill="auto"/>
            <w:vAlign w:val="center"/>
          </w:tcPr>
          <w:p w14:paraId="336B0147" w14:textId="77777777" w:rsidR="001037DF" w:rsidRPr="00211C19" w:rsidRDefault="001037DF" w:rsidP="00C2040A">
            <w:pPr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</w:p>
        </w:tc>
        <w:tc>
          <w:tcPr>
            <w:tcW w:w="1231" w:type="pct"/>
            <w:shd w:val="clear" w:color="auto" w:fill="auto"/>
            <w:vAlign w:val="center"/>
          </w:tcPr>
          <w:p w14:paraId="2B1CCEA5" w14:textId="77777777" w:rsidR="001037DF" w:rsidRPr="005568AB" w:rsidRDefault="001037DF" w:rsidP="005568AB">
            <w:pPr>
              <w:jc w:val="both"/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 w:rsidRPr="005568AB">
              <w:rPr>
                <w:rFonts w:eastAsia="현대하모니 L" w:cs="Calibri" w:hint="eastAsia"/>
                <w:color w:val="000000" w:themeColor="dark1"/>
                <w:sz w:val="16"/>
                <w:szCs w:val="16"/>
              </w:rPr>
              <w:t>Output_AmberIND_OUT</w:t>
            </w:r>
          </w:p>
        </w:tc>
        <w:tc>
          <w:tcPr>
            <w:tcW w:w="3307" w:type="pct"/>
            <w:shd w:val="clear" w:color="auto" w:fill="auto"/>
            <w:vAlign w:val="center"/>
          </w:tcPr>
          <w:p w14:paraId="0B305F38" w14:textId="77777777" w:rsidR="001037DF" w:rsidRPr="00211C19" w:rsidRDefault="001037DF" w:rsidP="00C2040A">
            <w:pPr>
              <w:keepNext/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 w:rsidRPr="00211C19">
              <w:rPr>
                <w:rFonts w:eastAsia="현대하모니 L" w:cs="Calibri"/>
                <w:color w:val="000000" w:themeColor="dark1"/>
                <w:sz w:val="16"/>
                <w:szCs w:val="16"/>
              </w:rPr>
              <w:t xml:space="preserve">Amber </w:t>
            </w:r>
            <w:r>
              <w:rPr>
                <w:rFonts w:eastAsia="현대하모니 L" w:cs="Calibri" w:hint="eastAsia"/>
                <w:color w:val="000000" w:themeColor="dark1"/>
                <w:sz w:val="16"/>
                <w:szCs w:val="16"/>
              </w:rPr>
              <w:t>LED</w:t>
            </w:r>
            <w:r w:rsidRPr="00211C19">
              <w:rPr>
                <w:rFonts w:eastAsia="현대하모니 L" w:cs="Calibri"/>
                <w:color w:val="000000" w:themeColor="dark1"/>
                <w:sz w:val="16"/>
                <w:szCs w:val="16"/>
              </w:rPr>
              <w:t xml:space="preserve"> PWM Output</w:t>
            </w:r>
          </w:p>
        </w:tc>
      </w:tr>
    </w:tbl>
    <w:p w14:paraId="745FF052" w14:textId="15A6CC89" w:rsidR="00331226" w:rsidRPr="00211C19" w:rsidRDefault="00331226" w:rsidP="00331226">
      <w:pPr>
        <w:pStyle w:val="affc"/>
        <w:rPr>
          <w:rFonts w:eastAsia="현대하모니 L" w:cs="Calibri"/>
        </w:rPr>
      </w:pPr>
      <w:bookmarkStart w:id="219" w:name="_Toc96604542"/>
      <w:r w:rsidRPr="00211C19">
        <w:rPr>
          <w:rFonts w:eastAsia="현대하모니 L" w:cs="Calibri"/>
        </w:rPr>
        <w:t xml:space="preserve">Table </w:t>
      </w:r>
      <w:r w:rsidRPr="00211C19">
        <w:rPr>
          <w:rFonts w:eastAsia="현대하모니 L" w:cs="Calibri"/>
        </w:rPr>
        <w:fldChar w:fldCharType="begin"/>
      </w:r>
      <w:r w:rsidRPr="00211C19">
        <w:rPr>
          <w:rFonts w:eastAsia="현대하모니 L" w:cs="Calibri"/>
        </w:rPr>
        <w:instrText xml:space="preserve"> SEQ Table \* ARABIC </w:instrText>
      </w:r>
      <w:r w:rsidRPr="00211C19">
        <w:rPr>
          <w:rFonts w:eastAsia="현대하모니 L" w:cs="Calibri"/>
        </w:rPr>
        <w:fldChar w:fldCharType="separate"/>
      </w:r>
      <w:r w:rsidR="006F533A">
        <w:rPr>
          <w:rFonts w:eastAsia="현대하모니 L" w:cs="Calibri"/>
          <w:noProof/>
        </w:rPr>
        <w:t>62</w:t>
      </w:r>
      <w:r w:rsidRPr="00211C19">
        <w:rPr>
          <w:rFonts w:eastAsia="현대하모니 L" w:cs="Calibri"/>
        </w:rPr>
        <w:fldChar w:fldCharType="end"/>
      </w:r>
      <w:r w:rsidRPr="00211C19">
        <w:rPr>
          <w:rFonts w:eastAsia="현대하모니 L" w:cs="Calibri"/>
        </w:rPr>
        <w:t>.</w:t>
      </w:r>
      <w:r w:rsidRPr="001A1960">
        <w:rPr>
          <w:rFonts w:eastAsia="현대하모니 L" w:cs="Calibri"/>
        </w:rPr>
        <w:t xml:space="preserve"> </w:t>
      </w:r>
      <w:r>
        <w:rPr>
          <w:rFonts w:eastAsia="현대하모니 L" w:cs="Calibri"/>
        </w:rPr>
        <w:t xml:space="preserve">IND Output </w:t>
      </w:r>
      <w:r>
        <w:rPr>
          <w:rFonts w:eastAsia="현대하모니 L" w:cs="Calibri" w:hint="eastAsia"/>
        </w:rPr>
        <w:t>with</w:t>
      </w:r>
      <w:r>
        <w:rPr>
          <w:rFonts w:eastAsia="현대하모니 L" w:cs="Calibri"/>
        </w:rPr>
        <w:t xml:space="preserve"> </w:t>
      </w:r>
      <w:r w:rsidR="00B05DD1">
        <w:rPr>
          <w:rFonts w:eastAsia="현대하모니 L" w:cs="Calibri"/>
        </w:rPr>
        <w:t>Detent Control Function</w:t>
      </w:r>
      <w:r w:rsidR="00B05DD1">
        <w:rPr>
          <w:rFonts w:eastAsia="현대하모니 L" w:cs="Calibri" w:hint="eastAsia"/>
        </w:rPr>
        <w:t xml:space="preserve"> </w:t>
      </w:r>
      <w:r w:rsidRPr="00211C19">
        <w:rPr>
          <w:rFonts w:eastAsia="현대하모니 L" w:cs="Calibri"/>
        </w:rPr>
        <w:t>In/Out List</w:t>
      </w:r>
      <w:bookmarkEnd w:id="219"/>
    </w:p>
    <w:p w14:paraId="1F935FEB" w14:textId="77777777" w:rsidR="00331226" w:rsidRPr="00331226" w:rsidRDefault="00331226" w:rsidP="00331226">
      <w:pPr>
        <w:pStyle w:val="25"/>
        <w:ind w:left="504" w:hanging="504"/>
      </w:pPr>
    </w:p>
    <w:p w14:paraId="73D38406" w14:textId="77777777" w:rsidR="00331226" w:rsidRPr="00211C19" w:rsidRDefault="00331226" w:rsidP="00331226">
      <w:pPr>
        <w:pStyle w:val="51"/>
      </w:pPr>
      <w:r>
        <w:t xml:space="preserve">IND Output </w:t>
      </w:r>
      <w:r>
        <w:rPr>
          <w:rFonts w:hint="eastAsia"/>
        </w:rPr>
        <w:t>with</w:t>
      </w:r>
      <w:r>
        <w:t xml:space="preserve"> </w:t>
      </w:r>
      <w:r w:rsidR="00B05DD1">
        <w:t>Detent Control Function</w:t>
      </w:r>
      <w:r w:rsidR="00B05DD1">
        <w:rPr>
          <w:rFonts w:hint="eastAsia"/>
        </w:rPr>
        <w:t xml:space="preserve"> </w:t>
      </w:r>
      <w:r w:rsidRPr="00211C19">
        <w:t>Description</w:t>
      </w:r>
    </w:p>
    <w:p w14:paraId="147CC93A" w14:textId="77777777" w:rsidR="00331226" w:rsidRPr="00211C19" w:rsidRDefault="00331226" w:rsidP="00331226">
      <w:pPr>
        <w:rPr>
          <w:rFonts w:eastAsia="현대하모니 L" w:cs="Calibri"/>
          <w:lang w:val="en-GB"/>
        </w:rPr>
      </w:pPr>
    </w:p>
    <w:p w14:paraId="1240710B" w14:textId="77777777" w:rsidR="00331226" w:rsidRPr="005568AB" w:rsidRDefault="00331226" w:rsidP="00116D94">
      <w:pPr>
        <w:pStyle w:val="a1"/>
        <w:numPr>
          <w:ilvl w:val="0"/>
          <w:numId w:val="33"/>
        </w:numPr>
        <w:ind w:left="709" w:hanging="425"/>
        <w:rPr>
          <w:rFonts w:eastAsia="현대하모니 L" w:cs="Calibri"/>
          <w:sz w:val="20"/>
          <w:szCs w:val="20"/>
        </w:rPr>
      </w:pPr>
      <w:r w:rsidRPr="005568AB">
        <w:rPr>
          <w:rFonts w:eastAsia="현대하모니 L" w:cs="Calibri" w:hint="eastAsia"/>
          <w:sz w:val="20"/>
          <w:szCs w:val="20"/>
        </w:rPr>
        <w:t xml:space="preserve">Rheostat </w:t>
      </w:r>
      <w:r w:rsidRPr="005568AB">
        <w:rPr>
          <w:rFonts w:eastAsia="현대하모니 L" w:cs="Calibri" w:hint="eastAsia"/>
          <w:sz w:val="20"/>
          <w:szCs w:val="20"/>
        </w:rPr>
        <w:t>적용</w:t>
      </w:r>
      <w:r w:rsidRPr="005568AB">
        <w:rPr>
          <w:rFonts w:eastAsia="현대하모니 L" w:cs="Calibri" w:hint="eastAsia"/>
          <w:sz w:val="20"/>
          <w:szCs w:val="20"/>
        </w:rPr>
        <w:t xml:space="preserve"> </w:t>
      </w:r>
      <w:r w:rsidRPr="005568AB">
        <w:rPr>
          <w:rFonts w:eastAsia="현대하모니 L" w:cs="Calibri" w:hint="eastAsia"/>
          <w:sz w:val="20"/>
          <w:szCs w:val="20"/>
        </w:rPr>
        <w:t>사양은</w:t>
      </w:r>
      <w:r w:rsidRPr="005568AB">
        <w:rPr>
          <w:rFonts w:eastAsia="현대하모니 L" w:cs="Calibri" w:hint="eastAsia"/>
          <w:sz w:val="20"/>
          <w:szCs w:val="20"/>
        </w:rPr>
        <w:t xml:space="preserve"> IND </w:t>
      </w:r>
      <w:r w:rsidRPr="005568AB">
        <w:rPr>
          <w:rFonts w:eastAsia="현대하모니 L" w:cs="Calibri" w:hint="eastAsia"/>
          <w:sz w:val="20"/>
          <w:szCs w:val="20"/>
        </w:rPr>
        <w:t>출력이</w:t>
      </w:r>
      <w:r w:rsidRPr="005568AB">
        <w:rPr>
          <w:rFonts w:eastAsia="현대하모니 L" w:cs="Calibri" w:hint="eastAsia"/>
          <w:sz w:val="20"/>
          <w:szCs w:val="20"/>
        </w:rPr>
        <w:t xml:space="preserve"> </w:t>
      </w:r>
      <w:r w:rsidR="005568AB" w:rsidRPr="005568AB">
        <w:rPr>
          <w:rFonts w:eastAsia="현대하모니 L" w:cs="Calibri" w:hint="eastAsia"/>
          <w:color w:val="000000" w:themeColor="dark1"/>
          <w:sz w:val="20"/>
          <w:szCs w:val="20"/>
        </w:rPr>
        <w:t>Input_DetentOut</w:t>
      </w:r>
      <w:r w:rsidR="005568AB" w:rsidRPr="005568AB">
        <w:rPr>
          <w:rFonts w:eastAsia="현대하모니 L" w:cs="Calibri" w:hint="eastAsia"/>
          <w:sz w:val="20"/>
          <w:szCs w:val="20"/>
        </w:rPr>
        <w:t xml:space="preserve"> </w:t>
      </w:r>
      <w:r w:rsidRPr="005568AB">
        <w:rPr>
          <w:rFonts w:eastAsia="현대하모니 L" w:cs="Calibri" w:hint="eastAsia"/>
          <w:sz w:val="20"/>
          <w:szCs w:val="20"/>
        </w:rPr>
        <w:t>신호와</w:t>
      </w:r>
      <w:r w:rsidRPr="005568AB">
        <w:rPr>
          <w:rFonts w:eastAsia="현대하모니 L" w:cs="Calibri" w:hint="eastAsia"/>
          <w:sz w:val="20"/>
          <w:szCs w:val="20"/>
        </w:rPr>
        <w:t xml:space="preserve"> Rheostat</w:t>
      </w:r>
      <w:r w:rsidRPr="005568AB">
        <w:rPr>
          <w:rFonts w:eastAsia="현대하모니 L" w:cs="Calibri" w:hint="eastAsia"/>
          <w:sz w:val="20"/>
          <w:szCs w:val="20"/>
        </w:rPr>
        <w:t>설정</w:t>
      </w:r>
      <w:r w:rsidRPr="005568AB">
        <w:rPr>
          <w:rFonts w:eastAsia="현대하모니 L" w:cs="Calibri" w:hint="eastAsia"/>
          <w:sz w:val="20"/>
          <w:szCs w:val="20"/>
        </w:rPr>
        <w:t xml:space="preserve"> </w:t>
      </w:r>
      <w:r w:rsidRPr="005568AB">
        <w:rPr>
          <w:rFonts w:eastAsia="현대하모니 L" w:cs="Calibri" w:hint="eastAsia"/>
          <w:sz w:val="20"/>
          <w:szCs w:val="20"/>
        </w:rPr>
        <w:t>값으로</w:t>
      </w:r>
      <w:r w:rsidRPr="005568AB">
        <w:rPr>
          <w:rFonts w:eastAsia="현대하모니 L" w:cs="Calibri" w:hint="eastAsia"/>
          <w:sz w:val="20"/>
          <w:szCs w:val="20"/>
        </w:rPr>
        <w:t xml:space="preserve"> </w:t>
      </w:r>
      <w:r w:rsidRPr="005568AB">
        <w:rPr>
          <w:rFonts w:eastAsia="현대하모니 L" w:cs="Calibri" w:hint="eastAsia"/>
          <w:sz w:val="20"/>
          <w:szCs w:val="20"/>
        </w:rPr>
        <w:t>제어되어야</w:t>
      </w:r>
      <w:r w:rsidRPr="005568AB">
        <w:rPr>
          <w:rFonts w:eastAsia="현대하모니 L" w:cs="Calibri" w:hint="eastAsia"/>
          <w:sz w:val="20"/>
          <w:szCs w:val="20"/>
        </w:rPr>
        <w:t xml:space="preserve"> </w:t>
      </w:r>
      <w:r w:rsidRPr="005568AB">
        <w:rPr>
          <w:rFonts w:eastAsia="현대하모니 L" w:cs="Calibri" w:hint="eastAsia"/>
          <w:sz w:val="20"/>
          <w:szCs w:val="20"/>
        </w:rPr>
        <w:t>한다</w:t>
      </w:r>
      <w:r w:rsidRPr="005568AB">
        <w:rPr>
          <w:rFonts w:eastAsia="현대하모니 L" w:cs="Calibri" w:hint="eastAsia"/>
          <w:sz w:val="20"/>
          <w:szCs w:val="20"/>
        </w:rPr>
        <w:t>.</w:t>
      </w:r>
    </w:p>
    <w:p w14:paraId="4D3D6499" w14:textId="77777777" w:rsidR="00331226" w:rsidRPr="005568AB" w:rsidRDefault="00331226" w:rsidP="00116D94">
      <w:pPr>
        <w:pStyle w:val="a1"/>
        <w:numPr>
          <w:ilvl w:val="0"/>
          <w:numId w:val="33"/>
        </w:numPr>
        <w:ind w:left="709" w:hanging="425"/>
        <w:rPr>
          <w:rFonts w:eastAsia="현대하모니 L" w:cs="Calibri"/>
          <w:sz w:val="20"/>
          <w:szCs w:val="20"/>
        </w:rPr>
      </w:pPr>
      <w:r w:rsidRPr="005568AB">
        <w:rPr>
          <w:rFonts w:eastAsia="현대하모니 L" w:cs="Calibri" w:hint="eastAsia"/>
          <w:sz w:val="20"/>
          <w:szCs w:val="20"/>
        </w:rPr>
        <w:t xml:space="preserve">Rheostat </w:t>
      </w:r>
      <w:r w:rsidRPr="005568AB">
        <w:rPr>
          <w:rFonts w:eastAsia="현대하모니 L" w:cs="Calibri" w:hint="eastAsia"/>
          <w:sz w:val="20"/>
          <w:szCs w:val="20"/>
        </w:rPr>
        <w:t>미적용</w:t>
      </w:r>
      <w:r w:rsidRPr="005568AB">
        <w:rPr>
          <w:rFonts w:eastAsia="현대하모니 L" w:cs="Calibri" w:hint="eastAsia"/>
          <w:sz w:val="20"/>
          <w:szCs w:val="20"/>
        </w:rPr>
        <w:t xml:space="preserve"> </w:t>
      </w:r>
      <w:r w:rsidRPr="005568AB">
        <w:rPr>
          <w:rFonts w:eastAsia="현대하모니 L" w:cs="Calibri" w:hint="eastAsia"/>
          <w:sz w:val="20"/>
          <w:szCs w:val="20"/>
        </w:rPr>
        <w:t>사양은</w:t>
      </w:r>
      <w:r w:rsidRPr="005568AB">
        <w:rPr>
          <w:rFonts w:eastAsia="현대하모니 L" w:cs="Calibri" w:hint="eastAsia"/>
          <w:sz w:val="20"/>
          <w:szCs w:val="20"/>
        </w:rPr>
        <w:t xml:space="preserve"> IND </w:t>
      </w:r>
      <w:r w:rsidRPr="005568AB">
        <w:rPr>
          <w:rFonts w:eastAsia="현대하모니 L" w:cs="Calibri" w:hint="eastAsia"/>
          <w:sz w:val="20"/>
          <w:szCs w:val="20"/>
        </w:rPr>
        <w:t>출력이</w:t>
      </w:r>
      <w:r w:rsidRPr="005568AB">
        <w:rPr>
          <w:rFonts w:eastAsia="현대하모니 L" w:cs="Calibri" w:hint="eastAsia"/>
          <w:sz w:val="20"/>
          <w:szCs w:val="20"/>
        </w:rPr>
        <w:t xml:space="preserve"> </w:t>
      </w:r>
      <w:r w:rsidR="005568AB" w:rsidRPr="005568AB">
        <w:rPr>
          <w:rFonts w:eastAsia="현대하모니 L" w:cs="Calibri" w:hint="eastAsia"/>
          <w:color w:val="000000" w:themeColor="dark1"/>
          <w:sz w:val="20"/>
          <w:szCs w:val="20"/>
        </w:rPr>
        <w:t>Input_b_IntTailOn</w:t>
      </w:r>
      <w:r w:rsidR="005568AB" w:rsidRPr="005568AB">
        <w:rPr>
          <w:rFonts w:eastAsia="현대하모니 L" w:cs="Calibri" w:hint="eastAsia"/>
          <w:sz w:val="20"/>
          <w:szCs w:val="20"/>
        </w:rPr>
        <w:t xml:space="preserve"> </w:t>
      </w:r>
      <w:r w:rsidRPr="005568AB">
        <w:rPr>
          <w:rFonts w:eastAsia="현대하모니 L" w:cs="Calibri" w:hint="eastAsia"/>
          <w:sz w:val="20"/>
          <w:szCs w:val="20"/>
        </w:rPr>
        <w:t>신호에</w:t>
      </w:r>
      <w:r w:rsidRPr="005568AB">
        <w:rPr>
          <w:rFonts w:eastAsia="현대하모니 L" w:cs="Calibri" w:hint="eastAsia"/>
          <w:sz w:val="20"/>
          <w:szCs w:val="20"/>
        </w:rPr>
        <w:t xml:space="preserve"> </w:t>
      </w:r>
      <w:r w:rsidRPr="005568AB">
        <w:rPr>
          <w:rFonts w:eastAsia="현대하모니 L" w:cs="Calibri" w:hint="eastAsia"/>
          <w:sz w:val="20"/>
          <w:szCs w:val="20"/>
        </w:rPr>
        <w:t>의해</w:t>
      </w:r>
      <w:r w:rsidRPr="005568AB">
        <w:rPr>
          <w:rFonts w:eastAsia="현대하모니 L" w:cs="Calibri" w:hint="eastAsia"/>
          <w:sz w:val="20"/>
          <w:szCs w:val="20"/>
        </w:rPr>
        <w:t xml:space="preserve"> </w:t>
      </w:r>
      <w:r w:rsidRPr="005568AB">
        <w:rPr>
          <w:rFonts w:eastAsia="현대하모니 L" w:cs="Calibri" w:hint="eastAsia"/>
          <w:sz w:val="20"/>
          <w:szCs w:val="20"/>
        </w:rPr>
        <w:t>제어되어야</w:t>
      </w:r>
      <w:r w:rsidRPr="005568AB">
        <w:rPr>
          <w:rFonts w:eastAsia="현대하모니 L" w:cs="Calibri" w:hint="eastAsia"/>
          <w:sz w:val="20"/>
          <w:szCs w:val="20"/>
        </w:rPr>
        <w:t xml:space="preserve"> </w:t>
      </w:r>
      <w:r w:rsidRPr="005568AB">
        <w:rPr>
          <w:rFonts w:eastAsia="현대하모니 L" w:cs="Calibri" w:hint="eastAsia"/>
          <w:sz w:val="20"/>
          <w:szCs w:val="20"/>
        </w:rPr>
        <w:t>한다</w:t>
      </w:r>
      <w:r w:rsidRPr="005568AB">
        <w:rPr>
          <w:rFonts w:eastAsia="현대하모니 L" w:cs="Calibri" w:hint="eastAsia"/>
          <w:sz w:val="20"/>
          <w:szCs w:val="20"/>
        </w:rPr>
        <w:t>.</w:t>
      </w:r>
    </w:p>
    <w:p w14:paraId="474924DD" w14:textId="77777777" w:rsidR="00331226" w:rsidRPr="00997B6F" w:rsidRDefault="00331226" w:rsidP="00331226">
      <w:pPr>
        <w:ind w:left="284"/>
        <w:rPr>
          <w:rFonts w:eastAsia="현대하모니 L" w:cs="Calibri"/>
          <w:sz w:val="20"/>
        </w:rPr>
      </w:pPr>
    </w:p>
    <w:p w14:paraId="5C17FF9C" w14:textId="77777777" w:rsidR="00A60AE2" w:rsidRPr="00A60AE2" w:rsidRDefault="00331226" w:rsidP="00A60AE2">
      <w:pPr>
        <w:pStyle w:val="51"/>
      </w:pPr>
      <w:r>
        <w:t xml:space="preserve">IND Output </w:t>
      </w:r>
      <w:r>
        <w:rPr>
          <w:rFonts w:hint="eastAsia"/>
        </w:rPr>
        <w:t>with</w:t>
      </w:r>
      <w:r>
        <w:t xml:space="preserve"> </w:t>
      </w:r>
      <w:r w:rsidR="00B05DD1">
        <w:t>Detent Control Function</w:t>
      </w:r>
      <w:r w:rsidR="00B05DD1">
        <w:rPr>
          <w:rFonts w:hint="eastAsia"/>
        </w:rPr>
        <w:t xml:space="preserve"> </w:t>
      </w:r>
      <w:r w:rsidR="00A60AE2">
        <w:rPr>
          <w:rFonts w:hint="eastAsia"/>
        </w:rPr>
        <w:t>Truth Table</w:t>
      </w:r>
      <w:r w:rsidR="00A60AE2" w:rsidRPr="00211C19">
        <w:t xml:space="preserve"> </w:t>
      </w:r>
    </w:p>
    <w:tbl>
      <w:tblPr>
        <w:tblW w:w="0" w:type="auto"/>
        <w:tblInd w:w="-4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2119"/>
        <w:gridCol w:w="8268"/>
      </w:tblGrid>
      <w:tr w:rsidR="00A60AE2" w:rsidRPr="00211C19" w14:paraId="43B6265D" w14:textId="77777777" w:rsidTr="00C2040A">
        <w:tc>
          <w:tcPr>
            <w:tcW w:w="2127" w:type="dxa"/>
            <w:shd w:val="clear" w:color="auto" w:fill="D9D9D9" w:themeFill="background1" w:themeFillShade="D9"/>
            <w:vAlign w:val="center"/>
          </w:tcPr>
          <w:p w14:paraId="1FB5EEE6" w14:textId="77777777" w:rsidR="00A60AE2" w:rsidRPr="00211C19" w:rsidRDefault="00A60AE2" w:rsidP="00C2040A">
            <w:pPr>
              <w:jc w:val="center"/>
              <w:rPr>
                <w:rFonts w:eastAsia="현대하모니 L" w:cs="Calibri"/>
                <w:b/>
                <w:bCs/>
                <w:sz w:val="16"/>
                <w:szCs w:val="16"/>
              </w:rPr>
            </w:pPr>
            <w:r w:rsidRPr="00211C19">
              <w:rPr>
                <w:rFonts w:eastAsia="현대하모니 L" w:cs="Calibri"/>
                <w:b/>
                <w:bCs/>
                <w:sz w:val="16"/>
                <w:szCs w:val="16"/>
              </w:rPr>
              <w:t>Input Signal</w:t>
            </w:r>
          </w:p>
        </w:tc>
        <w:tc>
          <w:tcPr>
            <w:tcW w:w="8363" w:type="dxa"/>
            <w:shd w:val="clear" w:color="auto" w:fill="D9D9D9" w:themeFill="background1" w:themeFillShade="D9"/>
            <w:vAlign w:val="center"/>
          </w:tcPr>
          <w:p w14:paraId="219A9E43" w14:textId="77777777" w:rsidR="00A60AE2" w:rsidRPr="00211C19" w:rsidRDefault="00A60AE2" w:rsidP="00C2040A">
            <w:pPr>
              <w:jc w:val="center"/>
              <w:rPr>
                <w:rFonts w:eastAsia="현대하모니 L" w:cs="Calibri"/>
                <w:b/>
                <w:bCs/>
                <w:sz w:val="16"/>
                <w:szCs w:val="16"/>
              </w:rPr>
            </w:pPr>
            <w:r w:rsidRPr="00211C19">
              <w:rPr>
                <w:rFonts w:eastAsia="현대하모니 L" w:cs="Calibri"/>
                <w:b/>
                <w:bCs/>
                <w:sz w:val="16"/>
                <w:szCs w:val="16"/>
              </w:rPr>
              <w:t>Ouput Singnal</w:t>
            </w:r>
          </w:p>
        </w:tc>
      </w:tr>
      <w:tr w:rsidR="00A60AE2" w:rsidRPr="00211C19" w14:paraId="361CDD94" w14:textId="77777777" w:rsidTr="00C2040A">
        <w:tc>
          <w:tcPr>
            <w:tcW w:w="2127" w:type="dxa"/>
            <w:shd w:val="clear" w:color="auto" w:fill="D9D9D9" w:themeFill="background1" w:themeFillShade="D9"/>
            <w:vAlign w:val="center"/>
          </w:tcPr>
          <w:p w14:paraId="3DEA9633" w14:textId="77777777" w:rsidR="00A60AE2" w:rsidRPr="00211C19" w:rsidRDefault="002907FD" w:rsidP="00C2040A">
            <w:pPr>
              <w:jc w:val="center"/>
              <w:rPr>
                <w:rFonts w:eastAsia="현대하모니 L" w:cs="Calibri"/>
                <w:b/>
                <w:color w:val="000000" w:themeColor="dark1"/>
                <w:sz w:val="16"/>
                <w:szCs w:val="16"/>
              </w:rPr>
            </w:pPr>
            <w:r w:rsidRPr="002907FD">
              <w:rPr>
                <w:rFonts w:eastAsia="현대하모니 L" w:cs="Calibri"/>
                <w:b/>
                <w:color w:val="000000" w:themeColor="dark1"/>
                <w:sz w:val="16"/>
                <w:szCs w:val="16"/>
              </w:rPr>
              <w:t>Input_RheoStatLevel</w:t>
            </w:r>
          </w:p>
        </w:tc>
        <w:tc>
          <w:tcPr>
            <w:tcW w:w="8363" w:type="dxa"/>
            <w:shd w:val="clear" w:color="auto" w:fill="D9D9D9" w:themeFill="background1" w:themeFillShade="D9"/>
            <w:vAlign w:val="center"/>
          </w:tcPr>
          <w:p w14:paraId="6B910940" w14:textId="77777777" w:rsidR="00A60AE2" w:rsidRPr="00211C19" w:rsidRDefault="00A60AE2" w:rsidP="00C2040A">
            <w:pPr>
              <w:jc w:val="center"/>
              <w:rPr>
                <w:rFonts w:eastAsia="현대하모니 L" w:cs="Calibri"/>
                <w:b/>
                <w:color w:val="000000" w:themeColor="dark1"/>
                <w:sz w:val="16"/>
                <w:szCs w:val="16"/>
              </w:rPr>
            </w:pPr>
            <w:r w:rsidRPr="00211C19">
              <w:rPr>
                <w:rFonts w:eastAsia="현대하모니 L" w:cs="Calibri"/>
                <w:b/>
                <w:color w:val="000000" w:themeColor="dark1"/>
                <w:sz w:val="16"/>
                <w:szCs w:val="16"/>
              </w:rPr>
              <w:t>RheoLevelValue</w:t>
            </w:r>
          </w:p>
        </w:tc>
      </w:tr>
      <w:tr w:rsidR="00A60AE2" w:rsidRPr="00211C19" w14:paraId="2299B0B1" w14:textId="77777777" w:rsidTr="00C2040A">
        <w:tc>
          <w:tcPr>
            <w:tcW w:w="2127" w:type="dxa"/>
            <w:shd w:val="clear" w:color="auto" w:fill="auto"/>
            <w:vAlign w:val="center"/>
          </w:tcPr>
          <w:p w14:paraId="0C6D3E07" w14:textId="77777777" w:rsidR="00A60AE2" w:rsidRPr="00211C19" w:rsidRDefault="00A60AE2" w:rsidP="00C2040A">
            <w:pPr>
              <w:jc w:val="center"/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 w:rsidRPr="00211C19">
              <w:rPr>
                <w:rFonts w:eastAsia="현대하모니 L" w:cs="Calibri"/>
                <w:color w:val="000000" w:themeColor="dark1"/>
                <w:sz w:val="16"/>
                <w:szCs w:val="16"/>
              </w:rPr>
              <w:t>Initial Value</w:t>
            </w:r>
          </w:p>
        </w:tc>
        <w:tc>
          <w:tcPr>
            <w:tcW w:w="8363" w:type="dxa"/>
            <w:shd w:val="clear" w:color="auto" w:fill="auto"/>
            <w:vAlign w:val="center"/>
          </w:tcPr>
          <w:p w14:paraId="55F13C0D" w14:textId="77777777" w:rsidR="00A60AE2" w:rsidRPr="00211C19" w:rsidRDefault="00A60AE2" w:rsidP="00C2040A">
            <w:pPr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 w:rsidRPr="00211C19">
              <w:rPr>
                <w:rFonts w:eastAsia="현대하모니 L" w:cs="Calibri"/>
                <w:color w:val="000000" w:themeColor="dark1"/>
                <w:sz w:val="16"/>
                <w:szCs w:val="16"/>
              </w:rPr>
              <w:t>Off</w:t>
            </w:r>
          </w:p>
        </w:tc>
      </w:tr>
      <w:tr w:rsidR="00A60AE2" w:rsidRPr="00211C19" w14:paraId="270A97C8" w14:textId="77777777" w:rsidTr="00C2040A">
        <w:tc>
          <w:tcPr>
            <w:tcW w:w="2127" w:type="dxa"/>
            <w:shd w:val="clear" w:color="auto" w:fill="auto"/>
            <w:vAlign w:val="center"/>
          </w:tcPr>
          <w:p w14:paraId="7D1C3457" w14:textId="77777777" w:rsidR="00A60AE2" w:rsidRPr="00211C19" w:rsidRDefault="00A60AE2" w:rsidP="00C2040A">
            <w:pPr>
              <w:jc w:val="center"/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 w:rsidRPr="00211C19">
              <w:rPr>
                <w:rFonts w:eastAsia="현대하모니 L" w:cs="Calibri"/>
                <w:color w:val="000000" w:themeColor="dark1"/>
                <w:sz w:val="16"/>
                <w:szCs w:val="16"/>
              </w:rPr>
              <w:t>Level01</w:t>
            </w:r>
          </w:p>
        </w:tc>
        <w:tc>
          <w:tcPr>
            <w:tcW w:w="8363" w:type="dxa"/>
            <w:shd w:val="clear" w:color="auto" w:fill="auto"/>
            <w:vAlign w:val="center"/>
          </w:tcPr>
          <w:p w14:paraId="3E10D6BB" w14:textId="77777777" w:rsidR="00A60AE2" w:rsidRPr="00211C19" w:rsidRDefault="00A60AE2" w:rsidP="00C2040A">
            <w:pPr>
              <w:keepNext/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 w:rsidRPr="00211C19">
              <w:rPr>
                <w:rFonts w:eastAsia="현대하모니 L" w:cs="Calibri"/>
                <w:color w:val="000000" w:themeColor="dark1"/>
                <w:sz w:val="16"/>
                <w:szCs w:val="16"/>
              </w:rPr>
              <w:t>Par_RheostatBrightLevel01</w:t>
            </w:r>
          </w:p>
        </w:tc>
      </w:tr>
      <w:tr w:rsidR="00A60AE2" w:rsidRPr="00211C19" w14:paraId="2EFDF03F" w14:textId="77777777" w:rsidTr="00C2040A">
        <w:tc>
          <w:tcPr>
            <w:tcW w:w="2127" w:type="dxa"/>
            <w:shd w:val="clear" w:color="auto" w:fill="auto"/>
            <w:vAlign w:val="center"/>
          </w:tcPr>
          <w:p w14:paraId="5C6D90F2" w14:textId="77777777" w:rsidR="00A60AE2" w:rsidRPr="00211C19" w:rsidRDefault="00A60AE2" w:rsidP="00C2040A">
            <w:pPr>
              <w:jc w:val="center"/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 w:rsidRPr="00211C19">
              <w:rPr>
                <w:rFonts w:eastAsia="현대하모니 L" w:cs="Calibri"/>
                <w:color w:val="000000" w:themeColor="dark1"/>
                <w:sz w:val="16"/>
                <w:szCs w:val="16"/>
              </w:rPr>
              <w:t>Level02</w:t>
            </w:r>
          </w:p>
        </w:tc>
        <w:tc>
          <w:tcPr>
            <w:tcW w:w="8363" w:type="dxa"/>
            <w:shd w:val="clear" w:color="auto" w:fill="auto"/>
            <w:vAlign w:val="center"/>
          </w:tcPr>
          <w:p w14:paraId="725E8414" w14:textId="77777777" w:rsidR="00A60AE2" w:rsidRPr="00211C19" w:rsidRDefault="00A60AE2" w:rsidP="00C2040A">
            <w:pPr>
              <w:keepNext/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 w:rsidRPr="00211C19">
              <w:rPr>
                <w:rFonts w:eastAsia="현대하모니 L" w:cs="Calibri"/>
                <w:color w:val="000000" w:themeColor="dark1"/>
                <w:sz w:val="16"/>
                <w:szCs w:val="16"/>
              </w:rPr>
              <w:t>Par_RheostatBrightLevel02</w:t>
            </w:r>
          </w:p>
        </w:tc>
      </w:tr>
      <w:tr w:rsidR="00A60AE2" w:rsidRPr="00211C19" w14:paraId="656F4439" w14:textId="77777777" w:rsidTr="00C2040A">
        <w:tc>
          <w:tcPr>
            <w:tcW w:w="2127" w:type="dxa"/>
            <w:shd w:val="clear" w:color="auto" w:fill="auto"/>
            <w:vAlign w:val="center"/>
          </w:tcPr>
          <w:p w14:paraId="5EF679D3" w14:textId="77777777" w:rsidR="00A60AE2" w:rsidRPr="00211C19" w:rsidRDefault="00A60AE2" w:rsidP="00C2040A">
            <w:pPr>
              <w:jc w:val="center"/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 w:rsidRPr="00211C19">
              <w:rPr>
                <w:rFonts w:eastAsia="현대하모니 L" w:cs="Calibri"/>
                <w:color w:val="000000" w:themeColor="dark1"/>
                <w:sz w:val="16"/>
                <w:szCs w:val="16"/>
              </w:rPr>
              <w:t>Level03</w:t>
            </w:r>
          </w:p>
        </w:tc>
        <w:tc>
          <w:tcPr>
            <w:tcW w:w="8363" w:type="dxa"/>
            <w:shd w:val="clear" w:color="auto" w:fill="auto"/>
            <w:vAlign w:val="center"/>
          </w:tcPr>
          <w:p w14:paraId="30AC84CC" w14:textId="77777777" w:rsidR="00A60AE2" w:rsidRPr="00211C19" w:rsidRDefault="00A60AE2" w:rsidP="00C2040A">
            <w:pPr>
              <w:keepNext/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 w:rsidRPr="00211C19">
              <w:rPr>
                <w:rFonts w:eastAsia="현대하모니 L" w:cs="Calibri"/>
                <w:color w:val="000000" w:themeColor="dark1"/>
                <w:sz w:val="16"/>
                <w:szCs w:val="16"/>
              </w:rPr>
              <w:t>Par_RheostatBrightLevel03</w:t>
            </w:r>
          </w:p>
        </w:tc>
      </w:tr>
      <w:tr w:rsidR="00A60AE2" w:rsidRPr="00211C19" w14:paraId="094D0867" w14:textId="77777777" w:rsidTr="00C2040A">
        <w:tc>
          <w:tcPr>
            <w:tcW w:w="2127" w:type="dxa"/>
            <w:shd w:val="clear" w:color="auto" w:fill="auto"/>
            <w:vAlign w:val="center"/>
          </w:tcPr>
          <w:p w14:paraId="78992ECC" w14:textId="77777777" w:rsidR="00A60AE2" w:rsidRPr="00211C19" w:rsidRDefault="00A60AE2" w:rsidP="00C2040A">
            <w:pPr>
              <w:jc w:val="center"/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 w:rsidRPr="00211C19">
              <w:rPr>
                <w:rFonts w:eastAsia="현대하모니 L" w:cs="Calibri"/>
                <w:color w:val="000000" w:themeColor="dark1"/>
                <w:sz w:val="16"/>
                <w:szCs w:val="16"/>
              </w:rPr>
              <w:t>Level04</w:t>
            </w:r>
          </w:p>
        </w:tc>
        <w:tc>
          <w:tcPr>
            <w:tcW w:w="8363" w:type="dxa"/>
            <w:shd w:val="clear" w:color="auto" w:fill="auto"/>
            <w:vAlign w:val="center"/>
          </w:tcPr>
          <w:p w14:paraId="27A53E20" w14:textId="77777777" w:rsidR="00A60AE2" w:rsidRPr="00211C19" w:rsidRDefault="00A60AE2" w:rsidP="00C2040A">
            <w:pPr>
              <w:keepNext/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 w:rsidRPr="00211C19">
              <w:rPr>
                <w:rFonts w:eastAsia="현대하모니 L" w:cs="Calibri"/>
                <w:color w:val="000000" w:themeColor="dark1"/>
                <w:sz w:val="16"/>
                <w:szCs w:val="16"/>
              </w:rPr>
              <w:t>Par_RheostatBrightLevel04</w:t>
            </w:r>
          </w:p>
        </w:tc>
      </w:tr>
      <w:tr w:rsidR="00A60AE2" w:rsidRPr="00211C19" w14:paraId="2E366E1B" w14:textId="77777777" w:rsidTr="00C2040A">
        <w:tc>
          <w:tcPr>
            <w:tcW w:w="2127" w:type="dxa"/>
            <w:shd w:val="clear" w:color="auto" w:fill="auto"/>
            <w:vAlign w:val="center"/>
          </w:tcPr>
          <w:p w14:paraId="6B48026D" w14:textId="77777777" w:rsidR="00A60AE2" w:rsidRPr="00211C19" w:rsidRDefault="00A60AE2" w:rsidP="00C2040A">
            <w:pPr>
              <w:jc w:val="center"/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 w:rsidRPr="00211C19">
              <w:rPr>
                <w:rFonts w:eastAsia="현대하모니 L" w:cs="Calibri"/>
                <w:color w:val="000000" w:themeColor="dark1"/>
                <w:sz w:val="16"/>
                <w:szCs w:val="16"/>
              </w:rPr>
              <w:t>Level05</w:t>
            </w:r>
          </w:p>
        </w:tc>
        <w:tc>
          <w:tcPr>
            <w:tcW w:w="8363" w:type="dxa"/>
            <w:shd w:val="clear" w:color="auto" w:fill="auto"/>
            <w:vAlign w:val="center"/>
          </w:tcPr>
          <w:p w14:paraId="4491F37A" w14:textId="77777777" w:rsidR="00A60AE2" w:rsidRPr="00211C19" w:rsidRDefault="00A60AE2" w:rsidP="00C2040A">
            <w:pPr>
              <w:keepNext/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 w:rsidRPr="00211C19">
              <w:rPr>
                <w:rFonts w:eastAsia="현대하모니 L" w:cs="Calibri"/>
                <w:color w:val="000000" w:themeColor="dark1"/>
                <w:sz w:val="16"/>
                <w:szCs w:val="16"/>
              </w:rPr>
              <w:t>Par_RheostatBrightLevel05</w:t>
            </w:r>
          </w:p>
        </w:tc>
      </w:tr>
      <w:tr w:rsidR="00A60AE2" w:rsidRPr="00211C19" w14:paraId="31DCFEDC" w14:textId="77777777" w:rsidTr="00C2040A">
        <w:tc>
          <w:tcPr>
            <w:tcW w:w="2127" w:type="dxa"/>
            <w:shd w:val="clear" w:color="auto" w:fill="auto"/>
            <w:vAlign w:val="center"/>
          </w:tcPr>
          <w:p w14:paraId="792AD307" w14:textId="77777777" w:rsidR="00A60AE2" w:rsidRPr="00211C19" w:rsidRDefault="00A60AE2" w:rsidP="00C2040A">
            <w:pPr>
              <w:jc w:val="center"/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 w:rsidRPr="00211C19">
              <w:rPr>
                <w:rFonts w:eastAsia="현대하모니 L" w:cs="Calibri"/>
                <w:color w:val="000000" w:themeColor="dark1"/>
                <w:sz w:val="16"/>
                <w:szCs w:val="16"/>
              </w:rPr>
              <w:t>Level06</w:t>
            </w:r>
          </w:p>
        </w:tc>
        <w:tc>
          <w:tcPr>
            <w:tcW w:w="8363" w:type="dxa"/>
            <w:shd w:val="clear" w:color="auto" w:fill="auto"/>
            <w:vAlign w:val="center"/>
          </w:tcPr>
          <w:p w14:paraId="7AEEAFD9" w14:textId="77777777" w:rsidR="00A60AE2" w:rsidRPr="00211C19" w:rsidRDefault="00A60AE2" w:rsidP="00C2040A">
            <w:pPr>
              <w:keepNext/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 w:rsidRPr="00211C19">
              <w:rPr>
                <w:rFonts w:eastAsia="현대하모니 L" w:cs="Calibri"/>
                <w:color w:val="000000" w:themeColor="dark1"/>
                <w:sz w:val="16"/>
                <w:szCs w:val="16"/>
              </w:rPr>
              <w:t>Par_RheostatBrightLevel06</w:t>
            </w:r>
          </w:p>
        </w:tc>
      </w:tr>
      <w:tr w:rsidR="00A60AE2" w:rsidRPr="00211C19" w14:paraId="5FCDE189" w14:textId="77777777" w:rsidTr="00C2040A">
        <w:tc>
          <w:tcPr>
            <w:tcW w:w="2127" w:type="dxa"/>
            <w:shd w:val="clear" w:color="auto" w:fill="auto"/>
            <w:vAlign w:val="center"/>
          </w:tcPr>
          <w:p w14:paraId="062A0E79" w14:textId="77777777" w:rsidR="00A60AE2" w:rsidRPr="00211C19" w:rsidRDefault="00A60AE2" w:rsidP="00C2040A">
            <w:pPr>
              <w:jc w:val="center"/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 w:rsidRPr="00211C19">
              <w:rPr>
                <w:rFonts w:eastAsia="현대하모니 L" w:cs="Calibri"/>
                <w:color w:val="000000" w:themeColor="dark1"/>
                <w:sz w:val="16"/>
                <w:szCs w:val="16"/>
              </w:rPr>
              <w:t>Level07</w:t>
            </w:r>
          </w:p>
        </w:tc>
        <w:tc>
          <w:tcPr>
            <w:tcW w:w="8363" w:type="dxa"/>
            <w:shd w:val="clear" w:color="auto" w:fill="auto"/>
            <w:vAlign w:val="center"/>
          </w:tcPr>
          <w:p w14:paraId="1679F58D" w14:textId="77777777" w:rsidR="00A60AE2" w:rsidRPr="00211C19" w:rsidRDefault="00A60AE2" w:rsidP="00C2040A">
            <w:pPr>
              <w:keepNext/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 w:rsidRPr="00211C19">
              <w:rPr>
                <w:rFonts w:eastAsia="현대하모니 L" w:cs="Calibri"/>
                <w:color w:val="000000" w:themeColor="dark1"/>
                <w:sz w:val="16"/>
                <w:szCs w:val="16"/>
              </w:rPr>
              <w:t>Par_RheostatBrightLevel07</w:t>
            </w:r>
          </w:p>
        </w:tc>
      </w:tr>
      <w:tr w:rsidR="00A60AE2" w:rsidRPr="00211C19" w14:paraId="13C8C036" w14:textId="77777777" w:rsidTr="00C2040A">
        <w:tc>
          <w:tcPr>
            <w:tcW w:w="2127" w:type="dxa"/>
            <w:shd w:val="clear" w:color="auto" w:fill="auto"/>
            <w:vAlign w:val="center"/>
          </w:tcPr>
          <w:p w14:paraId="78523143" w14:textId="77777777" w:rsidR="00A60AE2" w:rsidRPr="00211C19" w:rsidRDefault="00A60AE2" w:rsidP="00C2040A">
            <w:pPr>
              <w:jc w:val="center"/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 w:rsidRPr="00211C19">
              <w:rPr>
                <w:rFonts w:eastAsia="현대하모니 L" w:cs="Calibri"/>
                <w:color w:val="000000" w:themeColor="dark1"/>
                <w:sz w:val="16"/>
                <w:szCs w:val="16"/>
              </w:rPr>
              <w:t>Level08</w:t>
            </w:r>
          </w:p>
        </w:tc>
        <w:tc>
          <w:tcPr>
            <w:tcW w:w="8363" w:type="dxa"/>
            <w:shd w:val="clear" w:color="auto" w:fill="auto"/>
            <w:vAlign w:val="center"/>
          </w:tcPr>
          <w:p w14:paraId="0438D825" w14:textId="77777777" w:rsidR="00A60AE2" w:rsidRPr="00211C19" w:rsidRDefault="00A60AE2" w:rsidP="00C2040A">
            <w:pPr>
              <w:keepNext/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 w:rsidRPr="00211C19">
              <w:rPr>
                <w:rFonts w:eastAsia="현대하모니 L" w:cs="Calibri"/>
                <w:color w:val="000000" w:themeColor="dark1"/>
                <w:sz w:val="16"/>
                <w:szCs w:val="16"/>
              </w:rPr>
              <w:t>Par_RheostatBrightLevel08</w:t>
            </w:r>
          </w:p>
        </w:tc>
      </w:tr>
      <w:tr w:rsidR="00A60AE2" w:rsidRPr="00211C19" w14:paraId="68A83F55" w14:textId="77777777" w:rsidTr="00C2040A">
        <w:tc>
          <w:tcPr>
            <w:tcW w:w="2127" w:type="dxa"/>
            <w:shd w:val="clear" w:color="auto" w:fill="auto"/>
            <w:vAlign w:val="center"/>
          </w:tcPr>
          <w:p w14:paraId="17829702" w14:textId="77777777" w:rsidR="00A60AE2" w:rsidRPr="00211C19" w:rsidRDefault="00A60AE2" w:rsidP="00C2040A">
            <w:pPr>
              <w:jc w:val="center"/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 w:rsidRPr="00211C19">
              <w:rPr>
                <w:rFonts w:eastAsia="현대하모니 L" w:cs="Calibri"/>
                <w:color w:val="000000" w:themeColor="dark1"/>
                <w:sz w:val="16"/>
                <w:szCs w:val="16"/>
              </w:rPr>
              <w:t>Level09</w:t>
            </w:r>
          </w:p>
        </w:tc>
        <w:tc>
          <w:tcPr>
            <w:tcW w:w="8363" w:type="dxa"/>
            <w:shd w:val="clear" w:color="auto" w:fill="auto"/>
            <w:vAlign w:val="center"/>
          </w:tcPr>
          <w:p w14:paraId="07E7F4D5" w14:textId="77777777" w:rsidR="00A60AE2" w:rsidRPr="00211C19" w:rsidRDefault="00A60AE2" w:rsidP="00C2040A">
            <w:pPr>
              <w:keepNext/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 w:rsidRPr="00211C19">
              <w:rPr>
                <w:rFonts w:eastAsia="현대하모니 L" w:cs="Calibri"/>
                <w:color w:val="000000" w:themeColor="dark1"/>
                <w:sz w:val="16"/>
                <w:szCs w:val="16"/>
              </w:rPr>
              <w:t>Par_RheostatBrightLevel09</w:t>
            </w:r>
          </w:p>
        </w:tc>
      </w:tr>
      <w:tr w:rsidR="00A60AE2" w:rsidRPr="00211C19" w14:paraId="192FE85A" w14:textId="77777777" w:rsidTr="00C2040A">
        <w:tc>
          <w:tcPr>
            <w:tcW w:w="2127" w:type="dxa"/>
            <w:shd w:val="clear" w:color="auto" w:fill="auto"/>
            <w:vAlign w:val="center"/>
          </w:tcPr>
          <w:p w14:paraId="19928350" w14:textId="77777777" w:rsidR="00A60AE2" w:rsidRPr="00211C19" w:rsidRDefault="00A60AE2" w:rsidP="00C2040A">
            <w:pPr>
              <w:jc w:val="center"/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 w:rsidRPr="00211C19">
              <w:rPr>
                <w:rFonts w:eastAsia="현대하모니 L" w:cs="Calibri"/>
                <w:color w:val="000000" w:themeColor="dark1"/>
                <w:sz w:val="16"/>
                <w:szCs w:val="16"/>
              </w:rPr>
              <w:t>Level10</w:t>
            </w:r>
          </w:p>
        </w:tc>
        <w:tc>
          <w:tcPr>
            <w:tcW w:w="8363" w:type="dxa"/>
            <w:shd w:val="clear" w:color="auto" w:fill="auto"/>
            <w:vAlign w:val="center"/>
          </w:tcPr>
          <w:p w14:paraId="24C448F7" w14:textId="77777777" w:rsidR="00A60AE2" w:rsidRPr="00211C19" w:rsidRDefault="00A60AE2" w:rsidP="00C2040A">
            <w:pPr>
              <w:keepNext/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 w:rsidRPr="00211C19">
              <w:rPr>
                <w:rFonts w:eastAsia="현대하모니 L" w:cs="Calibri"/>
                <w:color w:val="000000" w:themeColor="dark1"/>
                <w:sz w:val="16"/>
                <w:szCs w:val="16"/>
              </w:rPr>
              <w:t>Par_RheostatBrightLevel10</w:t>
            </w:r>
          </w:p>
        </w:tc>
      </w:tr>
      <w:tr w:rsidR="00A60AE2" w:rsidRPr="00211C19" w14:paraId="418B385F" w14:textId="77777777" w:rsidTr="00C2040A">
        <w:tc>
          <w:tcPr>
            <w:tcW w:w="2127" w:type="dxa"/>
            <w:shd w:val="clear" w:color="auto" w:fill="auto"/>
            <w:vAlign w:val="center"/>
          </w:tcPr>
          <w:p w14:paraId="5DF17626" w14:textId="77777777" w:rsidR="00A60AE2" w:rsidRPr="00211C19" w:rsidRDefault="00A60AE2" w:rsidP="00C2040A">
            <w:pPr>
              <w:jc w:val="center"/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 w:rsidRPr="00211C19">
              <w:rPr>
                <w:rFonts w:eastAsia="현대하모니 L" w:cs="Calibri"/>
                <w:color w:val="000000" w:themeColor="dark1"/>
                <w:sz w:val="16"/>
                <w:szCs w:val="16"/>
              </w:rPr>
              <w:t>Level11</w:t>
            </w:r>
          </w:p>
        </w:tc>
        <w:tc>
          <w:tcPr>
            <w:tcW w:w="8363" w:type="dxa"/>
            <w:shd w:val="clear" w:color="auto" w:fill="auto"/>
            <w:vAlign w:val="center"/>
          </w:tcPr>
          <w:p w14:paraId="134E6527" w14:textId="77777777" w:rsidR="00A60AE2" w:rsidRPr="00211C19" w:rsidRDefault="00A60AE2" w:rsidP="00C2040A">
            <w:pPr>
              <w:keepNext/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 w:rsidRPr="00211C19">
              <w:rPr>
                <w:rFonts w:eastAsia="현대하모니 L" w:cs="Calibri"/>
                <w:color w:val="000000" w:themeColor="dark1"/>
                <w:sz w:val="16"/>
                <w:szCs w:val="16"/>
              </w:rPr>
              <w:t>Par_RheostatBrightLevel11</w:t>
            </w:r>
          </w:p>
        </w:tc>
      </w:tr>
      <w:tr w:rsidR="00A60AE2" w:rsidRPr="00211C19" w14:paraId="61477743" w14:textId="77777777" w:rsidTr="00C2040A">
        <w:tc>
          <w:tcPr>
            <w:tcW w:w="2127" w:type="dxa"/>
            <w:shd w:val="clear" w:color="auto" w:fill="auto"/>
            <w:vAlign w:val="center"/>
          </w:tcPr>
          <w:p w14:paraId="14FE7EFD" w14:textId="77777777" w:rsidR="00A60AE2" w:rsidRPr="00211C19" w:rsidRDefault="00A60AE2" w:rsidP="00C2040A">
            <w:pPr>
              <w:jc w:val="center"/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 w:rsidRPr="00211C19">
              <w:rPr>
                <w:rFonts w:eastAsia="현대하모니 L" w:cs="Calibri"/>
                <w:color w:val="000000" w:themeColor="dark1"/>
                <w:sz w:val="16"/>
                <w:szCs w:val="16"/>
              </w:rPr>
              <w:t>Level12</w:t>
            </w:r>
          </w:p>
        </w:tc>
        <w:tc>
          <w:tcPr>
            <w:tcW w:w="8363" w:type="dxa"/>
            <w:shd w:val="clear" w:color="auto" w:fill="auto"/>
            <w:vAlign w:val="center"/>
          </w:tcPr>
          <w:p w14:paraId="025A67A9" w14:textId="77777777" w:rsidR="00A60AE2" w:rsidRPr="00211C19" w:rsidRDefault="00A60AE2" w:rsidP="00C2040A">
            <w:pPr>
              <w:keepNext/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 w:rsidRPr="00211C19">
              <w:rPr>
                <w:rFonts w:eastAsia="현대하모니 L" w:cs="Calibri"/>
                <w:color w:val="000000" w:themeColor="dark1"/>
                <w:sz w:val="16"/>
                <w:szCs w:val="16"/>
              </w:rPr>
              <w:t>Par_RheostatBrightLevel12</w:t>
            </w:r>
          </w:p>
        </w:tc>
      </w:tr>
      <w:tr w:rsidR="00A60AE2" w:rsidRPr="00211C19" w14:paraId="4D3EB3DA" w14:textId="77777777" w:rsidTr="00C2040A">
        <w:tc>
          <w:tcPr>
            <w:tcW w:w="2127" w:type="dxa"/>
            <w:shd w:val="clear" w:color="auto" w:fill="auto"/>
            <w:vAlign w:val="center"/>
          </w:tcPr>
          <w:p w14:paraId="0DB74061" w14:textId="77777777" w:rsidR="00A60AE2" w:rsidRPr="00211C19" w:rsidRDefault="00A60AE2" w:rsidP="00C2040A">
            <w:pPr>
              <w:jc w:val="center"/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 w:rsidRPr="00211C19">
              <w:rPr>
                <w:rFonts w:eastAsia="현대하모니 L" w:cs="Calibri"/>
                <w:color w:val="000000" w:themeColor="dark1"/>
                <w:sz w:val="16"/>
                <w:szCs w:val="16"/>
              </w:rPr>
              <w:t>Level13</w:t>
            </w:r>
          </w:p>
        </w:tc>
        <w:tc>
          <w:tcPr>
            <w:tcW w:w="8363" w:type="dxa"/>
            <w:shd w:val="clear" w:color="auto" w:fill="auto"/>
            <w:vAlign w:val="center"/>
          </w:tcPr>
          <w:p w14:paraId="4A2D7718" w14:textId="77777777" w:rsidR="00A60AE2" w:rsidRPr="00211C19" w:rsidRDefault="00A60AE2" w:rsidP="00C2040A">
            <w:pPr>
              <w:keepNext/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 w:rsidRPr="00211C19">
              <w:rPr>
                <w:rFonts w:eastAsia="현대하모니 L" w:cs="Calibri"/>
                <w:color w:val="000000" w:themeColor="dark1"/>
                <w:sz w:val="16"/>
                <w:szCs w:val="16"/>
              </w:rPr>
              <w:t>Par_RheostatBrightLevel13</w:t>
            </w:r>
          </w:p>
        </w:tc>
      </w:tr>
      <w:tr w:rsidR="00A60AE2" w:rsidRPr="00211C19" w14:paraId="25E5A881" w14:textId="77777777" w:rsidTr="00C2040A">
        <w:tc>
          <w:tcPr>
            <w:tcW w:w="2127" w:type="dxa"/>
            <w:shd w:val="clear" w:color="auto" w:fill="auto"/>
            <w:vAlign w:val="center"/>
          </w:tcPr>
          <w:p w14:paraId="79868DC1" w14:textId="77777777" w:rsidR="00A60AE2" w:rsidRPr="00211C19" w:rsidRDefault="00A60AE2" w:rsidP="00C2040A">
            <w:pPr>
              <w:jc w:val="center"/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 w:rsidRPr="00211C19">
              <w:rPr>
                <w:rFonts w:eastAsia="현대하모니 L" w:cs="Calibri"/>
                <w:color w:val="000000" w:themeColor="dark1"/>
                <w:sz w:val="16"/>
                <w:szCs w:val="16"/>
              </w:rPr>
              <w:t>Level14</w:t>
            </w:r>
          </w:p>
        </w:tc>
        <w:tc>
          <w:tcPr>
            <w:tcW w:w="8363" w:type="dxa"/>
            <w:shd w:val="clear" w:color="auto" w:fill="auto"/>
            <w:vAlign w:val="center"/>
          </w:tcPr>
          <w:p w14:paraId="39F923F8" w14:textId="77777777" w:rsidR="00A60AE2" w:rsidRPr="00211C19" w:rsidRDefault="00A60AE2" w:rsidP="00C2040A">
            <w:pPr>
              <w:keepNext/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 w:rsidRPr="00211C19">
              <w:rPr>
                <w:rFonts w:eastAsia="현대하모니 L" w:cs="Calibri"/>
                <w:color w:val="000000" w:themeColor="dark1"/>
                <w:sz w:val="16"/>
                <w:szCs w:val="16"/>
              </w:rPr>
              <w:t>Par_RheostatBrightLevel14</w:t>
            </w:r>
          </w:p>
        </w:tc>
      </w:tr>
      <w:tr w:rsidR="00A60AE2" w:rsidRPr="00211C19" w14:paraId="295C8877" w14:textId="77777777" w:rsidTr="00C2040A">
        <w:tc>
          <w:tcPr>
            <w:tcW w:w="2127" w:type="dxa"/>
            <w:shd w:val="clear" w:color="auto" w:fill="auto"/>
            <w:vAlign w:val="center"/>
          </w:tcPr>
          <w:p w14:paraId="767E144F" w14:textId="77777777" w:rsidR="00A60AE2" w:rsidRPr="00211C19" w:rsidRDefault="00A60AE2" w:rsidP="00C2040A">
            <w:pPr>
              <w:jc w:val="center"/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 w:rsidRPr="00211C19">
              <w:rPr>
                <w:rFonts w:eastAsia="현대하모니 L" w:cs="Calibri"/>
                <w:color w:val="000000" w:themeColor="dark1"/>
                <w:sz w:val="16"/>
                <w:szCs w:val="16"/>
              </w:rPr>
              <w:t>Level15</w:t>
            </w:r>
          </w:p>
        </w:tc>
        <w:tc>
          <w:tcPr>
            <w:tcW w:w="8363" w:type="dxa"/>
            <w:shd w:val="clear" w:color="auto" w:fill="auto"/>
            <w:vAlign w:val="center"/>
          </w:tcPr>
          <w:p w14:paraId="5DDE046C" w14:textId="77777777" w:rsidR="00A60AE2" w:rsidRPr="00211C19" w:rsidRDefault="00A60AE2" w:rsidP="00C2040A">
            <w:pPr>
              <w:keepNext/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 w:rsidRPr="00211C19">
              <w:rPr>
                <w:rFonts w:eastAsia="현대하모니 L" w:cs="Calibri"/>
                <w:color w:val="000000" w:themeColor="dark1"/>
                <w:sz w:val="16"/>
                <w:szCs w:val="16"/>
              </w:rPr>
              <w:t>Par_RheostatBrightLevel15</w:t>
            </w:r>
          </w:p>
        </w:tc>
      </w:tr>
      <w:tr w:rsidR="00A60AE2" w:rsidRPr="00211C19" w14:paraId="56AB23CA" w14:textId="77777777" w:rsidTr="00C2040A">
        <w:tc>
          <w:tcPr>
            <w:tcW w:w="2127" w:type="dxa"/>
            <w:shd w:val="clear" w:color="auto" w:fill="auto"/>
            <w:vAlign w:val="center"/>
          </w:tcPr>
          <w:p w14:paraId="5DEBFFEA" w14:textId="77777777" w:rsidR="00A60AE2" w:rsidRPr="00211C19" w:rsidRDefault="00A60AE2" w:rsidP="00C2040A">
            <w:pPr>
              <w:jc w:val="center"/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 w:rsidRPr="00211C19">
              <w:rPr>
                <w:rFonts w:eastAsia="현대하모니 L" w:cs="Calibri"/>
                <w:color w:val="000000" w:themeColor="dark1"/>
                <w:sz w:val="16"/>
                <w:szCs w:val="16"/>
              </w:rPr>
              <w:t>Level16</w:t>
            </w:r>
          </w:p>
        </w:tc>
        <w:tc>
          <w:tcPr>
            <w:tcW w:w="8363" w:type="dxa"/>
            <w:shd w:val="clear" w:color="auto" w:fill="auto"/>
            <w:vAlign w:val="center"/>
          </w:tcPr>
          <w:p w14:paraId="41C5A72C" w14:textId="77777777" w:rsidR="00A60AE2" w:rsidRPr="00211C19" w:rsidRDefault="00A60AE2" w:rsidP="00C2040A">
            <w:pPr>
              <w:keepNext/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 w:rsidRPr="00211C19">
              <w:rPr>
                <w:rFonts w:eastAsia="현대하모니 L" w:cs="Calibri"/>
                <w:color w:val="000000" w:themeColor="dark1"/>
                <w:sz w:val="16"/>
                <w:szCs w:val="16"/>
              </w:rPr>
              <w:t>Par_RheostatBrightLevel16</w:t>
            </w:r>
          </w:p>
        </w:tc>
      </w:tr>
      <w:tr w:rsidR="00A60AE2" w:rsidRPr="00211C19" w14:paraId="0EABC6BB" w14:textId="77777777" w:rsidTr="00C2040A">
        <w:tc>
          <w:tcPr>
            <w:tcW w:w="2127" w:type="dxa"/>
            <w:shd w:val="clear" w:color="auto" w:fill="auto"/>
            <w:vAlign w:val="center"/>
          </w:tcPr>
          <w:p w14:paraId="7E88F04B" w14:textId="77777777" w:rsidR="00A60AE2" w:rsidRPr="00211C19" w:rsidRDefault="00A60AE2" w:rsidP="00C2040A">
            <w:pPr>
              <w:jc w:val="center"/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 w:rsidRPr="00211C19">
              <w:rPr>
                <w:rFonts w:eastAsia="현대하모니 L" w:cs="Calibri"/>
                <w:color w:val="000000" w:themeColor="dark1"/>
                <w:sz w:val="16"/>
                <w:szCs w:val="16"/>
              </w:rPr>
              <w:t>Level17</w:t>
            </w:r>
          </w:p>
        </w:tc>
        <w:tc>
          <w:tcPr>
            <w:tcW w:w="8363" w:type="dxa"/>
            <w:shd w:val="clear" w:color="auto" w:fill="auto"/>
            <w:vAlign w:val="center"/>
          </w:tcPr>
          <w:p w14:paraId="66776D5F" w14:textId="77777777" w:rsidR="00A60AE2" w:rsidRPr="00211C19" w:rsidRDefault="00A60AE2" w:rsidP="00C2040A">
            <w:pPr>
              <w:keepNext/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 w:rsidRPr="00211C19">
              <w:rPr>
                <w:rFonts w:eastAsia="현대하모니 L" w:cs="Calibri"/>
                <w:color w:val="000000" w:themeColor="dark1"/>
                <w:sz w:val="16"/>
                <w:szCs w:val="16"/>
              </w:rPr>
              <w:t>Par_RheostatBrightLevel17</w:t>
            </w:r>
          </w:p>
        </w:tc>
      </w:tr>
      <w:tr w:rsidR="00A60AE2" w:rsidRPr="00211C19" w14:paraId="04B5B7B3" w14:textId="77777777" w:rsidTr="00C2040A">
        <w:tc>
          <w:tcPr>
            <w:tcW w:w="2127" w:type="dxa"/>
            <w:shd w:val="clear" w:color="auto" w:fill="auto"/>
            <w:vAlign w:val="center"/>
          </w:tcPr>
          <w:p w14:paraId="6EF3B904" w14:textId="77777777" w:rsidR="00A60AE2" w:rsidRPr="00211C19" w:rsidRDefault="00A60AE2" w:rsidP="00C2040A">
            <w:pPr>
              <w:jc w:val="center"/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 w:rsidRPr="00211C19">
              <w:rPr>
                <w:rFonts w:eastAsia="현대하모니 L" w:cs="Calibri"/>
                <w:color w:val="000000" w:themeColor="dark1"/>
                <w:sz w:val="16"/>
                <w:szCs w:val="16"/>
              </w:rPr>
              <w:t>Level18</w:t>
            </w:r>
          </w:p>
        </w:tc>
        <w:tc>
          <w:tcPr>
            <w:tcW w:w="8363" w:type="dxa"/>
            <w:shd w:val="clear" w:color="auto" w:fill="auto"/>
            <w:vAlign w:val="center"/>
          </w:tcPr>
          <w:p w14:paraId="170DBA6D" w14:textId="77777777" w:rsidR="00A60AE2" w:rsidRPr="00211C19" w:rsidRDefault="00A60AE2" w:rsidP="00C2040A">
            <w:pPr>
              <w:keepNext/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 w:rsidRPr="00211C19">
              <w:rPr>
                <w:rFonts w:eastAsia="현대하모니 L" w:cs="Calibri"/>
                <w:color w:val="000000" w:themeColor="dark1"/>
                <w:sz w:val="16"/>
                <w:szCs w:val="16"/>
              </w:rPr>
              <w:t>Par_RheostatBrightLevel18</w:t>
            </w:r>
          </w:p>
        </w:tc>
      </w:tr>
      <w:tr w:rsidR="00A60AE2" w:rsidRPr="00211C19" w14:paraId="6F68C86D" w14:textId="77777777" w:rsidTr="00C2040A">
        <w:tc>
          <w:tcPr>
            <w:tcW w:w="2127" w:type="dxa"/>
            <w:shd w:val="clear" w:color="auto" w:fill="auto"/>
            <w:vAlign w:val="center"/>
          </w:tcPr>
          <w:p w14:paraId="4A55082C" w14:textId="77777777" w:rsidR="00A60AE2" w:rsidRPr="00211C19" w:rsidRDefault="00A60AE2" w:rsidP="00C2040A">
            <w:pPr>
              <w:jc w:val="center"/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 w:rsidRPr="00211C19">
              <w:rPr>
                <w:rFonts w:eastAsia="현대하모니 L" w:cs="Calibri"/>
                <w:color w:val="000000" w:themeColor="dark1"/>
                <w:sz w:val="16"/>
                <w:szCs w:val="16"/>
              </w:rPr>
              <w:t>Level19</w:t>
            </w:r>
          </w:p>
        </w:tc>
        <w:tc>
          <w:tcPr>
            <w:tcW w:w="8363" w:type="dxa"/>
            <w:shd w:val="clear" w:color="auto" w:fill="auto"/>
            <w:vAlign w:val="center"/>
          </w:tcPr>
          <w:p w14:paraId="3B275807" w14:textId="77777777" w:rsidR="00A60AE2" w:rsidRPr="00211C19" w:rsidRDefault="00A60AE2" w:rsidP="00C2040A">
            <w:pPr>
              <w:keepNext/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 w:rsidRPr="00211C19">
              <w:rPr>
                <w:rFonts w:eastAsia="현대하모니 L" w:cs="Calibri"/>
                <w:color w:val="000000" w:themeColor="dark1"/>
                <w:sz w:val="16"/>
                <w:szCs w:val="16"/>
              </w:rPr>
              <w:t>Par_RheostatBrightLevel19</w:t>
            </w:r>
          </w:p>
        </w:tc>
      </w:tr>
      <w:tr w:rsidR="00A60AE2" w:rsidRPr="00211C19" w14:paraId="0D6737FA" w14:textId="77777777" w:rsidTr="00C2040A">
        <w:tc>
          <w:tcPr>
            <w:tcW w:w="2127" w:type="dxa"/>
            <w:shd w:val="clear" w:color="auto" w:fill="auto"/>
            <w:vAlign w:val="center"/>
          </w:tcPr>
          <w:p w14:paraId="21DDED2B" w14:textId="77777777" w:rsidR="00A60AE2" w:rsidRPr="00211C19" w:rsidRDefault="00A60AE2" w:rsidP="00C2040A">
            <w:pPr>
              <w:jc w:val="center"/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 w:rsidRPr="00211C19">
              <w:rPr>
                <w:rFonts w:eastAsia="현대하모니 L" w:cs="Calibri"/>
                <w:color w:val="000000" w:themeColor="dark1"/>
                <w:sz w:val="16"/>
                <w:szCs w:val="16"/>
              </w:rPr>
              <w:t>Level20</w:t>
            </w:r>
          </w:p>
        </w:tc>
        <w:tc>
          <w:tcPr>
            <w:tcW w:w="8363" w:type="dxa"/>
            <w:shd w:val="clear" w:color="auto" w:fill="auto"/>
            <w:vAlign w:val="center"/>
          </w:tcPr>
          <w:p w14:paraId="59E04FEE" w14:textId="77777777" w:rsidR="00A60AE2" w:rsidRPr="00211C19" w:rsidRDefault="00A60AE2" w:rsidP="00C2040A">
            <w:pPr>
              <w:keepNext/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 w:rsidRPr="00211C19">
              <w:rPr>
                <w:rFonts w:eastAsia="현대하모니 L" w:cs="Calibri"/>
                <w:color w:val="000000" w:themeColor="dark1"/>
                <w:sz w:val="16"/>
                <w:szCs w:val="16"/>
              </w:rPr>
              <w:t>Par_RheostatBrightLevel20</w:t>
            </w:r>
          </w:p>
        </w:tc>
      </w:tr>
      <w:tr w:rsidR="00A60AE2" w:rsidRPr="00211C19" w14:paraId="0A8B49EF" w14:textId="77777777" w:rsidTr="00C2040A">
        <w:trPr>
          <w:trHeight w:val="56"/>
        </w:trPr>
        <w:tc>
          <w:tcPr>
            <w:tcW w:w="2127" w:type="dxa"/>
            <w:shd w:val="clear" w:color="auto" w:fill="auto"/>
            <w:vAlign w:val="center"/>
          </w:tcPr>
          <w:p w14:paraId="4BDB357B" w14:textId="77777777" w:rsidR="00A60AE2" w:rsidRPr="00211C19" w:rsidRDefault="00A60AE2" w:rsidP="00C2040A">
            <w:pPr>
              <w:jc w:val="center"/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 w:rsidRPr="00211C19">
              <w:rPr>
                <w:rFonts w:eastAsia="현대하모니 L" w:cs="Calibri"/>
                <w:color w:val="000000" w:themeColor="dark1"/>
                <w:sz w:val="16"/>
                <w:szCs w:val="16"/>
              </w:rPr>
              <w:t>Level21</w:t>
            </w:r>
          </w:p>
        </w:tc>
        <w:tc>
          <w:tcPr>
            <w:tcW w:w="8363" w:type="dxa"/>
            <w:shd w:val="clear" w:color="auto" w:fill="auto"/>
            <w:vAlign w:val="center"/>
          </w:tcPr>
          <w:p w14:paraId="339F8A59" w14:textId="77777777" w:rsidR="00A60AE2" w:rsidRPr="00211C19" w:rsidRDefault="00A60AE2" w:rsidP="00C2040A">
            <w:pPr>
              <w:keepNext/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 w:rsidRPr="00211C19">
              <w:rPr>
                <w:rFonts w:eastAsia="현대하모니 L" w:cs="Calibri"/>
                <w:color w:val="000000" w:themeColor="dark1"/>
                <w:sz w:val="16"/>
                <w:szCs w:val="16"/>
              </w:rPr>
              <w:t>Par_RheostatBrightLevel21</w:t>
            </w:r>
          </w:p>
        </w:tc>
      </w:tr>
    </w:tbl>
    <w:p w14:paraId="1CA001E2" w14:textId="50492D90" w:rsidR="00A60AE2" w:rsidRPr="00211C19" w:rsidRDefault="00A60AE2" w:rsidP="00A60AE2">
      <w:pPr>
        <w:pStyle w:val="affc"/>
        <w:rPr>
          <w:rFonts w:eastAsia="현대하모니 L" w:cs="Calibri"/>
        </w:rPr>
      </w:pPr>
      <w:bookmarkStart w:id="220" w:name="_Toc96604543"/>
      <w:r w:rsidRPr="00211C19">
        <w:rPr>
          <w:rFonts w:eastAsia="현대하모니 L" w:cs="Calibri"/>
        </w:rPr>
        <w:t xml:space="preserve">Table </w:t>
      </w:r>
      <w:r w:rsidRPr="00211C19">
        <w:rPr>
          <w:rFonts w:eastAsia="현대하모니 L" w:cs="Calibri"/>
        </w:rPr>
        <w:fldChar w:fldCharType="begin"/>
      </w:r>
      <w:r w:rsidRPr="00211C19">
        <w:rPr>
          <w:rFonts w:eastAsia="현대하모니 L" w:cs="Calibri"/>
        </w:rPr>
        <w:instrText xml:space="preserve"> SEQ Table \* ARABIC </w:instrText>
      </w:r>
      <w:r w:rsidRPr="00211C19">
        <w:rPr>
          <w:rFonts w:eastAsia="현대하모니 L" w:cs="Calibri"/>
        </w:rPr>
        <w:fldChar w:fldCharType="separate"/>
      </w:r>
      <w:r w:rsidR="006F533A">
        <w:rPr>
          <w:rFonts w:eastAsia="현대하모니 L" w:cs="Calibri"/>
          <w:noProof/>
        </w:rPr>
        <w:t>63</w:t>
      </w:r>
      <w:r w:rsidRPr="00211C19">
        <w:rPr>
          <w:rFonts w:eastAsia="현대하모니 L" w:cs="Calibri"/>
        </w:rPr>
        <w:fldChar w:fldCharType="end"/>
      </w:r>
      <w:r w:rsidRPr="00211C19">
        <w:rPr>
          <w:rFonts w:eastAsia="현대하모니 L" w:cs="Calibri"/>
        </w:rPr>
        <w:t xml:space="preserve">.RheoStat Bright Step </w:t>
      </w:r>
      <w:r w:rsidR="00277B99">
        <w:rPr>
          <w:rFonts w:eastAsia="현대하모니 L" w:cs="Calibri"/>
        </w:rPr>
        <w:t>Control</w:t>
      </w:r>
      <w:r w:rsidRPr="00211C19">
        <w:rPr>
          <w:rFonts w:eastAsia="현대하모니 L" w:cs="Calibri"/>
        </w:rPr>
        <w:t xml:space="preserve"> Truth Table</w:t>
      </w:r>
      <w:bookmarkEnd w:id="220"/>
    </w:p>
    <w:p w14:paraId="41750D73" w14:textId="77777777" w:rsidR="00A60AE2" w:rsidRPr="00A60AE2" w:rsidRDefault="00A60AE2" w:rsidP="00A60AE2"/>
    <w:p w14:paraId="4291C028" w14:textId="77777777" w:rsidR="00A60AE2" w:rsidRPr="00211C19" w:rsidRDefault="00C55F46" w:rsidP="00A60AE2">
      <w:pPr>
        <w:pStyle w:val="51"/>
      </w:pPr>
      <w:r>
        <w:rPr>
          <w:rFonts w:hint="eastAsia"/>
        </w:rPr>
        <w:t>IND Output with Detent Control Function</w:t>
      </w:r>
      <w:r w:rsidR="00A60AE2" w:rsidRPr="00211C19">
        <w:t xml:space="preserve"> Flow Graph</w:t>
      </w:r>
    </w:p>
    <w:p w14:paraId="6C858E07" w14:textId="77777777" w:rsidR="00331226" w:rsidRPr="00211C19" w:rsidRDefault="005568AB" w:rsidP="00331226">
      <w:pPr>
        <w:keepNext/>
        <w:rPr>
          <w:rFonts w:eastAsia="현대하모니 L" w:cs="Calibri"/>
        </w:rPr>
      </w:pPr>
      <w:r w:rsidRPr="00211C19">
        <w:rPr>
          <w:rFonts w:eastAsia="현대하모니 L" w:cs="Calibri"/>
        </w:rPr>
        <w:object w:dxaOrig="10817" w:dyaOrig="4127" w14:anchorId="7FF6E850">
          <v:shape id="_x0000_i1081" type="#_x0000_t75" style="width:449.65pt;height:173.9pt" o:ole="" o:preferrelative="f">
            <v:imagedata r:id="rId120" o:title=""/>
            <o:lock v:ext="edit" aspectratio="f"/>
          </v:shape>
          <o:OLEObject Type="Embed" ProgID="VisioViewer.Viewer.1" ShapeID="_x0000_i1081" DrawAspect="Content" ObjectID="_1707217221" r:id="rId121"/>
        </w:object>
      </w:r>
    </w:p>
    <w:p w14:paraId="5AA69807" w14:textId="04B2C733" w:rsidR="00331226" w:rsidRDefault="00331226" w:rsidP="00331226">
      <w:pPr>
        <w:pStyle w:val="affc"/>
        <w:rPr>
          <w:rFonts w:eastAsia="현대하모니 L" w:cs="Calibri"/>
        </w:rPr>
      </w:pPr>
      <w:bookmarkStart w:id="221" w:name="_Toc96604465"/>
      <w:r w:rsidRPr="00211C19">
        <w:rPr>
          <w:rFonts w:eastAsia="현대하모니 L" w:cs="Calibri"/>
        </w:rPr>
        <w:t xml:space="preserve">Figure </w:t>
      </w:r>
      <w:r w:rsidRPr="00211C19">
        <w:rPr>
          <w:rFonts w:eastAsia="현대하모니 L" w:cs="Calibri"/>
        </w:rPr>
        <w:fldChar w:fldCharType="begin"/>
      </w:r>
      <w:r w:rsidRPr="00211C19">
        <w:rPr>
          <w:rFonts w:eastAsia="현대하모니 L" w:cs="Calibri"/>
        </w:rPr>
        <w:instrText xml:space="preserve"> SEQ Figure \* ARABIC </w:instrText>
      </w:r>
      <w:r w:rsidRPr="00211C19">
        <w:rPr>
          <w:rFonts w:eastAsia="현대하모니 L" w:cs="Calibri"/>
        </w:rPr>
        <w:fldChar w:fldCharType="separate"/>
      </w:r>
      <w:r w:rsidR="006F533A">
        <w:rPr>
          <w:rFonts w:eastAsia="현대하모니 L" w:cs="Calibri"/>
          <w:noProof/>
        </w:rPr>
        <w:t>54</w:t>
      </w:r>
      <w:r w:rsidRPr="00211C19">
        <w:rPr>
          <w:rFonts w:eastAsia="현대하모니 L" w:cs="Calibri"/>
        </w:rPr>
        <w:fldChar w:fldCharType="end"/>
      </w:r>
      <w:r w:rsidRPr="00211C19">
        <w:rPr>
          <w:rFonts w:eastAsia="현대하모니 L" w:cs="Calibri"/>
        </w:rPr>
        <w:t>.</w:t>
      </w:r>
      <w:r w:rsidRPr="00211C19">
        <w:rPr>
          <w:rFonts w:eastAsia="현대하모니 L" w:cs="Calibri" w:hint="eastAsia"/>
        </w:rPr>
        <w:t xml:space="preserve"> </w:t>
      </w:r>
      <w:r w:rsidRPr="00211C19">
        <w:rPr>
          <w:rFonts w:eastAsia="현대하모니 L" w:cs="Calibri"/>
        </w:rPr>
        <w:t xml:space="preserve">RheoStat Green </w:t>
      </w:r>
      <w:r>
        <w:rPr>
          <w:rFonts w:eastAsia="현대하모니 L" w:cs="Calibri"/>
        </w:rPr>
        <w:t xml:space="preserve">IND Output </w:t>
      </w:r>
      <w:r>
        <w:rPr>
          <w:rFonts w:eastAsia="현대하모니 L" w:cs="Calibri" w:hint="eastAsia"/>
        </w:rPr>
        <w:t>with</w:t>
      </w:r>
      <w:r>
        <w:rPr>
          <w:rFonts w:eastAsia="현대하모니 L" w:cs="Calibri"/>
        </w:rPr>
        <w:t xml:space="preserve"> </w:t>
      </w:r>
      <w:r w:rsidR="00B05DD1">
        <w:rPr>
          <w:rFonts w:eastAsia="현대하모니 L" w:cs="Calibri"/>
        </w:rPr>
        <w:t>Detent Control Function</w:t>
      </w:r>
      <w:r w:rsidR="00B05DD1">
        <w:rPr>
          <w:rFonts w:eastAsia="현대하모니 L" w:cs="Calibri" w:hint="eastAsia"/>
        </w:rPr>
        <w:t xml:space="preserve"> </w:t>
      </w:r>
      <w:r w:rsidRPr="00211C19">
        <w:rPr>
          <w:rFonts w:eastAsia="현대하모니 L" w:cs="Calibri"/>
        </w:rPr>
        <w:t>Flow Graph</w:t>
      </w:r>
      <w:bookmarkEnd w:id="221"/>
    </w:p>
    <w:p w14:paraId="44233D8D" w14:textId="77777777" w:rsidR="00D1415D" w:rsidRPr="00D1415D" w:rsidRDefault="00D1415D" w:rsidP="00D1415D"/>
    <w:p w14:paraId="16FD317A" w14:textId="77777777" w:rsidR="00331226" w:rsidRPr="00211C19" w:rsidRDefault="005568AB" w:rsidP="00331226">
      <w:pPr>
        <w:keepNext/>
        <w:rPr>
          <w:rFonts w:eastAsia="현대하모니 L" w:cs="Calibri"/>
        </w:rPr>
      </w:pPr>
      <w:r w:rsidRPr="00211C19">
        <w:rPr>
          <w:rFonts w:eastAsia="현대하모니 L" w:cs="Calibri"/>
        </w:rPr>
        <w:object w:dxaOrig="10817" w:dyaOrig="4014" w14:anchorId="3E3B4A5C">
          <v:shape id="_x0000_i1082" type="#_x0000_t75" style="width:449.65pt;height:173.2pt" o:ole="" o:preferrelative="f">
            <v:imagedata r:id="rId122" o:title=""/>
            <o:lock v:ext="edit" aspectratio="f"/>
          </v:shape>
          <o:OLEObject Type="Embed" ProgID="VisioViewer.Viewer.1" ShapeID="_x0000_i1082" DrawAspect="Content" ObjectID="_1707217222" r:id="rId123"/>
        </w:object>
      </w:r>
    </w:p>
    <w:p w14:paraId="0A5FD457" w14:textId="7327E9BB" w:rsidR="00331226" w:rsidRDefault="00331226" w:rsidP="00331226">
      <w:pPr>
        <w:pStyle w:val="affc"/>
        <w:rPr>
          <w:rFonts w:eastAsia="현대하모니 L" w:cs="Calibri"/>
        </w:rPr>
      </w:pPr>
      <w:bookmarkStart w:id="222" w:name="_Toc96604466"/>
      <w:r w:rsidRPr="00211C19">
        <w:rPr>
          <w:rFonts w:eastAsia="현대하모니 L" w:cs="Calibri"/>
        </w:rPr>
        <w:t xml:space="preserve">Figure </w:t>
      </w:r>
      <w:r w:rsidRPr="00211C19">
        <w:rPr>
          <w:rFonts w:eastAsia="현대하모니 L" w:cs="Calibri"/>
        </w:rPr>
        <w:fldChar w:fldCharType="begin"/>
      </w:r>
      <w:r w:rsidRPr="00211C19">
        <w:rPr>
          <w:rFonts w:eastAsia="현대하모니 L" w:cs="Calibri"/>
        </w:rPr>
        <w:instrText xml:space="preserve"> SEQ Figure \* ARABIC </w:instrText>
      </w:r>
      <w:r w:rsidRPr="00211C19">
        <w:rPr>
          <w:rFonts w:eastAsia="현대하모니 L" w:cs="Calibri"/>
        </w:rPr>
        <w:fldChar w:fldCharType="separate"/>
      </w:r>
      <w:r w:rsidR="006F533A">
        <w:rPr>
          <w:rFonts w:eastAsia="현대하모니 L" w:cs="Calibri"/>
          <w:noProof/>
        </w:rPr>
        <w:t>55</w:t>
      </w:r>
      <w:r w:rsidRPr="00211C19">
        <w:rPr>
          <w:rFonts w:eastAsia="현대하모니 L" w:cs="Calibri"/>
        </w:rPr>
        <w:fldChar w:fldCharType="end"/>
      </w:r>
      <w:r w:rsidRPr="00211C19">
        <w:rPr>
          <w:rFonts w:eastAsia="현대하모니 L" w:cs="Calibri"/>
        </w:rPr>
        <w:t>.</w:t>
      </w:r>
      <w:r w:rsidRPr="00211C19">
        <w:rPr>
          <w:rFonts w:eastAsia="현대하모니 L" w:cs="Calibri" w:hint="eastAsia"/>
        </w:rPr>
        <w:t xml:space="preserve"> </w:t>
      </w:r>
      <w:r w:rsidRPr="00211C19">
        <w:rPr>
          <w:rFonts w:eastAsia="현대하모니 L" w:cs="Calibri"/>
        </w:rPr>
        <w:t xml:space="preserve">RheoStat Amber </w:t>
      </w:r>
      <w:r>
        <w:rPr>
          <w:rFonts w:eastAsia="현대하모니 L" w:cs="Calibri"/>
        </w:rPr>
        <w:t xml:space="preserve">IND Output </w:t>
      </w:r>
      <w:r>
        <w:rPr>
          <w:rFonts w:eastAsia="현대하모니 L" w:cs="Calibri" w:hint="eastAsia"/>
        </w:rPr>
        <w:t>with</w:t>
      </w:r>
      <w:r>
        <w:rPr>
          <w:rFonts w:eastAsia="현대하모니 L" w:cs="Calibri"/>
        </w:rPr>
        <w:t xml:space="preserve"> </w:t>
      </w:r>
      <w:r w:rsidR="00B05DD1">
        <w:rPr>
          <w:rFonts w:eastAsia="현대하모니 L" w:cs="Calibri"/>
        </w:rPr>
        <w:t>Detent Control Function</w:t>
      </w:r>
      <w:r w:rsidR="00B05DD1">
        <w:rPr>
          <w:rFonts w:eastAsia="현대하모니 L" w:cs="Calibri" w:hint="eastAsia"/>
        </w:rPr>
        <w:t xml:space="preserve"> </w:t>
      </w:r>
      <w:r w:rsidRPr="00211C19">
        <w:rPr>
          <w:rFonts w:eastAsia="현대하모니 L" w:cs="Calibri"/>
        </w:rPr>
        <w:t>Flow Graph</w:t>
      </w:r>
      <w:bookmarkEnd w:id="222"/>
    </w:p>
    <w:p w14:paraId="1961B7DE" w14:textId="77777777" w:rsidR="00D1415D" w:rsidRPr="00D1415D" w:rsidRDefault="00D1415D" w:rsidP="00D1415D"/>
    <w:p w14:paraId="54D78435" w14:textId="77777777" w:rsidR="00A60AE2" w:rsidRPr="00211C19" w:rsidRDefault="005568AB" w:rsidP="00A60AE2">
      <w:pPr>
        <w:keepNext/>
        <w:rPr>
          <w:rFonts w:eastAsia="현대하모니 L" w:cs="Calibri"/>
        </w:rPr>
      </w:pPr>
      <w:r w:rsidRPr="00211C19">
        <w:rPr>
          <w:rFonts w:eastAsia="현대하모니 L" w:cs="Calibri"/>
        </w:rPr>
        <w:object w:dxaOrig="10250" w:dyaOrig="4297" w14:anchorId="03A08AA9">
          <v:shape id="_x0000_i1083" type="#_x0000_t75" style="width:410.25pt;height:164.4pt" o:ole="">
            <v:imagedata r:id="rId124" o:title=""/>
          </v:shape>
          <o:OLEObject Type="Embed" ProgID="VisioViewer.Viewer.1" ShapeID="_x0000_i1083" DrawAspect="Content" ObjectID="_1707217223" r:id="rId125"/>
        </w:object>
      </w:r>
    </w:p>
    <w:p w14:paraId="6AF7C6CF" w14:textId="59DC469C" w:rsidR="00A60AE2" w:rsidRPr="00211C19" w:rsidRDefault="00A60AE2" w:rsidP="00A60AE2">
      <w:pPr>
        <w:pStyle w:val="affc"/>
        <w:rPr>
          <w:rFonts w:eastAsia="현대하모니 L" w:cs="Calibri"/>
        </w:rPr>
      </w:pPr>
      <w:bookmarkStart w:id="223" w:name="_Toc96604467"/>
      <w:r w:rsidRPr="00211C19">
        <w:rPr>
          <w:rFonts w:eastAsia="현대하모니 L" w:cs="Calibri"/>
        </w:rPr>
        <w:t xml:space="preserve">Figure </w:t>
      </w:r>
      <w:r w:rsidRPr="00211C19">
        <w:rPr>
          <w:rFonts w:eastAsia="현대하모니 L" w:cs="Calibri"/>
        </w:rPr>
        <w:fldChar w:fldCharType="begin"/>
      </w:r>
      <w:r w:rsidRPr="00211C19">
        <w:rPr>
          <w:rFonts w:eastAsia="현대하모니 L" w:cs="Calibri"/>
        </w:rPr>
        <w:instrText xml:space="preserve"> SEQ Figure \* ARABIC </w:instrText>
      </w:r>
      <w:r w:rsidRPr="00211C19">
        <w:rPr>
          <w:rFonts w:eastAsia="현대하모니 L" w:cs="Calibri"/>
        </w:rPr>
        <w:fldChar w:fldCharType="separate"/>
      </w:r>
      <w:r w:rsidR="006F533A">
        <w:rPr>
          <w:rFonts w:eastAsia="현대하모니 L" w:cs="Calibri"/>
          <w:noProof/>
        </w:rPr>
        <w:t>56</w:t>
      </w:r>
      <w:r w:rsidRPr="00211C19">
        <w:rPr>
          <w:rFonts w:eastAsia="현대하모니 L" w:cs="Calibri"/>
        </w:rPr>
        <w:fldChar w:fldCharType="end"/>
      </w:r>
      <w:r w:rsidRPr="00211C19">
        <w:rPr>
          <w:rFonts w:eastAsia="현대하모니 L" w:cs="Calibri"/>
        </w:rPr>
        <w:t>.No</w:t>
      </w:r>
      <w:r>
        <w:rPr>
          <w:rFonts w:eastAsia="현대하모니 L" w:cs="Calibri" w:hint="eastAsia"/>
        </w:rPr>
        <w:t>n</w:t>
      </w:r>
      <w:r w:rsidRPr="00211C19">
        <w:rPr>
          <w:rFonts w:eastAsia="현대하모니 L" w:cs="Calibri"/>
        </w:rPr>
        <w:t xml:space="preserve">-RheoStat Green </w:t>
      </w:r>
      <w:r w:rsidR="00C55F46">
        <w:rPr>
          <w:rFonts w:eastAsia="현대하모니 L" w:cs="Calibri" w:hint="eastAsia"/>
        </w:rPr>
        <w:t>IND Output with Detent Control Function</w:t>
      </w:r>
      <w:r w:rsidRPr="00211C19">
        <w:rPr>
          <w:rFonts w:eastAsia="현대하모니 L" w:cs="Calibri"/>
        </w:rPr>
        <w:t xml:space="preserve"> Flow Graph</w:t>
      </w:r>
      <w:bookmarkEnd w:id="223"/>
    </w:p>
    <w:p w14:paraId="3E92E012" w14:textId="77777777" w:rsidR="00A60AE2" w:rsidRPr="00211C19" w:rsidRDefault="00A60AE2" w:rsidP="00A60AE2">
      <w:pPr>
        <w:rPr>
          <w:rFonts w:eastAsia="현대하모니 L" w:cs="Calibri"/>
        </w:rPr>
      </w:pPr>
    </w:p>
    <w:p w14:paraId="23AAE988" w14:textId="77777777" w:rsidR="00A60AE2" w:rsidRPr="00211C19" w:rsidRDefault="005568AB" w:rsidP="00A60AE2">
      <w:pPr>
        <w:keepNext/>
        <w:rPr>
          <w:rFonts w:eastAsia="현대하모니 L" w:cs="Calibri"/>
        </w:rPr>
      </w:pPr>
      <w:r w:rsidRPr="00211C19">
        <w:rPr>
          <w:rFonts w:eastAsia="현대하모니 L" w:cs="Calibri"/>
        </w:rPr>
        <w:object w:dxaOrig="10250" w:dyaOrig="4297" w14:anchorId="40F423B3">
          <v:shape id="_x0000_i1084" type="#_x0000_t75" style="width:430.65pt;height:167.1pt" o:ole="">
            <v:imagedata r:id="rId126" o:title=""/>
          </v:shape>
          <o:OLEObject Type="Embed" ProgID="VisioViewer.Viewer.1" ShapeID="_x0000_i1084" DrawAspect="Content" ObjectID="_1707217224" r:id="rId127"/>
        </w:object>
      </w:r>
    </w:p>
    <w:p w14:paraId="6ECDDBD2" w14:textId="35BFBBB1" w:rsidR="00A60AE2" w:rsidRPr="00211C19" w:rsidRDefault="00A60AE2" w:rsidP="00A60AE2">
      <w:pPr>
        <w:pStyle w:val="affc"/>
        <w:rPr>
          <w:rFonts w:eastAsia="현대하모니 L" w:cs="Calibri"/>
        </w:rPr>
      </w:pPr>
      <w:bookmarkStart w:id="224" w:name="_Toc96604468"/>
      <w:r w:rsidRPr="00211C19">
        <w:rPr>
          <w:rFonts w:eastAsia="현대하모니 L" w:cs="Calibri"/>
        </w:rPr>
        <w:t xml:space="preserve">Figure </w:t>
      </w:r>
      <w:r w:rsidRPr="00211C19">
        <w:rPr>
          <w:rFonts w:eastAsia="현대하모니 L" w:cs="Calibri"/>
        </w:rPr>
        <w:fldChar w:fldCharType="begin"/>
      </w:r>
      <w:r w:rsidRPr="00211C19">
        <w:rPr>
          <w:rFonts w:eastAsia="현대하모니 L" w:cs="Calibri"/>
        </w:rPr>
        <w:instrText xml:space="preserve"> SEQ Figure \* ARABIC </w:instrText>
      </w:r>
      <w:r w:rsidRPr="00211C19">
        <w:rPr>
          <w:rFonts w:eastAsia="현대하모니 L" w:cs="Calibri"/>
        </w:rPr>
        <w:fldChar w:fldCharType="separate"/>
      </w:r>
      <w:r w:rsidR="006F533A">
        <w:rPr>
          <w:rFonts w:eastAsia="현대하모니 L" w:cs="Calibri"/>
          <w:noProof/>
        </w:rPr>
        <w:t>57</w:t>
      </w:r>
      <w:r w:rsidRPr="00211C19">
        <w:rPr>
          <w:rFonts w:eastAsia="현대하모니 L" w:cs="Calibri"/>
        </w:rPr>
        <w:fldChar w:fldCharType="end"/>
      </w:r>
      <w:r w:rsidRPr="00211C19">
        <w:rPr>
          <w:rFonts w:eastAsia="현대하모니 L" w:cs="Calibri"/>
        </w:rPr>
        <w:t>.</w:t>
      </w:r>
      <w:r>
        <w:rPr>
          <w:rFonts w:eastAsia="현대하모니 L" w:cs="Calibri" w:hint="eastAsia"/>
        </w:rPr>
        <w:t xml:space="preserve"> </w:t>
      </w:r>
      <w:r w:rsidRPr="00211C19">
        <w:rPr>
          <w:rFonts w:eastAsia="현대하모니 L" w:cs="Calibri"/>
        </w:rPr>
        <w:t>No</w:t>
      </w:r>
      <w:r>
        <w:rPr>
          <w:rFonts w:eastAsia="현대하모니 L" w:cs="Calibri" w:hint="eastAsia"/>
        </w:rPr>
        <w:t>n</w:t>
      </w:r>
      <w:r w:rsidRPr="00211C19">
        <w:rPr>
          <w:rFonts w:eastAsia="현대하모니 L" w:cs="Calibri"/>
        </w:rPr>
        <w:t xml:space="preserve">-RheoStat Amber </w:t>
      </w:r>
      <w:r w:rsidR="00C55F46">
        <w:rPr>
          <w:rFonts w:eastAsia="현대하모니 L" w:cs="Calibri" w:hint="eastAsia"/>
        </w:rPr>
        <w:t>IND Output with Detent Control Function</w:t>
      </w:r>
      <w:r w:rsidRPr="00211C19">
        <w:rPr>
          <w:rFonts w:eastAsia="현대하모니 L" w:cs="Calibri"/>
        </w:rPr>
        <w:t xml:space="preserve"> Flow Graph</w:t>
      </w:r>
      <w:bookmarkEnd w:id="224"/>
    </w:p>
    <w:p w14:paraId="6A770A30" w14:textId="77777777" w:rsidR="00A60AE2" w:rsidRPr="00A60AE2" w:rsidRDefault="00A60AE2" w:rsidP="00BB6E1D"/>
    <w:p w14:paraId="73CEB9DD" w14:textId="77777777" w:rsidR="00BB6E1D" w:rsidRPr="00211C19" w:rsidRDefault="00383460" w:rsidP="00475D6D">
      <w:pPr>
        <w:pStyle w:val="32"/>
      </w:pPr>
      <w:bookmarkStart w:id="225" w:name="_Toc96604402"/>
      <w:r>
        <w:rPr>
          <w:rFonts w:hint="eastAsia"/>
        </w:rPr>
        <w:t>Type2 (1.1)</w:t>
      </w:r>
      <w:bookmarkEnd w:id="225"/>
    </w:p>
    <w:p w14:paraId="5CBD38BD" w14:textId="77777777" w:rsidR="00331226" w:rsidRDefault="00C55F46" w:rsidP="00475D6D">
      <w:pPr>
        <w:pStyle w:val="41"/>
        <w:rPr>
          <w:i/>
        </w:rPr>
      </w:pPr>
      <w:bookmarkStart w:id="226" w:name="_Toc96604403"/>
      <w:r>
        <w:rPr>
          <w:rFonts w:hint="eastAsia"/>
        </w:rPr>
        <w:t>IND Output without Detent Control Function</w:t>
      </w:r>
      <w:bookmarkEnd w:id="226"/>
    </w:p>
    <w:p w14:paraId="62368266" w14:textId="77777777" w:rsidR="00331226" w:rsidRPr="00044C44" w:rsidRDefault="00331226" w:rsidP="00331226"/>
    <w:p w14:paraId="603577CB" w14:textId="77777777" w:rsidR="00331226" w:rsidRPr="00211C19" w:rsidRDefault="00331226" w:rsidP="00331226">
      <w:pPr>
        <w:pStyle w:val="51"/>
      </w:pPr>
      <w:r w:rsidRPr="00211C19">
        <w:t>Parameter</w:t>
      </w:r>
    </w:p>
    <w:tbl>
      <w:tblPr>
        <w:tblW w:w="0" w:type="auto"/>
        <w:tblInd w:w="-4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2823"/>
        <w:gridCol w:w="707"/>
        <w:gridCol w:w="6857"/>
      </w:tblGrid>
      <w:tr w:rsidR="00331226" w:rsidRPr="00211C19" w14:paraId="76F34E1F" w14:textId="77777777" w:rsidTr="00C2040A">
        <w:trPr>
          <w:trHeight w:val="340"/>
        </w:trPr>
        <w:tc>
          <w:tcPr>
            <w:tcW w:w="2836" w:type="dxa"/>
            <w:shd w:val="clear" w:color="auto" w:fill="auto"/>
            <w:vAlign w:val="center"/>
          </w:tcPr>
          <w:p w14:paraId="7E41806F" w14:textId="77777777" w:rsidR="00331226" w:rsidRPr="00211C19" w:rsidRDefault="00331226" w:rsidP="00C2040A">
            <w:pPr>
              <w:jc w:val="center"/>
              <w:rPr>
                <w:rFonts w:eastAsia="현대하모니 L" w:cs="Calibri"/>
                <w:b/>
                <w:sz w:val="16"/>
                <w:szCs w:val="16"/>
              </w:rPr>
            </w:pPr>
            <w:r w:rsidRPr="00211C19">
              <w:rPr>
                <w:rFonts w:eastAsia="현대하모니 L" w:cs="Calibri"/>
                <w:b/>
                <w:bCs/>
                <w:sz w:val="16"/>
                <w:szCs w:val="16"/>
              </w:rPr>
              <w:t>Parameter Name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31E90C6D" w14:textId="77777777" w:rsidR="00331226" w:rsidRPr="00211C19" w:rsidRDefault="00331226" w:rsidP="00C2040A">
            <w:pPr>
              <w:jc w:val="center"/>
              <w:rPr>
                <w:rFonts w:eastAsia="현대하모니 L" w:cs="Calibri"/>
                <w:b/>
                <w:sz w:val="16"/>
                <w:szCs w:val="16"/>
              </w:rPr>
            </w:pPr>
            <w:r w:rsidRPr="00211C19">
              <w:rPr>
                <w:rFonts w:eastAsia="현대하모니 L" w:cs="Calibri"/>
                <w:b/>
                <w:bCs/>
                <w:sz w:val="16"/>
                <w:szCs w:val="16"/>
              </w:rPr>
              <w:t>Value</w:t>
            </w:r>
          </w:p>
        </w:tc>
        <w:tc>
          <w:tcPr>
            <w:tcW w:w="6946" w:type="dxa"/>
            <w:shd w:val="clear" w:color="auto" w:fill="auto"/>
            <w:vAlign w:val="center"/>
          </w:tcPr>
          <w:p w14:paraId="548E6CDD" w14:textId="77777777" w:rsidR="00331226" w:rsidRPr="00211C19" w:rsidRDefault="00331226" w:rsidP="00C2040A">
            <w:pPr>
              <w:jc w:val="center"/>
              <w:rPr>
                <w:rFonts w:eastAsia="현대하모니 L" w:cs="Calibri"/>
                <w:b/>
                <w:sz w:val="16"/>
                <w:szCs w:val="16"/>
              </w:rPr>
            </w:pPr>
            <w:r w:rsidRPr="00211C19">
              <w:rPr>
                <w:rFonts w:eastAsia="현대하모니 L" w:cs="Calibri"/>
                <w:b/>
                <w:bCs/>
                <w:sz w:val="16"/>
                <w:szCs w:val="16"/>
              </w:rPr>
              <w:t>Description</w:t>
            </w:r>
          </w:p>
        </w:tc>
      </w:tr>
      <w:tr w:rsidR="00331226" w:rsidRPr="00211C19" w14:paraId="1527F3A1" w14:textId="77777777" w:rsidTr="00C2040A">
        <w:tc>
          <w:tcPr>
            <w:tcW w:w="2836" w:type="dxa"/>
            <w:shd w:val="clear" w:color="auto" w:fill="auto"/>
            <w:vAlign w:val="center"/>
          </w:tcPr>
          <w:p w14:paraId="6F08F46B" w14:textId="77777777" w:rsidR="00331226" w:rsidRPr="00211C19" w:rsidRDefault="00331226" w:rsidP="00C2040A">
            <w:pPr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 w:rsidRPr="00211C19">
              <w:rPr>
                <w:rFonts w:eastAsia="현대하모니 L" w:cs="Calibri"/>
                <w:color w:val="000000" w:themeColor="dark1"/>
                <w:sz w:val="16"/>
                <w:szCs w:val="16"/>
              </w:rPr>
              <w:t>Par_RheostatBrightLevel01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4595A222" w14:textId="77777777" w:rsidR="00331226" w:rsidRPr="00211C19" w:rsidRDefault="00331226" w:rsidP="00C2040A">
            <w:pPr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 w:rsidRPr="00211C19">
              <w:rPr>
                <w:rFonts w:eastAsia="현대하모니 L" w:cs="Calibri"/>
                <w:color w:val="000000" w:themeColor="dark1"/>
                <w:sz w:val="16"/>
                <w:szCs w:val="16"/>
              </w:rPr>
              <w:t>3 %</w:t>
            </w:r>
          </w:p>
        </w:tc>
        <w:tc>
          <w:tcPr>
            <w:tcW w:w="6946" w:type="dxa"/>
            <w:shd w:val="clear" w:color="auto" w:fill="auto"/>
            <w:vAlign w:val="center"/>
          </w:tcPr>
          <w:p w14:paraId="1879D689" w14:textId="77777777" w:rsidR="00331226" w:rsidRPr="00211C19" w:rsidRDefault="00331226" w:rsidP="00C2040A">
            <w:pPr>
              <w:tabs>
                <w:tab w:val="left" w:pos="2268"/>
                <w:tab w:val="left" w:pos="2835"/>
              </w:tabs>
              <w:spacing w:line="276" w:lineRule="auto"/>
              <w:jc w:val="both"/>
              <w:rPr>
                <w:rFonts w:eastAsia="현대하모니 L" w:cs="Calibri"/>
                <w:kern w:val="2"/>
                <w:sz w:val="16"/>
                <w:szCs w:val="16"/>
              </w:rPr>
            </w:pPr>
            <w:r w:rsidRPr="00211C19">
              <w:rPr>
                <w:rFonts w:eastAsia="현대하모니 L" w:cs="Calibri"/>
                <w:color w:val="000000" w:themeColor="dark1"/>
                <w:sz w:val="16"/>
                <w:szCs w:val="16"/>
              </w:rPr>
              <w:t>Rheostat Bright Step 1</w:t>
            </w:r>
          </w:p>
        </w:tc>
      </w:tr>
      <w:tr w:rsidR="00331226" w:rsidRPr="00211C19" w14:paraId="39800B75" w14:textId="77777777" w:rsidTr="00C2040A">
        <w:tc>
          <w:tcPr>
            <w:tcW w:w="2836" w:type="dxa"/>
            <w:shd w:val="clear" w:color="auto" w:fill="auto"/>
            <w:vAlign w:val="center"/>
          </w:tcPr>
          <w:p w14:paraId="38BA2142" w14:textId="77777777" w:rsidR="00331226" w:rsidRPr="00211C19" w:rsidRDefault="00331226" w:rsidP="00C2040A">
            <w:pPr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 w:rsidRPr="00211C19">
              <w:rPr>
                <w:rFonts w:eastAsia="현대하모니 L" w:cs="Calibri"/>
                <w:color w:val="000000" w:themeColor="dark1"/>
                <w:sz w:val="16"/>
                <w:szCs w:val="16"/>
              </w:rPr>
              <w:t>Par_RheostatBrightLevel02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579ABC8A" w14:textId="77777777" w:rsidR="00331226" w:rsidRPr="00211C19" w:rsidRDefault="00331226" w:rsidP="00C2040A">
            <w:pPr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 w:rsidRPr="00211C19">
              <w:rPr>
                <w:rFonts w:eastAsia="현대하모니 L" w:cs="Calibri"/>
                <w:color w:val="000000" w:themeColor="dark1"/>
                <w:sz w:val="16"/>
                <w:szCs w:val="16"/>
              </w:rPr>
              <w:t>5 %</w:t>
            </w:r>
          </w:p>
        </w:tc>
        <w:tc>
          <w:tcPr>
            <w:tcW w:w="6946" w:type="dxa"/>
            <w:shd w:val="clear" w:color="auto" w:fill="auto"/>
            <w:vAlign w:val="center"/>
          </w:tcPr>
          <w:p w14:paraId="663FD29F" w14:textId="77777777" w:rsidR="00331226" w:rsidRPr="00211C19" w:rsidRDefault="00331226" w:rsidP="00C2040A">
            <w:pPr>
              <w:tabs>
                <w:tab w:val="left" w:pos="2268"/>
                <w:tab w:val="left" w:pos="2835"/>
              </w:tabs>
              <w:rPr>
                <w:rFonts w:eastAsia="현대하모니 L" w:cs="Calibri"/>
                <w:sz w:val="16"/>
                <w:szCs w:val="16"/>
              </w:rPr>
            </w:pPr>
            <w:r w:rsidRPr="00211C19">
              <w:rPr>
                <w:rFonts w:eastAsia="현대하모니 L" w:cs="Calibri"/>
                <w:color w:val="000000" w:themeColor="dark1"/>
                <w:sz w:val="16"/>
                <w:szCs w:val="16"/>
              </w:rPr>
              <w:t>Rheostat Bright Step 2</w:t>
            </w:r>
          </w:p>
        </w:tc>
      </w:tr>
      <w:tr w:rsidR="00331226" w:rsidRPr="00211C19" w14:paraId="1B2B6899" w14:textId="77777777" w:rsidTr="00C2040A">
        <w:tc>
          <w:tcPr>
            <w:tcW w:w="2836" w:type="dxa"/>
            <w:shd w:val="clear" w:color="auto" w:fill="auto"/>
            <w:vAlign w:val="center"/>
          </w:tcPr>
          <w:p w14:paraId="00445E5A" w14:textId="77777777" w:rsidR="00331226" w:rsidRPr="00211C19" w:rsidRDefault="00331226" w:rsidP="00C2040A">
            <w:pPr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 w:rsidRPr="00211C19">
              <w:rPr>
                <w:rFonts w:eastAsia="현대하모니 L" w:cs="Calibri"/>
                <w:color w:val="000000" w:themeColor="dark1"/>
                <w:sz w:val="16"/>
                <w:szCs w:val="16"/>
              </w:rPr>
              <w:t>Par_RheostatBrightLevel03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59E443D0" w14:textId="77777777" w:rsidR="00331226" w:rsidRPr="00211C19" w:rsidRDefault="00331226" w:rsidP="00C2040A">
            <w:pPr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 w:rsidRPr="00211C19">
              <w:rPr>
                <w:rFonts w:eastAsia="현대하모니 L" w:cs="Calibri"/>
                <w:color w:val="000000" w:themeColor="dark1"/>
                <w:sz w:val="16"/>
                <w:szCs w:val="16"/>
              </w:rPr>
              <w:t>7.5 %</w:t>
            </w:r>
          </w:p>
        </w:tc>
        <w:tc>
          <w:tcPr>
            <w:tcW w:w="6946" w:type="dxa"/>
            <w:shd w:val="clear" w:color="auto" w:fill="auto"/>
            <w:vAlign w:val="center"/>
          </w:tcPr>
          <w:p w14:paraId="250A6758" w14:textId="77777777" w:rsidR="00331226" w:rsidRPr="00211C19" w:rsidRDefault="00331226" w:rsidP="00C2040A">
            <w:pPr>
              <w:tabs>
                <w:tab w:val="left" w:pos="2268"/>
                <w:tab w:val="left" w:pos="2835"/>
              </w:tabs>
              <w:rPr>
                <w:rFonts w:eastAsia="현대하모니 L" w:cs="Calibri"/>
                <w:sz w:val="16"/>
                <w:szCs w:val="16"/>
              </w:rPr>
            </w:pPr>
            <w:r w:rsidRPr="00211C19">
              <w:rPr>
                <w:rFonts w:eastAsia="현대하모니 L" w:cs="Calibri"/>
                <w:color w:val="000000" w:themeColor="dark1"/>
                <w:sz w:val="16"/>
                <w:szCs w:val="16"/>
              </w:rPr>
              <w:t>Rheostat Bright Step 3</w:t>
            </w:r>
          </w:p>
        </w:tc>
      </w:tr>
      <w:tr w:rsidR="00331226" w:rsidRPr="00211C19" w14:paraId="7BCA9349" w14:textId="77777777" w:rsidTr="00C2040A">
        <w:tc>
          <w:tcPr>
            <w:tcW w:w="2836" w:type="dxa"/>
            <w:shd w:val="clear" w:color="auto" w:fill="auto"/>
            <w:vAlign w:val="center"/>
          </w:tcPr>
          <w:p w14:paraId="6B586FF3" w14:textId="77777777" w:rsidR="00331226" w:rsidRPr="00211C19" w:rsidRDefault="00331226" w:rsidP="00C2040A">
            <w:pPr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 w:rsidRPr="00211C19">
              <w:rPr>
                <w:rFonts w:eastAsia="현대하모니 L" w:cs="Calibri"/>
                <w:color w:val="000000" w:themeColor="dark1"/>
                <w:sz w:val="16"/>
                <w:szCs w:val="16"/>
              </w:rPr>
              <w:t>Par_RheostatBrightLevel04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3ACBAA39" w14:textId="77777777" w:rsidR="00331226" w:rsidRPr="00211C19" w:rsidRDefault="00331226" w:rsidP="00C2040A">
            <w:pPr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 w:rsidRPr="00211C19">
              <w:rPr>
                <w:rFonts w:eastAsia="현대하모니 L" w:cs="Calibri"/>
                <w:color w:val="000000" w:themeColor="dark1"/>
                <w:sz w:val="16"/>
                <w:szCs w:val="16"/>
              </w:rPr>
              <w:t>10 %</w:t>
            </w:r>
          </w:p>
        </w:tc>
        <w:tc>
          <w:tcPr>
            <w:tcW w:w="6946" w:type="dxa"/>
            <w:shd w:val="clear" w:color="auto" w:fill="auto"/>
            <w:vAlign w:val="center"/>
          </w:tcPr>
          <w:p w14:paraId="324E2ABE" w14:textId="77777777" w:rsidR="00331226" w:rsidRPr="00211C19" w:rsidRDefault="00331226" w:rsidP="00C2040A">
            <w:pPr>
              <w:tabs>
                <w:tab w:val="left" w:pos="2268"/>
                <w:tab w:val="left" w:pos="2835"/>
              </w:tabs>
              <w:rPr>
                <w:rFonts w:eastAsia="현대하모니 L" w:cs="Calibri"/>
                <w:sz w:val="16"/>
                <w:szCs w:val="16"/>
              </w:rPr>
            </w:pPr>
            <w:r w:rsidRPr="00211C19">
              <w:rPr>
                <w:rFonts w:eastAsia="현대하모니 L" w:cs="Calibri"/>
                <w:color w:val="000000" w:themeColor="dark1"/>
                <w:sz w:val="16"/>
                <w:szCs w:val="16"/>
              </w:rPr>
              <w:t>Rheostat Bright Step 4</w:t>
            </w:r>
          </w:p>
        </w:tc>
      </w:tr>
      <w:tr w:rsidR="00331226" w:rsidRPr="00211C19" w14:paraId="57D18144" w14:textId="77777777" w:rsidTr="00C2040A">
        <w:tc>
          <w:tcPr>
            <w:tcW w:w="2836" w:type="dxa"/>
            <w:shd w:val="clear" w:color="auto" w:fill="auto"/>
            <w:vAlign w:val="center"/>
          </w:tcPr>
          <w:p w14:paraId="258156AD" w14:textId="77777777" w:rsidR="00331226" w:rsidRPr="00211C19" w:rsidRDefault="00331226" w:rsidP="00C2040A">
            <w:pPr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 w:rsidRPr="00211C19">
              <w:rPr>
                <w:rFonts w:eastAsia="현대하모니 L" w:cs="Calibri"/>
                <w:color w:val="000000" w:themeColor="dark1"/>
                <w:sz w:val="16"/>
                <w:szCs w:val="16"/>
              </w:rPr>
              <w:t>Par_RheostatBrightLevel05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6DE6E7C3" w14:textId="77777777" w:rsidR="00331226" w:rsidRPr="00211C19" w:rsidRDefault="00331226" w:rsidP="00C2040A">
            <w:pPr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 w:rsidRPr="00211C19">
              <w:rPr>
                <w:rFonts w:eastAsia="현대하모니 L" w:cs="Calibri"/>
                <w:color w:val="000000" w:themeColor="dark1"/>
                <w:sz w:val="16"/>
                <w:szCs w:val="16"/>
              </w:rPr>
              <w:t>12.5 %</w:t>
            </w:r>
          </w:p>
        </w:tc>
        <w:tc>
          <w:tcPr>
            <w:tcW w:w="6946" w:type="dxa"/>
            <w:shd w:val="clear" w:color="auto" w:fill="auto"/>
          </w:tcPr>
          <w:p w14:paraId="4E561787" w14:textId="77777777" w:rsidR="00331226" w:rsidRPr="00211C19" w:rsidRDefault="00331226" w:rsidP="00C2040A">
            <w:pPr>
              <w:rPr>
                <w:rFonts w:eastAsia="현대하모니 L" w:cs="Calibri"/>
              </w:rPr>
            </w:pPr>
            <w:r w:rsidRPr="00211C19">
              <w:rPr>
                <w:rFonts w:eastAsia="현대하모니 L" w:cs="Calibri"/>
                <w:color w:val="000000" w:themeColor="dark1"/>
                <w:sz w:val="16"/>
                <w:szCs w:val="16"/>
              </w:rPr>
              <w:t>Rheostat Bright Step 5</w:t>
            </w:r>
          </w:p>
        </w:tc>
      </w:tr>
      <w:tr w:rsidR="00331226" w:rsidRPr="00211C19" w14:paraId="3557C1D0" w14:textId="77777777" w:rsidTr="00C2040A">
        <w:tc>
          <w:tcPr>
            <w:tcW w:w="2836" w:type="dxa"/>
            <w:shd w:val="clear" w:color="auto" w:fill="auto"/>
            <w:vAlign w:val="center"/>
          </w:tcPr>
          <w:p w14:paraId="1B58E4C6" w14:textId="77777777" w:rsidR="00331226" w:rsidRPr="00211C19" w:rsidRDefault="00331226" w:rsidP="00C2040A">
            <w:pPr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 w:rsidRPr="00211C19">
              <w:rPr>
                <w:rFonts w:eastAsia="현대하모니 L" w:cs="Calibri"/>
                <w:color w:val="000000" w:themeColor="dark1"/>
                <w:sz w:val="16"/>
                <w:szCs w:val="16"/>
              </w:rPr>
              <w:t>Par_RheostatBrightLevel06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3C4D35F4" w14:textId="77777777" w:rsidR="00331226" w:rsidRPr="00211C19" w:rsidRDefault="00331226" w:rsidP="00C2040A">
            <w:pPr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 w:rsidRPr="00211C19">
              <w:rPr>
                <w:rFonts w:eastAsia="현대하모니 L" w:cs="Calibri"/>
                <w:color w:val="000000" w:themeColor="dark1"/>
                <w:sz w:val="16"/>
                <w:szCs w:val="16"/>
              </w:rPr>
              <w:t>15 %</w:t>
            </w:r>
          </w:p>
        </w:tc>
        <w:tc>
          <w:tcPr>
            <w:tcW w:w="6946" w:type="dxa"/>
            <w:shd w:val="clear" w:color="auto" w:fill="auto"/>
          </w:tcPr>
          <w:p w14:paraId="791BAA0E" w14:textId="77777777" w:rsidR="00331226" w:rsidRPr="00211C19" w:rsidRDefault="00331226" w:rsidP="00C2040A">
            <w:pPr>
              <w:rPr>
                <w:rFonts w:eastAsia="현대하모니 L" w:cs="Calibri"/>
              </w:rPr>
            </w:pPr>
            <w:r w:rsidRPr="00211C19">
              <w:rPr>
                <w:rFonts w:eastAsia="현대하모니 L" w:cs="Calibri"/>
                <w:color w:val="000000" w:themeColor="dark1"/>
                <w:sz w:val="16"/>
                <w:szCs w:val="16"/>
              </w:rPr>
              <w:t>Rheostat Bright Step 6</w:t>
            </w:r>
          </w:p>
        </w:tc>
      </w:tr>
      <w:tr w:rsidR="00331226" w:rsidRPr="00211C19" w14:paraId="3A3779DC" w14:textId="77777777" w:rsidTr="00C2040A">
        <w:tc>
          <w:tcPr>
            <w:tcW w:w="2836" w:type="dxa"/>
            <w:shd w:val="clear" w:color="auto" w:fill="auto"/>
            <w:vAlign w:val="center"/>
          </w:tcPr>
          <w:p w14:paraId="02B3239B" w14:textId="77777777" w:rsidR="00331226" w:rsidRPr="00211C19" w:rsidRDefault="00331226" w:rsidP="00C2040A">
            <w:pPr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 w:rsidRPr="00211C19">
              <w:rPr>
                <w:rFonts w:eastAsia="현대하모니 L" w:cs="Calibri"/>
                <w:color w:val="000000" w:themeColor="dark1"/>
                <w:sz w:val="16"/>
                <w:szCs w:val="16"/>
              </w:rPr>
              <w:t>Par_RheostatBrightLevel07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2D699906" w14:textId="77777777" w:rsidR="00331226" w:rsidRPr="00211C19" w:rsidRDefault="00331226" w:rsidP="00C2040A">
            <w:pPr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 w:rsidRPr="00211C19">
              <w:rPr>
                <w:rFonts w:eastAsia="현대하모니 L" w:cs="Calibri"/>
                <w:color w:val="000000" w:themeColor="dark1"/>
                <w:sz w:val="16"/>
                <w:szCs w:val="16"/>
              </w:rPr>
              <w:t>17.5 %</w:t>
            </w:r>
          </w:p>
        </w:tc>
        <w:tc>
          <w:tcPr>
            <w:tcW w:w="6946" w:type="dxa"/>
            <w:shd w:val="clear" w:color="auto" w:fill="auto"/>
          </w:tcPr>
          <w:p w14:paraId="472038FF" w14:textId="77777777" w:rsidR="00331226" w:rsidRPr="00211C19" w:rsidRDefault="00331226" w:rsidP="00C2040A">
            <w:pPr>
              <w:rPr>
                <w:rFonts w:eastAsia="현대하모니 L" w:cs="Calibri"/>
              </w:rPr>
            </w:pPr>
            <w:r w:rsidRPr="00211C19">
              <w:rPr>
                <w:rFonts w:eastAsia="현대하모니 L" w:cs="Calibri"/>
                <w:color w:val="000000" w:themeColor="dark1"/>
                <w:sz w:val="16"/>
                <w:szCs w:val="16"/>
              </w:rPr>
              <w:t>Rheostat Bright Step 7</w:t>
            </w:r>
          </w:p>
        </w:tc>
      </w:tr>
      <w:tr w:rsidR="00331226" w:rsidRPr="00211C19" w14:paraId="309FBDC7" w14:textId="77777777" w:rsidTr="00C2040A">
        <w:tc>
          <w:tcPr>
            <w:tcW w:w="2836" w:type="dxa"/>
            <w:shd w:val="clear" w:color="auto" w:fill="auto"/>
            <w:vAlign w:val="center"/>
          </w:tcPr>
          <w:p w14:paraId="7D4AC3FC" w14:textId="77777777" w:rsidR="00331226" w:rsidRPr="00211C19" w:rsidRDefault="00331226" w:rsidP="00C2040A">
            <w:pPr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 w:rsidRPr="00211C19">
              <w:rPr>
                <w:rFonts w:eastAsia="현대하모니 L" w:cs="Calibri"/>
                <w:color w:val="000000" w:themeColor="dark1"/>
                <w:sz w:val="16"/>
                <w:szCs w:val="16"/>
              </w:rPr>
              <w:t>Par_RheostatBrightLevel08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384D9D4C" w14:textId="77777777" w:rsidR="00331226" w:rsidRPr="00211C19" w:rsidRDefault="00331226" w:rsidP="00C2040A">
            <w:pPr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 w:rsidRPr="00211C19">
              <w:rPr>
                <w:rFonts w:eastAsia="현대하모니 L" w:cs="Calibri"/>
                <w:color w:val="000000" w:themeColor="dark1"/>
                <w:sz w:val="16"/>
                <w:szCs w:val="16"/>
              </w:rPr>
              <w:t>20 %</w:t>
            </w:r>
          </w:p>
        </w:tc>
        <w:tc>
          <w:tcPr>
            <w:tcW w:w="6946" w:type="dxa"/>
            <w:shd w:val="clear" w:color="auto" w:fill="auto"/>
          </w:tcPr>
          <w:p w14:paraId="1498451A" w14:textId="77777777" w:rsidR="00331226" w:rsidRPr="00211C19" w:rsidRDefault="00331226" w:rsidP="00C2040A">
            <w:pPr>
              <w:rPr>
                <w:rFonts w:eastAsia="현대하모니 L" w:cs="Calibri"/>
              </w:rPr>
            </w:pPr>
            <w:r w:rsidRPr="00211C19">
              <w:rPr>
                <w:rFonts w:eastAsia="현대하모니 L" w:cs="Calibri"/>
                <w:color w:val="000000" w:themeColor="dark1"/>
                <w:sz w:val="16"/>
                <w:szCs w:val="16"/>
              </w:rPr>
              <w:t>Rheostat Bright Step 8</w:t>
            </w:r>
          </w:p>
        </w:tc>
      </w:tr>
      <w:tr w:rsidR="00331226" w:rsidRPr="00211C19" w14:paraId="4010ACF8" w14:textId="77777777" w:rsidTr="00C2040A">
        <w:tc>
          <w:tcPr>
            <w:tcW w:w="2836" w:type="dxa"/>
            <w:shd w:val="clear" w:color="auto" w:fill="auto"/>
            <w:vAlign w:val="center"/>
          </w:tcPr>
          <w:p w14:paraId="7B405222" w14:textId="77777777" w:rsidR="00331226" w:rsidRPr="00211C19" w:rsidRDefault="00331226" w:rsidP="00C2040A">
            <w:pPr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 w:rsidRPr="00211C19">
              <w:rPr>
                <w:rFonts w:eastAsia="현대하모니 L" w:cs="Calibri"/>
                <w:color w:val="000000" w:themeColor="dark1"/>
                <w:sz w:val="16"/>
                <w:szCs w:val="16"/>
              </w:rPr>
              <w:t>Par_RheostatBrightLevel09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6D9BD032" w14:textId="77777777" w:rsidR="00331226" w:rsidRPr="00211C19" w:rsidRDefault="00331226" w:rsidP="00C2040A">
            <w:pPr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 w:rsidRPr="00211C19">
              <w:rPr>
                <w:rFonts w:eastAsia="현대하모니 L" w:cs="Calibri"/>
                <w:color w:val="000000" w:themeColor="dark1"/>
                <w:sz w:val="16"/>
                <w:szCs w:val="16"/>
              </w:rPr>
              <w:t>22.5 %</w:t>
            </w:r>
          </w:p>
        </w:tc>
        <w:tc>
          <w:tcPr>
            <w:tcW w:w="6946" w:type="dxa"/>
            <w:shd w:val="clear" w:color="auto" w:fill="auto"/>
          </w:tcPr>
          <w:p w14:paraId="0D8EF319" w14:textId="77777777" w:rsidR="00331226" w:rsidRPr="00211C19" w:rsidRDefault="00331226" w:rsidP="00C2040A">
            <w:pPr>
              <w:rPr>
                <w:rFonts w:eastAsia="현대하모니 L" w:cs="Calibri"/>
              </w:rPr>
            </w:pPr>
            <w:r w:rsidRPr="00211C19">
              <w:rPr>
                <w:rFonts w:eastAsia="현대하모니 L" w:cs="Calibri"/>
                <w:color w:val="000000" w:themeColor="dark1"/>
                <w:sz w:val="16"/>
                <w:szCs w:val="16"/>
              </w:rPr>
              <w:t>Rheostat Bright Step 9</w:t>
            </w:r>
          </w:p>
        </w:tc>
      </w:tr>
      <w:tr w:rsidR="00331226" w:rsidRPr="00211C19" w14:paraId="3076FF74" w14:textId="77777777" w:rsidTr="00C2040A">
        <w:tc>
          <w:tcPr>
            <w:tcW w:w="2836" w:type="dxa"/>
            <w:shd w:val="clear" w:color="auto" w:fill="auto"/>
            <w:vAlign w:val="center"/>
          </w:tcPr>
          <w:p w14:paraId="5AC88A59" w14:textId="77777777" w:rsidR="00331226" w:rsidRPr="00211C19" w:rsidRDefault="00331226" w:rsidP="00C2040A">
            <w:pPr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 w:rsidRPr="00211C19">
              <w:rPr>
                <w:rFonts w:eastAsia="현대하모니 L" w:cs="Calibri"/>
                <w:color w:val="000000" w:themeColor="dark1"/>
                <w:sz w:val="16"/>
                <w:szCs w:val="16"/>
              </w:rPr>
              <w:t>Par_RheostatBrightLevel10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5A705385" w14:textId="77777777" w:rsidR="00331226" w:rsidRPr="00211C19" w:rsidRDefault="00331226" w:rsidP="00C2040A">
            <w:pPr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 w:rsidRPr="00211C19">
              <w:rPr>
                <w:rFonts w:eastAsia="현대하모니 L" w:cs="Calibri"/>
                <w:color w:val="000000" w:themeColor="dark1"/>
                <w:sz w:val="16"/>
                <w:szCs w:val="16"/>
              </w:rPr>
              <w:t>25 %</w:t>
            </w:r>
          </w:p>
        </w:tc>
        <w:tc>
          <w:tcPr>
            <w:tcW w:w="6946" w:type="dxa"/>
            <w:shd w:val="clear" w:color="auto" w:fill="auto"/>
          </w:tcPr>
          <w:p w14:paraId="2240F155" w14:textId="77777777" w:rsidR="00331226" w:rsidRPr="00211C19" w:rsidRDefault="00331226" w:rsidP="00C2040A">
            <w:pPr>
              <w:rPr>
                <w:rFonts w:eastAsia="현대하모니 L" w:cs="Calibri"/>
              </w:rPr>
            </w:pPr>
            <w:r w:rsidRPr="00211C19">
              <w:rPr>
                <w:rFonts w:eastAsia="현대하모니 L" w:cs="Calibri"/>
                <w:color w:val="000000" w:themeColor="dark1"/>
                <w:sz w:val="16"/>
                <w:szCs w:val="16"/>
              </w:rPr>
              <w:t>Rheostat Bright Step 10</w:t>
            </w:r>
          </w:p>
        </w:tc>
      </w:tr>
      <w:tr w:rsidR="00331226" w:rsidRPr="00211C19" w14:paraId="2BE05153" w14:textId="77777777" w:rsidTr="00C2040A">
        <w:tc>
          <w:tcPr>
            <w:tcW w:w="2836" w:type="dxa"/>
            <w:shd w:val="clear" w:color="auto" w:fill="auto"/>
            <w:vAlign w:val="center"/>
          </w:tcPr>
          <w:p w14:paraId="6032DA1C" w14:textId="77777777" w:rsidR="00331226" w:rsidRPr="00211C19" w:rsidRDefault="00331226" w:rsidP="00C2040A">
            <w:pPr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 w:rsidRPr="00211C19">
              <w:rPr>
                <w:rFonts w:eastAsia="현대하모니 L" w:cs="Calibri"/>
                <w:color w:val="000000" w:themeColor="dark1"/>
                <w:sz w:val="16"/>
                <w:szCs w:val="16"/>
              </w:rPr>
              <w:t>Par_RheostatBrightLevel11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19E63D44" w14:textId="77777777" w:rsidR="00331226" w:rsidRPr="00211C19" w:rsidRDefault="00331226" w:rsidP="00C2040A">
            <w:pPr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 w:rsidRPr="00211C19">
              <w:rPr>
                <w:rFonts w:eastAsia="현대하모니 L" w:cs="Calibri"/>
                <w:color w:val="000000" w:themeColor="dark1"/>
                <w:sz w:val="16"/>
                <w:szCs w:val="16"/>
              </w:rPr>
              <w:t>27.5 %</w:t>
            </w:r>
          </w:p>
        </w:tc>
        <w:tc>
          <w:tcPr>
            <w:tcW w:w="6946" w:type="dxa"/>
            <w:shd w:val="clear" w:color="auto" w:fill="auto"/>
          </w:tcPr>
          <w:p w14:paraId="30C90C0E" w14:textId="77777777" w:rsidR="00331226" w:rsidRPr="00211C19" w:rsidRDefault="00331226" w:rsidP="00C2040A">
            <w:pPr>
              <w:rPr>
                <w:rFonts w:eastAsia="현대하모니 L" w:cs="Calibri"/>
              </w:rPr>
            </w:pPr>
            <w:r w:rsidRPr="00211C19">
              <w:rPr>
                <w:rFonts w:eastAsia="현대하모니 L" w:cs="Calibri"/>
                <w:color w:val="000000" w:themeColor="dark1"/>
                <w:sz w:val="16"/>
                <w:szCs w:val="16"/>
              </w:rPr>
              <w:t>Rheostat Bright Step 11</w:t>
            </w:r>
          </w:p>
        </w:tc>
      </w:tr>
      <w:tr w:rsidR="00331226" w:rsidRPr="00211C19" w14:paraId="127104FF" w14:textId="77777777" w:rsidTr="00C2040A">
        <w:tc>
          <w:tcPr>
            <w:tcW w:w="2836" w:type="dxa"/>
            <w:shd w:val="clear" w:color="auto" w:fill="auto"/>
            <w:vAlign w:val="center"/>
          </w:tcPr>
          <w:p w14:paraId="579CA7A1" w14:textId="77777777" w:rsidR="00331226" w:rsidRPr="00211C19" w:rsidRDefault="00331226" w:rsidP="00C2040A">
            <w:pPr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 w:rsidRPr="00211C19">
              <w:rPr>
                <w:rFonts w:eastAsia="현대하모니 L" w:cs="Calibri"/>
                <w:color w:val="000000" w:themeColor="dark1"/>
                <w:sz w:val="16"/>
                <w:szCs w:val="16"/>
              </w:rPr>
              <w:t>Par_RheostatBrightLevel12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2FD7BA75" w14:textId="77777777" w:rsidR="00331226" w:rsidRPr="00211C19" w:rsidRDefault="00331226" w:rsidP="00C2040A">
            <w:pPr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 w:rsidRPr="00211C19">
              <w:rPr>
                <w:rFonts w:eastAsia="현대하모니 L" w:cs="Calibri"/>
                <w:color w:val="000000" w:themeColor="dark1"/>
                <w:sz w:val="16"/>
                <w:szCs w:val="16"/>
              </w:rPr>
              <w:t>30 %</w:t>
            </w:r>
          </w:p>
        </w:tc>
        <w:tc>
          <w:tcPr>
            <w:tcW w:w="6946" w:type="dxa"/>
            <w:shd w:val="clear" w:color="auto" w:fill="auto"/>
          </w:tcPr>
          <w:p w14:paraId="0218F4B9" w14:textId="77777777" w:rsidR="00331226" w:rsidRPr="00211C19" w:rsidRDefault="00331226" w:rsidP="00C2040A">
            <w:pPr>
              <w:rPr>
                <w:rFonts w:eastAsia="현대하모니 L" w:cs="Calibri"/>
              </w:rPr>
            </w:pPr>
            <w:r w:rsidRPr="00211C19">
              <w:rPr>
                <w:rFonts w:eastAsia="현대하모니 L" w:cs="Calibri"/>
                <w:color w:val="000000" w:themeColor="dark1"/>
                <w:sz w:val="16"/>
                <w:szCs w:val="16"/>
              </w:rPr>
              <w:t>Rheostat Bright Step 12</w:t>
            </w:r>
          </w:p>
        </w:tc>
      </w:tr>
      <w:tr w:rsidR="00331226" w:rsidRPr="00211C19" w14:paraId="36271584" w14:textId="77777777" w:rsidTr="00C2040A">
        <w:tc>
          <w:tcPr>
            <w:tcW w:w="2836" w:type="dxa"/>
            <w:shd w:val="clear" w:color="auto" w:fill="auto"/>
            <w:vAlign w:val="center"/>
          </w:tcPr>
          <w:p w14:paraId="14D96F6D" w14:textId="77777777" w:rsidR="00331226" w:rsidRPr="00211C19" w:rsidRDefault="00331226" w:rsidP="00C2040A">
            <w:pPr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 w:rsidRPr="00211C19">
              <w:rPr>
                <w:rFonts w:eastAsia="현대하모니 L" w:cs="Calibri"/>
                <w:color w:val="000000" w:themeColor="dark1"/>
                <w:sz w:val="16"/>
                <w:szCs w:val="16"/>
              </w:rPr>
              <w:t>Par_RheostatBrightLevel13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74946955" w14:textId="77777777" w:rsidR="00331226" w:rsidRPr="00211C19" w:rsidRDefault="00331226" w:rsidP="00C2040A">
            <w:pPr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 w:rsidRPr="00211C19">
              <w:rPr>
                <w:rFonts w:eastAsia="현대하모니 L" w:cs="Calibri"/>
                <w:color w:val="000000" w:themeColor="dark1"/>
                <w:sz w:val="16"/>
                <w:szCs w:val="16"/>
              </w:rPr>
              <w:t>32.5 %</w:t>
            </w:r>
          </w:p>
        </w:tc>
        <w:tc>
          <w:tcPr>
            <w:tcW w:w="6946" w:type="dxa"/>
            <w:shd w:val="clear" w:color="auto" w:fill="auto"/>
          </w:tcPr>
          <w:p w14:paraId="7C99DFAE" w14:textId="77777777" w:rsidR="00331226" w:rsidRPr="00211C19" w:rsidRDefault="00331226" w:rsidP="00C2040A">
            <w:pPr>
              <w:rPr>
                <w:rFonts w:eastAsia="현대하모니 L" w:cs="Calibri"/>
              </w:rPr>
            </w:pPr>
            <w:r w:rsidRPr="00211C19">
              <w:rPr>
                <w:rFonts w:eastAsia="현대하모니 L" w:cs="Calibri"/>
                <w:color w:val="000000" w:themeColor="dark1"/>
                <w:sz w:val="16"/>
                <w:szCs w:val="16"/>
              </w:rPr>
              <w:t>Rheostat Bright Step 13</w:t>
            </w:r>
          </w:p>
        </w:tc>
      </w:tr>
      <w:tr w:rsidR="00331226" w:rsidRPr="00211C19" w14:paraId="36447903" w14:textId="77777777" w:rsidTr="00C2040A">
        <w:tc>
          <w:tcPr>
            <w:tcW w:w="2836" w:type="dxa"/>
            <w:shd w:val="clear" w:color="auto" w:fill="auto"/>
            <w:vAlign w:val="center"/>
          </w:tcPr>
          <w:p w14:paraId="147133CF" w14:textId="77777777" w:rsidR="00331226" w:rsidRPr="00211C19" w:rsidRDefault="00331226" w:rsidP="00C2040A">
            <w:pPr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 w:rsidRPr="00211C19">
              <w:rPr>
                <w:rFonts w:eastAsia="현대하모니 L" w:cs="Calibri"/>
                <w:color w:val="000000" w:themeColor="dark1"/>
                <w:sz w:val="16"/>
                <w:szCs w:val="16"/>
              </w:rPr>
              <w:t>Par_RheostatBrightLevel14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55DD5148" w14:textId="77777777" w:rsidR="00331226" w:rsidRPr="00211C19" w:rsidRDefault="00331226" w:rsidP="00C2040A">
            <w:pPr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 w:rsidRPr="00211C19">
              <w:rPr>
                <w:rFonts w:eastAsia="현대하모니 L" w:cs="Calibri"/>
                <w:color w:val="000000" w:themeColor="dark1"/>
                <w:sz w:val="16"/>
                <w:szCs w:val="16"/>
              </w:rPr>
              <w:t>35 %</w:t>
            </w:r>
          </w:p>
        </w:tc>
        <w:tc>
          <w:tcPr>
            <w:tcW w:w="6946" w:type="dxa"/>
            <w:shd w:val="clear" w:color="auto" w:fill="auto"/>
          </w:tcPr>
          <w:p w14:paraId="26842321" w14:textId="77777777" w:rsidR="00331226" w:rsidRPr="00211C19" w:rsidRDefault="00331226" w:rsidP="00C2040A">
            <w:pPr>
              <w:rPr>
                <w:rFonts w:eastAsia="현대하모니 L" w:cs="Calibri"/>
              </w:rPr>
            </w:pPr>
            <w:r w:rsidRPr="00211C19">
              <w:rPr>
                <w:rFonts w:eastAsia="현대하모니 L" w:cs="Calibri"/>
                <w:color w:val="000000" w:themeColor="dark1"/>
                <w:sz w:val="16"/>
                <w:szCs w:val="16"/>
              </w:rPr>
              <w:t>Rheostat Bright Step 14</w:t>
            </w:r>
          </w:p>
        </w:tc>
      </w:tr>
      <w:tr w:rsidR="00331226" w:rsidRPr="00211C19" w14:paraId="3F1DF42E" w14:textId="77777777" w:rsidTr="00C2040A">
        <w:tc>
          <w:tcPr>
            <w:tcW w:w="2836" w:type="dxa"/>
            <w:shd w:val="clear" w:color="auto" w:fill="auto"/>
            <w:vAlign w:val="center"/>
          </w:tcPr>
          <w:p w14:paraId="7BE341A0" w14:textId="77777777" w:rsidR="00331226" w:rsidRPr="00211C19" w:rsidRDefault="00331226" w:rsidP="00C2040A">
            <w:pPr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 w:rsidRPr="00211C19">
              <w:rPr>
                <w:rFonts w:eastAsia="현대하모니 L" w:cs="Calibri"/>
                <w:color w:val="000000" w:themeColor="dark1"/>
                <w:sz w:val="16"/>
                <w:szCs w:val="16"/>
              </w:rPr>
              <w:t>Par_RheostatBrightLevel15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585999A6" w14:textId="77777777" w:rsidR="00331226" w:rsidRPr="00211C19" w:rsidRDefault="00331226" w:rsidP="00C2040A">
            <w:pPr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 w:rsidRPr="00211C19">
              <w:rPr>
                <w:rFonts w:eastAsia="현대하모니 L" w:cs="Calibri"/>
                <w:color w:val="000000" w:themeColor="dark1"/>
                <w:sz w:val="16"/>
                <w:szCs w:val="16"/>
              </w:rPr>
              <w:t>37.5 %</w:t>
            </w:r>
          </w:p>
        </w:tc>
        <w:tc>
          <w:tcPr>
            <w:tcW w:w="6946" w:type="dxa"/>
            <w:shd w:val="clear" w:color="auto" w:fill="auto"/>
          </w:tcPr>
          <w:p w14:paraId="00685F55" w14:textId="77777777" w:rsidR="00331226" w:rsidRPr="00211C19" w:rsidRDefault="00331226" w:rsidP="00C2040A">
            <w:pPr>
              <w:rPr>
                <w:rFonts w:eastAsia="현대하모니 L" w:cs="Calibri"/>
              </w:rPr>
            </w:pPr>
            <w:r w:rsidRPr="00211C19">
              <w:rPr>
                <w:rFonts w:eastAsia="현대하모니 L" w:cs="Calibri"/>
                <w:color w:val="000000" w:themeColor="dark1"/>
                <w:sz w:val="16"/>
                <w:szCs w:val="16"/>
              </w:rPr>
              <w:t>Rheostat Bright Step 15</w:t>
            </w:r>
          </w:p>
        </w:tc>
      </w:tr>
      <w:tr w:rsidR="00331226" w:rsidRPr="00211C19" w14:paraId="534A450E" w14:textId="77777777" w:rsidTr="00C2040A">
        <w:tc>
          <w:tcPr>
            <w:tcW w:w="2836" w:type="dxa"/>
            <w:shd w:val="clear" w:color="auto" w:fill="auto"/>
            <w:vAlign w:val="center"/>
          </w:tcPr>
          <w:p w14:paraId="7B2D5A4E" w14:textId="77777777" w:rsidR="00331226" w:rsidRPr="00211C19" w:rsidRDefault="00331226" w:rsidP="00C2040A">
            <w:pPr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 w:rsidRPr="00211C19">
              <w:rPr>
                <w:rFonts w:eastAsia="현대하모니 L" w:cs="Calibri"/>
                <w:color w:val="000000" w:themeColor="dark1"/>
                <w:sz w:val="16"/>
                <w:szCs w:val="16"/>
              </w:rPr>
              <w:t>Par_RheostatBrightLevel16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15EE6982" w14:textId="77777777" w:rsidR="00331226" w:rsidRPr="00211C19" w:rsidRDefault="00331226" w:rsidP="00C2040A">
            <w:pPr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 w:rsidRPr="00211C19">
              <w:rPr>
                <w:rFonts w:eastAsia="현대하모니 L" w:cs="Calibri"/>
                <w:color w:val="000000" w:themeColor="dark1"/>
                <w:sz w:val="16"/>
                <w:szCs w:val="16"/>
              </w:rPr>
              <w:t>40 %</w:t>
            </w:r>
          </w:p>
        </w:tc>
        <w:tc>
          <w:tcPr>
            <w:tcW w:w="6946" w:type="dxa"/>
            <w:shd w:val="clear" w:color="auto" w:fill="auto"/>
          </w:tcPr>
          <w:p w14:paraId="76526DC6" w14:textId="77777777" w:rsidR="00331226" w:rsidRPr="00211C19" w:rsidRDefault="00331226" w:rsidP="00C2040A">
            <w:pPr>
              <w:rPr>
                <w:rFonts w:eastAsia="현대하모니 L" w:cs="Calibri"/>
              </w:rPr>
            </w:pPr>
            <w:r w:rsidRPr="00211C19">
              <w:rPr>
                <w:rFonts w:eastAsia="현대하모니 L" w:cs="Calibri"/>
                <w:color w:val="000000" w:themeColor="dark1"/>
                <w:sz w:val="16"/>
                <w:szCs w:val="16"/>
              </w:rPr>
              <w:t>Rheostat Bright Step 16</w:t>
            </w:r>
          </w:p>
        </w:tc>
      </w:tr>
      <w:tr w:rsidR="00331226" w:rsidRPr="00211C19" w14:paraId="66FF367D" w14:textId="77777777" w:rsidTr="00C2040A">
        <w:tc>
          <w:tcPr>
            <w:tcW w:w="2836" w:type="dxa"/>
            <w:shd w:val="clear" w:color="auto" w:fill="auto"/>
            <w:vAlign w:val="center"/>
          </w:tcPr>
          <w:p w14:paraId="63481B4D" w14:textId="77777777" w:rsidR="00331226" w:rsidRPr="00211C19" w:rsidRDefault="00331226" w:rsidP="00C2040A">
            <w:pPr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 w:rsidRPr="00211C19">
              <w:rPr>
                <w:rFonts w:eastAsia="현대하모니 L" w:cs="Calibri"/>
                <w:color w:val="000000" w:themeColor="dark1"/>
                <w:sz w:val="16"/>
                <w:szCs w:val="16"/>
              </w:rPr>
              <w:t>Par_RheostatBrightLevel17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604C446B" w14:textId="77777777" w:rsidR="00331226" w:rsidRPr="00211C19" w:rsidRDefault="00331226" w:rsidP="00C2040A">
            <w:pPr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 w:rsidRPr="00211C19">
              <w:rPr>
                <w:rFonts w:eastAsia="현대하모니 L" w:cs="Calibri"/>
                <w:color w:val="000000" w:themeColor="dark1"/>
                <w:sz w:val="16"/>
                <w:szCs w:val="16"/>
              </w:rPr>
              <w:t>42.5 %</w:t>
            </w:r>
          </w:p>
        </w:tc>
        <w:tc>
          <w:tcPr>
            <w:tcW w:w="6946" w:type="dxa"/>
            <w:shd w:val="clear" w:color="auto" w:fill="auto"/>
          </w:tcPr>
          <w:p w14:paraId="68E9A8D7" w14:textId="77777777" w:rsidR="00331226" w:rsidRPr="00211C19" w:rsidRDefault="00331226" w:rsidP="00C2040A">
            <w:pPr>
              <w:rPr>
                <w:rFonts w:eastAsia="현대하모니 L" w:cs="Calibri"/>
              </w:rPr>
            </w:pPr>
            <w:r w:rsidRPr="00211C19">
              <w:rPr>
                <w:rFonts w:eastAsia="현대하모니 L" w:cs="Calibri"/>
                <w:color w:val="000000" w:themeColor="dark1"/>
                <w:sz w:val="16"/>
                <w:szCs w:val="16"/>
              </w:rPr>
              <w:t>Rheostat Bright Step 17</w:t>
            </w:r>
          </w:p>
        </w:tc>
      </w:tr>
      <w:tr w:rsidR="00331226" w:rsidRPr="00211C19" w14:paraId="1EA962DC" w14:textId="77777777" w:rsidTr="00C2040A">
        <w:tc>
          <w:tcPr>
            <w:tcW w:w="2836" w:type="dxa"/>
            <w:shd w:val="clear" w:color="auto" w:fill="auto"/>
            <w:vAlign w:val="center"/>
          </w:tcPr>
          <w:p w14:paraId="67DA5950" w14:textId="77777777" w:rsidR="00331226" w:rsidRPr="00211C19" w:rsidRDefault="00331226" w:rsidP="00C2040A">
            <w:pPr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 w:rsidRPr="00211C19">
              <w:rPr>
                <w:rFonts w:eastAsia="현대하모니 L" w:cs="Calibri"/>
                <w:color w:val="000000" w:themeColor="dark1"/>
                <w:sz w:val="16"/>
                <w:szCs w:val="16"/>
              </w:rPr>
              <w:t>Par_RheostatBrightLevel18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3EA12E3A" w14:textId="77777777" w:rsidR="00331226" w:rsidRPr="00211C19" w:rsidRDefault="00331226" w:rsidP="00C2040A">
            <w:pPr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 w:rsidRPr="00211C19">
              <w:rPr>
                <w:rFonts w:eastAsia="현대하모니 L" w:cs="Calibri"/>
                <w:color w:val="000000" w:themeColor="dark1"/>
                <w:sz w:val="16"/>
                <w:szCs w:val="16"/>
              </w:rPr>
              <w:t>45 %</w:t>
            </w:r>
          </w:p>
        </w:tc>
        <w:tc>
          <w:tcPr>
            <w:tcW w:w="6946" w:type="dxa"/>
            <w:shd w:val="clear" w:color="auto" w:fill="auto"/>
          </w:tcPr>
          <w:p w14:paraId="48772A95" w14:textId="77777777" w:rsidR="00331226" w:rsidRPr="00211C19" w:rsidRDefault="00331226" w:rsidP="00C2040A">
            <w:pPr>
              <w:rPr>
                <w:rFonts w:eastAsia="현대하모니 L" w:cs="Calibri"/>
              </w:rPr>
            </w:pPr>
            <w:r w:rsidRPr="00211C19">
              <w:rPr>
                <w:rFonts w:eastAsia="현대하모니 L" w:cs="Calibri"/>
                <w:color w:val="000000" w:themeColor="dark1"/>
                <w:sz w:val="16"/>
                <w:szCs w:val="16"/>
              </w:rPr>
              <w:t>Rheostat Bright Step 18</w:t>
            </w:r>
          </w:p>
        </w:tc>
      </w:tr>
      <w:tr w:rsidR="00331226" w:rsidRPr="00211C19" w14:paraId="07C24699" w14:textId="77777777" w:rsidTr="00C2040A">
        <w:tc>
          <w:tcPr>
            <w:tcW w:w="2836" w:type="dxa"/>
            <w:shd w:val="clear" w:color="auto" w:fill="auto"/>
            <w:vAlign w:val="center"/>
          </w:tcPr>
          <w:p w14:paraId="63424565" w14:textId="77777777" w:rsidR="00331226" w:rsidRPr="00211C19" w:rsidRDefault="00331226" w:rsidP="00C2040A">
            <w:pPr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 w:rsidRPr="00211C19">
              <w:rPr>
                <w:rFonts w:eastAsia="현대하모니 L" w:cs="Calibri"/>
                <w:color w:val="000000" w:themeColor="dark1"/>
                <w:sz w:val="16"/>
                <w:szCs w:val="16"/>
              </w:rPr>
              <w:t>Par_RheostatBrightLevel19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006D2BBB" w14:textId="77777777" w:rsidR="00331226" w:rsidRPr="00211C19" w:rsidRDefault="00331226" w:rsidP="00C2040A">
            <w:pPr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 w:rsidRPr="00211C19">
              <w:rPr>
                <w:rFonts w:eastAsia="현대하모니 L" w:cs="Calibri"/>
                <w:color w:val="000000" w:themeColor="dark1"/>
                <w:sz w:val="16"/>
                <w:szCs w:val="16"/>
              </w:rPr>
              <w:t>47.5 %</w:t>
            </w:r>
          </w:p>
        </w:tc>
        <w:tc>
          <w:tcPr>
            <w:tcW w:w="6946" w:type="dxa"/>
            <w:shd w:val="clear" w:color="auto" w:fill="auto"/>
          </w:tcPr>
          <w:p w14:paraId="773357F5" w14:textId="77777777" w:rsidR="00331226" w:rsidRPr="00211C19" w:rsidRDefault="00331226" w:rsidP="00C2040A">
            <w:pPr>
              <w:rPr>
                <w:rFonts w:eastAsia="현대하모니 L" w:cs="Calibri"/>
              </w:rPr>
            </w:pPr>
            <w:r w:rsidRPr="00211C19">
              <w:rPr>
                <w:rFonts w:eastAsia="현대하모니 L" w:cs="Calibri"/>
                <w:color w:val="000000" w:themeColor="dark1"/>
                <w:sz w:val="16"/>
                <w:szCs w:val="16"/>
              </w:rPr>
              <w:t>Rheostat Bright Step 19</w:t>
            </w:r>
          </w:p>
        </w:tc>
      </w:tr>
      <w:tr w:rsidR="00331226" w:rsidRPr="00211C19" w14:paraId="76B29812" w14:textId="77777777" w:rsidTr="00C2040A">
        <w:tc>
          <w:tcPr>
            <w:tcW w:w="2836" w:type="dxa"/>
            <w:shd w:val="clear" w:color="auto" w:fill="auto"/>
            <w:vAlign w:val="center"/>
          </w:tcPr>
          <w:p w14:paraId="431B0C83" w14:textId="77777777" w:rsidR="00331226" w:rsidRPr="00211C19" w:rsidRDefault="00331226" w:rsidP="00C2040A">
            <w:pPr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 w:rsidRPr="00211C19">
              <w:rPr>
                <w:rFonts w:eastAsia="현대하모니 L" w:cs="Calibri"/>
                <w:color w:val="000000" w:themeColor="dark1"/>
                <w:sz w:val="16"/>
                <w:szCs w:val="16"/>
              </w:rPr>
              <w:t>Par_RheostatBrightLevel20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7FBBC884" w14:textId="77777777" w:rsidR="00331226" w:rsidRPr="00211C19" w:rsidRDefault="00331226" w:rsidP="00C2040A">
            <w:pPr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 w:rsidRPr="00211C19">
              <w:rPr>
                <w:rFonts w:eastAsia="현대하모니 L" w:cs="Calibri"/>
                <w:color w:val="000000" w:themeColor="dark1"/>
                <w:sz w:val="16"/>
                <w:szCs w:val="16"/>
              </w:rPr>
              <w:t>50 %</w:t>
            </w:r>
          </w:p>
        </w:tc>
        <w:tc>
          <w:tcPr>
            <w:tcW w:w="6946" w:type="dxa"/>
            <w:shd w:val="clear" w:color="auto" w:fill="auto"/>
          </w:tcPr>
          <w:p w14:paraId="6208625E" w14:textId="77777777" w:rsidR="00331226" w:rsidRPr="00211C19" w:rsidRDefault="00331226" w:rsidP="00C2040A">
            <w:pPr>
              <w:rPr>
                <w:rFonts w:eastAsia="현대하모니 L" w:cs="Calibri"/>
              </w:rPr>
            </w:pPr>
            <w:r w:rsidRPr="00211C19">
              <w:rPr>
                <w:rFonts w:eastAsia="현대하모니 L" w:cs="Calibri"/>
                <w:color w:val="000000" w:themeColor="dark1"/>
                <w:sz w:val="16"/>
                <w:szCs w:val="16"/>
              </w:rPr>
              <w:t>Rheostat Bright Step 20</w:t>
            </w:r>
          </w:p>
        </w:tc>
      </w:tr>
      <w:tr w:rsidR="00331226" w:rsidRPr="00211C19" w14:paraId="0E66BE68" w14:textId="77777777" w:rsidTr="00C2040A">
        <w:tc>
          <w:tcPr>
            <w:tcW w:w="2836" w:type="dxa"/>
            <w:shd w:val="clear" w:color="auto" w:fill="auto"/>
            <w:vAlign w:val="center"/>
          </w:tcPr>
          <w:p w14:paraId="3C80E845" w14:textId="77777777" w:rsidR="00331226" w:rsidRPr="00211C19" w:rsidRDefault="00331226" w:rsidP="00C2040A">
            <w:pPr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 w:rsidRPr="00211C19">
              <w:rPr>
                <w:rFonts w:eastAsia="현대하모니 L" w:cs="Calibri"/>
                <w:color w:val="000000" w:themeColor="dark1"/>
                <w:sz w:val="16"/>
                <w:szCs w:val="16"/>
              </w:rPr>
              <w:t>Par_RheostatBrightLevel21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385B711D" w14:textId="77777777" w:rsidR="00331226" w:rsidRPr="00211C19" w:rsidRDefault="00331226" w:rsidP="00C2040A">
            <w:pPr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 w:rsidRPr="00211C19">
              <w:rPr>
                <w:rFonts w:eastAsia="현대하모니 L" w:cs="Calibri"/>
                <w:color w:val="000000" w:themeColor="dark1"/>
                <w:sz w:val="16"/>
                <w:szCs w:val="16"/>
              </w:rPr>
              <w:t>100 %</w:t>
            </w:r>
          </w:p>
        </w:tc>
        <w:tc>
          <w:tcPr>
            <w:tcW w:w="6946" w:type="dxa"/>
            <w:shd w:val="clear" w:color="auto" w:fill="auto"/>
          </w:tcPr>
          <w:p w14:paraId="270F3B68" w14:textId="77777777" w:rsidR="00331226" w:rsidRPr="00211C19" w:rsidRDefault="00331226" w:rsidP="00C2040A">
            <w:pPr>
              <w:rPr>
                <w:rFonts w:eastAsia="현대하모니 L" w:cs="Calibri"/>
              </w:rPr>
            </w:pPr>
            <w:r w:rsidRPr="00211C19">
              <w:rPr>
                <w:rFonts w:eastAsia="현대하모니 L" w:cs="Calibri"/>
                <w:color w:val="000000" w:themeColor="dark1"/>
                <w:sz w:val="16"/>
                <w:szCs w:val="16"/>
              </w:rPr>
              <w:t>Rheostat Bright Step 21</w:t>
            </w:r>
          </w:p>
        </w:tc>
      </w:tr>
    </w:tbl>
    <w:p w14:paraId="16A3430C" w14:textId="47E9659B" w:rsidR="00331226" w:rsidRPr="00211C19" w:rsidRDefault="00331226" w:rsidP="00331226">
      <w:pPr>
        <w:pStyle w:val="affc"/>
        <w:rPr>
          <w:rFonts w:eastAsia="현대하모니 L" w:cs="Calibri"/>
        </w:rPr>
      </w:pPr>
      <w:bookmarkStart w:id="227" w:name="_Toc16083269"/>
      <w:bookmarkStart w:id="228" w:name="_Toc96604544"/>
      <w:r w:rsidRPr="00211C19">
        <w:rPr>
          <w:rFonts w:eastAsia="현대하모니 L" w:cs="Calibri"/>
        </w:rPr>
        <w:t xml:space="preserve">Table </w:t>
      </w:r>
      <w:r w:rsidRPr="00211C19">
        <w:rPr>
          <w:rFonts w:eastAsia="현대하모니 L" w:cs="Calibri"/>
        </w:rPr>
        <w:fldChar w:fldCharType="begin"/>
      </w:r>
      <w:r w:rsidRPr="00211C19">
        <w:rPr>
          <w:rFonts w:eastAsia="현대하모니 L" w:cs="Calibri"/>
        </w:rPr>
        <w:instrText xml:space="preserve"> SEQ Table \* ARABIC </w:instrText>
      </w:r>
      <w:r w:rsidRPr="00211C19">
        <w:rPr>
          <w:rFonts w:eastAsia="현대하모니 L" w:cs="Calibri"/>
        </w:rPr>
        <w:fldChar w:fldCharType="separate"/>
      </w:r>
      <w:r w:rsidR="006F533A">
        <w:rPr>
          <w:rFonts w:eastAsia="현대하모니 L" w:cs="Calibri"/>
          <w:noProof/>
        </w:rPr>
        <w:t>64</w:t>
      </w:r>
      <w:r w:rsidRPr="00211C19">
        <w:rPr>
          <w:rFonts w:eastAsia="현대하모니 L" w:cs="Calibri"/>
        </w:rPr>
        <w:fldChar w:fldCharType="end"/>
      </w:r>
      <w:r w:rsidRPr="00211C19">
        <w:rPr>
          <w:rFonts w:eastAsia="현대하모니 L" w:cs="Calibri"/>
        </w:rPr>
        <w:t>.</w:t>
      </w:r>
      <w:r>
        <w:rPr>
          <w:rFonts w:eastAsia="현대하모니 L" w:cs="Calibri" w:hint="eastAsia"/>
        </w:rPr>
        <w:t xml:space="preserve"> </w:t>
      </w:r>
      <w:r w:rsidR="00C55F46">
        <w:rPr>
          <w:rFonts w:eastAsia="현대하모니 L" w:cs="Calibri" w:hint="eastAsia"/>
        </w:rPr>
        <w:t>IND Output without Detent Control Function</w:t>
      </w:r>
      <w:r w:rsidRPr="00211C19">
        <w:rPr>
          <w:rFonts w:eastAsia="현대하모니 L" w:cs="Calibri"/>
        </w:rPr>
        <w:t xml:space="preserve"> Parameter</w:t>
      </w:r>
      <w:bookmarkEnd w:id="227"/>
      <w:bookmarkEnd w:id="228"/>
    </w:p>
    <w:p w14:paraId="104FDDBB" w14:textId="77777777" w:rsidR="00331226" w:rsidRPr="00211C19" w:rsidRDefault="00331226" w:rsidP="00331226">
      <w:pPr>
        <w:rPr>
          <w:rFonts w:eastAsia="현대하모니 L" w:cs="Calibri"/>
        </w:rPr>
      </w:pPr>
    </w:p>
    <w:p w14:paraId="62FA1584" w14:textId="77777777" w:rsidR="00331226" w:rsidRPr="00211C19" w:rsidRDefault="00C55F46" w:rsidP="00331226">
      <w:pPr>
        <w:pStyle w:val="51"/>
      </w:pPr>
      <w:r>
        <w:rPr>
          <w:rFonts w:hint="eastAsia"/>
        </w:rPr>
        <w:t>IND Output without Detent Control Function</w:t>
      </w:r>
      <w:r w:rsidR="00331226" w:rsidRPr="00211C19">
        <w:t xml:space="preserve"> Data Flow</w:t>
      </w:r>
    </w:p>
    <w:p w14:paraId="2F1846D7" w14:textId="77777777" w:rsidR="00331226" w:rsidRPr="00211C19" w:rsidRDefault="001037DF" w:rsidP="00331226">
      <w:pPr>
        <w:keepNext/>
        <w:rPr>
          <w:rFonts w:eastAsia="현대하모니 L" w:cs="Calibri"/>
        </w:rPr>
      </w:pPr>
      <w:r w:rsidRPr="00211C19">
        <w:rPr>
          <w:rFonts w:eastAsia="현대하모니 L" w:cs="Calibri"/>
        </w:rPr>
        <w:object w:dxaOrig="7699" w:dyaOrig="2540" w14:anchorId="710A6D9B">
          <v:shape id="_x0000_i1085" type="#_x0000_t75" style="width:285.95pt;height:89.65pt" o:ole="" o:preferrelative="f">
            <v:imagedata r:id="rId128" o:title="" cropbottom=".0625"/>
            <o:lock v:ext="edit" aspectratio="f"/>
          </v:shape>
          <o:OLEObject Type="Embed" ProgID="VisioViewer.Viewer.1" ShapeID="_x0000_i1085" DrawAspect="Content" ObjectID="_1707217225" r:id="rId129"/>
        </w:object>
      </w:r>
    </w:p>
    <w:p w14:paraId="5162706F" w14:textId="275BEC5A" w:rsidR="00331226" w:rsidRPr="00211C19" w:rsidRDefault="00331226" w:rsidP="00331226">
      <w:pPr>
        <w:pStyle w:val="affc"/>
        <w:rPr>
          <w:rFonts w:eastAsia="현대하모니 L" w:cs="Calibri"/>
        </w:rPr>
      </w:pPr>
      <w:bookmarkStart w:id="229" w:name="_Toc16083200"/>
      <w:bookmarkStart w:id="230" w:name="_Toc96604469"/>
      <w:r w:rsidRPr="00211C19">
        <w:rPr>
          <w:rFonts w:eastAsia="현대하모니 L" w:cs="Calibri"/>
        </w:rPr>
        <w:t xml:space="preserve">Figure </w:t>
      </w:r>
      <w:r w:rsidRPr="00211C19">
        <w:rPr>
          <w:rFonts w:eastAsia="현대하모니 L" w:cs="Calibri"/>
        </w:rPr>
        <w:fldChar w:fldCharType="begin"/>
      </w:r>
      <w:r w:rsidRPr="00211C19">
        <w:rPr>
          <w:rFonts w:eastAsia="현대하모니 L" w:cs="Calibri"/>
        </w:rPr>
        <w:instrText xml:space="preserve"> SEQ Figure \* ARABIC </w:instrText>
      </w:r>
      <w:r w:rsidRPr="00211C19">
        <w:rPr>
          <w:rFonts w:eastAsia="현대하모니 L" w:cs="Calibri"/>
        </w:rPr>
        <w:fldChar w:fldCharType="separate"/>
      </w:r>
      <w:r w:rsidR="006F533A">
        <w:rPr>
          <w:rFonts w:eastAsia="현대하모니 L" w:cs="Calibri"/>
          <w:noProof/>
        </w:rPr>
        <w:t>58</w:t>
      </w:r>
      <w:r w:rsidRPr="00211C19">
        <w:rPr>
          <w:rFonts w:eastAsia="현대하모니 L" w:cs="Calibri"/>
        </w:rPr>
        <w:fldChar w:fldCharType="end"/>
      </w:r>
      <w:r w:rsidRPr="00211C19">
        <w:rPr>
          <w:rFonts w:eastAsia="현대하모니 L" w:cs="Calibri" w:hint="eastAsia"/>
        </w:rPr>
        <w:t>.</w:t>
      </w:r>
      <w:r>
        <w:rPr>
          <w:rFonts w:eastAsia="현대하모니 L" w:cs="Calibri" w:hint="eastAsia"/>
        </w:rPr>
        <w:t xml:space="preserve"> </w:t>
      </w:r>
      <w:r w:rsidR="00C55F46">
        <w:rPr>
          <w:rFonts w:eastAsia="현대하모니 L" w:cs="Calibri" w:hint="eastAsia"/>
        </w:rPr>
        <w:t>IND Output without Detent Control Function</w:t>
      </w:r>
      <w:r w:rsidRPr="00211C19">
        <w:rPr>
          <w:rFonts w:eastAsia="현대하모니 L" w:cs="Calibri"/>
        </w:rPr>
        <w:t xml:space="preserve"> Data Flow</w:t>
      </w:r>
      <w:bookmarkEnd w:id="229"/>
      <w:bookmarkEnd w:id="230"/>
    </w:p>
    <w:p w14:paraId="4880335B" w14:textId="77777777" w:rsidR="00331226" w:rsidRPr="00211C19" w:rsidRDefault="00331226" w:rsidP="00331226">
      <w:pPr>
        <w:spacing w:after="200" w:line="276" w:lineRule="auto"/>
        <w:jc w:val="both"/>
        <w:rPr>
          <w:rFonts w:eastAsia="현대하모니 L" w:cs="Calibri"/>
        </w:rPr>
      </w:pPr>
      <w:r w:rsidRPr="00211C19">
        <w:rPr>
          <w:rFonts w:eastAsia="현대하모니 L" w:cs="Calibri"/>
        </w:rPr>
        <w:br w:type="page"/>
      </w:r>
    </w:p>
    <w:p w14:paraId="793F0C83" w14:textId="77777777" w:rsidR="00331226" w:rsidRPr="00211C19" w:rsidRDefault="00C55F46" w:rsidP="00331226">
      <w:pPr>
        <w:pStyle w:val="51"/>
      </w:pPr>
      <w:r>
        <w:rPr>
          <w:rFonts w:hint="eastAsia"/>
        </w:rPr>
        <w:lastRenderedPageBreak/>
        <w:t>IND Output without Detent Control Function</w:t>
      </w:r>
      <w:r w:rsidR="00331226" w:rsidRPr="00211C19">
        <w:t xml:space="preserve"> In/Out List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956"/>
        <w:gridCol w:w="2706"/>
        <w:gridCol w:w="6682"/>
      </w:tblGrid>
      <w:tr w:rsidR="001037DF" w:rsidRPr="00211C19" w14:paraId="5F9F47DF" w14:textId="77777777" w:rsidTr="001037DF">
        <w:trPr>
          <w:trHeight w:val="420"/>
        </w:trPr>
        <w:tc>
          <w:tcPr>
            <w:tcW w:w="462" w:type="pct"/>
            <w:shd w:val="clear" w:color="auto" w:fill="auto"/>
            <w:vAlign w:val="center"/>
          </w:tcPr>
          <w:p w14:paraId="02CFF15C" w14:textId="77777777" w:rsidR="001037DF" w:rsidRPr="00211C19" w:rsidRDefault="001037DF" w:rsidP="00C2040A">
            <w:pPr>
              <w:jc w:val="center"/>
              <w:rPr>
                <w:rFonts w:eastAsia="현대하모니 L" w:cs="Calibri"/>
                <w:b/>
                <w:sz w:val="16"/>
                <w:szCs w:val="16"/>
              </w:rPr>
            </w:pPr>
            <w:r w:rsidRPr="00211C19">
              <w:rPr>
                <w:rFonts w:eastAsia="현대하모니 L" w:cs="Calibri"/>
                <w:b/>
                <w:bCs/>
                <w:sz w:val="16"/>
                <w:szCs w:val="16"/>
              </w:rPr>
              <w:t>Function</w:t>
            </w:r>
          </w:p>
        </w:tc>
        <w:tc>
          <w:tcPr>
            <w:tcW w:w="1308" w:type="pct"/>
            <w:shd w:val="clear" w:color="auto" w:fill="auto"/>
            <w:vAlign w:val="center"/>
          </w:tcPr>
          <w:p w14:paraId="7E6AFBF5" w14:textId="77777777" w:rsidR="001037DF" w:rsidRPr="00211C19" w:rsidRDefault="001037DF" w:rsidP="00C2040A">
            <w:pPr>
              <w:jc w:val="center"/>
              <w:rPr>
                <w:rFonts w:eastAsia="현대하모니 L" w:cs="Calibri"/>
                <w:b/>
                <w:sz w:val="16"/>
              </w:rPr>
            </w:pPr>
            <w:r w:rsidRPr="00211C19">
              <w:rPr>
                <w:rFonts w:eastAsia="현대하모니 L" w:cs="Calibri"/>
                <w:b/>
                <w:bCs/>
                <w:sz w:val="16"/>
              </w:rPr>
              <w:t>Signal Name</w:t>
            </w:r>
          </w:p>
        </w:tc>
        <w:tc>
          <w:tcPr>
            <w:tcW w:w="3230" w:type="pct"/>
            <w:shd w:val="clear" w:color="auto" w:fill="auto"/>
            <w:vAlign w:val="center"/>
          </w:tcPr>
          <w:p w14:paraId="6950E648" w14:textId="77777777" w:rsidR="001037DF" w:rsidRPr="00211C19" w:rsidRDefault="001037DF" w:rsidP="00C2040A">
            <w:pPr>
              <w:jc w:val="center"/>
              <w:rPr>
                <w:rFonts w:eastAsia="현대하모니 L" w:cs="Calibri"/>
                <w:b/>
                <w:sz w:val="16"/>
              </w:rPr>
            </w:pPr>
            <w:r w:rsidRPr="00211C19">
              <w:rPr>
                <w:rFonts w:eastAsia="현대하모니 L" w:cs="Calibri"/>
                <w:b/>
                <w:bCs/>
                <w:kern w:val="2"/>
                <w:sz w:val="16"/>
              </w:rPr>
              <w:t>Description</w:t>
            </w:r>
          </w:p>
        </w:tc>
      </w:tr>
      <w:tr w:rsidR="001037DF" w:rsidRPr="00211C19" w14:paraId="09B153BB" w14:textId="77777777" w:rsidTr="001037DF">
        <w:tc>
          <w:tcPr>
            <w:tcW w:w="462" w:type="pct"/>
            <w:vMerge w:val="restart"/>
            <w:shd w:val="clear" w:color="auto" w:fill="auto"/>
            <w:vAlign w:val="center"/>
          </w:tcPr>
          <w:p w14:paraId="7C952F8B" w14:textId="77777777" w:rsidR="001037DF" w:rsidRPr="00211C19" w:rsidRDefault="001037DF" w:rsidP="00C2040A">
            <w:pPr>
              <w:jc w:val="center"/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 w:rsidRPr="00211C19">
              <w:rPr>
                <w:rFonts w:eastAsia="현대하모니 L" w:cs="Calibri"/>
                <w:color w:val="000000" w:themeColor="dark1"/>
                <w:sz w:val="16"/>
                <w:szCs w:val="16"/>
              </w:rPr>
              <w:t>Input</w:t>
            </w:r>
          </w:p>
        </w:tc>
        <w:tc>
          <w:tcPr>
            <w:tcW w:w="1308" w:type="pct"/>
            <w:shd w:val="clear" w:color="auto" w:fill="auto"/>
            <w:vAlign w:val="center"/>
          </w:tcPr>
          <w:p w14:paraId="024DD92B" w14:textId="77777777" w:rsidR="001037DF" w:rsidRPr="006158F9" w:rsidRDefault="001037DF" w:rsidP="006158F9">
            <w:pPr>
              <w:jc w:val="both"/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 w:rsidRPr="006158F9">
              <w:rPr>
                <w:rFonts w:eastAsia="현대하모니 L" w:cs="Calibri" w:hint="eastAsia"/>
                <w:color w:val="000000" w:themeColor="dark1"/>
                <w:sz w:val="16"/>
                <w:szCs w:val="16"/>
              </w:rPr>
              <w:t>Input_RheoStatLevel</w:t>
            </w:r>
          </w:p>
        </w:tc>
        <w:tc>
          <w:tcPr>
            <w:tcW w:w="3230" w:type="pct"/>
            <w:shd w:val="clear" w:color="auto" w:fill="auto"/>
            <w:vAlign w:val="center"/>
          </w:tcPr>
          <w:p w14:paraId="7F90E8DC" w14:textId="77777777" w:rsidR="001037DF" w:rsidRPr="00211C19" w:rsidRDefault="001037DF" w:rsidP="00C2040A">
            <w:pPr>
              <w:pStyle w:val="aff7"/>
              <w:rPr>
                <w:rFonts w:ascii="Calibri" w:eastAsia="현대하모니 L" w:hAnsi="Calibri" w:cs="Calibri"/>
                <w:color w:val="000000" w:themeColor="dark1"/>
                <w:sz w:val="16"/>
                <w:szCs w:val="16"/>
              </w:rPr>
            </w:pPr>
            <w:r w:rsidRPr="00211C19">
              <w:rPr>
                <w:rFonts w:ascii="Calibri" w:eastAsia="현대하모니 L" w:hAnsi="Calibri" w:cs="Calibri"/>
                <w:color w:val="000000" w:themeColor="dark1"/>
                <w:sz w:val="16"/>
                <w:szCs w:val="16"/>
              </w:rPr>
              <w:t>Rheostat Bright Level (Unit: Step)(From ICU)</w:t>
            </w:r>
          </w:p>
          <w:p w14:paraId="75424080" w14:textId="77777777" w:rsidR="001037DF" w:rsidRPr="00211C19" w:rsidRDefault="001037DF" w:rsidP="00C2040A">
            <w:pPr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 w:rsidRPr="00211C19">
              <w:rPr>
                <w:rFonts w:eastAsia="현대하모니 L" w:cs="Calibri"/>
                <w:color w:val="000000" w:themeColor="dark1"/>
                <w:sz w:val="16"/>
                <w:szCs w:val="16"/>
              </w:rPr>
              <w:t>0x00:Reserved/0x01:Step 1/0x02:Step 2/0x03:Step 3/0x04:Step 4/0x05:Step 5/0x06:Step 6/0x07:Step 7/0x08:Step 8/0x09:Step 9/0x0A:Step 10/0x0B:Step 11/0x0C:Step 12/0x0D:Step 13/0x0E:Step 14/0x0F:Step 15/0x10:Step 16/0x11:Step 17/0x12:Step 18/0x13:Step 19/0x14:Step 20/0x15:Step 21 (Detent)</w:t>
            </w:r>
          </w:p>
        </w:tc>
      </w:tr>
      <w:tr w:rsidR="001037DF" w:rsidRPr="00211C19" w14:paraId="29A61659" w14:textId="77777777" w:rsidTr="001037DF">
        <w:tc>
          <w:tcPr>
            <w:tcW w:w="462" w:type="pct"/>
            <w:vMerge/>
            <w:shd w:val="clear" w:color="auto" w:fill="auto"/>
            <w:vAlign w:val="center"/>
          </w:tcPr>
          <w:p w14:paraId="72E5EFB1" w14:textId="77777777" w:rsidR="001037DF" w:rsidRPr="00211C19" w:rsidRDefault="001037DF" w:rsidP="00C2040A">
            <w:pPr>
              <w:jc w:val="center"/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</w:p>
        </w:tc>
        <w:tc>
          <w:tcPr>
            <w:tcW w:w="1308" w:type="pct"/>
            <w:shd w:val="clear" w:color="auto" w:fill="auto"/>
            <w:vAlign w:val="center"/>
          </w:tcPr>
          <w:p w14:paraId="7A29536E" w14:textId="77777777" w:rsidR="001037DF" w:rsidRPr="006158F9" w:rsidRDefault="001037DF" w:rsidP="006158F9">
            <w:pPr>
              <w:jc w:val="both"/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 w:rsidRPr="006158F9">
              <w:rPr>
                <w:rFonts w:eastAsia="현대하모니 L" w:cs="Calibri" w:hint="eastAsia"/>
                <w:color w:val="000000" w:themeColor="dark1"/>
                <w:sz w:val="16"/>
                <w:szCs w:val="16"/>
              </w:rPr>
              <w:t>Input_b_IntTailOn</w:t>
            </w:r>
          </w:p>
        </w:tc>
        <w:tc>
          <w:tcPr>
            <w:tcW w:w="3230" w:type="pct"/>
            <w:shd w:val="clear" w:color="auto" w:fill="auto"/>
            <w:vAlign w:val="center"/>
          </w:tcPr>
          <w:p w14:paraId="1E72A62A" w14:textId="77777777" w:rsidR="001037DF" w:rsidRPr="00211C19" w:rsidRDefault="001037DF" w:rsidP="00C2040A">
            <w:pPr>
              <w:pStyle w:val="aff7"/>
              <w:rPr>
                <w:rFonts w:ascii="Calibri" w:eastAsia="현대하모니 L" w:hAnsi="Calibri" w:cs="Calibri"/>
                <w:color w:val="000000" w:themeColor="dark1"/>
                <w:sz w:val="16"/>
                <w:szCs w:val="16"/>
              </w:rPr>
            </w:pPr>
            <w:r w:rsidRPr="00211C19">
              <w:rPr>
                <w:rFonts w:ascii="Calibri" w:eastAsia="현대하모니 L" w:hAnsi="Calibri" w:cs="Calibri"/>
                <w:color w:val="000000" w:themeColor="dark1"/>
                <w:sz w:val="16"/>
                <w:szCs w:val="16"/>
              </w:rPr>
              <w:t>Internal tail command</w:t>
            </w:r>
          </w:p>
          <w:p w14:paraId="2F5D4ED5" w14:textId="77777777" w:rsidR="001037DF" w:rsidRPr="00211C19" w:rsidRDefault="001037DF" w:rsidP="00C2040A">
            <w:pPr>
              <w:pStyle w:val="aff7"/>
              <w:rPr>
                <w:rFonts w:ascii="Calibri" w:eastAsia="현대하모니 L" w:hAnsi="Calibri" w:cs="Calibri"/>
                <w:color w:val="000000" w:themeColor="dark1"/>
                <w:sz w:val="16"/>
                <w:szCs w:val="16"/>
              </w:rPr>
            </w:pPr>
            <w:r w:rsidRPr="00211C19">
              <w:rPr>
                <w:rFonts w:ascii="Calibri" w:eastAsia="현대하모니 L" w:hAnsi="Calibri" w:cs="Calibri"/>
                <w:color w:val="000000" w:themeColor="dark1"/>
                <w:sz w:val="16"/>
                <w:szCs w:val="16"/>
              </w:rPr>
              <w:t>0x0:Off/0x1:On</w:t>
            </w:r>
          </w:p>
        </w:tc>
      </w:tr>
      <w:tr w:rsidR="001037DF" w:rsidRPr="00211C19" w14:paraId="36FC66AD" w14:textId="77777777" w:rsidTr="001037DF">
        <w:tc>
          <w:tcPr>
            <w:tcW w:w="462" w:type="pct"/>
            <w:vMerge/>
            <w:shd w:val="clear" w:color="auto" w:fill="auto"/>
            <w:vAlign w:val="center"/>
          </w:tcPr>
          <w:p w14:paraId="63B42D6B" w14:textId="77777777" w:rsidR="001037DF" w:rsidRPr="00211C19" w:rsidRDefault="001037DF" w:rsidP="00C2040A">
            <w:pPr>
              <w:jc w:val="center"/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</w:p>
        </w:tc>
        <w:tc>
          <w:tcPr>
            <w:tcW w:w="1308" w:type="pct"/>
            <w:shd w:val="clear" w:color="auto" w:fill="auto"/>
            <w:vAlign w:val="center"/>
          </w:tcPr>
          <w:p w14:paraId="123F60F4" w14:textId="77777777" w:rsidR="001037DF" w:rsidRPr="006158F9" w:rsidRDefault="001037DF" w:rsidP="006158F9">
            <w:pPr>
              <w:jc w:val="both"/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 w:rsidRPr="006158F9">
              <w:rPr>
                <w:rFonts w:eastAsia="현대하모니 L" w:cs="Calibri" w:hint="eastAsia"/>
                <w:color w:val="000000" w:themeColor="dark1"/>
                <w:sz w:val="16"/>
                <w:szCs w:val="16"/>
              </w:rPr>
              <w:t>Input_OPT_b_GreenINDCmd</w:t>
            </w:r>
          </w:p>
        </w:tc>
        <w:tc>
          <w:tcPr>
            <w:tcW w:w="3230" w:type="pct"/>
            <w:shd w:val="clear" w:color="auto" w:fill="auto"/>
            <w:vAlign w:val="center"/>
          </w:tcPr>
          <w:p w14:paraId="24772684" w14:textId="77777777" w:rsidR="001037DF" w:rsidRPr="00211C19" w:rsidRDefault="001037DF" w:rsidP="00246A1B">
            <w:pPr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 w:rsidRPr="00211C19">
              <w:rPr>
                <w:rFonts w:eastAsia="현대하모니 L" w:cs="Calibri"/>
                <w:color w:val="000000" w:themeColor="dark1"/>
                <w:sz w:val="16"/>
                <w:szCs w:val="16"/>
              </w:rPr>
              <w:t xml:space="preserve">Green </w:t>
            </w:r>
            <w:r>
              <w:rPr>
                <w:rFonts w:eastAsia="현대하모니 L" w:cs="Calibri" w:hint="eastAsia"/>
                <w:color w:val="000000" w:themeColor="dark1"/>
                <w:sz w:val="16"/>
                <w:szCs w:val="16"/>
              </w:rPr>
              <w:t>LED Input</w:t>
            </w:r>
            <w:r w:rsidRPr="00211C19">
              <w:rPr>
                <w:rFonts w:eastAsia="현대하모니 L" w:cs="Calibri"/>
                <w:color w:val="000000" w:themeColor="dark1"/>
                <w:sz w:val="16"/>
                <w:szCs w:val="16"/>
              </w:rPr>
              <w:t xml:space="preserve"> Command</w:t>
            </w:r>
          </w:p>
          <w:p w14:paraId="0A0D606F" w14:textId="77777777" w:rsidR="001037DF" w:rsidRDefault="001037DF" w:rsidP="00246A1B">
            <w:pPr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>
              <w:rPr>
                <w:rFonts w:eastAsia="현대하모니 L" w:cs="Calibri" w:hint="eastAsia"/>
                <w:color w:val="000000" w:themeColor="dark1"/>
                <w:sz w:val="16"/>
                <w:szCs w:val="16"/>
              </w:rPr>
              <w:t>-</w:t>
            </w:r>
            <w:r>
              <w:rPr>
                <w:rFonts w:eastAsia="현대하모니 L" w:cs="Calibri"/>
                <w:color w:val="000000" w:themeColor="dark1"/>
                <w:sz w:val="16"/>
                <w:szCs w:val="16"/>
              </w:rPr>
              <w:t>Off</w:t>
            </w:r>
            <w:r>
              <w:rPr>
                <w:rFonts w:eastAsia="현대하모니 L" w:cs="Calibri" w:hint="eastAsia"/>
                <w:color w:val="000000" w:themeColor="dark1"/>
                <w:sz w:val="16"/>
                <w:szCs w:val="16"/>
              </w:rPr>
              <w:t xml:space="preserve"> : Green LED Off</w:t>
            </w:r>
          </w:p>
          <w:p w14:paraId="3E394AEE" w14:textId="77777777" w:rsidR="001037DF" w:rsidRPr="00173CDB" w:rsidRDefault="001037DF" w:rsidP="00246A1B">
            <w:pPr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>
              <w:rPr>
                <w:rFonts w:eastAsia="현대하모니 L" w:cs="Calibri" w:hint="eastAsia"/>
                <w:color w:val="000000" w:themeColor="dark1"/>
                <w:sz w:val="16"/>
                <w:szCs w:val="16"/>
              </w:rPr>
              <w:t>-</w:t>
            </w:r>
            <w:r w:rsidRPr="00173CDB">
              <w:rPr>
                <w:rFonts w:eastAsia="현대하모니 L" w:cs="Calibri"/>
                <w:color w:val="000000" w:themeColor="dark1"/>
                <w:sz w:val="16"/>
                <w:szCs w:val="16"/>
              </w:rPr>
              <w:t>On</w:t>
            </w:r>
            <w:r>
              <w:rPr>
                <w:rFonts w:eastAsia="현대하모니 L" w:cs="Calibri" w:hint="eastAsia"/>
                <w:color w:val="000000" w:themeColor="dark1"/>
                <w:sz w:val="16"/>
                <w:szCs w:val="16"/>
              </w:rPr>
              <w:t xml:space="preserve"> : Green LED On</w:t>
            </w:r>
          </w:p>
        </w:tc>
      </w:tr>
      <w:tr w:rsidR="001037DF" w:rsidRPr="00211C19" w14:paraId="0700568B" w14:textId="77777777" w:rsidTr="001037DF">
        <w:tc>
          <w:tcPr>
            <w:tcW w:w="462" w:type="pct"/>
            <w:vMerge/>
            <w:shd w:val="clear" w:color="auto" w:fill="auto"/>
            <w:vAlign w:val="center"/>
          </w:tcPr>
          <w:p w14:paraId="0BFBC900" w14:textId="77777777" w:rsidR="001037DF" w:rsidRPr="00211C19" w:rsidRDefault="001037DF" w:rsidP="00C2040A">
            <w:pPr>
              <w:jc w:val="center"/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</w:p>
        </w:tc>
        <w:tc>
          <w:tcPr>
            <w:tcW w:w="1308" w:type="pct"/>
            <w:shd w:val="clear" w:color="auto" w:fill="auto"/>
            <w:vAlign w:val="center"/>
          </w:tcPr>
          <w:p w14:paraId="555AC9C8" w14:textId="77777777" w:rsidR="001037DF" w:rsidRPr="006158F9" w:rsidRDefault="001037DF" w:rsidP="006158F9">
            <w:pPr>
              <w:jc w:val="both"/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 w:rsidRPr="006158F9">
              <w:rPr>
                <w:rFonts w:eastAsia="현대하모니 L" w:cs="Calibri" w:hint="eastAsia"/>
                <w:color w:val="000000" w:themeColor="dark1"/>
                <w:sz w:val="16"/>
                <w:szCs w:val="16"/>
              </w:rPr>
              <w:t>Input_OPT_b_AmberINDCmd</w:t>
            </w:r>
          </w:p>
        </w:tc>
        <w:tc>
          <w:tcPr>
            <w:tcW w:w="3230" w:type="pct"/>
            <w:shd w:val="clear" w:color="auto" w:fill="auto"/>
            <w:vAlign w:val="center"/>
          </w:tcPr>
          <w:p w14:paraId="16FBF41F" w14:textId="77777777" w:rsidR="001037DF" w:rsidRPr="00211C19" w:rsidRDefault="001037DF" w:rsidP="00246A1B">
            <w:pPr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 w:rsidRPr="00211C19">
              <w:rPr>
                <w:rFonts w:eastAsia="현대하모니 L" w:cs="Calibri"/>
                <w:color w:val="000000" w:themeColor="dark1"/>
                <w:sz w:val="16"/>
                <w:szCs w:val="16"/>
              </w:rPr>
              <w:t xml:space="preserve">Amber </w:t>
            </w:r>
            <w:r>
              <w:rPr>
                <w:rFonts w:eastAsia="현대하모니 L" w:cs="Calibri" w:hint="eastAsia"/>
                <w:color w:val="000000" w:themeColor="dark1"/>
                <w:sz w:val="16"/>
                <w:szCs w:val="16"/>
              </w:rPr>
              <w:t>LED</w:t>
            </w:r>
            <w:r>
              <w:rPr>
                <w:rFonts w:eastAsia="현대하모니 L" w:cs="Calibri"/>
                <w:color w:val="000000" w:themeColor="dark1"/>
                <w:sz w:val="16"/>
                <w:szCs w:val="16"/>
              </w:rPr>
              <w:t xml:space="preserve"> </w:t>
            </w:r>
            <w:r>
              <w:rPr>
                <w:rFonts w:eastAsia="현대하모니 L" w:cs="Calibri" w:hint="eastAsia"/>
                <w:color w:val="000000" w:themeColor="dark1"/>
                <w:sz w:val="16"/>
                <w:szCs w:val="16"/>
              </w:rPr>
              <w:t>Input</w:t>
            </w:r>
            <w:r w:rsidRPr="00211C19">
              <w:rPr>
                <w:rFonts w:eastAsia="현대하모니 L" w:cs="Calibri"/>
                <w:color w:val="000000" w:themeColor="dark1"/>
                <w:sz w:val="16"/>
                <w:szCs w:val="16"/>
              </w:rPr>
              <w:t xml:space="preserve"> Command</w:t>
            </w:r>
          </w:p>
          <w:p w14:paraId="5AD10368" w14:textId="77777777" w:rsidR="001037DF" w:rsidRDefault="001037DF" w:rsidP="00246A1B">
            <w:pPr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>
              <w:rPr>
                <w:rFonts w:eastAsia="현대하모니 L" w:cs="Calibri" w:hint="eastAsia"/>
                <w:color w:val="000000" w:themeColor="dark1"/>
                <w:sz w:val="16"/>
                <w:szCs w:val="16"/>
              </w:rPr>
              <w:t>-</w:t>
            </w:r>
            <w:r>
              <w:rPr>
                <w:rFonts w:eastAsia="현대하모니 L" w:cs="Calibri"/>
                <w:color w:val="000000" w:themeColor="dark1"/>
                <w:sz w:val="16"/>
                <w:szCs w:val="16"/>
              </w:rPr>
              <w:t>Off</w:t>
            </w:r>
            <w:r>
              <w:rPr>
                <w:rFonts w:eastAsia="현대하모니 L" w:cs="Calibri" w:hint="eastAsia"/>
                <w:color w:val="000000" w:themeColor="dark1"/>
                <w:sz w:val="16"/>
                <w:szCs w:val="16"/>
              </w:rPr>
              <w:t xml:space="preserve"> : Amber LED Off</w:t>
            </w:r>
          </w:p>
          <w:p w14:paraId="1F7C84D3" w14:textId="77777777" w:rsidR="001037DF" w:rsidRPr="00211C19" w:rsidRDefault="001037DF" w:rsidP="00246A1B">
            <w:pPr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>
              <w:rPr>
                <w:rFonts w:eastAsia="현대하모니 L" w:cs="Calibri" w:hint="eastAsia"/>
                <w:color w:val="000000" w:themeColor="dark1"/>
                <w:sz w:val="16"/>
                <w:szCs w:val="16"/>
              </w:rPr>
              <w:t>-</w:t>
            </w:r>
            <w:r w:rsidRPr="00173CDB">
              <w:rPr>
                <w:rFonts w:eastAsia="현대하모니 L" w:cs="Calibri"/>
                <w:color w:val="000000" w:themeColor="dark1"/>
                <w:sz w:val="16"/>
                <w:szCs w:val="16"/>
              </w:rPr>
              <w:t>On</w:t>
            </w:r>
            <w:r>
              <w:rPr>
                <w:rFonts w:eastAsia="현대하모니 L" w:cs="Calibri" w:hint="eastAsia"/>
                <w:color w:val="000000" w:themeColor="dark1"/>
                <w:sz w:val="16"/>
                <w:szCs w:val="16"/>
              </w:rPr>
              <w:t xml:space="preserve"> : Amber LED On</w:t>
            </w:r>
          </w:p>
        </w:tc>
      </w:tr>
      <w:tr w:rsidR="001037DF" w:rsidRPr="00211C19" w14:paraId="0BFD1474" w14:textId="77777777" w:rsidTr="001037DF">
        <w:tc>
          <w:tcPr>
            <w:tcW w:w="462" w:type="pct"/>
            <w:shd w:val="clear" w:color="auto" w:fill="auto"/>
            <w:vAlign w:val="center"/>
          </w:tcPr>
          <w:p w14:paraId="3304B557" w14:textId="77777777" w:rsidR="001037DF" w:rsidRPr="00211C19" w:rsidRDefault="001037DF" w:rsidP="00C2040A">
            <w:pPr>
              <w:jc w:val="center"/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 w:rsidRPr="00211C19">
              <w:rPr>
                <w:rFonts w:eastAsia="현대하모니 L" w:cs="Calibri"/>
                <w:color w:val="000000" w:themeColor="dark1"/>
                <w:sz w:val="16"/>
                <w:szCs w:val="16"/>
              </w:rPr>
              <w:t>Internal</w:t>
            </w:r>
          </w:p>
        </w:tc>
        <w:tc>
          <w:tcPr>
            <w:tcW w:w="1308" w:type="pct"/>
            <w:shd w:val="clear" w:color="auto" w:fill="auto"/>
            <w:vAlign w:val="center"/>
          </w:tcPr>
          <w:p w14:paraId="56AD8FD7" w14:textId="77777777" w:rsidR="001037DF" w:rsidRPr="00211C19" w:rsidRDefault="001037DF" w:rsidP="006158F9">
            <w:pPr>
              <w:jc w:val="both"/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 w:rsidRPr="00211C19">
              <w:rPr>
                <w:rFonts w:eastAsia="현대하모니 L" w:cs="Calibri"/>
                <w:color w:val="000000" w:themeColor="dark1"/>
                <w:sz w:val="16"/>
                <w:szCs w:val="16"/>
              </w:rPr>
              <w:t xml:space="preserve">RheoLevelValue </w:t>
            </w:r>
          </w:p>
        </w:tc>
        <w:tc>
          <w:tcPr>
            <w:tcW w:w="3230" w:type="pct"/>
            <w:shd w:val="clear" w:color="auto" w:fill="auto"/>
            <w:vAlign w:val="center"/>
          </w:tcPr>
          <w:p w14:paraId="5B73FEA6" w14:textId="77777777" w:rsidR="001037DF" w:rsidRPr="00211C19" w:rsidRDefault="001037DF" w:rsidP="00C2040A">
            <w:pPr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 w:rsidRPr="00211C19">
              <w:rPr>
                <w:rFonts w:eastAsia="현대하모니 L" w:cs="Calibri"/>
                <w:color w:val="000000" w:themeColor="dark1"/>
                <w:sz w:val="16"/>
                <w:szCs w:val="16"/>
              </w:rPr>
              <w:t>Rheostat Level Value (Unit: Percent)</w:t>
            </w:r>
          </w:p>
        </w:tc>
      </w:tr>
      <w:tr w:rsidR="001037DF" w:rsidRPr="00211C19" w14:paraId="48544CE7" w14:textId="77777777" w:rsidTr="001037DF">
        <w:tc>
          <w:tcPr>
            <w:tcW w:w="462" w:type="pct"/>
            <w:vMerge w:val="restart"/>
            <w:shd w:val="clear" w:color="auto" w:fill="auto"/>
            <w:vAlign w:val="center"/>
          </w:tcPr>
          <w:p w14:paraId="07065A12" w14:textId="77777777" w:rsidR="001037DF" w:rsidRPr="00211C19" w:rsidRDefault="001037DF" w:rsidP="00C2040A">
            <w:pPr>
              <w:jc w:val="center"/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 w:rsidRPr="00211C19">
              <w:rPr>
                <w:rFonts w:eastAsia="현대하모니 L" w:cs="Calibri"/>
                <w:color w:val="000000" w:themeColor="dark1"/>
                <w:sz w:val="16"/>
                <w:szCs w:val="16"/>
              </w:rPr>
              <w:t>Output</w:t>
            </w:r>
          </w:p>
        </w:tc>
        <w:tc>
          <w:tcPr>
            <w:tcW w:w="1308" w:type="pct"/>
            <w:shd w:val="clear" w:color="auto" w:fill="auto"/>
            <w:vAlign w:val="center"/>
          </w:tcPr>
          <w:p w14:paraId="19BA134C" w14:textId="77777777" w:rsidR="001037DF" w:rsidRPr="006158F9" w:rsidRDefault="001037DF" w:rsidP="006158F9">
            <w:pPr>
              <w:jc w:val="both"/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 w:rsidRPr="006158F9">
              <w:rPr>
                <w:rFonts w:eastAsia="현대하모니 L" w:cs="Calibri" w:hint="eastAsia"/>
                <w:color w:val="000000" w:themeColor="dark1"/>
                <w:sz w:val="16"/>
                <w:szCs w:val="16"/>
              </w:rPr>
              <w:t>Output_GreenIND_OUT</w:t>
            </w:r>
          </w:p>
        </w:tc>
        <w:tc>
          <w:tcPr>
            <w:tcW w:w="3230" w:type="pct"/>
            <w:shd w:val="clear" w:color="auto" w:fill="auto"/>
            <w:vAlign w:val="center"/>
          </w:tcPr>
          <w:p w14:paraId="12830B47" w14:textId="77777777" w:rsidR="001037DF" w:rsidRPr="00211C19" w:rsidRDefault="001037DF" w:rsidP="00C2040A">
            <w:pPr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 w:rsidRPr="00211C19">
              <w:rPr>
                <w:rFonts w:eastAsia="현대하모니 L" w:cs="Calibri"/>
                <w:color w:val="000000" w:themeColor="dark1"/>
                <w:sz w:val="16"/>
                <w:szCs w:val="16"/>
              </w:rPr>
              <w:t>Green LED PWM Output</w:t>
            </w:r>
          </w:p>
        </w:tc>
      </w:tr>
      <w:tr w:rsidR="001037DF" w:rsidRPr="00211C19" w14:paraId="427B56E8" w14:textId="77777777" w:rsidTr="001037DF">
        <w:trPr>
          <w:trHeight w:val="74"/>
        </w:trPr>
        <w:tc>
          <w:tcPr>
            <w:tcW w:w="462" w:type="pct"/>
            <w:vMerge/>
            <w:shd w:val="clear" w:color="auto" w:fill="auto"/>
            <w:vAlign w:val="center"/>
          </w:tcPr>
          <w:p w14:paraId="651716E7" w14:textId="77777777" w:rsidR="001037DF" w:rsidRPr="00211C19" w:rsidRDefault="001037DF" w:rsidP="00C2040A">
            <w:pPr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</w:p>
        </w:tc>
        <w:tc>
          <w:tcPr>
            <w:tcW w:w="1308" w:type="pct"/>
            <w:shd w:val="clear" w:color="auto" w:fill="auto"/>
            <w:vAlign w:val="center"/>
          </w:tcPr>
          <w:p w14:paraId="41D685B8" w14:textId="77777777" w:rsidR="001037DF" w:rsidRPr="006158F9" w:rsidRDefault="001037DF" w:rsidP="006158F9">
            <w:pPr>
              <w:jc w:val="both"/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 w:rsidRPr="006158F9">
              <w:rPr>
                <w:rFonts w:eastAsia="현대하모니 L" w:cs="Calibri" w:hint="eastAsia"/>
                <w:color w:val="000000" w:themeColor="dark1"/>
                <w:sz w:val="16"/>
                <w:szCs w:val="16"/>
              </w:rPr>
              <w:t>Output_AmberIND_OUT</w:t>
            </w:r>
          </w:p>
        </w:tc>
        <w:tc>
          <w:tcPr>
            <w:tcW w:w="3230" w:type="pct"/>
            <w:shd w:val="clear" w:color="auto" w:fill="auto"/>
            <w:vAlign w:val="center"/>
          </w:tcPr>
          <w:p w14:paraId="5DD4A99A" w14:textId="77777777" w:rsidR="001037DF" w:rsidRPr="00211C19" w:rsidRDefault="001037DF" w:rsidP="00C2040A">
            <w:pPr>
              <w:keepNext/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 w:rsidRPr="00211C19">
              <w:rPr>
                <w:rFonts w:eastAsia="현대하모니 L" w:cs="Calibri"/>
                <w:color w:val="000000" w:themeColor="dark1"/>
                <w:sz w:val="16"/>
                <w:szCs w:val="16"/>
              </w:rPr>
              <w:t>Amber LED PWM Output</w:t>
            </w:r>
          </w:p>
        </w:tc>
      </w:tr>
    </w:tbl>
    <w:p w14:paraId="10C1D395" w14:textId="75809C20" w:rsidR="00331226" w:rsidRPr="00211C19" w:rsidRDefault="00331226" w:rsidP="00331226">
      <w:pPr>
        <w:pStyle w:val="affc"/>
        <w:rPr>
          <w:rFonts w:eastAsia="현대하모니 L" w:cs="Calibri"/>
        </w:rPr>
      </w:pPr>
      <w:bookmarkStart w:id="231" w:name="_Toc16083270"/>
      <w:bookmarkStart w:id="232" w:name="_Toc96604545"/>
      <w:r w:rsidRPr="00211C19">
        <w:rPr>
          <w:rFonts w:eastAsia="현대하모니 L" w:cs="Calibri"/>
        </w:rPr>
        <w:t xml:space="preserve">Table </w:t>
      </w:r>
      <w:r w:rsidRPr="00211C19">
        <w:rPr>
          <w:rFonts w:eastAsia="현대하모니 L" w:cs="Calibri"/>
        </w:rPr>
        <w:fldChar w:fldCharType="begin"/>
      </w:r>
      <w:r w:rsidRPr="00211C19">
        <w:rPr>
          <w:rFonts w:eastAsia="현대하모니 L" w:cs="Calibri"/>
        </w:rPr>
        <w:instrText xml:space="preserve"> SEQ Table \* ARABIC </w:instrText>
      </w:r>
      <w:r w:rsidRPr="00211C19">
        <w:rPr>
          <w:rFonts w:eastAsia="현대하모니 L" w:cs="Calibri"/>
        </w:rPr>
        <w:fldChar w:fldCharType="separate"/>
      </w:r>
      <w:r w:rsidR="006F533A">
        <w:rPr>
          <w:rFonts w:eastAsia="현대하모니 L" w:cs="Calibri"/>
          <w:noProof/>
        </w:rPr>
        <w:t>65</w:t>
      </w:r>
      <w:r w:rsidRPr="00211C19">
        <w:rPr>
          <w:rFonts w:eastAsia="현대하모니 L" w:cs="Calibri"/>
        </w:rPr>
        <w:fldChar w:fldCharType="end"/>
      </w:r>
      <w:r w:rsidRPr="00211C19">
        <w:rPr>
          <w:rFonts w:eastAsia="현대하모니 L" w:cs="Calibri"/>
        </w:rPr>
        <w:t>.</w:t>
      </w:r>
      <w:r>
        <w:rPr>
          <w:rFonts w:eastAsia="현대하모니 L" w:cs="Calibri" w:hint="eastAsia"/>
        </w:rPr>
        <w:t xml:space="preserve"> </w:t>
      </w:r>
      <w:r w:rsidR="00C55F46">
        <w:rPr>
          <w:rFonts w:eastAsia="현대하모니 L" w:cs="Calibri" w:hint="eastAsia"/>
        </w:rPr>
        <w:t>IND Output without Detent Control Function</w:t>
      </w:r>
      <w:r w:rsidRPr="00211C19">
        <w:rPr>
          <w:rFonts w:eastAsia="현대하모니 L" w:cs="Calibri"/>
        </w:rPr>
        <w:t xml:space="preserve"> In/Out List</w:t>
      </w:r>
      <w:bookmarkEnd w:id="231"/>
      <w:bookmarkEnd w:id="232"/>
    </w:p>
    <w:p w14:paraId="76DEB1AC" w14:textId="77777777" w:rsidR="00331226" w:rsidRPr="00331226" w:rsidRDefault="00331226" w:rsidP="00331226">
      <w:pPr>
        <w:pStyle w:val="affc"/>
        <w:rPr>
          <w:rFonts w:eastAsia="현대하모니 L" w:cs="Calibri"/>
        </w:rPr>
      </w:pPr>
    </w:p>
    <w:p w14:paraId="58531CAD" w14:textId="77777777" w:rsidR="00331226" w:rsidRPr="00211C19" w:rsidRDefault="00C55F46" w:rsidP="00331226">
      <w:pPr>
        <w:pStyle w:val="51"/>
      </w:pPr>
      <w:r>
        <w:rPr>
          <w:rFonts w:hint="eastAsia"/>
        </w:rPr>
        <w:t>IND Output without Detent Control Function</w:t>
      </w:r>
      <w:r w:rsidR="00331226" w:rsidRPr="00211C19">
        <w:t xml:space="preserve"> Description</w:t>
      </w:r>
    </w:p>
    <w:p w14:paraId="0780092B" w14:textId="77777777" w:rsidR="00331226" w:rsidRPr="00F87CF5" w:rsidRDefault="00331226" w:rsidP="00331226">
      <w:pPr>
        <w:rPr>
          <w:rFonts w:eastAsia="현대하모니 L" w:cs="Calibri"/>
        </w:rPr>
      </w:pPr>
    </w:p>
    <w:p w14:paraId="55EC74D0" w14:textId="77777777" w:rsidR="00331226" w:rsidRDefault="00331226" w:rsidP="009A71C4">
      <w:pPr>
        <w:pStyle w:val="a1"/>
        <w:numPr>
          <w:ilvl w:val="0"/>
          <w:numId w:val="47"/>
        </w:numPr>
        <w:ind w:left="709" w:hanging="425"/>
        <w:rPr>
          <w:rFonts w:eastAsia="현대하모니 L" w:cs="Calibri"/>
          <w:sz w:val="20"/>
        </w:rPr>
      </w:pPr>
      <w:r w:rsidRPr="009523DF">
        <w:rPr>
          <w:rFonts w:eastAsia="현대하모니 L" w:cs="Calibri" w:hint="eastAsia"/>
          <w:sz w:val="20"/>
        </w:rPr>
        <w:t xml:space="preserve">Rheostat </w:t>
      </w:r>
      <w:r w:rsidRPr="009523DF">
        <w:rPr>
          <w:rFonts w:eastAsia="현대하모니 L" w:cs="Calibri" w:hint="eastAsia"/>
          <w:sz w:val="20"/>
        </w:rPr>
        <w:t>적용</w:t>
      </w:r>
      <w:r w:rsidRPr="009523DF">
        <w:rPr>
          <w:rFonts w:eastAsia="현대하모니 L" w:cs="Calibri" w:hint="eastAsia"/>
          <w:sz w:val="20"/>
        </w:rPr>
        <w:t xml:space="preserve"> </w:t>
      </w:r>
      <w:r w:rsidRPr="009523DF">
        <w:rPr>
          <w:rFonts w:eastAsia="현대하모니 L" w:cs="Calibri" w:hint="eastAsia"/>
          <w:sz w:val="20"/>
        </w:rPr>
        <w:t>사양</w:t>
      </w:r>
      <w:r>
        <w:rPr>
          <w:rFonts w:eastAsia="현대하모니 L" w:cs="Calibri" w:hint="eastAsia"/>
          <w:sz w:val="20"/>
        </w:rPr>
        <w:t>은</w:t>
      </w:r>
      <w:r>
        <w:rPr>
          <w:rFonts w:eastAsia="현대하모니 L" w:cs="Calibri" w:hint="eastAsia"/>
          <w:sz w:val="20"/>
        </w:rPr>
        <w:t xml:space="preserve"> IND Command</w:t>
      </w:r>
      <w:r>
        <w:rPr>
          <w:rFonts w:eastAsia="현대하모니 L" w:cs="Calibri" w:hint="eastAsia"/>
          <w:sz w:val="20"/>
        </w:rPr>
        <w:t>가</w:t>
      </w:r>
      <w:r>
        <w:rPr>
          <w:rFonts w:eastAsia="현대하모니 L" w:cs="Calibri" w:hint="eastAsia"/>
          <w:sz w:val="20"/>
        </w:rPr>
        <w:t xml:space="preserve"> On</w:t>
      </w:r>
      <w:r>
        <w:rPr>
          <w:rFonts w:eastAsia="현대하모니 L" w:cs="Calibri" w:hint="eastAsia"/>
          <w:sz w:val="20"/>
        </w:rPr>
        <w:t>이고</w:t>
      </w:r>
      <w:r>
        <w:rPr>
          <w:rFonts w:eastAsia="현대하모니 L" w:cs="Calibri" w:hint="eastAsia"/>
          <w:sz w:val="20"/>
        </w:rPr>
        <w:t xml:space="preserve"> IntTail </w:t>
      </w:r>
      <w:r w:rsidRPr="00447C8F">
        <w:rPr>
          <w:rFonts w:eastAsia="현대하모니 L" w:cs="Calibri" w:hint="eastAsia"/>
          <w:sz w:val="20"/>
        </w:rPr>
        <w:t>신호가</w:t>
      </w:r>
      <w:r>
        <w:rPr>
          <w:rFonts w:eastAsia="현대하모니 L" w:cs="Calibri" w:hint="eastAsia"/>
          <w:sz w:val="20"/>
        </w:rPr>
        <w:t xml:space="preserve"> On</w:t>
      </w:r>
      <w:r>
        <w:rPr>
          <w:rFonts w:eastAsia="현대하모니 L" w:cs="Calibri" w:hint="eastAsia"/>
          <w:sz w:val="20"/>
        </w:rPr>
        <w:t>인</w:t>
      </w:r>
      <w:r>
        <w:rPr>
          <w:rFonts w:eastAsia="현대하모니 L" w:cs="Calibri" w:hint="eastAsia"/>
          <w:sz w:val="20"/>
        </w:rPr>
        <w:t xml:space="preserve"> </w:t>
      </w:r>
      <w:r>
        <w:rPr>
          <w:rFonts w:eastAsia="현대하모니 L" w:cs="Calibri" w:hint="eastAsia"/>
          <w:sz w:val="20"/>
        </w:rPr>
        <w:t>경우</w:t>
      </w:r>
      <w:r>
        <w:rPr>
          <w:rFonts w:eastAsia="현대하모니 L" w:cs="Calibri" w:hint="eastAsia"/>
          <w:sz w:val="20"/>
        </w:rPr>
        <w:t xml:space="preserve">, </w:t>
      </w:r>
      <w:r>
        <w:rPr>
          <w:rFonts w:eastAsia="현대하모니 L" w:cs="Calibri" w:hint="eastAsia"/>
          <w:sz w:val="20"/>
        </w:rPr>
        <w:t>레오</w:t>
      </w:r>
      <w:r w:rsidRPr="00892F5A">
        <w:rPr>
          <w:rFonts w:eastAsia="현대하모니 L" w:cs="Calibri" w:hint="eastAsia"/>
          <w:sz w:val="20"/>
        </w:rPr>
        <w:t>스탯</w:t>
      </w:r>
      <w:r>
        <w:rPr>
          <w:rFonts w:eastAsia="현대하모니 L" w:cs="Calibri" w:hint="eastAsia"/>
          <w:sz w:val="20"/>
        </w:rPr>
        <w:t xml:space="preserve"> </w:t>
      </w:r>
      <w:r>
        <w:rPr>
          <w:rFonts w:eastAsia="현대하모니 L" w:cs="Calibri" w:hint="eastAsia"/>
          <w:sz w:val="20"/>
        </w:rPr>
        <w:t>설정</w:t>
      </w:r>
      <w:r>
        <w:rPr>
          <w:rFonts w:ascii="바탕" w:eastAsia="바탕" w:hAnsi="바탕" w:cs="바탕" w:hint="eastAsia"/>
          <w:sz w:val="20"/>
        </w:rPr>
        <w:t xml:space="preserve"> </w:t>
      </w:r>
      <w:r>
        <w:rPr>
          <w:rFonts w:eastAsia="현대하모니 L" w:cs="Calibri" w:hint="eastAsia"/>
          <w:sz w:val="20"/>
        </w:rPr>
        <w:t>밝기로</w:t>
      </w:r>
      <w:r>
        <w:rPr>
          <w:rFonts w:eastAsia="현대하모니 L" w:cs="Calibri" w:hint="eastAsia"/>
          <w:sz w:val="20"/>
        </w:rPr>
        <w:t xml:space="preserve"> </w:t>
      </w:r>
      <w:r>
        <w:rPr>
          <w:rFonts w:eastAsia="현대하모니 L" w:cs="Calibri" w:hint="eastAsia"/>
          <w:sz w:val="20"/>
        </w:rPr>
        <w:t>출력</w:t>
      </w:r>
      <w:r w:rsidRPr="00501E87">
        <w:rPr>
          <w:rFonts w:eastAsia="현대하모니 L" w:cs="Calibri" w:hint="eastAsia"/>
          <w:sz w:val="20"/>
        </w:rPr>
        <w:t>되어야</w:t>
      </w:r>
      <w:r w:rsidRPr="00501E87">
        <w:rPr>
          <w:rFonts w:eastAsia="현대하모니 L" w:cs="Calibri" w:hint="eastAsia"/>
          <w:sz w:val="20"/>
        </w:rPr>
        <w:t xml:space="preserve"> </w:t>
      </w:r>
      <w:r w:rsidRPr="00501E87">
        <w:rPr>
          <w:rFonts w:eastAsia="현대하모니 L" w:cs="Calibri" w:hint="eastAsia"/>
          <w:sz w:val="20"/>
        </w:rPr>
        <w:t>한다</w:t>
      </w:r>
      <w:r w:rsidRPr="00501E87">
        <w:rPr>
          <w:rFonts w:eastAsia="현대하모니 L" w:cs="Calibri" w:hint="eastAsia"/>
          <w:sz w:val="20"/>
        </w:rPr>
        <w:t>.</w:t>
      </w:r>
    </w:p>
    <w:p w14:paraId="6B4A2042" w14:textId="77777777" w:rsidR="00331226" w:rsidRDefault="00331226" w:rsidP="00116D94">
      <w:pPr>
        <w:pStyle w:val="a1"/>
        <w:numPr>
          <w:ilvl w:val="0"/>
          <w:numId w:val="47"/>
        </w:numPr>
        <w:ind w:left="709" w:hanging="425"/>
        <w:rPr>
          <w:rFonts w:eastAsia="현대하모니 L" w:cs="Calibri"/>
          <w:sz w:val="20"/>
        </w:rPr>
      </w:pPr>
      <w:r>
        <w:rPr>
          <w:rFonts w:eastAsia="현대하모니 L" w:cs="Calibri" w:hint="eastAsia"/>
          <w:sz w:val="20"/>
        </w:rPr>
        <w:t xml:space="preserve">Rheostat </w:t>
      </w:r>
      <w:r w:rsidRPr="009523DF">
        <w:rPr>
          <w:rFonts w:eastAsia="현대하모니 L" w:cs="Calibri" w:hint="eastAsia"/>
          <w:sz w:val="20"/>
        </w:rPr>
        <w:t>미적용</w:t>
      </w:r>
      <w:r w:rsidRPr="009523DF">
        <w:rPr>
          <w:rFonts w:eastAsia="현대하모니 L" w:cs="Calibri" w:hint="eastAsia"/>
          <w:sz w:val="20"/>
        </w:rPr>
        <w:t xml:space="preserve"> </w:t>
      </w:r>
      <w:r w:rsidRPr="009523DF">
        <w:rPr>
          <w:rFonts w:eastAsia="현대하모니 L" w:cs="Calibri" w:hint="eastAsia"/>
          <w:sz w:val="20"/>
        </w:rPr>
        <w:t>사양은</w:t>
      </w:r>
      <w:r w:rsidRPr="009523DF">
        <w:rPr>
          <w:rFonts w:eastAsia="현대하모니 L" w:cs="Calibri" w:hint="eastAsia"/>
          <w:sz w:val="20"/>
        </w:rPr>
        <w:t xml:space="preserve"> </w:t>
      </w:r>
      <w:r>
        <w:rPr>
          <w:rFonts w:eastAsia="현대하모니 L" w:cs="Calibri" w:hint="eastAsia"/>
          <w:sz w:val="20"/>
        </w:rPr>
        <w:t>IND Command</w:t>
      </w:r>
      <w:r>
        <w:rPr>
          <w:rFonts w:eastAsia="현대하모니 L" w:cs="Calibri" w:hint="eastAsia"/>
          <w:sz w:val="20"/>
        </w:rPr>
        <w:t>가</w:t>
      </w:r>
      <w:r>
        <w:rPr>
          <w:rFonts w:eastAsia="현대하모니 L" w:cs="Calibri" w:hint="eastAsia"/>
          <w:sz w:val="20"/>
        </w:rPr>
        <w:t xml:space="preserve"> On</w:t>
      </w:r>
      <w:r>
        <w:rPr>
          <w:rFonts w:eastAsia="현대하모니 L" w:cs="Calibri" w:hint="eastAsia"/>
          <w:sz w:val="20"/>
        </w:rPr>
        <w:t>이고</w:t>
      </w:r>
      <w:r>
        <w:rPr>
          <w:rFonts w:eastAsia="현대하모니 L" w:cs="Calibri" w:hint="eastAsia"/>
          <w:sz w:val="20"/>
        </w:rPr>
        <w:t xml:space="preserve"> IntTail </w:t>
      </w:r>
      <w:r w:rsidRPr="00447C8F">
        <w:rPr>
          <w:rFonts w:eastAsia="현대하모니 L" w:cs="Calibri" w:hint="eastAsia"/>
          <w:sz w:val="20"/>
        </w:rPr>
        <w:t>신호가</w:t>
      </w:r>
      <w:r w:rsidRPr="00447C8F">
        <w:rPr>
          <w:rFonts w:eastAsia="현대하모니 L" w:cs="Calibri" w:hint="eastAsia"/>
          <w:sz w:val="20"/>
        </w:rPr>
        <w:t xml:space="preserve"> On</w:t>
      </w:r>
      <w:r>
        <w:rPr>
          <w:rFonts w:eastAsia="현대하모니 L" w:cs="Calibri" w:hint="eastAsia"/>
          <w:sz w:val="20"/>
        </w:rPr>
        <w:t>인</w:t>
      </w:r>
      <w:r>
        <w:rPr>
          <w:rFonts w:eastAsia="현대하모니 L" w:cs="Calibri" w:hint="eastAsia"/>
          <w:sz w:val="20"/>
        </w:rPr>
        <w:t xml:space="preserve"> </w:t>
      </w:r>
      <w:r>
        <w:rPr>
          <w:rFonts w:eastAsia="현대하모니 L" w:cs="Calibri" w:hint="eastAsia"/>
          <w:sz w:val="20"/>
        </w:rPr>
        <w:t>경우</w:t>
      </w:r>
      <w:r>
        <w:rPr>
          <w:rFonts w:eastAsia="현대하모니 L" w:cs="Calibri" w:hint="eastAsia"/>
          <w:sz w:val="20"/>
        </w:rPr>
        <w:t xml:space="preserve">, 25% </w:t>
      </w:r>
      <w:r>
        <w:rPr>
          <w:rFonts w:eastAsia="현대하모니 L" w:cs="Calibri" w:hint="eastAsia"/>
          <w:sz w:val="20"/>
        </w:rPr>
        <w:t>밝기로</w:t>
      </w:r>
      <w:r>
        <w:rPr>
          <w:rFonts w:eastAsia="현대하모니 L" w:cs="Calibri" w:hint="eastAsia"/>
          <w:sz w:val="20"/>
        </w:rPr>
        <w:t xml:space="preserve"> </w:t>
      </w:r>
      <w:r>
        <w:rPr>
          <w:rFonts w:eastAsia="현대하모니 L" w:cs="Calibri" w:hint="eastAsia"/>
          <w:sz w:val="20"/>
        </w:rPr>
        <w:t>출력</w:t>
      </w:r>
      <w:r w:rsidRPr="00501E87">
        <w:rPr>
          <w:rFonts w:eastAsia="현대하모니 L" w:cs="Calibri" w:hint="eastAsia"/>
          <w:sz w:val="20"/>
        </w:rPr>
        <w:t>되어야</w:t>
      </w:r>
      <w:r w:rsidRPr="00501E87">
        <w:rPr>
          <w:rFonts w:eastAsia="현대하모니 L" w:cs="Calibri" w:hint="eastAsia"/>
          <w:sz w:val="20"/>
        </w:rPr>
        <w:t xml:space="preserve"> </w:t>
      </w:r>
      <w:r w:rsidRPr="00501E87">
        <w:rPr>
          <w:rFonts w:eastAsia="현대하모니 L" w:cs="Calibri" w:hint="eastAsia"/>
          <w:sz w:val="20"/>
        </w:rPr>
        <w:t>한다</w:t>
      </w:r>
      <w:r w:rsidRPr="00501E87">
        <w:rPr>
          <w:rFonts w:eastAsia="현대하모니 L" w:cs="Calibri" w:hint="eastAsia"/>
          <w:sz w:val="20"/>
        </w:rPr>
        <w:t>.</w:t>
      </w:r>
    </w:p>
    <w:p w14:paraId="15C475DF" w14:textId="77777777" w:rsidR="00331226" w:rsidRPr="00997B6F" w:rsidRDefault="00331226" w:rsidP="00331226">
      <w:pPr>
        <w:ind w:left="284"/>
        <w:rPr>
          <w:rFonts w:eastAsia="현대하모니 L" w:cs="Calibri"/>
          <w:sz w:val="20"/>
        </w:rPr>
      </w:pPr>
    </w:p>
    <w:p w14:paraId="2CEAA316" w14:textId="77777777" w:rsidR="00331226" w:rsidRPr="00211C19" w:rsidRDefault="00C55F46" w:rsidP="00331226">
      <w:pPr>
        <w:pStyle w:val="51"/>
      </w:pPr>
      <w:r>
        <w:rPr>
          <w:rFonts w:hint="eastAsia"/>
        </w:rPr>
        <w:t>IND Output without Detent Control Function</w:t>
      </w:r>
      <w:r w:rsidR="00331226" w:rsidRPr="00211C19">
        <w:t xml:space="preserve"> </w:t>
      </w:r>
      <w:r w:rsidR="00331226">
        <w:rPr>
          <w:rFonts w:hint="eastAsia"/>
        </w:rPr>
        <w:t>Truth Table</w:t>
      </w:r>
    </w:p>
    <w:p w14:paraId="407F49E0" w14:textId="77777777" w:rsidR="00331226" w:rsidRPr="008E5FD8" w:rsidRDefault="00331226" w:rsidP="00331226">
      <w:pPr>
        <w:rPr>
          <w:rFonts w:eastAsia="현대하모니 L" w:cs="Calibri"/>
        </w:rPr>
      </w:pPr>
    </w:p>
    <w:tbl>
      <w:tblPr>
        <w:tblW w:w="0" w:type="auto"/>
        <w:tblInd w:w="-4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2119"/>
        <w:gridCol w:w="8268"/>
      </w:tblGrid>
      <w:tr w:rsidR="00331226" w:rsidRPr="00211C19" w14:paraId="56543076" w14:textId="77777777" w:rsidTr="00C2040A">
        <w:tc>
          <w:tcPr>
            <w:tcW w:w="2127" w:type="dxa"/>
            <w:shd w:val="clear" w:color="auto" w:fill="D9D9D9" w:themeFill="background1" w:themeFillShade="D9"/>
            <w:vAlign w:val="center"/>
          </w:tcPr>
          <w:p w14:paraId="6E41E9C5" w14:textId="77777777" w:rsidR="00331226" w:rsidRPr="00211C19" w:rsidRDefault="00331226" w:rsidP="00C2040A">
            <w:pPr>
              <w:jc w:val="center"/>
              <w:rPr>
                <w:rFonts w:eastAsia="현대하모니 L" w:cs="Calibri"/>
                <w:b/>
                <w:bCs/>
                <w:sz w:val="16"/>
                <w:szCs w:val="16"/>
              </w:rPr>
            </w:pPr>
            <w:r w:rsidRPr="00211C19">
              <w:rPr>
                <w:rFonts w:eastAsia="현대하모니 L" w:cs="Calibri"/>
                <w:b/>
                <w:bCs/>
                <w:sz w:val="16"/>
                <w:szCs w:val="16"/>
              </w:rPr>
              <w:t>Input Signal</w:t>
            </w:r>
          </w:p>
        </w:tc>
        <w:tc>
          <w:tcPr>
            <w:tcW w:w="8363" w:type="dxa"/>
            <w:shd w:val="clear" w:color="auto" w:fill="D9D9D9" w:themeFill="background1" w:themeFillShade="D9"/>
            <w:vAlign w:val="center"/>
          </w:tcPr>
          <w:p w14:paraId="71B20AC6" w14:textId="77777777" w:rsidR="00331226" w:rsidRPr="00211C19" w:rsidRDefault="00331226" w:rsidP="00C2040A">
            <w:pPr>
              <w:jc w:val="center"/>
              <w:rPr>
                <w:rFonts w:eastAsia="현대하모니 L" w:cs="Calibri"/>
                <w:b/>
                <w:bCs/>
                <w:sz w:val="16"/>
                <w:szCs w:val="16"/>
              </w:rPr>
            </w:pPr>
            <w:r w:rsidRPr="00211C19">
              <w:rPr>
                <w:rFonts w:eastAsia="현대하모니 L" w:cs="Calibri"/>
                <w:b/>
                <w:bCs/>
                <w:sz w:val="16"/>
                <w:szCs w:val="16"/>
              </w:rPr>
              <w:t>Ouput Singnal</w:t>
            </w:r>
          </w:p>
        </w:tc>
      </w:tr>
      <w:tr w:rsidR="00331226" w:rsidRPr="00211C19" w14:paraId="351DAC03" w14:textId="77777777" w:rsidTr="00C2040A">
        <w:tc>
          <w:tcPr>
            <w:tcW w:w="2127" w:type="dxa"/>
            <w:shd w:val="clear" w:color="auto" w:fill="D9D9D9" w:themeFill="background1" w:themeFillShade="D9"/>
            <w:vAlign w:val="center"/>
          </w:tcPr>
          <w:p w14:paraId="76D3F34F" w14:textId="77777777" w:rsidR="00331226" w:rsidRPr="00211C19" w:rsidRDefault="002907FD" w:rsidP="00C2040A">
            <w:pPr>
              <w:jc w:val="center"/>
              <w:rPr>
                <w:rFonts w:eastAsia="현대하모니 L" w:cs="Calibri"/>
                <w:b/>
                <w:color w:val="000000" w:themeColor="dark1"/>
                <w:sz w:val="16"/>
                <w:szCs w:val="16"/>
              </w:rPr>
            </w:pPr>
            <w:r w:rsidRPr="002907FD">
              <w:rPr>
                <w:rFonts w:eastAsia="현대하모니 L" w:cs="Calibri"/>
                <w:b/>
                <w:color w:val="000000" w:themeColor="dark1"/>
                <w:sz w:val="16"/>
                <w:szCs w:val="16"/>
              </w:rPr>
              <w:t>Input_RheoStatLevel</w:t>
            </w:r>
          </w:p>
        </w:tc>
        <w:tc>
          <w:tcPr>
            <w:tcW w:w="8363" w:type="dxa"/>
            <w:shd w:val="clear" w:color="auto" w:fill="D9D9D9" w:themeFill="background1" w:themeFillShade="D9"/>
            <w:vAlign w:val="center"/>
          </w:tcPr>
          <w:p w14:paraId="3C2A12BD" w14:textId="77777777" w:rsidR="00331226" w:rsidRPr="00211C19" w:rsidRDefault="00331226" w:rsidP="00C2040A">
            <w:pPr>
              <w:jc w:val="center"/>
              <w:rPr>
                <w:rFonts w:eastAsia="현대하모니 L" w:cs="Calibri"/>
                <w:b/>
                <w:color w:val="000000" w:themeColor="dark1"/>
                <w:sz w:val="16"/>
                <w:szCs w:val="16"/>
              </w:rPr>
            </w:pPr>
            <w:r w:rsidRPr="00211C19">
              <w:rPr>
                <w:rFonts w:eastAsia="현대하모니 L" w:cs="Calibri"/>
                <w:b/>
                <w:color w:val="000000" w:themeColor="dark1"/>
                <w:sz w:val="16"/>
                <w:szCs w:val="16"/>
              </w:rPr>
              <w:t>RheoLevelValue</w:t>
            </w:r>
          </w:p>
        </w:tc>
      </w:tr>
      <w:tr w:rsidR="00331226" w:rsidRPr="00211C19" w14:paraId="3419EFB7" w14:textId="77777777" w:rsidTr="00C2040A">
        <w:tc>
          <w:tcPr>
            <w:tcW w:w="2127" w:type="dxa"/>
            <w:shd w:val="clear" w:color="auto" w:fill="auto"/>
            <w:vAlign w:val="center"/>
          </w:tcPr>
          <w:p w14:paraId="4E5CB047" w14:textId="77777777" w:rsidR="00331226" w:rsidRPr="00211C19" w:rsidRDefault="00331226" w:rsidP="00C2040A">
            <w:pPr>
              <w:jc w:val="center"/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 w:rsidRPr="00211C19">
              <w:rPr>
                <w:rFonts w:eastAsia="현대하모니 L" w:cs="Calibri"/>
                <w:color w:val="000000" w:themeColor="dark1"/>
                <w:sz w:val="16"/>
                <w:szCs w:val="16"/>
              </w:rPr>
              <w:t>Initial Value</w:t>
            </w:r>
          </w:p>
        </w:tc>
        <w:tc>
          <w:tcPr>
            <w:tcW w:w="8363" w:type="dxa"/>
            <w:shd w:val="clear" w:color="auto" w:fill="auto"/>
            <w:vAlign w:val="center"/>
          </w:tcPr>
          <w:p w14:paraId="54E36EAE" w14:textId="77777777" w:rsidR="00331226" w:rsidRPr="00211C19" w:rsidRDefault="00331226" w:rsidP="00C2040A">
            <w:pPr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 w:rsidRPr="00211C19">
              <w:rPr>
                <w:rFonts w:eastAsia="현대하모니 L" w:cs="Calibri"/>
                <w:color w:val="000000" w:themeColor="dark1"/>
                <w:sz w:val="16"/>
                <w:szCs w:val="16"/>
              </w:rPr>
              <w:t>Off</w:t>
            </w:r>
          </w:p>
        </w:tc>
      </w:tr>
      <w:tr w:rsidR="00331226" w:rsidRPr="00211C19" w14:paraId="0128C520" w14:textId="77777777" w:rsidTr="00C2040A">
        <w:tc>
          <w:tcPr>
            <w:tcW w:w="2127" w:type="dxa"/>
            <w:shd w:val="clear" w:color="auto" w:fill="auto"/>
            <w:vAlign w:val="center"/>
          </w:tcPr>
          <w:p w14:paraId="620E0589" w14:textId="77777777" w:rsidR="00331226" w:rsidRPr="00211C19" w:rsidRDefault="00331226" w:rsidP="00C2040A">
            <w:pPr>
              <w:jc w:val="center"/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>
              <w:rPr>
                <w:rFonts w:eastAsia="현대하모니 L" w:cs="Calibri" w:hint="eastAsia"/>
                <w:color w:val="000000" w:themeColor="dark1"/>
                <w:sz w:val="16"/>
                <w:szCs w:val="16"/>
              </w:rPr>
              <w:t xml:space="preserve">Step </w:t>
            </w:r>
            <w:r w:rsidRPr="00211C19">
              <w:rPr>
                <w:rFonts w:eastAsia="현대하모니 L" w:cs="Calibri"/>
                <w:color w:val="000000" w:themeColor="dark1"/>
                <w:sz w:val="16"/>
                <w:szCs w:val="16"/>
              </w:rPr>
              <w:t>1</w:t>
            </w:r>
          </w:p>
        </w:tc>
        <w:tc>
          <w:tcPr>
            <w:tcW w:w="8363" w:type="dxa"/>
            <w:shd w:val="clear" w:color="auto" w:fill="auto"/>
            <w:vAlign w:val="center"/>
          </w:tcPr>
          <w:p w14:paraId="4EF7529A" w14:textId="77777777" w:rsidR="00331226" w:rsidRPr="00211C19" w:rsidRDefault="00331226" w:rsidP="00C2040A">
            <w:pPr>
              <w:keepNext/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 w:rsidRPr="00211C19">
              <w:rPr>
                <w:rFonts w:eastAsia="현대하모니 L" w:cs="Calibri"/>
                <w:color w:val="000000" w:themeColor="dark1"/>
                <w:sz w:val="16"/>
                <w:szCs w:val="16"/>
              </w:rPr>
              <w:t>Par_RheostatBrightLevel01</w:t>
            </w:r>
          </w:p>
        </w:tc>
      </w:tr>
      <w:tr w:rsidR="00331226" w:rsidRPr="00211C19" w14:paraId="5D48AA1E" w14:textId="77777777" w:rsidTr="00C2040A">
        <w:tc>
          <w:tcPr>
            <w:tcW w:w="2127" w:type="dxa"/>
            <w:shd w:val="clear" w:color="auto" w:fill="auto"/>
            <w:vAlign w:val="center"/>
          </w:tcPr>
          <w:p w14:paraId="141F14AD" w14:textId="77777777" w:rsidR="00331226" w:rsidRPr="00211C19" w:rsidRDefault="00331226" w:rsidP="00C2040A">
            <w:pPr>
              <w:jc w:val="center"/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>
              <w:rPr>
                <w:rFonts w:eastAsia="현대하모니 L" w:cs="Calibri" w:hint="eastAsia"/>
                <w:color w:val="000000" w:themeColor="dark1"/>
                <w:sz w:val="16"/>
                <w:szCs w:val="16"/>
              </w:rPr>
              <w:t>Step</w:t>
            </w:r>
            <w:r w:rsidRPr="00211C19">
              <w:rPr>
                <w:rFonts w:eastAsia="현대하모니 L" w:cs="Calibri"/>
                <w:color w:val="000000" w:themeColor="dark1"/>
                <w:sz w:val="16"/>
                <w:szCs w:val="16"/>
              </w:rPr>
              <w:t xml:space="preserve"> 2</w:t>
            </w:r>
          </w:p>
        </w:tc>
        <w:tc>
          <w:tcPr>
            <w:tcW w:w="8363" w:type="dxa"/>
            <w:shd w:val="clear" w:color="auto" w:fill="auto"/>
            <w:vAlign w:val="center"/>
          </w:tcPr>
          <w:p w14:paraId="0768DF3C" w14:textId="77777777" w:rsidR="00331226" w:rsidRPr="00211C19" w:rsidRDefault="00331226" w:rsidP="00C2040A">
            <w:pPr>
              <w:keepNext/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 w:rsidRPr="00211C19">
              <w:rPr>
                <w:rFonts w:eastAsia="현대하모니 L" w:cs="Calibri"/>
                <w:color w:val="000000" w:themeColor="dark1"/>
                <w:sz w:val="16"/>
                <w:szCs w:val="16"/>
              </w:rPr>
              <w:t>Par_RheostatBrightLevel02</w:t>
            </w:r>
          </w:p>
        </w:tc>
      </w:tr>
      <w:tr w:rsidR="00331226" w:rsidRPr="00211C19" w14:paraId="543E6D6D" w14:textId="77777777" w:rsidTr="00C2040A">
        <w:tc>
          <w:tcPr>
            <w:tcW w:w="2127" w:type="dxa"/>
            <w:shd w:val="clear" w:color="auto" w:fill="auto"/>
            <w:vAlign w:val="center"/>
          </w:tcPr>
          <w:p w14:paraId="47B334A0" w14:textId="77777777" w:rsidR="00331226" w:rsidRPr="00211C19" w:rsidRDefault="00331226" w:rsidP="00C2040A">
            <w:pPr>
              <w:jc w:val="center"/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>
              <w:rPr>
                <w:rFonts w:eastAsia="현대하모니 L" w:cs="Calibri" w:hint="eastAsia"/>
                <w:color w:val="000000" w:themeColor="dark1"/>
                <w:sz w:val="16"/>
                <w:szCs w:val="16"/>
              </w:rPr>
              <w:t>Step</w:t>
            </w:r>
            <w:r w:rsidRPr="00211C19">
              <w:rPr>
                <w:rFonts w:eastAsia="현대하모니 L" w:cs="Calibri"/>
                <w:color w:val="000000" w:themeColor="dark1"/>
                <w:sz w:val="16"/>
                <w:szCs w:val="16"/>
              </w:rPr>
              <w:t xml:space="preserve"> 3</w:t>
            </w:r>
          </w:p>
        </w:tc>
        <w:tc>
          <w:tcPr>
            <w:tcW w:w="8363" w:type="dxa"/>
            <w:shd w:val="clear" w:color="auto" w:fill="auto"/>
            <w:vAlign w:val="center"/>
          </w:tcPr>
          <w:p w14:paraId="40F6B9B0" w14:textId="77777777" w:rsidR="00331226" w:rsidRPr="00211C19" w:rsidRDefault="00331226" w:rsidP="00C2040A">
            <w:pPr>
              <w:keepNext/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 w:rsidRPr="00211C19">
              <w:rPr>
                <w:rFonts w:eastAsia="현대하모니 L" w:cs="Calibri"/>
                <w:color w:val="000000" w:themeColor="dark1"/>
                <w:sz w:val="16"/>
                <w:szCs w:val="16"/>
              </w:rPr>
              <w:t>Par_RheostatBrightLevel03</w:t>
            </w:r>
          </w:p>
        </w:tc>
      </w:tr>
      <w:tr w:rsidR="00331226" w:rsidRPr="00211C19" w14:paraId="289839EA" w14:textId="77777777" w:rsidTr="00C2040A">
        <w:tc>
          <w:tcPr>
            <w:tcW w:w="2127" w:type="dxa"/>
            <w:shd w:val="clear" w:color="auto" w:fill="auto"/>
            <w:vAlign w:val="center"/>
          </w:tcPr>
          <w:p w14:paraId="79F8DC4A" w14:textId="77777777" w:rsidR="00331226" w:rsidRPr="00211C19" w:rsidRDefault="00331226" w:rsidP="00C2040A">
            <w:pPr>
              <w:jc w:val="center"/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>
              <w:rPr>
                <w:rFonts w:eastAsia="현대하모니 L" w:cs="Calibri" w:hint="eastAsia"/>
                <w:color w:val="000000" w:themeColor="dark1"/>
                <w:sz w:val="16"/>
                <w:szCs w:val="16"/>
              </w:rPr>
              <w:t>Step</w:t>
            </w:r>
            <w:r w:rsidRPr="00211C19">
              <w:rPr>
                <w:rFonts w:eastAsia="현대하모니 L" w:cs="Calibri"/>
                <w:color w:val="000000" w:themeColor="dark1"/>
                <w:sz w:val="16"/>
                <w:szCs w:val="16"/>
              </w:rPr>
              <w:t xml:space="preserve"> 4</w:t>
            </w:r>
          </w:p>
        </w:tc>
        <w:tc>
          <w:tcPr>
            <w:tcW w:w="8363" w:type="dxa"/>
            <w:shd w:val="clear" w:color="auto" w:fill="auto"/>
            <w:vAlign w:val="center"/>
          </w:tcPr>
          <w:p w14:paraId="5B280016" w14:textId="77777777" w:rsidR="00331226" w:rsidRPr="00211C19" w:rsidRDefault="00331226" w:rsidP="00C2040A">
            <w:pPr>
              <w:keepNext/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 w:rsidRPr="00211C19">
              <w:rPr>
                <w:rFonts w:eastAsia="현대하모니 L" w:cs="Calibri"/>
                <w:color w:val="000000" w:themeColor="dark1"/>
                <w:sz w:val="16"/>
                <w:szCs w:val="16"/>
              </w:rPr>
              <w:t>Par_RheostatBrightLevel04</w:t>
            </w:r>
          </w:p>
        </w:tc>
      </w:tr>
      <w:tr w:rsidR="00331226" w:rsidRPr="00211C19" w14:paraId="1D27572E" w14:textId="77777777" w:rsidTr="00C2040A">
        <w:tc>
          <w:tcPr>
            <w:tcW w:w="2127" w:type="dxa"/>
            <w:shd w:val="clear" w:color="auto" w:fill="auto"/>
            <w:vAlign w:val="center"/>
          </w:tcPr>
          <w:p w14:paraId="72F28B63" w14:textId="77777777" w:rsidR="00331226" w:rsidRPr="00211C19" w:rsidRDefault="00331226" w:rsidP="00C2040A">
            <w:pPr>
              <w:jc w:val="center"/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>
              <w:rPr>
                <w:rFonts w:eastAsia="현대하모니 L" w:cs="Calibri" w:hint="eastAsia"/>
                <w:color w:val="000000" w:themeColor="dark1"/>
                <w:sz w:val="16"/>
                <w:szCs w:val="16"/>
              </w:rPr>
              <w:t>Step</w:t>
            </w:r>
            <w:r w:rsidRPr="00211C19">
              <w:rPr>
                <w:rFonts w:eastAsia="현대하모니 L" w:cs="Calibri"/>
                <w:color w:val="000000" w:themeColor="dark1"/>
                <w:sz w:val="16"/>
                <w:szCs w:val="16"/>
              </w:rPr>
              <w:t xml:space="preserve"> 5</w:t>
            </w:r>
          </w:p>
        </w:tc>
        <w:tc>
          <w:tcPr>
            <w:tcW w:w="8363" w:type="dxa"/>
            <w:shd w:val="clear" w:color="auto" w:fill="auto"/>
            <w:vAlign w:val="center"/>
          </w:tcPr>
          <w:p w14:paraId="5DDA5CCF" w14:textId="77777777" w:rsidR="00331226" w:rsidRPr="00211C19" w:rsidRDefault="00331226" w:rsidP="00C2040A">
            <w:pPr>
              <w:keepNext/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 w:rsidRPr="00211C19">
              <w:rPr>
                <w:rFonts w:eastAsia="현대하모니 L" w:cs="Calibri"/>
                <w:color w:val="000000" w:themeColor="dark1"/>
                <w:sz w:val="16"/>
                <w:szCs w:val="16"/>
              </w:rPr>
              <w:t>Par_RheostatBrightLevel05</w:t>
            </w:r>
          </w:p>
        </w:tc>
      </w:tr>
      <w:tr w:rsidR="00331226" w:rsidRPr="00211C19" w14:paraId="021A43A6" w14:textId="77777777" w:rsidTr="00C2040A">
        <w:tc>
          <w:tcPr>
            <w:tcW w:w="2127" w:type="dxa"/>
            <w:shd w:val="clear" w:color="auto" w:fill="auto"/>
            <w:vAlign w:val="center"/>
          </w:tcPr>
          <w:p w14:paraId="09483B5C" w14:textId="77777777" w:rsidR="00331226" w:rsidRPr="00211C19" w:rsidRDefault="00331226" w:rsidP="00C2040A">
            <w:pPr>
              <w:jc w:val="center"/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>
              <w:rPr>
                <w:rFonts w:eastAsia="현대하모니 L" w:cs="Calibri" w:hint="eastAsia"/>
                <w:color w:val="000000" w:themeColor="dark1"/>
                <w:sz w:val="16"/>
                <w:szCs w:val="16"/>
              </w:rPr>
              <w:t>Step</w:t>
            </w:r>
            <w:r w:rsidRPr="00211C19">
              <w:rPr>
                <w:rFonts w:eastAsia="현대하모니 L" w:cs="Calibri"/>
                <w:color w:val="000000" w:themeColor="dark1"/>
                <w:sz w:val="16"/>
                <w:szCs w:val="16"/>
              </w:rPr>
              <w:t xml:space="preserve"> 6</w:t>
            </w:r>
          </w:p>
        </w:tc>
        <w:tc>
          <w:tcPr>
            <w:tcW w:w="8363" w:type="dxa"/>
            <w:shd w:val="clear" w:color="auto" w:fill="auto"/>
            <w:vAlign w:val="center"/>
          </w:tcPr>
          <w:p w14:paraId="3319DC04" w14:textId="77777777" w:rsidR="00331226" w:rsidRPr="00211C19" w:rsidRDefault="00331226" w:rsidP="00C2040A">
            <w:pPr>
              <w:keepNext/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 w:rsidRPr="00211C19">
              <w:rPr>
                <w:rFonts w:eastAsia="현대하모니 L" w:cs="Calibri"/>
                <w:color w:val="000000" w:themeColor="dark1"/>
                <w:sz w:val="16"/>
                <w:szCs w:val="16"/>
              </w:rPr>
              <w:t>Par_RheostatBrightLevel06</w:t>
            </w:r>
          </w:p>
        </w:tc>
      </w:tr>
      <w:tr w:rsidR="00331226" w:rsidRPr="00211C19" w14:paraId="48F52C3F" w14:textId="77777777" w:rsidTr="00C2040A">
        <w:tc>
          <w:tcPr>
            <w:tcW w:w="2127" w:type="dxa"/>
            <w:shd w:val="clear" w:color="auto" w:fill="auto"/>
            <w:vAlign w:val="center"/>
          </w:tcPr>
          <w:p w14:paraId="44A1E1A4" w14:textId="77777777" w:rsidR="00331226" w:rsidRPr="00211C19" w:rsidRDefault="00331226" w:rsidP="00C2040A">
            <w:pPr>
              <w:jc w:val="center"/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>
              <w:rPr>
                <w:rFonts w:eastAsia="현대하모니 L" w:cs="Calibri" w:hint="eastAsia"/>
                <w:color w:val="000000" w:themeColor="dark1"/>
                <w:sz w:val="16"/>
                <w:szCs w:val="16"/>
              </w:rPr>
              <w:t>Step</w:t>
            </w:r>
            <w:r w:rsidRPr="00211C19">
              <w:rPr>
                <w:rFonts w:eastAsia="현대하모니 L" w:cs="Calibri"/>
                <w:color w:val="000000" w:themeColor="dark1"/>
                <w:sz w:val="16"/>
                <w:szCs w:val="16"/>
              </w:rPr>
              <w:t xml:space="preserve"> 7</w:t>
            </w:r>
          </w:p>
        </w:tc>
        <w:tc>
          <w:tcPr>
            <w:tcW w:w="8363" w:type="dxa"/>
            <w:shd w:val="clear" w:color="auto" w:fill="auto"/>
            <w:vAlign w:val="center"/>
          </w:tcPr>
          <w:p w14:paraId="115A1C1D" w14:textId="77777777" w:rsidR="00331226" w:rsidRPr="00211C19" w:rsidRDefault="00331226" w:rsidP="00C2040A">
            <w:pPr>
              <w:keepNext/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 w:rsidRPr="00211C19">
              <w:rPr>
                <w:rFonts w:eastAsia="현대하모니 L" w:cs="Calibri"/>
                <w:color w:val="000000" w:themeColor="dark1"/>
                <w:sz w:val="16"/>
                <w:szCs w:val="16"/>
              </w:rPr>
              <w:t>Par_RheostatBrightLevel07</w:t>
            </w:r>
          </w:p>
        </w:tc>
      </w:tr>
      <w:tr w:rsidR="00331226" w:rsidRPr="00211C19" w14:paraId="1F657BD4" w14:textId="77777777" w:rsidTr="00C2040A">
        <w:tc>
          <w:tcPr>
            <w:tcW w:w="2127" w:type="dxa"/>
            <w:shd w:val="clear" w:color="auto" w:fill="auto"/>
            <w:vAlign w:val="center"/>
          </w:tcPr>
          <w:p w14:paraId="00AF5112" w14:textId="77777777" w:rsidR="00331226" w:rsidRPr="00211C19" w:rsidRDefault="00331226" w:rsidP="00C2040A">
            <w:pPr>
              <w:jc w:val="center"/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>
              <w:rPr>
                <w:rFonts w:eastAsia="현대하모니 L" w:cs="Calibri" w:hint="eastAsia"/>
                <w:color w:val="000000" w:themeColor="dark1"/>
                <w:sz w:val="16"/>
                <w:szCs w:val="16"/>
              </w:rPr>
              <w:t>Step</w:t>
            </w:r>
            <w:r w:rsidRPr="00211C19">
              <w:rPr>
                <w:rFonts w:eastAsia="현대하모니 L" w:cs="Calibri"/>
                <w:color w:val="000000" w:themeColor="dark1"/>
                <w:sz w:val="16"/>
                <w:szCs w:val="16"/>
              </w:rPr>
              <w:t xml:space="preserve"> 8</w:t>
            </w:r>
          </w:p>
        </w:tc>
        <w:tc>
          <w:tcPr>
            <w:tcW w:w="8363" w:type="dxa"/>
            <w:shd w:val="clear" w:color="auto" w:fill="auto"/>
            <w:vAlign w:val="center"/>
          </w:tcPr>
          <w:p w14:paraId="60C5CD65" w14:textId="77777777" w:rsidR="00331226" w:rsidRPr="00211C19" w:rsidRDefault="00331226" w:rsidP="00C2040A">
            <w:pPr>
              <w:keepNext/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 w:rsidRPr="00211C19">
              <w:rPr>
                <w:rFonts w:eastAsia="현대하모니 L" w:cs="Calibri"/>
                <w:color w:val="000000" w:themeColor="dark1"/>
                <w:sz w:val="16"/>
                <w:szCs w:val="16"/>
              </w:rPr>
              <w:t>Par_RheostatBrightLevel08</w:t>
            </w:r>
          </w:p>
        </w:tc>
      </w:tr>
      <w:tr w:rsidR="00331226" w:rsidRPr="00211C19" w14:paraId="7332618F" w14:textId="77777777" w:rsidTr="00C2040A">
        <w:tc>
          <w:tcPr>
            <w:tcW w:w="2127" w:type="dxa"/>
            <w:shd w:val="clear" w:color="auto" w:fill="auto"/>
            <w:vAlign w:val="center"/>
          </w:tcPr>
          <w:p w14:paraId="134C34AF" w14:textId="77777777" w:rsidR="00331226" w:rsidRPr="00211C19" w:rsidRDefault="00331226" w:rsidP="00C2040A">
            <w:pPr>
              <w:jc w:val="center"/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>
              <w:rPr>
                <w:rFonts w:eastAsia="현대하모니 L" w:cs="Calibri" w:hint="eastAsia"/>
                <w:color w:val="000000" w:themeColor="dark1"/>
                <w:sz w:val="16"/>
                <w:szCs w:val="16"/>
              </w:rPr>
              <w:t>Step</w:t>
            </w:r>
            <w:r w:rsidRPr="00211C19">
              <w:rPr>
                <w:rFonts w:eastAsia="현대하모니 L" w:cs="Calibri"/>
                <w:color w:val="000000" w:themeColor="dark1"/>
                <w:sz w:val="16"/>
                <w:szCs w:val="16"/>
              </w:rPr>
              <w:t xml:space="preserve"> 9</w:t>
            </w:r>
          </w:p>
        </w:tc>
        <w:tc>
          <w:tcPr>
            <w:tcW w:w="8363" w:type="dxa"/>
            <w:shd w:val="clear" w:color="auto" w:fill="auto"/>
            <w:vAlign w:val="center"/>
          </w:tcPr>
          <w:p w14:paraId="6D8DC7AE" w14:textId="77777777" w:rsidR="00331226" w:rsidRPr="00211C19" w:rsidRDefault="00331226" w:rsidP="00C2040A">
            <w:pPr>
              <w:keepNext/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 w:rsidRPr="00211C19">
              <w:rPr>
                <w:rFonts w:eastAsia="현대하모니 L" w:cs="Calibri"/>
                <w:color w:val="000000" w:themeColor="dark1"/>
                <w:sz w:val="16"/>
                <w:szCs w:val="16"/>
              </w:rPr>
              <w:t>Par_RheostatBrightLevel09</w:t>
            </w:r>
          </w:p>
        </w:tc>
      </w:tr>
      <w:tr w:rsidR="00331226" w:rsidRPr="00211C19" w14:paraId="32185606" w14:textId="77777777" w:rsidTr="00C2040A">
        <w:tc>
          <w:tcPr>
            <w:tcW w:w="2127" w:type="dxa"/>
            <w:shd w:val="clear" w:color="auto" w:fill="auto"/>
            <w:vAlign w:val="center"/>
          </w:tcPr>
          <w:p w14:paraId="6ED594D2" w14:textId="77777777" w:rsidR="00331226" w:rsidRPr="00211C19" w:rsidRDefault="00331226" w:rsidP="00C2040A">
            <w:pPr>
              <w:jc w:val="center"/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>
              <w:rPr>
                <w:rFonts w:eastAsia="현대하모니 L" w:cs="Calibri" w:hint="eastAsia"/>
                <w:color w:val="000000" w:themeColor="dark1"/>
                <w:sz w:val="16"/>
                <w:szCs w:val="16"/>
              </w:rPr>
              <w:t>Step</w:t>
            </w:r>
            <w:r w:rsidRPr="00211C19">
              <w:rPr>
                <w:rFonts w:eastAsia="현대하모니 L" w:cs="Calibri"/>
                <w:color w:val="000000" w:themeColor="dark1"/>
                <w:sz w:val="16"/>
                <w:szCs w:val="16"/>
              </w:rPr>
              <w:t xml:space="preserve"> 10</w:t>
            </w:r>
          </w:p>
        </w:tc>
        <w:tc>
          <w:tcPr>
            <w:tcW w:w="8363" w:type="dxa"/>
            <w:shd w:val="clear" w:color="auto" w:fill="auto"/>
            <w:vAlign w:val="center"/>
          </w:tcPr>
          <w:p w14:paraId="12BB2F75" w14:textId="77777777" w:rsidR="00331226" w:rsidRPr="00211C19" w:rsidRDefault="00331226" w:rsidP="00C2040A">
            <w:pPr>
              <w:keepNext/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 w:rsidRPr="00211C19">
              <w:rPr>
                <w:rFonts w:eastAsia="현대하모니 L" w:cs="Calibri"/>
                <w:color w:val="000000" w:themeColor="dark1"/>
                <w:sz w:val="16"/>
                <w:szCs w:val="16"/>
              </w:rPr>
              <w:t>Par_RheostatBrightLevel10</w:t>
            </w:r>
          </w:p>
        </w:tc>
      </w:tr>
      <w:tr w:rsidR="00331226" w:rsidRPr="00211C19" w14:paraId="61415190" w14:textId="77777777" w:rsidTr="00C2040A">
        <w:tc>
          <w:tcPr>
            <w:tcW w:w="2127" w:type="dxa"/>
            <w:shd w:val="clear" w:color="auto" w:fill="auto"/>
            <w:vAlign w:val="center"/>
          </w:tcPr>
          <w:p w14:paraId="6AA8F8B2" w14:textId="77777777" w:rsidR="00331226" w:rsidRPr="00211C19" w:rsidRDefault="00331226" w:rsidP="00C2040A">
            <w:pPr>
              <w:jc w:val="center"/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>
              <w:rPr>
                <w:rFonts w:eastAsia="현대하모니 L" w:cs="Calibri" w:hint="eastAsia"/>
                <w:color w:val="000000" w:themeColor="dark1"/>
                <w:sz w:val="16"/>
                <w:szCs w:val="16"/>
              </w:rPr>
              <w:t>Step</w:t>
            </w:r>
            <w:r w:rsidRPr="00211C19">
              <w:rPr>
                <w:rFonts w:eastAsia="현대하모니 L" w:cs="Calibri"/>
                <w:color w:val="000000" w:themeColor="dark1"/>
                <w:sz w:val="16"/>
                <w:szCs w:val="16"/>
              </w:rPr>
              <w:t xml:space="preserve"> 11</w:t>
            </w:r>
          </w:p>
        </w:tc>
        <w:tc>
          <w:tcPr>
            <w:tcW w:w="8363" w:type="dxa"/>
            <w:shd w:val="clear" w:color="auto" w:fill="auto"/>
            <w:vAlign w:val="center"/>
          </w:tcPr>
          <w:p w14:paraId="6F59C0AB" w14:textId="77777777" w:rsidR="00331226" w:rsidRPr="00211C19" w:rsidRDefault="00331226" w:rsidP="00C2040A">
            <w:pPr>
              <w:keepNext/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 w:rsidRPr="00211C19">
              <w:rPr>
                <w:rFonts w:eastAsia="현대하모니 L" w:cs="Calibri"/>
                <w:color w:val="000000" w:themeColor="dark1"/>
                <w:sz w:val="16"/>
                <w:szCs w:val="16"/>
              </w:rPr>
              <w:t>Par_RheostatBrightLevel11</w:t>
            </w:r>
          </w:p>
        </w:tc>
      </w:tr>
      <w:tr w:rsidR="00331226" w:rsidRPr="00211C19" w14:paraId="6AF1110E" w14:textId="77777777" w:rsidTr="00C2040A">
        <w:tc>
          <w:tcPr>
            <w:tcW w:w="2127" w:type="dxa"/>
            <w:shd w:val="clear" w:color="auto" w:fill="auto"/>
            <w:vAlign w:val="center"/>
          </w:tcPr>
          <w:p w14:paraId="21E2DB74" w14:textId="77777777" w:rsidR="00331226" w:rsidRPr="00211C19" w:rsidRDefault="00331226" w:rsidP="00C2040A">
            <w:pPr>
              <w:jc w:val="center"/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>
              <w:rPr>
                <w:rFonts w:eastAsia="현대하모니 L" w:cs="Calibri" w:hint="eastAsia"/>
                <w:color w:val="000000" w:themeColor="dark1"/>
                <w:sz w:val="16"/>
                <w:szCs w:val="16"/>
              </w:rPr>
              <w:t>Step</w:t>
            </w:r>
            <w:r w:rsidRPr="00211C19">
              <w:rPr>
                <w:rFonts w:eastAsia="현대하모니 L" w:cs="Calibri"/>
                <w:color w:val="000000" w:themeColor="dark1"/>
                <w:sz w:val="16"/>
                <w:szCs w:val="16"/>
              </w:rPr>
              <w:t xml:space="preserve"> 12</w:t>
            </w:r>
          </w:p>
        </w:tc>
        <w:tc>
          <w:tcPr>
            <w:tcW w:w="8363" w:type="dxa"/>
            <w:shd w:val="clear" w:color="auto" w:fill="auto"/>
            <w:vAlign w:val="center"/>
          </w:tcPr>
          <w:p w14:paraId="1709B853" w14:textId="77777777" w:rsidR="00331226" w:rsidRPr="00211C19" w:rsidRDefault="00331226" w:rsidP="00C2040A">
            <w:pPr>
              <w:keepNext/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 w:rsidRPr="00211C19">
              <w:rPr>
                <w:rFonts w:eastAsia="현대하모니 L" w:cs="Calibri"/>
                <w:color w:val="000000" w:themeColor="dark1"/>
                <w:sz w:val="16"/>
                <w:szCs w:val="16"/>
              </w:rPr>
              <w:t>Par_RheostatBrightLevel12</w:t>
            </w:r>
          </w:p>
        </w:tc>
      </w:tr>
      <w:tr w:rsidR="00331226" w:rsidRPr="00211C19" w14:paraId="526C87BC" w14:textId="77777777" w:rsidTr="00C2040A">
        <w:tc>
          <w:tcPr>
            <w:tcW w:w="2127" w:type="dxa"/>
            <w:shd w:val="clear" w:color="auto" w:fill="auto"/>
            <w:vAlign w:val="center"/>
          </w:tcPr>
          <w:p w14:paraId="3D283C2C" w14:textId="77777777" w:rsidR="00331226" w:rsidRPr="00211C19" w:rsidRDefault="00331226" w:rsidP="00C2040A">
            <w:pPr>
              <w:jc w:val="center"/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>
              <w:rPr>
                <w:rFonts w:eastAsia="현대하모니 L" w:cs="Calibri" w:hint="eastAsia"/>
                <w:color w:val="000000" w:themeColor="dark1"/>
                <w:sz w:val="16"/>
                <w:szCs w:val="16"/>
              </w:rPr>
              <w:t>Step</w:t>
            </w:r>
            <w:r w:rsidRPr="00211C19">
              <w:rPr>
                <w:rFonts w:eastAsia="현대하모니 L" w:cs="Calibri"/>
                <w:color w:val="000000" w:themeColor="dark1"/>
                <w:sz w:val="16"/>
                <w:szCs w:val="16"/>
              </w:rPr>
              <w:t xml:space="preserve"> 13</w:t>
            </w:r>
          </w:p>
        </w:tc>
        <w:tc>
          <w:tcPr>
            <w:tcW w:w="8363" w:type="dxa"/>
            <w:shd w:val="clear" w:color="auto" w:fill="auto"/>
            <w:vAlign w:val="center"/>
          </w:tcPr>
          <w:p w14:paraId="4B994803" w14:textId="77777777" w:rsidR="00331226" w:rsidRPr="00211C19" w:rsidRDefault="00331226" w:rsidP="00C2040A">
            <w:pPr>
              <w:keepNext/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 w:rsidRPr="00211C19">
              <w:rPr>
                <w:rFonts w:eastAsia="현대하모니 L" w:cs="Calibri"/>
                <w:color w:val="000000" w:themeColor="dark1"/>
                <w:sz w:val="16"/>
                <w:szCs w:val="16"/>
              </w:rPr>
              <w:t>Par_RheostatBrightLevel13</w:t>
            </w:r>
          </w:p>
        </w:tc>
      </w:tr>
      <w:tr w:rsidR="00331226" w:rsidRPr="00211C19" w14:paraId="71A21724" w14:textId="77777777" w:rsidTr="00C2040A">
        <w:tc>
          <w:tcPr>
            <w:tcW w:w="2127" w:type="dxa"/>
            <w:shd w:val="clear" w:color="auto" w:fill="auto"/>
            <w:vAlign w:val="center"/>
          </w:tcPr>
          <w:p w14:paraId="28A01FAC" w14:textId="77777777" w:rsidR="00331226" w:rsidRPr="00211C19" w:rsidRDefault="00331226" w:rsidP="00C2040A">
            <w:pPr>
              <w:jc w:val="center"/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>
              <w:rPr>
                <w:rFonts w:eastAsia="현대하모니 L" w:cs="Calibri" w:hint="eastAsia"/>
                <w:color w:val="000000" w:themeColor="dark1"/>
                <w:sz w:val="16"/>
                <w:szCs w:val="16"/>
              </w:rPr>
              <w:t>Step</w:t>
            </w:r>
            <w:r w:rsidRPr="00211C19">
              <w:rPr>
                <w:rFonts w:eastAsia="현대하모니 L" w:cs="Calibri"/>
                <w:color w:val="000000" w:themeColor="dark1"/>
                <w:sz w:val="16"/>
                <w:szCs w:val="16"/>
              </w:rPr>
              <w:t xml:space="preserve"> 14</w:t>
            </w:r>
          </w:p>
        </w:tc>
        <w:tc>
          <w:tcPr>
            <w:tcW w:w="8363" w:type="dxa"/>
            <w:shd w:val="clear" w:color="auto" w:fill="auto"/>
            <w:vAlign w:val="center"/>
          </w:tcPr>
          <w:p w14:paraId="21EBE44D" w14:textId="77777777" w:rsidR="00331226" w:rsidRPr="00211C19" w:rsidRDefault="00331226" w:rsidP="00C2040A">
            <w:pPr>
              <w:keepNext/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 w:rsidRPr="00211C19">
              <w:rPr>
                <w:rFonts w:eastAsia="현대하모니 L" w:cs="Calibri"/>
                <w:color w:val="000000" w:themeColor="dark1"/>
                <w:sz w:val="16"/>
                <w:szCs w:val="16"/>
              </w:rPr>
              <w:t>Par_RheostatBrightLevel14</w:t>
            </w:r>
          </w:p>
        </w:tc>
      </w:tr>
      <w:tr w:rsidR="00331226" w:rsidRPr="00211C19" w14:paraId="6C6FFA12" w14:textId="77777777" w:rsidTr="00C2040A">
        <w:tc>
          <w:tcPr>
            <w:tcW w:w="2127" w:type="dxa"/>
            <w:shd w:val="clear" w:color="auto" w:fill="auto"/>
            <w:vAlign w:val="center"/>
          </w:tcPr>
          <w:p w14:paraId="725EB09E" w14:textId="77777777" w:rsidR="00331226" w:rsidRPr="00211C19" w:rsidRDefault="00331226" w:rsidP="00C2040A">
            <w:pPr>
              <w:jc w:val="center"/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>
              <w:rPr>
                <w:rFonts w:eastAsia="현대하모니 L" w:cs="Calibri" w:hint="eastAsia"/>
                <w:color w:val="000000" w:themeColor="dark1"/>
                <w:sz w:val="16"/>
                <w:szCs w:val="16"/>
              </w:rPr>
              <w:t>Step</w:t>
            </w:r>
            <w:r w:rsidRPr="00211C19">
              <w:rPr>
                <w:rFonts w:eastAsia="현대하모니 L" w:cs="Calibri"/>
                <w:color w:val="000000" w:themeColor="dark1"/>
                <w:sz w:val="16"/>
                <w:szCs w:val="16"/>
              </w:rPr>
              <w:t xml:space="preserve"> 15</w:t>
            </w:r>
          </w:p>
        </w:tc>
        <w:tc>
          <w:tcPr>
            <w:tcW w:w="8363" w:type="dxa"/>
            <w:shd w:val="clear" w:color="auto" w:fill="auto"/>
            <w:vAlign w:val="center"/>
          </w:tcPr>
          <w:p w14:paraId="35AA9702" w14:textId="77777777" w:rsidR="00331226" w:rsidRPr="00211C19" w:rsidRDefault="00331226" w:rsidP="00C2040A">
            <w:pPr>
              <w:keepNext/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 w:rsidRPr="00211C19">
              <w:rPr>
                <w:rFonts w:eastAsia="현대하모니 L" w:cs="Calibri"/>
                <w:color w:val="000000" w:themeColor="dark1"/>
                <w:sz w:val="16"/>
                <w:szCs w:val="16"/>
              </w:rPr>
              <w:t>Par_RheostatBrightLevel15</w:t>
            </w:r>
          </w:p>
        </w:tc>
      </w:tr>
      <w:tr w:rsidR="00331226" w:rsidRPr="00211C19" w14:paraId="424FF6E6" w14:textId="77777777" w:rsidTr="00C2040A">
        <w:tc>
          <w:tcPr>
            <w:tcW w:w="2127" w:type="dxa"/>
            <w:shd w:val="clear" w:color="auto" w:fill="auto"/>
            <w:vAlign w:val="center"/>
          </w:tcPr>
          <w:p w14:paraId="1ED97648" w14:textId="77777777" w:rsidR="00331226" w:rsidRPr="00211C19" w:rsidRDefault="00331226" w:rsidP="00C2040A">
            <w:pPr>
              <w:jc w:val="center"/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>
              <w:rPr>
                <w:rFonts w:eastAsia="현대하모니 L" w:cs="Calibri" w:hint="eastAsia"/>
                <w:color w:val="000000" w:themeColor="dark1"/>
                <w:sz w:val="16"/>
                <w:szCs w:val="16"/>
              </w:rPr>
              <w:t>Step</w:t>
            </w:r>
            <w:r w:rsidRPr="00211C19">
              <w:rPr>
                <w:rFonts w:eastAsia="현대하모니 L" w:cs="Calibri"/>
                <w:color w:val="000000" w:themeColor="dark1"/>
                <w:sz w:val="16"/>
                <w:szCs w:val="16"/>
              </w:rPr>
              <w:t xml:space="preserve"> 16</w:t>
            </w:r>
          </w:p>
        </w:tc>
        <w:tc>
          <w:tcPr>
            <w:tcW w:w="8363" w:type="dxa"/>
            <w:shd w:val="clear" w:color="auto" w:fill="auto"/>
            <w:vAlign w:val="center"/>
          </w:tcPr>
          <w:p w14:paraId="179B77CF" w14:textId="77777777" w:rsidR="00331226" w:rsidRPr="00211C19" w:rsidRDefault="00331226" w:rsidP="00C2040A">
            <w:pPr>
              <w:keepNext/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 w:rsidRPr="00211C19">
              <w:rPr>
                <w:rFonts w:eastAsia="현대하모니 L" w:cs="Calibri"/>
                <w:color w:val="000000" w:themeColor="dark1"/>
                <w:sz w:val="16"/>
                <w:szCs w:val="16"/>
              </w:rPr>
              <w:t>Par_RheostatBrightLevel16</w:t>
            </w:r>
          </w:p>
        </w:tc>
      </w:tr>
      <w:tr w:rsidR="00331226" w:rsidRPr="00211C19" w14:paraId="19849EB3" w14:textId="77777777" w:rsidTr="00C2040A">
        <w:tc>
          <w:tcPr>
            <w:tcW w:w="2127" w:type="dxa"/>
            <w:shd w:val="clear" w:color="auto" w:fill="auto"/>
            <w:vAlign w:val="center"/>
          </w:tcPr>
          <w:p w14:paraId="10BF9FF6" w14:textId="77777777" w:rsidR="00331226" w:rsidRPr="00211C19" w:rsidRDefault="00331226" w:rsidP="00C2040A">
            <w:pPr>
              <w:jc w:val="center"/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>
              <w:rPr>
                <w:rFonts w:eastAsia="현대하모니 L" w:cs="Calibri" w:hint="eastAsia"/>
                <w:color w:val="000000" w:themeColor="dark1"/>
                <w:sz w:val="16"/>
                <w:szCs w:val="16"/>
              </w:rPr>
              <w:t>Step</w:t>
            </w:r>
            <w:r w:rsidRPr="00211C19">
              <w:rPr>
                <w:rFonts w:eastAsia="현대하모니 L" w:cs="Calibri"/>
                <w:color w:val="000000" w:themeColor="dark1"/>
                <w:sz w:val="16"/>
                <w:szCs w:val="16"/>
              </w:rPr>
              <w:t xml:space="preserve"> 17</w:t>
            </w:r>
          </w:p>
        </w:tc>
        <w:tc>
          <w:tcPr>
            <w:tcW w:w="8363" w:type="dxa"/>
            <w:shd w:val="clear" w:color="auto" w:fill="auto"/>
            <w:vAlign w:val="center"/>
          </w:tcPr>
          <w:p w14:paraId="22686202" w14:textId="77777777" w:rsidR="00331226" w:rsidRPr="00211C19" w:rsidRDefault="00331226" w:rsidP="00C2040A">
            <w:pPr>
              <w:keepNext/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 w:rsidRPr="00211C19">
              <w:rPr>
                <w:rFonts w:eastAsia="현대하모니 L" w:cs="Calibri"/>
                <w:color w:val="000000" w:themeColor="dark1"/>
                <w:sz w:val="16"/>
                <w:szCs w:val="16"/>
              </w:rPr>
              <w:t>Par_RheostatBrightLevel17</w:t>
            </w:r>
          </w:p>
        </w:tc>
      </w:tr>
      <w:tr w:rsidR="00331226" w:rsidRPr="00211C19" w14:paraId="3CFBAAC8" w14:textId="77777777" w:rsidTr="00C2040A">
        <w:tc>
          <w:tcPr>
            <w:tcW w:w="2127" w:type="dxa"/>
            <w:shd w:val="clear" w:color="auto" w:fill="auto"/>
            <w:vAlign w:val="center"/>
          </w:tcPr>
          <w:p w14:paraId="0FC906CE" w14:textId="77777777" w:rsidR="00331226" w:rsidRPr="00211C19" w:rsidRDefault="00331226" w:rsidP="00C2040A">
            <w:pPr>
              <w:jc w:val="center"/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>
              <w:rPr>
                <w:rFonts w:eastAsia="현대하모니 L" w:cs="Calibri" w:hint="eastAsia"/>
                <w:color w:val="000000" w:themeColor="dark1"/>
                <w:sz w:val="16"/>
                <w:szCs w:val="16"/>
              </w:rPr>
              <w:t>Step</w:t>
            </w:r>
            <w:r w:rsidRPr="00211C19">
              <w:rPr>
                <w:rFonts w:eastAsia="현대하모니 L" w:cs="Calibri"/>
                <w:color w:val="000000" w:themeColor="dark1"/>
                <w:sz w:val="16"/>
                <w:szCs w:val="16"/>
              </w:rPr>
              <w:t xml:space="preserve"> 18</w:t>
            </w:r>
          </w:p>
        </w:tc>
        <w:tc>
          <w:tcPr>
            <w:tcW w:w="8363" w:type="dxa"/>
            <w:shd w:val="clear" w:color="auto" w:fill="auto"/>
            <w:vAlign w:val="center"/>
          </w:tcPr>
          <w:p w14:paraId="2E16D525" w14:textId="77777777" w:rsidR="00331226" w:rsidRPr="00211C19" w:rsidRDefault="00331226" w:rsidP="00C2040A">
            <w:pPr>
              <w:keepNext/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 w:rsidRPr="00211C19">
              <w:rPr>
                <w:rFonts w:eastAsia="현대하모니 L" w:cs="Calibri"/>
                <w:color w:val="000000" w:themeColor="dark1"/>
                <w:sz w:val="16"/>
                <w:szCs w:val="16"/>
              </w:rPr>
              <w:t>Par_RheostatBrightLevel18</w:t>
            </w:r>
          </w:p>
        </w:tc>
      </w:tr>
      <w:tr w:rsidR="00331226" w:rsidRPr="00211C19" w14:paraId="4CF16097" w14:textId="77777777" w:rsidTr="00C2040A">
        <w:tc>
          <w:tcPr>
            <w:tcW w:w="2127" w:type="dxa"/>
            <w:shd w:val="clear" w:color="auto" w:fill="auto"/>
            <w:vAlign w:val="center"/>
          </w:tcPr>
          <w:p w14:paraId="1DD3994B" w14:textId="77777777" w:rsidR="00331226" w:rsidRPr="00211C19" w:rsidRDefault="00331226" w:rsidP="00C2040A">
            <w:pPr>
              <w:jc w:val="center"/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>
              <w:rPr>
                <w:rFonts w:eastAsia="현대하모니 L" w:cs="Calibri" w:hint="eastAsia"/>
                <w:color w:val="000000" w:themeColor="dark1"/>
                <w:sz w:val="16"/>
                <w:szCs w:val="16"/>
              </w:rPr>
              <w:t>Step</w:t>
            </w:r>
            <w:r w:rsidRPr="00211C19">
              <w:rPr>
                <w:rFonts w:eastAsia="현대하모니 L" w:cs="Calibri"/>
                <w:color w:val="000000" w:themeColor="dark1"/>
                <w:sz w:val="16"/>
                <w:szCs w:val="16"/>
              </w:rPr>
              <w:t xml:space="preserve"> 19</w:t>
            </w:r>
          </w:p>
        </w:tc>
        <w:tc>
          <w:tcPr>
            <w:tcW w:w="8363" w:type="dxa"/>
            <w:shd w:val="clear" w:color="auto" w:fill="auto"/>
            <w:vAlign w:val="center"/>
          </w:tcPr>
          <w:p w14:paraId="59AC9588" w14:textId="77777777" w:rsidR="00331226" w:rsidRPr="00211C19" w:rsidRDefault="00331226" w:rsidP="00C2040A">
            <w:pPr>
              <w:keepNext/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 w:rsidRPr="00211C19">
              <w:rPr>
                <w:rFonts w:eastAsia="현대하모니 L" w:cs="Calibri"/>
                <w:color w:val="000000" w:themeColor="dark1"/>
                <w:sz w:val="16"/>
                <w:szCs w:val="16"/>
              </w:rPr>
              <w:t>Par_RheostatBrightLevel19</w:t>
            </w:r>
          </w:p>
        </w:tc>
      </w:tr>
      <w:tr w:rsidR="00331226" w:rsidRPr="00211C19" w14:paraId="222C6C98" w14:textId="77777777" w:rsidTr="00C2040A">
        <w:tc>
          <w:tcPr>
            <w:tcW w:w="2127" w:type="dxa"/>
            <w:shd w:val="clear" w:color="auto" w:fill="auto"/>
            <w:vAlign w:val="center"/>
          </w:tcPr>
          <w:p w14:paraId="6313670E" w14:textId="77777777" w:rsidR="00331226" w:rsidRPr="00211C19" w:rsidRDefault="00331226" w:rsidP="00C2040A">
            <w:pPr>
              <w:jc w:val="center"/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>
              <w:rPr>
                <w:rFonts w:eastAsia="현대하모니 L" w:cs="Calibri" w:hint="eastAsia"/>
                <w:color w:val="000000" w:themeColor="dark1"/>
                <w:sz w:val="16"/>
                <w:szCs w:val="16"/>
              </w:rPr>
              <w:t>Step</w:t>
            </w:r>
            <w:r w:rsidRPr="00211C19">
              <w:rPr>
                <w:rFonts w:eastAsia="현대하모니 L" w:cs="Calibri"/>
                <w:color w:val="000000" w:themeColor="dark1"/>
                <w:sz w:val="16"/>
                <w:szCs w:val="16"/>
              </w:rPr>
              <w:t xml:space="preserve"> 20</w:t>
            </w:r>
          </w:p>
        </w:tc>
        <w:tc>
          <w:tcPr>
            <w:tcW w:w="8363" w:type="dxa"/>
            <w:shd w:val="clear" w:color="auto" w:fill="auto"/>
            <w:vAlign w:val="center"/>
          </w:tcPr>
          <w:p w14:paraId="7A657AFE" w14:textId="77777777" w:rsidR="00331226" w:rsidRPr="00211C19" w:rsidRDefault="00331226" w:rsidP="00C2040A">
            <w:pPr>
              <w:keepNext/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 w:rsidRPr="00211C19">
              <w:rPr>
                <w:rFonts w:eastAsia="현대하모니 L" w:cs="Calibri"/>
                <w:color w:val="000000" w:themeColor="dark1"/>
                <w:sz w:val="16"/>
                <w:szCs w:val="16"/>
              </w:rPr>
              <w:t>Par_RheostatBrightLevel20</w:t>
            </w:r>
          </w:p>
        </w:tc>
      </w:tr>
      <w:tr w:rsidR="00331226" w:rsidRPr="00211C19" w14:paraId="2A539724" w14:textId="77777777" w:rsidTr="00C2040A">
        <w:trPr>
          <w:trHeight w:val="56"/>
        </w:trPr>
        <w:tc>
          <w:tcPr>
            <w:tcW w:w="2127" w:type="dxa"/>
            <w:shd w:val="clear" w:color="auto" w:fill="auto"/>
            <w:vAlign w:val="center"/>
          </w:tcPr>
          <w:p w14:paraId="1D4EC2AF" w14:textId="77777777" w:rsidR="00331226" w:rsidRPr="00211C19" w:rsidRDefault="00331226" w:rsidP="00C2040A">
            <w:pPr>
              <w:jc w:val="center"/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>
              <w:rPr>
                <w:rFonts w:eastAsia="현대하모니 L" w:cs="Calibri" w:hint="eastAsia"/>
                <w:color w:val="000000" w:themeColor="dark1"/>
                <w:sz w:val="16"/>
                <w:szCs w:val="16"/>
              </w:rPr>
              <w:t>Step</w:t>
            </w:r>
            <w:r w:rsidRPr="00211C19">
              <w:rPr>
                <w:rFonts w:eastAsia="현대하모니 L" w:cs="Calibri"/>
                <w:color w:val="000000" w:themeColor="dark1"/>
                <w:sz w:val="16"/>
                <w:szCs w:val="16"/>
              </w:rPr>
              <w:t xml:space="preserve"> 21</w:t>
            </w:r>
          </w:p>
        </w:tc>
        <w:tc>
          <w:tcPr>
            <w:tcW w:w="8363" w:type="dxa"/>
            <w:shd w:val="clear" w:color="auto" w:fill="auto"/>
            <w:vAlign w:val="center"/>
          </w:tcPr>
          <w:p w14:paraId="718F87A4" w14:textId="77777777" w:rsidR="00331226" w:rsidRPr="00211C19" w:rsidRDefault="00331226" w:rsidP="00C2040A">
            <w:pPr>
              <w:keepNext/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 w:rsidRPr="00211C19">
              <w:rPr>
                <w:rFonts w:eastAsia="현대하모니 L" w:cs="Calibri"/>
                <w:color w:val="000000" w:themeColor="dark1"/>
                <w:sz w:val="16"/>
                <w:szCs w:val="16"/>
              </w:rPr>
              <w:t>Par_RheostatBrightLevel21</w:t>
            </w:r>
          </w:p>
        </w:tc>
      </w:tr>
    </w:tbl>
    <w:p w14:paraId="63D9FD98" w14:textId="16D3A68F" w:rsidR="00331226" w:rsidRPr="00211C19" w:rsidRDefault="00331226" w:rsidP="00331226">
      <w:pPr>
        <w:pStyle w:val="affc"/>
        <w:rPr>
          <w:rFonts w:eastAsia="현대하모니 L" w:cs="Calibri"/>
        </w:rPr>
      </w:pPr>
      <w:bookmarkStart w:id="233" w:name="_Toc16083271"/>
      <w:bookmarkStart w:id="234" w:name="_Toc96604546"/>
      <w:r w:rsidRPr="00211C19">
        <w:rPr>
          <w:rFonts w:eastAsia="현대하모니 L" w:cs="Calibri"/>
        </w:rPr>
        <w:t xml:space="preserve">Table </w:t>
      </w:r>
      <w:r w:rsidRPr="00211C19">
        <w:rPr>
          <w:rFonts w:eastAsia="현대하모니 L" w:cs="Calibri"/>
        </w:rPr>
        <w:fldChar w:fldCharType="begin"/>
      </w:r>
      <w:r w:rsidRPr="00211C19">
        <w:rPr>
          <w:rFonts w:eastAsia="현대하모니 L" w:cs="Calibri"/>
        </w:rPr>
        <w:instrText xml:space="preserve"> SEQ Table \* ARABIC </w:instrText>
      </w:r>
      <w:r w:rsidRPr="00211C19">
        <w:rPr>
          <w:rFonts w:eastAsia="현대하모니 L" w:cs="Calibri"/>
        </w:rPr>
        <w:fldChar w:fldCharType="separate"/>
      </w:r>
      <w:r w:rsidR="006F533A">
        <w:rPr>
          <w:rFonts w:eastAsia="현대하모니 L" w:cs="Calibri"/>
          <w:noProof/>
        </w:rPr>
        <w:t>66</w:t>
      </w:r>
      <w:r w:rsidRPr="00211C19">
        <w:rPr>
          <w:rFonts w:eastAsia="현대하모니 L" w:cs="Calibri"/>
        </w:rPr>
        <w:fldChar w:fldCharType="end"/>
      </w:r>
      <w:r w:rsidRPr="00211C19">
        <w:rPr>
          <w:rFonts w:eastAsia="현대하모니 L" w:cs="Calibri"/>
        </w:rPr>
        <w:t>.</w:t>
      </w:r>
      <w:r>
        <w:rPr>
          <w:rFonts w:eastAsia="현대하모니 L" w:cs="Calibri" w:hint="eastAsia"/>
        </w:rPr>
        <w:t xml:space="preserve"> </w:t>
      </w:r>
      <w:r w:rsidR="00C55F46">
        <w:rPr>
          <w:rFonts w:eastAsia="현대하모니 L" w:cs="Calibri" w:hint="eastAsia"/>
        </w:rPr>
        <w:t>IND Output without Detent Control Function</w:t>
      </w:r>
      <w:r w:rsidRPr="00211C19">
        <w:rPr>
          <w:rFonts w:eastAsia="현대하모니 L" w:cs="Calibri"/>
        </w:rPr>
        <w:t xml:space="preserve"> Truth Table</w:t>
      </w:r>
      <w:bookmarkEnd w:id="233"/>
      <w:bookmarkEnd w:id="234"/>
    </w:p>
    <w:p w14:paraId="3CE28EEE" w14:textId="77777777" w:rsidR="00331226" w:rsidRDefault="00331226" w:rsidP="00331226">
      <w:pPr>
        <w:rPr>
          <w:rFonts w:eastAsia="현대하모니 L" w:cs="Calibri"/>
        </w:rPr>
      </w:pPr>
      <w:r>
        <w:rPr>
          <w:rFonts w:eastAsia="현대하모니 L" w:cs="Calibri"/>
        </w:rPr>
        <w:br w:type="page"/>
      </w:r>
    </w:p>
    <w:p w14:paraId="5A920AB7" w14:textId="77777777" w:rsidR="00331226" w:rsidRPr="00955DE7" w:rsidRDefault="00C55F46" w:rsidP="00331226">
      <w:pPr>
        <w:pStyle w:val="51"/>
      </w:pPr>
      <w:r>
        <w:rPr>
          <w:rFonts w:hint="eastAsia"/>
        </w:rPr>
        <w:lastRenderedPageBreak/>
        <w:t>IND Output without Detent Control Function</w:t>
      </w:r>
      <w:r w:rsidR="00331226" w:rsidRPr="00211C19">
        <w:t xml:space="preserve"> Flow Graph</w:t>
      </w:r>
    </w:p>
    <w:p w14:paraId="2FB1E88C" w14:textId="77777777" w:rsidR="00331226" w:rsidRPr="00211C19" w:rsidRDefault="002606A6" w:rsidP="00331226">
      <w:pPr>
        <w:keepNext/>
        <w:rPr>
          <w:rFonts w:eastAsia="현대하모니 L" w:cs="Calibri"/>
        </w:rPr>
      </w:pPr>
      <w:r w:rsidRPr="00211C19">
        <w:rPr>
          <w:rFonts w:eastAsia="현대하모니 L" w:cs="Calibri"/>
        </w:rPr>
        <w:object w:dxaOrig="9882" w:dyaOrig="4297" w14:anchorId="381BBC82">
          <v:shape id="_x0000_i1086" type="#_x0000_t75" style="width:410.25pt;height:180.7pt" o:ole="">
            <v:imagedata r:id="rId130" o:title=""/>
          </v:shape>
          <o:OLEObject Type="Embed" ProgID="VisioViewer.Viewer.1" ShapeID="_x0000_i1086" DrawAspect="Content" ObjectID="_1707217226" r:id="rId131"/>
        </w:object>
      </w:r>
    </w:p>
    <w:p w14:paraId="57330312" w14:textId="524B897C" w:rsidR="00331226" w:rsidRDefault="00331226" w:rsidP="00331226">
      <w:pPr>
        <w:pStyle w:val="affc"/>
        <w:rPr>
          <w:rFonts w:eastAsia="현대하모니 L" w:cs="Calibri"/>
        </w:rPr>
      </w:pPr>
      <w:bookmarkStart w:id="235" w:name="_Toc16083201"/>
      <w:bookmarkStart w:id="236" w:name="_Toc96604470"/>
      <w:r w:rsidRPr="00211C19">
        <w:rPr>
          <w:rFonts w:eastAsia="현대하모니 L" w:cs="Calibri"/>
        </w:rPr>
        <w:t xml:space="preserve">Figure </w:t>
      </w:r>
      <w:r w:rsidRPr="00211C19">
        <w:rPr>
          <w:rFonts w:eastAsia="현대하모니 L" w:cs="Calibri"/>
        </w:rPr>
        <w:fldChar w:fldCharType="begin"/>
      </w:r>
      <w:r w:rsidRPr="00211C19">
        <w:rPr>
          <w:rFonts w:eastAsia="현대하모니 L" w:cs="Calibri"/>
        </w:rPr>
        <w:instrText xml:space="preserve"> SEQ Figure \* ARABIC </w:instrText>
      </w:r>
      <w:r w:rsidRPr="00211C19">
        <w:rPr>
          <w:rFonts w:eastAsia="현대하모니 L" w:cs="Calibri"/>
        </w:rPr>
        <w:fldChar w:fldCharType="separate"/>
      </w:r>
      <w:r w:rsidR="006F533A">
        <w:rPr>
          <w:rFonts w:eastAsia="현대하모니 L" w:cs="Calibri"/>
          <w:noProof/>
        </w:rPr>
        <w:t>59</w:t>
      </w:r>
      <w:r w:rsidRPr="00211C19">
        <w:rPr>
          <w:rFonts w:eastAsia="현대하모니 L" w:cs="Calibri"/>
        </w:rPr>
        <w:fldChar w:fldCharType="end"/>
      </w:r>
      <w:r w:rsidRPr="00211C19">
        <w:rPr>
          <w:rFonts w:eastAsia="현대하모니 L" w:cs="Calibri"/>
        </w:rPr>
        <w:t>.</w:t>
      </w:r>
      <w:r w:rsidRPr="00211C19">
        <w:rPr>
          <w:rFonts w:eastAsia="현대하모니 L" w:cs="Calibri" w:hint="eastAsia"/>
        </w:rPr>
        <w:t xml:space="preserve"> </w:t>
      </w:r>
      <w:r w:rsidRPr="00211C19">
        <w:rPr>
          <w:rFonts w:eastAsia="현대하모니 L" w:cs="Calibri"/>
        </w:rPr>
        <w:t xml:space="preserve">RheoStat Green </w:t>
      </w:r>
      <w:r w:rsidR="00C55F46">
        <w:rPr>
          <w:rFonts w:eastAsia="현대하모니 L" w:cs="Calibri" w:hint="eastAsia"/>
        </w:rPr>
        <w:t>IND Output without Detent Control Function</w:t>
      </w:r>
      <w:r w:rsidRPr="00211C19">
        <w:rPr>
          <w:rFonts w:eastAsia="현대하모니 L" w:cs="Calibri"/>
        </w:rPr>
        <w:t xml:space="preserve"> Flow Graph</w:t>
      </w:r>
      <w:bookmarkEnd w:id="235"/>
      <w:bookmarkEnd w:id="236"/>
    </w:p>
    <w:p w14:paraId="5B09BCED" w14:textId="77777777" w:rsidR="00331226" w:rsidRPr="00B23C84" w:rsidRDefault="00331226" w:rsidP="00331226"/>
    <w:p w14:paraId="1FA1C5D0" w14:textId="77777777" w:rsidR="00331226" w:rsidRPr="00211C19" w:rsidRDefault="006158F9" w:rsidP="00331226">
      <w:pPr>
        <w:keepNext/>
        <w:rPr>
          <w:rFonts w:eastAsia="현대하모니 L" w:cs="Calibri"/>
        </w:rPr>
      </w:pPr>
      <w:r w:rsidRPr="00211C19">
        <w:rPr>
          <w:rFonts w:eastAsia="현대하모니 L" w:cs="Calibri"/>
        </w:rPr>
        <w:object w:dxaOrig="9825" w:dyaOrig="4156" w14:anchorId="1B1BA1F8">
          <v:shape id="_x0000_i1087" type="#_x0000_t75" style="width:406.2pt;height:164.4pt" o:ole="">
            <v:imagedata r:id="rId132" o:title=""/>
          </v:shape>
          <o:OLEObject Type="Embed" ProgID="VisioViewer.Viewer.1" ShapeID="_x0000_i1087" DrawAspect="Content" ObjectID="_1707217227" r:id="rId133"/>
        </w:object>
      </w:r>
    </w:p>
    <w:p w14:paraId="1C2E7DC1" w14:textId="5C07B9E4" w:rsidR="00331226" w:rsidRPr="00211C19" w:rsidRDefault="00331226" w:rsidP="00331226">
      <w:pPr>
        <w:pStyle w:val="affc"/>
        <w:rPr>
          <w:rFonts w:eastAsia="현대하모니 L" w:cs="Calibri"/>
        </w:rPr>
      </w:pPr>
      <w:bookmarkStart w:id="237" w:name="_Toc16083202"/>
      <w:bookmarkStart w:id="238" w:name="_Toc96604471"/>
      <w:r w:rsidRPr="00211C19">
        <w:rPr>
          <w:rFonts w:eastAsia="현대하모니 L" w:cs="Calibri"/>
        </w:rPr>
        <w:t xml:space="preserve">Figure </w:t>
      </w:r>
      <w:r w:rsidRPr="00211C19">
        <w:rPr>
          <w:rFonts w:eastAsia="현대하모니 L" w:cs="Calibri"/>
        </w:rPr>
        <w:fldChar w:fldCharType="begin"/>
      </w:r>
      <w:r w:rsidRPr="00211C19">
        <w:rPr>
          <w:rFonts w:eastAsia="현대하모니 L" w:cs="Calibri"/>
        </w:rPr>
        <w:instrText xml:space="preserve"> SEQ Figure \* ARABIC </w:instrText>
      </w:r>
      <w:r w:rsidRPr="00211C19">
        <w:rPr>
          <w:rFonts w:eastAsia="현대하모니 L" w:cs="Calibri"/>
        </w:rPr>
        <w:fldChar w:fldCharType="separate"/>
      </w:r>
      <w:r w:rsidR="006F533A">
        <w:rPr>
          <w:rFonts w:eastAsia="현대하모니 L" w:cs="Calibri"/>
          <w:noProof/>
        </w:rPr>
        <w:t>60</w:t>
      </w:r>
      <w:r w:rsidRPr="00211C19">
        <w:rPr>
          <w:rFonts w:eastAsia="현대하모니 L" w:cs="Calibri"/>
        </w:rPr>
        <w:fldChar w:fldCharType="end"/>
      </w:r>
      <w:r w:rsidRPr="00211C19">
        <w:rPr>
          <w:rFonts w:eastAsia="현대하모니 L" w:cs="Calibri"/>
        </w:rPr>
        <w:t>.</w:t>
      </w:r>
      <w:r w:rsidRPr="00211C19">
        <w:rPr>
          <w:rFonts w:eastAsia="현대하모니 L" w:cs="Calibri" w:hint="eastAsia"/>
        </w:rPr>
        <w:t xml:space="preserve"> </w:t>
      </w:r>
      <w:r w:rsidRPr="00211C19">
        <w:rPr>
          <w:rFonts w:eastAsia="현대하모니 L" w:cs="Calibri"/>
        </w:rPr>
        <w:t xml:space="preserve">RheoStat Amber </w:t>
      </w:r>
      <w:r w:rsidR="00C55F46">
        <w:rPr>
          <w:rFonts w:eastAsia="현대하모니 L" w:cs="Calibri" w:hint="eastAsia"/>
        </w:rPr>
        <w:t>IND Output without Detent Control Function</w:t>
      </w:r>
      <w:r w:rsidRPr="00211C19">
        <w:rPr>
          <w:rFonts w:eastAsia="현대하모니 L" w:cs="Calibri"/>
        </w:rPr>
        <w:t xml:space="preserve"> Flow Graph</w:t>
      </w:r>
      <w:bookmarkEnd w:id="237"/>
      <w:bookmarkEnd w:id="238"/>
    </w:p>
    <w:p w14:paraId="3E9B09A3" w14:textId="77777777" w:rsidR="00331226" w:rsidRPr="00211C19" w:rsidRDefault="00331226" w:rsidP="00331226">
      <w:pPr>
        <w:rPr>
          <w:rFonts w:eastAsia="현대하모니 L" w:cs="Calibri"/>
        </w:rPr>
      </w:pPr>
    </w:p>
    <w:p w14:paraId="5CCD98B7" w14:textId="77777777" w:rsidR="00331226" w:rsidRPr="00211C19" w:rsidRDefault="006158F9" w:rsidP="00331226">
      <w:pPr>
        <w:keepNext/>
        <w:rPr>
          <w:rFonts w:eastAsia="현대하모니 L" w:cs="Calibri"/>
        </w:rPr>
      </w:pPr>
      <w:r w:rsidRPr="00211C19">
        <w:rPr>
          <w:rFonts w:eastAsia="현대하모니 L" w:cs="Calibri"/>
        </w:rPr>
        <w:object w:dxaOrig="10250" w:dyaOrig="4297" w14:anchorId="0E21594D">
          <v:shape id="_x0000_i1088" type="#_x0000_t75" style="width:410.25pt;height:164.4pt" o:ole="">
            <v:imagedata r:id="rId134" o:title=""/>
          </v:shape>
          <o:OLEObject Type="Embed" ProgID="VisioViewer.Viewer.1" ShapeID="_x0000_i1088" DrawAspect="Content" ObjectID="_1707217228" r:id="rId135"/>
        </w:object>
      </w:r>
    </w:p>
    <w:p w14:paraId="566890E7" w14:textId="76074E06" w:rsidR="00331226" w:rsidRPr="00211C19" w:rsidRDefault="00331226" w:rsidP="00331226">
      <w:pPr>
        <w:pStyle w:val="affc"/>
        <w:rPr>
          <w:rFonts w:eastAsia="현대하모니 L" w:cs="Calibri"/>
        </w:rPr>
      </w:pPr>
      <w:bookmarkStart w:id="239" w:name="_Toc16083203"/>
      <w:bookmarkStart w:id="240" w:name="_Toc96604472"/>
      <w:r w:rsidRPr="00211C19">
        <w:rPr>
          <w:rFonts w:eastAsia="현대하모니 L" w:cs="Calibri"/>
        </w:rPr>
        <w:t xml:space="preserve">Figure </w:t>
      </w:r>
      <w:r w:rsidRPr="00211C19">
        <w:rPr>
          <w:rFonts w:eastAsia="현대하모니 L" w:cs="Calibri"/>
        </w:rPr>
        <w:fldChar w:fldCharType="begin"/>
      </w:r>
      <w:r w:rsidRPr="00211C19">
        <w:rPr>
          <w:rFonts w:eastAsia="현대하모니 L" w:cs="Calibri"/>
        </w:rPr>
        <w:instrText xml:space="preserve"> SEQ Figure \* ARABIC </w:instrText>
      </w:r>
      <w:r w:rsidRPr="00211C19">
        <w:rPr>
          <w:rFonts w:eastAsia="현대하모니 L" w:cs="Calibri"/>
        </w:rPr>
        <w:fldChar w:fldCharType="separate"/>
      </w:r>
      <w:r w:rsidR="006F533A">
        <w:rPr>
          <w:rFonts w:eastAsia="현대하모니 L" w:cs="Calibri"/>
          <w:noProof/>
        </w:rPr>
        <w:t>61</w:t>
      </w:r>
      <w:r w:rsidRPr="00211C19">
        <w:rPr>
          <w:rFonts w:eastAsia="현대하모니 L" w:cs="Calibri"/>
        </w:rPr>
        <w:fldChar w:fldCharType="end"/>
      </w:r>
      <w:r w:rsidRPr="00211C19">
        <w:rPr>
          <w:rFonts w:eastAsia="현대하모니 L" w:cs="Calibri"/>
        </w:rPr>
        <w:t>.No</w:t>
      </w:r>
      <w:r>
        <w:rPr>
          <w:rFonts w:eastAsia="현대하모니 L" w:cs="Calibri" w:hint="eastAsia"/>
        </w:rPr>
        <w:t>n</w:t>
      </w:r>
      <w:r w:rsidRPr="00211C19">
        <w:rPr>
          <w:rFonts w:eastAsia="현대하모니 L" w:cs="Calibri"/>
        </w:rPr>
        <w:t xml:space="preserve">-RheoStat Green </w:t>
      </w:r>
      <w:r w:rsidR="00C55F46">
        <w:rPr>
          <w:rFonts w:eastAsia="현대하모니 L" w:cs="Calibri" w:hint="eastAsia"/>
        </w:rPr>
        <w:t>IND Output without Detent Control Function</w:t>
      </w:r>
      <w:r w:rsidRPr="00211C19">
        <w:rPr>
          <w:rFonts w:eastAsia="현대하모니 L" w:cs="Calibri"/>
        </w:rPr>
        <w:t xml:space="preserve"> Flow Graph</w:t>
      </w:r>
      <w:bookmarkEnd w:id="239"/>
      <w:bookmarkEnd w:id="240"/>
    </w:p>
    <w:p w14:paraId="048BC164" w14:textId="77777777" w:rsidR="00331226" w:rsidRPr="00211C19" w:rsidRDefault="00331226" w:rsidP="00331226">
      <w:pPr>
        <w:rPr>
          <w:rFonts w:eastAsia="현대하모니 L" w:cs="Calibri"/>
        </w:rPr>
      </w:pPr>
    </w:p>
    <w:p w14:paraId="0086DA25" w14:textId="77777777" w:rsidR="00331226" w:rsidRPr="00211C19" w:rsidRDefault="006158F9" w:rsidP="00331226">
      <w:pPr>
        <w:keepNext/>
        <w:rPr>
          <w:rFonts w:eastAsia="현대하모니 L" w:cs="Calibri"/>
        </w:rPr>
      </w:pPr>
      <w:r w:rsidRPr="00211C19">
        <w:rPr>
          <w:rFonts w:eastAsia="현대하모니 L" w:cs="Calibri"/>
        </w:rPr>
        <w:object w:dxaOrig="10250" w:dyaOrig="4297" w14:anchorId="306B86E9">
          <v:shape id="_x0000_i1089" type="#_x0000_t75" style="width:430.65pt;height:167.1pt" o:ole="">
            <v:imagedata r:id="rId136" o:title=""/>
          </v:shape>
          <o:OLEObject Type="Embed" ProgID="VisioViewer.Viewer.1" ShapeID="_x0000_i1089" DrawAspect="Content" ObjectID="_1707217229" r:id="rId137"/>
        </w:object>
      </w:r>
    </w:p>
    <w:p w14:paraId="506B757D" w14:textId="4D7E492F" w:rsidR="00331226" w:rsidRPr="00211C19" w:rsidRDefault="00331226" w:rsidP="00331226">
      <w:pPr>
        <w:pStyle w:val="affc"/>
        <w:rPr>
          <w:rFonts w:eastAsia="현대하모니 L" w:cs="Calibri"/>
        </w:rPr>
      </w:pPr>
      <w:bookmarkStart w:id="241" w:name="_Toc16083204"/>
      <w:bookmarkStart w:id="242" w:name="_Toc96604473"/>
      <w:r w:rsidRPr="00211C19">
        <w:rPr>
          <w:rFonts w:eastAsia="현대하모니 L" w:cs="Calibri"/>
        </w:rPr>
        <w:t xml:space="preserve">Figure </w:t>
      </w:r>
      <w:r w:rsidRPr="00211C19">
        <w:rPr>
          <w:rFonts w:eastAsia="현대하모니 L" w:cs="Calibri"/>
        </w:rPr>
        <w:fldChar w:fldCharType="begin"/>
      </w:r>
      <w:r w:rsidRPr="00211C19">
        <w:rPr>
          <w:rFonts w:eastAsia="현대하모니 L" w:cs="Calibri"/>
        </w:rPr>
        <w:instrText xml:space="preserve"> SEQ Figure \* ARABIC </w:instrText>
      </w:r>
      <w:r w:rsidRPr="00211C19">
        <w:rPr>
          <w:rFonts w:eastAsia="현대하모니 L" w:cs="Calibri"/>
        </w:rPr>
        <w:fldChar w:fldCharType="separate"/>
      </w:r>
      <w:r w:rsidR="006F533A">
        <w:rPr>
          <w:rFonts w:eastAsia="현대하모니 L" w:cs="Calibri"/>
          <w:noProof/>
        </w:rPr>
        <w:t>62</w:t>
      </w:r>
      <w:r w:rsidRPr="00211C19">
        <w:rPr>
          <w:rFonts w:eastAsia="현대하모니 L" w:cs="Calibri"/>
        </w:rPr>
        <w:fldChar w:fldCharType="end"/>
      </w:r>
      <w:r w:rsidRPr="00211C19">
        <w:rPr>
          <w:rFonts w:eastAsia="현대하모니 L" w:cs="Calibri"/>
        </w:rPr>
        <w:t>.</w:t>
      </w:r>
      <w:r>
        <w:rPr>
          <w:rFonts w:eastAsia="현대하모니 L" w:cs="Calibri" w:hint="eastAsia"/>
        </w:rPr>
        <w:t xml:space="preserve"> </w:t>
      </w:r>
      <w:r w:rsidRPr="00211C19">
        <w:rPr>
          <w:rFonts w:eastAsia="현대하모니 L" w:cs="Calibri"/>
        </w:rPr>
        <w:t>No</w:t>
      </w:r>
      <w:r>
        <w:rPr>
          <w:rFonts w:eastAsia="현대하모니 L" w:cs="Calibri" w:hint="eastAsia"/>
        </w:rPr>
        <w:t>n</w:t>
      </w:r>
      <w:r w:rsidRPr="00211C19">
        <w:rPr>
          <w:rFonts w:eastAsia="현대하모니 L" w:cs="Calibri"/>
        </w:rPr>
        <w:t xml:space="preserve">-RheoStat Amber </w:t>
      </w:r>
      <w:r w:rsidR="00C55F46">
        <w:rPr>
          <w:rFonts w:eastAsia="현대하모니 L" w:cs="Calibri" w:hint="eastAsia"/>
        </w:rPr>
        <w:t>IND Output without Detent Control Function</w:t>
      </w:r>
      <w:r w:rsidRPr="00211C19">
        <w:rPr>
          <w:rFonts w:eastAsia="현대하모니 L" w:cs="Calibri"/>
        </w:rPr>
        <w:t xml:space="preserve"> Flow Graph</w:t>
      </w:r>
      <w:bookmarkEnd w:id="241"/>
      <w:bookmarkEnd w:id="242"/>
    </w:p>
    <w:p w14:paraId="45871128" w14:textId="5B9AAEFE" w:rsidR="00C07674" w:rsidRDefault="0012752D">
      <w:r>
        <w:br w:type="page"/>
      </w:r>
      <w:r w:rsidR="00C07674">
        <w:lastRenderedPageBreak/>
        <w:br w:type="page"/>
      </w:r>
    </w:p>
    <w:p w14:paraId="52EB1D50" w14:textId="35BA4A9F" w:rsidR="00C07674" w:rsidRPr="00211C19" w:rsidRDefault="00C07674" w:rsidP="00475D6D">
      <w:pPr>
        <w:pStyle w:val="32"/>
      </w:pPr>
      <w:bookmarkStart w:id="243" w:name="_Toc96604404"/>
      <w:r>
        <w:rPr>
          <w:rFonts w:hint="eastAsia"/>
        </w:rPr>
        <w:lastRenderedPageBreak/>
        <w:t>Type3 (1.0)</w:t>
      </w:r>
      <w:bookmarkEnd w:id="243"/>
    </w:p>
    <w:p w14:paraId="2A5B1DAB" w14:textId="77777777" w:rsidR="00C07674" w:rsidRDefault="00C07674" w:rsidP="00475D6D">
      <w:pPr>
        <w:pStyle w:val="41"/>
        <w:rPr>
          <w:i/>
        </w:rPr>
      </w:pPr>
      <w:bookmarkStart w:id="244" w:name="_Toc80195172"/>
      <w:bookmarkStart w:id="245" w:name="_Toc96604405"/>
      <w:r>
        <w:rPr>
          <w:rFonts w:hint="eastAsia"/>
        </w:rPr>
        <w:t>IND Output with Auto Bright Control Function</w:t>
      </w:r>
      <w:bookmarkEnd w:id="244"/>
      <w:bookmarkEnd w:id="245"/>
    </w:p>
    <w:p w14:paraId="048DED9C" w14:textId="77777777" w:rsidR="00C07674" w:rsidRPr="00044C44" w:rsidRDefault="00C07674" w:rsidP="00C07674"/>
    <w:p w14:paraId="53E12DE5" w14:textId="05BAE529" w:rsidR="00C07674" w:rsidRPr="00211C19" w:rsidRDefault="00C07674" w:rsidP="00C07674">
      <w:pPr>
        <w:pStyle w:val="51"/>
      </w:pPr>
      <w:r w:rsidRPr="00211C19">
        <w:t>Parameter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4544"/>
        <w:gridCol w:w="1938"/>
        <w:gridCol w:w="3862"/>
      </w:tblGrid>
      <w:tr w:rsidR="00C07674" w:rsidRPr="00211C19" w14:paraId="3E5CE9EA" w14:textId="77777777" w:rsidTr="00C07674">
        <w:trPr>
          <w:trHeight w:val="340"/>
        </w:trPr>
        <w:tc>
          <w:tcPr>
            <w:tcW w:w="2196" w:type="pct"/>
            <w:shd w:val="clear" w:color="auto" w:fill="auto"/>
            <w:vAlign w:val="center"/>
          </w:tcPr>
          <w:p w14:paraId="00AA9B30" w14:textId="77777777" w:rsidR="00C07674" w:rsidRPr="00211C19" w:rsidRDefault="00C07674" w:rsidP="00C07674">
            <w:pPr>
              <w:rPr>
                <w:rFonts w:eastAsia="현대하모니 L" w:cs="Calibri"/>
                <w:b/>
                <w:sz w:val="16"/>
                <w:szCs w:val="16"/>
              </w:rPr>
            </w:pPr>
            <w:r w:rsidRPr="00211C19">
              <w:rPr>
                <w:rFonts w:eastAsia="현대하모니 L" w:cs="Calibri"/>
                <w:b/>
                <w:bCs/>
                <w:sz w:val="16"/>
                <w:szCs w:val="16"/>
              </w:rPr>
              <w:t>Parameter Name</w:t>
            </w:r>
          </w:p>
        </w:tc>
        <w:tc>
          <w:tcPr>
            <w:tcW w:w="937" w:type="pct"/>
            <w:shd w:val="clear" w:color="auto" w:fill="auto"/>
            <w:vAlign w:val="center"/>
          </w:tcPr>
          <w:p w14:paraId="2C10309E" w14:textId="77777777" w:rsidR="00C07674" w:rsidRPr="00211C19" w:rsidRDefault="00C07674" w:rsidP="00C07674">
            <w:pPr>
              <w:rPr>
                <w:rFonts w:eastAsia="현대하모니 L" w:cs="Calibri"/>
                <w:b/>
                <w:sz w:val="16"/>
                <w:szCs w:val="16"/>
              </w:rPr>
            </w:pPr>
            <w:r w:rsidRPr="00211C19">
              <w:rPr>
                <w:rFonts w:eastAsia="현대하모니 L" w:cs="Calibri"/>
                <w:b/>
                <w:bCs/>
                <w:sz w:val="16"/>
                <w:szCs w:val="16"/>
              </w:rPr>
              <w:t>Value</w:t>
            </w:r>
          </w:p>
        </w:tc>
        <w:tc>
          <w:tcPr>
            <w:tcW w:w="1867" w:type="pct"/>
            <w:shd w:val="clear" w:color="auto" w:fill="auto"/>
            <w:vAlign w:val="center"/>
          </w:tcPr>
          <w:p w14:paraId="0425EF60" w14:textId="77777777" w:rsidR="00C07674" w:rsidRPr="00211C19" w:rsidRDefault="00C07674" w:rsidP="00C07674">
            <w:pPr>
              <w:rPr>
                <w:rFonts w:eastAsia="현대하모니 L" w:cs="Calibri"/>
                <w:b/>
                <w:sz w:val="16"/>
                <w:szCs w:val="16"/>
              </w:rPr>
            </w:pPr>
            <w:r w:rsidRPr="00211C19">
              <w:rPr>
                <w:rFonts w:eastAsia="현대하모니 L" w:cs="Calibri"/>
                <w:b/>
                <w:bCs/>
                <w:sz w:val="16"/>
                <w:szCs w:val="16"/>
              </w:rPr>
              <w:t>Description</w:t>
            </w:r>
          </w:p>
        </w:tc>
      </w:tr>
      <w:tr w:rsidR="00C07674" w:rsidRPr="00211C19" w14:paraId="2EE52193" w14:textId="77777777" w:rsidTr="00C07674">
        <w:tc>
          <w:tcPr>
            <w:tcW w:w="2196" w:type="pct"/>
            <w:shd w:val="clear" w:color="auto" w:fill="auto"/>
            <w:vAlign w:val="center"/>
          </w:tcPr>
          <w:p w14:paraId="0D868267" w14:textId="77777777" w:rsidR="00C07674" w:rsidRPr="002A5A9A" w:rsidRDefault="00C07674" w:rsidP="00C07674">
            <w:pPr>
              <w:pStyle w:val="aff7"/>
              <w:wordWrap w:val="0"/>
              <w:textAlignment w:val="center"/>
              <w:rPr>
                <w:rFonts w:ascii="Calibri" w:hAnsi="Calibri" w:cs="Calibri"/>
                <w:color w:val="000000"/>
                <w:kern w:val="24"/>
                <w:sz w:val="16"/>
                <w:szCs w:val="16"/>
              </w:rPr>
            </w:pPr>
            <w:r>
              <w:rPr>
                <w:rFonts w:ascii="Calibri" w:hAnsi="Calibri" w:cs="Calibri"/>
                <w:color w:val="000000"/>
                <w:kern w:val="24"/>
                <w:sz w:val="16"/>
                <w:szCs w:val="16"/>
              </w:rPr>
              <w:t>Par_AutoBrightLevel001</w:t>
            </w:r>
          </w:p>
        </w:tc>
        <w:tc>
          <w:tcPr>
            <w:tcW w:w="937" w:type="pct"/>
            <w:shd w:val="clear" w:color="auto" w:fill="auto"/>
            <w:vAlign w:val="center"/>
          </w:tcPr>
          <w:p w14:paraId="7C4550AD" w14:textId="77777777" w:rsidR="00C07674" w:rsidRDefault="00C07674" w:rsidP="00C07674">
            <w:pPr>
              <w:pStyle w:val="aff7"/>
              <w:wordWrap w:val="0"/>
              <w:textAlignment w:val="center"/>
              <w:rPr>
                <w:rFonts w:ascii="Arial" w:hAnsi="Arial" w:cs="Arial"/>
                <w:sz w:val="36"/>
                <w:szCs w:val="36"/>
              </w:rPr>
            </w:pPr>
            <w:r>
              <w:rPr>
                <w:rFonts w:ascii="Calibri" w:hAnsi="Calibri" w:cstheme="minorBidi"/>
                <w:color w:val="000000"/>
                <w:kern w:val="24"/>
                <w:sz w:val="16"/>
                <w:szCs w:val="16"/>
              </w:rPr>
              <w:t>1.00%</w:t>
            </w:r>
          </w:p>
        </w:tc>
        <w:tc>
          <w:tcPr>
            <w:tcW w:w="1867" w:type="pct"/>
            <w:shd w:val="clear" w:color="auto" w:fill="auto"/>
            <w:vAlign w:val="center"/>
          </w:tcPr>
          <w:p w14:paraId="0A3503F2" w14:textId="77777777" w:rsidR="00C07674" w:rsidRPr="002A5A9A" w:rsidRDefault="00C07674" w:rsidP="00C07674">
            <w:pPr>
              <w:pStyle w:val="aff7"/>
              <w:wordWrap w:val="0"/>
              <w:textAlignment w:val="center"/>
              <w:rPr>
                <w:rFonts w:ascii="Calibri" w:hAnsi="Calibri" w:cs="Calibri"/>
                <w:color w:val="000000"/>
                <w:kern w:val="24"/>
                <w:sz w:val="16"/>
                <w:szCs w:val="16"/>
              </w:rPr>
            </w:pPr>
            <w:r>
              <w:rPr>
                <w:rFonts w:ascii="Calibri" w:hAnsi="Calibri" w:cs="Calibri"/>
                <w:color w:val="000000"/>
                <w:kern w:val="24"/>
                <w:sz w:val="16"/>
                <w:szCs w:val="16"/>
              </w:rPr>
              <w:t>Auto Bright Level 1</w:t>
            </w:r>
          </w:p>
        </w:tc>
      </w:tr>
      <w:tr w:rsidR="00C07674" w:rsidRPr="00211C19" w14:paraId="1176A8CE" w14:textId="77777777" w:rsidTr="00C07674">
        <w:tc>
          <w:tcPr>
            <w:tcW w:w="2196" w:type="pct"/>
            <w:shd w:val="clear" w:color="auto" w:fill="auto"/>
            <w:vAlign w:val="center"/>
          </w:tcPr>
          <w:p w14:paraId="2745C2E5" w14:textId="77777777" w:rsidR="00C07674" w:rsidRPr="002A5A9A" w:rsidRDefault="00C07674" w:rsidP="00C07674">
            <w:pPr>
              <w:pStyle w:val="aff7"/>
              <w:wordWrap w:val="0"/>
              <w:textAlignment w:val="center"/>
              <w:rPr>
                <w:rFonts w:ascii="Calibri" w:hAnsi="Calibri" w:cs="Calibri"/>
                <w:color w:val="000000"/>
                <w:kern w:val="24"/>
                <w:sz w:val="16"/>
                <w:szCs w:val="16"/>
              </w:rPr>
            </w:pPr>
            <w:r>
              <w:rPr>
                <w:rFonts w:ascii="Calibri" w:hAnsi="Calibri" w:cs="Calibri"/>
                <w:color w:val="000000"/>
                <w:kern w:val="24"/>
                <w:sz w:val="16"/>
                <w:szCs w:val="16"/>
              </w:rPr>
              <w:t>Par_AutoBrightLevel002</w:t>
            </w:r>
          </w:p>
        </w:tc>
        <w:tc>
          <w:tcPr>
            <w:tcW w:w="937" w:type="pct"/>
            <w:shd w:val="clear" w:color="auto" w:fill="auto"/>
            <w:vAlign w:val="center"/>
          </w:tcPr>
          <w:p w14:paraId="3A529166" w14:textId="77777777" w:rsidR="00C07674" w:rsidRPr="002A5A9A" w:rsidRDefault="00C07674" w:rsidP="00C07674">
            <w:pPr>
              <w:pStyle w:val="aff7"/>
              <w:wordWrap w:val="0"/>
              <w:textAlignment w:val="center"/>
              <w:rPr>
                <w:rFonts w:ascii="Calibri" w:hAnsi="Calibri" w:cstheme="minorBidi"/>
                <w:color w:val="000000"/>
                <w:kern w:val="24"/>
                <w:sz w:val="16"/>
                <w:szCs w:val="16"/>
              </w:rPr>
            </w:pPr>
            <w:r>
              <w:rPr>
                <w:rFonts w:ascii="Calibri" w:hAnsi="Calibri" w:cstheme="minorBidi"/>
                <w:color w:val="000000"/>
                <w:kern w:val="24"/>
                <w:sz w:val="16"/>
                <w:szCs w:val="16"/>
              </w:rPr>
              <w:t>3.00%</w:t>
            </w:r>
          </w:p>
        </w:tc>
        <w:tc>
          <w:tcPr>
            <w:tcW w:w="1867" w:type="pct"/>
            <w:shd w:val="clear" w:color="auto" w:fill="auto"/>
            <w:vAlign w:val="center"/>
          </w:tcPr>
          <w:p w14:paraId="0CA0D777" w14:textId="77777777" w:rsidR="00C07674" w:rsidRPr="002A5A9A" w:rsidRDefault="00C07674" w:rsidP="00C07674">
            <w:pPr>
              <w:pStyle w:val="aff7"/>
              <w:wordWrap w:val="0"/>
              <w:textAlignment w:val="center"/>
              <w:rPr>
                <w:rFonts w:ascii="Calibri" w:hAnsi="Calibri" w:cs="Calibri"/>
                <w:color w:val="000000"/>
                <w:kern w:val="24"/>
                <w:sz w:val="16"/>
                <w:szCs w:val="16"/>
              </w:rPr>
            </w:pPr>
            <w:r>
              <w:rPr>
                <w:rFonts w:ascii="Calibri" w:hAnsi="Calibri" w:cs="Calibri"/>
                <w:color w:val="000000"/>
                <w:kern w:val="24"/>
                <w:sz w:val="16"/>
                <w:szCs w:val="16"/>
              </w:rPr>
              <w:t>Auto Bright Level 2</w:t>
            </w:r>
          </w:p>
        </w:tc>
      </w:tr>
      <w:tr w:rsidR="00C07674" w:rsidRPr="00211C19" w14:paraId="29E6FD90" w14:textId="77777777" w:rsidTr="00C07674">
        <w:tc>
          <w:tcPr>
            <w:tcW w:w="2196" w:type="pct"/>
            <w:shd w:val="clear" w:color="auto" w:fill="auto"/>
            <w:vAlign w:val="center"/>
          </w:tcPr>
          <w:p w14:paraId="10369FA3" w14:textId="77777777" w:rsidR="00C07674" w:rsidRPr="002A5A9A" w:rsidRDefault="00C07674" w:rsidP="00C07674">
            <w:pPr>
              <w:pStyle w:val="aff7"/>
              <w:wordWrap w:val="0"/>
              <w:textAlignment w:val="center"/>
              <w:rPr>
                <w:rFonts w:ascii="Calibri" w:hAnsi="Calibri" w:cs="Calibri"/>
                <w:color w:val="000000"/>
                <w:kern w:val="24"/>
                <w:sz w:val="16"/>
                <w:szCs w:val="16"/>
              </w:rPr>
            </w:pPr>
            <w:r>
              <w:rPr>
                <w:rFonts w:ascii="Calibri" w:hAnsi="Calibri" w:cs="Calibri"/>
                <w:color w:val="000000"/>
                <w:kern w:val="24"/>
                <w:sz w:val="16"/>
                <w:szCs w:val="16"/>
              </w:rPr>
              <w:t>Par_AutoBrightLevel003</w:t>
            </w:r>
          </w:p>
        </w:tc>
        <w:tc>
          <w:tcPr>
            <w:tcW w:w="937" w:type="pct"/>
            <w:shd w:val="clear" w:color="auto" w:fill="auto"/>
            <w:vAlign w:val="center"/>
          </w:tcPr>
          <w:p w14:paraId="1A96D78E" w14:textId="77777777" w:rsidR="00C07674" w:rsidRPr="002A5A9A" w:rsidRDefault="00C07674" w:rsidP="00C07674">
            <w:pPr>
              <w:pStyle w:val="aff7"/>
              <w:wordWrap w:val="0"/>
              <w:textAlignment w:val="center"/>
              <w:rPr>
                <w:rFonts w:ascii="Calibri" w:hAnsi="Calibri" w:cstheme="minorBidi"/>
                <w:color w:val="000000"/>
                <w:kern w:val="24"/>
                <w:sz w:val="16"/>
                <w:szCs w:val="16"/>
              </w:rPr>
            </w:pPr>
            <w:r>
              <w:rPr>
                <w:rFonts w:ascii="Calibri" w:hAnsi="Calibri" w:cstheme="minorBidi"/>
                <w:color w:val="000000"/>
                <w:kern w:val="24"/>
                <w:sz w:val="16"/>
                <w:szCs w:val="16"/>
              </w:rPr>
              <w:t>3.62%</w:t>
            </w:r>
          </w:p>
        </w:tc>
        <w:tc>
          <w:tcPr>
            <w:tcW w:w="1867" w:type="pct"/>
            <w:shd w:val="clear" w:color="auto" w:fill="auto"/>
            <w:vAlign w:val="center"/>
          </w:tcPr>
          <w:p w14:paraId="27D823ED" w14:textId="77777777" w:rsidR="00C07674" w:rsidRPr="002A5A9A" w:rsidRDefault="00C07674" w:rsidP="00C07674">
            <w:pPr>
              <w:pStyle w:val="aff7"/>
              <w:wordWrap w:val="0"/>
              <w:textAlignment w:val="center"/>
              <w:rPr>
                <w:rFonts w:ascii="Calibri" w:hAnsi="Calibri" w:cs="Calibri"/>
                <w:color w:val="000000"/>
                <w:kern w:val="24"/>
                <w:sz w:val="16"/>
                <w:szCs w:val="16"/>
              </w:rPr>
            </w:pPr>
            <w:r>
              <w:rPr>
                <w:rFonts w:ascii="Calibri" w:hAnsi="Calibri" w:cs="Calibri"/>
                <w:color w:val="000000"/>
                <w:kern w:val="24"/>
                <w:sz w:val="16"/>
                <w:szCs w:val="16"/>
              </w:rPr>
              <w:t>Auto Bright Level 3</w:t>
            </w:r>
          </w:p>
        </w:tc>
      </w:tr>
      <w:tr w:rsidR="00C07674" w:rsidRPr="00211C19" w14:paraId="51627B82" w14:textId="77777777" w:rsidTr="00C07674">
        <w:tc>
          <w:tcPr>
            <w:tcW w:w="2196" w:type="pct"/>
            <w:shd w:val="clear" w:color="auto" w:fill="auto"/>
            <w:vAlign w:val="center"/>
          </w:tcPr>
          <w:p w14:paraId="1D9A3536" w14:textId="77777777" w:rsidR="00C07674" w:rsidRPr="002A5A9A" w:rsidRDefault="00C07674" w:rsidP="00C07674">
            <w:pPr>
              <w:pStyle w:val="aff7"/>
              <w:wordWrap w:val="0"/>
              <w:textAlignment w:val="center"/>
              <w:rPr>
                <w:rFonts w:ascii="Calibri" w:hAnsi="Calibri" w:cs="Calibri"/>
                <w:color w:val="000000"/>
                <w:kern w:val="24"/>
                <w:sz w:val="16"/>
                <w:szCs w:val="16"/>
              </w:rPr>
            </w:pPr>
            <w:r>
              <w:rPr>
                <w:rFonts w:ascii="Calibri" w:hAnsi="Calibri" w:cs="Calibri"/>
                <w:color w:val="000000"/>
                <w:kern w:val="24"/>
                <w:sz w:val="16"/>
                <w:szCs w:val="16"/>
              </w:rPr>
              <w:t>Par_AutoBrightLevel004</w:t>
            </w:r>
          </w:p>
        </w:tc>
        <w:tc>
          <w:tcPr>
            <w:tcW w:w="937" w:type="pct"/>
            <w:shd w:val="clear" w:color="auto" w:fill="auto"/>
            <w:vAlign w:val="center"/>
          </w:tcPr>
          <w:p w14:paraId="3FF81F6D" w14:textId="77777777" w:rsidR="00C07674" w:rsidRPr="002A5A9A" w:rsidRDefault="00C07674" w:rsidP="00C07674">
            <w:pPr>
              <w:pStyle w:val="aff7"/>
              <w:wordWrap w:val="0"/>
              <w:textAlignment w:val="center"/>
              <w:rPr>
                <w:rFonts w:ascii="Calibri" w:hAnsi="Calibri" w:cstheme="minorBidi"/>
                <w:color w:val="000000"/>
                <w:kern w:val="24"/>
                <w:sz w:val="16"/>
                <w:szCs w:val="16"/>
              </w:rPr>
            </w:pPr>
            <w:r>
              <w:rPr>
                <w:rFonts w:ascii="Calibri" w:hAnsi="Calibri" w:cstheme="minorBidi"/>
                <w:color w:val="000000"/>
                <w:kern w:val="24"/>
                <w:sz w:val="16"/>
                <w:szCs w:val="16"/>
              </w:rPr>
              <w:t>4.24%</w:t>
            </w:r>
          </w:p>
        </w:tc>
        <w:tc>
          <w:tcPr>
            <w:tcW w:w="1867" w:type="pct"/>
            <w:shd w:val="clear" w:color="auto" w:fill="auto"/>
            <w:vAlign w:val="center"/>
          </w:tcPr>
          <w:p w14:paraId="2CDA6507" w14:textId="77777777" w:rsidR="00C07674" w:rsidRPr="002A5A9A" w:rsidRDefault="00C07674" w:rsidP="00C07674">
            <w:pPr>
              <w:pStyle w:val="aff7"/>
              <w:wordWrap w:val="0"/>
              <w:textAlignment w:val="center"/>
              <w:rPr>
                <w:rFonts w:ascii="Calibri" w:hAnsi="Calibri" w:cs="Calibri"/>
                <w:color w:val="000000"/>
                <w:kern w:val="24"/>
                <w:sz w:val="16"/>
                <w:szCs w:val="16"/>
              </w:rPr>
            </w:pPr>
            <w:r>
              <w:rPr>
                <w:rFonts w:ascii="Calibri" w:hAnsi="Calibri" w:cs="Calibri"/>
                <w:color w:val="000000"/>
                <w:kern w:val="24"/>
                <w:sz w:val="16"/>
                <w:szCs w:val="16"/>
              </w:rPr>
              <w:t>Auto Bright Level 4</w:t>
            </w:r>
          </w:p>
        </w:tc>
      </w:tr>
      <w:tr w:rsidR="00C07674" w:rsidRPr="00211C19" w14:paraId="68415E70" w14:textId="77777777" w:rsidTr="00C07674">
        <w:tc>
          <w:tcPr>
            <w:tcW w:w="2196" w:type="pct"/>
            <w:shd w:val="clear" w:color="auto" w:fill="auto"/>
            <w:vAlign w:val="center"/>
          </w:tcPr>
          <w:p w14:paraId="4A290C62" w14:textId="77777777" w:rsidR="00C07674" w:rsidRPr="002A5A9A" w:rsidRDefault="00C07674" w:rsidP="00C07674">
            <w:pPr>
              <w:pStyle w:val="aff7"/>
              <w:wordWrap w:val="0"/>
              <w:textAlignment w:val="center"/>
              <w:rPr>
                <w:rFonts w:ascii="Calibri" w:hAnsi="Calibri" w:cs="Calibri"/>
                <w:color w:val="000000"/>
                <w:kern w:val="24"/>
                <w:sz w:val="16"/>
                <w:szCs w:val="16"/>
              </w:rPr>
            </w:pPr>
            <w:r>
              <w:rPr>
                <w:rFonts w:ascii="Calibri" w:hAnsi="Calibri" w:cs="Calibri"/>
                <w:color w:val="000000"/>
                <w:kern w:val="24"/>
                <w:sz w:val="16"/>
                <w:szCs w:val="16"/>
              </w:rPr>
              <w:t>Par_AutoBrightLevel005</w:t>
            </w:r>
          </w:p>
        </w:tc>
        <w:tc>
          <w:tcPr>
            <w:tcW w:w="937" w:type="pct"/>
            <w:shd w:val="clear" w:color="auto" w:fill="auto"/>
            <w:vAlign w:val="center"/>
          </w:tcPr>
          <w:p w14:paraId="23CCE37F" w14:textId="77777777" w:rsidR="00C07674" w:rsidRPr="002A5A9A" w:rsidRDefault="00C07674" w:rsidP="00C07674">
            <w:pPr>
              <w:pStyle w:val="aff7"/>
              <w:wordWrap w:val="0"/>
              <w:textAlignment w:val="center"/>
              <w:rPr>
                <w:rFonts w:ascii="Calibri" w:hAnsi="Calibri" w:cstheme="minorBidi"/>
                <w:color w:val="000000"/>
                <w:kern w:val="24"/>
                <w:sz w:val="16"/>
                <w:szCs w:val="16"/>
              </w:rPr>
            </w:pPr>
            <w:r>
              <w:rPr>
                <w:rFonts w:ascii="Calibri" w:hAnsi="Calibri" w:cstheme="minorBidi"/>
                <w:color w:val="000000"/>
                <w:kern w:val="24"/>
                <w:sz w:val="16"/>
                <w:szCs w:val="16"/>
              </w:rPr>
              <w:t>4.86%</w:t>
            </w:r>
          </w:p>
        </w:tc>
        <w:tc>
          <w:tcPr>
            <w:tcW w:w="1867" w:type="pct"/>
            <w:shd w:val="clear" w:color="auto" w:fill="auto"/>
            <w:vAlign w:val="center"/>
          </w:tcPr>
          <w:p w14:paraId="06403517" w14:textId="77777777" w:rsidR="00C07674" w:rsidRPr="002A5A9A" w:rsidRDefault="00C07674" w:rsidP="00C07674">
            <w:pPr>
              <w:pStyle w:val="aff7"/>
              <w:wordWrap w:val="0"/>
              <w:textAlignment w:val="center"/>
              <w:rPr>
                <w:rFonts w:ascii="Calibri" w:hAnsi="Calibri" w:cs="Calibri"/>
                <w:color w:val="000000"/>
                <w:kern w:val="24"/>
                <w:sz w:val="16"/>
                <w:szCs w:val="16"/>
              </w:rPr>
            </w:pPr>
            <w:r>
              <w:rPr>
                <w:rFonts w:ascii="Calibri" w:hAnsi="Calibri" w:cs="Calibri"/>
                <w:color w:val="000000"/>
                <w:kern w:val="24"/>
                <w:sz w:val="16"/>
                <w:szCs w:val="16"/>
              </w:rPr>
              <w:t>Auto Bright Level 5</w:t>
            </w:r>
          </w:p>
        </w:tc>
      </w:tr>
      <w:tr w:rsidR="00C07674" w:rsidRPr="00211C19" w14:paraId="64DABC43" w14:textId="77777777" w:rsidTr="00C07674">
        <w:tc>
          <w:tcPr>
            <w:tcW w:w="2196" w:type="pct"/>
            <w:shd w:val="clear" w:color="auto" w:fill="auto"/>
            <w:vAlign w:val="center"/>
          </w:tcPr>
          <w:p w14:paraId="2ED0D989" w14:textId="77777777" w:rsidR="00C07674" w:rsidRPr="002A5A9A" w:rsidRDefault="00C07674" w:rsidP="00C07674">
            <w:pPr>
              <w:pStyle w:val="aff7"/>
              <w:wordWrap w:val="0"/>
              <w:textAlignment w:val="center"/>
              <w:rPr>
                <w:rFonts w:ascii="Calibri" w:hAnsi="Calibri" w:cs="Calibri"/>
                <w:color w:val="000000"/>
                <w:kern w:val="24"/>
                <w:sz w:val="16"/>
                <w:szCs w:val="16"/>
              </w:rPr>
            </w:pPr>
            <w:r>
              <w:rPr>
                <w:rFonts w:ascii="Calibri" w:hAnsi="Calibri" w:cs="Calibri"/>
                <w:color w:val="000000"/>
                <w:kern w:val="24"/>
                <w:sz w:val="16"/>
                <w:szCs w:val="16"/>
              </w:rPr>
              <w:t>Par_AutoBrightLevel006</w:t>
            </w:r>
          </w:p>
        </w:tc>
        <w:tc>
          <w:tcPr>
            <w:tcW w:w="937" w:type="pct"/>
            <w:shd w:val="clear" w:color="auto" w:fill="auto"/>
            <w:vAlign w:val="center"/>
          </w:tcPr>
          <w:p w14:paraId="1D36375C" w14:textId="77777777" w:rsidR="00C07674" w:rsidRPr="002A5A9A" w:rsidRDefault="00C07674" w:rsidP="00C07674">
            <w:pPr>
              <w:pStyle w:val="aff7"/>
              <w:wordWrap w:val="0"/>
              <w:textAlignment w:val="center"/>
              <w:rPr>
                <w:rFonts w:ascii="Calibri" w:hAnsi="Calibri" w:cstheme="minorBidi"/>
                <w:color w:val="000000"/>
                <w:kern w:val="24"/>
                <w:sz w:val="16"/>
                <w:szCs w:val="16"/>
              </w:rPr>
            </w:pPr>
            <w:r>
              <w:rPr>
                <w:rFonts w:ascii="Calibri" w:hAnsi="Calibri" w:cstheme="minorBidi"/>
                <w:color w:val="000000"/>
                <w:kern w:val="24"/>
                <w:sz w:val="16"/>
                <w:szCs w:val="16"/>
              </w:rPr>
              <w:t>5.49%</w:t>
            </w:r>
          </w:p>
        </w:tc>
        <w:tc>
          <w:tcPr>
            <w:tcW w:w="1867" w:type="pct"/>
            <w:shd w:val="clear" w:color="auto" w:fill="auto"/>
            <w:vAlign w:val="center"/>
          </w:tcPr>
          <w:p w14:paraId="43F68F0D" w14:textId="77777777" w:rsidR="00C07674" w:rsidRPr="002A5A9A" w:rsidRDefault="00C07674" w:rsidP="00C07674">
            <w:pPr>
              <w:pStyle w:val="aff7"/>
              <w:wordWrap w:val="0"/>
              <w:textAlignment w:val="center"/>
              <w:rPr>
                <w:rFonts w:ascii="Calibri" w:hAnsi="Calibri" w:cs="Calibri"/>
                <w:color w:val="000000"/>
                <w:kern w:val="24"/>
                <w:sz w:val="16"/>
                <w:szCs w:val="16"/>
              </w:rPr>
            </w:pPr>
            <w:r>
              <w:rPr>
                <w:rFonts w:ascii="Calibri" w:hAnsi="Calibri" w:cs="Calibri"/>
                <w:color w:val="000000"/>
                <w:kern w:val="24"/>
                <w:sz w:val="16"/>
                <w:szCs w:val="16"/>
              </w:rPr>
              <w:t>Auto Bright Level 6</w:t>
            </w:r>
          </w:p>
        </w:tc>
      </w:tr>
      <w:tr w:rsidR="00C07674" w:rsidRPr="00211C19" w14:paraId="10589F07" w14:textId="77777777" w:rsidTr="00C07674">
        <w:tc>
          <w:tcPr>
            <w:tcW w:w="2196" w:type="pct"/>
            <w:shd w:val="clear" w:color="auto" w:fill="auto"/>
            <w:vAlign w:val="center"/>
          </w:tcPr>
          <w:p w14:paraId="36754EAD" w14:textId="77777777" w:rsidR="00C07674" w:rsidRPr="002A5A9A" w:rsidRDefault="00C07674" w:rsidP="00C07674">
            <w:pPr>
              <w:pStyle w:val="aff7"/>
              <w:wordWrap w:val="0"/>
              <w:textAlignment w:val="center"/>
              <w:rPr>
                <w:rFonts w:ascii="Calibri" w:hAnsi="Calibri" w:cs="Calibri"/>
                <w:color w:val="000000"/>
                <w:kern w:val="24"/>
                <w:sz w:val="16"/>
                <w:szCs w:val="16"/>
              </w:rPr>
            </w:pPr>
            <w:r>
              <w:rPr>
                <w:rFonts w:ascii="Calibri" w:hAnsi="Calibri" w:cs="Calibri"/>
                <w:color w:val="000000"/>
                <w:kern w:val="24"/>
                <w:sz w:val="16"/>
                <w:szCs w:val="16"/>
              </w:rPr>
              <w:t>Par_AutoBrightLevel007</w:t>
            </w:r>
          </w:p>
        </w:tc>
        <w:tc>
          <w:tcPr>
            <w:tcW w:w="937" w:type="pct"/>
            <w:shd w:val="clear" w:color="auto" w:fill="auto"/>
            <w:vAlign w:val="center"/>
          </w:tcPr>
          <w:p w14:paraId="4D5811BF" w14:textId="77777777" w:rsidR="00C07674" w:rsidRPr="002A5A9A" w:rsidRDefault="00C07674" w:rsidP="00C07674">
            <w:pPr>
              <w:pStyle w:val="aff7"/>
              <w:wordWrap w:val="0"/>
              <w:textAlignment w:val="center"/>
              <w:rPr>
                <w:rFonts w:ascii="Calibri" w:hAnsi="Calibri" w:cstheme="minorBidi"/>
                <w:color w:val="000000"/>
                <w:kern w:val="24"/>
                <w:sz w:val="16"/>
                <w:szCs w:val="16"/>
              </w:rPr>
            </w:pPr>
            <w:r>
              <w:rPr>
                <w:rFonts w:ascii="Calibri" w:hAnsi="Calibri" w:cstheme="minorBidi"/>
                <w:color w:val="000000"/>
                <w:kern w:val="24"/>
                <w:sz w:val="16"/>
                <w:szCs w:val="16"/>
              </w:rPr>
              <w:t>6.11%</w:t>
            </w:r>
          </w:p>
        </w:tc>
        <w:tc>
          <w:tcPr>
            <w:tcW w:w="1867" w:type="pct"/>
            <w:shd w:val="clear" w:color="auto" w:fill="auto"/>
            <w:vAlign w:val="center"/>
          </w:tcPr>
          <w:p w14:paraId="46ADB07E" w14:textId="77777777" w:rsidR="00C07674" w:rsidRPr="002A5A9A" w:rsidRDefault="00C07674" w:rsidP="00C07674">
            <w:pPr>
              <w:pStyle w:val="aff7"/>
              <w:wordWrap w:val="0"/>
              <w:textAlignment w:val="center"/>
              <w:rPr>
                <w:rFonts w:ascii="Calibri" w:hAnsi="Calibri" w:cs="Calibri"/>
                <w:color w:val="000000"/>
                <w:kern w:val="24"/>
                <w:sz w:val="16"/>
                <w:szCs w:val="16"/>
              </w:rPr>
            </w:pPr>
            <w:r>
              <w:rPr>
                <w:rFonts w:ascii="Calibri" w:hAnsi="Calibri" w:cs="Calibri"/>
                <w:color w:val="000000"/>
                <w:kern w:val="24"/>
                <w:sz w:val="16"/>
                <w:szCs w:val="16"/>
              </w:rPr>
              <w:t>Auto Bright Level 7</w:t>
            </w:r>
          </w:p>
        </w:tc>
      </w:tr>
      <w:tr w:rsidR="00C07674" w:rsidRPr="00211C19" w14:paraId="46573EE2" w14:textId="77777777" w:rsidTr="00C07674">
        <w:tc>
          <w:tcPr>
            <w:tcW w:w="2196" w:type="pct"/>
            <w:shd w:val="clear" w:color="auto" w:fill="auto"/>
            <w:vAlign w:val="center"/>
          </w:tcPr>
          <w:p w14:paraId="32D98D6F" w14:textId="77777777" w:rsidR="00C07674" w:rsidRPr="002A5A9A" w:rsidRDefault="00C07674" w:rsidP="00C07674">
            <w:pPr>
              <w:pStyle w:val="aff7"/>
              <w:wordWrap w:val="0"/>
              <w:textAlignment w:val="center"/>
              <w:rPr>
                <w:rFonts w:ascii="Calibri" w:hAnsi="Calibri" w:cs="Calibri"/>
                <w:color w:val="000000"/>
                <w:kern w:val="24"/>
                <w:sz w:val="16"/>
                <w:szCs w:val="16"/>
              </w:rPr>
            </w:pPr>
            <w:r>
              <w:rPr>
                <w:rFonts w:ascii="Calibri" w:hAnsi="Calibri" w:cs="Calibri"/>
                <w:color w:val="000000"/>
                <w:kern w:val="24"/>
                <w:sz w:val="16"/>
                <w:szCs w:val="16"/>
              </w:rPr>
              <w:t>Par_AutoBrightLevel008</w:t>
            </w:r>
          </w:p>
        </w:tc>
        <w:tc>
          <w:tcPr>
            <w:tcW w:w="937" w:type="pct"/>
            <w:shd w:val="clear" w:color="auto" w:fill="auto"/>
            <w:vAlign w:val="center"/>
          </w:tcPr>
          <w:p w14:paraId="5F13B683" w14:textId="77777777" w:rsidR="00C07674" w:rsidRPr="002A5A9A" w:rsidRDefault="00C07674" w:rsidP="00C07674">
            <w:pPr>
              <w:pStyle w:val="aff7"/>
              <w:wordWrap w:val="0"/>
              <w:textAlignment w:val="center"/>
              <w:rPr>
                <w:rFonts w:ascii="Calibri" w:hAnsi="Calibri" w:cstheme="minorBidi"/>
                <w:color w:val="000000"/>
                <w:kern w:val="24"/>
                <w:sz w:val="16"/>
                <w:szCs w:val="16"/>
              </w:rPr>
            </w:pPr>
            <w:r>
              <w:rPr>
                <w:rFonts w:ascii="Calibri" w:hAnsi="Calibri" w:cstheme="minorBidi"/>
                <w:color w:val="000000"/>
                <w:kern w:val="24"/>
                <w:sz w:val="16"/>
                <w:szCs w:val="16"/>
              </w:rPr>
              <w:t>6.73%</w:t>
            </w:r>
          </w:p>
        </w:tc>
        <w:tc>
          <w:tcPr>
            <w:tcW w:w="1867" w:type="pct"/>
            <w:shd w:val="clear" w:color="auto" w:fill="auto"/>
            <w:vAlign w:val="center"/>
          </w:tcPr>
          <w:p w14:paraId="124D9B9B" w14:textId="77777777" w:rsidR="00C07674" w:rsidRPr="002A5A9A" w:rsidRDefault="00C07674" w:rsidP="00C07674">
            <w:pPr>
              <w:pStyle w:val="aff7"/>
              <w:wordWrap w:val="0"/>
              <w:textAlignment w:val="center"/>
              <w:rPr>
                <w:rFonts w:ascii="Calibri" w:hAnsi="Calibri" w:cs="Calibri"/>
                <w:color w:val="000000"/>
                <w:kern w:val="24"/>
                <w:sz w:val="16"/>
                <w:szCs w:val="16"/>
              </w:rPr>
            </w:pPr>
            <w:r>
              <w:rPr>
                <w:rFonts w:ascii="Calibri" w:hAnsi="Calibri" w:cs="Calibri"/>
                <w:color w:val="000000"/>
                <w:kern w:val="24"/>
                <w:sz w:val="16"/>
                <w:szCs w:val="16"/>
              </w:rPr>
              <w:t>Auto Bright Level 8</w:t>
            </w:r>
          </w:p>
        </w:tc>
      </w:tr>
      <w:tr w:rsidR="00C07674" w:rsidRPr="00211C19" w14:paraId="36395C21" w14:textId="77777777" w:rsidTr="00C07674">
        <w:tc>
          <w:tcPr>
            <w:tcW w:w="2196" w:type="pct"/>
            <w:shd w:val="clear" w:color="auto" w:fill="auto"/>
            <w:vAlign w:val="center"/>
          </w:tcPr>
          <w:p w14:paraId="1C143913" w14:textId="77777777" w:rsidR="00C07674" w:rsidRPr="002A5A9A" w:rsidRDefault="00C07674" w:rsidP="00C07674">
            <w:pPr>
              <w:pStyle w:val="aff7"/>
              <w:wordWrap w:val="0"/>
              <w:textAlignment w:val="center"/>
              <w:rPr>
                <w:rFonts w:ascii="Calibri" w:hAnsi="Calibri" w:cs="Calibri"/>
                <w:color w:val="000000"/>
                <w:kern w:val="24"/>
                <w:sz w:val="16"/>
                <w:szCs w:val="16"/>
              </w:rPr>
            </w:pPr>
            <w:r>
              <w:rPr>
                <w:rFonts w:ascii="Calibri" w:hAnsi="Calibri" w:cs="Calibri"/>
                <w:color w:val="000000"/>
                <w:kern w:val="24"/>
                <w:sz w:val="16"/>
                <w:szCs w:val="16"/>
              </w:rPr>
              <w:t>Par_AutoBrightLevel009</w:t>
            </w:r>
          </w:p>
        </w:tc>
        <w:tc>
          <w:tcPr>
            <w:tcW w:w="937" w:type="pct"/>
            <w:shd w:val="clear" w:color="auto" w:fill="auto"/>
            <w:vAlign w:val="center"/>
          </w:tcPr>
          <w:p w14:paraId="4EDE40A1" w14:textId="77777777" w:rsidR="00C07674" w:rsidRPr="002A5A9A" w:rsidRDefault="00C07674" w:rsidP="00C07674">
            <w:pPr>
              <w:pStyle w:val="aff7"/>
              <w:wordWrap w:val="0"/>
              <w:textAlignment w:val="center"/>
              <w:rPr>
                <w:rFonts w:ascii="Calibri" w:hAnsi="Calibri" w:cstheme="minorBidi"/>
                <w:color w:val="000000"/>
                <w:kern w:val="24"/>
                <w:sz w:val="16"/>
                <w:szCs w:val="16"/>
              </w:rPr>
            </w:pPr>
            <w:r>
              <w:rPr>
                <w:rFonts w:ascii="Calibri" w:hAnsi="Calibri" w:cstheme="minorBidi"/>
                <w:color w:val="000000"/>
                <w:kern w:val="24"/>
                <w:sz w:val="16"/>
                <w:szCs w:val="16"/>
              </w:rPr>
              <w:t>7.35%</w:t>
            </w:r>
          </w:p>
        </w:tc>
        <w:tc>
          <w:tcPr>
            <w:tcW w:w="1867" w:type="pct"/>
            <w:shd w:val="clear" w:color="auto" w:fill="auto"/>
            <w:vAlign w:val="center"/>
          </w:tcPr>
          <w:p w14:paraId="3F623934" w14:textId="77777777" w:rsidR="00C07674" w:rsidRPr="002A5A9A" w:rsidRDefault="00C07674" w:rsidP="00C07674">
            <w:pPr>
              <w:pStyle w:val="aff7"/>
              <w:wordWrap w:val="0"/>
              <w:textAlignment w:val="center"/>
              <w:rPr>
                <w:rFonts w:ascii="Calibri" w:hAnsi="Calibri" w:cs="Calibri"/>
                <w:color w:val="000000"/>
                <w:kern w:val="24"/>
                <w:sz w:val="16"/>
                <w:szCs w:val="16"/>
              </w:rPr>
            </w:pPr>
            <w:r>
              <w:rPr>
                <w:rFonts w:ascii="Calibri" w:hAnsi="Calibri" w:cs="Calibri"/>
                <w:color w:val="000000"/>
                <w:kern w:val="24"/>
                <w:sz w:val="16"/>
                <w:szCs w:val="16"/>
              </w:rPr>
              <w:t>Auto Bright Level 9</w:t>
            </w:r>
          </w:p>
        </w:tc>
      </w:tr>
      <w:tr w:rsidR="00C07674" w:rsidRPr="00211C19" w14:paraId="693BB92C" w14:textId="77777777" w:rsidTr="00C07674">
        <w:tc>
          <w:tcPr>
            <w:tcW w:w="2196" w:type="pct"/>
            <w:shd w:val="clear" w:color="auto" w:fill="auto"/>
            <w:vAlign w:val="center"/>
          </w:tcPr>
          <w:p w14:paraId="51902877" w14:textId="77777777" w:rsidR="00C07674" w:rsidRPr="002A5A9A" w:rsidRDefault="00C07674" w:rsidP="00C07674">
            <w:pPr>
              <w:pStyle w:val="aff7"/>
              <w:wordWrap w:val="0"/>
              <w:textAlignment w:val="center"/>
              <w:rPr>
                <w:rFonts w:ascii="Calibri" w:hAnsi="Calibri" w:cs="Calibri"/>
                <w:color w:val="000000"/>
                <w:kern w:val="24"/>
                <w:sz w:val="16"/>
                <w:szCs w:val="16"/>
              </w:rPr>
            </w:pPr>
            <w:r>
              <w:rPr>
                <w:rFonts w:ascii="Calibri" w:hAnsi="Calibri" w:cs="Calibri"/>
                <w:color w:val="000000"/>
                <w:kern w:val="24"/>
                <w:sz w:val="16"/>
                <w:szCs w:val="16"/>
              </w:rPr>
              <w:t>Par_AutoBrightLevel010</w:t>
            </w:r>
          </w:p>
        </w:tc>
        <w:tc>
          <w:tcPr>
            <w:tcW w:w="937" w:type="pct"/>
            <w:shd w:val="clear" w:color="auto" w:fill="auto"/>
            <w:vAlign w:val="center"/>
          </w:tcPr>
          <w:p w14:paraId="226D4C34" w14:textId="77777777" w:rsidR="00C07674" w:rsidRPr="002A5A9A" w:rsidRDefault="00C07674" w:rsidP="00C07674">
            <w:pPr>
              <w:pStyle w:val="aff7"/>
              <w:wordWrap w:val="0"/>
              <w:textAlignment w:val="center"/>
              <w:rPr>
                <w:rFonts w:ascii="Calibri" w:hAnsi="Calibri" w:cstheme="minorBidi"/>
                <w:color w:val="000000"/>
                <w:kern w:val="24"/>
                <w:sz w:val="16"/>
                <w:szCs w:val="16"/>
              </w:rPr>
            </w:pPr>
            <w:r>
              <w:rPr>
                <w:rFonts w:ascii="Calibri" w:hAnsi="Calibri" w:cstheme="minorBidi"/>
                <w:color w:val="000000"/>
                <w:kern w:val="24"/>
                <w:sz w:val="16"/>
                <w:szCs w:val="16"/>
              </w:rPr>
              <w:t>7.97%</w:t>
            </w:r>
          </w:p>
        </w:tc>
        <w:tc>
          <w:tcPr>
            <w:tcW w:w="1867" w:type="pct"/>
            <w:shd w:val="clear" w:color="auto" w:fill="auto"/>
            <w:vAlign w:val="center"/>
          </w:tcPr>
          <w:p w14:paraId="56111ABD" w14:textId="77777777" w:rsidR="00C07674" w:rsidRPr="002A5A9A" w:rsidRDefault="00C07674" w:rsidP="00C07674">
            <w:pPr>
              <w:pStyle w:val="aff7"/>
              <w:wordWrap w:val="0"/>
              <w:textAlignment w:val="center"/>
              <w:rPr>
                <w:rFonts w:ascii="Calibri" w:hAnsi="Calibri" w:cs="Calibri"/>
                <w:color w:val="000000"/>
                <w:kern w:val="24"/>
                <w:sz w:val="16"/>
                <w:szCs w:val="16"/>
              </w:rPr>
            </w:pPr>
            <w:r>
              <w:rPr>
                <w:rFonts w:ascii="Calibri" w:hAnsi="Calibri" w:cs="Calibri"/>
                <w:color w:val="000000"/>
                <w:kern w:val="24"/>
                <w:sz w:val="16"/>
                <w:szCs w:val="16"/>
              </w:rPr>
              <w:t>Auto Bright Level 10</w:t>
            </w:r>
          </w:p>
        </w:tc>
      </w:tr>
      <w:tr w:rsidR="00C07674" w:rsidRPr="00211C19" w14:paraId="4E71B48F" w14:textId="77777777" w:rsidTr="00C07674">
        <w:tc>
          <w:tcPr>
            <w:tcW w:w="2196" w:type="pct"/>
            <w:shd w:val="clear" w:color="auto" w:fill="auto"/>
            <w:vAlign w:val="center"/>
          </w:tcPr>
          <w:p w14:paraId="333BB822" w14:textId="77777777" w:rsidR="00C07674" w:rsidRPr="002A5A9A" w:rsidRDefault="00C07674" w:rsidP="00C07674">
            <w:pPr>
              <w:pStyle w:val="aff7"/>
              <w:wordWrap w:val="0"/>
              <w:textAlignment w:val="center"/>
              <w:rPr>
                <w:rFonts w:ascii="Calibri" w:hAnsi="Calibri" w:cs="Calibri"/>
                <w:color w:val="000000"/>
                <w:kern w:val="24"/>
                <w:sz w:val="16"/>
                <w:szCs w:val="16"/>
              </w:rPr>
            </w:pPr>
            <w:r>
              <w:rPr>
                <w:rFonts w:ascii="Calibri" w:hAnsi="Calibri" w:cs="Calibri"/>
                <w:color w:val="000000"/>
                <w:kern w:val="24"/>
                <w:sz w:val="16"/>
                <w:szCs w:val="16"/>
              </w:rPr>
              <w:t>Par_AutoBrightLevel011</w:t>
            </w:r>
          </w:p>
        </w:tc>
        <w:tc>
          <w:tcPr>
            <w:tcW w:w="937" w:type="pct"/>
            <w:shd w:val="clear" w:color="auto" w:fill="auto"/>
            <w:vAlign w:val="center"/>
          </w:tcPr>
          <w:p w14:paraId="1513C074" w14:textId="77777777" w:rsidR="00C07674" w:rsidRPr="002A5A9A" w:rsidRDefault="00C07674" w:rsidP="00C07674">
            <w:pPr>
              <w:pStyle w:val="aff7"/>
              <w:wordWrap w:val="0"/>
              <w:textAlignment w:val="center"/>
              <w:rPr>
                <w:rFonts w:ascii="Calibri" w:hAnsi="Calibri" w:cstheme="minorBidi"/>
                <w:color w:val="000000"/>
                <w:kern w:val="24"/>
                <w:sz w:val="16"/>
                <w:szCs w:val="16"/>
              </w:rPr>
            </w:pPr>
            <w:r>
              <w:rPr>
                <w:rFonts w:ascii="Calibri" w:hAnsi="Calibri" w:cstheme="minorBidi"/>
                <w:color w:val="000000"/>
                <w:kern w:val="24"/>
                <w:sz w:val="16"/>
                <w:szCs w:val="16"/>
              </w:rPr>
              <w:t>8.59%</w:t>
            </w:r>
          </w:p>
        </w:tc>
        <w:tc>
          <w:tcPr>
            <w:tcW w:w="1867" w:type="pct"/>
            <w:shd w:val="clear" w:color="auto" w:fill="auto"/>
            <w:vAlign w:val="center"/>
          </w:tcPr>
          <w:p w14:paraId="31CADC49" w14:textId="77777777" w:rsidR="00C07674" w:rsidRPr="002A5A9A" w:rsidRDefault="00C07674" w:rsidP="00C07674">
            <w:pPr>
              <w:pStyle w:val="aff7"/>
              <w:wordWrap w:val="0"/>
              <w:textAlignment w:val="center"/>
              <w:rPr>
                <w:rFonts w:ascii="Calibri" w:hAnsi="Calibri" w:cs="Calibri"/>
                <w:color w:val="000000"/>
                <w:kern w:val="24"/>
                <w:sz w:val="16"/>
                <w:szCs w:val="16"/>
              </w:rPr>
            </w:pPr>
            <w:r>
              <w:rPr>
                <w:rFonts w:ascii="Calibri" w:hAnsi="Calibri" w:cs="Calibri"/>
                <w:color w:val="000000"/>
                <w:kern w:val="24"/>
                <w:sz w:val="16"/>
                <w:szCs w:val="16"/>
              </w:rPr>
              <w:t>Auto Bright Level 11</w:t>
            </w:r>
          </w:p>
        </w:tc>
      </w:tr>
      <w:tr w:rsidR="00C07674" w:rsidRPr="00211C19" w14:paraId="65F7E2D2" w14:textId="77777777" w:rsidTr="00C07674">
        <w:tc>
          <w:tcPr>
            <w:tcW w:w="2196" w:type="pct"/>
            <w:shd w:val="clear" w:color="auto" w:fill="auto"/>
            <w:vAlign w:val="center"/>
          </w:tcPr>
          <w:p w14:paraId="7B28BC32" w14:textId="77777777" w:rsidR="00C07674" w:rsidRPr="002A5A9A" w:rsidRDefault="00C07674" w:rsidP="00C07674">
            <w:pPr>
              <w:pStyle w:val="aff7"/>
              <w:wordWrap w:val="0"/>
              <w:textAlignment w:val="center"/>
              <w:rPr>
                <w:rFonts w:ascii="Calibri" w:hAnsi="Calibri" w:cs="Calibri"/>
                <w:color w:val="000000"/>
                <w:kern w:val="24"/>
                <w:sz w:val="16"/>
                <w:szCs w:val="16"/>
              </w:rPr>
            </w:pPr>
            <w:r>
              <w:rPr>
                <w:rFonts w:ascii="Calibri" w:hAnsi="Calibri" w:cs="Calibri"/>
                <w:color w:val="000000"/>
                <w:kern w:val="24"/>
                <w:sz w:val="16"/>
                <w:szCs w:val="16"/>
              </w:rPr>
              <w:t>Par_AutoBrightLevel012</w:t>
            </w:r>
          </w:p>
        </w:tc>
        <w:tc>
          <w:tcPr>
            <w:tcW w:w="937" w:type="pct"/>
            <w:shd w:val="clear" w:color="auto" w:fill="auto"/>
            <w:vAlign w:val="center"/>
          </w:tcPr>
          <w:p w14:paraId="64C8B9BB" w14:textId="77777777" w:rsidR="00C07674" w:rsidRPr="002A5A9A" w:rsidRDefault="00C07674" w:rsidP="00C07674">
            <w:pPr>
              <w:pStyle w:val="aff7"/>
              <w:wordWrap w:val="0"/>
              <w:textAlignment w:val="center"/>
              <w:rPr>
                <w:rFonts w:ascii="Calibri" w:hAnsi="Calibri" w:cstheme="minorBidi"/>
                <w:color w:val="000000"/>
                <w:kern w:val="24"/>
                <w:sz w:val="16"/>
                <w:szCs w:val="16"/>
              </w:rPr>
            </w:pPr>
            <w:r>
              <w:rPr>
                <w:rFonts w:ascii="Calibri" w:hAnsi="Calibri" w:cstheme="minorBidi"/>
                <w:color w:val="000000"/>
                <w:kern w:val="24"/>
                <w:sz w:val="16"/>
                <w:szCs w:val="16"/>
              </w:rPr>
              <w:t>9.21%</w:t>
            </w:r>
          </w:p>
        </w:tc>
        <w:tc>
          <w:tcPr>
            <w:tcW w:w="1867" w:type="pct"/>
            <w:shd w:val="clear" w:color="auto" w:fill="auto"/>
            <w:vAlign w:val="center"/>
          </w:tcPr>
          <w:p w14:paraId="038A269C" w14:textId="77777777" w:rsidR="00C07674" w:rsidRPr="002A5A9A" w:rsidRDefault="00C07674" w:rsidP="00C07674">
            <w:pPr>
              <w:pStyle w:val="aff7"/>
              <w:wordWrap w:val="0"/>
              <w:textAlignment w:val="center"/>
              <w:rPr>
                <w:rFonts w:ascii="Calibri" w:hAnsi="Calibri" w:cs="Calibri"/>
                <w:color w:val="000000"/>
                <w:kern w:val="24"/>
                <w:sz w:val="16"/>
                <w:szCs w:val="16"/>
              </w:rPr>
            </w:pPr>
            <w:r>
              <w:rPr>
                <w:rFonts w:ascii="Calibri" w:hAnsi="Calibri" w:cs="Calibri"/>
                <w:color w:val="000000"/>
                <w:kern w:val="24"/>
                <w:sz w:val="16"/>
                <w:szCs w:val="16"/>
              </w:rPr>
              <w:t>Auto Bright Level 12</w:t>
            </w:r>
          </w:p>
        </w:tc>
      </w:tr>
      <w:tr w:rsidR="00C07674" w:rsidRPr="00211C19" w14:paraId="3F1E8BC9" w14:textId="77777777" w:rsidTr="00C07674">
        <w:tc>
          <w:tcPr>
            <w:tcW w:w="2196" w:type="pct"/>
            <w:shd w:val="clear" w:color="auto" w:fill="auto"/>
            <w:vAlign w:val="center"/>
          </w:tcPr>
          <w:p w14:paraId="71C57C4F" w14:textId="77777777" w:rsidR="00C07674" w:rsidRPr="002A5A9A" w:rsidRDefault="00C07674" w:rsidP="00C07674">
            <w:pPr>
              <w:pStyle w:val="aff7"/>
              <w:wordWrap w:val="0"/>
              <w:textAlignment w:val="center"/>
              <w:rPr>
                <w:rFonts w:ascii="Calibri" w:hAnsi="Calibri" w:cs="Calibri"/>
                <w:color w:val="000000"/>
                <w:kern w:val="24"/>
                <w:sz w:val="16"/>
                <w:szCs w:val="16"/>
              </w:rPr>
            </w:pPr>
            <w:r>
              <w:rPr>
                <w:rFonts w:ascii="Calibri" w:hAnsi="Calibri" w:cs="Calibri"/>
                <w:color w:val="000000"/>
                <w:kern w:val="24"/>
                <w:sz w:val="16"/>
                <w:szCs w:val="16"/>
              </w:rPr>
              <w:t>Par_AutoBrightLevel013</w:t>
            </w:r>
          </w:p>
        </w:tc>
        <w:tc>
          <w:tcPr>
            <w:tcW w:w="937" w:type="pct"/>
            <w:shd w:val="clear" w:color="auto" w:fill="auto"/>
            <w:vAlign w:val="center"/>
          </w:tcPr>
          <w:p w14:paraId="403EE3BA" w14:textId="77777777" w:rsidR="00C07674" w:rsidRPr="002A5A9A" w:rsidRDefault="00C07674" w:rsidP="00C07674">
            <w:pPr>
              <w:pStyle w:val="aff7"/>
              <w:wordWrap w:val="0"/>
              <w:textAlignment w:val="center"/>
              <w:rPr>
                <w:rFonts w:ascii="Calibri" w:hAnsi="Calibri" w:cstheme="minorBidi"/>
                <w:color w:val="000000"/>
                <w:kern w:val="24"/>
                <w:sz w:val="16"/>
                <w:szCs w:val="16"/>
              </w:rPr>
            </w:pPr>
            <w:r>
              <w:rPr>
                <w:rFonts w:ascii="Calibri" w:hAnsi="Calibri" w:cstheme="minorBidi"/>
                <w:color w:val="000000"/>
                <w:kern w:val="24"/>
                <w:sz w:val="16"/>
                <w:szCs w:val="16"/>
              </w:rPr>
              <w:t>9.84%</w:t>
            </w:r>
          </w:p>
        </w:tc>
        <w:tc>
          <w:tcPr>
            <w:tcW w:w="1867" w:type="pct"/>
            <w:shd w:val="clear" w:color="auto" w:fill="auto"/>
            <w:vAlign w:val="center"/>
          </w:tcPr>
          <w:p w14:paraId="47B32851" w14:textId="77777777" w:rsidR="00C07674" w:rsidRPr="002A5A9A" w:rsidRDefault="00C07674" w:rsidP="00C07674">
            <w:pPr>
              <w:pStyle w:val="aff7"/>
              <w:wordWrap w:val="0"/>
              <w:textAlignment w:val="center"/>
              <w:rPr>
                <w:rFonts w:ascii="Calibri" w:hAnsi="Calibri" w:cs="Calibri"/>
                <w:color w:val="000000"/>
                <w:kern w:val="24"/>
                <w:sz w:val="16"/>
                <w:szCs w:val="16"/>
              </w:rPr>
            </w:pPr>
            <w:r>
              <w:rPr>
                <w:rFonts w:ascii="Calibri" w:hAnsi="Calibri" w:cs="Calibri"/>
                <w:color w:val="000000"/>
                <w:kern w:val="24"/>
                <w:sz w:val="16"/>
                <w:szCs w:val="16"/>
              </w:rPr>
              <w:t>Auto Bright Level 13</w:t>
            </w:r>
          </w:p>
        </w:tc>
      </w:tr>
      <w:tr w:rsidR="00C07674" w:rsidRPr="00211C19" w14:paraId="5B06A851" w14:textId="77777777" w:rsidTr="00C07674">
        <w:tc>
          <w:tcPr>
            <w:tcW w:w="2196" w:type="pct"/>
            <w:shd w:val="clear" w:color="auto" w:fill="auto"/>
            <w:vAlign w:val="center"/>
          </w:tcPr>
          <w:p w14:paraId="11E56820" w14:textId="77777777" w:rsidR="00C07674" w:rsidRPr="002A5A9A" w:rsidRDefault="00C07674" w:rsidP="00C07674">
            <w:pPr>
              <w:pStyle w:val="aff7"/>
              <w:wordWrap w:val="0"/>
              <w:textAlignment w:val="center"/>
              <w:rPr>
                <w:rFonts w:ascii="Calibri" w:hAnsi="Calibri" w:cs="Calibri"/>
                <w:color w:val="000000"/>
                <w:kern w:val="24"/>
                <w:sz w:val="16"/>
                <w:szCs w:val="16"/>
              </w:rPr>
            </w:pPr>
            <w:r>
              <w:rPr>
                <w:rFonts w:ascii="Calibri" w:hAnsi="Calibri" w:cs="Calibri"/>
                <w:color w:val="000000"/>
                <w:kern w:val="24"/>
                <w:sz w:val="16"/>
                <w:szCs w:val="16"/>
              </w:rPr>
              <w:t>Par_AutoBrightLevel014</w:t>
            </w:r>
          </w:p>
        </w:tc>
        <w:tc>
          <w:tcPr>
            <w:tcW w:w="937" w:type="pct"/>
            <w:shd w:val="clear" w:color="auto" w:fill="auto"/>
            <w:vAlign w:val="center"/>
          </w:tcPr>
          <w:p w14:paraId="28D85FC1" w14:textId="77777777" w:rsidR="00C07674" w:rsidRPr="002A5A9A" w:rsidRDefault="00C07674" w:rsidP="00C07674">
            <w:pPr>
              <w:pStyle w:val="aff7"/>
              <w:wordWrap w:val="0"/>
              <w:textAlignment w:val="center"/>
              <w:rPr>
                <w:rFonts w:ascii="Calibri" w:hAnsi="Calibri" w:cstheme="minorBidi"/>
                <w:color w:val="000000"/>
                <w:kern w:val="24"/>
                <w:sz w:val="16"/>
                <w:szCs w:val="16"/>
              </w:rPr>
            </w:pPr>
            <w:r>
              <w:rPr>
                <w:rFonts w:ascii="Calibri" w:hAnsi="Calibri" w:cstheme="minorBidi"/>
                <w:color w:val="000000"/>
                <w:kern w:val="24"/>
                <w:sz w:val="16"/>
                <w:szCs w:val="16"/>
              </w:rPr>
              <w:t>10.46%</w:t>
            </w:r>
          </w:p>
        </w:tc>
        <w:tc>
          <w:tcPr>
            <w:tcW w:w="1867" w:type="pct"/>
            <w:shd w:val="clear" w:color="auto" w:fill="auto"/>
            <w:vAlign w:val="center"/>
          </w:tcPr>
          <w:p w14:paraId="0FDE3792" w14:textId="77777777" w:rsidR="00C07674" w:rsidRPr="002A5A9A" w:rsidRDefault="00C07674" w:rsidP="00C07674">
            <w:pPr>
              <w:pStyle w:val="aff7"/>
              <w:wordWrap w:val="0"/>
              <w:textAlignment w:val="center"/>
              <w:rPr>
                <w:rFonts w:ascii="Calibri" w:hAnsi="Calibri" w:cs="Calibri"/>
                <w:color w:val="000000"/>
                <w:kern w:val="24"/>
                <w:sz w:val="16"/>
                <w:szCs w:val="16"/>
              </w:rPr>
            </w:pPr>
            <w:r>
              <w:rPr>
                <w:rFonts w:ascii="Calibri" w:hAnsi="Calibri" w:cs="Calibri"/>
                <w:color w:val="000000"/>
                <w:kern w:val="24"/>
                <w:sz w:val="16"/>
                <w:szCs w:val="16"/>
              </w:rPr>
              <w:t>Auto Bright Level 14</w:t>
            </w:r>
          </w:p>
        </w:tc>
      </w:tr>
      <w:tr w:rsidR="00C07674" w:rsidRPr="00211C19" w14:paraId="38E40C9A" w14:textId="77777777" w:rsidTr="00C07674">
        <w:tc>
          <w:tcPr>
            <w:tcW w:w="2196" w:type="pct"/>
            <w:shd w:val="clear" w:color="auto" w:fill="auto"/>
            <w:vAlign w:val="center"/>
          </w:tcPr>
          <w:p w14:paraId="297401D2" w14:textId="77777777" w:rsidR="00C07674" w:rsidRPr="002A5A9A" w:rsidRDefault="00C07674" w:rsidP="00C07674">
            <w:pPr>
              <w:pStyle w:val="aff7"/>
              <w:wordWrap w:val="0"/>
              <w:textAlignment w:val="center"/>
              <w:rPr>
                <w:rFonts w:ascii="Calibri" w:hAnsi="Calibri" w:cs="Calibri"/>
                <w:color w:val="000000"/>
                <w:kern w:val="24"/>
                <w:sz w:val="16"/>
                <w:szCs w:val="16"/>
              </w:rPr>
            </w:pPr>
            <w:r>
              <w:rPr>
                <w:rFonts w:ascii="Calibri" w:hAnsi="Calibri" w:cs="Calibri"/>
                <w:color w:val="000000"/>
                <w:kern w:val="24"/>
                <w:sz w:val="16"/>
                <w:szCs w:val="16"/>
              </w:rPr>
              <w:t>Par_AutoBrightLevel015</w:t>
            </w:r>
          </w:p>
        </w:tc>
        <w:tc>
          <w:tcPr>
            <w:tcW w:w="937" w:type="pct"/>
            <w:shd w:val="clear" w:color="auto" w:fill="auto"/>
            <w:vAlign w:val="center"/>
          </w:tcPr>
          <w:p w14:paraId="62769952" w14:textId="77777777" w:rsidR="00C07674" w:rsidRPr="002A5A9A" w:rsidRDefault="00C07674" w:rsidP="00C07674">
            <w:pPr>
              <w:pStyle w:val="aff7"/>
              <w:wordWrap w:val="0"/>
              <w:textAlignment w:val="center"/>
              <w:rPr>
                <w:rFonts w:ascii="Calibri" w:hAnsi="Calibri" w:cstheme="minorBidi"/>
                <w:color w:val="000000"/>
                <w:kern w:val="24"/>
                <w:sz w:val="16"/>
                <w:szCs w:val="16"/>
              </w:rPr>
            </w:pPr>
            <w:r>
              <w:rPr>
                <w:rFonts w:ascii="Calibri" w:hAnsi="Calibri" w:cstheme="minorBidi"/>
                <w:color w:val="000000"/>
                <w:kern w:val="24"/>
                <w:sz w:val="16"/>
                <w:szCs w:val="16"/>
              </w:rPr>
              <w:t>11.08%</w:t>
            </w:r>
          </w:p>
        </w:tc>
        <w:tc>
          <w:tcPr>
            <w:tcW w:w="1867" w:type="pct"/>
            <w:shd w:val="clear" w:color="auto" w:fill="auto"/>
            <w:vAlign w:val="center"/>
          </w:tcPr>
          <w:p w14:paraId="7AE4DC4A" w14:textId="77777777" w:rsidR="00C07674" w:rsidRPr="002A5A9A" w:rsidRDefault="00C07674" w:rsidP="00C07674">
            <w:pPr>
              <w:pStyle w:val="aff7"/>
              <w:wordWrap w:val="0"/>
              <w:textAlignment w:val="center"/>
              <w:rPr>
                <w:rFonts w:ascii="Calibri" w:hAnsi="Calibri" w:cs="Calibri"/>
                <w:color w:val="000000"/>
                <w:kern w:val="24"/>
                <w:sz w:val="16"/>
                <w:szCs w:val="16"/>
              </w:rPr>
            </w:pPr>
            <w:r>
              <w:rPr>
                <w:rFonts w:ascii="Calibri" w:hAnsi="Calibri" w:cs="Calibri"/>
                <w:color w:val="000000"/>
                <w:kern w:val="24"/>
                <w:sz w:val="16"/>
                <w:szCs w:val="16"/>
              </w:rPr>
              <w:t>Auto Bright Level 15</w:t>
            </w:r>
          </w:p>
        </w:tc>
      </w:tr>
      <w:tr w:rsidR="00C07674" w:rsidRPr="00211C19" w14:paraId="1DDC25EE" w14:textId="77777777" w:rsidTr="00C07674">
        <w:tc>
          <w:tcPr>
            <w:tcW w:w="2196" w:type="pct"/>
            <w:shd w:val="clear" w:color="auto" w:fill="auto"/>
            <w:vAlign w:val="center"/>
          </w:tcPr>
          <w:p w14:paraId="1FC44464" w14:textId="77777777" w:rsidR="00C07674" w:rsidRPr="002A5A9A" w:rsidRDefault="00C07674" w:rsidP="00C07674">
            <w:pPr>
              <w:pStyle w:val="aff7"/>
              <w:wordWrap w:val="0"/>
              <w:textAlignment w:val="center"/>
              <w:rPr>
                <w:rFonts w:ascii="Calibri" w:hAnsi="Calibri" w:cs="Calibri"/>
                <w:color w:val="000000"/>
                <w:kern w:val="24"/>
                <w:sz w:val="16"/>
                <w:szCs w:val="16"/>
              </w:rPr>
            </w:pPr>
            <w:r>
              <w:rPr>
                <w:rFonts w:ascii="Calibri" w:hAnsi="Calibri" w:cs="Calibri"/>
                <w:color w:val="000000"/>
                <w:kern w:val="24"/>
                <w:sz w:val="16"/>
                <w:szCs w:val="16"/>
              </w:rPr>
              <w:t>Par_AutoBrightLevel016</w:t>
            </w:r>
          </w:p>
        </w:tc>
        <w:tc>
          <w:tcPr>
            <w:tcW w:w="937" w:type="pct"/>
            <w:shd w:val="clear" w:color="auto" w:fill="auto"/>
            <w:vAlign w:val="center"/>
          </w:tcPr>
          <w:p w14:paraId="47807F01" w14:textId="77777777" w:rsidR="00C07674" w:rsidRPr="002A5A9A" w:rsidRDefault="00C07674" w:rsidP="00C07674">
            <w:pPr>
              <w:pStyle w:val="aff7"/>
              <w:wordWrap w:val="0"/>
              <w:textAlignment w:val="center"/>
              <w:rPr>
                <w:rFonts w:ascii="Calibri" w:hAnsi="Calibri" w:cstheme="minorBidi"/>
                <w:color w:val="000000"/>
                <w:kern w:val="24"/>
                <w:sz w:val="16"/>
                <w:szCs w:val="16"/>
              </w:rPr>
            </w:pPr>
            <w:r>
              <w:rPr>
                <w:rFonts w:ascii="Calibri" w:hAnsi="Calibri" w:cstheme="minorBidi"/>
                <w:color w:val="000000"/>
                <w:kern w:val="24"/>
                <w:sz w:val="16"/>
                <w:szCs w:val="16"/>
              </w:rPr>
              <w:t>11.70%</w:t>
            </w:r>
          </w:p>
        </w:tc>
        <w:tc>
          <w:tcPr>
            <w:tcW w:w="1867" w:type="pct"/>
            <w:shd w:val="clear" w:color="auto" w:fill="auto"/>
            <w:vAlign w:val="center"/>
          </w:tcPr>
          <w:p w14:paraId="27951890" w14:textId="77777777" w:rsidR="00C07674" w:rsidRPr="002A5A9A" w:rsidRDefault="00C07674" w:rsidP="00C07674">
            <w:pPr>
              <w:pStyle w:val="aff7"/>
              <w:wordWrap w:val="0"/>
              <w:textAlignment w:val="center"/>
              <w:rPr>
                <w:rFonts w:ascii="Calibri" w:hAnsi="Calibri" w:cs="Calibri"/>
                <w:color w:val="000000"/>
                <w:kern w:val="24"/>
                <w:sz w:val="16"/>
                <w:szCs w:val="16"/>
              </w:rPr>
            </w:pPr>
            <w:r>
              <w:rPr>
                <w:rFonts w:ascii="Calibri" w:hAnsi="Calibri" w:cs="Calibri"/>
                <w:color w:val="000000"/>
                <w:kern w:val="24"/>
                <w:sz w:val="16"/>
                <w:szCs w:val="16"/>
              </w:rPr>
              <w:t>Auto Bright Level 16</w:t>
            </w:r>
          </w:p>
        </w:tc>
      </w:tr>
      <w:tr w:rsidR="00C07674" w:rsidRPr="00211C19" w14:paraId="00E69F6F" w14:textId="77777777" w:rsidTr="00C07674">
        <w:tc>
          <w:tcPr>
            <w:tcW w:w="2196" w:type="pct"/>
            <w:shd w:val="clear" w:color="auto" w:fill="auto"/>
            <w:vAlign w:val="center"/>
          </w:tcPr>
          <w:p w14:paraId="21A7D83B" w14:textId="77777777" w:rsidR="00C07674" w:rsidRPr="002A5A9A" w:rsidRDefault="00C07674" w:rsidP="00C07674">
            <w:pPr>
              <w:pStyle w:val="aff7"/>
              <w:wordWrap w:val="0"/>
              <w:textAlignment w:val="center"/>
              <w:rPr>
                <w:rFonts w:ascii="Calibri" w:hAnsi="Calibri" w:cs="Calibri"/>
                <w:color w:val="000000"/>
                <w:kern w:val="24"/>
                <w:sz w:val="16"/>
                <w:szCs w:val="16"/>
              </w:rPr>
            </w:pPr>
            <w:r>
              <w:rPr>
                <w:rFonts w:ascii="Calibri" w:hAnsi="Calibri" w:cs="Calibri"/>
                <w:color w:val="000000"/>
                <w:kern w:val="24"/>
                <w:sz w:val="16"/>
                <w:szCs w:val="16"/>
              </w:rPr>
              <w:t>Par_AutoBrightLevel017</w:t>
            </w:r>
          </w:p>
        </w:tc>
        <w:tc>
          <w:tcPr>
            <w:tcW w:w="937" w:type="pct"/>
            <w:shd w:val="clear" w:color="auto" w:fill="auto"/>
            <w:vAlign w:val="center"/>
          </w:tcPr>
          <w:p w14:paraId="3F1F0ED3" w14:textId="77777777" w:rsidR="00C07674" w:rsidRPr="002A5A9A" w:rsidRDefault="00C07674" w:rsidP="00C07674">
            <w:pPr>
              <w:pStyle w:val="aff7"/>
              <w:wordWrap w:val="0"/>
              <w:textAlignment w:val="center"/>
              <w:rPr>
                <w:rFonts w:ascii="Calibri" w:hAnsi="Calibri" w:cstheme="minorBidi"/>
                <w:color w:val="000000"/>
                <w:kern w:val="24"/>
                <w:sz w:val="16"/>
                <w:szCs w:val="16"/>
              </w:rPr>
            </w:pPr>
            <w:r>
              <w:rPr>
                <w:rFonts w:ascii="Calibri" w:hAnsi="Calibri" w:cstheme="minorBidi"/>
                <w:color w:val="000000"/>
                <w:kern w:val="24"/>
                <w:sz w:val="16"/>
                <w:szCs w:val="16"/>
              </w:rPr>
              <w:t>12.32%</w:t>
            </w:r>
          </w:p>
        </w:tc>
        <w:tc>
          <w:tcPr>
            <w:tcW w:w="1867" w:type="pct"/>
            <w:shd w:val="clear" w:color="auto" w:fill="auto"/>
            <w:vAlign w:val="center"/>
          </w:tcPr>
          <w:p w14:paraId="258881C1" w14:textId="77777777" w:rsidR="00C07674" w:rsidRPr="002A5A9A" w:rsidRDefault="00C07674" w:rsidP="00C07674">
            <w:pPr>
              <w:pStyle w:val="aff7"/>
              <w:wordWrap w:val="0"/>
              <w:textAlignment w:val="center"/>
              <w:rPr>
                <w:rFonts w:ascii="Calibri" w:hAnsi="Calibri" w:cs="Calibri"/>
                <w:color w:val="000000"/>
                <w:kern w:val="24"/>
                <w:sz w:val="16"/>
                <w:szCs w:val="16"/>
              </w:rPr>
            </w:pPr>
            <w:r>
              <w:rPr>
                <w:rFonts w:ascii="Calibri" w:hAnsi="Calibri" w:cs="Calibri"/>
                <w:color w:val="000000"/>
                <w:kern w:val="24"/>
                <w:sz w:val="16"/>
                <w:szCs w:val="16"/>
              </w:rPr>
              <w:t>Auto Bright Level 17</w:t>
            </w:r>
          </w:p>
        </w:tc>
      </w:tr>
      <w:tr w:rsidR="00C07674" w:rsidRPr="00211C19" w14:paraId="2AE135BF" w14:textId="77777777" w:rsidTr="00C07674">
        <w:tc>
          <w:tcPr>
            <w:tcW w:w="2196" w:type="pct"/>
            <w:shd w:val="clear" w:color="auto" w:fill="auto"/>
            <w:vAlign w:val="center"/>
          </w:tcPr>
          <w:p w14:paraId="2A7F2264" w14:textId="77777777" w:rsidR="00C07674" w:rsidRPr="002A5A9A" w:rsidRDefault="00C07674" w:rsidP="00C07674">
            <w:pPr>
              <w:pStyle w:val="aff7"/>
              <w:wordWrap w:val="0"/>
              <w:textAlignment w:val="center"/>
              <w:rPr>
                <w:rFonts w:ascii="Calibri" w:hAnsi="Calibri" w:cs="Calibri"/>
                <w:color w:val="000000"/>
                <w:kern w:val="24"/>
                <w:sz w:val="16"/>
                <w:szCs w:val="16"/>
              </w:rPr>
            </w:pPr>
            <w:r>
              <w:rPr>
                <w:rFonts w:ascii="Calibri" w:hAnsi="Calibri" w:cs="Calibri"/>
                <w:color w:val="000000"/>
                <w:kern w:val="24"/>
                <w:sz w:val="16"/>
                <w:szCs w:val="16"/>
              </w:rPr>
              <w:t>Par_AutoBrightLevel018</w:t>
            </w:r>
          </w:p>
        </w:tc>
        <w:tc>
          <w:tcPr>
            <w:tcW w:w="937" w:type="pct"/>
            <w:shd w:val="clear" w:color="auto" w:fill="auto"/>
            <w:vAlign w:val="center"/>
          </w:tcPr>
          <w:p w14:paraId="6A573197" w14:textId="77777777" w:rsidR="00C07674" w:rsidRPr="002A5A9A" w:rsidRDefault="00C07674" w:rsidP="00C07674">
            <w:pPr>
              <w:pStyle w:val="aff7"/>
              <w:wordWrap w:val="0"/>
              <w:textAlignment w:val="center"/>
              <w:rPr>
                <w:rFonts w:ascii="Calibri" w:hAnsi="Calibri" w:cstheme="minorBidi"/>
                <w:color w:val="000000"/>
                <w:kern w:val="24"/>
                <w:sz w:val="16"/>
                <w:szCs w:val="16"/>
              </w:rPr>
            </w:pPr>
            <w:r>
              <w:rPr>
                <w:rFonts w:ascii="Calibri" w:hAnsi="Calibri" w:cstheme="minorBidi"/>
                <w:color w:val="000000"/>
                <w:kern w:val="24"/>
                <w:sz w:val="16"/>
                <w:szCs w:val="16"/>
              </w:rPr>
              <w:t>12.94%</w:t>
            </w:r>
          </w:p>
        </w:tc>
        <w:tc>
          <w:tcPr>
            <w:tcW w:w="1867" w:type="pct"/>
            <w:shd w:val="clear" w:color="auto" w:fill="auto"/>
            <w:vAlign w:val="center"/>
          </w:tcPr>
          <w:p w14:paraId="2E165C57" w14:textId="77777777" w:rsidR="00C07674" w:rsidRPr="002A5A9A" w:rsidRDefault="00C07674" w:rsidP="00C07674">
            <w:pPr>
              <w:pStyle w:val="aff7"/>
              <w:wordWrap w:val="0"/>
              <w:textAlignment w:val="center"/>
              <w:rPr>
                <w:rFonts w:ascii="Calibri" w:hAnsi="Calibri" w:cs="Calibri"/>
                <w:color w:val="000000"/>
                <w:kern w:val="24"/>
                <w:sz w:val="16"/>
                <w:szCs w:val="16"/>
              </w:rPr>
            </w:pPr>
            <w:r>
              <w:rPr>
                <w:rFonts w:ascii="Calibri" w:hAnsi="Calibri" w:cs="Calibri"/>
                <w:color w:val="000000"/>
                <w:kern w:val="24"/>
                <w:sz w:val="16"/>
                <w:szCs w:val="16"/>
              </w:rPr>
              <w:t>Auto Bright Level 18</w:t>
            </w:r>
          </w:p>
        </w:tc>
      </w:tr>
      <w:tr w:rsidR="00C07674" w:rsidRPr="00211C19" w14:paraId="3EFC7934" w14:textId="77777777" w:rsidTr="00C07674">
        <w:tc>
          <w:tcPr>
            <w:tcW w:w="2196" w:type="pct"/>
            <w:shd w:val="clear" w:color="auto" w:fill="auto"/>
            <w:vAlign w:val="center"/>
          </w:tcPr>
          <w:p w14:paraId="1CD7A672" w14:textId="77777777" w:rsidR="00C07674" w:rsidRPr="002A5A9A" w:rsidRDefault="00C07674" w:rsidP="00C07674">
            <w:pPr>
              <w:pStyle w:val="aff7"/>
              <w:wordWrap w:val="0"/>
              <w:textAlignment w:val="center"/>
              <w:rPr>
                <w:rFonts w:ascii="Calibri" w:hAnsi="Calibri" w:cs="Calibri"/>
                <w:color w:val="000000"/>
                <w:kern w:val="24"/>
                <w:sz w:val="16"/>
                <w:szCs w:val="16"/>
              </w:rPr>
            </w:pPr>
            <w:r>
              <w:rPr>
                <w:rFonts w:ascii="Calibri" w:hAnsi="Calibri" w:cs="Calibri"/>
                <w:color w:val="000000"/>
                <w:kern w:val="24"/>
                <w:sz w:val="16"/>
                <w:szCs w:val="16"/>
              </w:rPr>
              <w:t>Par_AutoBrightLevel019</w:t>
            </w:r>
          </w:p>
        </w:tc>
        <w:tc>
          <w:tcPr>
            <w:tcW w:w="937" w:type="pct"/>
            <w:shd w:val="clear" w:color="auto" w:fill="auto"/>
            <w:vAlign w:val="center"/>
          </w:tcPr>
          <w:p w14:paraId="181936E3" w14:textId="77777777" w:rsidR="00C07674" w:rsidRPr="002A5A9A" w:rsidRDefault="00C07674" w:rsidP="00C07674">
            <w:pPr>
              <w:pStyle w:val="aff7"/>
              <w:wordWrap w:val="0"/>
              <w:textAlignment w:val="center"/>
              <w:rPr>
                <w:rFonts w:ascii="Calibri" w:hAnsi="Calibri" w:cstheme="minorBidi"/>
                <w:color w:val="000000"/>
                <w:kern w:val="24"/>
                <w:sz w:val="16"/>
                <w:szCs w:val="16"/>
              </w:rPr>
            </w:pPr>
            <w:r>
              <w:rPr>
                <w:rFonts w:ascii="Calibri" w:hAnsi="Calibri" w:cstheme="minorBidi"/>
                <w:color w:val="000000"/>
                <w:kern w:val="24"/>
                <w:sz w:val="16"/>
                <w:szCs w:val="16"/>
              </w:rPr>
              <w:t>13.56%</w:t>
            </w:r>
          </w:p>
        </w:tc>
        <w:tc>
          <w:tcPr>
            <w:tcW w:w="1867" w:type="pct"/>
            <w:shd w:val="clear" w:color="auto" w:fill="auto"/>
            <w:vAlign w:val="center"/>
          </w:tcPr>
          <w:p w14:paraId="1A5B6348" w14:textId="77777777" w:rsidR="00C07674" w:rsidRPr="002A5A9A" w:rsidRDefault="00C07674" w:rsidP="00C07674">
            <w:pPr>
              <w:pStyle w:val="aff7"/>
              <w:wordWrap w:val="0"/>
              <w:textAlignment w:val="center"/>
              <w:rPr>
                <w:rFonts w:ascii="Calibri" w:hAnsi="Calibri" w:cs="Calibri"/>
                <w:color w:val="000000"/>
                <w:kern w:val="24"/>
                <w:sz w:val="16"/>
                <w:szCs w:val="16"/>
              </w:rPr>
            </w:pPr>
            <w:r>
              <w:rPr>
                <w:rFonts w:ascii="Calibri" w:hAnsi="Calibri" w:cs="Calibri"/>
                <w:color w:val="000000"/>
                <w:kern w:val="24"/>
                <w:sz w:val="16"/>
                <w:szCs w:val="16"/>
              </w:rPr>
              <w:t>Auto Bright Level 19</w:t>
            </w:r>
          </w:p>
        </w:tc>
      </w:tr>
      <w:tr w:rsidR="00C07674" w:rsidRPr="00211C19" w14:paraId="48F5C635" w14:textId="77777777" w:rsidTr="00C07674">
        <w:tc>
          <w:tcPr>
            <w:tcW w:w="2196" w:type="pct"/>
            <w:shd w:val="clear" w:color="auto" w:fill="auto"/>
            <w:vAlign w:val="center"/>
          </w:tcPr>
          <w:p w14:paraId="76C294A2" w14:textId="77777777" w:rsidR="00C07674" w:rsidRPr="002A5A9A" w:rsidRDefault="00C07674" w:rsidP="00C07674">
            <w:pPr>
              <w:pStyle w:val="aff7"/>
              <w:wordWrap w:val="0"/>
              <w:textAlignment w:val="center"/>
              <w:rPr>
                <w:rFonts w:ascii="Calibri" w:hAnsi="Calibri" w:cs="Calibri"/>
                <w:color w:val="000000"/>
                <w:kern w:val="24"/>
                <w:sz w:val="16"/>
                <w:szCs w:val="16"/>
              </w:rPr>
            </w:pPr>
            <w:r>
              <w:rPr>
                <w:rFonts w:ascii="Calibri" w:hAnsi="Calibri" w:cs="Calibri"/>
                <w:color w:val="000000"/>
                <w:kern w:val="24"/>
                <w:sz w:val="16"/>
                <w:szCs w:val="16"/>
              </w:rPr>
              <w:t>Par_AutoBrightLevel020</w:t>
            </w:r>
          </w:p>
        </w:tc>
        <w:tc>
          <w:tcPr>
            <w:tcW w:w="937" w:type="pct"/>
            <w:shd w:val="clear" w:color="auto" w:fill="auto"/>
            <w:vAlign w:val="center"/>
          </w:tcPr>
          <w:p w14:paraId="21CCF567" w14:textId="77777777" w:rsidR="00C07674" w:rsidRPr="002A5A9A" w:rsidRDefault="00C07674" w:rsidP="00C07674">
            <w:pPr>
              <w:pStyle w:val="aff7"/>
              <w:wordWrap w:val="0"/>
              <w:textAlignment w:val="center"/>
              <w:rPr>
                <w:rFonts w:ascii="Calibri" w:hAnsi="Calibri" w:cstheme="minorBidi"/>
                <w:color w:val="000000"/>
                <w:kern w:val="24"/>
                <w:sz w:val="16"/>
                <w:szCs w:val="16"/>
              </w:rPr>
            </w:pPr>
            <w:r>
              <w:rPr>
                <w:rFonts w:ascii="Calibri" w:hAnsi="Calibri" w:cstheme="minorBidi"/>
                <w:color w:val="000000"/>
                <w:kern w:val="24"/>
                <w:sz w:val="16"/>
                <w:szCs w:val="16"/>
              </w:rPr>
              <w:t>14.18%</w:t>
            </w:r>
          </w:p>
        </w:tc>
        <w:tc>
          <w:tcPr>
            <w:tcW w:w="1867" w:type="pct"/>
            <w:shd w:val="clear" w:color="auto" w:fill="auto"/>
            <w:vAlign w:val="center"/>
          </w:tcPr>
          <w:p w14:paraId="4EEF2F48" w14:textId="77777777" w:rsidR="00C07674" w:rsidRPr="002A5A9A" w:rsidRDefault="00C07674" w:rsidP="00C07674">
            <w:pPr>
              <w:pStyle w:val="aff7"/>
              <w:wordWrap w:val="0"/>
              <w:textAlignment w:val="center"/>
              <w:rPr>
                <w:rFonts w:ascii="Calibri" w:hAnsi="Calibri" w:cs="Calibri"/>
                <w:color w:val="000000"/>
                <w:kern w:val="24"/>
                <w:sz w:val="16"/>
                <w:szCs w:val="16"/>
              </w:rPr>
            </w:pPr>
            <w:r>
              <w:rPr>
                <w:rFonts w:ascii="Calibri" w:hAnsi="Calibri" w:cs="Calibri"/>
                <w:color w:val="000000"/>
                <w:kern w:val="24"/>
                <w:sz w:val="16"/>
                <w:szCs w:val="16"/>
              </w:rPr>
              <w:t>Auto Bright Level 20</w:t>
            </w:r>
          </w:p>
        </w:tc>
      </w:tr>
      <w:tr w:rsidR="00C07674" w:rsidRPr="00211C19" w14:paraId="167A15DE" w14:textId="77777777" w:rsidTr="00C07674">
        <w:tc>
          <w:tcPr>
            <w:tcW w:w="2196" w:type="pct"/>
            <w:shd w:val="clear" w:color="auto" w:fill="auto"/>
            <w:vAlign w:val="center"/>
          </w:tcPr>
          <w:p w14:paraId="17C1AC0F" w14:textId="77777777" w:rsidR="00C07674" w:rsidRPr="002A5A9A" w:rsidRDefault="00C07674" w:rsidP="00C07674">
            <w:pPr>
              <w:pStyle w:val="aff7"/>
              <w:wordWrap w:val="0"/>
              <w:textAlignment w:val="center"/>
              <w:rPr>
                <w:rFonts w:ascii="Calibri" w:hAnsi="Calibri" w:cs="Calibri"/>
                <w:color w:val="000000"/>
                <w:kern w:val="24"/>
                <w:sz w:val="16"/>
                <w:szCs w:val="16"/>
              </w:rPr>
            </w:pPr>
            <w:r>
              <w:rPr>
                <w:rFonts w:ascii="Calibri" w:hAnsi="Calibri" w:cs="Calibri"/>
                <w:color w:val="000000"/>
                <w:kern w:val="24"/>
                <w:sz w:val="16"/>
                <w:szCs w:val="16"/>
              </w:rPr>
              <w:t>Par_AutoBrightLevel021</w:t>
            </w:r>
          </w:p>
        </w:tc>
        <w:tc>
          <w:tcPr>
            <w:tcW w:w="937" w:type="pct"/>
            <w:shd w:val="clear" w:color="auto" w:fill="auto"/>
            <w:vAlign w:val="center"/>
          </w:tcPr>
          <w:p w14:paraId="7BF275E4" w14:textId="77777777" w:rsidR="00C07674" w:rsidRPr="002A5A9A" w:rsidRDefault="00C07674" w:rsidP="00C07674">
            <w:pPr>
              <w:pStyle w:val="aff7"/>
              <w:wordWrap w:val="0"/>
              <w:textAlignment w:val="center"/>
              <w:rPr>
                <w:rFonts w:ascii="Calibri" w:hAnsi="Calibri" w:cstheme="minorBidi"/>
                <w:color w:val="000000"/>
                <w:kern w:val="24"/>
                <w:sz w:val="16"/>
                <w:szCs w:val="16"/>
              </w:rPr>
            </w:pPr>
            <w:r>
              <w:rPr>
                <w:rFonts w:ascii="Calibri" w:hAnsi="Calibri" w:cstheme="minorBidi"/>
                <w:color w:val="000000"/>
                <w:kern w:val="24"/>
                <w:sz w:val="16"/>
                <w:szCs w:val="16"/>
              </w:rPr>
              <w:t>14.81%</w:t>
            </w:r>
          </w:p>
        </w:tc>
        <w:tc>
          <w:tcPr>
            <w:tcW w:w="1867" w:type="pct"/>
            <w:shd w:val="clear" w:color="auto" w:fill="auto"/>
            <w:vAlign w:val="center"/>
          </w:tcPr>
          <w:p w14:paraId="1FA19FBF" w14:textId="77777777" w:rsidR="00C07674" w:rsidRPr="002A5A9A" w:rsidRDefault="00C07674" w:rsidP="00C07674">
            <w:pPr>
              <w:pStyle w:val="aff7"/>
              <w:wordWrap w:val="0"/>
              <w:textAlignment w:val="center"/>
              <w:rPr>
                <w:rFonts w:ascii="Calibri" w:hAnsi="Calibri" w:cs="Calibri"/>
                <w:color w:val="000000"/>
                <w:kern w:val="24"/>
                <w:sz w:val="16"/>
                <w:szCs w:val="16"/>
              </w:rPr>
            </w:pPr>
            <w:r>
              <w:rPr>
                <w:rFonts w:ascii="Calibri" w:hAnsi="Calibri" w:cs="Calibri"/>
                <w:color w:val="000000"/>
                <w:kern w:val="24"/>
                <w:sz w:val="16"/>
                <w:szCs w:val="16"/>
              </w:rPr>
              <w:t>Auto Bright Level 21</w:t>
            </w:r>
          </w:p>
        </w:tc>
      </w:tr>
      <w:tr w:rsidR="00C07674" w:rsidRPr="00211C19" w14:paraId="7AEC131F" w14:textId="77777777" w:rsidTr="00C07674">
        <w:tc>
          <w:tcPr>
            <w:tcW w:w="2196" w:type="pct"/>
            <w:shd w:val="clear" w:color="auto" w:fill="auto"/>
            <w:vAlign w:val="center"/>
          </w:tcPr>
          <w:p w14:paraId="64A590F5" w14:textId="77777777" w:rsidR="00C07674" w:rsidRPr="002A5A9A" w:rsidRDefault="00C07674" w:rsidP="00C07674">
            <w:pPr>
              <w:pStyle w:val="aff7"/>
              <w:wordWrap w:val="0"/>
              <w:textAlignment w:val="center"/>
              <w:rPr>
                <w:rFonts w:ascii="Calibri" w:hAnsi="Calibri" w:cs="Calibri"/>
                <w:color w:val="000000"/>
                <w:kern w:val="24"/>
                <w:sz w:val="16"/>
                <w:szCs w:val="16"/>
              </w:rPr>
            </w:pPr>
            <w:r>
              <w:rPr>
                <w:rFonts w:ascii="Calibri" w:hAnsi="Calibri" w:cs="Calibri"/>
                <w:color w:val="000000"/>
                <w:kern w:val="24"/>
                <w:sz w:val="16"/>
                <w:szCs w:val="16"/>
              </w:rPr>
              <w:t>Par_AutoBrightLevel022</w:t>
            </w:r>
          </w:p>
        </w:tc>
        <w:tc>
          <w:tcPr>
            <w:tcW w:w="937" w:type="pct"/>
            <w:shd w:val="clear" w:color="auto" w:fill="auto"/>
            <w:vAlign w:val="center"/>
          </w:tcPr>
          <w:p w14:paraId="3EB6E065" w14:textId="77777777" w:rsidR="00C07674" w:rsidRPr="002A5A9A" w:rsidRDefault="00C07674" w:rsidP="00C07674">
            <w:pPr>
              <w:pStyle w:val="aff7"/>
              <w:wordWrap w:val="0"/>
              <w:textAlignment w:val="center"/>
              <w:rPr>
                <w:rFonts w:ascii="Calibri" w:hAnsi="Calibri" w:cstheme="minorBidi"/>
                <w:color w:val="000000"/>
                <w:kern w:val="24"/>
                <w:sz w:val="16"/>
                <w:szCs w:val="16"/>
              </w:rPr>
            </w:pPr>
            <w:r>
              <w:rPr>
                <w:rFonts w:ascii="Calibri" w:hAnsi="Calibri" w:cstheme="minorBidi"/>
                <w:color w:val="000000"/>
                <w:kern w:val="24"/>
                <w:sz w:val="16"/>
                <w:szCs w:val="16"/>
              </w:rPr>
              <w:t>15.43%</w:t>
            </w:r>
          </w:p>
        </w:tc>
        <w:tc>
          <w:tcPr>
            <w:tcW w:w="1867" w:type="pct"/>
            <w:shd w:val="clear" w:color="auto" w:fill="auto"/>
            <w:vAlign w:val="center"/>
          </w:tcPr>
          <w:p w14:paraId="08CB50EC" w14:textId="77777777" w:rsidR="00C07674" w:rsidRPr="002A5A9A" w:rsidRDefault="00C07674" w:rsidP="00C07674">
            <w:pPr>
              <w:pStyle w:val="aff7"/>
              <w:wordWrap w:val="0"/>
              <w:textAlignment w:val="center"/>
              <w:rPr>
                <w:rFonts w:ascii="Calibri" w:hAnsi="Calibri" w:cs="Calibri"/>
                <w:color w:val="000000"/>
                <w:kern w:val="24"/>
                <w:sz w:val="16"/>
                <w:szCs w:val="16"/>
              </w:rPr>
            </w:pPr>
            <w:r>
              <w:rPr>
                <w:rFonts w:ascii="Calibri" w:hAnsi="Calibri" w:cs="Calibri"/>
                <w:color w:val="000000"/>
                <w:kern w:val="24"/>
                <w:sz w:val="16"/>
                <w:szCs w:val="16"/>
              </w:rPr>
              <w:t>Auto Bright Level 22</w:t>
            </w:r>
          </w:p>
        </w:tc>
      </w:tr>
      <w:tr w:rsidR="00C07674" w:rsidRPr="00211C19" w14:paraId="4CA6D032" w14:textId="77777777" w:rsidTr="00C07674">
        <w:tc>
          <w:tcPr>
            <w:tcW w:w="2196" w:type="pct"/>
            <w:shd w:val="clear" w:color="auto" w:fill="auto"/>
            <w:vAlign w:val="center"/>
          </w:tcPr>
          <w:p w14:paraId="4DA67E9A" w14:textId="77777777" w:rsidR="00C07674" w:rsidRPr="002A5A9A" w:rsidRDefault="00C07674" w:rsidP="00C07674">
            <w:pPr>
              <w:pStyle w:val="aff7"/>
              <w:wordWrap w:val="0"/>
              <w:textAlignment w:val="center"/>
              <w:rPr>
                <w:rFonts w:ascii="Calibri" w:hAnsi="Calibri" w:cs="Calibri"/>
                <w:color w:val="000000"/>
                <w:kern w:val="24"/>
                <w:sz w:val="16"/>
                <w:szCs w:val="16"/>
              </w:rPr>
            </w:pPr>
            <w:r>
              <w:rPr>
                <w:rFonts w:ascii="Calibri" w:hAnsi="Calibri" w:cs="Calibri"/>
                <w:color w:val="000000"/>
                <w:kern w:val="24"/>
                <w:sz w:val="16"/>
                <w:szCs w:val="16"/>
              </w:rPr>
              <w:t>Par_AutoBrightLevel023</w:t>
            </w:r>
          </w:p>
        </w:tc>
        <w:tc>
          <w:tcPr>
            <w:tcW w:w="937" w:type="pct"/>
            <w:shd w:val="clear" w:color="auto" w:fill="auto"/>
            <w:vAlign w:val="center"/>
          </w:tcPr>
          <w:p w14:paraId="0753BAFB" w14:textId="77777777" w:rsidR="00C07674" w:rsidRPr="002A5A9A" w:rsidRDefault="00C07674" w:rsidP="00C07674">
            <w:pPr>
              <w:pStyle w:val="aff7"/>
              <w:wordWrap w:val="0"/>
              <w:textAlignment w:val="center"/>
              <w:rPr>
                <w:rFonts w:ascii="Calibri" w:hAnsi="Calibri" w:cstheme="minorBidi"/>
                <w:color w:val="000000"/>
                <w:kern w:val="24"/>
                <w:sz w:val="16"/>
                <w:szCs w:val="16"/>
              </w:rPr>
            </w:pPr>
            <w:r>
              <w:rPr>
                <w:rFonts w:ascii="Calibri" w:hAnsi="Calibri" w:cstheme="minorBidi"/>
                <w:color w:val="000000"/>
                <w:kern w:val="24"/>
                <w:sz w:val="16"/>
                <w:szCs w:val="16"/>
              </w:rPr>
              <w:t>16.05%</w:t>
            </w:r>
          </w:p>
        </w:tc>
        <w:tc>
          <w:tcPr>
            <w:tcW w:w="1867" w:type="pct"/>
            <w:shd w:val="clear" w:color="auto" w:fill="auto"/>
            <w:vAlign w:val="center"/>
          </w:tcPr>
          <w:p w14:paraId="3238EB47" w14:textId="77777777" w:rsidR="00C07674" w:rsidRPr="002A5A9A" w:rsidRDefault="00C07674" w:rsidP="00C07674">
            <w:pPr>
              <w:pStyle w:val="aff7"/>
              <w:wordWrap w:val="0"/>
              <w:textAlignment w:val="center"/>
              <w:rPr>
                <w:rFonts w:ascii="Calibri" w:hAnsi="Calibri" w:cs="Calibri"/>
                <w:color w:val="000000"/>
                <w:kern w:val="24"/>
                <w:sz w:val="16"/>
                <w:szCs w:val="16"/>
              </w:rPr>
            </w:pPr>
            <w:r>
              <w:rPr>
                <w:rFonts w:ascii="Calibri" w:hAnsi="Calibri" w:cs="Calibri"/>
                <w:color w:val="000000"/>
                <w:kern w:val="24"/>
                <w:sz w:val="16"/>
                <w:szCs w:val="16"/>
              </w:rPr>
              <w:t>Auto Bright Level 23</w:t>
            </w:r>
          </w:p>
        </w:tc>
      </w:tr>
      <w:tr w:rsidR="00C07674" w:rsidRPr="00211C19" w14:paraId="2047F5DB" w14:textId="77777777" w:rsidTr="00C07674">
        <w:tc>
          <w:tcPr>
            <w:tcW w:w="2196" w:type="pct"/>
            <w:shd w:val="clear" w:color="auto" w:fill="auto"/>
            <w:vAlign w:val="center"/>
          </w:tcPr>
          <w:p w14:paraId="368DD9FE" w14:textId="77777777" w:rsidR="00C07674" w:rsidRPr="002A5A9A" w:rsidRDefault="00C07674" w:rsidP="00C07674">
            <w:pPr>
              <w:pStyle w:val="aff7"/>
              <w:wordWrap w:val="0"/>
              <w:textAlignment w:val="center"/>
              <w:rPr>
                <w:rFonts w:ascii="Calibri" w:hAnsi="Calibri" w:cs="Calibri"/>
                <w:color w:val="000000"/>
                <w:kern w:val="24"/>
                <w:sz w:val="16"/>
                <w:szCs w:val="16"/>
              </w:rPr>
            </w:pPr>
            <w:r>
              <w:rPr>
                <w:rFonts w:ascii="Calibri" w:hAnsi="Calibri" w:cs="Calibri"/>
                <w:color w:val="000000"/>
                <w:kern w:val="24"/>
                <w:sz w:val="16"/>
                <w:szCs w:val="16"/>
              </w:rPr>
              <w:t>Par_AutoBrightLevel024</w:t>
            </w:r>
          </w:p>
        </w:tc>
        <w:tc>
          <w:tcPr>
            <w:tcW w:w="937" w:type="pct"/>
            <w:shd w:val="clear" w:color="auto" w:fill="auto"/>
            <w:vAlign w:val="center"/>
          </w:tcPr>
          <w:p w14:paraId="7AF0B837" w14:textId="77777777" w:rsidR="00C07674" w:rsidRPr="002A5A9A" w:rsidRDefault="00C07674" w:rsidP="00C07674">
            <w:pPr>
              <w:pStyle w:val="aff7"/>
              <w:wordWrap w:val="0"/>
              <w:textAlignment w:val="center"/>
              <w:rPr>
                <w:rFonts w:ascii="Calibri" w:hAnsi="Calibri" w:cstheme="minorBidi"/>
                <w:color w:val="000000"/>
                <w:kern w:val="24"/>
                <w:sz w:val="16"/>
                <w:szCs w:val="16"/>
              </w:rPr>
            </w:pPr>
            <w:r>
              <w:rPr>
                <w:rFonts w:ascii="Calibri" w:hAnsi="Calibri" w:cstheme="minorBidi"/>
                <w:color w:val="000000"/>
                <w:kern w:val="24"/>
                <w:sz w:val="16"/>
                <w:szCs w:val="16"/>
              </w:rPr>
              <w:t>16.67%</w:t>
            </w:r>
          </w:p>
        </w:tc>
        <w:tc>
          <w:tcPr>
            <w:tcW w:w="1867" w:type="pct"/>
            <w:shd w:val="clear" w:color="auto" w:fill="auto"/>
            <w:vAlign w:val="center"/>
          </w:tcPr>
          <w:p w14:paraId="7FD8191A" w14:textId="77777777" w:rsidR="00C07674" w:rsidRPr="002A5A9A" w:rsidRDefault="00C07674" w:rsidP="00C07674">
            <w:pPr>
              <w:pStyle w:val="aff7"/>
              <w:wordWrap w:val="0"/>
              <w:textAlignment w:val="center"/>
              <w:rPr>
                <w:rFonts w:ascii="Calibri" w:hAnsi="Calibri" w:cs="Calibri"/>
                <w:color w:val="000000"/>
                <w:kern w:val="24"/>
                <w:sz w:val="16"/>
                <w:szCs w:val="16"/>
              </w:rPr>
            </w:pPr>
            <w:r>
              <w:rPr>
                <w:rFonts w:ascii="Calibri" w:hAnsi="Calibri" w:cs="Calibri"/>
                <w:color w:val="000000"/>
                <w:kern w:val="24"/>
                <w:sz w:val="16"/>
                <w:szCs w:val="16"/>
              </w:rPr>
              <w:t>Auto Bright Level 24</w:t>
            </w:r>
          </w:p>
        </w:tc>
      </w:tr>
      <w:tr w:rsidR="00C07674" w:rsidRPr="00211C19" w14:paraId="03C732D0" w14:textId="77777777" w:rsidTr="00C07674">
        <w:tc>
          <w:tcPr>
            <w:tcW w:w="2196" w:type="pct"/>
            <w:shd w:val="clear" w:color="auto" w:fill="auto"/>
            <w:vAlign w:val="center"/>
          </w:tcPr>
          <w:p w14:paraId="03AF8C55" w14:textId="77777777" w:rsidR="00C07674" w:rsidRPr="002A5A9A" w:rsidRDefault="00C07674" w:rsidP="00C07674">
            <w:pPr>
              <w:pStyle w:val="aff7"/>
              <w:wordWrap w:val="0"/>
              <w:textAlignment w:val="center"/>
              <w:rPr>
                <w:rFonts w:ascii="Calibri" w:hAnsi="Calibri" w:cs="Calibri"/>
                <w:color w:val="000000"/>
                <w:kern w:val="24"/>
                <w:sz w:val="16"/>
                <w:szCs w:val="16"/>
              </w:rPr>
            </w:pPr>
            <w:r>
              <w:rPr>
                <w:rFonts w:ascii="Calibri" w:hAnsi="Calibri" w:cs="Calibri"/>
                <w:color w:val="000000"/>
                <w:kern w:val="24"/>
                <w:sz w:val="16"/>
                <w:szCs w:val="16"/>
              </w:rPr>
              <w:t>Par_AutoBrightLevel025</w:t>
            </w:r>
          </w:p>
        </w:tc>
        <w:tc>
          <w:tcPr>
            <w:tcW w:w="937" w:type="pct"/>
            <w:shd w:val="clear" w:color="auto" w:fill="auto"/>
            <w:vAlign w:val="center"/>
          </w:tcPr>
          <w:p w14:paraId="00A74E15" w14:textId="77777777" w:rsidR="00C07674" w:rsidRPr="002A5A9A" w:rsidRDefault="00C07674" w:rsidP="00C07674">
            <w:pPr>
              <w:pStyle w:val="aff7"/>
              <w:wordWrap w:val="0"/>
              <w:textAlignment w:val="center"/>
              <w:rPr>
                <w:rFonts w:ascii="Calibri" w:hAnsi="Calibri" w:cstheme="minorBidi"/>
                <w:color w:val="000000"/>
                <w:kern w:val="24"/>
                <w:sz w:val="16"/>
                <w:szCs w:val="16"/>
              </w:rPr>
            </w:pPr>
            <w:r>
              <w:rPr>
                <w:rFonts w:ascii="Calibri" w:hAnsi="Calibri" w:cstheme="minorBidi"/>
                <w:color w:val="000000"/>
                <w:kern w:val="24"/>
                <w:sz w:val="16"/>
                <w:szCs w:val="16"/>
              </w:rPr>
              <w:t>17.93%</w:t>
            </w:r>
          </w:p>
        </w:tc>
        <w:tc>
          <w:tcPr>
            <w:tcW w:w="1867" w:type="pct"/>
            <w:shd w:val="clear" w:color="auto" w:fill="auto"/>
            <w:vAlign w:val="center"/>
          </w:tcPr>
          <w:p w14:paraId="2D6B2DC2" w14:textId="77777777" w:rsidR="00C07674" w:rsidRPr="002A5A9A" w:rsidRDefault="00C07674" w:rsidP="00C07674">
            <w:pPr>
              <w:pStyle w:val="aff7"/>
              <w:wordWrap w:val="0"/>
              <w:textAlignment w:val="center"/>
              <w:rPr>
                <w:rFonts w:ascii="Calibri" w:hAnsi="Calibri" w:cs="Calibri"/>
                <w:color w:val="000000"/>
                <w:kern w:val="24"/>
                <w:sz w:val="16"/>
                <w:szCs w:val="16"/>
              </w:rPr>
            </w:pPr>
            <w:r>
              <w:rPr>
                <w:rFonts w:ascii="Calibri" w:hAnsi="Calibri" w:cs="Calibri"/>
                <w:color w:val="000000"/>
                <w:kern w:val="24"/>
                <w:sz w:val="16"/>
                <w:szCs w:val="16"/>
              </w:rPr>
              <w:t>Auto Bright Level 25</w:t>
            </w:r>
          </w:p>
        </w:tc>
      </w:tr>
      <w:tr w:rsidR="00C07674" w:rsidRPr="00211C19" w14:paraId="2299C7D9" w14:textId="77777777" w:rsidTr="00C07674">
        <w:tc>
          <w:tcPr>
            <w:tcW w:w="2196" w:type="pct"/>
            <w:shd w:val="clear" w:color="auto" w:fill="auto"/>
            <w:vAlign w:val="center"/>
          </w:tcPr>
          <w:p w14:paraId="0BF5118C" w14:textId="77777777" w:rsidR="00C07674" w:rsidRPr="002A5A9A" w:rsidRDefault="00C07674" w:rsidP="00C07674">
            <w:pPr>
              <w:pStyle w:val="aff7"/>
              <w:wordWrap w:val="0"/>
              <w:textAlignment w:val="center"/>
              <w:rPr>
                <w:rFonts w:ascii="Calibri" w:hAnsi="Calibri" w:cs="Calibri"/>
                <w:color w:val="000000"/>
                <w:kern w:val="24"/>
                <w:sz w:val="16"/>
                <w:szCs w:val="16"/>
              </w:rPr>
            </w:pPr>
            <w:r>
              <w:rPr>
                <w:rFonts w:ascii="Calibri" w:hAnsi="Calibri" w:cs="Calibri"/>
                <w:color w:val="000000"/>
                <w:kern w:val="24"/>
                <w:sz w:val="16"/>
                <w:szCs w:val="16"/>
              </w:rPr>
              <w:t>Par_AutoBrightLevel026</w:t>
            </w:r>
          </w:p>
        </w:tc>
        <w:tc>
          <w:tcPr>
            <w:tcW w:w="937" w:type="pct"/>
            <w:shd w:val="clear" w:color="auto" w:fill="auto"/>
            <w:vAlign w:val="center"/>
          </w:tcPr>
          <w:p w14:paraId="53AED7A0" w14:textId="77777777" w:rsidR="00C07674" w:rsidRPr="002A5A9A" w:rsidRDefault="00C07674" w:rsidP="00C07674">
            <w:pPr>
              <w:pStyle w:val="aff7"/>
              <w:wordWrap w:val="0"/>
              <w:textAlignment w:val="center"/>
              <w:rPr>
                <w:rFonts w:ascii="Calibri" w:hAnsi="Calibri" w:cstheme="minorBidi"/>
                <w:color w:val="000000"/>
                <w:kern w:val="24"/>
                <w:sz w:val="16"/>
                <w:szCs w:val="16"/>
              </w:rPr>
            </w:pPr>
            <w:r>
              <w:rPr>
                <w:rFonts w:ascii="Calibri" w:hAnsi="Calibri" w:cstheme="minorBidi"/>
                <w:color w:val="000000"/>
                <w:kern w:val="24"/>
                <w:sz w:val="16"/>
                <w:szCs w:val="16"/>
              </w:rPr>
              <w:t>19.20%</w:t>
            </w:r>
          </w:p>
        </w:tc>
        <w:tc>
          <w:tcPr>
            <w:tcW w:w="1867" w:type="pct"/>
            <w:shd w:val="clear" w:color="auto" w:fill="auto"/>
            <w:vAlign w:val="center"/>
          </w:tcPr>
          <w:p w14:paraId="7592FA50" w14:textId="77777777" w:rsidR="00C07674" w:rsidRPr="002A5A9A" w:rsidRDefault="00C07674" w:rsidP="00C07674">
            <w:pPr>
              <w:pStyle w:val="aff7"/>
              <w:wordWrap w:val="0"/>
              <w:textAlignment w:val="center"/>
              <w:rPr>
                <w:rFonts w:ascii="Calibri" w:hAnsi="Calibri" w:cs="Calibri"/>
                <w:color w:val="000000"/>
                <w:kern w:val="24"/>
                <w:sz w:val="16"/>
                <w:szCs w:val="16"/>
              </w:rPr>
            </w:pPr>
            <w:r>
              <w:rPr>
                <w:rFonts w:ascii="Calibri" w:hAnsi="Calibri" w:cs="Calibri"/>
                <w:color w:val="000000"/>
                <w:kern w:val="24"/>
                <w:sz w:val="16"/>
                <w:szCs w:val="16"/>
              </w:rPr>
              <w:t>Auto Bright Level 26</w:t>
            </w:r>
          </w:p>
        </w:tc>
      </w:tr>
      <w:tr w:rsidR="00C07674" w:rsidRPr="00211C19" w14:paraId="1C97A326" w14:textId="77777777" w:rsidTr="00C07674">
        <w:tc>
          <w:tcPr>
            <w:tcW w:w="2196" w:type="pct"/>
            <w:shd w:val="clear" w:color="auto" w:fill="auto"/>
            <w:vAlign w:val="center"/>
          </w:tcPr>
          <w:p w14:paraId="0094A22F" w14:textId="77777777" w:rsidR="00C07674" w:rsidRPr="002A5A9A" w:rsidRDefault="00C07674" w:rsidP="00C07674">
            <w:pPr>
              <w:pStyle w:val="aff7"/>
              <w:wordWrap w:val="0"/>
              <w:textAlignment w:val="center"/>
              <w:rPr>
                <w:rFonts w:ascii="Calibri" w:hAnsi="Calibri" w:cs="Calibri"/>
                <w:color w:val="000000"/>
                <w:kern w:val="24"/>
                <w:sz w:val="16"/>
                <w:szCs w:val="16"/>
              </w:rPr>
            </w:pPr>
            <w:r>
              <w:rPr>
                <w:rFonts w:ascii="Calibri" w:hAnsi="Calibri" w:cs="Calibri"/>
                <w:color w:val="000000"/>
                <w:kern w:val="24"/>
                <w:sz w:val="16"/>
                <w:szCs w:val="16"/>
              </w:rPr>
              <w:t>Par_AutoBrightLevel027</w:t>
            </w:r>
          </w:p>
        </w:tc>
        <w:tc>
          <w:tcPr>
            <w:tcW w:w="937" w:type="pct"/>
            <w:shd w:val="clear" w:color="auto" w:fill="auto"/>
            <w:vAlign w:val="center"/>
          </w:tcPr>
          <w:p w14:paraId="611E8A16" w14:textId="77777777" w:rsidR="00C07674" w:rsidRPr="002A5A9A" w:rsidRDefault="00C07674" w:rsidP="00C07674">
            <w:pPr>
              <w:pStyle w:val="aff7"/>
              <w:wordWrap w:val="0"/>
              <w:textAlignment w:val="center"/>
              <w:rPr>
                <w:rFonts w:ascii="Calibri" w:hAnsi="Calibri" w:cstheme="minorBidi"/>
                <w:color w:val="000000"/>
                <w:kern w:val="24"/>
                <w:sz w:val="16"/>
                <w:szCs w:val="16"/>
              </w:rPr>
            </w:pPr>
            <w:r>
              <w:rPr>
                <w:rFonts w:ascii="Calibri" w:hAnsi="Calibri" w:cstheme="minorBidi"/>
                <w:color w:val="000000"/>
                <w:kern w:val="24"/>
                <w:sz w:val="16"/>
                <w:szCs w:val="16"/>
              </w:rPr>
              <w:t>20.46%</w:t>
            </w:r>
          </w:p>
        </w:tc>
        <w:tc>
          <w:tcPr>
            <w:tcW w:w="1867" w:type="pct"/>
            <w:shd w:val="clear" w:color="auto" w:fill="auto"/>
            <w:vAlign w:val="center"/>
          </w:tcPr>
          <w:p w14:paraId="6BA463DA" w14:textId="77777777" w:rsidR="00C07674" w:rsidRPr="002A5A9A" w:rsidRDefault="00C07674" w:rsidP="00C07674">
            <w:pPr>
              <w:pStyle w:val="aff7"/>
              <w:wordWrap w:val="0"/>
              <w:textAlignment w:val="center"/>
              <w:rPr>
                <w:rFonts w:ascii="Calibri" w:hAnsi="Calibri" w:cs="Calibri"/>
                <w:color w:val="000000"/>
                <w:kern w:val="24"/>
                <w:sz w:val="16"/>
                <w:szCs w:val="16"/>
              </w:rPr>
            </w:pPr>
            <w:r>
              <w:rPr>
                <w:rFonts w:ascii="Calibri" w:hAnsi="Calibri" w:cs="Calibri"/>
                <w:color w:val="000000"/>
                <w:kern w:val="24"/>
                <w:sz w:val="16"/>
                <w:szCs w:val="16"/>
              </w:rPr>
              <w:t>Auto Bright Level 27</w:t>
            </w:r>
          </w:p>
        </w:tc>
      </w:tr>
      <w:tr w:rsidR="00C07674" w:rsidRPr="00211C19" w14:paraId="4FCBB640" w14:textId="77777777" w:rsidTr="00C07674">
        <w:tc>
          <w:tcPr>
            <w:tcW w:w="2196" w:type="pct"/>
            <w:shd w:val="clear" w:color="auto" w:fill="auto"/>
            <w:vAlign w:val="center"/>
          </w:tcPr>
          <w:p w14:paraId="005AB383" w14:textId="77777777" w:rsidR="00C07674" w:rsidRPr="002A5A9A" w:rsidRDefault="00C07674" w:rsidP="00C07674">
            <w:pPr>
              <w:pStyle w:val="aff7"/>
              <w:wordWrap w:val="0"/>
              <w:textAlignment w:val="center"/>
              <w:rPr>
                <w:rFonts w:ascii="Calibri" w:hAnsi="Calibri" w:cs="Calibri"/>
                <w:color w:val="000000"/>
                <w:kern w:val="24"/>
                <w:sz w:val="16"/>
                <w:szCs w:val="16"/>
              </w:rPr>
            </w:pPr>
            <w:r>
              <w:rPr>
                <w:rFonts w:ascii="Calibri" w:hAnsi="Calibri" w:cs="Calibri"/>
                <w:color w:val="000000"/>
                <w:kern w:val="24"/>
                <w:sz w:val="16"/>
                <w:szCs w:val="16"/>
              </w:rPr>
              <w:t>Par_AutoBrightLevel028</w:t>
            </w:r>
          </w:p>
        </w:tc>
        <w:tc>
          <w:tcPr>
            <w:tcW w:w="937" w:type="pct"/>
            <w:shd w:val="clear" w:color="auto" w:fill="auto"/>
            <w:vAlign w:val="center"/>
          </w:tcPr>
          <w:p w14:paraId="32A55FBD" w14:textId="77777777" w:rsidR="00C07674" w:rsidRPr="002A5A9A" w:rsidRDefault="00C07674" w:rsidP="00C07674">
            <w:pPr>
              <w:pStyle w:val="aff7"/>
              <w:wordWrap w:val="0"/>
              <w:textAlignment w:val="center"/>
              <w:rPr>
                <w:rFonts w:ascii="Calibri" w:hAnsi="Calibri" w:cstheme="minorBidi"/>
                <w:color w:val="000000"/>
                <w:kern w:val="24"/>
                <w:sz w:val="16"/>
                <w:szCs w:val="16"/>
              </w:rPr>
            </w:pPr>
            <w:r>
              <w:rPr>
                <w:rFonts w:ascii="Calibri" w:hAnsi="Calibri" w:cstheme="minorBidi"/>
                <w:color w:val="000000"/>
                <w:kern w:val="24"/>
                <w:sz w:val="16"/>
                <w:szCs w:val="16"/>
              </w:rPr>
              <w:t>21.72%</w:t>
            </w:r>
          </w:p>
        </w:tc>
        <w:tc>
          <w:tcPr>
            <w:tcW w:w="1867" w:type="pct"/>
            <w:shd w:val="clear" w:color="auto" w:fill="auto"/>
            <w:vAlign w:val="center"/>
          </w:tcPr>
          <w:p w14:paraId="0D56A384" w14:textId="77777777" w:rsidR="00C07674" w:rsidRPr="002A5A9A" w:rsidRDefault="00C07674" w:rsidP="00C07674">
            <w:pPr>
              <w:pStyle w:val="aff7"/>
              <w:wordWrap w:val="0"/>
              <w:textAlignment w:val="center"/>
              <w:rPr>
                <w:rFonts w:ascii="Calibri" w:hAnsi="Calibri" w:cs="Calibri"/>
                <w:color w:val="000000"/>
                <w:kern w:val="24"/>
                <w:sz w:val="16"/>
                <w:szCs w:val="16"/>
              </w:rPr>
            </w:pPr>
            <w:r>
              <w:rPr>
                <w:rFonts w:ascii="Calibri" w:hAnsi="Calibri" w:cs="Calibri"/>
                <w:color w:val="000000"/>
                <w:kern w:val="24"/>
                <w:sz w:val="16"/>
                <w:szCs w:val="16"/>
              </w:rPr>
              <w:t>Auto Bright Level 28</w:t>
            </w:r>
          </w:p>
        </w:tc>
      </w:tr>
      <w:tr w:rsidR="00C07674" w:rsidRPr="00211C19" w14:paraId="61362452" w14:textId="77777777" w:rsidTr="00C07674">
        <w:tc>
          <w:tcPr>
            <w:tcW w:w="2196" w:type="pct"/>
            <w:shd w:val="clear" w:color="auto" w:fill="auto"/>
            <w:vAlign w:val="center"/>
          </w:tcPr>
          <w:p w14:paraId="551B9109" w14:textId="77777777" w:rsidR="00C07674" w:rsidRPr="002A5A9A" w:rsidRDefault="00C07674" w:rsidP="00C07674">
            <w:pPr>
              <w:pStyle w:val="aff7"/>
              <w:wordWrap w:val="0"/>
              <w:textAlignment w:val="center"/>
              <w:rPr>
                <w:rFonts w:ascii="Calibri" w:hAnsi="Calibri" w:cs="Calibri"/>
                <w:color w:val="000000"/>
                <w:kern w:val="24"/>
                <w:sz w:val="16"/>
                <w:szCs w:val="16"/>
              </w:rPr>
            </w:pPr>
            <w:r>
              <w:rPr>
                <w:rFonts w:ascii="Calibri" w:hAnsi="Calibri" w:cs="Calibri"/>
                <w:color w:val="000000"/>
                <w:kern w:val="24"/>
                <w:sz w:val="16"/>
                <w:szCs w:val="16"/>
              </w:rPr>
              <w:t>Par_AutoBrightLevel029</w:t>
            </w:r>
          </w:p>
        </w:tc>
        <w:tc>
          <w:tcPr>
            <w:tcW w:w="937" w:type="pct"/>
            <w:shd w:val="clear" w:color="auto" w:fill="auto"/>
            <w:vAlign w:val="center"/>
          </w:tcPr>
          <w:p w14:paraId="1D97F3AB" w14:textId="77777777" w:rsidR="00C07674" w:rsidRPr="002A5A9A" w:rsidRDefault="00C07674" w:rsidP="00C07674">
            <w:pPr>
              <w:pStyle w:val="aff7"/>
              <w:wordWrap w:val="0"/>
              <w:textAlignment w:val="center"/>
              <w:rPr>
                <w:rFonts w:ascii="Calibri" w:hAnsi="Calibri" w:cstheme="minorBidi"/>
                <w:color w:val="000000"/>
                <w:kern w:val="24"/>
                <w:sz w:val="16"/>
                <w:szCs w:val="16"/>
              </w:rPr>
            </w:pPr>
            <w:r>
              <w:rPr>
                <w:rFonts w:ascii="Calibri" w:hAnsi="Calibri" w:cstheme="minorBidi"/>
                <w:color w:val="000000"/>
                <w:kern w:val="24"/>
                <w:sz w:val="16"/>
                <w:szCs w:val="16"/>
              </w:rPr>
              <w:t>22.98%</w:t>
            </w:r>
          </w:p>
        </w:tc>
        <w:tc>
          <w:tcPr>
            <w:tcW w:w="1867" w:type="pct"/>
            <w:shd w:val="clear" w:color="auto" w:fill="auto"/>
            <w:vAlign w:val="center"/>
          </w:tcPr>
          <w:p w14:paraId="696BA216" w14:textId="77777777" w:rsidR="00C07674" w:rsidRPr="002A5A9A" w:rsidRDefault="00C07674" w:rsidP="00C07674">
            <w:pPr>
              <w:pStyle w:val="aff7"/>
              <w:wordWrap w:val="0"/>
              <w:textAlignment w:val="center"/>
              <w:rPr>
                <w:rFonts w:ascii="Calibri" w:hAnsi="Calibri" w:cs="Calibri"/>
                <w:color w:val="000000"/>
                <w:kern w:val="24"/>
                <w:sz w:val="16"/>
                <w:szCs w:val="16"/>
              </w:rPr>
            </w:pPr>
            <w:r>
              <w:rPr>
                <w:rFonts w:ascii="Calibri" w:hAnsi="Calibri" w:cs="Calibri"/>
                <w:color w:val="000000"/>
                <w:kern w:val="24"/>
                <w:sz w:val="16"/>
                <w:szCs w:val="16"/>
              </w:rPr>
              <w:t>Auto Bright Level 29</w:t>
            </w:r>
          </w:p>
        </w:tc>
      </w:tr>
      <w:tr w:rsidR="00C07674" w:rsidRPr="00211C19" w14:paraId="3072934B" w14:textId="77777777" w:rsidTr="00C07674">
        <w:tc>
          <w:tcPr>
            <w:tcW w:w="2196" w:type="pct"/>
            <w:shd w:val="clear" w:color="auto" w:fill="auto"/>
            <w:vAlign w:val="center"/>
          </w:tcPr>
          <w:p w14:paraId="751C4111" w14:textId="77777777" w:rsidR="00C07674" w:rsidRPr="002A5A9A" w:rsidRDefault="00C07674" w:rsidP="00C07674">
            <w:pPr>
              <w:pStyle w:val="aff7"/>
              <w:wordWrap w:val="0"/>
              <w:textAlignment w:val="center"/>
              <w:rPr>
                <w:rFonts w:ascii="Calibri" w:hAnsi="Calibri" w:cs="Calibri"/>
                <w:color w:val="000000"/>
                <w:kern w:val="24"/>
                <w:sz w:val="16"/>
                <w:szCs w:val="16"/>
              </w:rPr>
            </w:pPr>
            <w:r>
              <w:rPr>
                <w:rFonts w:ascii="Calibri" w:hAnsi="Calibri" w:cs="Calibri"/>
                <w:color w:val="000000"/>
                <w:kern w:val="24"/>
                <w:sz w:val="16"/>
                <w:szCs w:val="16"/>
              </w:rPr>
              <w:t>Par_AutoBrightLevel030</w:t>
            </w:r>
          </w:p>
        </w:tc>
        <w:tc>
          <w:tcPr>
            <w:tcW w:w="937" w:type="pct"/>
            <w:shd w:val="clear" w:color="auto" w:fill="auto"/>
            <w:vAlign w:val="center"/>
          </w:tcPr>
          <w:p w14:paraId="57F91CDD" w14:textId="77777777" w:rsidR="00C07674" w:rsidRPr="002A5A9A" w:rsidRDefault="00C07674" w:rsidP="00C07674">
            <w:pPr>
              <w:pStyle w:val="aff7"/>
              <w:wordWrap w:val="0"/>
              <w:textAlignment w:val="center"/>
              <w:rPr>
                <w:rFonts w:ascii="Calibri" w:hAnsi="Calibri" w:cstheme="minorBidi"/>
                <w:color w:val="000000"/>
                <w:kern w:val="24"/>
                <w:sz w:val="16"/>
                <w:szCs w:val="16"/>
              </w:rPr>
            </w:pPr>
            <w:r>
              <w:rPr>
                <w:rFonts w:ascii="Calibri" w:hAnsi="Calibri" w:cstheme="minorBidi"/>
                <w:color w:val="000000"/>
                <w:kern w:val="24"/>
                <w:sz w:val="16"/>
                <w:szCs w:val="16"/>
              </w:rPr>
              <w:t>24.25%</w:t>
            </w:r>
          </w:p>
        </w:tc>
        <w:tc>
          <w:tcPr>
            <w:tcW w:w="1867" w:type="pct"/>
            <w:shd w:val="clear" w:color="auto" w:fill="auto"/>
            <w:vAlign w:val="center"/>
          </w:tcPr>
          <w:p w14:paraId="0AD53583" w14:textId="77777777" w:rsidR="00C07674" w:rsidRPr="002A5A9A" w:rsidRDefault="00C07674" w:rsidP="00C07674">
            <w:pPr>
              <w:pStyle w:val="aff7"/>
              <w:wordWrap w:val="0"/>
              <w:textAlignment w:val="center"/>
              <w:rPr>
                <w:rFonts w:ascii="Calibri" w:hAnsi="Calibri" w:cs="Calibri"/>
                <w:color w:val="000000"/>
                <w:kern w:val="24"/>
                <w:sz w:val="16"/>
                <w:szCs w:val="16"/>
              </w:rPr>
            </w:pPr>
            <w:r>
              <w:rPr>
                <w:rFonts w:ascii="Calibri" w:hAnsi="Calibri" w:cs="Calibri"/>
                <w:color w:val="000000"/>
                <w:kern w:val="24"/>
                <w:sz w:val="16"/>
                <w:szCs w:val="16"/>
              </w:rPr>
              <w:t>Auto Bright Level 30</w:t>
            </w:r>
          </w:p>
        </w:tc>
      </w:tr>
      <w:tr w:rsidR="00C07674" w:rsidRPr="00211C19" w14:paraId="35A288ED" w14:textId="77777777" w:rsidTr="00C07674">
        <w:tc>
          <w:tcPr>
            <w:tcW w:w="2196" w:type="pct"/>
            <w:shd w:val="clear" w:color="auto" w:fill="auto"/>
            <w:vAlign w:val="center"/>
          </w:tcPr>
          <w:p w14:paraId="368980A2" w14:textId="77777777" w:rsidR="00C07674" w:rsidRPr="002A5A9A" w:rsidRDefault="00C07674" w:rsidP="00C07674">
            <w:pPr>
              <w:pStyle w:val="aff7"/>
              <w:wordWrap w:val="0"/>
              <w:textAlignment w:val="center"/>
              <w:rPr>
                <w:rFonts w:ascii="Calibri" w:hAnsi="Calibri" w:cs="Calibri"/>
                <w:color w:val="000000"/>
                <w:kern w:val="24"/>
                <w:sz w:val="16"/>
                <w:szCs w:val="16"/>
              </w:rPr>
            </w:pPr>
            <w:r>
              <w:rPr>
                <w:rFonts w:ascii="Calibri" w:hAnsi="Calibri" w:cs="Calibri"/>
                <w:color w:val="000000"/>
                <w:kern w:val="24"/>
                <w:sz w:val="16"/>
                <w:szCs w:val="16"/>
              </w:rPr>
              <w:t>Par_AutoBrightLevel031</w:t>
            </w:r>
          </w:p>
        </w:tc>
        <w:tc>
          <w:tcPr>
            <w:tcW w:w="937" w:type="pct"/>
            <w:shd w:val="clear" w:color="auto" w:fill="auto"/>
            <w:vAlign w:val="center"/>
          </w:tcPr>
          <w:p w14:paraId="54189F44" w14:textId="77777777" w:rsidR="00C07674" w:rsidRPr="002A5A9A" w:rsidRDefault="00C07674" w:rsidP="00C07674">
            <w:pPr>
              <w:pStyle w:val="aff7"/>
              <w:wordWrap w:val="0"/>
              <w:textAlignment w:val="center"/>
              <w:rPr>
                <w:rFonts w:ascii="Calibri" w:hAnsi="Calibri" w:cstheme="minorBidi"/>
                <w:color w:val="000000"/>
                <w:kern w:val="24"/>
                <w:sz w:val="16"/>
                <w:szCs w:val="16"/>
              </w:rPr>
            </w:pPr>
            <w:r>
              <w:rPr>
                <w:rFonts w:ascii="Calibri" w:hAnsi="Calibri" w:cstheme="minorBidi"/>
                <w:color w:val="000000"/>
                <w:kern w:val="24"/>
                <w:sz w:val="16"/>
                <w:szCs w:val="16"/>
              </w:rPr>
              <w:t>25.51%</w:t>
            </w:r>
          </w:p>
        </w:tc>
        <w:tc>
          <w:tcPr>
            <w:tcW w:w="1867" w:type="pct"/>
            <w:shd w:val="clear" w:color="auto" w:fill="auto"/>
            <w:vAlign w:val="center"/>
          </w:tcPr>
          <w:p w14:paraId="4FA2DA6E" w14:textId="77777777" w:rsidR="00C07674" w:rsidRPr="002A5A9A" w:rsidRDefault="00C07674" w:rsidP="00C07674">
            <w:pPr>
              <w:pStyle w:val="aff7"/>
              <w:wordWrap w:val="0"/>
              <w:textAlignment w:val="center"/>
              <w:rPr>
                <w:rFonts w:ascii="Calibri" w:hAnsi="Calibri" w:cs="Calibri"/>
                <w:color w:val="000000"/>
                <w:kern w:val="24"/>
                <w:sz w:val="16"/>
                <w:szCs w:val="16"/>
              </w:rPr>
            </w:pPr>
            <w:r w:rsidRPr="002A5A9A">
              <w:rPr>
                <w:rFonts w:ascii="Calibri" w:hAnsi="Calibri" w:cs="Calibri"/>
                <w:color w:val="000000"/>
                <w:kern w:val="24"/>
                <w:sz w:val="16"/>
                <w:szCs w:val="16"/>
              </w:rPr>
              <w:t>Auto Bright Level 31</w:t>
            </w:r>
          </w:p>
        </w:tc>
      </w:tr>
      <w:tr w:rsidR="00C07674" w:rsidRPr="00211C19" w14:paraId="4A354699" w14:textId="77777777" w:rsidTr="00C07674">
        <w:tc>
          <w:tcPr>
            <w:tcW w:w="2196" w:type="pct"/>
            <w:shd w:val="clear" w:color="auto" w:fill="auto"/>
            <w:vAlign w:val="center"/>
          </w:tcPr>
          <w:p w14:paraId="376BB335" w14:textId="77777777" w:rsidR="00C07674" w:rsidRPr="002A5A9A" w:rsidRDefault="00C07674" w:rsidP="00C07674">
            <w:pPr>
              <w:pStyle w:val="aff7"/>
              <w:wordWrap w:val="0"/>
              <w:textAlignment w:val="center"/>
              <w:rPr>
                <w:rFonts w:ascii="Calibri" w:hAnsi="Calibri" w:cs="Calibri"/>
                <w:color w:val="000000"/>
                <w:kern w:val="24"/>
                <w:sz w:val="16"/>
                <w:szCs w:val="16"/>
              </w:rPr>
            </w:pPr>
            <w:r>
              <w:rPr>
                <w:rFonts w:ascii="Calibri" w:hAnsi="Calibri" w:cs="Calibri"/>
                <w:color w:val="000000"/>
                <w:kern w:val="24"/>
                <w:sz w:val="16"/>
                <w:szCs w:val="16"/>
              </w:rPr>
              <w:t>Par_AutoBrightLevel032</w:t>
            </w:r>
          </w:p>
        </w:tc>
        <w:tc>
          <w:tcPr>
            <w:tcW w:w="937" w:type="pct"/>
            <w:shd w:val="clear" w:color="auto" w:fill="auto"/>
            <w:vAlign w:val="center"/>
          </w:tcPr>
          <w:p w14:paraId="39C6BA31" w14:textId="77777777" w:rsidR="00C07674" w:rsidRPr="002A5A9A" w:rsidRDefault="00C07674" w:rsidP="00C07674">
            <w:pPr>
              <w:pStyle w:val="aff7"/>
              <w:wordWrap w:val="0"/>
              <w:textAlignment w:val="center"/>
              <w:rPr>
                <w:rFonts w:ascii="Calibri" w:hAnsi="Calibri" w:cstheme="minorBidi"/>
                <w:color w:val="000000"/>
                <w:kern w:val="24"/>
                <w:sz w:val="16"/>
                <w:szCs w:val="16"/>
              </w:rPr>
            </w:pPr>
            <w:r>
              <w:rPr>
                <w:rFonts w:ascii="Calibri" w:hAnsi="Calibri" w:cstheme="minorBidi"/>
                <w:color w:val="000000"/>
                <w:kern w:val="24"/>
                <w:sz w:val="16"/>
                <w:szCs w:val="16"/>
              </w:rPr>
              <w:t>26.77%</w:t>
            </w:r>
          </w:p>
        </w:tc>
        <w:tc>
          <w:tcPr>
            <w:tcW w:w="1867" w:type="pct"/>
            <w:shd w:val="clear" w:color="auto" w:fill="auto"/>
            <w:vAlign w:val="center"/>
          </w:tcPr>
          <w:p w14:paraId="17E1BDA6" w14:textId="77777777" w:rsidR="00C07674" w:rsidRPr="002A5A9A" w:rsidRDefault="00C07674" w:rsidP="00C07674">
            <w:pPr>
              <w:pStyle w:val="aff7"/>
              <w:wordWrap w:val="0"/>
              <w:textAlignment w:val="center"/>
              <w:rPr>
                <w:rFonts w:ascii="Calibri" w:hAnsi="Calibri" w:cs="Calibri"/>
                <w:color w:val="000000"/>
                <w:kern w:val="24"/>
                <w:sz w:val="16"/>
                <w:szCs w:val="16"/>
              </w:rPr>
            </w:pPr>
            <w:r w:rsidRPr="002A5A9A">
              <w:rPr>
                <w:rFonts w:ascii="Calibri" w:hAnsi="Calibri" w:cs="Calibri"/>
                <w:color w:val="000000"/>
                <w:kern w:val="24"/>
                <w:sz w:val="16"/>
                <w:szCs w:val="16"/>
              </w:rPr>
              <w:t>Auto Bright Level 32</w:t>
            </w:r>
          </w:p>
        </w:tc>
      </w:tr>
      <w:tr w:rsidR="00C07674" w:rsidRPr="00211C19" w14:paraId="428D9B51" w14:textId="77777777" w:rsidTr="00C07674">
        <w:tc>
          <w:tcPr>
            <w:tcW w:w="2196" w:type="pct"/>
            <w:shd w:val="clear" w:color="auto" w:fill="auto"/>
            <w:vAlign w:val="center"/>
          </w:tcPr>
          <w:p w14:paraId="78E22562" w14:textId="77777777" w:rsidR="00C07674" w:rsidRPr="002A5A9A" w:rsidRDefault="00C07674" w:rsidP="00C07674">
            <w:pPr>
              <w:pStyle w:val="aff7"/>
              <w:wordWrap w:val="0"/>
              <w:textAlignment w:val="center"/>
              <w:rPr>
                <w:rFonts w:ascii="Calibri" w:hAnsi="Calibri" w:cs="Calibri"/>
                <w:color w:val="000000"/>
                <w:kern w:val="24"/>
                <w:sz w:val="16"/>
                <w:szCs w:val="16"/>
              </w:rPr>
            </w:pPr>
            <w:r>
              <w:rPr>
                <w:rFonts w:ascii="Calibri" w:hAnsi="Calibri" w:cs="Calibri"/>
                <w:color w:val="000000"/>
                <w:kern w:val="24"/>
                <w:sz w:val="16"/>
                <w:szCs w:val="16"/>
              </w:rPr>
              <w:t>Par_AutoBrightLevel033</w:t>
            </w:r>
          </w:p>
        </w:tc>
        <w:tc>
          <w:tcPr>
            <w:tcW w:w="937" w:type="pct"/>
            <w:shd w:val="clear" w:color="auto" w:fill="auto"/>
            <w:vAlign w:val="center"/>
          </w:tcPr>
          <w:p w14:paraId="16C11D96" w14:textId="77777777" w:rsidR="00C07674" w:rsidRPr="002A5A9A" w:rsidRDefault="00C07674" w:rsidP="00C07674">
            <w:pPr>
              <w:pStyle w:val="aff7"/>
              <w:wordWrap w:val="0"/>
              <w:textAlignment w:val="center"/>
              <w:rPr>
                <w:rFonts w:ascii="Calibri" w:hAnsi="Calibri" w:cstheme="minorBidi"/>
                <w:color w:val="000000"/>
                <w:kern w:val="24"/>
                <w:sz w:val="16"/>
                <w:szCs w:val="16"/>
              </w:rPr>
            </w:pPr>
            <w:r>
              <w:rPr>
                <w:rFonts w:ascii="Calibri" w:hAnsi="Calibri" w:cstheme="minorBidi"/>
                <w:color w:val="000000"/>
                <w:kern w:val="24"/>
                <w:sz w:val="16"/>
                <w:szCs w:val="16"/>
              </w:rPr>
              <w:t>28.03%</w:t>
            </w:r>
          </w:p>
        </w:tc>
        <w:tc>
          <w:tcPr>
            <w:tcW w:w="1867" w:type="pct"/>
            <w:shd w:val="clear" w:color="auto" w:fill="auto"/>
            <w:vAlign w:val="center"/>
          </w:tcPr>
          <w:p w14:paraId="0998B613" w14:textId="77777777" w:rsidR="00C07674" w:rsidRPr="002A5A9A" w:rsidRDefault="00C07674" w:rsidP="00C07674">
            <w:pPr>
              <w:pStyle w:val="aff7"/>
              <w:wordWrap w:val="0"/>
              <w:textAlignment w:val="center"/>
              <w:rPr>
                <w:rFonts w:ascii="Calibri" w:hAnsi="Calibri" w:cs="Calibri"/>
                <w:color w:val="000000"/>
                <w:kern w:val="24"/>
                <w:sz w:val="16"/>
                <w:szCs w:val="16"/>
              </w:rPr>
            </w:pPr>
            <w:r w:rsidRPr="002A5A9A">
              <w:rPr>
                <w:rFonts w:ascii="Calibri" w:hAnsi="Calibri" w:cs="Calibri"/>
                <w:color w:val="000000"/>
                <w:kern w:val="24"/>
                <w:sz w:val="16"/>
                <w:szCs w:val="16"/>
              </w:rPr>
              <w:t>Auto Bright Level 33</w:t>
            </w:r>
          </w:p>
        </w:tc>
      </w:tr>
      <w:tr w:rsidR="00C07674" w:rsidRPr="00211C19" w14:paraId="55E055B8" w14:textId="77777777" w:rsidTr="00C07674">
        <w:tc>
          <w:tcPr>
            <w:tcW w:w="2196" w:type="pct"/>
            <w:shd w:val="clear" w:color="auto" w:fill="auto"/>
            <w:vAlign w:val="center"/>
          </w:tcPr>
          <w:p w14:paraId="4D8C56E7" w14:textId="77777777" w:rsidR="00C07674" w:rsidRPr="002A5A9A" w:rsidRDefault="00C07674" w:rsidP="00C07674">
            <w:pPr>
              <w:pStyle w:val="aff7"/>
              <w:wordWrap w:val="0"/>
              <w:textAlignment w:val="center"/>
              <w:rPr>
                <w:rFonts w:ascii="Calibri" w:hAnsi="Calibri" w:cs="Calibri"/>
                <w:color w:val="000000"/>
                <w:kern w:val="24"/>
                <w:sz w:val="16"/>
                <w:szCs w:val="16"/>
              </w:rPr>
            </w:pPr>
            <w:r>
              <w:rPr>
                <w:rFonts w:ascii="Calibri" w:hAnsi="Calibri" w:cs="Calibri"/>
                <w:color w:val="000000"/>
                <w:kern w:val="24"/>
                <w:sz w:val="16"/>
                <w:szCs w:val="16"/>
              </w:rPr>
              <w:t>Par_AutoBrightLevel034</w:t>
            </w:r>
          </w:p>
        </w:tc>
        <w:tc>
          <w:tcPr>
            <w:tcW w:w="937" w:type="pct"/>
            <w:shd w:val="clear" w:color="auto" w:fill="auto"/>
            <w:vAlign w:val="center"/>
          </w:tcPr>
          <w:p w14:paraId="1BEECC03" w14:textId="77777777" w:rsidR="00C07674" w:rsidRPr="002A5A9A" w:rsidRDefault="00C07674" w:rsidP="00C07674">
            <w:pPr>
              <w:pStyle w:val="aff7"/>
              <w:wordWrap w:val="0"/>
              <w:textAlignment w:val="center"/>
              <w:rPr>
                <w:rFonts w:ascii="Calibri" w:hAnsi="Calibri" w:cstheme="minorBidi"/>
                <w:color w:val="000000"/>
                <w:kern w:val="24"/>
                <w:sz w:val="16"/>
                <w:szCs w:val="16"/>
              </w:rPr>
            </w:pPr>
            <w:r>
              <w:rPr>
                <w:rFonts w:ascii="Calibri" w:hAnsi="Calibri" w:cstheme="minorBidi"/>
                <w:color w:val="000000"/>
                <w:kern w:val="24"/>
                <w:sz w:val="16"/>
                <w:szCs w:val="16"/>
              </w:rPr>
              <w:t>29.30%</w:t>
            </w:r>
          </w:p>
        </w:tc>
        <w:tc>
          <w:tcPr>
            <w:tcW w:w="1867" w:type="pct"/>
            <w:shd w:val="clear" w:color="auto" w:fill="auto"/>
            <w:vAlign w:val="center"/>
          </w:tcPr>
          <w:p w14:paraId="33155EBD" w14:textId="77777777" w:rsidR="00C07674" w:rsidRPr="002A5A9A" w:rsidRDefault="00C07674" w:rsidP="00C07674">
            <w:pPr>
              <w:pStyle w:val="aff7"/>
              <w:wordWrap w:val="0"/>
              <w:textAlignment w:val="center"/>
              <w:rPr>
                <w:rFonts w:ascii="Calibri" w:hAnsi="Calibri" w:cs="Calibri"/>
                <w:color w:val="000000"/>
                <w:kern w:val="24"/>
                <w:sz w:val="16"/>
                <w:szCs w:val="16"/>
              </w:rPr>
            </w:pPr>
            <w:r w:rsidRPr="002A5A9A">
              <w:rPr>
                <w:rFonts w:ascii="Calibri" w:hAnsi="Calibri" w:cs="Calibri"/>
                <w:color w:val="000000"/>
                <w:kern w:val="24"/>
                <w:sz w:val="16"/>
                <w:szCs w:val="16"/>
              </w:rPr>
              <w:t>Auto Bright Level 34</w:t>
            </w:r>
          </w:p>
        </w:tc>
      </w:tr>
      <w:tr w:rsidR="00C07674" w:rsidRPr="00211C19" w14:paraId="2AAD5624" w14:textId="77777777" w:rsidTr="00C07674">
        <w:tc>
          <w:tcPr>
            <w:tcW w:w="2196" w:type="pct"/>
            <w:shd w:val="clear" w:color="auto" w:fill="auto"/>
            <w:vAlign w:val="center"/>
          </w:tcPr>
          <w:p w14:paraId="1A45649D" w14:textId="77777777" w:rsidR="00C07674" w:rsidRPr="002A5A9A" w:rsidRDefault="00C07674" w:rsidP="00C07674">
            <w:pPr>
              <w:pStyle w:val="aff7"/>
              <w:wordWrap w:val="0"/>
              <w:textAlignment w:val="center"/>
              <w:rPr>
                <w:rFonts w:ascii="Calibri" w:hAnsi="Calibri" w:cs="Calibri"/>
                <w:color w:val="000000"/>
                <w:kern w:val="24"/>
                <w:sz w:val="16"/>
                <w:szCs w:val="16"/>
              </w:rPr>
            </w:pPr>
            <w:r>
              <w:rPr>
                <w:rFonts w:ascii="Calibri" w:hAnsi="Calibri" w:cs="Calibri"/>
                <w:color w:val="000000"/>
                <w:kern w:val="24"/>
                <w:sz w:val="16"/>
                <w:szCs w:val="16"/>
              </w:rPr>
              <w:t>Par_AutoBrightLevel035</w:t>
            </w:r>
          </w:p>
        </w:tc>
        <w:tc>
          <w:tcPr>
            <w:tcW w:w="937" w:type="pct"/>
            <w:shd w:val="clear" w:color="auto" w:fill="auto"/>
            <w:vAlign w:val="center"/>
          </w:tcPr>
          <w:p w14:paraId="73319CAB" w14:textId="77777777" w:rsidR="00C07674" w:rsidRPr="002A5A9A" w:rsidRDefault="00C07674" w:rsidP="00C07674">
            <w:pPr>
              <w:pStyle w:val="aff7"/>
              <w:wordWrap w:val="0"/>
              <w:textAlignment w:val="center"/>
              <w:rPr>
                <w:rFonts w:ascii="Calibri" w:hAnsi="Calibri" w:cstheme="minorBidi"/>
                <w:color w:val="000000"/>
                <w:kern w:val="24"/>
                <w:sz w:val="16"/>
                <w:szCs w:val="16"/>
              </w:rPr>
            </w:pPr>
            <w:r>
              <w:rPr>
                <w:rFonts w:ascii="Calibri" w:hAnsi="Calibri" w:cstheme="minorBidi"/>
                <w:color w:val="000000"/>
                <w:kern w:val="24"/>
                <w:sz w:val="16"/>
                <w:szCs w:val="16"/>
              </w:rPr>
              <w:t>30.56%</w:t>
            </w:r>
          </w:p>
        </w:tc>
        <w:tc>
          <w:tcPr>
            <w:tcW w:w="1867" w:type="pct"/>
            <w:shd w:val="clear" w:color="auto" w:fill="auto"/>
            <w:vAlign w:val="center"/>
          </w:tcPr>
          <w:p w14:paraId="515450D2" w14:textId="77777777" w:rsidR="00C07674" w:rsidRPr="002A5A9A" w:rsidRDefault="00C07674" w:rsidP="00C07674">
            <w:pPr>
              <w:pStyle w:val="aff7"/>
              <w:wordWrap w:val="0"/>
              <w:textAlignment w:val="center"/>
              <w:rPr>
                <w:rFonts w:ascii="Calibri" w:hAnsi="Calibri" w:cs="Calibri"/>
                <w:color w:val="000000"/>
                <w:kern w:val="24"/>
                <w:sz w:val="16"/>
                <w:szCs w:val="16"/>
              </w:rPr>
            </w:pPr>
            <w:r w:rsidRPr="002A5A9A">
              <w:rPr>
                <w:rFonts w:ascii="Calibri" w:hAnsi="Calibri" w:cs="Calibri"/>
                <w:color w:val="000000"/>
                <w:kern w:val="24"/>
                <w:sz w:val="16"/>
                <w:szCs w:val="16"/>
              </w:rPr>
              <w:t>Auto Bright Level 35</w:t>
            </w:r>
          </w:p>
        </w:tc>
      </w:tr>
      <w:tr w:rsidR="00C07674" w:rsidRPr="00211C19" w14:paraId="0276179B" w14:textId="77777777" w:rsidTr="00C07674">
        <w:tc>
          <w:tcPr>
            <w:tcW w:w="2196" w:type="pct"/>
            <w:shd w:val="clear" w:color="auto" w:fill="auto"/>
            <w:vAlign w:val="center"/>
          </w:tcPr>
          <w:p w14:paraId="56CE725A" w14:textId="77777777" w:rsidR="00C07674" w:rsidRPr="002A5A9A" w:rsidRDefault="00C07674" w:rsidP="00C07674">
            <w:pPr>
              <w:pStyle w:val="aff7"/>
              <w:wordWrap w:val="0"/>
              <w:textAlignment w:val="center"/>
              <w:rPr>
                <w:rFonts w:ascii="Calibri" w:hAnsi="Calibri" w:cs="Calibri"/>
                <w:color w:val="000000"/>
                <w:kern w:val="24"/>
                <w:sz w:val="16"/>
                <w:szCs w:val="16"/>
              </w:rPr>
            </w:pPr>
            <w:r>
              <w:rPr>
                <w:rFonts w:ascii="Calibri" w:hAnsi="Calibri" w:cs="Calibri"/>
                <w:color w:val="000000"/>
                <w:kern w:val="24"/>
                <w:sz w:val="16"/>
                <w:szCs w:val="16"/>
              </w:rPr>
              <w:t>Par_AutoBrightLevel036</w:t>
            </w:r>
          </w:p>
        </w:tc>
        <w:tc>
          <w:tcPr>
            <w:tcW w:w="937" w:type="pct"/>
            <w:shd w:val="clear" w:color="auto" w:fill="auto"/>
            <w:vAlign w:val="center"/>
          </w:tcPr>
          <w:p w14:paraId="4905C747" w14:textId="77777777" w:rsidR="00C07674" w:rsidRPr="002A5A9A" w:rsidRDefault="00C07674" w:rsidP="00C07674">
            <w:pPr>
              <w:pStyle w:val="aff7"/>
              <w:wordWrap w:val="0"/>
              <w:textAlignment w:val="center"/>
              <w:rPr>
                <w:rFonts w:ascii="Calibri" w:hAnsi="Calibri" w:cstheme="minorBidi"/>
                <w:color w:val="000000"/>
                <w:kern w:val="24"/>
                <w:sz w:val="16"/>
                <w:szCs w:val="16"/>
              </w:rPr>
            </w:pPr>
            <w:r>
              <w:rPr>
                <w:rFonts w:ascii="Calibri" w:hAnsi="Calibri" w:cstheme="minorBidi"/>
                <w:color w:val="000000"/>
                <w:kern w:val="24"/>
                <w:sz w:val="16"/>
                <w:szCs w:val="16"/>
              </w:rPr>
              <w:t>31.82%</w:t>
            </w:r>
          </w:p>
        </w:tc>
        <w:tc>
          <w:tcPr>
            <w:tcW w:w="1867" w:type="pct"/>
            <w:shd w:val="clear" w:color="auto" w:fill="auto"/>
            <w:vAlign w:val="center"/>
          </w:tcPr>
          <w:p w14:paraId="7DBACDCC" w14:textId="77777777" w:rsidR="00C07674" w:rsidRPr="002A5A9A" w:rsidRDefault="00C07674" w:rsidP="00C07674">
            <w:pPr>
              <w:pStyle w:val="aff7"/>
              <w:wordWrap w:val="0"/>
              <w:textAlignment w:val="center"/>
              <w:rPr>
                <w:rFonts w:ascii="Calibri" w:hAnsi="Calibri" w:cs="Calibri"/>
                <w:color w:val="000000"/>
                <w:kern w:val="24"/>
                <w:sz w:val="16"/>
                <w:szCs w:val="16"/>
              </w:rPr>
            </w:pPr>
            <w:r w:rsidRPr="002A5A9A">
              <w:rPr>
                <w:rFonts w:ascii="Calibri" w:hAnsi="Calibri" w:cs="Calibri"/>
                <w:color w:val="000000"/>
                <w:kern w:val="24"/>
                <w:sz w:val="16"/>
                <w:szCs w:val="16"/>
              </w:rPr>
              <w:t>Auto Bright Level 36</w:t>
            </w:r>
          </w:p>
        </w:tc>
      </w:tr>
      <w:tr w:rsidR="00C07674" w:rsidRPr="00211C19" w14:paraId="7909200C" w14:textId="77777777" w:rsidTr="00C07674">
        <w:tc>
          <w:tcPr>
            <w:tcW w:w="2196" w:type="pct"/>
            <w:shd w:val="clear" w:color="auto" w:fill="auto"/>
            <w:vAlign w:val="center"/>
          </w:tcPr>
          <w:p w14:paraId="0774389B" w14:textId="77777777" w:rsidR="00C07674" w:rsidRPr="002A5A9A" w:rsidRDefault="00C07674" w:rsidP="00C07674">
            <w:pPr>
              <w:pStyle w:val="aff7"/>
              <w:wordWrap w:val="0"/>
              <w:textAlignment w:val="center"/>
              <w:rPr>
                <w:rFonts w:ascii="Calibri" w:hAnsi="Calibri" w:cs="Calibri"/>
                <w:color w:val="000000"/>
                <w:kern w:val="24"/>
                <w:sz w:val="16"/>
                <w:szCs w:val="16"/>
              </w:rPr>
            </w:pPr>
            <w:r>
              <w:rPr>
                <w:rFonts w:ascii="Calibri" w:hAnsi="Calibri" w:cs="Calibri"/>
                <w:color w:val="000000"/>
                <w:kern w:val="24"/>
                <w:sz w:val="16"/>
                <w:szCs w:val="16"/>
              </w:rPr>
              <w:t>Par_AutoBrightLevel037</w:t>
            </w:r>
          </w:p>
        </w:tc>
        <w:tc>
          <w:tcPr>
            <w:tcW w:w="937" w:type="pct"/>
            <w:shd w:val="clear" w:color="auto" w:fill="auto"/>
            <w:vAlign w:val="center"/>
          </w:tcPr>
          <w:p w14:paraId="10AC34A2" w14:textId="77777777" w:rsidR="00C07674" w:rsidRPr="002A5A9A" w:rsidRDefault="00C07674" w:rsidP="00C07674">
            <w:pPr>
              <w:pStyle w:val="aff7"/>
              <w:wordWrap w:val="0"/>
              <w:textAlignment w:val="center"/>
              <w:rPr>
                <w:rFonts w:ascii="Calibri" w:hAnsi="Calibri" w:cstheme="minorBidi"/>
                <w:color w:val="000000"/>
                <w:kern w:val="24"/>
                <w:sz w:val="16"/>
                <w:szCs w:val="16"/>
              </w:rPr>
            </w:pPr>
            <w:r>
              <w:rPr>
                <w:rFonts w:ascii="Calibri" w:hAnsi="Calibri" w:cstheme="minorBidi"/>
                <w:color w:val="000000"/>
                <w:kern w:val="24"/>
                <w:sz w:val="16"/>
                <w:szCs w:val="16"/>
              </w:rPr>
              <w:t>33.08%</w:t>
            </w:r>
          </w:p>
        </w:tc>
        <w:tc>
          <w:tcPr>
            <w:tcW w:w="1867" w:type="pct"/>
            <w:shd w:val="clear" w:color="auto" w:fill="auto"/>
            <w:vAlign w:val="center"/>
          </w:tcPr>
          <w:p w14:paraId="396BD64D" w14:textId="77777777" w:rsidR="00C07674" w:rsidRPr="002A5A9A" w:rsidRDefault="00C07674" w:rsidP="00C07674">
            <w:pPr>
              <w:pStyle w:val="aff7"/>
              <w:wordWrap w:val="0"/>
              <w:textAlignment w:val="center"/>
              <w:rPr>
                <w:rFonts w:ascii="Calibri" w:hAnsi="Calibri" w:cs="Calibri"/>
                <w:color w:val="000000"/>
                <w:kern w:val="24"/>
                <w:sz w:val="16"/>
                <w:szCs w:val="16"/>
              </w:rPr>
            </w:pPr>
            <w:r w:rsidRPr="002A5A9A">
              <w:rPr>
                <w:rFonts w:ascii="Calibri" w:hAnsi="Calibri" w:cs="Calibri"/>
                <w:color w:val="000000"/>
                <w:kern w:val="24"/>
                <w:sz w:val="16"/>
                <w:szCs w:val="16"/>
              </w:rPr>
              <w:t>Auto Bright Level 37</w:t>
            </w:r>
          </w:p>
        </w:tc>
      </w:tr>
      <w:tr w:rsidR="00C07674" w:rsidRPr="00211C19" w14:paraId="61FC8C1B" w14:textId="77777777" w:rsidTr="00C07674">
        <w:tc>
          <w:tcPr>
            <w:tcW w:w="2196" w:type="pct"/>
            <w:shd w:val="clear" w:color="auto" w:fill="auto"/>
            <w:vAlign w:val="center"/>
          </w:tcPr>
          <w:p w14:paraId="6E1F6D3C" w14:textId="77777777" w:rsidR="00C07674" w:rsidRPr="002A5A9A" w:rsidRDefault="00C07674" w:rsidP="00C07674">
            <w:pPr>
              <w:pStyle w:val="aff7"/>
              <w:wordWrap w:val="0"/>
              <w:textAlignment w:val="center"/>
              <w:rPr>
                <w:rFonts w:ascii="Calibri" w:hAnsi="Calibri" w:cs="Calibri"/>
                <w:color w:val="000000"/>
                <w:kern w:val="24"/>
                <w:sz w:val="16"/>
                <w:szCs w:val="16"/>
              </w:rPr>
            </w:pPr>
            <w:r>
              <w:rPr>
                <w:rFonts w:ascii="Calibri" w:hAnsi="Calibri" w:cs="Calibri"/>
                <w:color w:val="000000"/>
                <w:kern w:val="24"/>
                <w:sz w:val="16"/>
                <w:szCs w:val="16"/>
              </w:rPr>
              <w:t>Par_AutoBrightLevel038</w:t>
            </w:r>
          </w:p>
        </w:tc>
        <w:tc>
          <w:tcPr>
            <w:tcW w:w="937" w:type="pct"/>
            <w:shd w:val="clear" w:color="auto" w:fill="auto"/>
            <w:vAlign w:val="center"/>
          </w:tcPr>
          <w:p w14:paraId="46AE80D2" w14:textId="77777777" w:rsidR="00C07674" w:rsidRPr="002A5A9A" w:rsidRDefault="00C07674" w:rsidP="00C07674">
            <w:pPr>
              <w:pStyle w:val="aff7"/>
              <w:wordWrap w:val="0"/>
              <w:textAlignment w:val="center"/>
              <w:rPr>
                <w:rFonts w:ascii="Calibri" w:hAnsi="Calibri" w:cstheme="minorBidi"/>
                <w:color w:val="000000"/>
                <w:kern w:val="24"/>
                <w:sz w:val="16"/>
                <w:szCs w:val="16"/>
              </w:rPr>
            </w:pPr>
            <w:r>
              <w:rPr>
                <w:rFonts w:ascii="Calibri" w:hAnsi="Calibri" w:cstheme="minorBidi"/>
                <w:color w:val="000000"/>
                <w:kern w:val="24"/>
                <w:sz w:val="16"/>
                <w:szCs w:val="16"/>
              </w:rPr>
              <w:t>34.35%</w:t>
            </w:r>
          </w:p>
        </w:tc>
        <w:tc>
          <w:tcPr>
            <w:tcW w:w="1867" w:type="pct"/>
            <w:shd w:val="clear" w:color="auto" w:fill="auto"/>
            <w:vAlign w:val="center"/>
          </w:tcPr>
          <w:p w14:paraId="2F90D307" w14:textId="77777777" w:rsidR="00C07674" w:rsidRPr="002A5A9A" w:rsidRDefault="00C07674" w:rsidP="00C07674">
            <w:pPr>
              <w:pStyle w:val="aff7"/>
              <w:wordWrap w:val="0"/>
              <w:textAlignment w:val="center"/>
              <w:rPr>
                <w:rFonts w:ascii="Calibri" w:hAnsi="Calibri" w:cs="Calibri"/>
                <w:color w:val="000000"/>
                <w:kern w:val="24"/>
                <w:sz w:val="16"/>
                <w:szCs w:val="16"/>
              </w:rPr>
            </w:pPr>
            <w:r w:rsidRPr="002A5A9A">
              <w:rPr>
                <w:rFonts w:ascii="Calibri" w:hAnsi="Calibri" w:cs="Calibri"/>
                <w:color w:val="000000"/>
                <w:kern w:val="24"/>
                <w:sz w:val="16"/>
                <w:szCs w:val="16"/>
              </w:rPr>
              <w:t>Auto Bright Level 38</w:t>
            </w:r>
          </w:p>
        </w:tc>
      </w:tr>
      <w:tr w:rsidR="00C07674" w:rsidRPr="00211C19" w14:paraId="58F7DC6E" w14:textId="77777777" w:rsidTr="00C07674">
        <w:tc>
          <w:tcPr>
            <w:tcW w:w="2196" w:type="pct"/>
            <w:shd w:val="clear" w:color="auto" w:fill="auto"/>
            <w:vAlign w:val="center"/>
          </w:tcPr>
          <w:p w14:paraId="3097DC79" w14:textId="77777777" w:rsidR="00C07674" w:rsidRPr="002A5A9A" w:rsidRDefault="00C07674" w:rsidP="00C07674">
            <w:pPr>
              <w:pStyle w:val="aff7"/>
              <w:wordWrap w:val="0"/>
              <w:textAlignment w:val="center"/>
              <w:rPr>
                <w:rFonts w:ascii="Calibri" w:hAnsi="Calibri" w:cs="Calibri"/>
                <w:color w:val="000000"/>
                <w:kern w:val="24"/>
                <w:sz w:val="16"/>
                <w:szCs w:val="16"/>
              </w:rPr>
            </w:pPr>
            <w:r>
              <w:rPr>
                <w:rFonts w:ascii="Calibri" w:hAnsi="Calibri" w:cs="Calibri"/>
                <w:color w:val="000000"/>
                <w:kern w:val="24"/>
                <w:sz w:val="16"/>
                <w:szCs w:val="16"/>
              </w:rPr>
              <w:t>Par_AutoBrightLevel039</w:t>
            </w:r>
          </w:p>
        </w:tc>
        <w:tc>
          <w:tcPr>
            <w:tcW w:w="937" w:type="pct"/>
            <w:shd w:val="clear" w:color="auto" w:fill="auto"/>
            <w:vAlign w:val="center"/>
          </w:tcPr>
          <w:p w14:paraId="4CF1E0AD" w14:textId="77777777" w:rsidR="00C07674" w:rsidRPr="002A5A9A" w:rsidRDefault="00C07674" w:rsidP="00C07674">
            <w:pPr>
              <w:pStyle w:val="aff7"/>
              <w:wordWrap w:val="0"/>
              <w:textAlignment w:val="center"/>
              <w:rPr>
                <w:rFonts w:ascii="Calibri" w:hAnsi="Calibri" w:cstheme="minorBidi"/>
                <w:color w:val="000000"/>
                <w:kern w:val="24"/>
                <w:sz w:val="16"/>
                <w:szCs w:val="16"/>
              </w:rPr>
            </w:pPr>
            <w:r>
              <w:rPr>
                <w:rFonts w:ascii="Calibri" w:hAnsi="Calibri" w:cstheme="minorBidi"/>
                <w:color w:val="000000"/>
                <w:kern w:val="24"/>
                <w:sz w:val="16"/>
                <w:szCs w:val="16"/>
              </w:rPr>
              <w:t>35.61%</w:t>
            </w:r>
          </w:p>
        </w:tc>
        <w:tc>
          <w:tcPr>
            <w:tcW w:w="1867" w:type="pct"/>
            <w:shd w:val="clear" w:color="auto" w:fill="auto"/>
            <w:vAlign w:val="center"/>
          </w:tcPr>
          <w:p w14:paraId="76453B10" w14:textId="77777777" w:rsidR="00C07674" w:rsidRPr="002A5A9A" w:rsidRDefault="00C07674" w:rsidP="00C07674">
            <w:pPr>
              <w:pStyle w:val="aff7"/>
              <w:wordWrap w:val="0"/>
              <w:textAlignment w:val="center"/>
              <w:rPr>
                <w:rFonts w:ascii="Calibri" w:hAnsi="Calibri" w:cs="Calibri"/>
                <w:color w:val="000000"/>
                <w:kern w:val="24"/>
                <w:sz w:val="16"/>
                <w:szCs w:val="16"/>
              </w:rPr>
            </w:pPr>
            <w:r w:rsidRPr="002A5A9A">
              <w:rPr>
                <w:rFonts w:ascii="Calibri" w:hAnsi="Calibri" w:cs="Calibri"/>
                <w:color w:val="000000"/>
                <w:kern w:val="24"/>
                <w:sz w:val="16"/>
                <w:szCs w:val="16"/>
              </w:rPr>
              <w:t>Auto Bright Level 39</w:t>
            </w:r>
          </w:p>
        </w:tc>
      </w:tr>
      <w:tr w:rsidR="00C07674" w:rsidRPr="00211C19" w14:paraId="12A9BCE7" w14:textId="77777777" w:rsidTr="00C07674">
        <w:tc>
          <w:tcPr>
            <w:tcW w:w="2196" w:type="pct"/>
            <w:shd w:val="clear" w:color="auto" w:fill="auto"/>
            <w:vAlign w:val="center"/>
          </w:tcPr>
          <w:p w14:paraId="37D05F79" w14:textId="77777777" w:rsidR="00C07674" w:rsidRPr="002A5A9A" w:rsidRDefault="00C07674" w:rsidP="00C07674">
            <w:pPr>
              <w:pStyle w:val="aff7"/>
              <w:wordWrap w:val="0"/>
              <w:textAlignment w:val="center"/>
              <w:rPr>
                <w:rFonts w:ascii="Calibri" w:hAnsi="Calibri" w:cs="Calibri"/>
                <w:color w:val="000000"/>
                <w:kern w:val="24"/>
                <w:sz w:val="16"/>
                <w:szCs w:val="16"/>
              </w:rPr>
            </w:pPr>
            <w:r>
              <w:rPr>
                <w:rFonts w:ascii="Calibri" w:hAnsi="Calibri" w:cs="Calibri"/>
                <w:color w:val="000000"/>
                <w:kern w:val="24"/>
                <w:sz w:val="16"/>
                <w:szCs w:val="16"/>
              </w:rPr>
              <w:t>Par_AutoBrightLevel040</w:t>
            </w:r>
          </w:p>
        </w:tc>
        <w:tc>
          <w:tcPr>
            <w:tcW w:w="937" w:type="pct"/>
            <w:shd w:val="clear" w:color="auto" w:fill="auto"/>
            <w:vAlign w:val="center"/>
          </w:tcPr>
          <w:p w14:paraId="4FEB73EE" w14:textId="77777777" w:rsidR="00C07674" w:rsidRPr="002A5A9A" w:rsidRDefault="00C07674" w:rsidP="00C07674">
            <w:pPr>
              <w:pStyle w:val="aff7"/>
              <w:wordWrap w:val="0"/>
              <w:textAlignment w:val="center"/>
              <w:rPr>
                <w:rFonts w:ascii="Calibri" w:hAnsi="Calibri" w:cstheme="minorBidi"/>
                <w:color w:val="000000"/>
                <w:kern w:val="24"/>
                <w:sz w:val="16"/>
                <w:szCs w:val="16"/>
              </w:rPr>
            </w:pPr>
            <w:r>
              <w:rPr>
                <w:rFonts w:ascii="Calibri" w:hAnsi="Calibri" w:cstheme="minorBidi"/>
                <w:color w:val="000000"/>
                <w:kern w:val="24"/>
                <w:sz w:val="16"/>
                <w:szCs w:val="16"/>
              </w:rPr>
              <w:t>36.87%</w:t>
            </w:r>
          </w:p>
        </w:tc>
        <w:tc>
          <w:tcPr>
            <w:tcW w:w="1867" w:type="pct"/>
            <w:shd w:val="clear" w:color="auto" w:fill="auto"/>
            <w:vAlign w:val="center"/>
          </w:tcPr>
          <w:p w14:paraId="16CB5C89" w14:textId="77777777" w:rsidR="00C07674" w:rsidRPr="002A5A9A" w:rsidRDefault="00C07674" w:rsidP="00C07674">
            <w:pPr>
              <w:pStyle w:val="aff7"/>
              <w:wordWrap w:val="0"/>
              <w:textAlignment w:val="center"/>
              <w:rPr>
                <w:rFonts w:ascii="Calibri" w:hAnsi="Calibri" w:cs="Calibri"/>
                <w:color w:val="000000"/>
                <w:kern w:val="24"/>
                <w:sz w:val="16"/>
                <w:szCs w:val="16"/>
              </w:rPr>
            </w:pPr>
            <w:r w:rsidRPr="002A5A9A">
              <w:rPr>
                <w:rFonts w:ascii="Calibri" w:hAnsi="Calibri" w:cs="Calibri"/>
                <w:color w:val="000000"/>
                <w:kern w:val="24"/>
                <w:sz w:val="16"/>
                <w:szCs w:val="16"/>
              </w:rPr>
              <w:t>Auto Bright Level 40</w:t>
            </w:r>
          </w:p>
        </w:tc>
      </w:tr>
      <w:tr w:rsidR="00C07674" w:rsidRPr="00211C19" w14:paraId="0A1353C6" w14:textId="77777777" w:rsidTr="00C07674">
        <w:tc>
          <w:tcPr>
            <w:tcW w:w="2196" w:type="pct"/>
            <w:shd w:val="clear" w:color="auto" w:fill="auto"/>
            <w:vAlign w:val="center"/>
          </w:tcPr>
          <w:p w14:paraId="14C0A830" w14:textId="77777777" w:rsidR="00C07674" w:rsidRPr="002A5A9A" w:rsidRDefault="00C07674" w:rsidP="00C07674">
            <w:pPr>
              <w:pStyle w:val="aff7"/>
              <w:wordWrap w:val="0"/>
              <w:textAlignment w:val="center"/>
              <w:rPr>
                <w:rFonts w:ascii="Calibri" w:hAnsi="Calibri" w:cs="Calibri"/>
                <w:color w:val="000000"/>
                <w:kern w:val="24"/>
                <w:sz w:val="16"/>
                <w:szCs w:val="16"/>
              </w:rPr>
            </w:pPr>
            <w:r>
              <w:rPr>
                <w:rFonts w:ascii="Calibri" w:hAnsi="Calibri" w:cs="Calibri"/>
                <w:color w:val="000000"/>
                <w:kern w:val="24"/>
                <w:sz w:val="16"/>
                <w:szCs w:val="16"/>
              </w:rPr>
              <w:t>Par_AutoBrightLevel041</w:t>
            </w:r>
          </w:p>
        </w:tc>
        <w:tc>
          <w:tcPr>
            <w:tcW w:w="937" w:type="pct"/>
            <w:shd w:val="clear" w:color="auto" w:fill="auto"/>
            <w:vAlign w:val="center"/>
          </w:tcPr>
          <w:p w14:paraId="3E00EABE" w14:textId="77777777" w:rsidR="00C07674" w:rsidRPr="002A5A9A" w:rsidRDefault="00C07674" w:rsidP="00C07674">
            <w:pPr>
              <w:pStyle w:val="aff7"/>
              <w:wordWrap w:val="0"/>
              <w:textAlignment w:val="center"/>
              <w:rPr>
                <w:rFonts w:ascii="Calibri" w:hAnsi="Calibri" w:cstheme="minorBidi"/>
                <w:color w:val="000000"/>
                <w:kern w:val="24"/>
                <w:sz w:val="16"/>
                <w:szCs w:val="16"/>
              </w:rPr>
            </w:pPr>
            <w:r>
              <w:rPr>
                <w:rFonts w:ascii="Calibri" w:hAnsi="Calibri" w:cstheme="minorBidi"/>
                <w:color w:val="000000"/>
                <w:kern w:val="24"/>
                <w:sz w:val="16"/>
                <w:szCs w:val="16"/>
              </w:rPr>
              <w:t>38.13%</w:t>
            </w:r>
          </w:p>
        </w:tc>
        <w:tc>
          <w:tcPr>
            <w:tcW w:w="1867" w:type="pct"/>
            <w:shd w:val="clear" w:color="auto" w:fill="auto"/>
            <w:vAlign w:val="center"/>
          </w:tcPr>
          <w:p w14:paraId="443A426E" w14:textId="77777777" w:rsidR="00C07674" w:rsidRPr="002A5A9A" w:rsidRDefault="00C07674" w:rsidP="00C07674">
            <w:pPr>
              <w:pStyle w:val="aff7"/>
              <w:wordWrap w:val="0"/>
              <w:textAlignment w:val="center"/>
              <w:rPr>
                <w:rFonts w:ascii="Calibri" w:hAnsi="Calibri" w:cs="Calibri"/>
                <w:color w:val="000000"/>
                <w:kern w:val="24"/>
                <w:sz w:val="16"/>
                <w:szCs w:val="16"/>
              </w:rPr>
            </w:pPr>
            <w:r w:rsidRPr="002A5A9A">
              <w:rPr>
                <w:rFonts w:ascii="Calibri" w:hAnsi="Calibri" w:cs="Calibri"/>
                <w:color w:val="000000"/>
                <w:kern w:val="24"/>
                <w:sz w:val="16"/>
                <w:szCs w:val="16"/>
              </w:rPr>
              <w:t>Auto Bright Level 41</w:t>
            </w:r>
          </w:p>
        </w:tc>
      </w:tr>
      <w:tr w:rsidR="00C07674" w:rsidRPr="00211C19" w14:paraId="16A0869F" w14:textId="77777777" w:rsidTr="00C07674">
        <w:tc>
          <w:tcPr>
            <w:tcW w:w="2196" w:type="pct"/>
            <w:shd w:val="clear" w:color="auto" w:fill="auto"/>
            <w:vAlign w:val="center"/>
          </w:tcPr>
          <w:p w14:paraId="2281964B" w14:textId="77777777" w:rsidR="00C07674" w:rsidRPr="002A5A9A" w:rsidRDefault="00C07674" w:rsidP="00C07674">
            <w:pPr>
              <w:pStyle w:val="aff7"/>
              <w:wordWrap w:val="0"/>
              <w:textAlignment w:val="center"/>
              <w:rPr>
                <w:rFonts w:ascii="Calibri" w:hAnsi="Calibri" w:cs="Calibri"/>
                <w:color w:val="000000"/>
                <w:kern w:val="24"/>
                <w:sz w:val="16"/>
                <w:szCs w:val="16"/>
              </w:rPr>
            </w:pPr>
            <w:r>
              <w:rPr>
                <w:rFonts w:ascii="Calibri" w:hAnsi="Calibri" w:cs="Calibri"/>
                <w:color w:val="000000"/>
                <w:kern w:val="24"/>
                <w:sz w:val="16"/>
                <w:szCs w:val="16"/>
              </w:rPr>
              <w:t>Par_AutoBrightLevel042</w:t>
            </w:r>
          </w:p>
        </w:tc>
        <w:tc>
          <w:tcPr>
            <w:tcW w:w="937" w:type="pct"/>
            <w:shd w:val="clear" w:color="auto" w:fill="auto"/>
            <w:vAlign w:val="center"/>
          </w:tcPr>
          <w:p w14:paraId="606F7A09" w14:textId="77777777" w:rsidR="00C07674" w:rsidRPr="002A5A9A" w:rsidRDefault="00C07674" w:rsidP="00C07674">
            <w:pPr>
              <w:pStyle w:val="aff7"/>
              <w:wordWrap w:val="0"/>
              <w:textAlignment w:val="center"/>
              <w:rPr>
                <w:rFonts w:ascii="Calibri" w:hAnsi="Calibri" w:cstheme="minorBidi"/>
                <w:color w:val="000000"/>
                <w:kern w:val="24"/>
                <w:sz w:val="16"/>
                <w:szCs w:val="16"/>
              </w:rPr>
            </w:pPr>
            <w:r>
              <w:rPr>
                <w:rFonts w:ascii="Calibri" w:hAnsi="Calibri" w:cstheme="minorBidi"/>
                <w:color w:val="000000"/>
                <w:kern w:val="24"/>
                <w:sz w:val="16"/>
                <w:szCs w:val="16"/>
              </w:rPr>
              <w:t>39.40%</w:t>
            </w:r>
          </w:p>
        </w:tc>
        <w:tc>
          <w:tcPr>
            <w:tcW w:w="1867" w:type="pct"/>
            <w:shd w:val="clear" w:color="auto" w:fill="auto"/>
            <w:vAlign w:val="center"/>
          </w:tcPr>
          <w:p w14:paraId="2FA98D5A" w14:textId="77777777" w:rsidR="00C07674" w:rsidRPr="002A5A9A" w:rsidRDefault="00C07674" w:rsidP="00C07674">
            <w:pPr>
              <w:pStyle w:val="aff7"/>
              <w:wordWrap w:val="0"/>
              <w:textAlignment w:val="center"/>
              <w:rPr>
                <w:rFonts w:ascii="Calibri" w:hAnsi="Calibri" w:cs="Calibri"/>
                <w:color w:val="000000"/>
                <w:kern w:val="24"/>
                <w:sz w:val="16"/>
                <w:szCs w:val="16"/>
              </w:rPr>
            </w:pPr>
            <w:r w:rsidRPr="002A5A9A">
              <w:rPr>
                <w:rFonts w:ascii="Calibri" w:hAnsi="Calibri" w:cs="Calibri"/>
                <w:color w:val="000000"/>
                <w:kern w:val="24"/>
                <w:sz w:val="16"/>
                <w:szCs w:val="16"/>
              </w:rPr>
              <w:t>Auto Bright Level 42</w:t>
            </w:r>
          </w:p>
        </w:tc>
      </w:tr>
      <w:tr w:rsidR="00C07674" w:rsidRPr="00211C19" w14:paraId="2C057FA3" w14:textId="77777777" w:rsidTr="00C07674">
        <w:tc>
          <w:tcPr>
            <w:tcW w:w="2196" w:type="pct"/>
            <w:shd w:val="clear" w:color="auto" w:fill="auto"/>
            <w:vAlign w:val="center"/>
          </w:tcPr>
          <w:p w14:paraId="27593BD5" w14:textId="77777777" w:rsidR="00C07674" w:rsidRPr="002A5A9A" w:rsidRDefault="00C07674" w:rsidP="00C07674">
            <w:pPr>
              <w:pStyle w:val="aff7"/>
              <w:wordWrap w:val="0"/>
              <w:textAlignment w:val="center"/>
              <w:rPr>
                <w:rFonts w:ascii="Calibri" w:hAnsi="Calibri" w:cs="Calibri"/>
                <w:color w:val="000000"/>
                <w:kern w:val="24"/>
                <w:sz w:val="16"/>
                <w:szCs w:val="16"/>
              </w:rPr>
            </w:pPr>
            <w:r>
              <w:rPr>
                <w:rFonts w:ascii="Calibri" w:hAnsi="Calibri" w:cs="Calibri"/>
                <w:color w:val="000000"/>
                <w:kern w:val="24"/>
                <w:sz w:val="16"/>
                <w:szCs w:val="16"/>
              </w:rPr>
              <w:t>Par_AutoBrightLevel043</w:t>
            </w:r>
          </w:p>
        </w:tc>
        <w:tc>
          <w:tcPr>
            <w:tcW w:w="937" w:type="pct"/>
            <w:shd w:val="clear" w:color="auto" w:fill="auto"/>
            <w:vAlign w:val="center"/>
          </w:tcPr>
          <w:p w14:paraId="25592B74" w14:textId="77777777" w:rsidR="00C07674" w:rsidRPr="002A5A9A" w:rsidRDefault="00C07674" w:rsidP="00C07674">
            <w:pPr>
              <w:pStyle w:val="aff7"/>
              <w:wordWrap w:val="0"/>
              <w:textAlignment w:val="center"/>
              <w:rPr>
                <w:rFonts w:ascii="Calibri" w:hAnsi="Calibri" w:cstheme="minorBidi"/>
                <w:color w:val="000000"/>
                <w:kern w:val="24"/>
                <w:sz w:val="16"/>
                <w:szCs w:val="16"/>
              </w:rPr>
            </w:pPr>
            <w:r>
              <w:rPr>
                <w:rFonts w:ascii="Calibri" w:hAnsi="Calibri" w:cstheme="minorBidi"/>
                <w:color w:val="000000"/>
                <w:kern w:val="24"/>
                <w:sz w:val="16"/>
                <w:szCs w:val="16"/>
              </w:rPr>
              <w:t>40.66%</w:t>
            </w:r>
          </w:p>
        </w:tc>
        <w:tc>
          <w:tcPr>
            <w:tcW w:w="1867" w:type="pct"/>
            <w:shd w:val="clear" w:color="auto" w:fill="auto"/>
            <w:vAlign w:val="center"/>
          </w:tcPr>
          <w:p w14:paraId="68E4C925" w14:textId="77777777" w:rsidR="00C07674" w:rsidRPr="002A5A9A" w:rsidRDefault="00C07674" w:rsidP="00C07674">
            <w:pPr>
              <w:pStyle w:val="aff7"/>
              <w:wordWrap w:val="0"/>
              <w:textAlignment w:val="center"/>
              <w:rPr>
                <w:rFonts w:ascii="Calibri" w:hAnsi="Calibri" w:cs="Calibri"/>
                <w:color w:val="000000"/>
                <w:kern w:val="24"/>
                <w:sz w:val="16"/>
                <w:szCs w:val="16"/>
              </w:rPr>
            </w:pPr>
            <w:r w:rsidRPr="002A5A9A">
              <w:rPr>
                <w:rFonts w:ascii="Calibri" w:hAnsi="Calibri" w:cs="Calibri"/>
                <w:color w:val="000000"/>
                <w:kern w:val="24"/>
                <w:sz w:val="16"/>
                <w:szCs w:val="16"/>
              </w:rPr>
              <w:t>Auto Bright Level 43</w:t>
            </w:r>
          </w:p>
        </w:tc>
      </w:tr>
      <w:tr w:rsidR="00C07674" w:rsidRPr="00211C19" w14:paraId="4C92CFA4" w14:textId="77777777" w:rsidTr="00C07674">
        <w:tc>
          <w:tcPr>
            <w:tcW w:w="2196" w:type="pct"/>
            <w:shd w:val="clear" w:color="auto" w:fill="auto"/>
            <w:vAlign w:val="center"/>
          </w:tcPr>
          <w:p w14:paraId="69FE58F8" w14:textId="77777777" w:rsidR="00C07674" w:rsidRPr="002A5A9A" w:rsidRDefault="00C07674" w:rsidP="00C07674">
            <w:pPr>
              <w:pStyle w:val="aff7"/>
              <w:wordWrap w:val="0"/>
              <w:textAlignment w:val="center"/>
              <w:rPr>
                <w:rFonts w:ascii="Calibri" w:hAnsi="Calibri" w:cs="Calibri"/>
                <w:color w:val="000000"/>
                <w:kern w:val="24"/>
                <w:sz w:val="16"/>
                <w:szCs w:val="16"/>
              </w:rPr>
            </w:pPr>
            <w:r>
              <w:rPr>
                <w:rFonts w:ascii="Calibri" w:hAnsi="Calibri" w:cs="Calibri"/>
                <w:color w:val="000000"/>
                <w:kern w:val="24"/>
                <w:sz w:val="16"/>
                <w:szCs w:val="16"/>
              </w:rPr>
              <w:t>Par_AutoBrightLevel044</w:t>
            </w:r>
          </w:p>
        </w:tc>
        <w:tc>
          <w:tcPr>
            <w:tcW w:w="937" w:type="pct"/>
            <w:shd w:val="clear" w:color="auto" w:fill="auto"/>
            <w:vAlign w:val="center"/>
          </w:tcPr>
          <w:p w14:paraId="5DA80A3E" w14:textId="77777777" w:rsidR="00C07674" w:rsidRPr="002A5A9A" w:rsidRDefault="00C07674" w:rsidP="00C07674">
            <w:pPr>
              <w:pStyle w:val="aff7"/>
              <w:wordWrap w:val="0"/>
              <w:textAlignment w:val="center"/>
              <w:rPr>
                <w:rFonts w:ascii="Calibri" w:hAnsi="Calibri" w:cstheme="minorBidi"/>
                <w:color w:val="000000"/>
                <w:kern w:val="24"/>
                <w:sz w:val="16"/>
                <w:szCs w:val="16"/>
              </w:rPr>
            </w:pPr>
            <w:r>
              <w:rPr>
                <w:rFonts w:ascii="Calibri" w:hAnsi="Calibri" w:cstheme="minorBidi"/>
                <w:color w:val="000000"/>
                <w:kern w:val="24"/>
                <w:sz w:val="16"/>
                <w:szCs w:val="16"/>
              </w:rPr>
              <w:t>41.92%</w:t>
            </w:r>
          </w:p>
        </w:tc>
        <w:tc>
          <w:tcPr>
            <w:tcW w:w="1867" w:type="pct"/>
            <w:shd w:val="clear" w:color="auto" w:fill="auto"/>
            <w:vAlign w:val="center"/>
          </w:tcPr>
          <w:p w14:paraId="129DD8CC" w14:textId="77777777" w:rsidR="00C07674" w:rsidRPr="002A5A9A" w:rsidRDefault="00C07674" w:rsidP="00C07674">
            <w:pPr>
              <w:pStyle w:val="aff7"/>
              <w:wordWrap w:val="0"/>
              <w:textAlignment w:val="center"/>
              <w:rPr>
                <w:rFonts w:ascii="Calibri" w:hAnsi="Calibri" w:cs="Calibri"/>
                <w:color w:val="000000"/>
                <w:kern w:val="24"/>
                <w:sz w:val="16"/>
                <w:szCs w:val="16"/>
              </w:rPr>
            </w:pPr>
            <w:r w:rsidRPr="002A5A9A">
              <w:rPr>
                <w:rFonts w:ascii="Calibri" w:hAnsi="Calibri" w:cs="Calibri"/>
                <w:color w:val="000000"/>
                <w:kern w:val="24"/>
                <w:sz w:val="16"/>
                <w:szCs w:val="16"/>
              </w:rPr>
              <w:t>Auto Bright Level 44</w:t>
            </w:r>
          </w:p>
        </w:tc>
      </w:tr>
      <w:tr w:rsidR="00C07674" w:rsidRPr="00211C19" w14:paraId="79933029" w14:textId="77777777" w:rsidTr="00C07674">
        <w:tc>
          <w:tcPr>
            <w:tcW w:w="2196" w:type="pct"/>
            <w:shd w:val="clear" w:color="auto" w:fill="auto"/>
            <w:vAlign w:val="center"/>
          </w:tcPr>
          <w:p w14:paraId="3734B5FF" w14:textId="77777777" w:rsidR="00C07674" w:rsidRPr="002A5A9A" w:rsidRDefault="00C07674" w:rsidP="00C07674">
            <w:pPr>
              <w:pStyle w:val="aff7"/>
              <w:wordWrap w:val="0"/>
              <w:textAlignment w:val="center"/>
              <w:rPr>
                <w:rFonts w:ascii="Calibri" w:hAnsi="Calibri" w:cs="Calibri"/>
                <w:color w:val="000000"/>
                <w:kern w:val="24"/>
                <w:sz w:val="16"/>
                <w:szCs w:val="16"/>
              </w:rPr>
            </w:pPr>
            <w:r>
              <w:rPr>
                <w:rFonts w:ascii="Calibri" w:hAnsi="Calibri" w:cs="Calibri"/>
                <w:color w:val="000000"/>
                <w:kern w:val="24"/>
                <w:sz w:val="16"/>
                <w:szCs w:val="16"/>
              </w:rPr>
              <w:t>Par_AutoBrightLevel045</w:t>
            </w:r>
          </w:p>
        </w:tc>
        <w:tc>
          <w:tcPr>
            <w:tcW w:w="937" w:type="pct"/>
            <w:shd w:val="clear" w:color="auto" w:fill="auto"/>
            <w:vAlign w:val="center"/>
          </w:tcPr>
          <w:p w14:paraId="7C36D54B" w14:textId="77777777" w:rsidR="00C07674" w:rsidRPr="002A5A9A" w:rsidRDefault="00C07674" w:rsidP="00C07674">
            <w:pPr>
              <w:pStyle w:val="aff7"/>
              <w:wordWrap w:val="0"/>
              <w:textAlignment w:val="center"/>
              <w:rPr>
                <w:rFonts w:ascii="Calibri" w:hAnsi="Calibri" w:cstheme="minorBidi"/>
                <w:color w:val="000000"/>
                <w:kern w:val="24"/>
                <w:sz w:val="16"/>
                <w:szCs w:val="16"/>
              </w:rPr>
            </w:pPr>
            <w:r>
              <w:rPr>
                <w:rFonts w:ascii="Calibri" w:hAnsi="Calibri" w:cstheme="minorBidi"/>
                <w:color w:val="000000"/>
                <w:kern w:val="24"/>
                <w:sz w:val="16"/>
                <w:szCs w:val="16"/>
              </w:rPr>
              <w:t>43.18%</w:t>
            </w:r>
          </w:p>
        </w:tc>
        <w:tc>
          <w:tcPr>
            <w:tcW w:w="1867" w:type="pct"/>
            <w:shd w:val="clear" w:color="auto" w:fill="auto"/>
            <w:vAlign w:val="center"/>
          </w:tcPr>
          <w:p w14:paraId="5EA1A065" w14:textId="77777777" w:rsidR="00C07674" w:rsidRPr="002A5A9A" w:rsidRDefault="00C07674" w:rsidP="00C07674">
            <w:pPr>
              <w:pStyle w:val="aff7"/>
              <w:wordWrap w:val="0"/>
              <w:textAlignment w:val="center"/>
              <w:rPr>
                <w:rFonts w:ascii="Calibri" w:hAnsi="Calibri" w:cs="Calibri"/>
                <w:color w:val="000000"/>
                <w:kern w:val="24"/>
                <w:sz w:val="16"/>
                <w:szCs w:val="16"/>
              </w:rPr>
            </w:pPr>
            <w:r w:rsidRPr="002A5A9A">
              <w:rPr>
                <w:rFonts w:ascii="Calibri" w:hAnsi="Calibri" w:cs="Calibri"/>
                <w:color w:val="000000"/>
                <w:kern w:val="24"/>
                <w:sz w:val="16"/>
                <w:szCs w:val="16"/>
              </w:rPr>
              <w:t>Auto Bright Level 45</w:t>
            </w:r>
          </w:p>
        </w:tc>
      </w:tr>
      <w:tr w:rsidR="00C07674" w:rsidRPr="00211C19" w14:paraId="6F85BC67" w14:textId="77777777" w:rsidTr="00C07674">
        <w:tc>
          <w:tcPr>
            <w:tcW w:w="2196" w:type="pct"/>
            <w:shd w:val="clear" w:color="auto" w:fill="auto"/>
            <w:vAlign w:val="center"/>
          </w:tcPr>
          <w:p w14:paraId="1EAB7D32" w14:textId="77777777" w:rsidR="00C07674" w:rsidRPr="002A5A9A" w:rsidRDefault="00C07674" w:rsidP="00C07674">
            <w:pPr>
              <w:pStyle w:val="aff7"/>
              <w:wordWrap w:val="0"/>
              <w:textAlignment w:val="center"/>
              <w:rPr>
                <w:rFonts w:ascii="Calibri" w:hAnsi="Calibri" w:cs="Calibri"/>
                <w:color w:val="000000"/>
                <w:kern w:val="24"/>
                <w:sz w:val="16"/>
                <w:szCs w:val="16"/>
              </w:rPr>
            </w:pPr>
            <w:r>
              <w:rPr>
                <w:rFonts w:ascii="Calibri" w:hAnsi="Calibri" w:cs="Calibri"/>
                <w:color w:val="000000"/>
                <w:kern w:val="24"/>
                <w:sz w:val="16"/>
                <w:szCs w:val="16"/>
              </w:rPr>
              <w:t>Par_AutoBrightLevel046</w:t>
            </w:r>
          </w:p>
        </w:tc>
        <w:tc>
          <w:tcPr>
            <w:tcW w:w="937" w:type="pct"/>
            <w:shd w:val="clear" w:color="auto" w:fill="auto"/>
            <w:vAlign w:val="center"/>
          </w:tcPr>
          <w:p w14:paraId="33EEBB03" w14:textId="77777777" w:rsidR="00C07674" w:rsidRPr="002A5A9A" w:rsidRDefault="00C07674" w:rsidP="00C07674">
            <w:pPr>
              <w:pStyle w:val="aff7"/>
              <w:wordWrap w:val="0"/>
              <w:textAlignment w:val="center"/>
              <w:rPr>
                <w:rFonts w:ascii="Calibri" w:hAnsi="Calibri" w:cstheme="minorBidi"/>
                <w:color w:val="000000"/>
                <w:kern w:val="24"/>
                <w:sz w:val="16"/>
                <w:szCs w:val="16"/>
              </w:rPr>
            </w:pPr>
            <w:r>
              <w:rPr>
                <w:rFonts w:ascii="Calibri" w:hAnsi="Calibri" w:cstheme="minorBidi"/>
                <w:color w:val="000000"/>
                <w:kern w:val="24"/>
                <w:sz w:val="16"/>
                <w:szCs w:val="16"/>
              </w:rPr>
              <w:t>44.45%</w:t>
            </w:r>
          </w:p>
        </w:tc>
        <w:tc>
          <w:tcPr>
            <w:tcW w:w="1867" w:type="pct"/>
            <w:shd w:val="clear" w:color="auto" w:fill="auto"/>
            <w:vAlign w:val="center"/>
          </w:tcPr>
          <w:p w14:paraId="68891F61" w14:textId="77777777" w:rsidR="00C07674" w:rsidRPr="002A5A9A" w:rsidRDefault="00C07674" w:rsidP="00C07674">
            <w:pPr>
              <w:pStyle w:val="aff7"/>
              <w:wordWrap w:val="0"/>
              <w:textAlignment w:val="center"/>
              <w:rPr>
                <w:rFonts w:ascii="Calibri" w:hAnsi="Calibri" w:cs="Calibri"/>
                <w:color w:val="000000"/>
                <w:kern w:val="24"/>
                <w:sz w:val="16"/>
                <w:szCs w:val="16"/>
              </w:rPr>
            </w:pPr>
            <w:r w:rsidRPr="002A5A9A">
              <w:rPr>
                <w:rFonts w:ascii="Calibri" w:hAnsi="Calibri" w:cs="Calibri"/>
                <w:color w:val="000000"/>
                <w:kern w:val="24"/>
                <w:sz w:val="16"/>
                <w:szCs w:val="16"/>
              </w:rPr>
              <w:t>Auto Bright Level 46</w:t>
            </w:r>
          </w:p>
        </w:tc>
      </w:tr>
      <w:tr w:rsidR="00C07674" w:rsidRPr="00211C19" w14:paraId="560084DB" w14:textId="77777777" w:rsidTr="00C07674">
        <w:tc>
          <w:tcPr>
            <w:tcW w:w="2196" w:type="pct"/>
            <w:shd w:val="clear" w:color="auto" w:fill="auto"/>
            <w:vAlign w:val="center"/>
          </w:tcPr>
          <w:p w14:paraId="7899B865" w14:textId="77777777" w:rsidR="00C07674" w:rsidRPr="002A5A9A" w:rsidRDefault="00C07674" w:rsidP="00C07674">
            <w:pPr>
              <w:pStyle w:val="aff7"/>
              <w:wordWrap w:val="0"/>
              <w:textAlignment w:val="center"/>
              <w:rPr>
                <w:rFonts w:ascii="Calibri" w:hAnsi="Calibri" w:cs="Calibri"/>
                <w:color w:val="000000"/>
                <w:kern w:val="24"/>
                <w:sz w:val="16"/>
                <w:szCs w:val="16"/>
              </w:rPr>
            </w:pPr>
            <w:r>
              <w:rPr>
                <w:rFonts w:ascii="Calibri" w:hAnsi="Calibri" w:cs="Calibri"/>
                <w:color w:val="000000"/>
                <w:kern w:val="24"/>
                <w:sz w:val="16"/>
                <w:szCs w:val="16"/>
              </w:rPr>
              <w:t>Par_AutoBrightLevel047</w:t>
            </w:r>
          </w:p>
        </w:tc>
        <w:tc>
          <w:tcPr>
            <w:tcW w:w="937" w:type="pct"/>
            <w:shd w:val="clear" w:color="auto" w:fill="auto"/>
            <w:vAlign w:val="center"/>
          </w:tcPr>
          <w:p w14:paraId="3C43F9FF" w14:textId="77777777" w:rsidR="00C07674" w:rsidRPr="002A5A9A" w:rsidRDefault="00C07674" w:rsidP="00C07674">
            <w:pPr>
              <w:pStyle w:val="aff7"/>
              <w:wordWrap w:val="0"/>
              <w:textAlignment w:val="center"/>
              <w:rPr>
                <w:rFonts w:ascii="Calibri" w:hAnsi="Calibri" w:cstheme="minorBidi"/>
                <w:color w:val="000000"/>
                <w:kern w:val="24"/>
                <w:sz w:val="16"/>
                <w:szCs w:val="16"/>
              </w:rPr>
            </w:pPr>
            <w:r>
              <w:rPr>
                <w:rFonts w:ascii="Calibri" w:hAnsi="Calibri" w:cstheme="minorBidi"/>
                <w:color w:val="000000"/>
                <w:kern w:val="24"/>
                <w:sz w:val="16"/>
                <w:szCs w:val="16"/>
              </w:rPr>
              <w:t>45.71%</w:t>
            </w:r>
          </w:p>
        </w:tc>
        <w:tc>
          <w:tcPr>
            <w:tcW w:w="1867" w:type="pct"/>
            <w:shd w:val="clear" w:color="auto" w:fill="auto"/>
            <w:vAlign w:val="center"/>
          </w:tcPr>
          <w:p w14:paraId="16DA767E" w14:textId="77777777" w:rsidR="00C07674" w:rsidRPr="002A5A9A" w:rsidRDefault="00C07674" w:rsidP="00C07674">
            <w:pPr>
              <w:pStyle w:val="aff7"/>
              <w:wordWrap w:val="0"/>
              <w:textAlignment w:val="center"/>
              <w:rPr>
                <w:rFonts w:ascii="Calibri" w:hAnsi="Calibri" w:cs="Calibri"/>
                <w:color w:val="000000"/>
                <w:kern w:val="24"/>
                <w:sz w:val="16"/>
                <w:szCs w:val="16"/>
              </w:rPr>
            </w:pPr>
            <w:r w:rsidRPr="002A5A9A">
              <w:rPr>
                <w:rFonts w:ascii="Calibri" w:hAnsi="Calibri" w:cs="Calibri"/>
                <w:color w:val="000000"/>
                <w:kern w:val="24"/>
                <w:sz w:val="16"/>
                <w:szCs w:val="16"/>
              </w:rPr>
              <w:t>Auto Bright Level 47</w:t>
            </w:r>
          </w:p>
        </w:tc>
      </w:tr>
      <w:tr w:rsidR="00C07674" w:rsidRPr="00211C19" w14:paraId="22B6D9AA" w14:textId="77777777" w:rsidTr="00C07674">
        <w:tc>
          <w:tcPr>
            <w:tcW w:w="2196" w:type="pct"/>
            <w:shd w:val="clear" w:color="auto" w:fill="auto"/>
            <w:vAlign w:val="center"/>
          </w:tcPr>
          <w:p w14:paraId="6CF5B187" w14:textId="77777777" w:rsidR="00C07674" w:rsidRPr="002A5A9A" w:rsidRDefault="00C07674" w:rsidP="00C07674">
            <w:pPr>
              <w:pStyle w:val="aff7"/>
              <w:wordWrap w:val="0"/>
              <w:textAlignment w:val="center"/>
              <w:rPr>
                <w:rFonts w:ascii="Calibri" w:hAnsi="Calibri" w:cs="Calibri"/>
                <w:color w:val="000000"/>
                <w:kern w:val="24"/>
                <w:sz w:val="16"/>
                <w:szCs w:val="16"/>
              </w:rPr>
            </w:pPr>
            <w:r>
              <w:rPr>
                <w:rFonts w:ascii="Calibri" w:hAnsi="Calibri" w:cs="Calibri"/>
                <w:color w:val="000000"/>
                <w:kern w:val="24"/>
                <w:sz w:val="16"/>
                <w:szCs w:val="16"/>
              </w:rPr>
              <w:t>Par_AutoBrightLevel048</w:t>
            </w:r>
          </w:p>
        </w:tc>
        <w:tc>
          <w:tcPr>
            <w:tcW w:w="937" w:type="pct"/>
            <w:shd w:val="clear" w:color="auto" w:fill="auto"/>
            <w:vAlign w:val="center"/>
          </w:tcPr>
          <w:p w14:paraId="28A87E6E" w14:textId="77777777" w:rsidR="00C07674" w:rsidRPr="002A5A9A" w:rsidRDefault="00C07674" w:rsidP="00C07674">
            <w:pPr>
              <w:pStyle w:val="aff7"/>
              <w:wordWrap w:val="0"/>
              <w:textAlignment w:val="center"/>
              <w:rPr>
                <w:rFonts w:ascii="Calibri" w:hAnsi="Calibri" w:cstheme="minorBidi"/>
                <w:color w:val="000000"/>
                <w:kern w:val="24"/>
                <w:sz w:val="16"/>
                <w:szCs w:val="16"/>
              </w:rPr>
            </w:pPr>
            <w:r>
              <w:rPr>
                <w:rFonts w:ascii="Calibri" w:hAnsi="Calibri" w:cstheme="minorBidi"/>
                <w:color w:val="000000"/>
                <w:kern w:val="24"/>
                <w:sz w:val="16"/>
                <w:szCs w:val="16"/>
              </w:rPr>
              <w:t>46.97%</w:t>
            </w:r>
          </w:p>
        </w:tc>
        <w:tc>
          <w:tcPr>
            <w:tcW w:w="1867" w:type="pct"/>
            <w:shd w:val="clear" w:color="auto" w:fill="auto"/>
            <w:vAlign w:val="center"/>
          </w:tcPr>
          <w:p w14:paraId="63071B80" w14:textId="77777777" w:rsidR="00C07674" w:rsidRPr="002A5A9A" w:rsidRDefault="00C07674" w:rsidP="00C07674">
            <w:pPr>
              <w:pStyle w:val="aff7"/>
              <w:wordWrap w:val="0"/>
              <w:textAlignment w:val="center"/>
              <w:rPr>
                <w:rFonts w:ascii="Calibri" w:hAnsi="Calibri" w:cs="Calibri"/>
                <w:color w:val="000000"/>
                <w:kern w:val="24"/>
                <w:sz w:val="16"/>
                <w:szCs w:val="16"/>
              </w:rPr>
            </w:pPr>
            <w:r w:rsidRPr="002A5A9A">
              <w:rPr>
                <w:rFonts w:ascii="Calibri" w:hAnsi="Calibri" w:cs="Calibri"/>
                <w:color w:val="000000"/>
                <w:kern w:val="24"/>
                <w:sz w:val="16"/>
                <w:szCs w:val="16"/>
              </w:rPr>
              <w:t>Auto Bright Level 48</w:t>
            </w:r>
          </w:p>
        </w:tc>
      </w:tr>
      <w:tr w:rsidR="00C07674" w:rsidRPr="00211C19" w14:paraId="1418322B" w14:textId="77777777" w:rsidTr="00C07674">
        <w:tc>
          <w:tcPr>
            <w:tcW w:w="2196" w:type="pct"/>
            <w:shd w:val="clear" w:color="auto" w:fill="auto"/>
            <w:vAlign w:val="center"/>
          </w:tcPr>
          <w:p w14:paraId="5BC91244" w14:textId="77777777" w:rsidR="00C07674" w:rsidRPr="002A5A9A" w:rsidRDefault="00C07674" w:rsidP="00C07674">
            <w:pPr>
              <w:pStyle w:val="aff7"/>
              <w:wordWrap w:val="0"/>
              <w:textAlignment w:val="center"/>
              <w:rPr>
                <w:rFonts w:ascii="Calibri" w:hAnsi="Calibri" w:cs="Calibri"/>
                <w:color w:val="000000"/>
                <w:kern w:val="24"/>
                <w:sz w:val="16"/>
                <w:szCs w:val="16"/>
              </w:rPr>
            </w:pPr>
            <w:r>
              <w:rPr>
                <w:rFonts w:ascii="Calibri" w:hAnsi="Calibri" w:cs="Calibri"/>
                <w:color w:val="000000"/>
                <w:kern w:val="24"/>
                <w:sz w:val="16"/>
                <w:szCs w:val="16"/>
              </w:rPr>
              <w:t>Par_AutoBrightLevel049</w:t>
            </w:r>
          </w:p>
        </w:tc>
        <w:tc>
          <w:tcPr>
            <w:tcW w:w="937" w:type="pct"/>
            <w:shd w:val="clear" w:color="auto" w:fill="auto"/>
            <w:vAlign w:val="center"/>
          </w:tcPr>
          <w:p w14:paraId="4BCEADCB" w14:textId="77777777" w:rsidR="00C07674" w:rsidRPr="002A5A9A" w:rsidRDefault="00C07674" w:rsidP="00C07674">
            <w:pPr>
              <w:pStyle w:val="aff7"/>
              <w:wordWrap w:val="0"/>
              <w:textAlignment w:val="center"/>
              <w:rPr>
                <w:rFonts w:ascii="Calibri" w:hAnsi="Calibri" w:cstheme="minorBidi"/>
                <w:color w:val="000000"/>
                <w:kern w:val="24"/>
                <w:sz w:val="16"/>
                <w:szCs w:val="16"/>
              </w:rPr>
            </w:pPr>
            <w:r>
              <w:rPr>
                <w:rFonts w:ascii="Calibri" w:hAnsi="Calibri" w:cstheme="minorBidi"/>
                <w:color w:val="000000"/>
                <w:kern w:val="24"/>
                <w:sz w:val="16"/>
                <w:szCs w:val="16"/>
              </w:rPr>
              <w:t>48.23%</w:t>
            </w:r>
          </w:p>
        </w:tc>
        <w:tc>
          <w:tcPr>
            <w:tcW w:w="1867" w:type="pct"/>
            <w:shd w:val="clear" w:color="auto" w:fill="auto"/>
            <w:vAlign w:val="center"/>
          </w:tcPr>
          <w:p w14:paraId="52EE1E96" w14:textId="77777777" w:rsidR="00C07674" w:rsidRPr="002A5A9A" w:rsidRDefault="00C07674" w:rsidP="00C07674">
            <w:pPr>
              <w:pStyle w:val="aff7"/>
              <w:wordWrap w:val="0"/>
              <w:textAlignment w:val="center"/>
              <w:rPr>
                <w:rFonts w:ascii="Calibri" w:hAnsi="Calibri" w:cs="Calibri"/>
                <w:color w:val="000000"/>
                <w:kern w:val="24"/>
                <w:sz w:val="16"/>
                <w:szCs w:val="16"/>
              </w:rPr>
            </w:pPr>
            <w:r w:rsidRPr="002A5A9A">
              <w:rPr>
                <w:rFonts w:ascii="Calibri" w:hAnsi="Calibri" w:cs="Calibri"/>
                <w:color w:val="000000"/>
                <w:kern w:val="24"/>
                <w:sz w:val="16"/>
                <w:szCs w:val="16"/>
              </w:rPr>
              <w:t>Auto Bright Level 49</w:t>
            </w:r>
          </w:p>
        </w:tc>
      </w:tr>
      <w:tr w:rsidR="00C07674" w:rsidRPr="00211C19" w14:paraId="62386DDF" w14:textId="77777777" w:rsidTr="00C07674">
        <w:tc>
          <w:tcPr>
            <w:tcW w:w="2196" w:type="pct"/>
            <w:shd w:val="clear" w:color="auto" w:fill="auto"/>
            <w:vAlign w:val="center"/>
          </w:tcPr>
          <w:p w14:paraId="7F494EA5" w14:textId="77777777" w:rsidR="00C07674" w:rsidRPr="002A5A9A" w:rsidRDefault="00C07674" w:rsidP="00C07674">
            <w:pPr>
              <w:pStyle w:val="aff7"/>
              <w:wordWrap w:val="0"/>
              <w:textAlignment w:val="center"/>
              <w:rPr>
                <w:rFonts w:ascii="Calibri" w:hAnsi="Calibri" w:cs="Calibri"/>
                <w:color w:val="000000"/>
                <w:kern w:val="24"/>
                <w:sz w:val="16"/>
                <w:szCs w:val="16"/>
              </w:rPr>
            </w:pPr>
            <w:r>
              <w:rPr>
                <w:rFonts w:ascii="Calibri" w:hAnsi="Calibri" w:cs="Calibri"/>
                <w:color w:val="000000"/>
                <w:kern w:val="24"/>
                <w:sz w:val="16"/>
                <w:szCs w:val="16"/>
              </w:rPr>
              <w:t>Par_AutoBrightLevel050</w:t>
            </w:r>
          </w:p>
        </w:tc>
        <w:tc>
          <w:tcPr>
            <w:tcW w:w="937" w:type="pct"/>
            <w:shd w:val="clear" w:color="auto" w:fill="auto"/>
            <w:vAlign w:val="center"/>
          </w:tcPr>
          <w:p w14:paraId="3A5B0488" w14:textId="77777777" w:rsidR="00C07674" w:rsidRPr="002A5A9A" w:rsidRDefault="00C07674" w:rsidP="00C07674">
            <w:pPr>
              <w:pStyle w:val="aff7"/>
              <w:wordWrap w:val="0"/>
              <w:textAlignment w:val="center"/>
              <w:rPr>
                <w:rFonts w:ascii="Calibri" w:hAnsi="Calibri" w:cstheme="minorBidi"/>
                <w:color w:val="000000"/>
                <w:kern w:val="24"/>
                <w:sz w:val="16"/>
                <w:szCs w:val="16"/>
              </w:rPr>
            </w:pPr>
            <w:r>
              <w:rPr>
                <w:rFonts w:ascii="Calibri" w:hAnsi="Calibri" w:cstheme="minorBidi"/>
                <w:color w:val="000000"/>
                <w:kern w:val="24"/>
                <w:sz w:val="16"/>
                <w:szCs w:val="16"/>
              </w:rPr>
              <w:t>49.50%</w:t>
            </w:r>
          </w:p>
        </w:tc>
        <w:tc>
          <w:tcPr>
            <w:tcW w:w="1867" w:type="pct"/>
            <w:shd w:val="clear" w:color="auto" w:fill="auto"/>
            <w:vAlign w:val="center"/>
          </w:tcPr>
          <w:p w14:paraId="50C9A128" w14:textId="77777777" w:rsidR="00C07674" w:rsidRPr="002A5A9A" w:rsidRDefault="00C07674" w:rsidP="00C07674">
            <w:pPr>
              <w:pStyle w:val="aff7"/>
              <w:wordWrap w:val="0"/>
              <w:textAlignment w:val="center"/>
              <w:rPr>
                <w:rFonts w:ascii="Calibri" w:hAnsi="Calibri" w:cs="Calibri"/>
                <w:color w:val="000000"/>
                <w:kern w:val="24"/>
                <w:sz w:val="16"/>
                <w:szCs w:val="16"/>
              </w:rPr>
            </w:pPr>
            <w:r w:rsidRPr="002A5A9A">
              <w:rPr>
                <w:rFonts w:ascii="Calibri" w:hAnsi="Calibri" w:cs="Calibri"/>
                <w:color w:val="000000"/>
                <w:kern w:val="24"/>
                <w:sz w:val="16"/>
                <w:szCs w:val="16"/>
              </w:rPr>
              <w:t>Auto Bright Level 50</w:t>
            </w:r>
          </w:p>
        </w:tc>
      </w:tr>
      <w:tr w:rsidR="00C07674" w:rsidRPr="00211C19" w14:paraId="357E53FE" w14:textId="77777777" w:rsidTr="00C07674">
        <w:tc>
          <w:tcPr>
            <w:tcW w:w="2196" w:type="pct"/>
            <w:shd w:val="clear" w:color="auto" w:fill="auto"/>
            <w:vAlign w:val="center"/>
          </w:tcPr>
          <w:p w14:paraId="29DBE4E5" w14:textId="77777777" w:rsidR="00C07674" w:rsidRPr="002A5A9A" w:rsidRDefault="00C07674" w:rsidP="00C07674">
            <w:pPr>
              <w:pStyle w:val="aff7"/>
              <w:wordWrap w:val="0"/>
              <w:textAlignment w:val="center"/>
              <w:rPr>
                <w:rFonts w:ascii="Calibri" w:hAnsi="Calibri" w:cs="Calibri"/>
                <w:color w:val="000000"/>
                <w:kern w:val="24"/>
                <w:sz w:val="16"/>
                <w:szCs w:val="16"/>
              </w:rPr>
            </w:pPr>
            <w:r>
              <w:rPr>
                <w:rFonts w:ascii="Calibri" w:hAnsi="Calibri" w:cs="Calibri"/>
                <w:color w:val="000000"/>
                <w:kern w:val="24"/>
                <w:sz w:val="16"/>
                <w:szCs w:val="16"/>
              </w:rPr>
              <w:t>Par_AutoBrightLevel051</w:t>
            </w:r>
          </w:p>
        </w:tc>
        <w:tc>
          <w:tcPr>
            <w:tcW w:w="937" w:type="pct"/>
            <w:shd w:val="clear" w:color="auto" w:fill="auto"/>
            <w:vAlign w:val="center"/>
          </w:tcPr>
          <w:p w14:paraId="73E8F9B5" w14:textId="77777777" w:rsidR="00C07674" w:rsidRPr="002A5A9A" w:rsidRDefault="00C07674" w:rsidP="00C07674">
            <w:pPr>
              <w:pStyle w:val="aff7"/>
              <w:wordWrap w:val="0"/>
              <w:textAlignment w:val="center"/>
              <w:rPr>
                <w:rFonts w:ascii="Calibri" w:hAnsi="Calibri" w:cstheme="minorBidi"/>
                <w:color w:val="000000"/>
                <w:kern w:val="24"/>
                <w:sz w:val="16"/>
                <w:szCs w:val="16"/>
              </w:rPr>
            </w:pPr>
            <w:r>
              <w:rPr>
                <w:rFonts w:ascii="Calibri" w:hAnsi="Calibri" w:cstheme="minorBidi"/>
                <w:color w:val="000000"/>
                <w:kern w:val="24"/>
                <w:sz w:val="16"/>
                <w:szCs w:val="16"/>
              </w:rPr>
              <w:t>50.76%</w:t>
            </w:r>
          </w:p>
        </w:tc>
        <w:tc>
          <w:tcPr>
            <w:tcW w:w="1867" w:type="pct"/>
            <w:shd w:val="clear" w:color="auto" w:fill="auto"/>
            <w:vAlign w:val="center"/>
          </w:tcPr>
          <w:p w14:paraId="4BC090C3" w14:textId="77777777" w:rsidR="00C07674" w:rsidRPr="002A5A9A" w:rsidRDefault="00C07674" w:rsidP="00C07674">
            <w:pPr>
              <w:pStyle w:val="aff7"/>
              <w:wordWrap w:val="0"/>
              <w:textAlignment w:val="center"/>
              <w:rPr>
                <w:rFonts w:ascii="Calibri" w:hAnsi="Calibri" w:cs="Calibri"/>
                <w:color w:val="000000"/>
                <w:kern w:val="24"/>
                <w:sz w:val="16"/>
                <w:szCs w:val="16"/>
              </w:rPr>
            </w:pPr>
            <w:r w:rsidRPr="002A5A9A">
              <w:rPr>
                <w:rFonts w:ascii="Calibri" w:hAnsi="Calibri" w:cs="Calibri"/>
                <w:color w:val="000000"/>
                <w:kern w:val="24"/>
                <w:sz w:val="16"/>
                <w:szCs w:val="16"/>
              </w:rPr>
              <w:t>Auto Bright Level 51</w:t>
            </w:r>
          </w:p>
        </w:tc>
      </w:tr>
      <w:tr w:rsidR="00C07674" w:rsidRPr="00211C19" w14:paraId="0FD1FC6F" w14:textId="77777777" w:rsidTr="00C07674">
        <w:tc>
          <w:tcPr>
            <w:tcW w:w="2196" w:type="pct"/>
            <w:shd w:val="clear" w:color="auto" w:fill="auto"/>
            <w:vAlign w:val="center"/>
          </w:tcPr>
          <w:p w14:paraId="4A69183B" w14:textId="77777777" w:rsidR="00C07674" w:rsidRPr="002A5A9A" w:rsidRDefault="00C07674" w:rsidP="00C07674">
            <w:pPr>
              <w:pStyle w:val="aff7"/>
              <w:wordWrap w:val="0"/>
              <w:textAlignment w:val="center"/>
              <w:rPr>
                <w:rFonts w:ascii="Calibri" w:hAnsi="Calibri" w:cs="Calibri"/>
                <w:color w:val="000000"/>
                <w:kern w:val="24"/>
                <w:sz w:val="16"/>
                <w:szCs w:val="16"/>
              </w:rPr>
            </w:pPr>
            <w:r>
              <w:rPr>
                <w:rFonts w:ascii="Calibri" w:hAnsi="Calibri" w:cs="Calibri"/>
                <w:color w:val="000000"/>
                <w:kern w:val="24"/>
                <w:sz w:val="16"/>
                <w:szCs w:val="16"/>
              </w:rPr>
              <w:t>Par_AutoBrightLevel052</w:t>
            </w:r>
          </w:p>
        </w:tc>
        <w:tc>
          <w:tcPr>
            <w:tcW w:w="937" w:type="pct"/>
            <w:shd w:val="clear" w:color="auto" w:fill="auto"/>
            <w:vAlign w:val="center"/>
          </w:tcPr>
          <w:p w14:paraId="3CD36AEC" w14:textId="77777777" w:rsidR="00C07674" w:rsidRPr="002A5A9A" w:rsidRDefault="00C07674" w:rsidP="00C07674">
            <w:pPr>
              <w:pStyle w:val="aff7"/>
              <w:wordWrap w:val="0"/>
              <w:textAlignment w:val="center"/>
              <w:rPr>
                <w:rFonts w:ascii="Calibri" w:hAnsi="Calibri" w:cstheme="minorBidi"/>
                <w:color w:val="000000"/>
                <w:kern w:val="24"/>
                <w:sz w:val="16"/>
                <w:szCs w:val="16"/>
              </w:rPr>
            </w:pPr>
            <w:r>
              <w:rPr>
                <w:rFonts w:ascii="Calibri" w:hAnsi="Calibri" w:cstheme="minorBidi"/>
                <w:color w:val="000000"/>
                <w:kern w:val="24"/>
                <w:sz w:val="16"/>
                <w:szCs w:val="16"/>
              </w:rPr>
              <w:t>52.02%</w:t>
            </w:r>
          </w:p>
        </w:tc>
        <w:tc>
          <w:tcPr>
            <w:tcW w:w="1867" w:type="pct"/>
            <w:shd w:val="clear" w:color="auto" w:fill="auto"/>
            <w:vAlign w:val="center"/>
          </w:tcPr>
          <w:p w14:paraId="15B9B142" w14:textId="77777777" w:rsidR="00C07674" w:rsidRPr="002A5A9A" w:rsidRDefault="00C07674" w:rsidP="00C07674">
            <w:pPr>
              <w:pStyle w:val="aff7"/>
              <w:wordWrap w:val="0"/>
              <w:textAlignment w:val="center"/>
              <w:rPr>
                <w:rFonts w:ascii="Calibri" w:hAnsi="Calibri" w:cs="Calibri"/>
                <w:color w:val="000000"/>
                <w:kern w:val="24"/>
                <w:sz w:val="16"/>
                <w:szCs w:val="16"/>
              </w:rPr>
            </w:pPr>
            <w:r w:rsidRPr="002A5A9A">
              <w:rPr>
                <w:rFonts w:ascii="Calibri" w:hAnsi="Calibri" w:cs="Calibri"/>
                <w:color w:val="000000"/>
                <w:kern w:val="24"/>
                <w:sz w:val="16"/>
                <w:szCs w:val="16"/>
              </w:rPr>
              <w:t>Auto Bright Level 52</w:t>
            </w:r>
          </w:p>
        </w:tc>
      </w:tr>
      <w:tr w:rsidR="00C07674" w:rsidRPr="00211C19" w14:paraId="6F27B37A" w14:textId="77777777" w:rsidTr="00C07674">
        <w:tc>
          <w:tcPr>
            <w:tcW w:w="2196" w:type="pct"/>
            <w:shd w:val="clear" w:color="auto" w:fill="auto"/>
            <w:vAlign w:val="center"/>
          </w:tcPr>
          <w:p w14:paraId="05CDDE6F" w14:textId="77777777" w:rsidR="00C07674" w:rsidRPr="002A5A9A" w:rsidRDefault="00C07674" w:rsidP="00C07674">
            <w:pPr>
              <w:pStyle w:val="aff7"/>
              <w:wordWrap w:val="0"/>
              <w:textAlignment w:val="center"/>
              <w:rPr>
                <w:rFonts w:ascii="Calibri" w:hAnsi="Calibri" w:cs="Calibri"/>
                <w:color w:val="000000"/>
                <w:kern w:val="24"/>
                <w:sz w:val="16"/>
                <w:szCs w:val="16"/>
              </w:rPr>
            </w:pPr>
            <w:r>
              <w:rPr>
                <w:rFonts w:ascii="Calibri" w:hAnsi="Calibri" w:cs="Calibri"/>
                <w:color w:val="000000"/>
                <w:kern w:val="24"/>
                <w:sz w:val="16"/>
                <w:szCs w:val="16"/>
              </w:rPr>
              <w:t>Par_AutoBrightLevel053</w:t>
            </w:r>
          </w:p>
        </w:tc>
        <w:tc>
          <w:tcPr>
            <w:tcW w:w="937" w:type="pct"/>
            <w:shd w:val="clear" w:color="auto" w:fill="auto"/>
            <w:vAlign w:val="center"/>
          </w:tcPr>
          <w:p w14:paraId="45DAECF7" w14:textId="77777777" w:rsidR="00C07674" w:rsidRPr="002A5A9A" w:rsidRDefault="00C07674" w:rsidP="00C07674">
            <w:pPr>
              <w:pStyle w:val="aff7"/>
              <w:wordWrap w:val="0"/>
              <w:textAlignment w:val="center"/>
              <w:rPr>
                <w:rFonts w:ascii="Calibri" w:hAnsi="Calibri" w:cstheme="minorBidi"/>
                <w:color w:val="000000"/>
                <w:kern w:val="24"/>
                <w:sz w:val="16"/>
                <w:szCs w:val="16"/>
              </w:rPr>
            </w:pPr>
            <w:r>
              <w:rPr>
                <w:rFonts w:ascii="Calibri" w:hAnsi="Calibri" w:cstheme="minorBidi"/>
                <w:color w:val="000000"/>
                <w:kern w:val="24"/>
                <w:sz w:val="16"/>
                <w:szCs w:val="16"/>
              </w:rPr>
              <w:t>53.28%</w:t>
            </w:r>
          </w:p>
        </w:tc>
        <w:tc>
          <w:tcPr>
            <w:tcW w:w="1867" w:type="pct"/>
            <w:shd w:val="clear" w:color="auto" w:fill="auto"/>
            <w:vAlign w:val="center"/>
          </w:tcPr>
          <w:p w14:paraId="7AC192BF" w14:textId="77777777" w:rsidR="00C07674" w:rsidRPr="002A5A9A" w:rsidRDefault="00C07674" w:rsidP="00C07674">
            <w:pPr>
              <w:pStyle w:val="aff7"/>
              <w:wordWrap w:val="0"/>
              <w:textAlignment w:val="center"/>
              <w:rPr>
                <w:rFonts w:ascii="Calibri" w:hAnsi="Calibri" w:cs="Calibri"/>
                <w:color w:val="000000"/>
                <w:kern w:val="24"/>
                <w:sz w:val="16"/>
                <w:szCs w:val="16"/>
              </w:rPr>
            </w:pPr>
            <w:r>
              <w:rPr>
                <w:rFonts w:ascii="Calibri" w:hAnsi="Calibri" w:cs="Calibri"/>
                <w:color w:val="000000"/>
                <w:kern w:val="24"/>
                <w:sz w:val="16"/>
                <w:szCs w:val="16"/>
              </w:rPr>
              <w:t>Auto Bright Level 53</w:t>
            </w:r>
          </w:p>
        </w:tc>
      </w:tr>
      <w:tr w:rsidR="00C07674" w:rsidRPr="00211C19" w14:paraId="57D34AC6" w14:textId="77777777" w:rsidTr="00C07674">
        <w:tc>
          <w:tcPr>
            <w:tcW w:w="2196" w:type="pct"/>
            <w:shd w:val="clear" w:color="auto" w:fill="auto"/>
            <w:vAlign w:val="center"/>
          </w:tcPr>
          <w:p w14:paraId="611D4688" w14:textId="77777777" w:rsidR="00C07674" w:rsidRPr="002A5A9A" w:rsidRDefault="00C07674" w:rsidP="00C07674">
            <w:pPr>
              <w:pStyle w:val="aff7"/>
              <w:wordWrap w:val="0"/>
              <w:textAlignment w:val="center"/>
              <w:rPr>
                <w:rFonts w:ascii="Calibri" w:hAnsi="Calibri" w:cs="Calibri"/>
                <w:color w:val="000000"/>
                <w:kern w:val="24"/>
                <w:sz w:val="16"/>
                <w:szCs w:val="16"/>
              </w:rPr>
            </w:pPr>
            <w:r>
              <w:rPr>
                <w:rFonts w:ascii="Calibri" w:hAnsi="Calibri" w:cs="Calibri"/>
                <w:color w:val="000000"/>
                <w:kern w:val="24"/>
                <w:sz w:val="16"/>
                <w:szCs w:val="16"/>
              </w:rPr>
              <w:t>Par_AutoBrightLevel054</w:t>
            </w:r>
          </w:p>
        </w:tc>
        <w:tc>
          <w:tcPr>
            <w:tcW w:w="937" w:type="pct"/>
            <w:shd w:val="clear" w:color="auto" w:fill="auto"/>
            <w:vAlign w:val="center"/>
          </w:tcPr>
          <w:p w14:paraId="3B27A8F2" w14:textId="77777777" w:rsidR="00C07674" w:rsidRPr="002A5A9A" w:rsidRDefault="00C07674" w:rsidP="00C07674">
            <w:pPr>
              <w:pStyle w:val="aff7"/>
              <w:wordWrap w:val="0"/>
              <w:textAlignment w:val="center"/>
              <w:rPr>
                <w:rFonts w:ascii="Calibri" w:hAnsi="Calibri" w:cstheme="minorBidi"/>
                <w:color w:val="000000"/>
                <w:kern w:val="24"/>
                <w:sz w:val="16"/>
                <w:szCs w:val="16"/>
              </w:rPr>
            </w:pPr>
            <w:r>
              <w:rPr>
                <w:rFonts w:ascii="Calibri" w:hAnsi="Calibri" w:cstheme="minorBidi"/>
                <w:color w:val="000000"/>
                <w:kern w:val="24"/>
                <w:sz w:val="16"/>
                <w:szCs w:val="16"/>
              </w:rPr>
              <w:t>54.55%</w:t>
            </w:r>
          </w:p>
        </w:tc>
        <w:tc>
          <w:tcPr>
            <w:tcW w:w="1867" w:type="pct"/>
            <w:shd w:val="clear" w:color="auto" w:fill="auto"/>
            <w:vAlign w:val="center"/>
          </w:tcPr>
          <w:p w14:paraId="7B892813" w14:textId="77777777" w:rsidR="00C07674" w:rsidRPr="002A5A9A" w:rsidRDefault="00C07674" w:rsidP="00C07674">
            <w:pPr>
              <w:pStyle w:val="aff7"/>
              <w:wordWrap w:val="0"/>
              <w:textAlignment w:val="center"/>
              <w:rPr>
                <w:rFonts w:ascii="Calibri" w:hAnsi="Calibri" w:cs="Calibri"/>
                <w:color w:val="000000"/>
                <w:kern w:val="24"/>
                <w:sz w:val="16"/>
                <w:szCs w:val="16"/>
              </w:rPr>
            </w:pPr>
            <w:r>
              <w:rPr>
                <w:rFonts w:ascii="Calibri" w:hAnsi="Calibri" w:cs="Calibri"/>
                <w:color w:val="000000"/>
                <w:kern w:val="24"/>
                <w:sz w:val="16"/>
                <w:szCs w:val="16"/>
              </w:rPr>
              <w:t>Auto Bright Level 54</w:t>
            </w:r>
          </w:p>
        </w:tc>
      </w:tr>
      <w:tr w:rsidR="00C07674" w:rsidRPr="00211C19" w14:paraId="64EA0F0E" w14:textId="77777777" w:rsidTr="00C07674">
        <w:tc>
          <w:tcPr>
            <w:tcW w:w="2196" w:type="pct"/>
            <w:shd w:val="clear" w:color="auto" w:fill="auto"/>
            <w:vAlign w:val="center"/>
          </w:tcPr>
          <w:p w14:paraId="5FE88118" w14:textId="77777777" w:rsidR="00C07674" w:rsidRPr="002A5A9A" w:rsidRDefault="00C07674" w:rsidP="00C07674">
            <w:pPr>
              <w:pStyle w:val="aff7"/>
              <w:wordWrap w:val="0"/>
              <w:textAlignment w:val="center"/>
              <w:rPr>
                <w:rFonts w:ascii="Calibri" w:hAnsi="Calibri" w:cs="Calibri"/>
                <w:color w:val="000000"/>
                <w:kern w:val="24"/>
                <w:sz w:val="16"/>
                <w:szCs w:val="16"/>
              </w:rPr>
            </w:pPr>
            <w:r>
              <w:rPr>
                <w:rFonts w:ascii="Calibri" w:hAnsi="Calibri" w:cs="Calibri"/>
                <w:color w:val="000000"/>
                <w:kern w:val="24"/>
                <w:sz w:val="16"/>
                <w:szCs w:val="16"/>
              </w:rPr>
              <w:t>Par_AutoBrightLevel055</w:t>
            </w:r>
          </w:p>
        </w:tc>
        <w:tc>
          <w:tcPr>
            <w:tcW w:w="937" w:type="pct"/>
            <w:shd w:val="clear" w:color="auto" w:fill="auto"/>
            <w:vAlign w:val="center"/>
          </w:tcPr>
          <w:p w14:paraId="75AD5686" w14:textId="77777777" w:rsidR="00C07674" w:rsidRPr="002A5A9A" w:rsidRDefault="00C07674" w:rsidP="00C07674">
            <w:pPr>
              <w:pStyle w:val="aff7"/>
              <w:wordWrap w:val="0"/>
              <w:textAlignment w:val="center"/>
              <w:rPr>
                <w:rFonts w:ascii="Calibri" w:hAnsi="Calibri" w:cstheme="minorBidi"/>
                <w:color w:val="000000"/>
                <w:kern w:val="24"/>
                <w:sz w:val="16"/>
                <w:szCs w:val="16"/>
              </w:rPr>
            </w:pPr>
            <w:r>
              <w:rPr>
                <w:rFonts w:ascii="Calibri" w:hAnsi="Calibri" w:cstheme="minorBidi"/>
                <w:color w:val="000000"/>
                <w:kern w:val="24"/>
                <w:sz w:val="16"/>
                <w:szCs w:val="16"/>
              </w:rPr>
              <w:t>55.81%</w:t>
            </w:r>
          </w:p>
        </w:tc>
        <w:tc>
          <w:tcPr>
            <w:tcW w:w="1867" w:type="pct"/>
            <w:shd w:val="clear" w:color="auto" w:fill="auto"/>
            <w:vAlign w:val="center"/>
          </w:tcPr>
          <w:p w14:paraId="15DD4699" w14:textId="77777777" w:rsidR="00C07674" w:rsidRPr="002A5A9A" w:rsidRDefault="00C07674" w:rsidP="00C07674">
            <w:pPr>
              <w:pStyle w:val="aff7"/>
              <w:wordWrap w:val="0"/>
              <w:textAlignment w:val="center"/>
              <w:rPr>
                <w:rFonts w:ascii="Calibri" w:hAnsi="Calibri" w:cs="Calibri"/>
                <w:color w:val="000000"/>
                <w:kern w:val="24"/>
                <w:sz w:val="16"/>
                <w:szCs w:val="16"/>
              </w:rPr>
            </w:pPr>
            <w:r>
              <w:rPr>
                <w:rFonts w:ascii="Calibri" w:hAnsi="Calibri" w:cs="Calibri"/>
                <w:color w:val="000000"/>
                <w:kern w:val="24"/>
                <w:sz w:val="16"/>
                <w:szCs w:val="16"/>
              </w:rPr>
              <w:t>Auto Bright Level 55</w:t>
            </w:r>
          </w:p>
        </w:tc>
      </w:tr>
      <w:tr w:rsidR="00C07674" w:rsidRPr="00211C19" w14:paraId="00D9B9F3" w14:textId="77777777" w:rsidTr="00C07674">
        <w:tc>
          <w:tcPr>
            <w:tcW w:w="2196" w:type="pct"/>
            <w:shd w:val="clear" w:color="auto" w:fill="auto"/>
            <w:vAlign w:val="center"/>
          </w:tcPr>
          <w:p w14:paraId="02508420" w14:textId="77777777" w:rsidR="00C07674" w:rsidRPr="002A5A9A" w:rsidRDefault="00C07674" w:rsidP="00C07674">
            <w:pPr>
              <w:pStyle w:val="aff7"/>
              <w:wordWrap w:val="0"/>
              <w:textAlignment w:val="center"/>
              <w:rPr>
                <w:rFonts w:ascii="Calibri" w:hAnsi="Calibri" w:cs="Calibri"/>
                <w:color w:val="000000"/>
                <w:kern w:val="24"/>
                <w:sz w:val="16"/>
                <w:szCs w:val="16"/>
              </w:rPr>
            </w:pPr>
            <w:r>
              <w:rPr>
                <w:rFonts w:ascii="Calibri" w:hAnsi="Calibri" w:cs="Calibri"/>
                <w:color w:val="000000"/>
                <w:kern w:val="24"/>
                <w:sz w:val="16"/>
                <w:szCs w:val="16"/>
              </w:rPr>
              <w:t>Par_AutoBrightLevel056</w:t>
            </w:r>
          </w:p>
        </w:tc>
        <w:tc>
          <w:tcPr>
            <w:tcW w:w="937" w:type="pct"/>
            <w:shd w:val="clear" w:color="auto" w:fill="auto"/>
            <w:vAlign w:val="center"/>
          </w:tcPr>
          <w:p w14:paraId="65E972A6" w14:textId="77777777" w:rsidR="00C07674" w:rsidRPr="002A5A9A" w:rsidRDefault="00C07674" w:rsidP="00C07674">
            <w:pPr>
              <w:pStyle w:val="aff7"/>
              <w:wordWrap w:val="0"/>
              <w:textAlignment w:val="center"/>
              <w:rPr>
                <w:rFonts w:ascii="Calibri" w:hAnsi="Calibri" w:cstheme="minorBidi"/>
                <w:color w:val="000000"/>
                <w:kern w:val="24"/>
                <w:sz w:val="16"/>
                <w:szCs w:val="16"/>
              </w:rPr>
            </w:pPr>
            <w:r>
              <w:rPr>
                <w:rFonts w:ascii="Calibri" w:hAnsi="Calibri" w:cstheme="minorBidi"/>
                <w:color w:val="000000"/>
                <w:kern w:val="24"/>
                <w:sz w:val="16"/>
                <w:szCs w:val="16"/>
              </w:rPr>
              <w:t>57.07%</w:t>
            </w:r>
          </w:p>
        </w:tc>
        <w:tc>
          <w:tcPr>
            <w:tcW w:w="1867" w:type="pct"/>
            <w:shd w:val="clear" w:color="auto" w:fill="auto"/>
            <w:vAlign w:val="center"/>
          </w:tcPr>
          <w:p w14:paraId="47E03EE5" w14:textId="77777777" w:rsidR="00C07674" w:rsidRPr="002A5A9A" w:rsidRDefault="00C07674" w:rsidP="00C07674">
            <w:pPr>
              <w:pStyle w:val="aff7"/>
              <w:wordWrap w:val="0"/>
              <w:textAlignment w:val="center"/>
              <w:rPr>
                <w:rFonts w:ascii="Calibri" w:hAnsi="Calibri" w:cs="Calibri"/>
                <w:color w:val="000000"/>
                <w:kern w:val="24"/>
                <w:sz w:val="16"/>
                <w:szCs w:val="16"/>
              </w:rPr>
            </w:pPr>
            <w:r>
              <w:rPr>
                <w:rFonts w:ascii="Calibri" w:hAnsi="Calibri" w:cs="Calibri"/>
                <w:color w:val="000000"/>
                <w:kern w:val="24"/>
                <w:sz w:val="16"/>
                <w:szCs w:val="16"/>
              </w:rPr>
              <w:t>Auto Bright Level 56</w:t>
            </w:r>
          </w:p>
        </w:tc>
      </w:tr>
      <w:tr w:rsidR="00C07674" w:rsidRPr="00211C19" w14:paraId="63C3F75A" w14:textId="77777777" w:rsidTr="00C07674">
        <w:tc>
          <w:tcPr>
            <w:tcW w:w="2196" w:type="pct"/>
            <w:shd w:val="clear" w:color="auto" w:fill="auto"/>
            <w:vAlign w:val="center"/>
          </w:tcPr>
          <w:p w14:paraId="3BBF6230" w14:textId="77777777" w:rsidR="00C07674" w:rsidRPr="002A5A9A" w:rsidRDefault="00C07674" w:rsidP="00C07674">
            <w:pPr>
              <w:pStyle w:val="aff7"/>
              <w:wordWrap w:val="0"/>
              <w:textAlignment w:val="center"/>
              <w:rPr>
                <w:rFonts w:ascii="Calibri" w:hAnsi="Calibri" w:cs="Calibri"/>
                <w:color w:val="000000"/>
                <w:kern w:val="24"/>
                <w:sz w:val="16"/>
                <w:szCs w:val="16"/>
              </w:rPr>
            </w:pPr>
            <w:r>
              <w:rPr>
                <w:rFonts w:ascii="Calibri" w:hAnsi="Calibri" w:cs="Calibri"/>
                <w:color w:val="000000"/>
                <w:kern w:val="24"/>
                <w:sz w:val="16"/>
                <w:szCs w:val="16"/>
              </w:rPr>
              <w:t>Par_AutoBrightLevel057</w:t>
            </w:r>
          </w:p>
        </w:tc>
        <w:tc>
          <w:tcPr>
            <w:tcW w:w="937" w:type="pct"/>
            <w:shd w:val="clear" w:color="auto" w:fill="auto"/>
            <w:vAlign w:val="center"/>
          </w:tcPr>
          <w:p w14:paraId="3826AD25" w14:textId="77777777" w:rsidR="00C07674" w:rsidRPr="002A5A9A" w:rsidRDefault="00C07674" w:rsidP="00C07674">
            <w:pPr>
              <w:pStyle w:val="aff7"/>
              <w:wordWrap w:val="0"/>
              <w:textAlignment w:val="center"/>
              <w:rPr>
                <w:rFonts w:ascii="Calibri" w:hAnsi="Calibri" w:cstheme="minorBidi"/>
                <w:color w:val="000000"/>
                <w:kern w:val="24"/>
                <w:sz w:val="16"/>
                <w:szCs w:val="16"/>
              </w:rPr>
            </w:pPr>
            <w:r>
              <w:rPr>
                <w:rFonts w:ascii="Calibri" w:hAnsi="Calibri" w:cstheme="minorBidi"/>
                <w:color w:val="000000"/>
                <w:kern w:val="24"/>
                <w:sz w:val="16"/>
                <w:szCs w:val="16"/>
              </w:rPr>
              <w:t>58.34%</w:t>
            </w:r>
          </w:p>
        </w:tc>
        <w:tc>
          <w:tcPr>
            <w:tcW w:w="1867" w:type="pct"/>
            <w:shd w:val="clear" w:color="auto" w:fill="auto"/>
            <w:vAlign w:val="center"/>
          </w:tcPr>
          <w:p w14:paraId="3ECD445A" w14:textId="77777777" w:rsidR="00C07674" w:rsidRPr="002A5A9A" w:rsidRDefault="00C07674" w:rsidP="00C07674">
            <w:pPr>
              <w:pStyle w:val="aff7"/>
              <w:wordWrap w:val="0"/>
              <w:textAlignment w:val="center"/>
              <w:rPr>
                <w:rFonts w:ascii="Calibri" w:hAnsi="Calibri" w:cs="Calibri"/>
                <w:color w:val="000000"/>
                <w:kern w:val="24"/>
                <w:sz w:val="16"/>
                <w:szCs w:val="16"/>
              </w:rPr>
            </w:pPr>
            <w:r>
              <w:rPr>
                <w:rFonts w:ascii="Calibri" w:hAnsi="Calibri" w:cs="Calibri"/>
                <w:color w:val="000000"/>
                <w:kern w:val="24"/>
                <w:sz w:val="16"/>
                <w:szCs w:val="16"/>
              </w:rPr>
              <w:t>Auto Bright Level 57</w:t>
            </w:r>
          </w:p>
        </w:tc>
      </w:tr>
      <w:tr w:rsidR="00C07674" w:rsidRPr="00211C19" w14:paraId="406988F4" w14:textId="77777777" w:rsidTr="00C07674">
        <w:tc>
          <w:tcPr>
            <w:tcW w:w="2196" w:type="pct"/>
            <w:shd w:val="clear" w:color="auto" w:fill="auto"/>
            <w:vAlign w:val="center"/>
          </w:tcPr>
          <w:p w14:paraId="6FF51C8C" w14:textId="77777777" w:rsidR="00C07674" w:rsidRPr="002A5A9A" w:rsidRDefault="00C07674" w:rsidP="00C07674">
            <w:pPr>
              <w:pStyle w:val="aff7"/>
              <w:wordWrap w:val="0"/>
              <w:textAlignment w:val="center"/>
              <w:rPr>
                <w:rFonts w:ascii="Calibri" w:hAnsi="Calibri" w:cs="Calibri"/>
                <w:color w:val="000000"/>
                <w:kern w:val="24"/>
                <w:sz w:val="16"/>
                <w:szCs w:val="16"/>
              </w:rPr>
            </w:pPr>
            <w:r>
              <w:rPr>
                <w:rFonts w:ascii="Calibri" w:hAnsi="Calibri" w:cs="Calibri"/>
                <w:color w:val="000000"/>
                <w:kern w:val="24"/>
                <w:sz w:val="16"/>
                <w:szCs w:val="16"/>
              </w:rPr>
              <w:t>Par_AutoBrightLevel058</w:t>
            </w:r>
          </w:p>
        </w:tc>
        <w:tc>
          <w:tcPr>
            <w:tcW w:w="937" w:type="pct"/>
            <w:shd w:val="clear" w:color="auto" w:fill="auto"/>
            <w:vAlign w:val="center"/>
          </w:tcPr>
          <w:p w14:paraId="2955136F" w14:textId="77777777" w:rsidR="00C07674" w:rsidRPr="002A5A9A" w:rsidRDefault="00C07674" w:rsidP="00C07674">
            <w:pPr>
              <w:pStyle w:val="aff7"/>
              <w:wordWrap w:val="0"/>
              <w:textAlignment w:val="center"/>
              <w:rPr>
                <w:rFonts w:ascii="Calibri" w:hAnsi="Calibri" w:cstheme="minorBidi"/>
                <w:color w:val="000000"/>
                <w:kern w:val="24"/>
                <w:sz w:val="16"/>
                <w:szCs w:val="16"/>
              </w:rPr>
            </w:pPr>
            <w:r>
              <w:rPr>
                <w:rFonts w:ascii="Calibri" w:hAnsi="Calibri" w:cstheme="minorBidi"/>
                <w:color w:val="000000"/>
                <w:kern w:val="24"/>
                <w:sz w:val="16"/>
                <w:szCs w:val="16"/>
              </w:rPr>
              <w:t>59.60%</w:t>
            </w:r>
          </w:p>
        </w:tc>
        <w:tc>
          <w:tcPr>
            <w:tcW w:w="1867" w:type="pct"/>
            <w:shd w:val="clear" w:color="auto" w:fill="auto"/>
            <w:vAlign w:val="center"/>
          </w:tcPr>
          <w:p w14:paraId="3FD74471" w14:textId="77777777" w:rsidR="00C07674" w:rsidRPr="002A5A9A" w:rsidRDefault="00C07674" w:rsidP="00C07674">
            <w:pPr>
              <w:pStyle w:val="aff7"/>
              <w:wordWrap w:val="0"/>
              <w:textAlignment w:val="center"/>
              <w:rPr>
                <w:rFonts w:ascii="Calibri" w:hAnsi="Calibri" w:cs="Calibri"/>
                <w:color w:val="000000"/>
                <w:kern w:val="24"/>
                <w:sz w:val="16"/>
                <w:szCs w:val="16"/>
              </w:rPr>
            </w:pPr>
            <w:r>
              <w:rPr>
                <w:rFonts w:ascii="Calibri" w:hAnsi="Calibri" w:cs="Calibri"/>
                <w:color w:val="000000"/>
                <w:kern w:val="24"/>
                <w:sz w:val="16"/>
                <w:szCs w:val="16"/>
              </w:rPr>
              <w:t>Auto Bright Level 58</w:t>
            </w:r>
          </w:p>
        </w:tc>
      </w:tr>
      <w:tr w:rsidR="00C07674" w:rsidRPr="00211C19" w14:paraId="415A733F" w14:textId="77777777" w:rsidTr="00C07674">
        <w:tc>
          <w:tcPr>
            <w:tcW w:w="2196" w:type="pct"/>
            <w:shd w:val="clear" w:color="auto" w:fill="auto"/>
            <w:vAlign w:val="center"/>
          </w:tcPr>
          <w:p w14:paraId="2BB7D3AE" w14:textId="77777777" w:rsidR="00C07674" w:rsidRPr="002A5A9A" w:rsidRDefault="00C07674" w:rsidP="00C07674">
            <w:pPr>
              <w:pStyle w:val="aff7"/>
              <w:wordWrap w:val="0"/>
              <w:textAlignment w:val="center"/>
              <w:rPr>
                <w:rFonts w:ascii="Calibri" w:hAnsi="Calibri" w:cs="Calibri"/>
                <w:color w:val="000000"/>
                <w:kern w:val="24"/>
                <w:sz w:val="16"/>
                <w:szCs w:val="16"/>
              </w:rPr>
            </w:pPr>
            <w:r>
              <w:rPr>
                <w:rFonts w:ascii="Calibri" w:hAnsi="Calibri" w:cs="Calibri"/>
                <w:color w:val="000000"/>
                <w:kern w:val="24"/>
                <w:sz w:val="16"/>
                <w:szCs w:val="16"/>
              </w:rPr>
              <w:t>Par_AutoBrightLevel059</w:t>
            </w:r>
          </w:p>
        </w:tc>
        <w:tc>
          <w:tcPr>
            <w:tcW w:w="937" w:type="pct"/>
            <w:shd w:val="clear" w:color="auto" w:fill="auto"/>
            <w:vAlign w:val="center"/>
          </w:tcPr>
          <w:p w14:paraId="46408849" w14:textId="77777777" w:rsidR="00C07674" w:rsidRPr="002A5A9A" w:rsidRDefault="00C07674" w:rsidP="00C07674">
            <w:pPr>
              <w:pStyle w:val="aff7"/>
              <w:wordWrap w:val="0"/>
              <w:textAlignment w:val="center"/>
              <w:rPr>
                <w:rFonts w:ascii="Calibri" w:hAnsi="Calibri" w:cstheme="minorBidi"/>
                <w:color w:val="000000"/>
                <w:kern w:val="24"/>
                <w:sz w:val="16"/>
                <w:szCs w:val="16"/>
              </w:rPr>
            </w:pPr>
            <w:r>
              <w:rPr>
                <w:rFonts w:ascii="Calibri" w:hAnsi="Calibri" w:cstheme="minorBidi"/>
                <w:color w:val="000000"/>
                <w:kern w:val="24"/>
                <w:sz w:val="16"/>
                <w:szCs w:val="16"/>
              </w:rPr>
              <w:t>60.86%</w:t>
            </w:r>
          </w:p>
        </w:tc>
        <w:tc>
          <w:tcPr>
            <w:tcW w:w="1867" w:type="pct"/>
            <w:shd w:val="clear" w:color="auto" w:fill="auto"/>
            <w:vAlign w:val="center"/>
          </w:tcPr>
          <w:p w14:paraId="34B93CB3" w14:textId="77777777" w:rsidR="00C07674" w:rsidRPr="002A5A9A" w:rsidRDefault="00C07674" w:rsidP="00C07674">
            <w:pPr>
              <w:pStyle w:val="aff7"/>
              <w:wordWrap w:val="0"/>
              <w:textAlignment w:val="center"/>
              <w:rPr>
                <w:rFonts w:ascii="Calibri" w:hAnsi="Calibri" w:cs="Calibri"/>
                <w:color w:val="000000"/>
                <w:kern w:val="24"/>
                <w:sz w:val="16"/>
                <w:szCs w:val="16"/>
              </w:rPr>
            </w:pPr>
            <w:r>
              <w:rPr>
                <w:rFonts w:ascii="Calibri" w:hAnsi="Calibri" w:cs="Calibri"/>
                <w:color w:val="000000"/>
                <w:kern w:val="24"/>
                <w:sz w:val="16"/>
                <w:szCs w:val="16"/>
              </w:rPr>
              <w:t>Auto Bright Level 59</w:t>
            </w:r>
          </w:p>
        </w:tc>
      </w:tr>
      <w:tr w:rsidR="00C07674" w:rsidRPr="00211C19" w14:paraId="4B733544" w14:textId="77777777" w:rsidTr="00C07674">
        <w:tc>
          <w:tcPr>
            <w:tcW w:w="2196" w:type="pct"/>
            <w:shd w:val="clear" w:color="auto" w:fill="auto"/>
            <w:vAlign w:val="center"/>
          </w:tcPr>
          <w:p w14:paraId="46041805" w14:textId="77777777" w:rsidR="00C07674" w:rsidRPr="002A5A9A" w:rsidRDefault="00C07674" w:rsidP="00C07674">
            <w:pPr>
              <w:pStyle w:val="aff7"/>
              <w:wordWrap w:val="0"/>
              <w:textAlignment w:val="center"/>
              <w:rPr>
                <w:rFonts w:ascii="Calibri" w:hAnsi="Calibri" w:cs="Calibri"/>
                <w:color w:val="000000"/>
                <w:kern w:val="24"/>
                <w:sz w:val="16"/>
                <w:szCs w:val="16"/>
              </w:rPr>
            </w:pPr>
            <w:r>
              <w:rPr>
                <w:rFonts w:ascii="Calibri" w:hAnsi="Calibri" w:cs="Calibri"/>
                <w:color w:val="000000"/>
                <w:kern w:val="24"/>
                <w:sz w:val="16"/>
                <w:szCs w:val="16"/>
              </w:rPr>
              <w:lastRenderedPageBreak/>
              <w:t>Par_AutoBrightLevel060</w:t>
            </w:r>
          </w:p>
        </w:tc>
        <w:tc>
          <w:tcPr>
            <w:tcW w:w="937" w:type="pct"/>
            <w:shd w:val="clear" w:color="auto" w:fill="auto"/>
            <w:vAlign w:val="center"/>
          </w:tcPr>
          <w:p w14:paraId="261A5361" w14:textId="77777777" w:rsidR="00C07674" w:rsidRPr="002A5A9A" w:rsidRDefault="00C07674" w:rsidP="00C07674">
            <w:pPr>
              <w:pStyle w:val="aff7"/>
              <w:wordWrap w:val="0"/>
              <w:textAlignment w:val="center"/>
              <w:rPr>
                <w:rFonts w:ascii="Calibri" w:hAnsi="Calibri" w:cstheme="minorBidi"/>
                <w:color w:val="000000"/>
                <w:kern w:val="24"/>
                <w:sz w:val="16"/>
                <w:szCs w:val="16"/>
              </w:rPr>
            </w:pPr>
            <w:r>
              <w:rPr>
                <w:rFonts w:ascii="Calibri" w:hAnsi="Calibri" w:cstheme="minorBidi"/>
                <w:color w:val="000000"/>
                <w:kern w:val="24"/>
                <w:sz w:val="16"/>
                <w:szCs w:val="16"/>
              </w:rPr>
              <w:t>62.12%</w:t>
            </w:r>
          </w:p>
        </w:tc>
        <w:tc>
          <w:tcPr>
            <w:tcW w:w="1867" w:type="pct"/>
            <w:shd w:val="clear" w:color="auto" w:fill="auto"/>
            <w:vAlign w:val="center"/>
          </w:tcPr>
          <w:p w14:paraId="5AFD88BA" w14:textId="77777777" w:rsidR="00C07674" w:rsidRPr="002A5A9A" w:rsidRDefault="00C07674" w:rsidP="00C07674">
            <w:pPr>
              <w:pStyle w:val="aff7"/>
              <w:wordWrap w:val="0"/>
              <w:textAlignment w:val="center"/>
              <w:rPr>
                <w:rFonts w:ascii="Calibri" w:hAnsi="Calibri" w:cs="Calibri"/>
                <w:color w:val="000000"/>
                <w:kern w:val="24"/>
                <w:sz w:val="16"/>
                <w:szCs w:val="16"/>
              </w:rPr>
            </w:pPr>
            <w:r>
              <w:rPr>
                <w:rFonts w:ascii="Calibri" w:hAnsi="Calibri" w:cs="Calibri"/>
                <w:color w:val="000000"/>
                <w:kern w:val="24"/>
                <w:sz w:val="16"/>
                <w:szCs w:val="16"/>
              </w:rPr>
              <w:t>Auto Bright Level 60</w:t>
            </w:r>
          </w:p>
        </w:tc>
      </w:tr>
      <w:tr w:rsidR="00C07674" w:rsidRPr="00211C19" w14:paraId="21E2C535" w14:textId="77777777" w:rsidTr="00C07674">
        <w:tc>
          <w:tcPr>
            <w:tcW w:w="2196" w:type="pct"/>
            <w:shd w:val="clear" w:color="auto" w:fill="auto"/>
            <w:vAlign w:val="center"/>
          </w:tcPr>
          <w:p w14:paraId="1DCF488C" w14:textId="77777777" w:rsidR="00C07674" w:rsidRPr="002A5A9A" w:rsidRDefault="00C07674" w:rsidP="00C07674">
            <w:pPr>
              <w:pStyle w:val="aff7"/>
              <w:wordWrap w:val="0"/>
              <w:textAlignment w:val="center"/>
              <w:rPr>
                <w:rFonts w:ascii="Calibri" w:hAnsi="Calibri" w:cs="Calibri"/>
                <w:color w:val="000000"/>
                <w:kern w:val="24"/>
                <w:sz w:val="16"/>
                <w:szCs w:val="16"/>
              </w:rPr>
            </w:pPr>
            <w:r w:rsidRPr="002A5A9A">
              <w:rPr>
                <w:rFonts w:ascii="Calibri" w:hAnsi="Calibri" w:cs="Calibri"/>
                <w:color w:val="000000"/>
                <w:kern w:val="24"/>
                <w:sz w:val="16"/>
                <w:szCs w:val="16"/>
              </w:rPr>
              <w:t>Par_AutoBrightLevel061</w:t>
            </w:r>
          </w:p>
        </w:tc>
        <w:tc>
          <w:tcPr>
            <w:tcW w:w="937" w:type="pct"/>
            <w:shd w:val="clear" w:color="auto" w:fill="auto"/>
            <w:vAlign w:val="center"/>
          </w:tcPr>
          <w:p w14:paraId="341EEA58" w14:textId="77777777" w:rsidR="00C07674" w:rsidRPr="002A5A9A" w:rsidRDefault="00C07674" w:rsidP="00C07674">
            <w:pPr>
              <w:pStyle w:val="aff7"/>
              <w:wordWrap w:val="0"/>
              <w:textAlignment w:val="center"/>
              <w:rPr>
                <w:rFonts w:ascii="Calibri" w:hAnsi="Calibri" w:cstheme="minorBidi"/>
                <w:color w:val="000000"/>
                <w:kern w:val="24"/>
                <w:sz w:val="16"/>
                <w:szCs w:val="16"/>
              </w:rPr>
            </w:pPr>
            <w:r>
              <w:rPr>
                <w:rFonts w:ascii="Calibri" w:hAnsi="Calibri" w:cstheme="minorBidi"/>
                <w:color w:val="000000"/>
                <w:kern w:val="24"/>
                <w:sz w:val="16"/>
                <w:szCs w:val="16"/>
              </w:rPr>
              <w:t>63.39%</w:t>
            </w:r>
          </w:p>
        </w:tc>
        <w:tc>
          <w:tcPr>
            <w:tcW w:w="1867" w:type="pct"/>
            <w:shd w:val="clear" w:color="auto" w:fill="auto"/>
            <w:vAlign w:val="center"/>
          </w:tcPr>
          <w:p w14:paraId="2110F063" w14:textId="77777777" w:rsidR="00C07674" w:rsidRPr="002A5A9A" w:rsidRDefault="00C07674" w:rsidP="00C07674">
            <w:pPr>
              <w:pStyle w:val="aff7"/>
              <w:wordWrap w:val="0"/>
              <w:textAlignment w:val="center"/>
              <w:rPr>
                <w:rFonts w:ascii="Calibri" w:hAnsi="Calibri" w:cs="Calibri"/>
                <w:color w:val="000000"/>
                <w:kern w:val="24"/>
                <w:sz w:val="16"/>
                <w:szCs w:val="16"/>
              </w:rPr>
            </w:pPr>
            <w:r>
              <w:rPr>
                <w:rFonts w:ascii="Calibri" w:hAnsi="Calibri" w:cs="Calibri"/>
                <w:color w:val="000000"/>
                <w:kern w:val="24"/>
                <w:sz w:val="16"/>
                <w:szCs w:val="16"/>
              </w:rPr>
              <w:t>Auto Bright Level 61</w:t>
            </w:r>
          </w:p>
        </w:tc>
      </w:tr>
      <w:tr w:rsidR="00C07674" w:rsidRPr="00211C19" w14:paraId="124E3FE3" w14:textId="77777777" w:rsidTr="00C07674">
        <w:tc>
          <w:tcPr>
            <w:tcW w:w="2196" w:type="pct"/>
            <w:shd w:val="clear" w:color="auto" w:fill="auto"/>
            <w:vAlign w:val="center"/>
          </w:tcPr>
          <w:p w14:paraId="13B4416C" w14:textId="77777777" w:rsidR="00C07674" w:rsidRPr="002A5A9A" w:rsidRDefault="00C07674" w:rsidP="00C07674">
            <w:pPr>
              <w:pStyle w:val="aff7"/>
              <w:wordWrap w:val="0"/>
              <w:textAlignment w:val="center"/>
              <w:rPr>
                <w:rFonts w:ascii="Calibri" w:hAnsi="Calibri" w:cs="Calibri"/>
                <w:color w:val="000000"/>
                <w:kern w:val="24"/>
                <w:sz w:val="16"/>
                <w:szCs w:val="16"/>
              </w:rPr>
            </w:pPr>
            <w:r>
              <w:rPr>
                <w:rFonts w:ascii="Calibri" w:hAnsi="Calibri" w:cs="Calibri"/>
                <w:color w:val="000000"/>
                <w:kern w:val="24"/>
                <w:sz w:val="16"/>
                <w:szCs w:val="16"/>
              </w:rPr>
              <w:t>Par_AutoBrightLevel062</w:t>
            </w:r>
          </w:p>
        </w:tc>
        <w:tc>
          <w:tcPr>
            <w:tcW w:w="937" w:type="pct"/>
            <w:shd w:val="clear" w:color="auto" w:fill="auto"/>
            <w:vAlign w:val="center"/>
          </w:tcPr>
          <w:p w14:paraId="053E846F" w14:textId="77777777" w:rsidR="00C07674" w:rsidRPr="002A5A9A" w:rsidRDefault="00C07674" w:rsidP="00C07674">
            <w:pPr>
              <w:pStyle w:val="aff7"/>
              <w:wordWrap w:val="0"/>
              <w:textAlignment w:val="center"/>
              <w:rPr>
                <w:rFonts w:ascii="Calibri" w:hAnsi="Calibri" w:cstheme="minorBidi"/>
                <w:color w:val="000000"/>
                <w:kern w:val="24"/>
                <w:sz w:val="16"/>
                <w:szCs w:val="16"/>
              </w:rPr>
            </w:pPr>
            <w:r>
              <w:rPr>
                <w:rFonts w:ascii="Calibri" w:hAnsi="Calibri" w:cstheme="minorBidi"/>
                <w:color w:val="000000"/>
                <w:kern w:val="24"/>
                <w:sz w:val="16"/>
                <w:szCs w:val="16"/>
              </w:rPr>
              <w:t>64.65%</w:t>
            </w:r>
          </w:p>
        </w:tc>
        <w:tc>
          <w:tcPr>
            <w:tcW w:w="1867" w:type="pct"/>
            <w:shd w:val="clear" w:color="auto" w:fill="auto"/>
            <w:vAlign w:val="center"/>
          </w:tcPr>
          <w:p w14:paraId="4A6B52A4" w14:textId="77777777" w:rsidR="00C07674" w:rsidRPr="002A5A9A" w:rsidRDefault="00C07674" w:rsidP="00C07674">
            <w:pPr>
              <w:pStyle w:val="aff7"/>
              <w:wordWrap w:val="0"/>
              <w:textAlignment w:val="center"/>
              <w:rPr>
                <w:rFonts w:ascii="Calibri" w:hAnsi="Calibri" w:cs="Calibri"/>
                <w:color w:val="000000"/>
                <w:kern w:val="24"/>
                <w:sz w:val="16"/>
                <w:szCs w:val="16"/>
              </w:rPr>
            </w:pPr>
            <w:r>
              <w:rPr>
                <w:rFonts w:ascii="Calibri" w:hAnsi="Calibri" w:cs="Calibri"/>
                <w:color w:val="000000"/>
                <w:kern w:val="24"/>
                <w:sz w:val="16"/>
                <w:szCs w:val="16"/>
              </w:rPr>
              <w:t>Auto Bright Level 62</w:t>
            </w:r>
          </w:p>
        </w:tc>
      </w:tr>
      <w:tr w:rsidR="00C07674" w:rsidRPr="00211C19" w14:paraId="225AAAC0" w14:textId="77777777" w:rsidTr="00C07674">
        <w:tc>
          <w:tcPr>
            <w:tcW w:w="2196" w:type="pct"/>
            <w:shd w:val="clear" w:color="auto" w:fill="auto"/>
            <w:vAlign w:val="center"/>
          </w:tcPr>
          <w:p w14:paraId="5EF5A6ED" w14:textId="77777777" w:rsidR="00C07674" w:rsidRPr="002A5A9A" w:rsidRDefault="00C07674" w:rsidP="00C07674">
            <w:pPr>
              <w:pStyle w:val="aff7"/>
              <w:wordWrap w:val="0"/>
              <w:textAlignment w:val="center"/>
              <w:rPr>
                <w:rFonts w:ascii="Calibri" w:hAnsi="Calibri" w:cs="Calibri"/>
                <w:color w:val="000000"/>
                <w:kern w:val="24"/>
                <w:sz w:val="16"/>
                <w:szCs w:val="16"/>
              </w:rPr>
            </w:pPr>
            <w:r>
              <w:rPr>
                <w:rFonts w:ascii="Calibri" w:hAnsi="Calibri" w:cs="Calibri"/>
                <w:color w:val="000000"/>
                <w:kern w:val="24"/>
                <w:sz w:val="16"/>
                <w:szCs w:val="16"/>
              </w:rPr>
              <w:t>Par_AutoBrightLevel063</w:t>
            </w:r>
          </w:p>
        </w:tc>
        <w:tc>
          <w:tcPr>
            <w:tcW w:w="937" w:type="pct"/>
            <w:shd w:val="clear" w:color="auto" w:fill="auto"/>
            <w:vAlign w:val="center"/>
          </w:tcPr>
          <w:p w14:paraId="1111CC89" w14:textId="77777777" w:rsidR="00C07674" w:rsidRPr="002A5A9A" w:rsidRDefault="00C07674" w:rsidP="00C07674">
            <w:pPr>
              <w:pStyle w:val="aff7"/>
              <w:wordWrap w:val="0"/>
              <w:textAlignment w:val="center"/>
              <w:rPr>
                <w:rFonts w:ascii="Calibri" w:hAnsi="Calibri" w:cstheme="minorBidi"/>
                <w:color w:val="000000"/>
                <w:kern w:val="24"/>
                <w:sz w:val="16"/>
                <w:szCs w:val="16"/>
              </w:rPr>
            </w:pPr>
            <w:r>
              <w:rPr>
                <w:rFonts w:ascii="Calibri" w:hAnsi="Calibri" w:cstheme="minorBidi"/>
                <w:color w:val="000000"/>
                <w:kern w:val="24"/>
                <w:sz w:val="16"/>
                <w:szCs w:val="16"/>
              </w:rPr>
              <w:t>65.91%</w:t>
            </w:r>
          </w:p>
        </w:tc>
        <w:tc>
          <w:tcPr>
            <w:tcW w:w="1867" w:type="pct"/>
            <w:shd w:val="clear" w:color="auto" w:fill="auto"/>
            <w:vAlign w:val="center"/>
          </w:tcPr>
          <w:p w14:paraId="72E04F9A" w14:textId="77777777" w:rsidR="00C07674" w:rsidRPr="002A5A9A" w:rsidRDefault="00C07674" w:rsidP="00C07674">
            <w:pPr>
              <w:pStyle w:val="aff7"/>
              <w:wordWrap w:val="0"/>
              <w:textAlignment w:val="center"/>
              <w:rPr>
                <w:rFonts w:ascii="Calibri" w:hAnsi="Calibri" w:cs="Calibri"/>
                <w:color w:val="000000"/>
                <w:kern w:val="24"/>
                <w:sz w:val="16"/>
                <w:szCs w:val="16"/>
              </w:rPr>
            </w:pPr>
            <w:r>
              <w:rPr>
                <w:rFonts w:ascii="Calibri" w:hAnsi="Calibri" w:cs="Calibri"/>
                <w:color w:val="000000"/>
                <w:kern w:val="24"/>
                <w:sz w:val="16"/>
                <w:szCs w:val="16"/>
              </w:rPr>
              <w:t>Auto Bright Level 63</w:t>
            </w:r>
          </w:p>
        </w:tc>
      </w:tr>
      <w:tr w:rsidR="00C07674" w:rsidRPr="00211C19" w14:paraId="6A3255DF" w14:textId="77777777" w:rsidTr="00C07674">
        <w:tc>
          <w:tcPr>
            <w:tcW w:w="2196" w:type="pct"/>
            <w:shd w:val="clear" w:color="auto" w:fill="auto"/>
            <w:vAlign w:val="center"/>
          </w:tcPr>
          <w:p w14:paraId="0B555F7F" w14:textId="77777777" w:rsidR="00C07674" w:rsidRPr="002A5A9A" w:rsidRDefault="00C07674" w:rsidP="00C07674">
            <w:pPr>
              <w:pStyle w:val="aff7"/>
              <w:wordWrap w:val="0"/>
              <w:textAlignment w:val="center"/>
              <w:rPr>
                <w:rFonts w:ascii="Calibri" w:hAnsi="Calibri" w:cs="Calibri"/>
                <w:color w:val="000000"/>
                <w:kern w:val="24"/>
                <w:sz w:val="16"/>
                <w:szCs w:val="16"/>
              </w:rPr>
            </w:pPr>
            <w:r>
              <w:rPr>
                <w:rFonts w:ascii="Calibri" w:hAnsi="Calibri" w:cs="Calibri"/>
                <w:color w:val="000000"/>
                <w:kern w:val="24"/>
                <w:sz w:val="16"/>
                <w:szCs w:val="16"/>
              </w:rPr>
              <w:t>Par_AutoBrightLevel064</w:t>
            </w:r>
          </w:p>
        </w:tc>
        <w:tc>
          <w:tcPr>
            <w:tcW w:w="937" w:type="pct"/>
            <w:shd w:val="clear" w:color="auto" w:fill="auto"/>
            <w:vAlign w:val="center"/>
          </w:tcPr>
          <w:p w14:paraId="653D3326" w14:textId="77777777" w:rsidR="00C07674" w:rsidRPr="002A5A9A" w:rsidRDefault="00C07674" w:rsidP="00C07674">
            <w:pPr>
              <w:pStyle w:val="aff7"/>
              <w:wordWrap w:val="0"/>
              <w:textAlignment w:val="center"/>
              <w:rPr>
                <w:rFonts w:ascii="Calibri" w:hAnsi="Calibri" w:cstheme="minorBidi"/>
                <w:color w:val="000000"/>
                <w:kern w:val="24"/>
                <w:sz w:val="16"/>
                <w:szCs w:val="16"/>
              </w:rPr>
            </w:pPr>
            <w:r>
              <w:rPr>
                <w:rFonts w:ascii="Calibri" w:hAnsi="Calibri" w:cstheme="minorBidi"/>
                <w:color w:val="000000"/>
                <w:kern w:val="24"/>
                <w:sz w:val="16"/>
                <w:szCs w:val="16"/>
              </w:rPr>
              <w:t>67.17%</w:t>
            </w:r>
          </w:p>
        </w:tc>
        <w:tc>
          <w:tcPr>
            <w:tcW w:w="1867" w:type="pct"/>
            <w:shd w:val="clear" w:color="auto" w:fill="auto"/>
            <w:vAlign w:val="center"/>
          </w:tcPr>
          <w:p w14:paraId="77E0127E" w14:textId="77777777" w:rsidR="00C07674" w:rsidRPr="002A5A9A" w:rsidRDefault="00C07674" w:rsidP="00C07674">
            <w:pPr>
              <w:pStyle w:val="aff7"/>
              <w:wordWrap w:val="0"/>
              <w:textAlignment w:val="center"/>
              <w:rPr>
                <w:rFonts w:ascii="Calibri" w:hAnsi="Calibri" w:cs="Calibri"/>
                <w:color w:val="000000"/>
                <w:kern w:val="24"/>
                <w:sz w:val="16"/>
                <w:szCs w:val="16"/>
              </w:rPr>
            </w:pPr>
            <w:r>
              <w:rPr>
                <w:rFonts w:ascii="Calibri" w:hAnsi="Calibri" w:cs="Calibri"/>
                <w:color w:val="000000"/>
                <w:kern w:val="24"/>
                <w:sz w:val="16"/>
                <w:szCs w:val="16"/>
              </w:rPr>
              <w:t>Auto Bright Level 64</w:t>
            </w:r>
          </w:p>
        </w:tc>
      </w:tr>
      <w:tr w:rsidR="00C07674" w:rsidRPr="00211C19" w14:paraId="65D7DDF2" w14:textId="77777777" w:rsidTr="00C07674">
        <w:tc>
          <w:tcPr>
            <w:tcW w:w="2196" w:type="pct"/>
            <w:shd w:val="clear" w:color="auto" w:fill="auto"/>
            <w:vAlign w:val="center"/>
          </w:tcPr>
          <w:p w14:paraId="28152DA5" w14:textId="77777777" w:rsidR="00C07674" w:rsidRPr="002A5A9A" w:rsidRDefault="00C07674" w:rsidP="00C07674">
            <w:pPr>
              <w:pStyle w:val="aff7"/>
              <w:wordWrap w:val="0"/>
              <w:textAlignment w:val="center"/>
              <w:rPr>
                <w:rFonts w:ascii="Calibri" w:hAnsi="Calibri" w:cs="Calibri"/>
                <w:color w:val="000000"/>
                <w:kern w:val="24"/>
                <w:sz w:val="16"/>
                <w:szCs w:val="16"/>
              </w:rPr>
            </w:pPr>
            <w:r>
              <w:rPr>
                <w:rFonts w:ascii="Calibri" w:hAnsi="Calibri" w:cs="Calibri"/>
                <w:color w:val="000000"/>
                <w:kern w:val="24"/>
                <w:sz w:val="16"/>
                <w:szCs w:val="16"/>
              </w:rPr>
              <w:t>Par_AutoBrightLevel065</w:t>
            </w:r>
          </w:p>
        </w:tc>
        <w:tc>
          <w:tcPr>
            <w:tcW w:w="937" w:type="pct"/>
            <w:shd w:val="clear" w:color="auto" w:fill="auto"/>
            <w:vAlign w:val="center"/>
          </w:tcPr>
          <w:p w14:paraId="4F84E06B" w14:textId="77777777" w:rsidR="00C07674" w:rsidRPr="002A5A9A" w:rsidRDefault="00C07674" w:rsidP="00C07674">
            <w:pPr>
              <w:pStyle w:val="aff7"/>
              <w:wordWrap w:val="0"/>
              <w:textAlignment w:val="center"/>
              <w:rPr>
                <w:rFonts w:ascii="Calibri" w:hAnsi="Calibri" w:cstheme="minorBidi"/>
                <w:color w:val="000000"/>
                <w:kern w:val="24"/>
                <w:sz w:val="16"/>
                <w:szCs w:val="16"/>
              </w:rPr>
            </w:pPr>
            <w:r>
              <w:rPr>
                <w:rFonts w:ascii="Calibri" w:hAnsi="Calibri" w:cstheme="minorBidi"/>
                <w:color w:val="000000"/>
                <w:kern w:val="24"/>
                <w:sz w:val="16"/>
                <w:szCs w:val="16"/>
              </w:rPr>
              <w:t>68.44%</w:t>
            </w:r>
          </w:p>
        </w:tc>
        <w:tc>
          <w:tcPr>
            <w:tcW w:w="1867" w:type="pct"/>
            <w:shd w:val="clear" w:color="auto" w:fill="auto"/>
            <w:vAlign w:val="center"/>
          </w:tcPr>
          <w:p w14:paraId="37A23BAB" w14:textId="77777777" w:rsidR="00C07674" w:rsidRPr="002A5A9A" w:rsidRDefault="00C07674" w:rsidP="00C07674">
            <w:pPr>
              <w:pStyle w:val="aff7"/>
              <w:wordWrap w:val="0"/>
              <w:textAlignment w:val="center"/>
              <w:rPr>
                <w:rFonts w:ascii="Calibri" w:hAnsi="Calibri" w:cs="Calibri"/>
                <w:color w:val="000000"/>
                <w:kern w:val="24"/>
                <w:sz w:val="16"/>
                <w:szCs w:val="16"/>
              </w:rPr>
            </w:pPr>
            <w:r>
              <w:rPr>
                <w:rFonts w:ascii="Calibri" w:hAnsi="Calibri" w:cs="Calibri"/>
                <w:color w:val="000000"/>
                <w:kern w:val="24"/>
                <w:sz w:val="16"/>
                <w:szCs w:val="16"/>
              </w:rPr>
              <w:t>Auto Bright Level 65</w:t>
            </w:r>
          </w:p>
        </w:tc>
      </w:tr>
      <w:tr w:rsidR="00C07674" w:rsidRPr="00211C19" w14:paraId="7FB8CE5D" w14:textId="77777777" w:rsidTr="00C07674">
        <w:tc>
          <w:tcPr>
            <w:tcW w:w="2196" w:type="pct"/>
            <w:shd w:val="clear" w:color="auto" w:fill="auto"/>
            <w:vAlign w:val="center"/>
          </w:tcPr>
          <w:p w14:paraId="256A6A0D" w14:textId="77777777" w:rsidR="00C07674" w:rsidRPr="002A5A9A" w:rsidRDefault="00C07674" w:rsidP="00C07674">
            <w:pPr>
              <w:pStyle w:val="aff7"/>
              <w:wordWrap w:val="0"/>
              <w:textAlignment w:val="center"/>
              <w:rPr>
                <w:rFonts w:ascii="Calibri" w:hAnsi="Calibri" w:cs="Calibri"/>
                <w:color w:val="000000"/>
                <w:kern w:val="24"/>
                <w:sz w:val="16"/>
                <w:szCs w:val="16"/>
              </w:rPr>
            </w:pPr>
            <w:r>
              <w:rPr>
                <w:rFonts w:ascii="Calibri" w:hAnsi="Calibri" w:cs="Calibri"/>
                <w:color w:val="000000"/>
                <w:kern w:val="24"/>
                <w:sz w:val="16"/>
                <w:szCs w:val="16"/>
              </w:rPr>
              <w:t>Par_AutoBrightLevel066</w:t>
            </w:r>
          </w:p>
        </w:tc>
        <w:tc>
          <w:tcPr>
            <w:tcW w:w="937" w:type="pct"/>
            <w:shd w:val="clear" w:color="auto" w:fill="auto"/>
            <w:vAlign w:val="center"/>
          </w:tcPr>
          <w:p w14:paraId="7E734617" w14:textId="77777777" w:rsidR="00C07674" w:rsidRPr="002A5A9A" w:rsidRDefault="00C07674" w:rsidP="00C07674">
            <w:pPr>
              <w:pStyle w:val="aff7"/>
              <w:wordWrap w:val="0"/>
              <w:textAlignment w:val="center"/>
              <w:rPr>
                <w:rFonts w:ascii="Calibri" w:hAnsi="Calibri" w:cstheme="minorBidi"/>
                <w:color w:val="000000"/>
                <w:kern w:val="24"/>
                <w:sz w:val="16"/>
                <w:szCs w:val="16"/>
              </w:rPr>
            </w:pPr>
            <w:r>
              <w:rPr>
                <w:rFonts w:ascii="Calibri" w:hAnsi="Calibri" w:cstheme="minorBidi"/>
                <w:color w:val="000000"/>
                <w:kern w:val="24"/>
                <w:sz w:val="16"/>
                <w:szCs w:val="16"/>
              </w:rPr>
              <w:t>69.70%</w:t>
            </w:r>
          </w:p>
        </w:tc>
        <w:tc>
          <w:tcPr>
            <w:tcW w:w="1867" w:type="pct"/>
            <w:shd w:val="clear" w:color="auto" w:fill="auto"/>
            <w:vAlign w:val="center"/>
          </w:tcPr>
          <w:p w14:paraId="2754EA9A" w14:textId="77777777" w:rsidR="00C07674" w:rsidRPr="002A5A9A" w:rsidRDefault="00C07674" w:rsidP="00C07674">
            <w:pPr>
              <w:pStyle w:val="aff7"/>
              <w:wordWrap w:val="0"/>
              <w:textAlignment w:val="center"/>
              <w:rPr>
                <w:rFonts w:ascii="Calibri" w:hAnsi="Calibri" w:cs="Calibri"/>
                <w:color w:val="000000"/>
                <w:kern w:val="24"/>
                <w:sz w:val="16"/>
                <w:szCs w:val="16"/>
              </w:rPr>
            </w:pPr>
            <w:r>
              <w:rPr>
                <w:rFonts w:ascii="Calibri" w:hAnsi="Calibri" w:cs="Calibri"/>
                <w:color w:val="000000"/>
                <w:kern w:val="24"/>
                <w:sz w:val="16"/>
                <w:szCs w:val="16"/>
              </w:rPr>
              <w:t>Auto Bright Level 66</w:t>
            </w:r>
          </w:p>
        </w:tc>
      </w:tr>
      <w:tr w:rsidR="00C07674" w:rsidRPr="00211C19" w14:paraId="78359A17" w14:textId="77777777" w:rsidTr="00C07674">
        <w:tc>
          <w:tcPr>
            <w:tcW w:w="2196" w:type="pct"/>
            <w:shd w:val="clear" w:color="auto" w:fill="auto"/>
            <w:vAlign w:val="center"/>
          </w:tcPr>
          <w:p w14:paraId="6FD1BD5E" w14:textId="77777777" w:rsidR="00C07674" w:rsidRPr="002A5A9A" w:rsidRDefault="00C07674" w:rsidP="00C07674">
            <w:pPr>
              <w:pStyle w:val="aff7"/>
              <w:wordWrap w:val="0"/>
              <w:textAlignment w:val="center"/>
              <w:rPr>
                <w:rFonts w:ascii="Calibri" w:hAnsi="Calibri" w:cs="Calibri"/>
                <w:color w:val="000000"/>
                <w:kern w:val="24"/>
                <w:sz w:val="16"/>
                <w:szCs w:val="16"/>
              </w:rPr>
            </w:pPr>
            <w:r>
              <w:rPr>
                <w:rFonts w:ascii="Calibri" w:hAnsi="Calibri" w:cs="Calibri"/>
                <w:color w:val="000000"/>
                <w:kern w:val="24"/>
                <w:sz w:val="16"/>
                <w:szCs w:val="16"/>
              </w:rPr>
              <w:t>Par_AutoBrightLevel067</w:t>
            </w:r>
          </w:p>
        </w:tc>
        <w:tc>
          <w:tcPr>
            <w:tcW w:w="937" w:type="pct"/>
            <w:shd w:val="clear" w:color="auto" w:fill="auto"/>
            <w:vAlign w:val="center"/>
          </w:tcPr>
          <w:p w14:paraId="5C5ABB74" w14:textId="77777777" w:rsidR="00C07674" w:rsidRPr="002A5A9A" w:rsidRDefault="00C07674" w:rsidP="00C07674">
            <w:pPr>
              <w:pStyle w:val="aff7"/>
              <w:wordWrap w:val="0"/>
              <w:textAlignment w:val="center"/>
              <w:rPr>
                <w:rFonts w:ascii="Calibri" w:hAnsi="Calibri" w:cstheme="minorBidi"/>
                <w:color w:val="000000"/>
                <w:kern w:val="24"/>
                <w:sz w:val="16"/>
                <w:szCs w:val="16"/>
              </w:rPr>
            </w:pPr>
            <w:r>
              <w:rPr>
                <w:rFonts w:ascii="Calibri" w:hAnsi="Calibri" w:cstheme="minorBidi"/>
                <w:color w:val="000000"/>
                <w:kern w:val="24"/>
                <w:sz w:val="16"/>
                <w:szCs w:val="16"/>
              </w:rPr>
              <w:t>70.96%</w:t>
            </w:r>
          </w:p>
        </w:tc>
        <w:tc>
          <w:tcPr>
            <w:tcW w:w="1867" w:type="pct"/>
            <w:shd w:val="clear" w:color="auto" w:fill="auto"/>
            <w:vAlign w:val="center"/>
          </w:tcPr>
          <w:p w14:paraId="1FD6382B" w14:textId="77777777" w:rsidR="00C07674" w:rsidRPr="002A5A9A" w:rsidRDefault="00C07674" w:rsidP="00C07674">
            <w:pPr>
              <w:pStyle w:val="aff7"/>
              <w:wordWrap w:val="0"/>
              <w:textAlignment w:val="center"/>
              <w:rPr>
                <w:rFonts w:ascii="Calibri" w:hAnsi="Calibri" w:cs="Calibri"/>
                <w:color w:val="000000"/>
                <w:kern w:val="24"/>
                <w:sz w:val="16"/>
                <w:szCs w:val="16"/>
              </w:rPr>
            </w:pPr>
            <w:r>
              <w:rPr>
                <w:rFonts w:ascii="Calibri" w:hAnsi="Calibri" w:cs="Calibri"/>
                <w:color w:val="000000"/>
                <w:kern w:val="24"/>
                <w:sz w:val="16"/>
                <w:szCs w:val="16"/>
              </w:rPr>
              <w:t>Auto Bright Level 67</w:t>
            </w:r>
          </w:p>
        </w:tc>
      </w:tr>
      <w:tr w:rsidR="00C07674" w:rsidRPr="00211C19" w14:paraId="44607CCD" w14:textId="77777777" w:rsidTr="00C07674">
        <w:tc>
          <w:tcPr>
            <w:tcW w:w="2196" w:type="pct"/>
            <w:shd w:val="clear" w:color="auto" w:fill="auto"/>
            <w:vAlign w:val="center"/>
          </w:tcPr>
          <w:p w14:paraId="3B6567B5" w14:textId="77777777" w:rsidR="00C07674" w:rsidRPr="002A5A9A" w:rsidRDefault="00C07674" w:rsidP="00C07674">
            <w:pPr>
              <w:pStyle w:val="aff7"/>
              <w:wordWrap w:val="0"/>
              <w:textAlignment w:val="center"/>
              <w:rPr>
                <w:rFonts w:ascii="Calibri" w:hAnsi="Calibri" w:cs="Calibri"/>
                <w:color w:val="000000"/>
                <w:kern w:val="24"/>
                <w:sz w:val="16"/>
                <w:szCs w:val="16"/>
              </w:rPr>
            </w:pPr>
            <w:r>
              <w:rPr>
                <w:rFonts w:ascii="Calibri" w:hAnsi="Calibri" w:cs="Calibri"/>
                <w:color w:val="000000"/>
                <w:kern w:val="24"/>
                <w:sz w:val="16"/>
                <w:szCs w:val="16"/>
              </w:rPr>
              <w:t>Par_AutoBrightLevel068</w:t>
            </w:r>
          </w:p>
        </w:tc>
        <w:tc>
          <w:tcPr>
            <w:tcW w:w="937" w:type="pct"/>
            <w:shd w:val="clear" w:color="auto" w:fill="auto"/>
            <w:vAlign w:val="center"/>
          </w:tcPr>
          <w:p w14:paraId="3C484E44" w14:textId="77777777" w:rsidR="00C07674" w:rsidRPr="002A5A9A" w:rsidRDefault="00C07674" w:rsidP="00C07674">
            <w:pPr>
              <w:pStyle w:val="aff7"/>
              <w:wordWrap w:val="0"/>
              <w:textAlignment w:val="center"/>
              <w:rPr>
                <w:rFonts w:ascii="Calibri" w:hAnsi="Calibri" w:cstheme="minorBidi"/>
                <w:color w:val="000000"/>
                <w:kern w:val="24"/>
                <w:sz w:val="16"/>
                <w:szCs w:val="16"/>
              </w:rPr>
            </w:pPr>
            <w:r>
              <w:rPr>
                <w:rFonts w:ascii="Calibri" w:hAnsi="Calibri" w:cstheme="minorBidi"/>
                <w:color w:val="000000"/>
                <w:kern w:val="24"/>
                <w:sz w:val="16"/>
                <w:szCs w:val="16"/>
              </w:rPr>
              <w:t>72.22%</w:t>
            </w:r>
          </w:p>
        </w:tc>
        <w:tc>
          <w:tcPr>
            <w:tcW w:w="1867" w:type="pct"/>
            <w:shd w:val="clear" w:color="auto" w:fill="auto"/>
            <w:vAlign w:val="center"/>
          </w:tcPr>
          <w:p w14:paraId="3CEF536E" w14:textId="77777777" w:rsidR="00C07674" w:rsidRPr="002A5A9A" w:rsidRDefault="00C07674" w:rsidP="00C07674">
            <w:pPr>
              <w:pStyle w:val="aff7"/>
              <w:wordWrap w:val="0"/>
              <w:textAlignment w:val="center"/>
              <w:rPr>
                <w:rFonts w:ascii="Calibri" w:hAnsi="Calibri" w:cs="Calibri"/>
                <w:color w:val="000000"/>
                <w:kern w:val="24"/>
                <w:sz w:val="16"/>
                <w:szCs w:val="16"/>
              </w:rPr>
            </w:pPr>
            <w:r>
              <w:rPr>
                <w:rFonts w:ascii="Calibri" w:hAnsi="Calibri" w:cs="Calibri"/>
                <w:color w:val="000000"/>
                <w:kern w:val="24"/>
                <w:sz w:val="16"/>
                <w:szCs w:val="16"/>
              </w:rPr>
              <w:t>Auto Bright Level 68</w:t>
            </w:r>
          </w:p>
        </w:tc>
      </w:tr>
      <w:tr w:rsidR="00C07674" w:rsidRPr="00211C19" w14:paraId="7D70AD0F" w14:textId="77777777" w:rsidTr="00C07674">
        <w:tc>
          <w:tcPr>
            <w:tcW w:w="2196" w:type="pct"/>
            <w:shd w:val="clear" w:color="auto" w:fill="auto"/>
            <w:vAlign w:val="center"/>
          </w:tcPr>
          <w:p w14:paraId="44A09625" w14:textId="77777777" w:rsidR="00C07674" w:rsidRPr="002A5A9A" w:rsidRDefault="00C07674" w:rsidP="00C07674">
            <w:pPr>
              <w:pStyle w:val="aff7"/>
              <w:wordWrap w:val="0"/>
              <w:textAlignment w:val="center"/>
              <w:rPr>
                <w:rFonts w:ascii="Calibri" w:hAnsi="Calibri" w:cs="Calibri"/>
                <w:color w:val="000000"/>
                <w:kern w:val="24"/>
                <w:sz w:val="16"/>
                <w:szCs w:val="16"/>
              </w:rPr>
            </w:pPr>
            <w:r>
              <w:rPr>
                <w:rFonts w:ascii="Calibri" w:hAnsi="Calibri" w:cs="Calibri"/>
                <w:color w:val="000000"/>
                <w:kern w:val="24"/>
                <w:sz w:val="16"/>
                <w:szCs w:val="16"/>
              </w:rPr>
              <w:t>Par_AutoBrightLevel069</w:t>
            </w:r>
          </w:p>
        </w:tc>
        <w:tc>
          <w:tcPr>
            <w:tcW w:w="937" w:type="pct"/>
            <w:shd w:val="clear" w:color="auto" w:fill="auto"/>
            <w:vAlign w:val="center"/>
          </w:tcPr>
          <w:p w14:paraId="5FACE2D4" w14:textId="77777777" w:rsidR="00C07674" w:rsidRPr="002A5A9A" w:rsidRDefault="00C07674" w:rsidP="00C07674">
            <w:pPr>
              <w:pStyle w:val="aff7"/>
              <w:wordWrap w:val="0"/>
              <w:textAlignment w:val="center"/>
              <w:rPr>
                <w:rFonts w:ascii="Calibri" w:hAnsi="Calibri" w:cstheme="minorBidi"/>
                <w:color w:val="000000"/>
                <w:kern w:val="24"/>
                <w:sz w:val="16"/>
                <w:szCs w:val="16"/>
              </w:rPr>
            </w:pPr>
            <w:r>
              <w:rPr>
                <w:rFonts w:ascii="Calibri" w:hAnsi="Calibri" w:cstheme="minorBidi"/>
                <w:color w:val="000000"/>
                <w:kern w:val="24"/>
                <w:sz w:val="16"/>
                <w:szCs w:val="16"/>
              </w:rPr>
              <w:t>73.49%</w:t>
            </w:r>
          </w:p>
        </w:tc>
        <w:tc>
          <w:tcPr>
            <w:tcW w:w="1867" w:type="pct"/>
            <w:shd w:val="clear" w:color="auto" w:fill="auto"/>
            <w:vAlign w:val="center"/>
          </w:tcPr>
          <w:p w14:paraId="0686D39C" w14:textId="77777777" w:rsidR="00C07674" w:rsidRPr="002A5A9A" w:rsidRDefault="00C07674" w:rsidP="00C07674">
            <w:pPr>
              <w:pStyle w:val="aff7"/>
              <w:wordWrap w:val="0"/>
              <w:textAlignment w:val="center"/>
              <w:rPr>
                <w:rFonts w:ascii="Calibri" w:hAnsi="Calibri" w:cs="Calibri"/>
                <w:color w:val="000000"/>
                <w:kern w:val="24"/>
                <w:sz w:val="16"/>
                <w:szCs w:val="16"/>
              </w:rPr>
            </w:pPr>
            <w:r>
              <w:rPr>
                <w:rFonts w:ascii="Calibri" w:hAnsi="Calibri" w:cs="Calibri"/>
                <w:color w:val="000000"/>
                <w:kern w:val="24"/>
                <w:sz w:val="16"/>
                <w:szCs w:val="16"/>
              </w:rPr>
              <w:t>Auto Bright Level 69</w:t>
            </w:r>
          </w:p>
        </w:tc>
      </w:tr>
      <w:tr w:rsidR="00C07674" w:rsidRPr="00211C19" w14:paraId="6AD80D47" w14:textId="77777777" w:rsidTr="00C07674">
        <w:tc>
          <w:tcPr>
            <w:tcW w:w="2196" w:type="pct"/>
            <w:shd w:val="clear" w:color="auto" w:fill="auto"/>
            <w:vAlign w:val="center"/>
          </w:tcPr>
          <w:p w14:paraId="66AC0ACA" w14:textId="77777777" w:rsidR="00C07674" w:rsidRPr="002A5A9A" w:rsidRDefault="00C07674" w:rsidP="00C07674">
            <w:pPr>
              <w:pStyle w:val="aff7"/>
              <w:wordWrap w:val="0"/>
              <w:textAlignment w:val="center"/>
              <w:rPr>
                <w:rFonts w:ascii="Calibri" w:hAnsi="Calibri" w:cs="Calibri"/>
                <w:color w:val="000000"/>
                <w:kern w:val="24"/>
                <w:sz w:val="16"/>
                <w:szCs w:val="16"/>
              </w:rPr>
            </w:pPr>
            <w:r>
              <w:rPr>
                <w:rFonts w:ascii="Calibri" w:hAnsi="Calibri" w:cs="Calibri"/>
                <w:color w:val="000000"/>
                <w:kern w:val="24"/>
                <w:sz w:val="16"/>
                <w:szCs w:val="16"/>
              </w:rPr>
              <w:t>Par_AutoBrightLevel070</w:t>
            </w:r>
          </w:p>
        </w:tc>
        <w:tc>
          <w:tcPr>
            <w:tcW w:w="937" w:type="pct"/>
            <w:shd w:val="clear" w:color="auto" w:fill="auto"/>
            <w:vAlign w:val="center"/>
          </w:tcPr>
          <w:p w14:paraId="7126C86A" w14:textId="77777777" w:rsidR="00C07674" w:rsidRPr="002A5A9A" w:rsidRDefault="00C07674" w:rsidP="00C07674">
            <w:pPr>
              <w:pStyle w:val="aff7"/>
              <w:wordWrap w:val="0"/>
              <w:textAlignment w:val="center"/>
              <w:rPr>
                <w:rFonts w:ascii="Calibri" w:hAnsi="Calibri" w:cstheme="minorBidi"/>
                <w:color w:val="000000"/>
                <w:kern w:val="24"/>
                <w:sz w:val="16"/>
                <w:szCs w:val="16"/>
              </w:rPr>
            </w:pPr>
            <w:r>
              <w:rPr>
                <w:rFonts w:ascii="Calibri" w:hAnsi="Calibri" w:cstheme="minorBidi"/>
                <w:color w:val="000000"/>
                <w:kern w:val="24"/>
                <w:sz w:val="16"/>
                <w:szCs w:val="16"/>
              </w:rPr>
              <w:t>74.75%</w:t>
            </w:r>
          </w:p>
        </w:tc>
        <w:tc>
          <w:tcPr>
            <w:tcW w:w="1867" w:type="pct"/>
            <w:shd w:val="clear" w:color="auto" w:fill="auto"/>
            <w:vAlign w:val="center"/>
          </w:tcPr>
          <w:p w14:paraId="77E36CF6" w14:textId="77777777" w:rsidR="00C07674" w:rsidRPr="002A5A9A" w:rsidRDefault="00C07674" w:rsidP="00C07674">
            <w:pPr>
              <w:pStyle w:val="aff7"/>
              <w:wordWrap w:val="0"/>
              <w:textAlignment w:val="center"/>
              <w:rPr>
                <w:rFonts w:ascii="Calibri" w:hAnsi="Calibri" w:cs="Calibri"/>
                <w:color w:val="000000"/>
                <w:kern w:val="24"/>
                <w:sz w:val="16"/>
                <w:szCs w:val="16"/>
              </w:rPr>
            </w:pPr>
            <w:r>
              <w:rPr>
                <w:rFonts w:ascii="Calibri" w:hAnsi="Calibri" w:cs="Calibri"/>
                <w:color w:val="000000"/>
                <w:kern w:val="24"/>
                <w:sz w:val="16"/>
                <w:szCs w:val="16"/>
              </w:rPr>
              <w:t>Auto Bright Level 70</w:t>
            </w:r>
          </w:p>
        </w:tc>
      </w:tr>
      <w:tr w:rsidR="00C07674" w:rsidRPr="00211C19" w14:paraId="2AD68E58" w14:textId="77777777" w:rsidTr="00C07674">
        <w:tc>
          <w:tcPr>
            <w:tcW w:w="2196" w:type="pct"/>
            <w:shd w:val="clear" w:color="auto" w:fill="auto"/>
            <w:vAlign w:val="center"/>
          </w:tcPr>
          <w:p w14:paraId="7D825CFE" w14:textId="77777777" w:rsidR="00C07674" w:rsidRPr="002A5A9A" w:rsidRDefault="00C07674" w:rsidP="00C07674">
            <w:pPr>
              <w:pStyle w:val="aff7"/>
              <w:wordWrap w:val="0"/>
              <w:textAlignment w:val="center"/>
              <w:rPr>
                <w:rFonts w:ascii="Calibri" w:hAnsi="Calibri" w:cs="Calibri"/>
                <w:color w:val="000000"/>
                <w:kern w:val="24"/>
                <w:sz w:val="16"/>
                <w:szCs w:val="16"/>
              </w:rPr>
            </w:pPr>
            <w:r>
              <w:rPr>
                <w:rFonts w:ascii="Calibri" w:hAnsi="Calibri" w:cs="Calibri"/>
                <w:color w:val="000000"/>
                <w:kern w:val="24"/>
                <w:sz w:val="16"/>
                <w:szCs w:val="16"/>
              </w:rPr>
              <w:t>Par_AutoBrightLevel071</w:t>
            </w:r>
          </w:p>
        </w:tc>
        <w:tc>
          <w:tcPr>
            <w:tcW w:w="937" w:type="pct"/>
            <w:shd w:val="clear" w:color="auto" w:fill="auto"/>
            <w:vAlign w:val="center"/>
          </w:tcPr>
          <w:p w14:paraId="0D367463" w14:textId="77777777" w:rsidR="00C07674" w:rsidRPr="002A5A9A" w:rsidRDefault="00C07674" w:rsidP="00C07674">
            <w:pPr>
              <w:pStyle w:val="aff7"/>
              <w:wordWrap w:val="0"/>
              <w:textAlignment w:val="center"/>
              <w:rPr>
                <w:rFonts w:ascii="Calibri" w:hAnsi="Calibri" w:cstheme="minorBidi"/>
                <w:color w:val="000000"/>
                <w:kern w:val="24"/>
                <w:sz w:val="16"/>
                <w:szCs w:val="16"/>
              </w:rPr>
            </w:pPr>
            <w:r>
              <w:rPr>
                <w:rFonts w:ascii="Calibri" w:hAnsi="Calibri" w:cstheme="minorBidi"/>
                <w:color w:val="000000"/>
                <w:kern w:val="24"/>
                <w:sz w:val="16"/>
                <w:szCs w:val="16"/>
              </w:rPr>
              <w:t>76.01%</w:t>
            </w:r>
          </w:p>
        </w:tc>
        <w:tc>
          <w:tcPr>
            <w:tcW w:w="1867" w:type="pct"/>
            <w:shd w:val="clear" w:color="auto" w:fill="auto"/>
            <w:vAlign w:val="center"/>
          </w:tcPr>
          <w:p w14:paraId="7D1BB408" w14:textId="77777777" w:rsidR="00C07674" w:rsidRPr="002A5A9A" w:rsidRDefault="00C07674" w:rsidP="00C07674">
            <w:pPr>
              <w:pStyle w:val="aff7"/>
              <w:wordWrap w:val="0"/>
              <w:textAlignment w:val="center"/>
              <w:rPr>
                <w:rFonts w:ascii="Calibri" w:hAnsi="Calibri" w:cs="Calibri"/>
                <w:color w:val="000000"/>
                <w:kern w:val="24"/>
                <w:sz w:val="16"/>
                <w:szCs w:val="16"/>
              </w:rPr>
            </w:pPr>
            <w:r>
              <w:rPr>
                <w:rFonts w:ascii="Calibri" w:hAnsi="Calibri" w:cs="Calibri"/>
                <w:color w:val="000000"/>
                <w:kern w:val="24"/>
                <w:sz w:val="16"/>
                <w:szCs w:val="16"/>
              </w:rPr>
              <w:t>Auto Bright Level 71</w:t>
            </w:r>
          </w:p>
        </w:tc>
      </w:tr>
      <w:tr w:rsidR="00C07674" w:rsidRPr="00211C19" w14:paraId="00E822CB" w14:textId="77777777" w:rsidTr="00C07674">
        <w:tc>
          <w:tcPr>
            <w:tcW w:w="2196" w:type="pct"/>
            <w:shd w:val="clear" w:color="auto" w:fill="auto"/>
            <w:vAlign w:val="center"/>
          </w:tcPr>
          <w:p w14:paraId="041F8E21" w14:textId="77777777" w:rsidR="00C07674" w:rsidRPr="002A5A9A" w:rsidRDefault="00C07674" w:rsidP="00C07674">
            <w:pPr>
              <w:pStyle w:val="aff7"/>
              <w:wordWrap w:val="0"/>
              <w:textAlignment w:val="center"/>
              <w:rPr>
                <w:rFonts w:ascii="Calibri" w:hAnsi="Calibri" w:cs="Calibri"/>
                <w:color w:val="000000"/>
                <w:kern w:val="24"/>
                <w:sz w:val="16"/>
                <w:szCs w:val="16"/>
              </w:rPr>
            </w:pPr>
            <w:r>
              <w:rPr>
                <w:rFonts w:ascii="Calibri" w:hAnsi="Calibri" w:cs="Calibri"/>
                <w:color w:val="000000"/>
                <w:kern w:val="24"/>
                <w:sz w:val="16"/>
                <w:szCs w:val="16"/>
              </w:rPr>
              <w:t>Par_AutoBrightLevel072</w:t>
            </w:r>
          </w:p>
        </w:tc>
        <w:tc>
          <w:tcPr>
            <w:tcW w:w="937" w:type="pct"/>
            <w:shd w:val="clear" w:color="auto" w:fill="auto"/>
            <w:vAlign w:val="center"/>
          </w:tcPr>
          <w:p w14:paraId="499C3864" w14:textId="77777777" w:rsidR="00C07674" w:rsidRPr="002A5A9A" w:rsidRDefault="00C07674" w:rsidP="00C07674">
            <w:pPr>
              <w:pStyle w:val="aff7"/>
              <w:wordWrap w:val="0"/>
              <w:textAlignment w:val="center"/>
              <w:rPr>
                <w:rFonts w:ascii="Calibri" w:hAnsi="Calibri" w:cstheme="minorBidi"/>
                <w:color w:val="000000"/>
                <w:kern w:val="24"/>
                <w:sz w:val="16"/>
                <w:szCs w:val="16"/>
              </w:rPr>
            </w:pPr>
            <w:r>
              <w:rPr>
                <w:rFonts w:ascii="Calibri" w:hAnsi="Calibri" w:cstheme="minorBidi"/>
                <w:color w:val="000000"/>
                <w:kern w:val="24"/>
                <w:sz w:val="16"/>
                <w:szCs w:val="16"/>
              </w:rPr>
              <w:t>77.27%</w:t>
            </w:r>
          </w:p>
        </w:tc>
        <w:tc>
          <w:tcPr>
            <w:tcW w:w="1867" w:type="pct"/>
            <w:shd w:val="clear" w:color="auto" w:fill="auto"/>
            <w:vAlign w:val="center"/>
          </w:tcPr>
          <w:p w14:paraId="092C3B35" w14:textId="77777777" w:rsidR="00C07674" w:rsidRPr="002A5A9A" w:rsidRDefault="00C07674" w:rsidP="00C07674">
            <w:pPr>
              <w:pStyle w:val="aff7"/>
              <w:wordWrap w:val="0"/>
              <w:textAlignment w:val="center"/>
              <w:rPr>
                <w:rFonts w:ascii="Calibri" w:hAnsi="Calibri" w:cs="Calibri"/>
                <w:color w:val="000000"/>
                <w:kern w:val="24"/>
                <w:sz w:val="16"/>
                <w:szCs w:val="16"/>
              </w:rPr>
            </w:pPr>
            <w:r>
              <w:rPr>
                <w:rFonts w:ascii="Calibri" w:hAnsi="Calibri" w:cs="Calibri"/>
                <w:color w:val="000000"/>
                <w:kern w:val="24"/>
                <w:sz w:val="16"/>
                <w:szCs w:val="16"/>
              </w:rPr>
              <w:t>Auto Bright Level 72</w:t>
            </w:r>
          </w:p>
        </w:tc>
      </w:tr>
      <w:tr w:rsidR="00C07674" w:rsidRPr="00211C19" w14:paraId="509D8CBF" w14:textId="77777777" w:rsidTr="00C07674">
        <w:tc>
          <w:tcPr>
            <w:tcW w:w="2196" w:type="pct"/>
            <w:shd w:val="clear" w:color="auto" w:fill="auto"/>
            <w:vAlign w:val="center"/>
          </w:tcPr>
          <w:p w14:paraId="648B849C" w14:textId="77777777" w:rsidR="00C07674" w:rsidRPr="002A5A9A" w:rsidRDefault="00C07674" w:rsidP="00C07674">
            <w:pPr>
              <w:pStyle w:val="aff7"/>
              <w:wordWrap w:val="0"/>
              <w:textAlignment w:val="center"/>
              <w:rPr>
                <w:rFonts w:ascii="Calibri" w:hAnsi="Calibri" w:cs="Calibri"/>
                <w:color w:val="000000"/>
                <w:kern w:val="24"/>
                <w:sz w:val="16"/>
                <w:szCs w:val="16"/>
              </w:rPr>
            </w:pPr>
            <w:r>
              <w:rPr>
                <w:rFonts w:ascii="Calibri" w:hAnsi="Calibri" w:cs="Calibri"/>
                <w:color w:val="000000"/>
                <w:kern w:val="24"/>
                <w:sz w:val="16"/>
                <w:szCs w:val="16"/>
              </w:rPr>
              <w:t>Par_AutoBrightLevel073</w:t>
            </w:r>
          </w:p>
        </w:tc>
        <w:tc>
          <w:tcPr>
            <w:tcW w:w="937" w:type="pct"/>
            <w:shd w:val="clear" w:color="auto" w:fill="auto"/>
            <w:vAlign w:val="center"/>
          </w:tcPr>
          <w:p w14:paraId="576B3DB9" w14:textId="77777777" w:rsidR="00C07674" w:rsidRPr="002A5A9A" w:rsidRDefault="00C07674" w:rsidP="00C07674">
            <w:pPr>
              <w:pStyle w:val="aff7"/>
              <w:wordWrap w:val="0"/>
              <w:textAlignment w:val="center"/>
              <w:rPr>
                <w:rFonts w:ascii="Calibri" w:hAnsi="Calibri" w:cstheme="minorBidi"/>
                <w:color w:val="000000"/>
                <w:kern w:val="24"/>
                <w:sz w:val="16"/>
                <w:szCs w:val="16"/>
              </w:rPr>
            </w:pPr>
            <w:r>
              <w:rPr>
                <w:rFonts w:ascii="Calibri" w:hAnsi="Calibri" w:cstheme="minorBidi"/>
                <w:color w:val="000000"/>
                <w:kern w:val="24"/>
                <w:sz w:val="16"/>
                <w:szCs w:val="16"/>
              </w:rPr>
              <w:t>78.54%</w:t>
            </w:r>
          </w:p>
        </w:tc>
        <w:tc>
          <w:tcPr>
            <w:tcW w:w="1867" w:type="pct"/>
            <w:shd w:val="clear" w:color="auto" w:fill="auto"/>
            <w:vAlign w:val="center"/>
          </w:tcPr>
          <w:p w14:paraId="482BBA79" w14:textId="77777777" w:rsidR="00C07674" w:rsidRPr="002A5A9A" w:rsidRDefault="00C07674" w:rsidP="00C07674">
            <w:pPr>
              <w:pStyle w:val="aff7"/>
              <w:wordWrap w:val="0"/>
              <w:textAlignment w:val="center"/>
              <w:rPr>
                <w:rFonts w:ascii="Calibri" w:hAnsi="Calibri" w:cs="Calibri"/>
                <w:color w:val="000000"/>
                <w:kern w:val="24"/>
                <w:sz w:val="16"/>
                <w:szCs w:val="16"/>
              </w:rPr>
            </w:pPr>
            <w:r>
              <w:rPr>
                <w:rFonts w:ascii="Calibri" w:hAnsi="Calibri" w:cs="Calibri"/>
                <w:color w:val="000000"/>
                <w:kern w:val="24"/>
                <w:sz w:val="16"/>
                <w:szCs w:val="16"/>
              </w:rPr>
              <w:t>Auto Bright Level 73</w:t>
            </w:r>
          </w:p>
        </w:tc>
      </w:tr>
      <w:tr w:rsidR="00C07674" w:rsidRPr="00211C19" w14:paraId="37B65F14" w14:textId="77777777" w:rsidTr="00C07674">
        <w:tc>
          <w:tcPr>
            <w:tcW w:w="2196" w:type="pct"/>
            <w:shd w:val="clear" w:color="auto" w:fill="auto"/>
            <w:vAlign w:val="center"/>
          </w:tcPr>
          <w:p w14:paraId="472D5E97" w14:textId="77777777" w:rsidR="00C07674" w:rsidRPr="002A5A9A" w:rsidRDefault="00C07674" w:rsidP="00C07674">
            <w:pPr>
              <w:pStyle w:val="aff7"/>
              <w:wordWrap w:val="0"/>
              <w:textAlignment w:val="center"/>
              <w:rPr>
                <w:rFonts w:ascii="Calibri" w:hAnsi="Calibri" w:cs="Calibri"/>
                <w:color w:val="000000"/>
                <w:kern w:val="24"/>
                <w:sz w:val="16"/>
                <w:szCs w:val="16"/>
              </w:rPr>
            </w:pPr>
            <w:r>
              <w:rPr>
                <w:rFonts w:ascii="Calibri" w:hAnsi="Calibri" w:cs="Calibri"/>
                <w:color w:val="000000"/>
                <w:kern w:val="24"/>
                <w:sz w:val="16"/>
                <w:szCs w:val="16"/>
              </w:rPr>
              <w:t>Par_AutoBrightLevel074</w:t>
            </w:r>
          </w:p>
        </w:tc>
        <w:tc>
          <w:tcPr>
            <w:tcW w:w="937" w:type="pct"/>
            <w:shd w:val="clear" w:color="auto" w:fill="auto"/>
            <w:vAlign w:val="center"/>
          </w:tcPr>
          <w:p w14:paraId="3292B394" w14:textId="77777777" w:rsidR="00C07674" w:rsidRPr="002A5A9A" w:rsidRDefault="00C07674" w:rsidP="00C07674">
            <w:pPr>
              <w:pStyle w:val="aff7"/>
              <w:wordWrap w:val="0"/>
              <w:textAlignment w:val="center"/>
              <w:rPr>
                <w:rFonts w:ascii="Calibri" w:hAnsi="Calibri" w:cstheme="minorBidi"/>
                <w:color w:val="000000"/>
                <w:kern w:val="24"/>
                <w:sz w:val="16"/>
                <w:szCs w:val="16"/>
              </w:rPr>
            </w:pPr>
            <w:r>
              <w:rPr>
                <w:rFonts w:ascii="Calibri" w:hAnsi="Calibri" w:cstheme="minorBidi"/>
                <w:color w:val="000000"/>
                <w:kern w:val="24"/>
                <w:sz w:val="16"/>
                <w:szCs w:val="16"/>
              </w:rPr>
              <w:t>79.80%</w:t>
            </w:r>
          </w:p>
        </w:tc>
        <w:tc>
          <w:tcPr>
            <w:tcW w:w="1867" w:type="pct"/>
            <w:shd w:val="clear" w:color="auto" w:fill="auto"/>
            <w:vAlign w:val="center"/>
          </w:tcPr>
          <w:p w14:paraId="40FFFDBF" w14:textId="77777777" w:rsidR="00C07674" w:rsidRPr="002A5A9A" w:rsidRDefault="00C07674" w:rsidP="00C07674">
            <w:pPr>
              <w:pStyle w:val="aff7"/>
              <w:wordWrap w:val="0"/>
              <w:textAlignment w:val="center"/>
              <w:rPr>
                <w:rFonts w:ascii="Calibri" w:hAnsi="Calibri" w:cs="Calibri"/>
                <w:color w:val="000000"/>
                <w:kern w:val="24"/>
                <w:sz w:val="16"/>
                <w:szCs w:val="16"/>
              </w:rPr>
            </w:pPr>
            <w:r>
              <w:rPr>
                <w:rFonts w:ascii="Calibri" w:hAnsi="Calibri" w:cs="Calibri"/>
                <w:color w:val="000000"/>
                <w:kern w:val="24"/>
                <w:sz w:val="16"/>
                <w:szCs w:val="16"/>
              </w:rPr>
              <w:t>Auto Bright Level 74</w:t>
            </w:r>
          </w:p>
        </w:tc>
      </w:tr>
      <w:tr w:rsidR="00C07674" w:rsidRPr="00211C19" w14:paraId="3B9C808D" w14:textId="77777777" w:rsidTr="00C07674">
        <w:tc>
          <w:tcPr>
            <w:tcW w:w="2196" w:type="pct"/>
            <w:shd w:val="clear" w:color="auto" w:fill="auto"/>
            <w:vAlign w:val="center"/>
          </w:tcPr>
          <w:p w14:paraId="6A6A622C" w14:textId="77777777" w:rsidR="00C07674" w:rsidRPr="002A5A9A" w:rsidRDefault="00C07674" w:rsidP="00C07674">
            <w:pPr>
              <w:pStyle w:val="aff7"/>
              <w:wordWrap w:val="0"/>
              <w:textAlignment w:val="center"/>
              <w:rPr>
                <w:rFonts w:ascii="Calibri" w:hAnsi="Calibri" w:cs="Calibri"/>
                <w:color w:val="000000"/>
                <w:kern w:val="24"/>
                <w:sz w:val="16"/>
                <w:szCs w:val="16"/>
              </w:rPr>
            </w:pPr>
            <w:r>
              <w:rPr>
                <w:rFonts w:ascii="Calibri" w:hAnsi="Calibri" w:cs="Calibri"/>
                <w:color w:val="000000"/>
                <w:kern w:val="24"/>
                <w:sz w:val="16"/>
                <w:szCs w:val="16"/>
              </w:rPr>
              <w:t>Par_AutoBrightLevel075</w:t>
            </w:r>
          </w:p>
        </w:tc>
        <w:tc>
          <w:tcPr>
            <w:tcW w:w="937" w:type="pct"/>
            <w:shd w:val="clear" w:color="auto" w:fill="auto"/>
            <w:vAlign w:val="center"/>
          </w:tcPr>
          <w:p w14:paraId="0E451F02" w14:textId="77777777" w:rsidR="00C07674" w:rsidRPr="002A5A9A" w:rsidRDefault="00C07674" w:rsidP="00C07674">
            <w:pPr>
              <w:pStyle w:val="aff7"/>
              <w:wordWrap w:val="0"/>
              <w:textAlignment w:val="center"/>
              <w:rPr>
                <w:rFonts w:ascii="Calibri" w:hAnsi="Calibri" w:cstheme="minorBidi"/>
                <w:color w:val="000000"/>
                <w:kern w:val="24"/>
                <w:sz w:val="16"/>
                <w:szCs w:val="16"/>
              </w:rPr>
            </w:pPr>
            <w:r>
              <w:rPr>
                <w:rFonts w:ascii="Calibri" w:hAnsi="Calibri" w:cstheme="minorBidi"/>
                <w:color w:val="000000"/>
                <w:kern w:val="24"/>
                <w:sz w:val="16"/>
                <w:szCs w:val="16"/>
              </w:rPr>
              <w:t>81.06%</w:t>
            </w:r>
          </w:p>
        </w:tc>
        <w:tc>
          <w:tcPr>
            <w:tcW w:w="1867" w:type="pct"/>
            <w:shd w:val="clear" w:color="auto" w:fill="auto"/>
            <w:vAlign w:val="center"/>
          </w:tcPr>
          <w:p w14:paraId="0CC34E38" w14:textId="77777777" w:rsidR="00C07674" w:rsidRPr="002A5A9A" w:rsidRDefault="00C07674" w:rsidP="00C07674">
            <w:pPr>
              <w:pStyle w:val="aff7"/>
              <w:wordWrap w:val="0"/>
              <w:textAlignment w:val="center"/>
              <w:rPr>
                <w:rFonts w:ascii="Calibri" w:hAnsi="Calibri" w:cs="Calibri"/>
                <w:color w:val="000000"/>
                <w:kern w:val="24"/>
                <w:sz w:val="16"/>
                <w:szCs w:val="16"/>
              </w:rPr>
            </w:pPr>
            <w:r>
              <w:rPr>
                <w:rFonts w:ascii="Calibri" w:hAnsi="Calibri" w:cs="Calibri"/>
                <w:color w:val="000000"/>
                <w:kern w:val="24"/>
                <w:sz w:val="16"/>
                <w:szCs w:val="16"/>
              </w:rPr>
              <w:t>Auto Bright Level 75</w:t>
            </w:r>
          </w:p>
        </w:tc>
      </w:tr>
      <w:tr w:rsidR="00C07674" w:rsidRPr="00211C19" w14:paraId="078EA744" w14:textId="77777777" w:rsidTr="00C07674">
        <w:tc>
          <w:tcPr>
            <w:tcW w:w="2196" w:type="pct"/>
            <w:shd w:val="clear" w:color="auto" w:fill="auto"/>
            <w:vAlign w:val="center"/>
          </w:tcPr>
          <w:p w14:paraId="7DFC82A0" w14:textId="77777777" w:rsidR="00C07674" w:rsidRPr="002A5A9A" w:rsidRDefault="00C07674" w:rsidP="00C07674">
            <w:pPr>
              <w:pStyle w:val="aff7"/>
              <w:wordWrap w:val="0"/>
              <w:textAlignment w:val="center"/>
              <w:rPr>
                <w:rFonts w:ascii="Calibri" w:hAnsi="Calibri" w:cs="Calibri"/>
                <w:color w:val="000000"/>
                <w:kern w:val="24"/>
                <w:sz w:val="16"/>
                <w:szCs w:val="16"/>
              </w:rPr>
            </w:pPr>
            <w:r>
              <w:rPr>
                <w:rFonts w:ascii="Calibri" w:hAnsi="Calibri" w:cs="Calibri"/>
                <w:color w:val="000000"/>
                <w:kern w:val="24"/>
                <w:sz w:val="16"/>
                <w:szCs w:val="16"/>
              </w:rPr>
              <w:t>Par_AutoBrightLevel076</w:t>
            </w:r>
          </w:p>
        </w:tc>
        <w:tc>
          <w:tcPr>
            <w:tcW w:w="937" w:type="pct"/>
            <w:shd w:val="clear" w:color="auto" w:fill="auto"/>
            <w:vAlign w:val="center"/>
          </w:tcPr>
          <w:p w14:paraId="5B2C396C" w14:textId="77777777" w:rsidR="00C07674" w:rsidRPr="002A5A9A" w:rsidRDefault="00C07674" w:rsidP="00C07674">
            <w:pPr>
              <w:pStyle w:val="aff7"/>
              <w:wordWrap w:val="0"/>
              <w:textAlignment w:val="center"/>
              <w:rPr>
                <w:rFonts w:ascii="Calibri" w:hAnsi="Calibri" w:cstheme="minorBidi"/>
                <w:color w:val="000000"/>
                <w:kern w:val="24"/>
                <w:sz w:val="16"/>
                <w:szCs w:val="16"/>
              </w:rPr>
            </w:pPr>
            <w:r>
              <w:rPr>
                <w:rFonts w:ascii="Calibri" w:hAnsi="Calibri" w:cstheme="minorBidi"/>
                <w:color w:val="000000"/>
                <w:kern w:val="24"/>
                <w:sz w:val="16"/>
                <w:szCs w:val="16"/>
              </w:rPr>
              <w:t>82.32%</w:t>
            </w:r>
          </w:p>
        </w:tc>
        <w:tc>
          <w:tcPr>
            <w:tcW w:w="1867" w:type="pct"/>
            <w:shd w:val="clear" w:color="auto" w:fill="auto"/>
            <w:vAlign w:val="center"/>
          </w:tcPr>
          <w:p w14:paraId="4AA3C378" w14:textId="77777777" w:rsidR="00C07674" w:rsidRPr="002A5A9A" w:rsidRDefault="00C07674" w:rsidP="00C07674">
            <w:pPr>
              <w:pStyle w:val="aff7"/>
              <w:wordWrap w:val="0"/>
              <w:textAlignment w:val="center"/>
              <w:rPr>
                <w:rFonts w:ascii="Calibri" w:hAnsi="Calibri" w:cs="Calibri"/>
                <w:color w:val="000000"/>
                <w:kern w:val="24"/>
                <w:sz w:val="16"/>
                <w:szCs w:val="16"/>
              </w:rPr>
            </w:pPr>
            <w:r>
              <w:rPr>
                <w:rFonts w:ascii="Calibri" w:hAnsi="Calibri" w:cs="Calibri"/>
                <w:color w:val="000000"/>
                <w:kern w:val="24"/>
                <w:sz w:val="16"/>
                <w:szCs w:val="16"/>
              </w:rPr>
              <w:t>Auto Bright Level 76</w:t>
            </w:r>
          </w:p>
        </w:tc>
      </w:tr>
      <w:tr w:rsidR="00C07674" w:rsidRPr="00211C19" w14:paraId="1735B1DC" w14:textId="77777777" w:rsidTr="00C07674">
        <w:tc>
          <w:tcPr>
            <w:tcW w:w="2196" w:type="pct"/>
            <w:shd w:val="clear" w:color="auto" w:fill="auto"/>
            <w:vAlign w:val="center"/>
          </w:tcPr>
          <w:p w14:paraId="06B398EC" w14:textId="77777777" w:rsidR="00C07674" w:rsidRPr="002A5A9A" w:rsidRDefault="00C07674" w:rsidP="00C07674">
            <w:pPr>
              <w:pStyle w:val="aff7"/>
              <w:wordWrap w:val="0"/>
              <w:textAlignment w:val="center"/>
              <w:rPr>
                <w:rFonts w:ascii="Calibri" w:hAnsi="Calibri" w:cs="Calibri"/>
                <w:color w:val="000000"/>
                <w:kern w:val="24"/>
                <w:sz w:val="16"/>
                <w:szCs w:val="16"/>
              </w:rPr>
            </w:pPr>
            <w:r>
              <w:rPr>
                <w:rFonts w:ascii="Calibri" w:hAnsi="Calibri" w:cs="Calibri"/>
                <w:color w:val="000000"/>
                <w:kern w:val="24"/>
                <w:sz w:val="16"/>
                <w:szCs w:val="16"/>
              </w:rPr>
              <w:t>Par_AutoBrightLevel077</w:t>
            </w:r>
          </w:p>
        </w:tc>
        <w:tc>
          <w:tcPr>
            <w:tcW w:w="937" w:type="pct"/>
            <w:shd w:val="clear" w:color="auto" w:fill="auto"/>
            <w:vAlign w:val="center"/>
          </w:tcPr>
          <w:p w14:paraId="32FE5892" w14:textId="77777777" w:rsidR="00C07674" w:rsidRPr="002A5A9A" w:rsidRDefault="00C07674" w:rsidP="00C07674">
            <w:pPr>
              <w:pStyle w:val="aff7"/>
              <w:wordWrap w:val="0"/>
              <w:textAlignment w:val="center"/>
              <w:rPr>
                <w:rFonts w:ascii="Calibri" w:hAnsi="Calibri" w:cstheme="minorBidi"/>
                <w:color w:val="000000"/>
                <w:kern w:val="24"/>
                <w:sz w:val="16"/>
                <w:szCs w:val="16"/>
              </w:rPr>
            </w:pPr>
            <w:r>
              <w:rPr>
                <w:rFonts w:ascii="Calibri" w:hAnsi="Calibri" w:cstheme="minorBidi"/>
                <w:color w:val="000000"/>
                <w:kern w:val="24"/>
                <w:sz w:val="16"/>
                <w:szCs w:val="16"/>
              </w:rPr>
              <w:t>83.59%</w:t>
            </w:r>
          </w:p>
        </w:tc>
        <w:tc>
          <w:tcPr>
            <w:tcW w:w="1867" w:type="pct"/>
            <w:shd w:val="clear" w:color="auto" w:fill="auto"/>
            <w:vAlign w:val="center"/>
          </w:tcPr>
          <w:p w14:paraId="6298B3C7" w14:textId="77777777" w:rsidR="00C07674" w:rsidRPr="002A5A9A" w:rsidRDefault="00C07674" w:rsidP="00C07674">
            <w:pPr>
              <w:pStyle w:val="aff7"/>
              <w:wordWrap w:val="0"/>
              <w:textAlignment w:val="center"/>
              <w:rPr>
                <w:rFonts w:ascii="Calibri" w:hAnsi="Calibri" w:cs="Calibri"/>
                <w:color w:val="000000"/>
                <w:kern w:val="24"/>
                <w:sz w:val="16"/>
                <w:szCs w:val="16"/>
              </w:rPr>
            </w:pPr>
            <w:r>
              <w:rPr>
                <w:rFonts w:ascii="Calibri" w:hAnsi="Calibri" w:cs="Calibri"/>
                <w:color w:val="000000"/>
                <w:kern w:val="24"/>
                <w:sz w:val="16"/>
                <w:szCs w:val="16"/>
              </w:rPr>
              <w:t>Auto Bright Level 77</w:t>
            </w:r>
          </w:p>
        </w:tc>
      </w:tr>
      <w:tr w:rsidR="00C07674" w:rsidRPr="00211C19" w14:paraId="62D0052F" w14:textId="77777777" w:rsidTr="00C07674">
        <w:tc>
          <w:tcPr>
            <w:tcW w:w="2196" w:type="pct"/>
            <w:shd w:val="clear" w:color="auto" w:fill="auto"/>
            <w:vAlign w:val="center"/>
          </w:tcPr>
          <w:p w14:paraId="01F5133A" w14:textId="77777777" w:rsidR="00C07674" w:rsidRPr="002A5A9A" w:rsidRDefault="00C07674" w:rsidP="00C07674">
            <w:pPr>
              <w:pStyle w:val="aff7"/>
              <w:wordWrap w:val="0"/>
              <w:textAlignment w:val="center"/>
              <w:rPr>
                <w:rFonts w:ascii="Calibri" w:hAnsi="Calibri" w:cs="Calibri"/>
                <w:color w:val="000000"/>
                <w:kern w:val="24"/>
                <w:sz w:val="16"/>
                <w:szCs w:val="16"/>
              </w:rPr>
            </w:pPr>
            <w:r>
              <w:rPr>
                <w:rFonts w:ascii="Calibri" w:hAnsi="Calibri" w:cs="Calibri"/>
                <w:color w:val="000000"/>
                <w:kern w:val="24"/>
                <w:sz w:val="16"/>
                <w:szCs w:val="16"/>
              </w:rPr>
              <w:t>Par_AutoBrightLevel078</w:t>
            </w:r>
          </w:p>
        </w:tc>
        <w:tc>
          <w:tcPr>
            <w:tcW w:w="937" w:type="pct"/>
            <w:shd w:val="clear" w:color="auto" w:fill="auto"/>
            <w:vAlign w:val="center"/>
          </w:tcPr>
          <w:p w14:paraId="31EF446E" w14:textId="77777777" w:rsidR="00C07674" w:rsidRPr="002A5A9A" w:rsidRDefault="00C07674" w:rsidP="00C07674">
            <w:pPr>
              <w:pStyle w:val="aff7"/>
              <w:wordWrap w:val="0"/>
              <w:textAlignment w:val="center"/>
              <w:rPr>
                <w:rFonts w:ascii="Calibri" w:hAnsi="Calibri" w:cstheme="minorBidi"/>
                <w:color w:val="000000"/>
                <w:kern w:val="24"/>
                <w:sz w:val="16"/>
                <w:szCs w:val="16"/>
              </w:rPr>
            </w:pPr>
            <w:r>
              <w:rPr>
                <w:rFonts w:ascii="Calibri" w:hAnsi="Calibri" w:cstheme="minorBidi"/>
                <w:color w:val="000000"/>
                <w:kern w:val="24"/>
                <w:sz w:val="16"/>
                <w:szCs w:val="16"/>
              </w:rPr>
              <w:t>84.85%</w:t>
            </w:r>
          </w:p>
        </w:tc>
        <w:tc>
          <w:tcPr>
            <w:tcW w:w="1867" w:type="pct"/>
            <w:shd w:val="clear" w:color="auto" w:fill="auto"/>
            <w:vAlign w:val="center"/>
          </w:tcPr>
          <w:p w14:paraId="4320F7D2" w14:textId="77777777" w:rsidR="00C07674" w:rsidRPr="002A5A9A" w:rsidRDefault="00C07674" w:rsidP="00C07674">
            <w:pPr>
              <w:pStyle w:val="aff7"/>
              <w:wordWrap w:val="0"/>
              <w:textAlignment w:val="center"/>
              <w:rPr>
                <w:rFonts w:ascii="Calibri" w:hAnsi="Calibri" w:cs="Calibri"/>
                <w:color w:val="000000"/>
                <w:kern w:val="24"/>
                <w:sz w:val="16"/>
                <w:szCs w:val="16"/>
              </w:rPr>
            </w:pPr>
            <w:r>
              <w:rPr>
                <w:rFonts w:ascii="Calibri" w:hAnsi="Calibri" w:cs="Calibri"/>
                <w:color w:val="000000"/>
                <w:kern w:val="24"/>
                <w:sz w:val="16"/>
                <w:szCs w:val="16"/>
              </w:rPr>
              <w:t>Auto Bright Level 78</w:t>
            </w:r>
          </w:p>
        </w:tc>
      </w:tr>
      <w:tr w:rsidR="00C07674" w:rsidRPr="00211C19" w14:paraId="0F7E2087" w14:textId="77777777" w:rsidTr="00C07674">
        <w:tc>
          <w:tcPr>
            <w:tcW w:w="2196" w:type="pct"/>
            <w:shd w:val="clear" w:color="auto" w:fill="auto"/>
            <w:vAlign w:val="center"/>
          </w:tcPr>
          <w:p w14:paraId="6163CA5E" w14:textId="77777777" w:rsidR="00C07674" w:rsidRPr="002A5A9A" w:rsidRDefault="00C07674" w:rsidP="00C07674">
            <w:pPr>
              <w:pStyle w:val="aff7"/>
              <w:wordWrap w:val="0"/>
              <w:textAlignment w:val="center"/>
              <w:rPr>
                <w:rFonts w:ascii="Calibri" w:hAnsi="Calibri" w:cs="Calibri"/>
                <w:color w:val="000000"/>
                <w:kern w:val="24"/>
                <w:sz w:val="16"/>
                <w:szCs w:val="16"/>
              </w:rPr>
            </w:pPr>
            <w:r>
              <w:rPr>
                <w:rFonts w:ascii="Calibri" w:hAnsi="Calibri" w:cs="Calibri"/>
                <w:color w:val="000000"/>
                <w:kern w:val="24"/>
                <w:sz w:val="16"/>
                <w:szCs w:val="16"/>
              </w:rPr>
              <w:t>Par_AutoBrightLevel079</w:t>
            </w:r>
          </w:p>
        </w:tc>
        <w:tc>
          <w:tcPr>
            <w:tcW w:w="937" w:type="pct"/>
            <w:shd w:val="clear" w:color="auto" w:fill="auto"/>
            <w:vAlign w:val="center"/>
          </w:tcPr>
          <w:p w14:paraId="4C576060" w14:textId="77777777" w:rsidR="00C07674" w:rsidRPr="002A5A9A" w:rsidRDefault="00C07674" w:rsidP="00C07674">
            <w:pPr>
              <w:pStyle w:val="aff7"/>
              <w:wordWrap w:val="0"/>
              <w:textAlignment w:val="center"/>
              <w:rPr>
                <w:rFonts w:ascii="Calibri" w:hAnsi="Calibri" w:cstheme="minorBidi"/>
                <w:color w:val="000000"/>
                <w:kern w:val="24"/>
                <w:sz w:val="16"/>
                <w:szCs w:val="16"/>
              </w:rPr>
            </w:pPr>
            <w:r>
              <w:rPr>
                <w:rFonts w:ascii="Calibri" w:hAnsi="Calibri" w:cstheme="minorBidi"/>
                <w:color w:val="000000"/>
                <w:kern w:val="24"/>
                <w:sz w:val="16"/>
                <w:szCs w:val="16"/>
              </w:rPr>
              <w:t>86.11%</w:t>
            </w:r>
          </w:p>
        </w:tc>
        <w:tc>
          <w:tcPr>
            <w:tcW w:w="1867" w:type="pct"/>
            <w:shd w:val="clear" w:color="auto" w:fill="auto"/>
            <w:vAlign w:val="center"/>
          </w:tcPr>
          <w:p w14:paraId="4F190FC0" w14:textId="77777777" w:rsidR="00C07674" w:rsidRPr="002A5A9A" w:rsidRDefault="00C07674" w:rsidP="00C07674">
            <w:pPr>
              <w:pStyle w:val="aff7"/>
              <w:wordWrap w:val="0"/>
              <w:textAlignment w:val="center"/>
              <w:rPr>
                <w:rFonts w:ascii="Calibri" w:hAnsi="Calibri" w:cs="Calibri"/>
                <w:color w:val="000000"/>
                <w:kern w:val="24"/>
                <w:sz w:val="16"/>
                <w:szCs w:val="16"/>
              </w:rPr>
            </w:pPr>
            <w:r>
              <w:rPr>
                <w:rFonts w:ascii="Calibri" w:hAnsi="Calibri" w:cs="Calibri"/>
                <w:color w:val="000000"/>
                <w:kern w:val="24"/>
                <w:sz w:val="16"/>
                <w:szCs w:val="16"/>
              </w:rPr>
              <w:t>Auto Bright Level 79</w:t>
            </w:r>
          </w:p>
        </w:tc>
      </w:tr>
      <w:tr w:rsidR="00C07674" w:rsidRPr="00211C19" w14:paraId="16FB977B" w14:textId="77777777" w:rsidTr="00C07674">
        <w:tc>
          <w:tcPr>
            <w:tcW w:w="2196" w:type="pct"/>
            <w:shd w:val="clear" w:color="auto" w:fill="auto"/>
            <w:vAlign w:val="center"/>
          </w:tcPr>
          <w:p w14:paraId="74B2A478" w14:textId="77777777" w:rsidR="00C07674" w:rsidRPr="002A5A9A" w:rsidRDefault="00C07674" w:rsidP="00C07674">
            <w:pPr>
              <w:pStyle w:val="aff7"/>
              <w:wordWrap w:val="0"/>
              <w:textAlignment w:val="center"/>
              <w:rPr>
                <w:rFonts w:ascii="Calibri" w:hAnsi="Calibri" w:cs="Calibri"/>
                <w:color w:val="000000"/>
                <w:kern w:val="24"/>
                <w:sz w:val="16"/>
                <w:szCs w:val="16"/>
              </w:rPr>
            </w:pPr>
            <w:r>
              <w:rPr>
                <w:rFonts w:ascii="Calibri" w:hAnsi="Calibri" w:cs="Calibri"/>
                <w:color w:val="000000"/>
                <w:kern w:val="24"/>
                <w:sz w:val="16"/>
                <w:szCs w:val="16"/>
              </w:rPr>
              <w:t>Par_AutoBrightLevel080</w:t>
            </w:r>
          </w:p>
        </w:tc>
        <w:tc>
          <w:tcPr>
            <w:tcW w:w="937" w:type="pct"/>
            <w:shd w:val="clear" w:color="auto" w:fill="auto"/>
            <w:vAlign w:val="center"/>
          </w:tcPr>
          <w:p w14:paraId="045C901A" w14:textId="77777777" w:rsidR="00C07674" w:rsidRPr="002A5A9A" w:rsidRDefault="00C07674" w:rsidP="00C07674">
            <w:pPr>
              <w:pStyle w:val="aff7"/>
              <w:wordWrap w:val="0"/>
              <w:textAlignment w:val="center"/>
              <w:rPr>
                <w:rFonts w:ascii="Calibri" w:hAnsi="Calibri" w:cstheme="minorBidi"/>
                <w:color w:val="000000"/>
                <w:kern w:val="24"/>
                <w:sz w:val="16"/>
                <w:szCs w:val="16"/>
              </w:rPr>
            </w:pPr>
            <w:r>
              <w:rPr>
                <w:rFonts w:ascii="Calibri" w:hAnsi="Calibri" w:cstheme="minorBidi"/>
                <w:color w:val="000000"/>
                <w:kern w:val="24"/>
                <w:sz w:val="16"/>
                <w:szCs w:val="16"/>
              </w:rPr>
              <w:t>87.37%</w:t>
            </w:r>
          </w:p>
        </w:tc>
        <w:tc>
          <w:tcPr>
            <w:tcW w:w="1867" w:type="pct"/>
            <w:shd w:val="clear" w:color="auto" w:fill="auto"/>
            <w:vAlign w:val="center"/>
          </w:tcPr>
          <w:p w14:paraId="6E10D656" w14:textId="77777777" w:rsidR="00C07674" w:rsidRPr="002A5A9A" w:rsidRDefault="00C07674" w:rsidP="00C07674">
            <w:pPr>
              <w:pStyle w:val="aff7"/>
              <w:wordWrap w:val="0"/>
              <w:textAlignment w:val="center"/>
              <w:rPr>
                <w:rFonts w:ascii="Calibri" w:hAnsi="Calibri" w:cs="Calibri"/>
                <w:color w:val="000000"/>
                <w:kern w:val="24"/>
                <w:sz w:val="16"/>
                <w:szCs w:val="16"/>
              </w:rPr>
            </w:pPr>
            <w:r>
              <w:rPr>
                <w:rFonts w:ascii="Calibri" w:hAnsi="Calibri" w:cs="Calibri"/>
                <w:color w:val="000000"/>
                <w:kern w:val="24"/>
                <w:sz w:val="16"/>
                <w:szCs w:val="16"/>
              </w:rPr>
              <w:t>Auto Bright Level 80</w:t>
            </w:r>
          </w:p>
        </w:tc>
      </w:tr>
      <w:tr w:rsidR="00C07674" w:rsidRPr="00211C19" w14:paraId="4E00B719" w14:textId="77777777" w:rsidTr="00C07674">
        <w:tc>
          <w:tcPr>
            <w:tcW w:w="2196" w:type="pct"/>
            <w:shd w:val="clear" w:color="auto" w:fill="auto"/>
            <w:vAlign w:val="center"/>
          </w:tcPr>
          <w:p w14:paraId="4CEF1570" w14:textId="77777777" w:rsidR="00C07674" w:rsidRPr="002A5A9A" w:rsidRDefault="00C07674" w:rsidP="00C07674">
            <w:pPr>
              <w:pStyle w:val="aff7"/>
              <w:wordWrap w:val="0"/>
              <w:textAlignment w:val="center"/>
              <w:rPr>
                <w:rFonts w:ascii="Calibri" w:hAnsi="Calibri" w:cs="Calibri"/>
                <w:color w:val="000000"/>
                <w:kern w:val="24"/>
                <w:sz w:val="16"/>
                <w:szCs w:val="16"/>
              </w:rPr>
            </w:pPr>
            <w:r>
              <w:rPr>
                <w:rFonts w:ascii="Calibri" w:hAnsi="Calibri" w:cs="Calibri"/>
                <w:color w:val="000000"/>
                <w:kern w:val="24"/>
                <w:sz w:val="16"/>
                <w:szCs w:val="16"/>
              </w:rPr>
              <w:t>Par_AutoBrightLevel081</w:t>
            </w:r>
          </w:p>
        </w:tc>
        <w:tc>
          <w:tcPr>
            <w:tcW w:w="937" w:type="pct"/>
            <w:shd w:val="clear" w:color="auto" w:fill="auto"/>
            <w:vAlign w:val="center"/>
          </w:tcPr>
          <w:p w14:paraId="0B1635AB" w14:textId="77777777" w:rsidR="00C07674" w:rsidRPr="002A5A9A" w:rsidRDefault="00C07674" w:rsidP="00C07674">
            <w:pPr>
              <w:pStyle w:val="aff7"/>
              <w:wordWrap w:val="0"/>
              <w:textAlignment w:val="center"/>
              <w:rPr>
                <w:rFonts w:ascii="Calibri" w:hAnsi="Calibri" w:cstheme="minorBidi"/>
                <w:color w:val="000000"/>
                <w:kern w:val="24"/>
                <w:sz w:val="16"/>
                <w:szCs w:val="16"/>
              </w:rPr>
            </w:pPr>
            <w:r>
              <w:rPr>
                <w:rFonts w:ascii="Calibri" w:hAnsi="Calibri" w:cstheme="minorBidi"/>
                <w:color w:val="000000"/>
                <w:kern w:val="24"/>
                <w:sz w:val="16"/>
                <w:szCs w:val="16"/>
              </w:rPr>
              <w:t>88.64%</w:t>
            </w:r>
          </w:p>
        </w:tc>
        <w:tc>
          <w:tcPr>
            <w:tcW w:w="1867" w:type="pct"/>
            <w:shd w:val="clear" w:color="auto" w:fill="auto"/>
            <w:vAlign w:val="center"/>
          </w:tcPr>
          <w:p w14:paraId="6E159BA3" w14:textId="77777777" w:rsidR="00C07674" w:rsidRPr="002A5A9A" w:rsidRDefault="00C07674" w:rsidP="00C07674">
            <w:pPr>
              <w:pStyle w:val="aff7"/>
              <w:wordWrap w:val="0"/>
              <w:textAlignment w:val="center"/>
              <w:rPr>
                <w:rFonts w:ascii="Calibri" w:hAnsi="Calibri" w:cs="Calibri"/>
                <w:color w:val="000000"/>
                <w:kern w:val="24"/>
                <w:sz w:val="16"/>
                <w:szCs w:val="16"/>
              </w:rPr>
            </w:pPr>
            <w:r>
              <w:rPr>
                <w:rFonts w:ascii="Calibri" w:hAnsi="Calibri" w:cs="Calibri"/>
                <w:color w:val="000000"/>
                <w:kern w:val="24"/>
                <w:sz w:val="16"/>
                <w:szCs w:val="16"/>
              </w:rPr>
              <w:t>Auto Bright Level 81</w:t>
            </w:r>
          </w:p>
        </w:tc>
      </w:tr>
      <w:tr w:rsidR="00C07674" w:rsidRPr="00211C19" w14:paraId="0F0173DC" w14:textId="77777777" w:rsidTr="00C07674">
        <w:tc>
          <w:tcPr>
            <w:tcW w:w="2196" w:type="pct"/>
            <w:shd w:val="clear" w:color="auto" w:fill="auto"/>
            <w:vAlign w:val="center"/>
          </w:tcPr>
          <w:p w14:paraId="0C7D0FBB" w14:textId="77777777" w:rsidR="00C07674" w:rsidRPr="002A5A9A" w:rsidRDefault="00C07674" w:rsidP="00C07674">
            <w:pPr>
              <w:pStyle w:val="aff7"/>
              <w:wordWrap w:val="0"/>
              <w:textAlignment w:val="center"/>
              <w:rPr>
                <w:rFonts w:ascii="Calibri" w:hAnsi="Calibri" w:cs="Calibri"/>
                <w:color w:val="000000"/>
                <w:kern w:val="24"/>
                <w:sz w:val="16"/>
                <w:szCs w:val="16"/>
              </w:rPr>
            </w:pPr>
            <w:r>
              <w:rPr>
                <w:rFonts w:ascii="Calibri" w:hAnsi="Calibri" w:cs="Calibri"/>
                <w:color w:val="000000"/>
                <w:kern w:val="24"/>
                <w:sz w:val="16"/>
                <w:szCs w:val="16"/>
              </w:rPr>
              <w:t>Par_AutoBrightLevel082</w:t>
            </w:r>
          </w:p>
        </w:tc>
        <w:tc>
          <w:tcPr>
            <w:tcW w:w="937" w:type="pct"/>
            <w:shd w:val="clear" w:color="auto" w:fill="auto"/>
            <w:vAlign w:val="center"/>
          </w:tcPr>
          <w:p w14:paraId="34D11DA6" w14:textId="77777777" w:rsidR="00C07674" w:rsidRPr="002A5A9A" w:rsidRDefault="00C07674" w:rsidP="00C07674">
            <w:pPr>
              <w:pStyle w:val="aff7"/>
              <w:wordWrap w:val="0"/>
              <w:textAlignment w:val="center"/>
              <w:rPr>
                <w:rFonts w:ascii="Calibri" w:hAnsi="Calibri" w:cstheme="minorBidi"/>
                <w:color w:val="000000"/>
                <w:kern w:val="24"/>
                <w:sz w:val="16"/>
                <w:szCs w:val="16"/>
              </w:rPr>
            </w:pPr>
            <w:r>
              <w:rPr>
                <w:rFonts w:ascii="Calibri" w:hAnsi="Calibri" w:cstheme="minorBidi"/>
                <w:color w:val="000000"/>
                <w:kern w:val="24"/>
                <w:sz w:val="16"/>
                <w:szCs w:val="16"/>
              </w:rPr>
              <w:t>89.90%</w:t>
            </w:r>
          </w:p>
        </w:tc>
        <w:tc>
          <w:tcPr>
            <w:tcW w:w="1867" w:type="pct"/>
            <w:shd w:val="clear" w:color="auto" w:fill="auto"/>
            <w:vAlign w:val="center"/>
          </w:tcPr>
          <w:p w14:paraId="556B434B" w14:textId="77777777" w:rsidR="00C07674" w:rsidRPr="002A5A9A" w:rsidRDefault="00C07674" w:rsidP="00C07674">
            <w:pPr>
              <w:pStyle w:val="aff7"/>
              <w:wordWrap w:val="0"/>
              <w:textAlignment w:val="center"/>
              <w:rPr>
                <w:rFonts w:ascii="Calibri" w:hAnsi="Calibri" w:cs="Calibri"/>
                <w:color w:val="000000"/>
                <w:kern w:val="24"/>
                <w:sz w:val="16"/>
                <w:szCs w:val="16"/>
              </w:rPr>
            </w:pPr>
            <w:r>
              <w:rPr>
                <w:rFonts w:ascii="Calibri" w:hAnsi="Calibri" w:cs="Calibri"/>
                <w:color w:val="000000"/>
                <w:kern w:val="24"/>
                <w:sz w:val="16"/>
                <w:szCs w:val="16"/>
              </w:rPr>
              <w:t>Auto Bright Level 82</w:t>
            </w:r>
          </w:p>
        </w:tc>
      </w:tr>
      <w:tr w:rsidR="00C07674" w:rsidRPr="00211C19" w14:paraId="4FEAD012" w14:textId="77777777" w:rsidTr="00C07674">
        <w:tc>
          <w:tcPr>
            <w:tcW w:w="2196" w:type="pct"/>
            <w:shd w:val="clear" w:color="auto" w:fill="auto"/>
            <w:vAlign w:val="center"/>
          </w:tcPr>
          <w:p w14:paraId="45C669B5" w14:textId="77777777" w:rsidR="00C07674" w:rsidRPr="002A5A9A" w:rsidRDefault="00C07674" w:rsidP="00C07674">
            <w:pPr>
              <w:pStyle w:val="aff7"/>
              <w:wordWrap w:val="0"/>
              <w:textAlignment w:val="center"/>
              <w:rPr>
                <w:rFonts w:ascii="Calibri" w:hAnsi="Calibri" w:cs="Calibri"/>
                <w:color w:val="000000"/>
                <w:kern w:val="24"/>
                <w:sz w:val="16"/>
                <w:szCs w:val="16"/>
              </w:rPr>
            </w:pPr>
            <w:r>
              <w:rPr>
                <w:rFonts w:ascii="Calibri" w:hAnsi="Calibri" w:cs="Calibri"/>
                <w:color w:val="000000"/>
                <w:kern w:val="24"/>
                <w:sz w:val="16"/>
                <w:szCs w:val="16"/>
              </w:rPr>
              <w:t>Par_AutoBrightLevel083</w:t>
            </w:r>
          </w:p>
        </w:tc>
        <w:tc>
          <w:tcPr>
            <w:tcW w:w="937" w:type="pct"/>
            <w:shd w:val="clear" w:color="auto" w:fill="auto"/>
            <w:vAlign w:val="center"/>
          </w:tcPr>
          <w:p w14:paraId="67D213BA" w14:textId="77777777" w:rsidR="00C07674" w:rsidRPr="002A5A9A" w:rsidRDefault="00C07674" w:rsidP="00C07674">
            <w:pPr>
              <w:pStyle w:val="aff7"/>
              <w:wordWrap w:val="0"/>
              <w:textAlignment w:val="center"/>
              <w:rPr>
                <w:rFonts w:ascii="Calibri" w:hAnsi="Calibri" w:cstheme="minorBidi"/>
                <w:color w:val="000000"/>
                <w:kern w:val="24"/>
                <w:sz w:val="16"/>
                <w:szCs w:val="16"/>
              </w:rPr>
            </w:pPr>
            <w:r>
              <w:rPr>
                <w:rFonts w:ascii="Calibri" w:hAnsi="Calibri" w:cstheme="minorBidi"/>
                <w:color w:val="000000"/>
                <w:kern w:val="24"/>
                <w:sz w:val="16"/>
                <w:szCs w:val="16"/>
              </w:rPr>
              <w:t>91.16%</w:t>
            </w:r>
          </w:p>
        </w:tc>
        <w:tc>
          <w:tcPr>
            <w:tcW w:w="1867" w:type="pct"/>
            <w:shd w:val="clear" w:color="auto" w:fill="auto"/>
            <w:vAlign w:val="center"/>
          </w:tcPr>
          <w:p w14:paraId="014BB1A6" w14:textId="77777777" w:rsidR="00C07674" w:rsidRPr="002A5A9A" w:rsidRDefault="00C07674" w:rsidP="00C07674">
            <w:pPr>
              <w:pStyle w:val="aff7"/>
              <w:wordWrap w:val="0"/>
              <w:textAlignment w:val="center"/>
              <w:rPr>
                <w:rFonts w:ascii="Calibri" w:hAnsi="Calibri" w:cs="Calibri"/>
                <w:color w:val="000000"/>
                <w:kern w:val="24"/>
                <w:sz w:val="16"/>
                <w:szCs w:val="16"/>
              </w:rPr>
            </w:pPr>
            <w:r>
              <w:rPr>
                <w:rFonts w:ascii="Calibri" w:hAnsi="Calibri" w:cs="Calibri"/>
                <w:color w:val="000000"/>
                <w:kern w:val="24"/>
                <w:sz w:val="16"/>
                <w:szCs w:val="16"/>
              </w:rPr>
              <w:t>Auto Bright Level 83</w:t>
            </w:r>
          </w:p>
        </w:tc>
      </w:tr>
      <w:tr w:rsidR="00C07674" w:rsidRPr="00211C19" w14:paraId="3E82D7D6" w14:textId="77777777" w:rsidTr="00C07674">
        <w:tc>
          <w:tcPr>
            <w:tcW w:w="2196" w:type="pct"/>
            <w:shd w:val="clear" w:color="auto" w:fill="auto"/>
            <w:vAlign w:val="center"/>
          </w:tcPr>
          <w:p w14:paraId="7E3D272A" w14:textId="77777777" w:rsidR="00C07674" w:rsidRPr="002A5A9A" w:rsidRDefault="00C07674" w:rsidP="00C07674">
            <w:pPr>
              <w:pStyle w:val="aff7"/>
              <w:wordWrap w:val="0"/>
              <w:textAlignment w:val="center"/>
              <w:rPr>
                <w:rFonts w:ascii="Calibri" w:hAnsi="Calibri" w:cs="Calibri"/>
                <w:color w:val="000000"/>
                <w:kern w:val="24"/>
                <w:sz w:val="16"/>
                <w:szCs w:val="16"/>
              </w:rPr>
            </w:pPr>
            <w:r>
              <w:rPr>
                <w:rFonts w:ascii="Calibri" w:hAnsi="Calibri" w:cs="Calibri"/>
                <w:color w:val="000000"/>
                <w:kern w:val="24"/>
                <w:sz w:val="16"/>
                <w:szCs w:val="16"/>
              </w:rPr>
              <w:t>Par_AutoBrightLevel084</w:t>
            </w:r>
          </w:p>
        </w:tc>
        <w:tc>
          <w:tcPr>
            <w:tcW w:w="937" w:type="pct"/>
            <w:shd w:val="clear" w:color="auto" w:fill="auto"/>
            <w:vAlign w:val="center"/>
          </w:tcPr>
          <w:p w14:paraId="0B147FC1" w14:textId="77777777" w:rsidR="00C07674" w:rsidRPr="002A5A9A" w:rsidRDefault="00C07674" w:rsidP="00C07674">
            <w:pPr>
              <w:pStyle w:val="aff7"/>
              <w:wordWrap w:val="0"/>
              <w:textAlignment w:val="center"/>
              <w:rPr>
                <w:rFonts w:ascii="Calibri" w:hAnsi="Calibri" w:cstheme="minorBidi"/>
                <w:color w:val="000000"/>
                <w:kern w:val="24"/>
                <w:sz w:val="16"/>
                <w:szCs w:val="16"/>
              </w:rPr>
            </w:pPr>
            <w:r>
              <w:rPr>
                <w:rFonts w:ascii="Calibri" w:hAnsi="Calibri" w:cstheme="minorBidi"/>
                <w:color w:val="000000"/>
                <w:kern w:val="24"/>
                <w:sz w:val="16"/>
                <w:szCs w:val="16"/>
              </w:rPr>
              <w:t>92.42%</w:t>
            </w:r>
          </w:p>
        </w:tc>
        <w:tc>
          <w:tcPr>
            <w:tcW w:w="1867" w:type="pct"/>
            <w:shd w:val="clear" w:color="auto" w:fill="auto"/>
            <w:vAlign w:val="center"/>
          </w:tcPr>
          <w:p w14:paraId="2C75CE94" w14:textId="77777777" w:rsidR="00C07674" w:rsidRPr="002A5A9A" w:rsidRDefault="00C07674" w:rsidP="00C07674">
            <w:pPr>
              <w:pStyle w:val="aff7"/>
              <w:wordWrap w:val="0"/>
              <w:textAlignment w:val="center"/>
              <w:rPr>
                <w:rFonts w:ascii="Calibri" w:hAnsi="Calibri" w:cs="Calibri"/>
                <w:color w:val="000000"/>
                <w:kern w:val="24"/>
                <w:sz w:val="16"/>
                <w:szCs w:val="16"/>
              </w:rPr>
            </w:pPr>
            <w:r>
              <w:rPr>
                <w:rFonts w:ascii="Calibri" w:hAnsi="Calibri" w:cs="Calibri"/>
                <w:color w:val="000000"/>
                <w:kern w:val="24"/>
                <w:sz w:val="16"/>
                <w:szCs w:val="16"/>
              </w:rPr>
              <w:t>Auto Bright Level 84</w:t>
            </w:r>
          </w:p>
        </w:tc>
      </w:tr>
      <w:tr w:rsidR="00C07674" w:rsidRPr="00211C19" w14:paraId="5AD3CFD4" w14:textId="77777777" w:rsidTr="00C07674">
        <w:tc>
          <w:tcPr>
            <w:tcW w:w="2196" w:type="pct"/>
            <w:shd w:val="clear" w:color="auto" w:fill="auto"/>
            <w:vAlign w:val="center"/>
          </w:tcPr>
          <w:p w14:paraId="3C9EFEF0" w14:textId="77777777" w:rsidR="00C07674" w:rsidRPr="002A5A9A" w:rsidRDefault="00C07674" w:rsidP="00C07674">
            <w:pPr>
              <w:pStyle w:val="aff7"/>
              <w:wordWrap w:val="0"/>
              <w:textAlignment w:val="center"/>
              <w:rPr>
                <w:rFonts w:ascii="Calibri" w:hAnsi="Calibri" w:cs="Calibri"/>
                <w:color w:val="000000"/>
                <w:kern w:val="24"/>
                <w:sz w:val="16"/>
                <w:szCs w:val="16"/>
              </w:rPr>
            </w:pPr>
            <w:r>
              <w:rPr>
                <w:rFonts w:ascii="Calibri" w:hAnsi="Calibri" w:cs="Calibri"/>
                <w:color w:val="000000"/>
                <w:kern w:val="24"/>
                <w:sz w:val="16"/>
                <w:szCs w:val="16"/>
              </w:rPr>
              <w:t>Par_AutoBrightLevel085</w:t>
            </w:r>
          </w:p>
        </w:tc>
        <w:tc>
          <w:tcPr>
            <w:tcW w:w="937" w:type="pct"/>
            <w:shd w:val="clear" w:color="auto" w:fill="auto"/>
            <w:vAlign w:val="center"/>
          </w:tcPr>
          <w:p w14:paraId="3AA720FE" w14:textId="77777777" w:rsidR="00C07674" w:rsidRPr="002A5A9A" w:rsidRDefault="00C07674" w:rsidP="00C07674">
            <w:pPr>
              <w:pStyle w:val="aff7"/>
              <w:wordWrap w:val="0"/>
              <w:textAlignment w:val="center"/>
              <w:rPr>
                <w:rFonts w:ascii="Calibri" w:hAnsi="Calibri" w:cstheme="minorBidi"/>
                <w:color w:val="000000"/>
                <w:kern w:val="24"/>
                <w:sz w:val="16"/>
                <w:szCs w:val="16"/>
              </w:rPr>
            </w:pPr>
            <w:r>
              <w:rPr>
                <w:rFonts w:ascii="Calibri" w:hAnsi="Calibri" w:cstheme="minorBidi"/>
                <w:color w:val="000000"/>
                <w:kern w:val="24"/>
                <w:sz w:val="16"/>
                <w:szCs w:val="16"/>
              </w:rPr>
              <w:t>93.69%</w:t>
            </w:r>
          </w:p>
        </w:tc>
        <w:tc>
          <w:tcPr>
            <w:tcW w:w="1867" w:type="pct"/>
            <w:shd w:val="clear" w:color="auto" w:fill="auto"/>
            <w:vAlign w:val="center"/>
          </w:tcPr>
          <w:p w14:paraId="38A98804" w14:textId="77777777" w:rsidR="00C07674" w:rsidRPr="002A5A9A" w:rsidRDefault="00C07674" w:rsidP="00C07674">
            <w:pPr>
              <w:pStyle w:val="aff7"/>
              <w:wordWrap w:val="0"/>
              <w:textAlignment w:val="center"/>
              <w:rPr>
                <w:rFonts w:ascii="Calibri" w:hAnsi="Calibri" w:cs="Calibri"/>
                <w:color w:val="000000"/>
                <w:kern w:val="24"/>
                <w:sz w:val="16"/>
                <w:szCs w:val="16"/>
              </w:rPr>
            </w:pPr>
            <w:r>
              <w:rPr>
                <w:rFonts w:ascii="Calibri" w:hAnsi="Calibri" w:cs="Calibri"/>
                <w:color w:val="000000"/>
                <w:kern w:val="24"/>
                <w:sz w:val="16"/>
                <w:szCs w:val="16"/>
              </w:rPr>
              <w:t>Auto Bright Level 85</w:t>
            </w:r>
          </w:p>
        </w:tc>
      </w:tr>
      <w:tr w:rsidR="00C07674" w:rsidRPr="00211C19" w14:paraId="2544CC79" w14:textId="77777777" w:rsidTr="00C07674">
        <w:tc>
          <w:tcPr>
            <w:tcW w:w="2196" w:type="pct"/>
            <w:shd w:val="clear" w:color="auto" w:fill="auto"/>
            <w:vAlign w:val="center"/>
          </w:tcPr>
          <w:p w14:paraId="0AD8D1B5" w14:textId="77777777" w:rsidR="00C07674" w:rsidRPr="002A5A9A" w:rsidRDefault="00C07674" w:rsidP="00C07674">
            <w:pPr>
              <w:pStyle w:val="aff7"/>
              <w:wordWrap w:val="0"/>
              <w:textAlignment w:val="center"/>
              <w:rPr>
                <w:rFonts w:ascii="Calibri" w:hAnsi="Calibri" w:cs="Calibri"/>
                <w:color w:val="000000"/>
                <w:kern w:val="24"/>
                <w:sz w:val="16"/>
                <w:szCs w:val="16"/>
              </w:rPr>
            </w:pPr>
            <w:r>
              <w:rPr>
                <w:rFonts w:ascii="Calibri" w:hAnsi="Calibri" w:cs="Calibri"/>
                <w:color w:val="000000"/>
                <w:kern w:val="24"/>
                <w:sz w:val="16"/>
                <w:szCs w:val="16"/>
              </w:rPr>
              <w:t>Par_AutoBrightLevel086</w:t>
            </w:r>
          </w:p>
        </w:tc>
        <w:tc>
          <w:tcPr>
            <w:tcW w:w="937" w:type="pct"/>
            <w:shd w:val="clear" w:color="auto" w:fill="auto"/>
            <w:vAlign w:val="center"/>
          </w:tcPr>
          <w:p w14:paraId="3AF1D07D" w14:textId="77777777" w:rsidR="00C07674" w:rsidRPr="002A5A9A" w:rsidRDefault="00C07674" w:rsidP="00C07674">
            <w:pPr>
              <w:pStyle w:val="aff7"/>
              <w:wordWrap w:val="0"/>
              <w:textAlignment w:val="center"/>
              <w:rPr>
                <w:rFonts w:ascii="Calibri" w:hAnsi="Calibri" w:cstheme="minorBidi"/>
                <w:color w:val="000000"/>
                <w:kern w:val="24"/>
                <w:sz w:val="16"/>
                <w:szCs w:val="16"/>
              </w:rPr>
            </w:pPr>
            <w:r>
              <w:rPr>
                <w:rFonts w:ascii="Calibri" w:hAnsi="Calibri" w:cstheme="minorBidi"/>
                <w:color w:val="000000"/>
                <w:kern w:val="24"/>
                <w:sz w:val="16"/>
                <w:szCs w:val="16"/>
              </w:rPr>
              <w:t>94.95%</w:t>
            </w:r>
          </w:p>
        </w:tc>
        <w:tc>
          <w:tcPr>
            <w:tcW w:w="1867" w:type="pct"/>
            <w:shd w:val="clear" w:color="auto" w:fill="auto"/>
            <w:vAlign w:val="center"/>
          </w:tcPr>
          <w:p w14:paraId="69D82D0A" w14:textId="77777777" w:rsidR="00C07674" w:rsidRPr="002A5A9A" w:rsidRDefault="00C07674" w:rsidP="00C07674">
            <w:pPr>
              <w:pStyle w:val="aff7"/>
              <w:wordWrap w:val="0"/>
              <w:textAlignment w:val="center"/>
              <w:rPr>
                <w:rFonts w:ascii="Calibri" w:hAnsi="Calibri" w:cs="Calibri"/>
                <w:color w:val="000000"/>
                <w:kern w:val="24"/>
                <w:sz w:val="16"/>
                <w:szCs w:val="16"/>
              </w:rPr>
            </w:pPr>
            <w:r>
              <w:rPr>
                <w:rFonts w:ascii="Calibri" w:hAnsi="Calibri" w:cs="Calibri"/>
                <w:color w:val="000000"/>
                <w:kern w:val="24"/>
                <w:sz w:val="16"/>
                <w:szCs w:val="16"/>
              </w:rPr>
              <w:t>Auto Bright Level 86</w:t>
            </w:r>
          </w:p>
        </w:tc>
      </w:tr>
      <w:tr w:rsidR="00C07674" w:rsidRPr="00211C19" w14:paraId="10DC9F87" w14:textId="77777777" w:rsidTr="00C07674">
        <w:tc>
          <w:tcPr>
            <w:tcW w:w="2196" w:type="pct"/>
            <w:shd w:val="clear" w:color="auto" w:fill="auto"/>
            <w:vAlign w:val="center"/>
          </w:tcPr>
          <w:p w14:paraId="5B6510C0" w14:textId="77777777" w:rsidR="00C07674" w:rsidRPr="002A5A9A" w:rsidRDefault="00C07674" w:rsidP="00C07674">
            <w:pPr>
              <w:pStyle w:val="aff7"/>
              <w:wordWrap w:val="0"/>
              <w:textAlignment w:val="center"/>
              <w:rPr>
                <w:rFonts w:ascii="Calibri" w:hAnsi="Calibri" w:cs="Calibri"/>
                <w:color w:val="000000"/>
                <w:kern w:val="24"/>
                <w:sz w:val="16"/>
                <w:szCs w:val="16"/>
              </w:rPr>
            </w:pPr>
            <w:r>
              <w:rPr>
                <w:rFonts w:ascii="Calibri" w:hAnsi="Calibri" w:cs="Calibri"/>
                <w:color w:val="000000"/>
                <w:kern w:val="24"/>
                <w:sz w:val="16"/>
                <w:szCs w:val="16"/>
              </w:rPr>
              <w:t>Par_AutoBrightLevel087</w:t>
            </w:r>
          </w:p>
        </w:tc>
        <w:tc>
          <w:tcPr>
            <w:tcW w:w="937" w:type="pct"/>
            <w:shd w:val="clear" w:color="auto" w:fill="auto"/>
            <w:vAlign w:val="center"/>
          </w:tcPr>
          <w:p w14:paraId="4F408AF0" w14:textId="77777777" w:rsidR="00C07674" w:rsidRPr="002A5A9A" w:rsidRDefault="00C07674" w:rsidP="00C07674">
            <w:pPr>
              <w:pStyle w:val="aff7"/>
              <w:wordWrap w:val="0"/>
              <w:textAlignment w:val="center"/>
              <w:rPr>
                <w:rFonts w:ascii="Calibri" w:hAnsi="Calibri" w:cstheme="minorBidi"/>
                <w:color w:val="000000"/>
                <w:kern w:val="24"/>
                <w:sz w:val="16"/>
                <w:szCs w:val="16"/>
              </w:rPr>
            </w:pPr>
            <w:r>
              <w:rPr>
                <w:rFonts w:ascii="Calibri" w:hAnsi="Calibri" w:cstheme="minorBidi"/>
                <w:color w:val="000000"/>
                <w:kern w:val="24"/>
                <w:sz w:val="16"/>
                <w:szCs w:val="16"/>
              </w:rPr>
              <w:t>96.21%</w:t>
            </w:r>
          </w:p>
        </w:tc>
        <w:tc>
          <w:tcPr>
            <w:tcW w:w="1867" w:type="pct"/>
            <w:shd w:val="clear" w:color="auto" w:fill="auto"/>
            <w:vAlign w:val="center"/>
          </w:tcPr>
          <w:p w14:paraId="7A1EF652" w14:textId="77777777" w:rsidR="00C07674" w:rsidRPr="002A5A9A" w:rsidRDefault="00C07674" w:rsidP="00C07674">
            <w:pPr>
              <w:pStyle w:val="aff7"/>
              <w:wordWrap w:val="0"/>
              <w:textAlignment w:val="center"/>
              <w:rPr>
                <w:rFonts w:ascii="Calibri" w:hAnsi="Calibri" w:cs="Calibri"/>
                <w:color w:val="000000"/>
                <w:kern w:val="24"/>
                <w:sz w:val="16"/>
                <w:szCs w:val="16"/>
              </w:rPr>
            </w:pPr>
            <w:r>
              <w:rPr>
                <w:rFonts w:ascii="Calibri" w:hAnsi="Calibri" w:cs="Calibri"/>
                <w:color w:val="000000"/>
                <w:kern w:val="24"/>
                <w:sz w:val="16"/>
                <w:szCs w:val="16"/>
              </w:rPr>
              <w:t>Auto Bright Level 87</w:t>
            </w:r>
          </w:p>
        </w:tc>
      </w:tr>
      <w:tr w:rsidR="00C07674" w:rsidRPr="00211C19" w14:paraId="146FF685" w14:textId="77777777" w:rsidTr="00C07674">
        <w:tc>
          <w:tcPr>
            <w:tcW w:w="2196" w:type="pct"/>
            <w:shd w:val="clear" w:color="auto" w:fill="auto"/>
            <w:vAlign w:val="center"/>
          </w:tcPr>
          <w:p w14:paraId="7AE0BBB5" w14:textId="77777777" w:rsidR="00C07674" w:rsidRPr="002A5A9A" w:rsidRDefault="00C07674" w:rsidP="00C07674">
            <w:pPr>
              <w:pStyle w:val="aff7"/>
              <w:wordWrap w:val="0"/>
              <w:textAlignment w:val="center"/>
              <w:rPr>
                <w:rFonts w:ascii="Calibri" w:hAnsi="Calibri" w:cs="Calibri"/>
                <w:color w:val="000000"/>
                <w:kern w:val="24"/>
                <w:sz w:val="16"/>
                <w:szCs w:val="16"/>
              </w:rPr>
            </w:pPr>
            <w:r>
              <w:rPr>
                <w:rFonts w:ascii="Calibri" w:hAnsi="Calibri" w:cs="Calibri"/>
                <w:color w:val="000000"/>
                <w:kern w:val="24"/>
                <w:sz w:val="16"/>
                <w:szCs w:val="16"/>
              </w:rPr>
              <w:t>Par_AutoBrightLevel088</w:t>
            </w:r>
          </w:p>
        </w:tc>
        <w:tc>
          <w:tcPr>
            <w:tcW w:w="937" w:type="pct"/>
            <w:shd w:val="clear" w:color="auto" w:fill="auto"/>
            <w:vAlign w:val="center"/>
          </w:tcPr>
          <w:p w14:paraId="1A8DFB67" w14:textId="77777777" w:rsidR="00C07674" w:rsidRPr="002A5A9A" w:rsidRDefault="00C07674" w:rsidP="00C07674">
            <w:pPr>
              <w:pStyle w:val="aff7"/>
              <w:wordWrap w:val="0"/>
              <w:textAlignment w:val="center"/>
              <w:rPr>
                <w:rFonts w:ascii="Calibri" w:hAnsi="Calibri" w:cstheme="minorBidi"/>
                <w:color w:val="000000"/>
                <w:kern w:val="24"/>
                <w:sz w:val="16"/>
                <w:szCs w:val="16"/>
              </w:rPr>
            </w:pPr>
            <w:r>
              <w:rPr>
                <w:rFonts w:ascii="Calibri" w:hAnsi="Calibri" w:cstheme="minorBidi"/>
                <w:color w:val="000000"/>
                <w:kern w:val="24"/>
                <w:sz w:val="16"/>
                <w:szCs w:val="16"/>
              </w:rPr>
              <w:t>97.47%</w:t>
            </w:r>
          </w:p>
        </w:tc>
        <w:tc>
          <w:tcPr>
            <w:tcW w:w="1867" w:type="pct"/>
            <w:shd w:val="clear" w:color="auto" w:fill="auto"/>
            <w:vAlign w:val="center"/>
          </w:tcPr>
          <w:p w14:paraId="53F26094" w14:textId="77777777" w:rsidR="00C07674" w:rsidRPr="002A5A9A" w:rsidRDefault="00C07674" w:rsidP="00C07674">
            <w:pPr>
              <w:pStyle w:val="aff7"/>
              <w:wordWrap w:val="0"/>
              <w:textAlignment w:val="center"/>
              <w:rPr>
                <w:rFonts w:ascii="Calibri" w:hAnsi="Calibri" w:cs="Calibri"/>
                <w:color w:val="000000"/>
                <w:kern w:val="24"/>
                <w:sz w:val="16"/>
                <w:szCs w:val="16"/>
              </w:rPr>
            </w:pPr>
            <w:r>
              <w:rPr>
                <w:rFonts w:ascii="Calibri" w:hAnsi="Calibri" w:cs="Calibri"/>
                <w:color w:val="000000"/>
                <w:kern w:val="24"/>
                <w:sz w:val="16"/>
                <w:szCs w:val="16"/>
              </w:rPr>
              <w:t>Auto Bright Level 88</w:t>
            </w:r>
          </w:p>
        </w:tc>
      </w:tr>
      <w:tr w:rsidR="00C07674" w:rsidRPr="00211C19" w14:paraId="45C72BAC" w14:textId="77777777" w:rsidTr="00C07674">
        <w:tc>
          <w:tcPr>
            <w:tcW w:w="2196" w:type="pct"/>
            <w:shd w:val="clear" w:color="auto" w:fill="auto"/>
            <w:vAlign w:val="center"/>
          </w:tcPr>
          <w:p w14:paraId="2650FD3F" w14:textId="77777777" w:rsidR="00C07674" w:rsidRPr="002A5A9A" w:rsidRDefault="00C07674" w:rsidP="00C07674">
            <w:pPr>
              <w:pStyle w:val="aff7"/>
              <w:wordWrap w:val="0"/>
              <w:textAlignment w:val="center"/>
              <w:rPr>
                <w:rFonts w:ascii="Calibri" w:hAnsi="Calibri" w:cs="Calibri"/>
                <w:color w:val="000000"/>
                <w:kern w:val="24"/>
                <w:sz w:val="16"/>
                <w:szCs w:val="16"/>
              </w:rPr>
            </w:pPr>
            <w:r>
              <w:rPr>
                <w:rFonts w:ascii="Calibri" w:hAnsi="Calibri" w:cs="Calibri"/>
                <w:color w:val="000000"/>
                <w:kern w:val="24"/>
                <w:sz w:val="16"/>
                <w:szCs w:val="16"/>
              </w:rPr>
              <w:t>Par_AutoBrightLevel089</w:t>
            </w:r>
          </w:p>
        </w:tc>
        <w:tc>
          <w:tcPr>
            <w:tcW w:w="937" w:type="pct"/>
            <w:shd w:val="clear" w:color="auto" w:fill="auto"/>
            <w:vAlign w:val="center"/>
          </w:tcPr>
          <w:p w14:paraId="0C1024D2" w14:textId="77777777" w:rsidR="00C07674" w:rsidRPr="002A5A9A" w:rsidRDefault="00C07674" w:rsidP="00C07674">
            <w:pPr>
              <w:pStyle w:val="aff7"/>
              <w:wordWrap w:val="0"/>
              <w:textAlignment w:val="center"/>
              <w:rPr>
                <w:rFonts w:ascii="Calibri" w:hAnsi="Calibri" w:cstheme="minorBidi"/>
                <w:color w:val="000000"/>
                <w:kern w:val="24"/>
                <w:sz w:val="16"/>
                <w:szCs w:val="16"/>
              </w:rPr>
            </w:pPr>
            <w:r>
              <w:rPr>
                <w:rFonts w:ascii="Calibri" w:hAnsi="Calibri" w:cstheme="minorBidi"/>
                <w:color w:val="000000"/>
                <w:kern w:val="24"/>
                <w:sz w:val="16"/>
                <w:szCs w:val="16"/>
              </w:rPr>
              <w:t>98.74%</w:t>
            </w:r>
          </w:p>
        </w:tc>
        <w:tc>
          <w:tcPr>
            <w:tcW w:w="1867" w:type="pct"/>
            <w:shd w:val="clear" w:color="auto" w:fill="auto"/>
            <w:vAlign w:val="center"/>
          </w:tcPr>
          <w:p w14:paraId="626131FA" w14:textId="77777777" w:rsidR="00C07674" w:rsidRPr="002A5A9A" w:rsidRDefault="00C07674" w:rsidP="00C07674">
            <w:pPr>
              <w:pStyle w:val="aff7"/>
              <w:wordWrap w:val="0"/>
              <w:textAlignment w:val="center"/>
              <w:rPr>
                <w:rFonts w:ascii="Calibri" w:hAnsi="Calibri" w:cs="Calibri"/>
                <w:color w:val="000000"/>
                <w:kern w:val="24"/>
                <w:sz w:val="16"/>
                <w:szCs w:val="16"/>
              </w:rPr>
            </w:pPr>
            <w:r>
              <w:rPr>
                <w:rFonts w:ascii="Calibri" w:hAnsi="Calibri" w:cs="Calibri"/>
                <w:color w:val="000000"/>
                <w:kern w:val="24"/>
                <w:sz w:val="16"/>
                <w:szCs w:val="16"/>
              </w:rPr>
              <w:t>Auto Bright Level 89</w:t>
            </w:r>
          </w:p>
        </w:tc>
      </w:tr>
      <w:tr w:rsidR="00C07674" w:rsidRPr="00211C19" w14:paraId="6DEFD6AC" w14:textId="77777777" w:rsidTr="00C07674">
        <w:tc>
          <w:tcPr>
            <w:tcW w:w="2196" w:type="pct"/>
            <w:shd w:val="clear" w:color="auto" w:fill="auto"/>
            <w:vAlign w:val="center"/>
          </w:tcPr>
          <w:p w14:paraId="04E335E3" w14:textId="77777777" w:rsidR="00C07674" w:rsidRDefault="00C07674" w:rsidP="00C07674">
            <w:pPr>
              <w:pStyle w:val="aff7"/>
              <w:wordWrap w:val="0"/>
              <w:textAlignment w:val="center"/>
              <w:rPr>
                <w:rFonts w:ascii="Arial" w:hAnsi="Arial" w:cs="Arial"/>
                <w:sz w:val="36"/>
                <w:szCs w:val="36"/>
              </w:rPr>
            </w:pPr>
            <w:r>
              <w:rPr>
                <w:rFonts w:ascii="Calibri" w:hAnsi="Calibri" w:cs="Calibri"/>
                <w:color w:val="000000"/>
                <w:kern w:val="24"/>
                <w:sz w:val="16"/>
                <w:szCs w:val="16"/>
              </w:rPr>
              <w:t>Par_AutoBrightLevel090</w:t>
            </w:r>
          </w:p>
        </w:tc>
        <w:tc>
          <w:tcPr>
            <w:tcW w:w="937" w:type="pct"/>
            <w:shd w:val="clear" w:color="auto" w:fill="auto"/>
            <w:vAlign w:val="center"/>
          </w:tcPr>
          <w:p w14:paraId="1B96F51F" w14:textId="77777777" w:rsidR="00C07674" w:rsidRPr="002A5A9A" w:rsidRDefault="00C07674" w:rsidP="00C07674">
            <w:pPr>
              <w:pStyle w:val="aff7"/>
              <w:wordWrap w:val="0"/>
              <w:textAlignment w:val="center"/>
              <w:rPr>
                <w:rFonts w:ascii="Calibri" w:hAnsi="Calibri" w:cstheme="minorBidi"/>
                <w:color w:val="000000"/>
                <w:kern w:val="24"/>
                <w:sz w:val="16"/>
                <w:szCs w:val="16"/>
              </w:rPr>
            </w:pPr>
            <w:r>
              <w:rPr>
                <w:rFonts w:ascii="Calibri" w:hAnsi="Calibri" w:cstheme="minorBidi"/>
                <w:color w:val="000000"/>
                <w:kern w:val="24"/>
                <w:sz w:val="16"/>
                <w:szCs w:val="16"/>
              </w:rPr>
              <w:t>100.00%</w:t>
            </w:r>
          </w:p>
        </w:tc>
        <w:tc>
          <w:tcPr>
            <w:tcW w:w="1867" w:type="pct"/>
            <w:shd w:val="clear" w:color="auto" w:fill="auto"/>
            <w:vAlign w:val="center"/>
          </w:tcPr>
          <w:p w14:paraId="09466DD2" w14:textId="77777777" w:rsidR="00C07674" w:rsidRPr="002A5A9A" w:rsidRDefault="00C07674" w:rsidP="00C07674">
            <w:pPr>
              <w:pStyle w:val="aff7"/>
              <w:wordWrap w:val="0"/>
              <w:textAlignment w:val="center"/>
              <w:rPr>
                <w:rFonts w:ascii="Calibri" w:hAnsi="Calibri" w:cs="Calibri"/>
                <w:color w:val="000000"/>
                <w:kern w:val="24"/>
                <w:sz w:val="16"/>
                <w:szCs w:val="16"/>
              </w:rPr>
            </w:pPr>
            <w:r>
              <w:rPr>
                <w:rFonts w:ascii="Calibri" w:hAnsi="Calibri" w:cs="Calibri"/>
                <w:color w:val="000000"/>
                <w:kern w:val="24"/>
                <w:sz w:val="16"/>
                <w:szCs w:val="16"/>
              </w:rPr>
              <w:t>Auto Bright Level 90</w:t>
            </w:r>
          </w:p>
        </w:tc>
      </w:tr>
    </w:tbl>
    <w:p w14:paraId="250B65F8" w14:textId="5D01520E" w:rsidR="00C07674" w:rsidRPr="00211C19" w:rsidRDefault="00C07674" w:rsidP="00C07674">
      <w:pPr>
        <w:pStyle w:val="affc"/>
        <w:rPr>
          <w:rFonts w:eastAsia="현대하모니 L" w:cs="Calibri"/>
        </w:rPr>
      </w:pPr>
      <w:bookmarkStart w:id="246" w:name="_Toc80195177"/>
      <w:bookmarkStart w:id="247" w:name="_Toc96604547"/>
      <w:r w:rsidRPr="00211C19">
        <w:rPr>
          <w:rFonts w:eastAsia="현대하모니 L" w:cs="Calibri"/>
        </w:rPr>
        <w:t xml:space="preserve">Table </w:t>
      </w:r>
      <w:r w:rsidRPr="00211C19">
        <w:rPr>
          <w:rFonts w:eastAsia="현대하모니 L" w:cs="Calibri"/>
        </w:rPr>
        <w:fldChar w:fldCharType="begin"/>
      </w:r>
      <w:r w:rsidRPr="00211C19">
        <w:rPr>
          <w:rFonts w:eastAsia="현대하모니 L" w:cs="Calibri"/>
        </w:rPr>
        <w:instrText xml:space="preserve"> SEQ Table \* ARABIC </w:instrText>
      </w:r>
      <w:r w:rsidRPr="00211C19">
        <w:rPr>
          <w:rFonts w:eastAsia="현대하모니 L" w:cs="Calibri"/>
        </w:rPr>
        <w:fldChar w:fldCharType="separate"/>
      </w:r>
      <w:r w:rsidR="006F533A">
        <w:rPr>
          <w:rFonts w:eastAsia="현대하모니 L" w:cs="Calibri"/>
          <w:noProof/>
        </w:rPr>
        <w:t>67</w:t>
      </w:r>
      <w:r w:rsidRPr="00211C19">
        <w:rPr>
          <w:rFonts w:eastAsia="현대하모니 L" w:cs="Calibri"/>
        </w:rPr>
        <w:fldChar w:fldCharType="end"/>
      </w:r>
      <w:r w:rsidRPr="00211C19">
        <w:rPr>
          <w:rFonts w:eastAsia="현대하모니 L" w:cs="Calibri"/>
        </w:rPr>
        <w:t>.</w:t>
      </w:r>
      <w:r>
        <w:rPr>
          <w:rFonts w:eastAsia="현대하모니 L" w:cs="Calibri" w:hint="eastAsia"/>
        </w:rPr>
        <w:t xml:space="preserve"> </w:t>
      </w:r>
      <w:r>
        <w:rPr>
          <w:rFonts w:eastAsia="현대하모니 L" w:cs="Calibri"/>
        </w:rPr>
        <w:t>IND Output with Auto Bright Control</w:t>
      </w:r>
      <w:r w:rsidRPr="00211C19">
        <w:rPr>
          <w:rFonts w:eastAsia="현대하모니 L" w:cs="Calibri"/>
        </w:rPr>
        <w:t xml:space="preserve"> </w:t>
      </w:r>
      <w:r>
        <w:rPr>
          <w:rFonts w:eastAsia="현대하모니 L" w:cs="Calibri" w:hint="eastAsia"/>
        </w:rPr>
        <w:t xml:space="preserve">Function </w:t>
      </w:r>
      <w:r w:rsidRPr="00211C19">
        <w:rPr>
          <w:rFonts w:eastAsia="현대하모니 L" w:cs="Calibri"/>
        </w:rPr>
        <w:t>Parameter</w:t>
      </w:r>
      <w:bookmarkEnd w:id="246"/>
      <w:bookmarkEnd w:id="247"/>
    </w:p>
    <w:p w14:paraId="41539AB5" w14:textId="77777777" w:rsidR="00C07674" w:rsidRPr="00331226" w:rsidRDefault="00C07674" w:rsidP="00C07674">
      <w:pPr>
        <w:rPr>
          <w:rFonts w:eastAsia="현대하모니 L" w:cs="Calibri"/>
        </w:rPr>
      </w:pPr>
    </w:p>
    <w:p w14:paraId="3F62F3C3" w14:textId="77777777" w:rsidR="00C07674" w:rsidRPr="00211C19" w:rsidRDefault="00C07674" w:rsidP="00C07674">
      <w:pPr>
        <w:pStyle w:val="51"/>
      </w:pPr>
      <w:r>
        <w:t>IND Output with Auto Bright Control</w:t>
      </w:r>
      <w:r w:rsidRPr="00211C19">
        <w:rPr>
          <w:rFonts w:eastAsia="현대하모니 L" w:cs="Calibri"/>
        </w:rPr>
        <w:t xml:space="preserve"> </w:t>
      </w:r>
      <w:r>
        <w:rPr>
          <w:rFonts w:eastAsia="현대하모니 L" w:cs="Calibri" w:hint="eastAsia"/>
        </w:rPr>
        <w:t xml:space="preserve">Function </w:t>
      </w:r>
      <w:r w:rsidRPr="00211C19">
        <w:t>Data Flow</w:t>
      </w:r>
    </w:p>
    <w:p w14:paraId="522E49CB" w14:textId="523C0EDA" w:rsidR="00C07674" w:rsidRPr="00211C19" w:rsidRDefault="008C0A15" w:rsidP="00C07674">
      <w:pPr>
        <w:keepNext/>
        <w:rPr>
          <w:rFonts w:eastAsia="현대하모니 L" w:cs="Calibri"/>
        </w:rPr>
      </w:pPr>
      <w:r>
        <w:object w:dxaOrig="7841" w:dyaOrig="2880" w14:anchorId="66CA33CD">
          <v:shape id="_x0000_i1090" type="#_x0000_t75" style="width:324.7pt;height:119.55pt" o:ole="">
            <v:imagedata r:id="rId138" o:title=""/>
          </v:shape>
          <o:OLEObject Type="Embed" ProgID="VisioViewer.Viewer.1" ShapeID="_x0000_i1090" DrawAspect="Content" ObjectID="_1707217230" r:id="rId139"/>
        </w:object>
      </w:r>
    </w:p>
    <w:p w14:paraId="54D1D54D" w14:textId="73A311D0" w:rsidR="00C07674" w:rsidRPr="00211C19" w:rsidRDefault="00C07674" w:rsidP="00C07674">
      <w:pPr>
        <w:pStyle w:val="affc"/>
        <w:rPr>
          <w:rFonts w:eastAsia="현대하모니 L" w:cs="Calibri"/>
        </w:rPr>
      </w:pPr>
      <w:bookmarkStart w:id="248" w:name="_Toc80195173"/>
      <w:bookmarkStart w:id="249" w:name="_Toc96604474"/>
      <w:r w:rsidRPr="00211C19">
        <w:rPr>
          <w:rFonts w:eastAsia="현대하모니 L" w:cs="Calibri"/>
        </w:rPr>
        <w:t xml:space="preserve">Figure </w:t>
      </w:r>
      <w:r w:rsidRPr="00211C19">
        <w:rPr>
          <w:rFonts w:eastAsia="현대하모니 L" w:cs="Calibri"/>
        </w:rPr>
        <w:fldChar w:fldCharType="begin"/>
      </w:r>
      <w:r w:rsidRPr="00211C19">
        <w:rPr>
          <w:rFonts w:eastAsia="현대하모니 L" w:cs="Calibri"/>
        </w:rPr>
        <w:instrText xml:space="preserve"> SEQ Figure \* ARABIC </w:instrText>
      </w:r>
      <w:r w:rsidRPr="00211C19">
        <w:rPr>
          <w:rFonts w:eastAsia="현대하모니 L" w:cs="Calibri"/>
        </w:rPr>
        <w:fldChar w:fldCharType="separate"/>
      </w:r>
      <w:r w:rsidR="006F533A">
        <w:rPr>
          <w:rFonts w:eastAsia="현대하모니 L" w:cs="Calibri"/>
          <w:noProof/>
        </w:rPr>
        <w:t>63</w:t>
      </w:r>
      <w:r w:rsidRPr="00211C19">
        <w:rPr>
          <w:rFonts w:eastAsia="현대하모니 L" w:cs="Calibri"/>
        </w:rPr>
        <w:fldChar w:fldCharType="end"/>
      </w:r>
      <w:r w:rsidRPr="00211C19">
        <w:rPr>
          <w:rFonts w:eastAsia="현대하모니 L" w:cs="Calibri" w:hint="eastAsia"/>
        </w:rPr>
        <w:t>.</w:t>
      </w:r>
      <w:r>
        <w:rPr>
          <w:rFonts w:eastAsia="현대하모니 L" w:cs="Calibri" w:hint="eastAsia"/>
        </w:rPr>
        <w:t xml:space="preserve"> </w:t>
      </w:r>
      <w:r>
        <w:rPr>
          <w:rFonts w:eastAsia="현대하모니 L" w:cs="Calibri"/>
        </w:rPr>
        <w:t>IND Output with Auto Bright Control</w:t>
      </w:r>
      <w:r w:rsidRPr="00211C19">
        <w:rPr>
          <w:rFonts w:eastAsia="현대하모니 L" w:cs="Calibri"/>
        </w:rPr>
        <w:t xml:space="preserve"> </w:t>
      </w:r>
      <w:r>
        <w:rPr>
          <w:rFonts w:eastAsia="현대하모니 L" w:cs="Calibri" w:hint="eastAsia"/>
        </w:rPr>
        <w:t xml:space="preserve">Function </w:t>
      </w:r>
      <w:r w:rsidRPr="00211C19">
        <w:rPr>
          <w:rFonts w:eastAsia="현대하모니 L" w:cs="Calibri"/>
        </w:rPr>
        <w:t>Data Flow</w:t>
      </w:r>
      <w:r>
        <w:rPr>
          <w:rFonts w:eastAsia="현대하모니 L" w:cs="Calibri"/>
        </w:rPr>
        <w:t xml:space="preserve"> Diagram</w:t>
      </w:r>
      <w:bookmarkEnd w:id="248"/>
      <w:bookmarkEnd w:id="249"/>
    </w:p>
    <w:p w14:paraId="10F0BBAC" w14:textId="77777777" w:rsidR="00C07674" w:rsidRPr="00211C19" w:rsidRDefault="00C07674" w:rsidP="00C07674">
      <w:pPr>
        <w:spacing w:after="200" w:line="276" w:lineRule="auto"/>
        <w:jc w:val="both"/>
        <w:rPr>
          <w:rFonts w:eastAsia="현대하모니 L" w:cs="Calibri"/>
        </w:rPr>
      </w:pPr>
      <w:r w:rsidRPr="00211C19">
        <w:rPr>
          <w:rFonts w:eastAsia="현대하모니 L" w:cs="Calibri"/>
        </w:rPr>
        <w:br w:type="page"/>
      </w:r>
    </w:p>
    <w:p w14:paraId="7E5C8102" w14:textId="77777777" w:rsidR="00C07674" w:rsidRPr="00211C19" w:rsidRDefault="00C07674" w:rsidP="00C07674">
      <w:pPr>
        <w:pStyle w:val="51"/>
      </w:pPr>
      <w:r>
        <w:lastRenderedPageBreak/>
        <w:t>IND Output with Auto Bright Control</w:t>
      </w:r>
      <w:r w:rsidRPr="00211C19">
        <w:t xml:space="preserve"> </w:t>
      </w:r>
      <w:r>
        <w:rPr>
          <w:rFonts w:hint="eastAsia"/>
        </w:rPr>
        <w:t xml:space="preserve">Function </w:t>
      </w:r>
      <w:r w:rsidRPr="00211C19">
        <w:t>In/Out List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994"/>
        <w:gridCol w:w="2527"/>
        <w:gridCol w:w="6823"/>
      </w:tblGrid>
      <w:tr w:rsidR="00C07674" w:rsidRPr="00211C19" w14:paraId="2D70E95D" w14:textId="77777777" w:rsidTr="00C07674">
        <w:trPr>
          <w:trHeight w:val="194"/>
        </w:trPr>
        <w:tc>
          <w:tcPr>
            <w:tcW w:w="462" w:type="pct"/>
            <w:vMerge w:val="restart"/>
            <w:shd w:val="clear" w:color="auto" w:fill="auto"/>
          </w:tcPr>
          <w:p w14:paraId="3DCE2D87" w14:textId="77777777" w:rsidR="00C07674" w:rsidRPr="00C33835" w:rsidRDefault="00C07674" w:rsidP="00C07674">
            <w:pPr>
              <w:jc w:val="both"/>
              <w:rPr>
                <w:rFonts w:cs="Calibri"/>
                <w:b/>
                <w:szCs w:val="20"/>
              </w:rPr>
            </w:pPr>
            <w:r w:rsidRPr="00C33835">
              <w:rPr>
                <w:rFonts w:cs="Calibri"/>
                <w:b/>
                <w:szCs w:val="20"/>
              </w:rPr>
              <w:t>Function</w:t>
            </w:r>
          </w:p>
        </w:tc>
        <w:tc>
          <w:tcPr>
            <w:tcW w:w="4538" w:type="pct"/>
            <w:gridSpan w:val="2"/>
            <w:shd w:val="clear" w:color="auto" w:fill="auto"/>
          </w:tcPr>
          <w:p w14:paraId="29B55B00" w14:textId="77777777" w:rsidR="00C07674" w:rsidRPr="00C33835" w:rsidRDefault="00C07674" w:rsidP="00C07674">
            <w:pPr>
              <w:jc w:val="both"/>
              <w:rPr>
                <w:rFonts w:cs="Calibri"/>
                <w:b/>
                <w:szCs w:val="20"/>
              </w:rPr>
            </w:pPr>
            <w:r w:rsidRPr="00C33835">
              <w:rPr>
                <w:rFonts w:cs="Calibri"/>
                <w:b/>
                <w:szCs w:val="20"/>
              </w:rPr>
              <w:t>Name</w:t>
            </w:r>
          </w:p>
        </w:tc>
      </w:tr>
      <w:tr w:rsidR="00C07674" w:rsidRPr="00211C19" w14:paraId="03F6CAD0" w14:textId="77777777" w:rsidTr="00C07674">
        <w:trPr>
          <w:trHeight w:val="226"/>
        </w:trPr>
        <w:tc>
          <w:tcPr>
            <w:tcW w:w="462" w:type="pct"/>
            <w:vMerge/>
            <w:shd w:val="clear" w:color="auto" w:fill="auto"/>
          </w:tcPr>
          <w:p w14:paraId="5FB570DF" w14:textId="77777777" w:rsidR="00C07674" w:rsidRPr="00211C19" w:rsidRDefault="00C07674" w:rsidP="00C07674">
            <w:pPr>
              <w:jc w:val="both"/>
              <w:rPr>
                <w:rFonts w:eastAsia="현대하모니 L" w:cs="Calibri"/>
                <w:b/>
                <w:bCs/>
                <w:sz w:val="16"/>
                <w:szCs w:val="16"/>
              </w:rPr>
            </w:pPr>
          </w:p>
        </w:tc>
        <w:tc>
          <w:tcPr>
            <w:tcW w:w="1231" w:type="pct"/>
            <w:shd w:val="clear" w:color="auto" w:fill="auto"/>
          </w:tcPr>
          <w:p w14:paraId="4EB7FDEB" w14:textId="77777777" w:rsidR="00C07674" w:rsidRPr="00783261" w:rsidRDefault="00C07674" w:rsidP="00C07674">
            <w:pPr>
              <w:jc w:val="both"/>
              <w:rPr>
                <w:rFonts w:cs="Calibri"/>
                <w:szCs w:val="20"/>
              </w:rPr>
            </w:pPr>
            <w:r w:rsidRPr="00783261">
              <w:rPr>
                <w:rFonts w:cs="Calibri"/>
                <w:b/>
                <w:szCs w:val="20"/>
              </w:rPr>
              <w:t>Signal Label</w:t>
            </w:r>
          </w:p>
        </w:tc>
        <w:tc>
          <w:tcPr>
            <w:tcW w:w="3307" w:type="pct"/>
            <w:shd w:val="clear" w:color="auto" w:fill="auto"/>
          </w:tcPr>
          <w:p w14:paraId="0394F139" w14:textId="77777777" w:rsidR="00C07674" w:rsidRPr="00783261" w:rsidRDefault="00C07674" w:rsidP="00C07674">
            <w:pPr>
              <w:jc w:val="both"/>
              <w:rPr>
                <w:rFonts w:cs="Calibri"/>
                <w:szCs w:val="20"/>
              </w:rPr>
            </w:pPr>
            <w:r w:rsidRPr="00783261">
              <w:rPr>
                <w:rFonts w:cs="Calibri"/>
                <w:b/>
                <w:szCs w:val="20"/>
              </w:rPr>
              <w:t>Spec. Designation</w:t>
            </w:r>
          </w:p>
        </w:tc>
      </w:tr>
      <w:tr w:rsidR="00C07674" w:rsidRPr="00211C19" w14:paraId="3B84F514" w14:textId="77777777" w:rsidTr="00C07674">
        <w:tc>
          <w:tcPr>
            <w:tcW w:w="462" w:type="pct"/>
            <w:vMerge w:val="restart"/>
            <w:shd w:val="clear" w:color="auto" w:fill="auto"/>
          </w:tcPr>
          <w:p w14:paraId="2DCF3C65" w14:textId="77777777" w:rsidR="00C07674" w:rsidRPr="00211C19" w:rsidRDefault="00C07674" w:rsidP="00C07674">
            <w:pPr>
              <w:jc w:val="both"/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 w:rsidRPr="00211C19">
              <w:rPr>
                <w:rFonts w:eastAsia="현대하모니 L" w:cs="Calibri"/>
                <w:color w:val="000000" w:themeColor="dark1"/>
                <w:sz w:val="16"/>
                <w:szCs w:val="16"/>
              </w:rPr>
              <w:t>Input</w:t>
            </w:r>
          </w:p>
        </w:tc>
        <w:tc>
          <w:tcPr>
            <w:tcW w:w="1231" w:type="pct"/>
            <w:shd w:val="clear" w:color="auto" w:fill="auto"/>
            <w:vAlign w:val="center"/>
          </w:tcPr>
          <w:p w14:paraId="024CB654" w14:textId="77777777" w:rsidR="00C07674" w:rsidRPr="009048BC" w:rsidRDefault="00C07674" w:rsidP="00C07674">
            <w:pPr>
              <w:jc w:val="both"/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 w:rsidRPr="009048BC">
              <w:rPr>
                <w:rFonts w:eastAsia="현대하모니 L" w:cs="Calibri"/>
                <w:color w:val="000000" w:themeColor="dark1"/>
                <w:sz w:val="16"/>
                <w:szCs w:val="16"/>
              </w:rPr>
              <w:t>Input_AutoBrightLevel</w:t>
            </w:r>
          </w:p>
        </w:tc>
        <w:tc>
          <w:tcPr>
            <w:tcW w:w="3307" w:type="pct"/>
            <w:shd w:val="clear" w:color="auto" w:fill="auto"/>
            <w:vAlign w:val="center"/>
          </w:tcPr>
          <w:p w14:paraId="53FB5A81" w14:textId="77777777" w:rsidR="00C07674" w:rsidRPr="009048BC" w:rsidRDefault="00C07674" w:rsidP="00C07674">
            <w:pPr>
              <w:jc w:val="both"/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 w:rsidRPr="009048BC">
              <w:rPr>
                <w:rFonts w:eastAsia="현대하모니 L" w:cs="Calibri"/>
                <w:color w:val="000000" w:themeColor="dark1"/>
                <w:sz w:val="16"/>
                <w:szCs w:val="16"/>
              </w:rPr>
              <w:t>Auto Bright Level (Unit: Step)</w:t>
            </w:r>
          </w:p>
          <w:p w14:paraId="6CCBE439" w14:textId="77777777" w:rsidR="00C07674" w:rsidRPr="009048BC" w:rsidRDefault="00C07674" w:rsidP="00C07674">
            <w:pPr>
              <w:jc w:val="both"/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 w:rsidRPr="009048BC">
              <w:rPr>
                <w:rFonts w:eastAsia="현대하모니 L" w:cs="Calibri"/>
                <w:color w:val="000000" w:themeColor="dark1"/>
                <w:sz w:val="16"/>
                <w:szCs w:val="16"/>
              </w:rPr>
              <w:t>0x00: Reserved (Not Used)</w:t>
            </w:r>
          </w:p>
          <w:p w14:paraId="64FF5BFC" w14:textId="77777777" w:rsidR="00C07674" w:rsidRPr="009048BC" w:rsidRDefault="00C07674" w:rsidP="00C07674">
            <w:pPr>
              <w:jc w:val="both"/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 w:rsidRPr="009048BC">
              <w:rPr>
                <w:rFonts w:eastAsia="현대하모니 L" w:cs="Calibri"/>
                <w:color w:val="000000" w:themeColor="dark1"/>
                <w:sz w:val="16"/>
                <w:szCs w:val="16"/>
              </w:rPr>
              <w:t>0x01~0xC8: Bright state</w:t>
            </w:r>
          </w:p>
          <w:p w14:paraId="3378C75C" w14:textId="77777777" w:rsidR="00C07674" w:rsidRPr="009048BC" w:rsidRDefault="00C07674" w:rsidP="00C07674">
            <w:pPr>
              <w:jc w:val="both"/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 w:rsidRPr="009048BC">
              <w:rPr>
                <w:rFonts w:eastAsia="현대하모니 L" w:cs="Calibri" w:hint="eastAsia"/>
                <w:color w:val="000000" w:themeColor="dark1"/>
                <w:sz w:val="16"/>
                <w:szCs w:val="16"/>
              </w:rPr>
              <w:t>※</w:t>
            </w:r>
            <w:r w:rsidRPr="009048BC">
              <w:rPr>
                <w:rFonts w:eastAsia="현대하모니 L" w:cs="Calibri"/>
                <w:color w:val="000000" w:themeColor="dark1"/>
                <w:sz w:val="16"/>
                <w:szCs w:val="16"/>
              </w:rPr>
              <w:t xml:space="preserve"> 0x01~0xC8 : Step1~200 </w:t>
            </w:r>
            <w:r w:rsidRPr="009048BC">
              <w:rPr>
                <w:rFonts w:eastAsia="현대하모니 L" w:cs="Calibri" w:hint="eastAsia"/>
                <w:color w:val="000000" w:themeColor="dark1"/>
                <w:sz w:val="16"/>
                <w:szCs w:val="16"/>
              </w:rPr>
              <w:t>단계</w:t>
            </w:r>
          </w:p>
        </w:tc>
      </w:tr>
      <w:tr w:rsidR="00C07674" w:rsidRPr="00211C19" w14:paraId="58DA74BC" w14:textId="77777777" w:rsidTr="00C07674">
        <w:tc>
          <w:tcPr>
            <w:tcW w:w="462" w:type="pct"/>
            <w:vMerge/>
            <w:shd w:val="clear" w:color="auto" w:fill="auto"/>
          </w:tcPr>
          <w:p w14:paraId="76BAE63D" w14:textId="77777777" w:rsidR="00C07674" w:rsidRPr="00211C19" w:rsidRDefault="00C07674" w:rsidP="00C07674">
            <w:pPr>
              <w:jc w:val="both"/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</w:p>
        </w:tc>
        <w:tc>
          <w:tcPr>
            <w:tcW w:w="1231" w:type="pct"/>
            <w:shd w:val="clear" w:color="auto" w:fill="auto"/>
            <w:vAlign w:val="center"/>
          </w:tcPr>
          <w:p w14:paraId="7B1FBA87" w14:textId="77777777" w:rsidR="00C07674" w:rsidRPr="005568AB" w:rsidRDefault="00C07674" w:rsidP="00C07674">
            <w:pPr>
              <w:jc w:val="both"/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 w:rsidRPr="005568AB">
              <w:rPr>
                <w:rFonts w:eastAsia="현대하모니 L" w:cs="Calibri" w:hint="eastAsia"/>
                <w:color w:val="000000" w:themeColor="dark1"/>
                <w:sz w:val="16"/>
                <w:szCs w:val="16"/>
              </w:rPr>
              <w:t>Input_OPT_b_GreenINDCmd</w:t>
            </w:r>
          </w:p>
        </w:tc>
        <w:tc>
          <w:tcPr>
            <w:tcW w:w="3307" w:type="pct"/>
            <w:shd w:val="clear" w:color="auto" w:fill="auto"/>
            <w:vAlign w:val="center"/>
          </w:tcPr>
          <w:p w14:paraId="0B43BD5D" w14:textId="77777777" w:rsidR="00C07674" w:rsidRPr="00211C19" w:rsidRDefault="00C07674" w:rsidP="00C07674">
            <w:pPr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 w:rsidRPr="00211C19">
              <w:rPr>
                <w:rFonts w:eastAsia="현대하모니 L" w:cs="Calibri"/>
                <w:color w:val="000000" w:themeColor="dark1"/>
                <w:sz w:val="16"/>
                <w:szCs w:val="16"/>
              </w:rPr>
              <w:t xml:space="preserve">Green </w:t>
            </w:r>
            <w:r>
              <w:rPr>
                <w:rFonts w:eastAsia="현대하모니 L" w:cs="Calibri" w:hint="eastAsia"/>
                <w:color w:val="000000" w:themeColor="dark1"/>
                <w:sz w:val="16"/>
                <w:szCs w:val="16"/>
              </w:rPr>
              <w:t>LED Input</w:t>
            </w:r>
            <w:r w:rsidRPr="00211C19">
              <w:rPr>
                <w:rFonts w:eastAsia="현대하모니 L" w:cs="Calibri"/>
                <w:color w:val="000000" w:themeColor="dark1"/>
                <w:sz w:val="16"/>
                <w:szCs w:val="16"/>
              </w:rPr>
              <w:t xml:space="preserve"> Command</w:t>
            </w:r>
          </w:p>
          <w:p w14:paraId="40C4570D" w14:textId="77777777" w:rsidR="00C07674" w:rsidRDefault="00C07674" w:rsidP="00C07674">
            <w:pPr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>
              <w:rPr>
                <w:rFonts w:eastAsia="현대하모니 L" w:cs="Calibri" w:hint="eastAsia"/>
                <w:color w:val="000000" w:themeColor="dark1"/>
                <w:sz w:val="16"/>
                <w:szCs w:val="16"/>
              </w:rPr>
              <w:t>-</w:t>
            </w:r>
            <w:r>
              <w:rPr>
                <w:rFonts w:eastAsia="현대하모니 L" w:cs="Calibri"/>
                <w:color w:val="000000" w:themeColor="dark1"/>
                <w:sz w:val="16"/>
                <w:szCs w:val="16"/>
              </w:rPr>
              <w:t>Off</w:t>
            </w:r>
            <w:r>
              <w:rPr>
                <w:rFonts w:eastAsia="현대하모니 L" w:cs="Calibri" w:hint="eastAsia"/>
                <w:color w:val="000000" w:themeColor="dark1"/>
                <w:sz w:val="16"/>
                <w:szCs w:val="16"/>
              </w:rPr>
              <w:t xml:space="preserve"> : Green LED Off</w:t>
            </w:r>
          </w:p>
          <w:p w14:paraId="474C6563" w14:textId="77777777" w:rsidR="00C07674" w:rsidRPr="00173CDB" w:rsidRDefault="00C07674" w:rsidP="00C07674">
            <w:pPr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>
              <w:rPr>
                <w:rFonts w:eastAsia="현대하모니 L" w:cs="Calibri" w:hint="eastAsia"/>
                <w:color w:val="000000" w:themeColor="dark1"/>
                <w:sz w:val="16"/>
                <w:szCs w:val="16"/>
              </w:rPr>
              <w:t>-</w:t>
            </w:r>
            <w:r w:rsidRPr="00173CDB">
              <w:rPr>
                <w:rFonts w:eastAsia="현대하모니 L" w:cs="Calibri"/>
                <w:color w:val="000000" w:themeColor="dark1"/>
                <w:sz w:val="16"/>
                <w:szCs w:val="16"/>
              </w:rPr>
              <w:t>On</w:t>
            </w:r>
            <w:r>
              <w:rPr>
                <w:rFonts w:eastAsia="현대하모니 L" w:cs="Calibri" w:hint="eastAsia"/>
                <w:color w:val="000000" w:themeColor="dark1"/>
                <w:sz w:val="16"/>
                <w:szCs w:val="16"/>
              </w:rPr>
              <w:t xml:space="preserve"> : Green LED On</w:t>
            </w:r>
          </w:p>
        </w:tc>
      </w:tr>
      <w:tr w:rsidR="00C07674" w:rsidRPr="00211C19" w14:paraId="1E638573" w14:textId="77777777" w:rsidTr="00C07674">
        <w:tc>
          <w:tcPr>
            <w:tcW w:w="462" w:type="pct"/>
            <w:vMerge/>
            <w:shd w:val="clear" w:color="auto" w:fill="auto"/>
          </w:tcPr>
          <w:p w14:paraId="4FBD2E1B" w14:textId="77777777" w:rsidR="00C07674" w:rsidRPr="00211C19" w:rsidRDefault="00C07674" w:rsidP="00C07674">
            <w:pPr>
              <w:jc w:val="both"/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</w:p>
        </w:tc>
        <w:tc>
          <w:tcPr>
            <w:tcW w:w="1231" w:type="pct"/>
            <w:shd w:val="clear" w:color="auto" w:fill="auto"/>
            <w:vAlign w:val="center"/>
          </w:tcPr>
          <w:p w14:paraId="279EAB89" w14:textId="77777777" w:rsidR="00C07674" w:rsidRPr="005568AB" w:rsidRDefault="00C07674" w:rsidP="00C07674">
            <w:pPr>
              <w:jc w:val="both"/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 w:rsidRPr="005568AB">
              <w:rPr>
                <w:rFonts w:eastAsia="현대하모니 L" w:cs="Calibri" w:hint="eastAsia"/>
                <w:color w:val="000000" w:themeColor="dark1"/>
                <w:sz w:val="16"/>
                <w:szCs w:val="16"/>
              </w:rPr>
              <w:t>Input_OPT_b_AmberINDCmd</w:t>
            </w:r>
          </w:p>
        </w:tc>
        <w:tc>
          <w:tcPr>
            <w:tcW w:w="3307" w:type="pct"/>
            <w:shd w:val="clear" w:color="auto" w:fill="auto"/>
            <w:vAlign w:val="center"/>
          </w:tcPr>
          <w:p w14:paraId="0D276590" w14:textId="77777777" w:rsidR="00C07674" w:rsidRPr="00211C19" w:rsidRDefault="00C07674" w:rsidP="00C07674">
            <w:pPr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 w:rsidRPr="00211C19">
              <w:rPr>
                <w:rFonts w:eastAsia="현대하모니 L" w:cs="Calibri"/>
                <w:color w:val="000000" w:themeColor="dark1"/>
                <w:sz w:val="16"/>
                <w:szCs w:val="16"/>
              </w:rPr>
              <w:t xml:space="preserve">Amber </w:t>
            </w:r>
            <w:r>
              <w:rPr>
                <w:rFonts w:eastAsia="현대하모니 L" w:cs="Calibri" w:hint="eastAsia"/>
                <w:color w:val="000000" w:themeColor="dark1"/>
                <w:sz w:val="16"/>
                <w:szCs w:val="16"/>
              </w:rPr>
              <w:t>LED</w:t>
            </w:r>
            <w:r>
              <w:rPr>
                <w:rFonts w:eastAsia="현대하모니 L" w:cs="Calibri"/>
                <w:color w:val="000000" w:themeColor="dark1"/>
                <w:sz w:val="16"/>
                <w:szCs w:val="16"/>
              </w:rPr>
              <w:t xml:space="preserve"> </w:t>
            </w:r>
            <w:r>
              <w:rPr>
                <w:rFonts w:eastAsia="현대하모니 L" w:cs="Calibri" w:hint="eastAsia"/>
                <w:color w:val="000000" w:themeColor="dark1"/>
                <w:sz w:val="16"/>
                <w:szCs w:val="16"/>
              </w:rPr>
              <w:t>Input</w:t>
            </w:r>
            <w:r w:rsidRPr="00211C19">
              <w:rPr>
                <w:rFonts w:eastAsia="현대하모니 L" w:cs="Calibri"/>
                <w:color w:val="000000" w:themeColor="dark1"/>
                <w:sz w:val="16"/>
                <w:szCs w:val="16"/>
              </w:rPr>
              <w:t xml:space="preserve"> Command</w:t>
            </w:r>
          </w:p>
          <w:p w14:paraId="3B700108" w14:textId="77777777" w:rsidR="00C07674" w:rsidRDefault="00C07674" w:rsidP="00C07674">
            <w:pPr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>
              <w:rPr>
                <w:rFonts w:eastAsia="현대하모니 L" w:cs="Calibri" w:hint="eastAsia"/>
                <w:color w:val="000000" w:themeColor="dark1"/>
                <w:sz w:val="16"/>
                <w:szCs w:val="16"/>
              </w:rPr>
              <w:t>-</w:t>
            </w:r>
            <w:r>
              <w:rPr>
                <w:rFonts w:eastAsia="현대하모니 L" w:cs="Calibri"/>
                <w:color w:val="000000" w:themeColor="dark1"/>
                <w:sz w:val="16"/>
                <w:szCs w:val="16"/>
              </w:rPr>
              <w:t>Off</w:t>
            </w:r>
            <w:r>
              <w:rPr>
                <w:rFonts w:eastAsia="현대하모니 L" w:cs="Calibri" w:hint="eastAsia"/>
                <w:color w:val="000000" w:themeColor="dark1"/>
                <w:sz w:val="16"/>
                <w:szCs w:val="16"/>
              </w:rPr>
              <w:t xml:space="preserve"> : Amber LED Off</w:t>
            </w:r>
          </w:p>
          <w:p w14:paraId="52E460D4" w14:textId="77777777" w:rsidR="00C07674" w:rsidRPr="00211C19" w:rsidRDefault="00C07674" w:rsidP="00C07674">
            <w:pPr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>
              <w:rPr>
                <w:rFonts w:eastAsia="현대하모니 L" w:cs="Calibri" w:hint="eastAsia"/>
                <w:color w:val="000000" w:themeColor="dark1"/>
                <w:sz w:val="16"/>
                <w:szCs w:val="16"/>
              </w:rPr>
              <w:t>-</w:t>
            </w:r>
            <w:r w:rsidRPr="00173CDB">
              <w:rPr>
                <w:rFonts w:eastAsia="현대하모니 L" w:cs="Calibri"/>
                <w:color w:val="000000" w:themeColor="dark1"/>
                <w:sz w:val="16"/>
                <w:szCs w:val="16"/>
              </w:rPr>
              <w:t>On</w:t>
            </w:r>
            <w:r>
              <w:rPr>
                <w:rFonts w:eastAsia="현대하모니 L" w:cs="Calibri" w:hint="eastAsia"/>
                <w:color w:val="000000" w:themeColor="dark1"/>
                <w:sz w:val="16"/>
                <w:szCs w:val="16"/>
              </w:rPr>
              <w:t xml:space="preserve"> : Amber LED On</w:t>
            </w:r>
          </w:p>
        </w:tc>
      </w:tr>
      <w:tr w:rsidR="00C07674" w:rsidRPr="00211C19" w14:paraId="0FC5E4E9" w14:textId="77777777" w:rsidTr="00C07674">
        <w:tc>
          <w:tcPr>
            <w:tcW w:w="462" w:type="pct"/>
            <w:shd w:val="clear" w:color="auto" w:fill="auto"/>
          </w:tcPr>
          <w:p w14:paraId="6B035DD9" w14:textId="77777777" w:rsidR="00C07674" w:rsidRPr="00211C19" w:rsidRDefault="00C07674" w:rsidP="00C07674">
            <w:pPr>
              <w:jc w:val="both"/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 w:rsidRPr="00211C19">
              <w:rPr>
                <w:rFonts w:eastAsia="현대하모니 L" w:cs="Calibri"/>
                <w:color w:val="000000" w:themeColor="dark1"/>
                <w:sz w:val="16"/>
                <w:szCs w:val="16"/>
              </w:rPr>
              <w:t>Internal</w:t>
            </w:r>
          </w:p>
        </w:tc>
        <w:tc>
          <w:tcPr>
            <w:tcW w:w="1231" w:type="pct"/>
            <w:shd w:val="clear" w:color="auto" w:fill="auto"/>
            <w:vAlign w:val="center"/>
          </w:tcPr>
          <w:p w14:paraId="7B343C33" w14:textId="77777777" w:rsidR="00C07674" w:rsidRPr="009048BC" w:rsidRDefault="00C07674" w:rsidP="00C07674">
            <w:pPr>
              <w:jc w:val="both"/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 w:rsidRPr="009048BC">
              <w:rPr>
                <w:rFonts w:eastAsia="현대하모니 L" w:cs="Calibri"/>
                <w:color w:val="000000" w:themeColor="dark1"/>
                <w:sz w:val="16"/>
                <w:szCs w:val="16"/>
              </w:rPr>
              <w:t xml:space="preserve">AutoBrightValue </w:t>
            </w:r>
          </w:p>
        </w:tc>
        <w:tc>
          <w:tcPr>
            <w:tcW w:w="3307" w:type="pct"/>
            <w:shd w:val="clear" w:color="auto" w:fill="auto"/>
            <w:vAlign w:val="center"/>
          </w:tcPr>
          <w:p w14:paraId="1DF65FCC" w14:textId="77777777" w:rsidR="00C07674" w:rsidRPr="009048BC" w:rsidRDefault="00C07674" w:rsidP="00C07674">
            <w:pPr>
              <w:jc w:val="both"/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 w:rsidRPr="009048BC">
              <w:rPr>
                <w:rFonts w:eastAsia="현대하모니 L" w:cs="Calibri"/>
                <w:color w:val="000000" w:themeColor="dark1"/>
                <w:sz w:val="16"/>
                <w:szCs w:val="16"/>
              </w:rPr>
              <w:t>Auto Bright Value (Unit: Percent)</w:t>
            </w:r>
          </w:p>
        </w:tc>
      </w:tr>
      <w:tr w:rsidR="00C07674" w:rsidRPr="00211C19" w14:paraId="4BBF6CA4" w14:textId="77777777" w:rsidTr="00C07674">
        <w:tc>
          <w:tcPr>
            <w:tcW w:w="462" w:type="pct"/>
            <w:vMerge w:val="restart"/>
            <w:shd w:val="clear" w:color="auto" w:fill="auto"/>
          </w:tcPr>
          <w:p w14:paraId="35EB8348" w14:textId="77777777" w:rsidR="00C07674" w:rsidRPr="00211C19" w:rsidRDefault="00C07674" w:rsidP="00C07674">
            <w:pPr>
              <w:jc w:val="both"/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 w:rsidRPr="00211C19">
              <w:rPr>
                <w:rFonts w:eastAsia="현대하모니 L" w:cs="Calibri"/>
                <w:color w:val="000000" w:themeColor="dark1"/>
                <w:sz w:val="16"/>
                <w:szCs w:val="16"/>
              </w:rPr>
              <w:t>Output</w:t>
            </w:r>
          </w:p>
        </w:tc>
        <w:tc>
          <w:tcPr>
            <w:tcW w:w="1231" w:type="pct"/>
            <w:shd w:val="clear" w:color="auto" w:fill="auto"/>
            <w:vAlign w:val="center"/>
          </w:tcPr>
          <w:p w14:paraId="27182352" w14:textId="77777777" w:rsidR="00C07674" w:rsidRPr="005568AB" w:rsidRDefault="00C07674" w:rsidP="00C07674">
            <w:pPr>
              <w:jc w:val="both"/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 w:rsidRPr="005568AB">
              <w:rPr>
                <w:rFonts w:eastAsia="현대하모니 L" w:cs="Calibri" w:hint="eastAsia"/>
                <w:color w:val="000000" w:themeColor="dark1"/>
                <w:sz w:val="16"/>
                <w:szCs w:val="16"/>
              </w:rPr>
              <w:t>Output_GreenIND_OUT</w:t>
            </w:r>
          </w:p>
        </w:tc>
        <w:tc>
          <w:tcPr>
            <w:tcW w:w="3307" w:type="pct"/>
            <w:shd w:val="clear" w:color="auto" w:fill="auto"/>
            <w:vAlign w:val="center"/>
          </w:tcPr>
          <w:p w14:paraId="640FC32C" w14:textId="77777777" w:rsidR="00C07674" w:rsidRPr="00211C19" w:rsidRDefault="00C07674" w:rsidP="00C07674">
            <w:pPr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 w:rsidRPr="00211C19">
              <w:rPr>
                <w:rFonts w:eastAsia="현대하모니 L" w:cs="Calibri"/>
                <w:color w:val="000000" w:themeColor="dark1"/>
                <w:sz w:val="16"/>
                <w:szCs w:val="16"/>
              </w:rPr>
              <w:t xml:space="preserve">Green </w:t>
            </w:r>
            <w:r>
              <w:rPr>
                <w:rFonts w:eastAsia="현대하모니 L" w:cs="Calibri" w:hint="eastAsia"/>
                <w:color w:val="000000" w:themeColor="dark1"/>
                <w:sz w:val="16"/>
                <w:szCs w:val="16"/>
              </w:rPr>
              <w:t>LED</w:t>
            </w:r>
            <w:r w:rsidRPr="00211C19">
              <w:rPr>
                <w:rFonts w:eastAsia="현대하모니 L" w:cs="Calibri"/>
                <w:color w:val="000000" w:themeColor="dark1"/>
                <w:sz w:val="16"/>
                <w:szCs w:val="16"/>
              </w:rPr>
              <w:t xml:space="preserve"> PWM Output</w:t>
            </w:r>
          </w:p>
        </w:tc>
      </w:tr>
      <w:tr w:rsidR="00C07674" w:rsidRPr="00211C19" w14:paraId="19FDCA58" w14:textId="77777777" w:rsidTr="00C07674">
        <w:trPr>
          <w:trHeight w:val="74"/>
        </w:trPr>
        <w:tc>
          <w:tcPr>
            <w:tcW w:w="462" w:type="pct"/>
            <w:vMerge/>
            <w:shd w:val="clear" w:color="auto" w:fill="auto"/>
            <w:vAlign w:val="center"/>
          </w:tcPr>
          <w:p w14:paraId="09B79A83" w14:textId="77777777" w:rsidR="00C07674" w:rsidRPr="00211C19" w:rsidRDefault="00C07674" w:rsidP="00C07674">
            <w:pPr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</w:p>
        </w:tc>
        <w:tc>
          <w:tcPr>
            <w:tcW w:w="1231" w:type="pct"/>
            <w:shd w:val="clear" w:color="auto" w:fill="auto"/>
            <w:vAlign w:val="center"/>
          </w:tcPr>
          <w:p w14:paraId="63AF3947" w14:textId="77777777" w:rsidR="00C07674" w:rsidRPr="005568AB" w:rsidRDefault="00C07674" w:rsidP="00C07674">
            <w:pPr>
              <w:jc w:val="both"/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 w:rsidRPr="005568AB">
              <w:rPr>
                <w:rFonts w:eastAsia="현대하모니 L" w:cs="Calibri" w:hint="eastAsia"/>
                <w:color w:val="000000" w:themeColor="dark1"/>
                <w:sz w:val="16"/>
                <w:szCs w:val="16"/>
              </w:rPr>
              <w:t>Output_AmberIND_OUT</w:t>
            </w:r>
          </w:p>
        </w:tc>
        <w:tc>
          <w:tcPr>
            <w:tcW w:w="3307" w:type="pct"/>
            <w:shd w:val="clear" w:color="auto" w:fill="auto"/>
            <w:vAlign w:val="center"/>
          </w:tcPr>
          <w:p w14:paraId="543540A5" w14:textId="77777777" w:rsidR="00C07674" w:rsidRPr="00211C19" w:rsidRDefault="00C07674" w:rsidP="00C07674">
            <w:pPr>
              <w:keepNext/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 w:rsidRPr="00211C19">
              <w:rPr>
                <w:rFonts w:eastAsia="현대하모니 L" w:cs="Calibri"/>
                <w:color w:val="000000" w:themeColor="dark1"/>
                <w:sz w:val="16"/>
                <w:szCs w:val="16"/>
              </w:rPr>
              <w:t xml:space="preserve">Amber </w:t>
            </w:r>
            <w:r>
              <w:rPr>
                <w:rFonts w:eastAsia="현대하모니 L" w:cs="Calibri" w:hint="eastAsia"/>
                <w:color w:val="000000" w:themeColor="dark1"/>
                <w:sz w:val="16"/>
                <w:szCs w:val="16"/>
              </w:rPr>
              <w:t>LED</w:t>
            </w:r>
            <w:r w:rsidRPr="00211C19">
              <w:rPr>
                <w:rFonts w:eastAsia="현대하모니 L" w:cs="Calibri"/>
                <w:color w:val="000000" w:themeColor="dark1"/>
                <w:sz w:val="16"/>
                <w:szCs w:val="16"/>
              </w:rPr>
              <w:t xml:space="preserve"> PWM Output</w:t>
            </w:r>
          </w:p>
        </w:tc>
      </w:tr>
    </w:tbl>
    <w:p w14:paraId="384841A0" w14:textId="394CE57A" w:rsidR="00C07674" w:rsidRPr="00211C19" w:rsidRDefault="00C07674" w:rsidP="00C07674">
      <w:pPr>
        <w:pStyle w:val="affc"/>
        <w:rPr>
          <w:rFonts w:eastAsia="현대하모니 L" w:cs="Calibri"/>
        </w:rPr>
      </w:pPr>
      <w:bookmarkStart w:id="250" w:name="_Toc80195178"/>
      <w:bookmarkStart w:id="251" w:name="_Toc96604548"/>
      <w:r w:rsidRPr="00211C19">
        <w:rPr>
          <w:rFonts w:eastAsia="현대하모니 L" w:cs="Calibri"/>
        </w:rPr>
        <w:t xml:space="preserve">Table </w:t>
      </w:r>
      <w:r w:rsidRPr="00211C19">
        <w:rPr>
          <w:rFonts w:eastAsia="현대하모니 L" w:cs="Calibri"/>
        </w:rPr>
        <w:fldChar w:fldCharType="begin"/>
      </w:r>
      <w:r w:rsidRPr="00211C19">
        <w:rPr>
          <w:rFonts w:eastAsia="현대하모니 L" w:cs="Calibri"/>
        </w:rPr>
        <w:instrText xml:space="preserve"> SEQ Table \* ARABIC </w:instrText>
      </w:r>
      <w:r w:rsidRPr="00211C19">
        <w:rPr>
          <w:rFonts w:eastAsia="현대하모니 L" w:cs="Calibri"/>
        </w:rPr>
        <w:fldChar w:fldCharType="separate"/>
      </w:r>
      <w:r w:rsidR="006F533A">
        <w:rPr>
          <w:rFonts w:eastAsia="현대하모니 L" w:cs="Calibri"/>
          <w:noProof/>
        </w:rPr>
        <w:t>68</w:t>
      </w:r>
      <w:r w:rsidRPr="00211C19">
        <w:rPr>
          <w:rFonts w:eastAsia="현대하모니 L" w:cs="Calibri"/>
        </w:rPr>
        <w:fldChar w:fldCharType="end"/>
      </w:r>
      <w:r w:rsidRPr="00211C19">
        <w:rPr>
          <w:rFonts w:eastAsia="현대하모니 L" w:cs="Calibri"/>
        </w:rPr>
        <w:t>.</w:t>
      </w:r>
      <w:r w:rsidRPr="001A1960">
        <w:rPr>
          <w:rFonts w:eastAsia="현대하모니 L" w:cs="Calibri"/>
        </w:rPr>
        <w:t xml:space="preserve"> </w:t>
      </w:r>
      <w:r>
        <w:rPr>
          <w:rFonts w:eastAsia="현대하모니 L" w:cs="Calibri"/>
        </w:rPr>
        <w:t>IND Output with Auto Bright Control Function</w:t>
      </w:r>
      <w:r>
        <w:rPr>
          <w:rFonts w:eastAsia="현대하모니 L" w:cs="Calibri" w:hint="eastAsia"/>
        </w:rPr>
        <w:t xml:space="preserve"> </w:t>
      </w:r>
      <w:r w:rsidRPr="00211C19">
        <w:rPr>
          <w:rFonts w:eastAsia="현대하모니 L" w:cs="Calibri"/>
        </w:rPr>
        <w:t>In/Out List</w:t>
      </w:r>
      <w:bookmarkEnd w:id="250"/>
      <w:bookmarkEnd w:id="251"/>
    </w:p>
    <w:p w14:paraId="470A5EAE" w14:textId="77777777" w:rsidR="00C07674" w:rsidRPr="00331226" w:rsidRDefault="00C07674" w:rsidP="00C07674">
      <w:pPr>
        <w:pStyle w:val="25"/>
        <w:ind w:left="504" w:hanging="504"/>
      </w:pPr>
    </w:p>
    <w:p w14:paraId="73DF24F4" w14:textId="77777777" w:rsidR="00C07674" w:rsidRDefault="00C07674" w:rsidP="00C07674">
      <w:pPr>
        <w:pStyle w:val="51"/>
      </w:pPr>
      <w:r>
        <w:t>IND Output with Auto Bright Control Function</w:t>
      </w:r>
      <w:r>
        <w:rPr>
          <w:rFonts w:hint="eastAsia"/>
        </w:rPr>
        <w:t xml:space="preserve"> </w:t>
      </w:r>
      <w:r w:rsidRPr="00211C19">
        <w:t>Description</w:t>
      </w:r>
    </w:p>
    <w:p w14:paraId="5299AC7C" w14:textId="77777777" w:rsidR="00C07674" w:rsidRPr="005E3D74" w:rsidRDefault="00C07674" w:rsidP="00C07674">
      <w:pPr>
        <w:pStyle w:val="6"/>
        <w:rPr>
          <w:rFonts w:eastAsia="현대하모니 L" w:cs="Calibri"/>
          <w:lang w:val="en-GB"/>
        </w:rPr>
      </w:pPr>
      <w:r>
        <w:t>Operation</w:t>
      </w:r>
      <w:r>
        <w:rPr>
          <w:rFonts w:hint="eastAsia"/>
        </w:rPr>
        <w:t xml:space="preserve"> </w:t>
      </w:r>
      <w:r>
        <w:t>d</w:t>
      </w:r>
      <w:r w:rsidRPr="00211C19">
        <w:t>escription</w:t>
      </w:r>
    </w:p>
    <w:p w14:paraId="6C7AF706" w14:textId="77777777" w:rsidR="00C07674" w:rsidRPr="009048BC" w:rsidRDefault="00C07674" w:rsidP="00C07674">
      <w:pPr>
        <w:numPr>
          <w:ilvl w:val="0"/>
          <w:numId w:val="60"/>
        </w:numPr>
        <w:rPr>
          <w:rFonts w:eastAsia="현대하모니 L" w:cs="Calibri"/>
          <w:szCs w:val="20"/>
        </w:rPr>
      </w:pPr>
      <w:r w:rsidRPr="009048BC">
        <w:rPr>
          <w:rFonts w:eastAsia="현대하모니 L" w:cs="Calibri"/>
          <w:szCs w:val="20"/>
        </w:rPr>
        <w:t xml:space="preserve">Green/Amber IND Command On </w:t>
      </w:r>
      <w:r w:rsidRPr="009048BC">
        <w:rPr>
          <w:rFonts w:eastAsia="현대하모니 L" w:cs="Calibri"/>
          <w:szCs w:val="20"/>
        </w:rPr>
        <w:t>인</w:t>
      </w:r>
      <w:r w:rsidRPr="009048BC">
        <w:rPr>
          <w:rFonts w:eastAsia="현대하모니 L" w:cs="Calibri"/>
          <w:szCs w:val="20"/>
        </w:rPr>
        <w:t xml:space="preserve"> </w:t>
      </w:r>
      <w:r w:rsidRPr="009048BC">
        <w:rPr>
          <w:rFonts w:eastAsia="현대하모니 L" w:cs="Calibri"/>
          <w:szCs w:val="20"/>
        </w:rPr>
        <w:t>경우</w:t>
      </w:r>
      <w:r w:rsidRPr="009048BC">
        <w:rPr>
          <w:rFonts w:eastAsia="현대하모니 L" w:cs="Calibri"/>
          <w:szCs w:val="20"/>
        </w:rPr>
        <w:t xml:space="preserve">, Auto Bright Level </w:t>
      </w:r>
      <w:r w:rsidRPr="009048BC">
        <w:rPr>
          <w:rFonts w:eastAsia="현대하모니 L" w:cs="Calibri"/>
          <w:szCs w:val="20"/>
        </w:rPr>
        <w:t>에</w:t>
      </w:r>
      <w:r w:rsidRPr="009048BC">
        <w:rPr>
          <w:rFonts w:eastAsia="현대하모니 L" w:cs="Calibri"/>
          <w:szCs w:val="20"/>
        </w:rPr>
        <w:t xml:space="preserve"> </w:t>
      </w:r>
      <w:r w:rsidRPr="009048BC">
        <w:rPr>
          <w:rFonts w:eastAsia="현대하모니 L" w:cs="Calibri"/>
          <w:szCs w:val="20"/>
        </w:rPr>
        <w:t>의해</w:t>
      </w:r>
      <w:r w:rsidRPr="009048BC">
        <w:rPr>
          <w:rFonts w:eastAsia="현대하모니 L" w:cs="Calibri"/>
          <w:szCs w:val="20"/>
        </w:rPr>
        <w:t xml:space="preserve"> </w:t>
      </w:r>
      <w:r w:rsidRPr="009048BC">
        <w:rPr>
          <w:rFonts w:eastAsia="현대하모니 L" w:cs="Calibri"/>
          <w:szCs w:val="20"/>
        </w:rPr>
        <w:t>밝기가</w:t>
      </w:r>
      <w:r w:rsidRPr="009048BC">
        <w:rPr>
          <w:rFonts w:eastAsia="현대하모니 L" w:cs="Calibri"/>
          <w:szCs w:val="20"/>
        </w:rPr>
        <w:t xml:space="preserve"> </w:t>
      </w:r>
      <w:r w:rsidRPr="009048BC">
        <w:rPr>
          <w:rFonts w:eastAsia="현대하모니 L" w:cs="Calibri"/>
          <w:szCs w:val="20"/>
        </w:rPr>
        <w:t>제어되어야</w:t>
      </w:r>
      <w:r w:rsidRPr="009048BC">
        <w:rPr>
          <w:rFonts w:eastAsia="현대하모니 L" w:cs="Calibri"/>
          <w:szCs w:val="20"/>
        </w:rPr>
        <w:t xml:space="preserve"> </w:t>
      </w:r>
      <w:r w:rsidRPr="009048BC">
        <w:rPr>
          <w:rFonts w:eastAsia="현대하모니 L" w:cs="Calibri"/>
          <w:szCs w:val="20"/>
        </w:rPr>
        <w:t>된다</w:t>
      </w:r>
      <w:r w:rsidRPr="009048BC">
        <w:rPr>
          <w:rFonts w:eastAsia="현대하모니 L" w:cs="Calibri"/>
          <w:szCs w:val="20"/>
        </w:rPr>
        <w:t>.</w:t>
      </w:r>
    </w:p>
    <w:p w14:paraId="44638330" w14:textId="77777777" w:rsidR="00C07674" w:rsidRPr="009048BC" w:rsidRDefault="00C07674" w:rsidP="00C07674">
      <w:pPr>
        <w:numPr>
          <w:ilvl w:val="0"/>
          <w:numId w:val="60"/>
        </w:numPr>
        <w:rPr>
          <w:rFonts w:eastAsia="현대하모니 L" w:cs="Calibri"/>
          <w:szCs w:val="20"/>
        </w:rPr>
      </w:pPr>
      <w:r w:rsidRPr="009048BC">
        <w:rPr>
          <w:rFonts w:eastAsia="현대하모니 L" w:cs="Calibri"/>
          <w:szCs w:val="20"/>
        </w:rPr>
        <w:t xml:space="preserve">Green/Amber IND Command On </w:t>
      </w:r>
      <w:r w:rsidRPr="009048BC">
        <w:rPr>
          <w:rFonts w:eastAsia="현대하모니 L" w:cs="Calibri"/>
          <w:szCs w:val="20"/>
        </w:rPr>
        <w:t>이고</w:t>
      </w:r>
      <w:r w:rsidRPr="009048BC">
        <w:rPr>
          <w:rFonts w:eastAsia="현대하모니 L" w:cs="Calibri"/>
          <w:szCs w:val="20"/>
        </w:rPr>
        <w:t xml:space="preserve"> Auto Bright Level </w:t>
      </w:r>
      <w:r w:rsidRPr="009048BC">
        <w:rPr>
          <w:rFonts w:eastAsia="현대하모니 L" w:cs="Calibri"/>
          <w:szCs w:val="20"/>
        </w:rPr>
        <w:t>이</w:t>
      </w:r>
      <w:r w:rsidRPr="009048BC">
        <w:rPr>
          <w:rFonts w:eastAsia="현대하모니 L" w:cs="Calibri"/>
          <w:szCs w:val="20"/>
        </w:rPr>
        <w:t xml:space="preserve"> Step90 </w:t>
      </w:r>
      <w:r w:rsidRPr="009048BC">
        <w:rPr>
          <w:rFonts w:eastAsia="현대하모니 L" w:cs="Calibri"/>
          <w:szCs w:val="20"/>
        </w:rPr>
        <w:t>이상</w:t>
      </w:r>
      <w:r w:rsidRPr="009048BC">
        <w:rPr>
          <w:rFonts w:eastAsia="현대하모니 L" w:cs="Calibri"/>
          <w:szCs w:val="20"/>
        </w:rPr>
        <w:t xml:space="preserve"> </w:t>
      </w:r>
      <w:r w:rsidRPr="009048BC">
        <w:rPr>
          <w:rFonts w:eastAsia="현대하모니 L" w:cs="Calibri"/>
          <w:szCs w:val="20"/>
        </w:rPr>
        <w:t>입력될</w:t>
      </w:r>
      <w:r w:rsidRPr="009048BC">
        <w:rPr>
          <w:rFonts w:eastAsia="현대하모니 L" w:cs="Calibri"/>
          <w:szCs w:val="20"/>
        </w:rPr>
        <w:t xml:space="preserve"> </w:t>
      </w:r>
      <w:r w:rsidRPr="009048BC">
        <w:rPr>
          <w:rFonts w:eastAsia="현대하모니 L" w:cs="Calibri"/>
          <w:szCs w:val="20"/>
        </w:rPr>
        <w:t>경우</w:t>
      </w:r>
      <w:r w:rsidRPr="009048BC">
        <w:rPr>
          <w:rFonts w:eastAsia="현대하모니 L" w:cs="Calibri"/>
          <w:szCs w:val="20"/>
        </w:rPr>
        <w:t xml:space="preserve"> IND </w:t>
      </w:r>
      <w:r w:rsidRPr="009048BC">
        <w:rPr>
          <w:rFonts w:eastAsia="현대하모니 L" w:cs="Calibri"/>
          <w:szCs w:val="20"/>
        </w:rPr>
        <w:t>출력은</w:t>
      </w:r>
      <w:r w:rsidRPr="009048BC">
        <w:rPr>
          <w:rFonts w:eastAsia="현대하모니 L" w:cs="Calibri"/>
          <w:szCs w:val="20"/>
        </w:rPr>
        <w:t xml:space="preserve"> 100% </w:t>
      </w:r>
      <w:r w:rsidRPr="009048BC">
        <w:rPr>
          <w:rFonts w:eastAsia="현대하모니 L" w:cs="Calibri"/>
          <w:szCs w:val="20"/>
        </w:rPr>
        <w:t>밝기로</w:t>
      </w:r>
      <w:r w:rsidRPr="009048BC">
        <w:rPr>
          <w:rFonts w:eastAsia="현대하모니 L" w:cs="Calibri"/>
          <w:szCs w:val="20"/>
        </w:rPr>
        <w:t xml:space="preserve"> </w:t>
      </w:r>
      <w:r w:rsidRPr="009048BC">
        <w:rPr>
          <w:rFonts w:eastAsia="현대하모니 L" w:cs="Calibri"/>
          <w:szCs w:val="20"/>
        </w:rPr>
        <w:t>출력되어야</w:t>
      </w:r>
      <w:r w:rsidRPr="009048BC">
        <w:rPr>
          <w:rFonts w:eastAsia="현대하모니 L" w:cs="Calibri"/>
          <w:szCs w:val="20"/>
        </w:rPr>
        <w:t xml:space="preserve"> </w:t>
      </w:r>
      <w:r w:rsidRPr="009048BC">
        <w:rPr>
          <w:rFonts w:eastAsia="현대하모니 L" w:cs="Calibri"/>
          <w:szCs w:val="20"/>
        </w:rPr>
        <w:t>된다</w:t>
      </w:r>
      <w:r w:rsidRPr="009048BC">
        <w:rPr>
          <w:rFonts w:eastAsia="현대하모니 L" w:cs="Calibri"/>
          <w:szCs w:val="20"/>
        </w:rPr>
        <w:t>.</w:t>
      </w:r>
    </w:p>
    <w:p w14:paraId="38AC9264" w14:textId="77777777" w:rsidR="00C07674" w:rsidRPr="009048BC" w:rsidRDefault="00C07674" w:rsidP="00C07674">
      <w:pPr>
        <w:rPr>
          <w:rFonts w:eastAsia="현대하모니 L" w:cs="Calibri"/>
        </w:rPr>
      </w:pPr>
      <w:r>
        <w:rPr>
          <w:rFonts w:eastAsia="현대하모니 L" w:cs="Calibri"/>
        </w:rPr>
        <w:br w:type="page"/>
      </w:r>
    </w:p>
    <w:p w14:paraId="4F78EAE2" w14:textId="77777777" w:rsidR="00C07674" w:rsidRPr="00A60AE2" w:rsidRDefault="00C07674" w:rsidP="00C07674">
      <w:pPr>
        <w:pStyle w:val="51"/>
      </w:pPr>
      <w:r>
        <w:lastRenderedPageBreak/>
        <w:t>IND Output with Auto Bright Control Function</w:t>
      </w:r>
      <w:r>
        <w:rPr>
          <w:rFonts w:hint="eastAsia"/>
        </w:rPr>
        <w:t xml:space="preserve"> </w:t>
      </w:r>
      <w:r>
        <w:t>Flow Graph</w:t>
      </w:r>
      <w:r w:rsidRPr="00211C19">
        <w:t xml:space="preserve"> </w:t>
      </w:r>
    </w:p>
    <w:p w14:paraId="6CD7B0CC" w14:textId="7FFF764D" w:rsidR="00C07674" w:rsidRDefault="008375ED" w:rsidP="00C07674">
      <w:pPr>
        <w:pStyle w:val="affc"/>
        <w:rPr>
          <w:rFonts w:eastAsia="현대하모니 L" w:cs="Calibri"/>
        </w:rPr>
      </w:pPr>
      <w:r w:rsidRPr="00211C19">
        <w:rPr>
          <w:rFonts w:eastAsia="현대하모니 L" w:cs="Calibri"/>
        </w:rPr>
        <w:object w:dxaOrig="2704" w:dyaOrig="19996" w14:anchorId="7632267F">
          <v:shape id="_x0000_i1091" type="#_x0000_t75" style="width:242.5pt;height:654.8pt" o:ole="" o:preferrelative="f">
            <v:imagedata r:id="rId140" o:title=""/>
            <o:lock v:ext="edit" aspectratio="f"/>
          </v:shape>
          <o:OLEObject Type="Embed" ProgID="VisioViewer.Viewer.1" ShapeID="_x0000_i1091" DrawAspect="Content" ObjectID="_1707217231" r:id="rId141"/>
        </w:object>
      </w:r>
    </w:p>
    <w:p w14:paraId="29A67401" w14:textId="77E6712B" w:rsidR="00C07674" w:rsidRPr="00211C19" w:rsidRDefault="00C07674" w:rsidP="00C07674">
      <w:pPr>
        <w:pStyle w:val="affc"/>
        <w:rPr>
          <w:rFonts w:eastAsia="현대하모니 L" w:cs="Calibri"/>
        </w:rPr>
      </w:pPr>
      <w:bookmarkStart w:id="252" w:name="_Toc80195179"/>
      <w:bookmarkStart w:id="253" w:name="_Toc96604549"/>
      <w:r w:rsidRPr="00211C19">
        <w:rPr>
          <w:rFonts w:eastAsia="현대하모니 L" w:cs="Calibri"/>
        </w:rPr>
        <w:t xml:space="preserve">Table </w:t>
      </w:r>
      <w:r w:rsidRPr="00211C19">
        <w:rPr>
          <w:rFonts w:eastAsia="현대하모니 L" w:cs="Calibri"/>
        </w:rPr>
        <w:fldChar w:fldCharType="begin"/>
      </w:r>
      <w:r w:rsidRPr="00211C19">
        <w:rPr>
          <w:rFonts w:eastAsia="현대하모니 L" w:cs="Calibri"/>
        </w:rPr>
        <w:instrText xml:space="preserve"> SEQ Table \* ARABIC </w:instrText>
      </w:r>
      <w:r w:rsidRPr="00211C19">
        <w:rPr>
          <w:rFonts w:eastAsia="현대하모니 L" w:cs="Calibri"/>
        </w:rPr>
        <w:fldChar w:fldCharType="separate"/>
      </w:r>
      <w:r w:rsidR="006F533A">
        <w:rPr>
          <w:rFonts w:eastAsia="현대하모니 L" w:cs="Calibri"/>
          <w:noProof/>
        </w:rPr>
        <w:t>69</w:t>
      </w:r>
      <w:r w:rsidRPr="00211C19">
        <w:rPr>
          <w:rFonts w:eastAsia="현대하모니 L" w:cs="Calibri"/>
        </w:rPr>
        <w:fldChar w:fldCharType="end"/>
      </w:r>
      <w:r w:rsidRPr="00211C19">
        <w:rPr>
          <w:rFonts w:eastAsia="현대하모니 L" w:cs="Calibri"/>
        </w:rPr>
        <w:t>.</w:t>
      </w:r>
      <w:r w:rsidRPr="009048BC">
        <w:rPr>
          <w:rFonts w:eastAsia="현대하모니 L" w:cs="Calibri"/>
        </w:rPr>
        <w:t xml:space="preserve"> </w:t>
      </w:r>
      <w:r>
        <w:rPr>
          <w:rFonts w:eastAsia="현대하모니 L" w:cs="Calibri"/>
        </w:rPr>
        <w:t>IND Output with Auto Bright Control Function</w:t>
      </w:r>
      <w:r>
        <w:rPr>
          <w:rFonts w:eastAsia="현대하모니 L" w:cs="Calibri" w:hint="eastAsia"/>
        </w:rPr>
        <w:t xml:space="preserve"> </w:t>
      </w:r>
      <w:r>
        <w:rPr>
          <w:rFonts w:eastAsia="현대하모니 L" w:cs="Calibri"/>
        </w:rPr>
        <w:t>Flow Graph</w:t>
      </w:r>
      <w:bookmarkEnd w:id="252"/>
      <w:bookmarkEnd w:id="253"/>
    </w:p>
    <w:p w14:paraId="71BD016F" w14:textId="77777777" w:rsidR="00C07674" w:rsidRPr="00A60AE2" w:rsidRDefault="00C07674" w:rsidP="00C07674"/>
    <w:p w14:paraId="7AECEC91" w14:textId="4400D075" w:rsidR="00C07674" w:rsidRPr="00211C19" w:rsidRDefault="008C0A15" w:rsidP="00C07674">
      <w:pPr>
        <w:pStyle w:val="51"/>
      </w:pPr>
      <w:r>
        <w:lastRenderedPageBreak/>
        <w:t xml:space="preserve">Green </w:t>
      </w:r>
      <w:r w:rsidR="00C07674">
        <w:rPr>
          <w:rFonts w:hint="eastAsia"/>
        </w:rPr>
        <w:t>IND Output with Auto Bright Control Function</w:t>
      </w:r>
      <w:r w:rsidR="00C07674" w:rsidRPr="00211C19">
        <w:t xml:space="preserve"> Flow Graph</w:t>
      </w:r>
    </w:p>
    <w:p w14:paraId="6E3C7095" w14:textId="77777777" w:rsidR="00C07674" w:rsidRPr="00211C19" w:rsidRDefault="00C07674" w:rsidP="00C07674">
      <w:pPr>
        <w:keepNext/>
        <w:rPr>
          <w:rFonts w:eastAsia="현대하모니 L" w:cs="Calibri"/>
        </w:rPr>
      </w:pPr>
      <w:r>
        <w:object w:dxaOrig="10109" w:dyaOrig="3872" w14:anchorId="7CFBCCF8">
          <v:shape id="_x0000_i1092" type="#_x0000_t75" style="width:506.05pt;height:193.6pt" o:ole="">
            <v:imagedata r:id="rId142" o:title=""/>
          </v:shape>
          <o:OLEObject Type="Embed" ProgID="VisioViewer.Viewer.1" ShapeID="_x0000_i1092" DrawAspect="Content" ObjectID="_1707217232" r:id="rId143"/>
        </w:object>
      </w:r>
    </w:p>
    <w:p w14:paraId="1FB7F25A" w14:textId="2270389E" w:rsidR="00C07674" w:rsidRDefault="00C07674" w:rsidP="00C07674">
      <w:pPr>
        <w:pStyle w:val="affc"/>
        <w:rPr>
          <w:rFonts w:eastAsia="현대하모니 L" w:cs="Calibri"/>
        </w:rPr>
      </w:pPr>
      <w:bookmarkStart w:id="254" w:name="_Toc80195174"/>
      <w:bookmarkStart w:id="255" w:name="_Toc96604475"/>
      <w:r w:rsidRPr="00211C19">
        <w:rPr>
          <w:rFonts w:eastAsia="현대하모니 L" w:cs="Calibri"/>
        </w:rPr>
        <w:t xml:space="preserve">Figure </w:t>
      </w:r>
      <w:r w:rsidRPr="00211C19">
        <w:rPr>
          <w:rFonts w:eastAsia="현대하모니 L" w:cs="Calibri"/>
        </w:rPr>
        <w:fldChar w:fldCharType="begin"/>
      </w:r>
      <w:r w:rsidRPr="00211C19">
        <w:rPr>
          <w:rFonts w:eastAsia="현대하모니 L" w:cs="Calibri"/>
        </w:rPr>
        <w:instrText xml:space="preserve"> SEQ Figure \* ARABIC </w:instrText>
      </w:r>
      <w:r w:rsidRPr="00211C19">
        <w:rPr>
          <w:rFonts w:eastAsia="현대하모니 L" w:cs="Calibri"/>
        </w:rPr>
        <w:fldChar w:fldCharType="separate"/>
      </w:r>
      <w:r w:rsidR="006F533A">
        <w:rPr>
          <w:rFonts w:eastAsia="현대하모니 L" w:cs="Calibri"/>
          <w:noProof/>
        </w:rPr>
        <w:t>64</w:t>
      </w:r>
      <w:r w:rsidRPr="00211C19">
        <w:rPr>
          <w:rFonts w:eastAsia="현대하모니 L" w:cs="Calibri"/>
        </w:rPr>
        <w:fldChar w:fldCharType="end"/>
      </w:r>
      <w:r w:rsidRPr="00211C19">
        <w:rPr>
          <w:rFonts w:eastAsia="현대하모니 L" w:cs="Calibri"/>
        </w:rPr>
        <w:t>.</w:t>
      </w:r>
      <w:r w:rsidRPr="00211C19">
        <w:rPr>
          <w:rFonts w:eastAsia="현대하모니 L" w:cs="Calibri" w:hint="eastAsia"/>
        </w:rPr>
        <w:t xml:space="preserve"> </w:t>
      </w:r>
      <w:r w:rsidR="008C0A15">
        <w:rPr>
          <w:rFonts w:eastAsia="현대하모니 L" w:cs="Calibri"/>
        </w:rPr>
        <w:t xml:space="preserve">Green </w:t>
      </w:r>
      <w:r>
        <w:rPr>
          <w:rFonts w:eastAsia="현대하모니 L" w:cs="Calibri"/>
        </w:rPr>
        <w:t>IND Output with Auto Bright Control Function</w:t>
      </w:r>
      <w:r>
        <w:rPr>
          <w:rFonts w:eastAsia="현대하모니 L" w:cs="Calibri" w:hint="eastAsia"/>
        </w:rPr>
        <w:t xml:space="preserve"> </w:t>
      </w:r>
      <w:r w:rsidRPr="00211C19">
        <w:rPr>
          <w:rFonts w:eastAsia="현대하모니 L" w:cs="Calibri"/>
        </w:rPr>
        <w:t>Flow Graph</w:t>
      </w:r>
      <w:bookmarkEnd w:id="254"/>
      <w:bookmarkEnd w:id="255"/>
    </w:p>
    <w:p w14:paraId="69985C59" w14:textId="7A52C9DF" w:rsidR="008C0A15" w:rsidRDefault="008C0A15" w:rsidP="008C0A15"/>
    <w:p w14:paraId="55176A5E" w14:textId="21B1F5E2" w:rsidR="008C0A15" w:rsidRPr="008C0A15" w:rsidRDefault="008C0A15" w:rsidP="008C0A15">
      <w:pPr>
        <w:pStyle w:val="51"/>
      </w:pPr>
      <w:r>
        <w:t xml:space="preserve">Amber </w:t>
      </w:r>
      <w:r>
        <w:rPr>
          <w:rFonts w:hint="eastAsia"/>
        </w:rPr>
        <w:t>IND Output with Auto Bright Control Function</w:t>
      </w:r>
      <w:r w:rsidRPr="00211C19">
        <w:t xml:space="preserve"> Flow Graph</w:t>
      </w:r>
    </w:p>
    <w:p w14:paraId="6ED921A9" w14:textId="77777777" w:rsidR="00C07674" w:rsidRPr="00211C19" w:rsidRDefault="00C07674" w:rsidP="00C07674">
      <w:pPr>
        <w:keepNext/>
        <w:rPr>
          <w:rFonts w:eastAsia="현대하모니 L" w:cs="Calibri"/>
        </w:rPr>
      </w:pPr>
      <w:r>
        <w:object w:dxaOrig="10109" w:dyaOrig="3872" w14:anchorId="62F34997">
          <v:shape id="_x0000_i1093" type="#_x0000_t75" style="width:506.05pt;height:193.6pt" o:ole="">
            <v:imagedata r:id="rId144" o:title=""/>
          </v:shape>
          <o:OLEObject Type="Embed" ProgID="VisioViewer.Viewer.1" ShapeID="_x0000_i1093" DrawAspect="Content" ObjectID="_1707217233" r:id="rId145"/>
        </w:object>
      </w:r>
    </w:p>
    <w:p w14:paraId="1AED4EBA" w14:textId="3F3914C9" w:rsidR="00C07674" w:rsidRDefault="00C07674" w:rsidP="00C07674">
      <w:pPr>
        <w:pStyle w:val="affc"/>
        <w:rPr>
          <w:rFonts w:eastAsia="현대하모니 L" w:cs="Calibri"/>
        </w:rPr>
      </w:pPr>
      <w:bookmarkStart w:id="256" w:name="_Toc80195175"/>
      <w:bookmarkStart w:id="257" w:name="_Toc96604476"/>
      <w:r w:rsidRPr="00211C19">
        <w:rPr>
          <w:rFonts w:eastAsia="현대하모니 L" w:cs="Calibri"/>
        </w:rPr>
        <w:t xml:space="preserve">Figure </w:t>
      </w:r>
      <w:r w:rsidRPr="00211C19">
        <w:rPr>
          <w:rFonts w:eastAsia="현대하모니 L" w:cs="Calibri"/>
        </w:rPr>
        <w:fldChar w:fldCharType="begin"/>
      </w:r>
      <w:r w:rsidRPr="00211C19">
        <w:rPr>
          <w:rFonts w:eastAsia="현대하모니 L" w:cs="Calibri"/>
        </w:rPr>
        <w:instrText xml:space="preserve"> SEQ Figure \* ARABIC </w:instrText>
      </w:r>
      <w:r w:rsidRPr="00211C19">
        <w:rPr>
          <w:rFonts w:eastAsia="현대하모니 L" w:cs="Calibri"/>
        </w:rPr>
        <w:fldChar w:fldCharType="separate"/>
      </w:r>
      <w:r w:rsidR="006F533A">
        <w:rPr>
          <w:rFonts w:eastAsia="현대하모니 L" w:cs="Calibri"/>
          <w:noProof/>
        </w:rPr>
        <w:t>65</w:t>
      </w:r>
      <w:r w:rsidRPr="00211C19">
        <w:rPr>
          <w:rFonts w:eastAsia="현대하모니 L" w:cs="Calibri"/>
        </w:rPr>
        <w:fldChar w:fldCharType="end"/>
      </w:r>
      <w:r w:rsidRPr="00211C19">
        <w:rPr>
          <w:rFonts w:eastAsia="현대하모니 L" w:cs="Calibri"/>
        </w:rPr>
        <w:t>.</w:t>
      </w:r>
      <w:r w:rsidRPr="00211C19">
        <w:rPr>
          <w:rFonts w:eastAsia="현대하모니 L" w:cs="Calibri" w:hint="eastAsia"/>
        </w:rPr>
        <w:t xml:space="preserve"> </w:t>
      </w:r>
      <w:r w:rsidR="008C0A15">
        <w:rPr>
          <w:rFonts w:eastAsia="현대하모니 L" w:cs="Calibri"/>
        </w:rPr>
        <w:t xml:space="preserve">Amber </w:t>
      </w:r>
      <w:r>
        <w:rPr>
          <w:rFonts w:eastAsia="현대하모니 L" w:cs="Calibri"/>
        </w:rPr>
        <w:t>IND Output with Auto Bright Control Function</w:t>
      </w:r>
      <w:r>
        <w:rPr>
          <w:rFonts w:eastAsia="현대하모니 L" w:cs="Calibri" w:hint="eastAsia"/>
        </w:rPr>
        <w:t xml:space="preserve"> </w:t>
      </w:r>
      <w:r w:rsidRPr="00211C19">
        <w:rPr>
          <w:rFonts w:eastAsia="현대하모니 L" w:cs="Calibri"/>
        </w:rPr>
        <w:t>Flow Graph</w:t>
      </w:r>
      <w:bookmarkEnd w:id="256"/>
      <w:bookmarkEnd w:id="257"/>
    </w:p>
    <w:p w14:paraId="4B0DBBE9" w14:textId="0528BA05" w:rsidR="00C07674" w:rsidRPr="00C07674" w:rsidRDefault="00C07674" w:rsidP="00C07674">
      <w:pPr>
        <w:rPr>
          <w:rFonts w:eastAsia="현대하모니 L" w:cs="Calibri"/>
          <w:b/>
          <w:bCs/>
          <w:sz w:val="20"/>
          <w:szCs w:val="20"/>
        </w:rPr>
      </w:pPr>
      <w:r>
        <w:rPr>
          <w:rFonts w:eastAsia="현대하모니 L" w:cs="Calibri"/>
        </w:rPr>
        <w:br w:type="page"/>
      </w:r>
    </w:p>
    <w:p w14:paraId="69A9FB2E" w14:textId="77777777" w:rsidR="0012752D" w:rsidRPr="00475D6D" w:rsidRDefault="0012752D" w:rsidP="00475D6D">
      <w:pPr>
        <w:pStyle w:val="21"/>
      </w:pPr>
      <w:bookmarkStart w:id="258" w:name="_Toc96604406"/>
      <w:r w:rsidRPr="00475D6D">
        <w:lastRenderedPageBreak/>
        <w:t xml:space="preserve">WPC </w:t>
      </w:r>
      <w:r w:rsidRPr="00475D6D">
        <w:rPr>
          <w:rFonts w:hint="eastAsia"/>
        </w:rPr>
        <w:t>Rail Voltage</w:t>
      </w:r>
      <w:r w:rsidRPr="00475D6D">
        <w:t xml:space="preserve"> Control</w:t>
      </w:r>
      <w:bookmarkEnd w:id="258"/>
    </w:p>
    <w:p w14:paraId="3915F0C6" w14:textId="77777777" w:rsidR="0012752D" w:rsidRPr="00475D6D" w:rsidRDefault="0012752D" w:rsidP="00475D6D">
      <w:pPr>
        <w:pStyle w:val="32"/>
      </w:pPr>
      <w:bookmarkStart w:id="259" w:name="_Toc96604407"/>
      <w:r w:rsidRPr="00475D6D">
        <w:rPr>
          <w:rFonts w:hint="eastAsia"/>
        </w:rPr>
        <w:t>Type1 (1.0)</w:t>
      </w:r>
      <w:bookmarkEnd w:id="259"/>
    </w:p>
    <w:p w14:paraId="19C2A656" w14:textId="77777777" w:rsidR="0012752D" w:rsidRPr="00475D6D" w:rsidRDefault="0012752D" w:rsidP="00475D6D">
      <w:pPr>
        <w:pStyle w:val="41"/>
      </w:pPr>
      <w:bookmarkStart w:id="260" w:name="_Toc96604408"/>
      <w:r w:rsidRPr="00475D6D">
        <w:rPr>
          <w:rFonts w:hint="eastAsia"/>
        </w:rPr>
        <w:t>Rail Voltage Control Function</w:t>
      </w:r>
      <w:bookmarkEnd w:id="260"/>
    </w:p>
    <w:p w14:paraId="5B73F2E1" w14:textId="77777777" w:rsidR="0012752D" w:rsidRPr="00044C44" w:rsidRDefault="0012752D" w:rsidP="0012752D"/>
    <w:p w14:paraId="0A398014" w14:textId="77777777" w:rsidR="0012752D" w:rsidRPr="00211C19" w:rsidRDefault="0012752D" w:rsidP="0012752D">
      <w:pPr>
        <w:pStyle w:val="51"/>
      </w:pPr>
      <w:r w:rsidRPr="00211C19">
        <w:t>Parameter</w:t>
      </w:r>
    </w:p>
    <w:tbl>
      <w:tblPr>
        <w:tblW w:w="0" w:type="auto"/>
        <w:tblInd w:w="-4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2821"/>
        <w:gridCol w:w="707"/>
        <w:gridCol w:w="6859"/>
      </w:tblGrid>
      <w:tr w:rsidR="0012752D" w:rsidRPr="00211C19" w14:paraId="442D38AA" w14:textId="77777777" w:rsidTr="00194499">
        <w:trPr>
          <w:trHeight w:val="340"/>
        </w:trPr>
        <w:tc>
          <w:tcPr>
            <w:tcW w:w="2836" w:type="dxa"/>
            <w:shd w:val="clear" w:color="auto" w:fill="auto"/>
            <w:vAlign w:val="center"/>
          </w:tcPr>
          <w:p w14:paraId="5AF326AD" w14:textId="77777777" w:rsidR="0012752D" w:rsidRPr="00211C19" w:rsidRDefault="0012752D" w:rsidP="00194499">
            <w:pPr>
              <w:jc w:val="center"/>
              <w:rPr>
                <w:rFonts w:eastAsia="현대하모니 L" w:cs="Calibri"/>
                <w:b/>
                <w:sz w:val="16"/>
                <w:szCs w:val="16"/>
              </w:rPr>
            </w:pPr>
            <w:r w:rsidRPr="00211C19">
              <w:rPr>
                <w:rFonts w:eastAsia="현대하모니 L" w:cs="Calibri"/>
                <w:b/>
                <w:bCs/>
                <w:sz w:val="16"/>
                <w:szCs w:val="16"/>
              </w:rPr>
              <w:t>Parameter Name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3D1FA984" w14:textId="77777777" w:rsidR="0012752D" w:rsidRPr="00211C19" w:rsidRDefault="0012752D" w:rsidP="00194499">
            <w:pPr>
              <w:jc w:val="center"/>
              <w:rPr>
                <w:rFonts w:eastAsia="현대하모니 L" w:cs="Calibri"/>
                <w:b/>
                <w:sz w:val="16"/>
                <w:szCs w:val="16"/>
              </w:rPr>
            </w:pPr>
            <w:r w:rsidRPr="00211C19">
              <w:rPr>
                <w:rFonts w:eastAsia="현대하모니 L" w:cs="Calibri"/>
                <w:b/>
                <w:bCs/>
                <w:sz w:val="16"/>
                <w:szCs w:val="16"/>
              </w:rPr>
              <w:t>Value</w:t>
            </w:r>
          </w:p>
        </w:tc>
        <w:tc>
          <w:tcPr>
            <w:tcW w:w="6946" w:type="dxa"/>
            <w:shd w:val="clear" w:color="auto" w:fill="auto"/>
            <w:vAlign w:val="center"/>
          </w:tcPr>
          <w:p w14:paraId="02B711A9" w14:textId="77777777" w:rsidR="0012752D" w:rsidRPr="00211C19" w:rsidRDefault="0012752D" w:rsidP="00194499">
            <w:pPr>
              <w:jc w:val="center"/>
              <w:rPr>
                <w:rFonts w:eastAsia="현대하모니 L" w:cs="Calibri"/>
                <w:b/>
                <w:sz w:val="16"/>
                <w:szCs w:val="16"/>
              </w:rPr>
            </w:pPr>
            <w:r w:rsidRPr="00211C19">
              <w:rPr>
                <w:rFonts w:eastAsia="현대하모니 L" w:cs="Calibri"/>
                <w:b/>
                <w:bCs/>
                <w:sz w:val="16"/>
                <w:szCs w:val="16"/>
              </w:rPr>
              <w:t>Description</w:t>
            </w:r>
          </w:p>
        </w:tc>
      </w:tr>
      <w:tr w:rsidR="00AF2370" w:rsidRPr="00211C19" w14:paraId="1BF3A6B8" w14:textId="77777777" w:rsidTr="00194499">
        <w:tc>
          <w:tcPr>
            <w:tcW w:w="2836" w:type="dxa"/>
            <w:shd w:val="clear" w:color="auto" w:fill="auto"/>
            <w:vAlign w:val="center"/>
          </w:tcPr>
          <w:p w14:paraId="15E3BB69" w14:textId="77777777" w:rsidR="00AF2370" w:rsidRPr="00211C19" w:rsidRDefault="00AF2370" w:rsidP="00194499">
            <w:pPr>
              <w:rPr>
                <w:rFonts w:eastAsia="현대하모니 L" w:cs="Calibri"/>
                <w:color w:val="000000" w:themeColor="dark1"/>
                <w:kern w:val="24"/>
                <w:sz w:val="16"/>
                <w:szCs w:val="16"/>
              </w:rPr>
            </w:pPr>
            <w:r w:rsidRPr="00211C19">
              <w:rPr>
                <w:rFonts w:eastAsia="현대하모니 L" w:cs="Calibri"/>
                <w:color w:val="000000" w:themeColor="dark1"/>
                <w:sz w:val="16"/>
                <w:szCs w:val="16"/>
              </w:rPr>
              <w:t>Par_RailVoltageOnCnt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5C9979F8" w14:textId="77777777" w:rsidR="00AF2370" w:rsidRPr="00211C19" w:rsidRDefault="00AF2370" w:rsidP="00194499">
            <w:pPr>
              <w:jc w:val="both"/>
              <w:rPr>
                <w:rFonts w:eastAsia="현대하모니 L" w:cs="Calibri"/>
                <w:sz w:val="16"/>
                <w:szCs w:val="16"/>
              </w:rPr>
            </w:pPr>
            <w:r w:rsidRPr="00211C19">
              <w:rPr>
                <w:rFonts w:eastAsia="현대하모니 L" w:cs="Calibri"/>
                <w:sz w:val="16"/>
                <w:szCs w:val="16"/>
              </w:rPr>
              <w:t>6 times</w:t>
            </w:r>
          </w:p>
        </w:tc>
        <w:tc>
          <w:tcPr>
            <w:tcW w:w="6946" w:type="dxa"/>
            <w:shd w:val="clear" w:color="auto" w:fill="auto"/>
            <w:vAlign w:val="center"/>
          </w:tcPr>
          <w:p w14:paraId="06E8FC3C" w14:textId="77777777" w:rsidR="00AF2370" w:rsidRPr="00211C19" w:rsidRDefault="00AF2370" w:rsidP="00194499">
            <w:pPr>
              <w:rPr>
                <w:rFonts w:eastAsia="현대하모니 L" w:cs="Calibri"/>
                <w:sz w:val="16"/>
                <w:szCs w:val="16"/>
              </w:rPr>
            </w:pPr>
            <w:r w:rsidRPr="00211C19">
              <w:rPr>
                <w:rFonts w:eastAsia="현대하모니 L" w:cs="Calibri"/>
                <w:sz w:val="16"/>
                <w:szCs w:val="16"/>
              </w:rPr>
              <w:t>이음로직</w:t>
            </w:r>
            <w:r w:rsidRPr="00211C19">
              <w:rPr>
                <w:rFonts w:eastAsia="현대하모니 L" w:cs="Calibri"/>
                <w:sz w:val="16"/>
                <w:szCs w:val="16"/>
              </w:rPr>
              <w:t xml:space="preserve"> </w:t>
            </w:r>
            <w:r w:rsidRPr="00211C19">
              <w:rPr>
                <w:rFonts w:eastAsia="현대하모니 L" w:cs="Calibri"/>
                <w:sz w:val="16"/>
                <w:szCs w:val="16"/>
              </w:rPr>
              <w:t>설정</w:t>
            </w:r>
            <w:r w:rsidRPr="00211C19">
              <w:rPr>
                <w:rFonts w:eastAsia="현대하모니 L" w:cs="Calibri"/>
                <w:sz w:val="16"/>
                <w:szCs w:val="16"/>
              </w:rPr>
              <w:t xml:space="preserve"> </w:t>
            </w:r>
            <w:r w:rsidRPr="00211C19">
              <w:rPr>
                <w:rFonts w:eastAsia="현대하모니 L" w:cs="Calibri"/>
                <w:sz w:val="16"/>
                <w:szCs w:val="16"/>
              </w:rPr>
              <w:t>카운트값</w:t>
            </w:r>
          </w:p>
          <w:p w14:paraId="332134CF" w14:textId="77777777" w:rsidR="00AF2370" w:rsidRPr="00211C19" w:rsidRDefault="00AF2370" w:rsidP="00194499">
            <w:pPr>
              <w:rPr>
                <w:rFonts w:eastAsia="현대하모니 L" w:cs="Calibri"/>
                <w:sz w:val="16"/>
                <w:szCs w:val="16"/>
              </w:rPr>
            </w:pPr>
            <w:r w:rsidRPr="00211C19">
              <w:rPr>
                <w:rFonts w:eastAsia="현대하모니 L" w:cs="Calibri"/>
                <w:sz w:val="16"/>
                <w:szCs w:val="16"/>
              </w:rPr>
              <w:t>3</w:t>
            </w:r>
            <w:r w:rsidRPr="00211C19">
              <w:rPr>
                <w:rFonts w:eastAsia="현대하모니 L" w:cs="Calibri"/>
                <w:sz w:val="16"/>
                <w:szCs w:val="16"/>
              </w:rPr>
              <w:t>개</w:t>
            </w:r>
            <w:r w:rsidRPr="00211C19">
              <w:rPr>
                <w:rFonts w:eastAsia="현대하모니 L" w:cs="Calibri"/>
                <w:sz w:val="16"/>
                <w:szCs w:val="16"/>
              </w:rPr>
              <w:t xml:space="preserve"> </w:t>
            </w:r>
            <w:r w:rsidRPr="00211C19">
              <w:rPr>
                <w:rFonts w:eastAsia="현대하모니 L" w:cs="Calibri"/>
                <w:sz w:val="16"/>
                <w:szCs w:val="16"/>
              </w:rPr>
              <w:t>코일</w:t>
            </w:r>
            <w:r w:rsidRPr="00211C19">
              <w:rPr>
                <w:rFonts w:eastAsia="현대하모니 L" w:cs="Calibri"/>
                <w:sz w:val="16"/>
                <w:szCs w:val="16"/>
              </w:rPr>
              <w:t xml:space="preserve"> </w:t>
            </w:r>
            <w:r w:rsidRPr="00211C19">
              <w:rPr>
                <w:rFonts w:eastAsia="현대하모니 L" w:cs="Calibri"/>
                <w:sz w:val="16"/>
                <w:szCs w:val="16"/>
              </w:rPr>
              <w:t>디지털</w:t>
            </w:r>
            <w:r w:rsidRPr="00211C19">
              <w:rPr>
                <w:rFonts w:eastAsia="현대하모니 L" w:cs="Calibri"/>
                <w:sz w:val="16"/>
                <w:szCs w:val="16"/>
              </w:rPr>
              <w:t xml:space="preserve">PING </w:t>
            </w:r>
            <w:r w:rsidRPr="00211C19">
              <w:rPr>
                <w:rFonts w:eastAsia="현대하모니 L" w:cs="Calibri"/>
                <w:sz w:val="16"/>
                <w:szCs w:val="16"/>
              </w:rPr>
              <w:t>각</w:t>
            </w:r>
            <w:r w:rsidRPr="00211C19">
              <w:rPr>
                <w:rFonts w:eastAsia="현대하모니 L" w:cs="Calibri"/>
                <w:sz w:val="16"/>
                <w:szCs w:val="16"/>
              </w:rPr>
              <w:t xml:space="preserve"> 1</w:t>
            </w:r>
            <w:r w:rsidRPr="00211C19">
              <w:rPr>
                <w:rFonts w:eastAsia="현대하모니 L" w:cs="Calibri"/>
                <w:sz w:val="16"/>
                <w:szCs w:val="16"/>
              </w:rPr>
              <w:t>회씩</w:t>
            </w:r>
            <w:r w:rsidRPr="00211C19">
              <w:rPr>
                <w:rFonts w:eastAsia="현대하모니 L" w:cs="Calibri"/>
                <w:sz w:val="16"/>
                <w:szCs w:val="16"/>
              </w:rPr>
              <w:t xml:space="preserve">, 6SET </w:t>
            </w:r>
          </w:p>
        </w:tc>
      </w:tr>
      <w:tr w:rsidR="00AF2370" w:rsidRPr="00211C19" w14:paraId="63567C84" w14:textId="77777777" w:rsidTr="00194499">
        <w:tc>
          <w:tcPr>
            <w:tcW w:w="2836" w:type="dxa"/>
            <w:shd w:val="clear" w:color="auto" w:fill="auto"/>
            <w:vAlign w:val="center"/>
          </w:tcPr>
          <w:p w14:paraId="6D4F9930" w14:textId="77777777" w:rsidR="00AF2370" w:rsidRPr="00211C19" w:rsidRDefault="00AF2370" w:rsidP="00194499">
            <w:pPr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 w:rsidRPr="00211C19">
              <w:rPr>
                <w:rFonts w:eastAsia="현대하모니 L" w:cs="Calibri"/>
                <w:color w:val="000000" w:themeColor="dark1"/>
                <w:sz w:val="16"/>
                <w:szCs w:val="16"/>
              </w:rPr>
              <w:t>Par_RailVoltageOffCnt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21B4B70F" w14:textId="77777777" w:rsidR="00AF2370" w:rsidRPr="00211C19" w:rsidRDefault="00AF2370" w:rsidP="00194499">
            <w:pPr>
              <w:jc w:val="both"/>
              <w:rPr>
                <w:rFonts w:eastAsia="현대하모니 L" w:cs="Calibri"/>
                <w:sz w:val="16"/>
                <w:szCs w:val="16"/>
              </w:rPr>
            </w:pPr>
            <w:r w:rsidRPr="00211C19">
              <w:rPr>
                <w:rFonts w:eastAsia="현대하모니 L" w:cs="Calibri"/>
                <w:sz w:val="16"/>
                <w:szCs w:val="16"/>
              </w:rPr>
              <w:t>6 times</w:t>
            </w:r>
          </w:p>
        </w:tc>
        <w:tc>
          <w:tcPr>
            <w:tcW w:w="6946" w:type="dxa"/>
            <w:shd w:val="clear" w:color="auto" w:fill="auto"/>
            <w:vAlign w:val="center"/>
          </w:tcPr>
          <w:p w14:paraId="2CDF6E3A" w14:textId="77777777" w:rsidR="00AF2370" w:rsidRPr="00211C19" w:rsidRDefault="00AF2370" w:rsidP="00194499">
            <w:pPr>
              <w:rPr>
                <w:rFonts w:eastAsia="현대하모니 L" w:cs="Calibri"/>
                <w:sz w:val="16"/>
                <w:szCs w:val="16"/>
              </w:rPr>
            </w:pPr>
            <w:r w:rsidRPr="00211C19">
              <w:rPr>
                <w:rFonts w:eastAsia="현대하모니 L" w:cs="Calibri"/>
                <w:sz w:val="16"/>
                <w:szCs w:val="16"/>
              </w:rPr>
              <w:t>이음로직</w:t>
            </w:r>
            <w:r w:rsidRPr="00211C19">
              <w:rPr>
                <w:rFonts w:eastAsia="현대하모니 L" w:cs="Calibri"/>
                <w:sz w:val="16"/>
                <w:szCs w:val="16"/>
              </w:rPr>
              <w:t xml:space="preserve"> </w:t>
            </w:r>
            <w:r w:rsidRPr="00211C19">
              <w:rPr>
                <w:rFonts w:eastAsia="현대하모니 L" w:cs="Calibri"/>
                <w:sz w:val="16"/>
                <w:szCs w:val="16"/>
              </w:rPr>
              <w:t>해제</w:t>
            </w:r>
            <w:r w:rsidRPr="00211C19">
              <w:rPr>
                <w:rFonts w:eastAsia="현대하모니 L" w:cs="Calibri"/>
                <w:sz w:val="16"/>
                <w:szCs w:val="16"/>
              </w:rPr>
              <w:t xml:space="preserve"> </w:t>
            </w:r>
            <w:r w:rsidRPr="00211C19">
              <w:rPr>
                <w:rFonts w:eastAsia="현대하모니 L" w:cs="Calibri"/>
                <w:sz w:val="16"/>
                <w:szCs w:val="16"/>
              </w:rPr>
              <w:t>카운트값</w:t>
            </w:r>
          </w:p>
          <w:p w14:paraId="12946E41" w14:textId="77777777" w:rsidR="00AF2370" w:rsidRPr="00211C19" w:rsidRDefault="00AF2370" w:rsidP="00194499">
            <w:pPr>
              <w:rPr>
                <w:rFonts w:eastAsia="현대하모니 L" w:cs="Calibri"/>
                <w:sz w:val="16"/>
                <w:szCs w:val="16"/>
              </w:rPr>
            </w:pPr>
            <w:r w:rsidRPr="00211C19">
              <w:rPr>
                <w:rFonts w:eastAsia="현대하모니 L" w:cs="Calibri"/>
                <w:sz w:val="16"/>
                <w:szCs w:val="16"/>
              </w:rPr>
              <w:t>3</w:t>
            </w:r>
            <w:r w:rsidRPr="00211C19">
              <w:rPr>
                <w:rFonts w:eastAsia="현대하모니 L" w:cs="Calibri"/>
                <w:sz w:val="16"/>
                <w:szCs w:val="16"/>
              </w:rPr>
              <w:t>개</w:t>
            </w:r>
            <w:r w:rsidRPr="00211C19">
              <w:rPr>
                <w:rFonts w:eastAsia="현대하모니 L" w:cs="Calibri"/>
                <w:sz w:val="16"/>
                <w:szCs w:val="16"/>
              </w:rPr>
              <w:t xml:space="preserve"> </w:t>
            </w:r>
            <w:r w:rsidRPr="00211C19">
              <w:rPr>
                <w:rFonts w:eastAsia="현대하모니 L" w:cs="Calibri"/>
                <w:sz w:val="16"/>
                <w:szCs w:val="16"/>
              </w:rPr>
              <w:t>코일</w:t>
            </w:r>
            <w:r w:rsidRPr="00211C19">
              <w:rPr>
                <w:rFonts w:eastAsia="현대하모니 L" w:cs="Calibri"/>
                <w:sz w:val="16"/>
                <w:szCs w:val="16"/>
              </w:rPr>
              <w:t xml:space="preserve"> </w:t>
            </w:r>
            <w:r w:rsidRPr="00211C19">
              <w:rPr>
                <w:rFonts w:eastAsia="현대하모니 L" w:cs="Calibri"/>
                <w:sz w:val="16"/>
                <w:szCs w:val="16"/>
              </w:rPr>
              <w:t>디지털</w:t>
            </w:r>
            <w:r w:rsidRPr="00211C19">
              <w:rPr>
                <w:rFonts w:eastAsia="현대하모니 L" w:cs="Calibri"/>
                <w:sz w:val="16"/>
                <w:szCs w:val="16"/>
              </w:rPr>
              <w:t xml:space="preserve">PING </w:t>
            </w:r>
            <w:r w:rsidRPr="00211C19">
              <w:rPr>
                <w:rFonts w:eastAsia="현대하모니 L" w:cs="Calibri"/>
                <w:sz w:val="16"/>
                <w:szCs w:val="16"/>
              </w:rPr>
              <w:t>각</w:t>
            </w:r>
            <w:r w:rsidRPr="00211C19">
              <w:rPr>
                <w:rFonts w:eastAsia="현대하모니 L" w:cs="Calibri"/>
                <w:sz w:val="16"/>
                <w:szCs w:val="16"/>
              </w:rPr>
              <w:t xml:space="preserve"> 1</w:t>
            </w:r>
            <w:r w:rsidRPr="00211C19">
              <w:rPr>
                <w:rFonts w:eastAsia="현대하모니 L" w:cs="Calibri"/>
                <w:sz w:val="16"/>
                <w:szCs w:val="16"/>
              </w:rPr>
              <w:t>회씩</w:t>
            </w:r>
            <w:r w:rsidRPr="00211C19">
              <w:rPr>
                <w:rFonts w:eastAsia="현대하모니 L" w:cs="Calibri"/>
                <w:sz w:val="16"/>
                <w:szCs w:val="16"/>
              </w:rPr>
              <w:t>, 6SET</w:t>
            </w:r>
          </w:p>
        </w:tc>
      </w:tr>
      <w:tr w:rsidR="00AF2370" w:rsidRPr="00211C19" w14:paraId="7B695501" w14:textId="77777777" w:rsidTr="00194499">
        <w:tc>
          <w:tcPr>
            <w:tcW w:w="2836" w:type="dxa"/>
            <w:shd w:val="clear" w:color="auto" w:fill="auto"/>
            <w:vAlign w:val="center"/>
          </w:tcPr>
          <w:p w14:paraId="07F3CA0B" w14:textId="77777777" w:rsidR="00AF2370" w:rsidRPr="00211C19" w:rsidRDefault="00AF2370" w:rsidP="00194499">
            <w:pPr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 w:rsidRPr="00211C19">
              <w:rPr>
                <w:rFonts w:eastAsia="현대하모니 L" w:cs="Calibri"/>
                <w:color w:val="000000" w:themeColor="dark1"/>
                <w:sz w:val="16"/>
                <w:szCs w:val="16"/>
              </w:rPr>
              <w:t>Par_RailVoltageOnCurr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2E9AC5AA" w14:textId="77777777" w:rsidR="00AF2370" w:rsidRPr="00211C19" w:rsidRDefault="00AF2370" w:rsidP="00194499">
            <w:pPr>
              <w:jc w:val="both"/>
              <w:rPr>
                <w:rFonts w:eastAsia="현대하모니 L" w:cs="Calibri"/>
                <w:sz w:val="16"/>
                <w:szCs w:val="16"/>
              </w:rPr>
            </w:pPr>
            <w:r>
              <w:rPr>
                <w:rFonts w:eastAsia="현대하모니 L" w:cs="Calibri"/>
                <w:sz w:val="16"/>
                <w:szCs w:val="16"/>
              </w:rPr>
              <w:t>400</w:t>
            </w:r>
            <w:r w:rsidRPr="00211C19">
              <w:rPr>
                <w:rFonts w:eastAsia="현대하모니 L" w:cs="Calibri"/>
                <w:sz w:val="16"/>
                <w:szCs w:val="16"/>
              </w:rPr>
              <w:t>mA</w:t>
            </w:r>
          </w:p>
        </w:tc>
        <w:tc>
          <w:tcPr>
            <w:tcW w:w="6946" w:type="dxa"/>
            <w:shd w:val="clear" w:color="auto" w:fill="auto"/>
            <w:vAlign w:val="center"/>
          </w:tcPr>
          <w:p w14:paraId="029DD10B" w14:textId="77777777" w:rsidR="00AF2370" w:rsidRPr="00211C19" w:rsidRDefault="00AF2370" w:rsidP="00194499">
            <w:pPr>
              <w:rPr>
                <w:rFonts w:eastAsia="현대하모니 L" w:cs="Calibri"/>
                <w:sz w:val="16"/>
                <w:szCs w:val="16"/>
              </w:rPr>
            </w:pPr>
            <w:r w:rsidRPr="00211C19">
              <w:rPr>
                <w:rFonts w:eastAsia="현대하모니 L" w:cs="Calibri"/>
                <w:sz w:val="16"/>
                <w:szCs w:val="16"/>
              </w:rPr>
              <w:t>무선</w:t>
            </w:r>
            <w:r w:rsidRPr="00211C19">
              <w:rPr>
                <w:rFonts w:eastAsia="현대하모니 L" w:cs="Calibri"/>
                <w:sz w:val="16"/>
                <w:szCs w:val="16"/>
              </w:rPr>
              <w:t xml:space="preserve"> </w:t>
            </w:r>
            <w:r w:rsidRPr="00211C19">
              <w:rPr>
                <w:rFonts w:eastAsia="현대하모니 L" w:cs="Calibri"/>
                <w:sz w:val="16"/>
                <w:szCs w:val="16"/>
              </w:rPr>
              <w:t>충전기</w:t>
            </w:r>
            <w:r w:rsidRPr="00211C19">
              <w:rPr>
                <w:rFonts w:eastAsia="현대하모니 L" w:cs="Calibri"/>
                <w:sz w:val="16"/>
                <w:szCs w:val="16"/>
              </w:rPr>
              <w:t xml:space="preserve"> </w:t>
            </w:r>
            <w:r w:rsidRPr="00211C19">
              <w:rPr>
                <w:rFonts w:eastAsia="현대하모니 L" w:cs="Calibri"/>
                <w:sz w:val="16"/>
                <w:szCs w:val="16"/>
              </w:rPr>
              <w:t>위에</w:t>
            </w:r>
            <w:r w:rsidRPr="00211C19">
              <w:rPr>
                <w:rFonts w:eastAsia="현대하모니 L" w:cs="Calibri"/>
                <w:sz w:val="16"/>
                <w:szCs w:val="16"/>
              </w:rPr>
              <w:t xml:space="preserve"> </w:t>
            </w:r>
            <w:r w:rsidRPr="00211C19">
              <w:rPr>
                <w:rFonts w:eastAsia="현대하모니 L" w:cs="Calibri"/>
                <w:sz w:val="16"/>
                <w:szCs w:val="16"/>
              </w:rPr>
              <w:t>물체가</w:t>
            </w:r>
            <w:r w:rsidRPr="00211C19">
              <w:rPr>
                <w:rFonts w:eastAsia="현대하모니 L" w:cs="Calibri"/>
                <w:sz w:val="16"/>
                <w:szCs w:val="16"/>
              </w:rPr>
              <w:t xml:space="preserve"> </w:t>
            </w:r>
            <w:r w:rsidRPr="00211C19">
              <w:rPr>
                <w:rFonts w:eastAsia="현대하모니 L" w:cs="Calibri"/>
                <w:sz w:val="16"/>
                <w:szCs w:val="16"/>
              </w:rPr>
              <w:t>감지되었을</w:t>
            </w:r>
            <w:r w:rsidRPr="00211C19">
              <w:rPr>
                <w:rFonts w:eastAsia="현대하모니 L" w:cs="Calibri"/>
                <w:sz w:val="16"/>
                <w:szCs w:val="16"/>
              </w:rPr>
              <w:t xml:space="preserve"> </w:t>
            </w:r>
            <w:r w:rsidRPr="00211C19">
              <w:rPr>
                <w:rFonts w:eastAsia="현대하모니 L" w:cs="Calibri"/>
                <w:sz w:val="16"/>
                <w:szCs w:val="16"/>
              </w:rPr>
              <w:t>때</w:t>
            </w:r>
            <w:r w:rsidRPr="00211C19">
              <w:rPr>
                <w:rFonts w:eastAsia="현대하모니 L" w:cs="Calibri"/>
                <w:sz w:val="16"/>
                <w:szCs w:val="16"/>
              </w:rPr>
              <w:t xml:space="preserve"> </w:t>
            </w:r>
            <w:r w:rsidRPr="00211C19">
              <w:rPr>
                <w:rFonts w:eastAsia="현대하모니 L" w:cs="Calibri"/>
                <w:sz w:val="16"/>
                <w:szCs w:val="16"/>
              </w:rPr>
              <w:t>측정된</w:t>
            </w:r>
            <w:r w:rsidRPr="00211C19">
              <w:rPr>
                <w:rFonts w:eastAsia="현대하모니 L" w:cs="Calibri"/>
                <w:sz w:val="16"/>
                <w:szCs w:val="16"/>
              </w:rPr>
              <w:t xml:space="preserve"> </w:t>
            </w:r>
            <w:r w:rsidRPr="00211C19">
              <w:rPr>
                <w:rFonts w:eastAsia="현대하모니 L" w:cs="Calibri"/>
                <w:sz w:val="16"/>
                <w:szCs w:val="16"/>
              </w:rPr>
              <w:t>전류값</w:t>
            </w:r>
          </w:p>
        </w:tc>
      </w:tr>
      <w:tr w:rsidR="00AF2370" w:rsidRPr="00211C19" w14:paraId="52DC228B" w14:textId="77777777" w:rsidTr="00194499">
        <w:tc>
          <w:tcPr>
            <w:tcW w:w="2836" w:type="dxa"/>
            <w:shd w:val="clear" w:color="auto" w:fill="auto"/>
            <w:vAlign w:val="center"/>
          </w:tcPr>
          <w:p w14:paraId="12EF088C" w14:textId="77777777" w:rsidR="00AF2370" w:rsidRPr="00211C19" w:rsidRDefault="00AF2370" w:rsidP="00194499">
            <w:pPr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 w:rsidRPr="00211C19">
              <w:rPr>
                <w:rFonts w:eastAsia="현대하모니 L" w:cs="Calibri"/>
                <w:color w:val="000000" w:themeColor="dark1"/>
                <w:sz w:val="16"/>
                <w:szCs w:val="16"/>
              </w:rPr>
              <w:t>Par_RailVoltageMinCurr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77278CBE" w14:textId="77777777" w:rsidR="00AF2370" w:rsidRPr="00211C19" w:rsidRDefault="00AF2370" w:rsidP="00194499">
            <w:pPr>
              <w:jc w:val="both"/>
              <w:rPr>
                <w:rFonts w:eastAsia="현대하모니 L" w:cs="Calibri"/>
                <w:sz w:val="16"/>
                <w:szCs w:val="16"/>
              </w:rPr>
            </w:pPr>
            <w:r w:rsidRPr="00211C19">
              <w:rPr>
                <w:rFonts w:eastAsia="현대하모니 L" w:cs="Calibri"/>
                <w:sz w:val="16"/>
                <w:szCs w:val="16"/>
              </w:rPr>
              <w:t>50mA</w:t>
            </w:r>
          </w:p>
        </w:tc>
        <w:tc>
          <w:tcPr>
            <w:tcW w:w="6946" w:type="dxa"/>
            <w:shd w:val="clear" w:color="auto" w:fill="auto"/>
            <w:vAlign w:val="center"/>
          </w:tcPr>
          <w:p w14:paraId="434F4378" w14:textId="77777777" w:rsidR="00AF2370" w:rsidRPr="00211C19" w:rsidRDefault="00AF2370" w:rsidP="00194499">
            <w:pPr>
              <w:rPr>
                <w:rFonts w:eastAsia="현대하모니 L" w:cs="Calibri"/>
                <w:sz w:val="16"/>
                <w:szCs w:val="16"/>
              </w:rPr>
            </w:pPr>
            <w:r w:rsidRPr="00211C19">
              <w:rPr>
                <w:rFonts w:eastAsia="현대하모니 L" w:cs="Calibri"/>
                <w:sz w:val="16"/>
                <w:szCs w:val="16"/>
              </w:rPr>
              <w:t>무선</w:t>
            </w:r>
            <w:r w:rsidRPr="00211C19">
              <w:rPr>
                <w:rFonts w:eastAsia="현대하모니 L" w:cs="Calibri"/>
                <w:sz w:val="16"/>
                <w:szCs w:val="16"/>
              </w:rPr>
              <w:t xml:space="preserve"> </w:t>
            </w:r>
            <w:r w:rsidRPr="00211C19">
              <w:rPr>
                <w:rFonts w:eastAsia="현대하모니 L" w:cs="Calibri"/>
                <w:sz w:val="16"/>
                <w:szCs w:val="16"/>
              </w:rPr>
              <w:t>충전기</w:t>
            </w:r>
            <w:r w:rsidRPr="00211C19">
              <w:rPr>
                <w:rFonts w:eastAsia="현대하모니 L" w:cs="Calibri"/>
                <w:sz w:val="16"/>
                <w:szCs w:val="16"/>
              </w:rPr>
              <w:t xml:space="preserve"> </w:t>
            </w:r>
            <w:r w:rsidRPr="00211C19">
              <w:rPr>
                <w:rFonts w:eastAsia="현대하모니 L" w:cs="Calibri"/>
                <w:sz w:val="16"/>
                <w:szCs w:val="16"/>
              </w:rPr>
              <w:t>위에</w:t>
            </w:r>
            <w:r w:rsidRPr="00211C19">
              <w:rPr>
                <w:rFonts w:eastAsia="현대하모니 L" w:cs="Calibri"/>
                <w:sz w:val="16"/>
                <w:szCs w:val="16"/>
              </w:rPr>
              <w:t xml:space="preserve"> </w:t>
            </w:r>
            <w:r w:rsidRPr="00211C19">
              <w:rPr>
                <w:rFonts w:eastAsia="현대하모니 L" w:cs="Calibri"/>
                <w:sz w:val="16"/>
                <w:szCs w:val="16"/>
              </w:rPr>
              <w:t>물체가</w:t>
            </w:r>
            <w:r w:rsidRPr="00211C19">
              <w:rPr>
                <w:rFonts w:eastAsia="현대하모니 L" w:cs="Calibri"/>
                <w:sz w:val="16"/>
                <w:szCs w:val="16"/>
              </w:rPr>
              <w:t xml:space="preserve"> </w:t>
            </w:r>
            <w:r w:rsidRPr="00211C19">
              <w:rPr>
                <w:rFonts w:eastAsia="현대하모니 L" w:cs="Calibri"/>
                <w:sz w:val="16"/>
                <w:szCs w:val="16"/>
              </w:rPr>
              <w:t>없을</w:t>
            </w:r>
            <w:r w:rsidRPr="00211C19">
              <w:rPr>
                <w:rFonts w:eastAsia="현대하모니 L" w:cs="Calibri"/>
                <w:sz w:val="16"/>
                <w:szCs w:val="16"/>
              </w:rPr>
              <w:t xml:space="preserve"> </w:t>
            </w:r>
            <w:r w:rsidRPr="00211C19">
              <w:rPr>
                <w:rFonts w:eastAsia="현대하모니 L" w:cs="Calibri"/>
                <w:sz w:val="16"/>
                <w:szCs w:val="16"/>
              </w:rPr>
              <w:t>때</w:t>
            </w:r>
            <w:r w:rsidRPr="00211C19">
              <w:rPr>
                <w:rFonts w:eastAsia="현대하모니 L" w:cs="Calibri"/>
                <w:sz w:val="16"/>
                <w:szCs w:val="16"/>
              </w:rPr>
              <w:t xml:space="preserve"> </w:t>
            </w:r>
            <w:r w:rsidRPr="00211C19">
              <w:rPr>
                <w:rFonts w:eastAsia="현대하모니 L" w:cs="Calibri"/>
                <w:sz w:val="16"/>
                <w:szCs w:val="16"/>
              </w:rPr>
              <w:t>측정된</w:t>
            </w:r>
            <w:r w:rsidRPr="00211C19">
              <w:rPr>
                <w:rFonts w:eastAsia="현대하모니 L" w:cs="Calibri"/>
                <w:sz w:val="16"/>
                <w:szCs w:val="16"/>
              </w:rPr>
              <w:t xml:space="preserve"> </w:t>
            </w:r>
            <w:r w:rsidRPr="00211C19">
              <w:rPr>
                <w:rFonts w:eastAsia="현대하모니 L" w:cs="Calibri"/>
                <w:sz w:val="16"/>
                <w:szCs w:val="16"/>
              </w:rPr>
              <w:t>전류의</w:t>
            </w:r>
            <w:r w:rsidRPr="00211C19">
              <w:rPr>
                <w:rFonts w:eastAsia="현대하모니 L" w:cs="Calibri"/>
                <w:sz w:val="16"/>
                <w:szCs w:val="16"/>
              </w:rPr>
              <w:t xml:space="preserve"> </w:t>
            </w:r>
            <w:r w:rsidRPr="00211C19">
              <w:rPr>
                <w:rFonts w:eastAsia="현대하모니 L" w:cs="Calibri"/>
                <w:sz w:val="16"/>
                <w:szCs w:val="16"/>
              </w:rPr>
              <w:t>최소값</w:t>
            </w:r>
          </w:p>
        </w:tc>
      </w:tr>
      <w:tr w:rsidR="00AF2370" w:rsidRPr="00211C19" w14:paraId="1E66319D" w14:textId="77777777" w:rsidTr="00194499">
        <w:tc>
          <w:tcPr>
            <w:tcW w:w="2836" w:type="dxa"/>
            <w:shd w:val="clear" w:color="auto" w:fill="auto"/>
            <w:vAlign w:val="center"/>
          </w:tcPr>
          <w:p w14:paraId="62260111" w14:textId="77777777" w:rsidR="00AF2370" w:rsidRPr="00211C19" w:rsidRDefault="00AF2370" w:rsidP="00194499">
            <w:pPr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 w:rsidRPr="00211C19">
              <w:rPr>
                <w:rFonts w:eastAsia="현대하모니 L" w:cs="Calibri"/>
                <w:color w:val="000000" w:themeColor="dark1"/>
                <w:sz w:val="16"/>
                <w:szCs w:val="16"/>
              </w:rPr>
              <w:t>Par_RailVoltageMaxCurr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6703C975" w14:textId="77777777" w:rsidR="00AF2370" w:rsidRPr="00211C19" w:rsidRDefault="00AF2370" w:rsidP="00194499">
            <w:pPr>
              <w:jc w:val="both"/>
              <w:rPr>
                <w:rFonts w:eastAsia="현대하모니 L" w:cs="Calibri"/>
                <w:sz w:val="16"/>
                <w:szCs w:val="16"/>
              </w:rPr>
            </w:pPr>
            <w:r w:rsidRPr="00211C19">
              <w:rPr>
                <w:rFonts w:eastAsia="현대하모니 L" w:cs="Calibri"/>
                <w:sz w:val="16"/>
                <w:szCs w:val="16"/>
              </w:rPr>
              <w:t>200mA</w:t>
            </w:r>
          </w:p>
        </w:tc>
        <w:tc>
          <w:tcPr>
            <w:tcW w:w="6946" w:type="dxa"/>
            <w:shd w:val="clear" w:color="auto" w:fill="auto"/>
            <w:vAlign w:val="center"/>
          </w:tcPr>
          <w:p w14:paraId="17547701" w14:textId="77777777" w:rsidR="00AF2370" w:rsidRPr="00211C19" w:rsidRDefault="00AF2370" w:rsidP="00194499">
            <w:pPr>
              <w:keepNext/>
              <w:rPr>
                <w:rFonts w:eastAsia="현대하모니 L" w:cs="Calibri"/>
                <w:sz w:val="16"/>
                <w:szCs w:val="16"/>
              </w:rPr>
            </w:pPr>
            <w:r w:rsidRPr="00211C19">
              <w:rPr>
                <w:rFonts w:eastAsia="현대하모니 L" w:cs="Calibri"/>
                <w:sz w:val="16"/>
                <w:szCs w:val="16"/>
              </w:rPr>
              <w:t>무선</w:t>
            </w:r>
            <w:r w:rsidRPr="00211C19">
              <w:rPr>
                <w:rFonts w:eastAsia="현대하모니 L" w:cs="Calibri"/>
                <w:sz w:val="16"/>
                <w:szCs w:val="16"/>
              </w:rPr>
              <w:t xml:space="preserve"> </w:t>
            </w:r>
            <w:r w:rsidRPr="00211C19">
              <w:rPr>
                <w:rFonts w:eastAsia="현대하모니 L" w:cs="Calibri"/>
                <w:sz w:val="16"/>
                <w:szCs w:val="16"/>
              </w:rPr>
              <w:t>충전기</w:t>
            </w:r>
            <w:r w:rsidRPr="00211C19">
              <w:rPr>
                <w:rFonts w:eastAsia="현대하모니 L" w:cs="Calibri"/>
                <w:sz w:val="16"/>
                <w:szCs w:val="16"/>
              </w:rPr>
              <w:t xml:space="preserve"> </w:t>
            </w:r>
            <w:r w:rsidRPr="00211C19">
              <w:rPr>
                <w:rFonts w:eastAsia="현대하모니 L" w:cs="Calibri"/>
                <w:sz w:val="16"/>
                <w:szCs w:val="16"/>
              </w:rPr>
              <w:t>위에</w:t>
            </w:r>
            <w:r w:rsidRPr="00211C19">
              <w:rPr>
                <w:rFonts w:eastAsia="현대하모니 L" w:cs="Calibri"/>
                <w:sz w:val="16"/>
                <w:szCs w:val="16"/>
              </w:rPr>
              <w:t xml:space="preserve"> </w:t>
            </w:r>
            <w:r w:rsidRPr="00211C19">
              <w:rPr>
                <w:rFonts w:eastAsia="현대하모니 L" w:cs="Calibri"/>
                <w:sz w:val="16"/>
                <w:szCs w:val="16"/>
              </w:rPr>
              <w:t>물체가</w:t>
            </w:r>
            <w:r w:rsidRPr="00211C19">
              <w:rPr>
                <w:rFonts w:eastAsia="현대하모니 L" w:cs="Calibri"/>
                <w:sz w:val="16"/>
                <w:szCs w:val="16"/>
              </w:rPr>
              <w:t xml:space="preserve"> </w:t>
            </w:r>
            <w:r w:rsidRPr="00211C19">
              <w:rPr>
                <w:rFonts w:eastAsia="현대하모니 L" w:cs="Calibri"/>
                <w:sz w:val="16"/>
                <w:szCs w:val="16"/>
              </w:rPr>
              <w:t>없을</w:t>
            </w:r>
            <w:r w:rsidRPr="00211C19">
              <w:rPr>
                <w:rFonts w:eastAsia="현대하모니 L" w:cs="Calibri"/>
                <w:sz w:val="16"/>
                <w:szCs w:val="16"/>
              </w:rPr>
              <w:t xml:space="preserve"> </w:t>
            </w:r>
            <w:r w:rsidRPr="00211C19">
              <w:rPr>
                <w:rFonts w:eastAsia="현대하모니 L" w:cs="Calibri"/>
                <w:sz w:val="16"/>
                <w:szCs w:val="16"/>
              </w:rPr>
              <w:t>때</w:t>
            </w:r>
            <w:r w:rsidRPr="00211C19">
              <w:rPr>
                <w:rFonts w:eastAsia="현대하모니 L" w:cs="Calibri"/>
                <w:sz w:val="16"/>
                <w:szCs w:val="16"/>
              </w:rPr>
              <w:t xml:space="preserve"> </w:t>
            </w:r>
            <w:r w:rsidRPr="00211C19">
              <w:rPr>
                <w:rFonts w:eastAsia="현대하모니 L" w:cs="Calibri"/>
                <w:sz w:val="16"/>
                <w:szCs w:val="16"/>
              </w:rPr>
              <w:t>측정된</w:t>
            </w:r>
            <w:r w:rsidRPr="00211C19">
              <w:rPr>
                <w:rFonts w:eastAsia="현대하모니 L" w:cs="Calibri"/>
                <w:sz w:val="16"/>
                <w:szCs w:val="16"/>
              </w:rPr>
              <w:t xml:space="preserve"> </w:t>
            </w:r>
            <w:r w:rsidRPr="00211C19">
              <w:rPr>
                <w:rFonts w:eastAsia="현대하모니 L" w:cs="Calibri"/>
                <w:sz w:val="16"/>
                <w:szCs w:val="16"/>
              </w:rPr>
              <w:t>전류의</w:t>
            </w:r>
            <w:r w:rsidRPr="00211C19">
              <w:rPr>
                <w:rFonts w:eastAsia="현대하모니 L" w:cs="Calibri"/>
                <w:sz w:val="16"/>
                <w:szCs w:val="16"/>
              </w:rPr>
              <w:t xml:space="preserve"> </w:t>
            </w:r>
            <w:r w:rsidRPr="00211C19">
              <w:rPr>
                <w:rFonts w:eastAsia="현대하모니 L" w:cs="Calibri"/>
                <w:sz w:val="16"/>
                <w:szCs w:val="16"/>
              </w:rPr>
              <w:t>최대값</w:t>
            </w:r>
          </w:p>
        </w:tc>
      </w:tr>
    </w:tbl>
    <w:p w14:paraId="518A1C1E" w14:textId="3A2CBFCA" w:rsidR="0012752D" w:rsidRPr="00211C19" w:rsidRDefault="0012752D" w:rsidP="0012752D">
      <w:pPr>
        <w:pStyle w:val="affc"/>
        <w:rPr>
          <w:rFonts w:eastAsia="현대하모니 L" w:cs="Calibri"/>
        </w:rPr>
      </w:pPr>
      <w:bookmarkStart w:id="261" w:name="_Toc96604550"/>
      <w:r w:rsidRPr="00211C19">
        <w:rPr>
          <w:rFonts w:eastAsia="현대하모니 L" w:cs="Calibri"/>
        </w:rPr>
        <w:t xml:space="preserve">Table </w:t>
      </w:r>
      <w:r w:rsidRPr="00211C19">
        <w:rPr>
          <w:rFonts w:eastAsia="현대하모니 L" w:cs="Calibri"/>
        </w:rPr>
        <w:fldChar w:fldCharType="begin"/>
      </w:r>
      <w:r w:rsidRPr="00211C19">
        <w:rPr>
          <w:rFonts w:eastAsia="현대하모니 L" w:cs="Calibri"/>
        </w:rPr>
        <w:instrText xml:space="preserve"> SEQ Table \* ARABIC </w:instrText>
      </w:r>
      <w:r w:rsidRPr="00211C19">
        <w:rPr>
          <w:rFonts w:eastAsia="현대하모니 L" w:cs="Calibri"/>
        </w:rPr>
        <w:fldChar w:fldCharType="separate"/>
      </w:r>
      <w:r w:rsidR="006F533A">
        <w:rPr>
          <w:rFonts w:eastAsia="현대하모니 L" w:cs="Calibri"/>
          <w:noProof/>
        </w:rPr>
        <w:t>70</w:t>
      </w:r>
      <w:r w:rsidRPr="00211C19">
        <w:rPr>
          <w:rFonts w:eastAsia="현대하모니 L" w:cs="Calibri"/>
        </w:rPr>
        <w:fldChar w:fldCharType="end"/>
      </w:r>
      <w:r w:rsidRPr="00211C19">
        <w:rPr>
          <w:rFonts w:eastAsia="현대하모니 L" w:cs="Calibri"/>
        </w:rPr>
        <w:t>.</w:t>
      </w:r>
      <w:r>
        <w:rPr>
          <w:rFonts w:eastAsia="현대하모니 L" w:cs="Calibri" w:hint="eastAsia"/>
        </w:rPr>
        <w:t xml:space="preserve"> </w:t>
      </w:r>
      <w:r>
        <w:rPr>
          <w:rFonts w:eastAsia="현대하모니 L" w:cs="Calibri"/>
        </w:rPr>
        <w:t>Rail Voltage Control</w:t>
      </w:r>
      <w:r w:rsidRPr="00211C19">
        <w:rPr>
          <w:rFonts w:eastAsia="현대하모니 L" w:cs="Calibri"/>
        </w:rPr>
        <w:t xml:space="preserve"> </w:t>
      </w:r>
      <w:r>
        <w:rPr>
          <w:rFonts w:eastAsia="현대하모니 L" w:cs="Calibri" w:hint="eastAsia"/>
        </w:rPr>
        <w:t xml:space="preserve">Function </w:t>
      </w:r>
      <w:r w:rsidRPr="00211C19">
        <w:rPr>
          <w:rFonts w:eastAsia="현대하모니 L" w:cs="Calibri"/>
        </w:rPr>
        <w:t>Parameter</w:t>
      </w:r>
      <w:bookmarkEnd w:id="261"/>
    </w:p>
    <w:p w14:paraId="3A657AB3" w14:textId="77777777" w:rsidR="0012752D" w:rsidRPr="00331226" w:rsidRDefault="0012752D" w:rsidP="0012752D">
      <w:pPr>
        <w:rPr>
          <w:rFonts w:eastAsia="현대하모니 L" w:cs="Calibri"/>
        </w:rPr>
      </w:pPr>
    </w:p>
    <w:p w14:paraId="6220E9A9" w14:textId="77777777" w:rsidR="0012752D" w:rsidRPr="00211C19" w:rsidRDefault="0012752D" w:rsidP="0012752D">
      <w:pPr>
        <w:pStyle w:val="51"/>
      </w:pPr>
      <w:r>
        <w:t xml:space="preserve">Rail Voltage </w:t>
      </w:r>
      <w:r w:rsidR="00AF2370">
        <w:rPr>
          <w:rFonts w:hint="eastAsia"/>
        </w:rPr>
        <w:t>C</w:t>
      </w:r>
      <w:r>
        <w:t>ontrol</w:t>
      </w:r>
      <w:r w:rsidRPr="00211C19">
        <w:rPr>
          <w:rFonts w:eastAsia="현대하모니 L" w:cs="Calibri"/>
        </w:rPr>
        <w:t xml:space="preserve"> </w:t>
      </w:r>
      <w:r>
        <w:rPr>
          <w:rFonts w:eastAsia="현대하모니 L" w:cs="Calibri" w:hint="eastAsia"/>
        </w:rPr>
        <w:t xml:space="preserve">Function </w:t>
      </w:r>
      <w:r w:rsidRPr="00211C19">
        <w:t>Data Flow</w:t>
      </w:r>
    </w:p>
    <w:p w14:paraId="23B0E0EC" w14:textId="77777777" w:rsidR="0012752D" w:rsidRPr="00211C19" w:rsidRDefault="001037DF" w:rsidP="0012752D">
      <w:pPr>
        <w:keepNext/>
        <w:rPr>
          <w:rFonts w:eastAsia="현대하모니 L" w:cs="Calibri"/>
        </w:rPr>
      </w:pPr>
      <w:r w:rsidRPr="00211C19">
        <w:rPr>
          <w:rFonts w:eastAsia="현대하모니 L" w:cs="Calibri"/>
        </w:rPr>
        <w:object w:dxaOrig="8124" w:dyaOrig="3306" w14:anchorId="28236B5E">
          <v:shape id="_x0000_i1094" type="#_x0000_t75" style="width:309.75pt;height:121.6pt" o:ole="">
            <v:imagedata r:id="rId146" o:title="" cropbottom="4064f"/>
          </v:shape>
          <o:OLEObject Type="Embed" ProgID="VisioViewer.Viewer.1" ShapeID="_x0000_i1094" DrawAspect="Content" ObjectID="_1707217234" r:id="rId147"/>
        </w:object>
      </w:r>
    </w:p>
    <w:p w14:paraId="53B1801F" w14:textId="4A2AEF0B" w:rsidR="0012752D" w:rsidRPr="00211C19" w:rsidRDefault="0012752D" w:rsidP="0012752D">
      <w:pPr>
        <w:pStyle w:val="affc"/>
        <w:rPr>
          <w:rFonts w:eastAsia="현대하모니 L" w:cs="Calibri"/>
        </w:rPr>
      </w:pPr>
      <w:bookmarkStart w:id="262" w:name="_Toc96604477"/>
      <w:r w:rsidRPr="00211C19">
        <w:rPr>
          <w:rFonts w:eastAsia="현대하모니 L" w:cs="Calibri"/>
        </w:rPr>
        <w:t xml:space="preserve">Figure </w:t>
      </w:r>
      <w:r w:rsidRPr="00211C19">
        <w:rPr>
          <w:rFonts w:eastAsia="현대하모니 L" w:cs="Calibri"/>
        </w:rPr>
        <w:fldChar w:fldCharType="begin"/>
      </w:r>
      <w:r w:rsidRPr="00211C19">
        <w:rPr>
          <w:rFonts w:eastAsia="현대하모니 L" w:cs="Calibri"/>
        </w:rPr>
        <w:instrText xml:space="preserve"> SEQ Figure \* ARABIC </w:instrText>
      </w:r>
      <w:r w:rsidRPr="00211C19">
        <w:rPr>
          <w:rFonts w:eastAsia="현대하모니 L" w:cs="Calibri"/>
        </w:rPr>
        <w:fldChar w:fldCharType="separate"/>
      </w:r>
      <w:r w:rsidR="006F533A">
        <w:rPr>
          <w:rFonts w:eastAsia="현대하모니 L" w:cs="Calibri"/>
          <w:noProof/>
        </w:rPr>
        <w:t>66</w:t>
      </w:r>
      <w:r w:rsidRPr="00211C19">
        <w:rPr>
          <w:rFonts w:eastAsia="현대하모니 L" w:cs="Calibri"/>
        </w:rPr>
        <w:fldChar w:fldCharType="end"/>
      </w:r>
      <w:r w:rsidRPr="00211C19">
        <w:rPr>
          <w:rFonts w:eastAsia="현대하모니 L" w:cs="Calibri" w:hint="eastAsia"/>
        </w:rPr>
        <w:t>.</w:t>
      </w:r>
      <w:r>
        <w:rPr>
          <w:rFonts w:eastAsia="현대하모니 L" w:cs="Calibri" w:hint="eastAsia"/>
        </w:rPr>
        <w:t xml:space="preserve"> </w:t>
      </w:r>
      <w:r>
        <w:rPr>
          <w:rFonts w:eastAsia="현대하모니 L" w:cs="Calibri"/>
        </w:rPr>
        <w:t>Rail Voltage</w:t>
      </w:r>
      <w:r w:rsidR="00AF2370">
        <w:rPr>
          <w:rFonts w:eastAsia="현대하모니 L" w:cs="Calibri" w:hint="eastAsia"/>
        </w:rPr>
        <w:t xml:space="preserve"> </w:t>
      </w:r>
      <w:r>
        <w:rPr>
          <w:rFonts w:eastAsia="현대하모니 L" w:cs="Calibri"/>
        </w:rPr>
        <w:t>Control</w:t>
      </w:r>
      <w:r w:rsidRPr="00211C19">
        <w:rPr>
          <w:rFonts w:eastAsia="현대하모니 L" w:cs="Calibri"/>
        </w:rPr>
        <w:t xml:space="preserve"> </w:t>
      </w:r>
      <w:r>
        <w:rPr>
          <w:rFonts w:eastAsia="현대하모니 L" w:cs="Calibri" w:hint="eastAsia"/>
        </w:rPr>
        <w:t xml:space="preserve">Function </w:t>
      </w:r>
      <w:r w:rsidRPr="00211C19">
        <w:rPr>
          <w:rFonts w:eastAsia="현대하모니 L" w:cs="Calibri"/>
        </w:rPr>
        <w:t>Data Flow</w:t>
      </w:r>
      <w:bookmarkEnd w:id="262"/>
    </w:p>
    <w:p w14:paraId="5B8CFC8D" w14:textId="77777777" w:rsidR="0012752D" w:rsidRPr="00211C19" w:rsidRDefault="0012752D" w:rsidP="0012752D">
      <w:pPr>
        <w:spacing w:after="200" w:line="276" w:lineRule="auto"/>
        <w:jc w:val="both"/>
        <w:rPr>
          <w:rFonts w:eastAsia="현대하모니 L" w:cs="Calibri"/>
        </w:rPr>
      </w:pPr>
      <w:r w:rsidRPr="00211C19">
        <w:rPr>
          <w:rFonts w:eastAsia="현대하모니 L" w:cs="Calibri"/>
        </w:rPr>
        <w:br w:type="page"/>
      </w:r>
    </w:p>
    <w:p w14:paraId="4AC19E84" w14:textId="77777777" w:rsidR="00AF2370" w:rsidRDefault="0012752D" w:rsidP="00AF2370">
      <w:pPr>
        <w:pStyle w:val="51"/>
      </w:pPr>
      <w:r>
        <w:lastRenderedPageBreak/>
        <w:t>Rail Voltage Control</w:t>
      </w:r>
      <w:r w:rsidRPr="00211C19">
        <w:t xml:space="preserve"> </w:t>
      </w:r>
      <w:r>
        <w:rPr>
          <w:rFonts w:hint="eastAsia"/>
        </w:rPr>
        <w:t xml:space="preserve">Function </w:t>
      </w:r>
      <w:r w:rsidRPr="00211C19">
        <w:t>In/Out List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777"/>
        <w:gridCol w:w="1893"/>
        <w:gridCol w:w="7674"/>
      </w:tblGrid>
      <w:tr w:rsidR="001037DF" w:rsidRPr="00211C19" w14:paraId="0A5260B9" w14:textId="77777777" w:rsidTr="001037DF">
        <w:trPr>
          <w:trHeight w:val="432"/>
        </w:trPr>
        <w:tc>
          <w:tcPr>
            <w:tcW w:w="469" w:type="pct"/>
            <w:shd w:val="clear" w:color="auto" w:fill="auto"/>
            <w:vAlign w:val="center"/>
          </w:tcPr>
          <w:p w14:paraId="00EAFA02" w14:textId="77777777" w:rsidR="001037DF" w:rsidRPr="00211C19" w:rsidRDefault="001037DF" w:rsidP="00194499">
            <w:pPr>
              <w:jc w:val="center"/>
              <w:rPr>
                <w:rFonts w:eastAsia="현대하모니 L" w:cs="Calibri"/>
                <w:b/>
                <w:sz w:val="16"/>
              </w:rPr>
            </w:pPr>
            <w:r w:rsidRPr="00211C19">
              <w:rPr>
                <w:rFonts w:eastAsia="현대하모니 L" w:cs="Calibri"/>
                <w:b/>
                <w:bCs/>
                <w:sz w:val="16"/>
              </w:rPr>
              <w:t>Function</w:t>
            </w:r>
          </w:p>
        </w:tc>
        <w:tc>
          <w:tcPr>
            <w:tcW w:w="1250" w:type="pct"/>
            <w:shd w:val="clear" w:color="auto" w:fill="auto"/>
            <w:vAlign w:val="center"/>
          </w:tcPr>
          <w:p w14:paraId="5185E037" w14:textId="77777777" w:rsidR="001037DF" w:rsidRPr="00211C19" w:rsidRDefault="001037DF" w:rsidP="00194499">
            <w:pPr>
              <w:jc w:val="center"/>
              <w:rPr>
                <w:rFonts w:eastAsia="현대하모니 L" w:cs="Calibri"/>
                <w:b/>
                <w:sz w:val="16"/>
              </w:rPr>
            </w:pPr>
            <w:r w:rsidRPr="00211C19">
              <w:rPr>
                <w:rFonts w:eastAsia="현대하모니 L" w:cs="Calibri"/>
                <w:b/>
                <w:bCs/>
                <w:sz w:val="16"/>
              </w:rPr>
              <w:t>Signal Name</w:t>
            </w:r>
          </w:p>
        </w:tc>
        <w:tc>
          <w:tcPr>
            <w:tcW w:w="3281" w:type="pct"/>
            <w:shd w:val="clear" w:color="auto" w:fill="auto"/>
            <w:vAlign w:val="center"/>
          </w:tcPr>
          <w:p w14:paraId="17F76E62" w14:textId="77777777" w:rsidR="001037DF" w:rsidRPr="00211C19" w:rsidRDefault="001037DF" w:rsidP="00194499">
            <w:pPr>
              <w:jc w:val="center"/>
              <w:rPr>
                <w:rFonts w:eastAsia="현대하모니 L" w:cs="Calibri"/>
                <w:b/>
                <w:sz w:val="16"/>
              </w:rPr>
            </w:pPr>
            <w:r w:rsidRPr="00211C19">
              <w:rPr>
                <w:rFonts w:eastAsia="현대하모니 L" w:cs="Calibri"/>
                <w:b/>
                <w:bCs/>
                <w:kern w:val="2"/>
                <w:sz w:val="16"/>
              </w:rPr>
              <w:t>Description</w:t>
            </w:r>
          </w:p>
        </w:tc>
      </w:tr>
      <w:tr w:rsidR="001037DF" w:rsidRPr="00211C19" w14:paraId="5D59C4FA" w14:textId="77777777" w:rsidTr="001037DF">
        <w:tc>
          <w:tcPr>
            <w:tcW w:w="469" w:type="pct"/>
            <w:vMerge w:val="restart"/>
            <w:shd w:val="clear" w:color="auto" w:fill="auto"/>
            <w:vAlign w:val="center"/>
          </w:tcPr>
          <w:p w14:paraId="155558C0" w14:textId="77777777" w:rsidR="001037DF" w:rsidRDefault="001037DF" w:rsidP="00194499">
            <w:pPr>
              <w:jc w:val="center"/>
              <w:rPr>
                <w:rFonts w:eastAsia="현대하모니 L" w:cs="Calibri"/>
                <w:sz w:val="16"/>
              </w:rPr>
            </w:pPr>
            <w:r>
              <w:rPr>
                <w:rFonts w:eastAsia="현대하모니 L" w:cs="Calibri" w:hint="eastAsia"/>
                <w:sz w:val="16"/>
              </w:rPr>
              <w:t>Input</w:t>
            </w:r>
          </w:p>
        </w:tc>
        <w:tc>
          <w:tcPr>
            <w:tcW w:w="1250" w:type="pct"/>
            <w:shd w:val="clear" w:color="auto" w:fill="auto"/>
            <w:vAlign w:val="center"/>
          </w:tcPr>
          <w:p w14:paraId="063A726E" w14:textId="77777777" w:rsidR="001037DF" w:rsidRPr="006E111C" w:rsidRDefault="001037DF" w:rsidP="00194499">
            <w:pPr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 w:rsidRPr="006E111C">
              <w:rPr>
                <w:rFonts w:eastAsia="현대하모니 L" w:cs="Calibri" w:hint="eastAsia"/>
                <w:color w:val="000000" w:themeColor="dark1"/>
                <w:sz w:val="16"/>
                <w:szCs w:val="16"/>
              </w:rPr>
              <w:t>Input_OPT_b_WPCStatus</w:t>
            </w:r>
          </w:p>
        </w:tc>
        <w:tc>
          <w:tcPr>
            <w:tcW w:w="3281" w:type="pct"/>
            <w:shd w:val="clear" w:color="auto" w:fill="auto"/>
            <w:vAlign w:val="center"/>
          </w:tcPr>
          <w:p w14:paraId="0B448DAD" w14:textId="77777777" w:rsidR="001037DF" w:rsidRPr="00211C19" w:rsidRDefault="001037DF" w:rsidP="00194499">
            <w:pPr>
              <w:pStyle w:val="aff7"/>
              <w:rPr>
                <w:rFonts w:ascii="Calibri" w:eastAsia="현대하모니 L" w:hAnsi="Calibri" w:cs="Calibri"/>
                <w:color w:val="000000" w:themeColor="dark1"/>
                <w:sz w:val="16"/>
                <w:szCs w:val="16"/>
              </w:rPr>
            </w:pPr>
            <w:r w:rsidRPr="00211C19">
              <w:rPr>
                <w:rFonts w:ascii="Calibri" w:eastAsia="현대하모니 L" w:hAnsi="Calibri" w:cs="Calibri"/>
                <w:color w:val="000000" w:themeColor="dark1"/>
                <w:sz w:val="16"/>
                <w:szCs w:val="16"/>
              </w:rPr>
              <w:t xml:space="preserve">WPC Mode Status Flag </w:t>
            </w:r>
          </w:p>
          <w:p w14:paraId="5FFBE3A9" w14:textId="77777777" w:rsidR="001037DF" w:rsidRPr="00211C19" w:rsidRDefault="001037DF" w:rsidP="003E1F64">
            <w:pPr>
              <w:pStyle w:val="aff7"/>
              <w:rPr>
                <w:rFonts w:ascii="Calibri" w:eastAsia="현대하모니 L" w:hAnsi="Calibri" w:cs="Calibri"/>
                <w:color w:val="000000" w:themeColor="dark1"/>
                <w:sz w:val="16"/>
                <w:szCs w:val="16"/>
              </w:rPr>
            </w:pPr>
            <w:r>
              <w:rPr>
                <w:rFonts w:ascii="Calibri" w:eastAsia="현대하모니 L" w:hAnsi="Calibri" w:cs="Calibri"/>
                <w:color w:val="000000" w:themeColor="dark1"/>
                <w:sz w:val="16"/>
                <w:szCs w:val="16"/>
              </w:rPr>
              <w:t>Off/</w:t>
            </w:r>
            <w:r w:rsidRPr="00211C19">
              <w:rPr>
                <w:rFonts w:ascii="Calibri" w:eastAsia="현대하모니 L" w:hAnsi="Calibri" w:cs="Calibri"/>
                <w:color w:val="000000" w:themeColor="dark1"/>
                <w:sz w:val="16"/>
                <w:szCs w:val="16"/>
              </w:rPr>
              <w:t>WPC Mode</w:t>
            </w:r>
          </w:p>
        </w:tc>
      </w:tr>
      <w:tr w:rsidR="001037DF" w:rsidRPr="00211C19" w14:paraId="114D46AB" w14:textId="77777777" w:rsidTr="001037DF">
        <w:tc>
          <w:tcPr>
            <w:tcW w:w="469" w:type="pct"/>
            <w:vMerge/>
            <w:shd w:val="clear" w:color="auto" w:fill="auto"/>
            <w:vAlign w:val="center"/>
          </w:tcPr>
          <w:p w14:paraId="57E68AF4" w14:textId="77777777" w:rsidR="001037DF" w:rsidRPr="00211C19" w:rsidRDefault="001037DF" w:rsidP="00AF2370">
            <w:pPr>
              <w:jc w:val="center"/>
              <w:rPr>
                <w:rFonts w:eastAsia="현대하모니 L" w:cs="Calibri"/>
                <w:sz w:val="16"/>
              </w:rPr>
            </w:pPr>
          </w:p>
        </w:tc>
        <w:tc>
          <w:tcPr>
            <w:tcW w:w="1250" w:type="pct"/>
            <w:shd w:val="clear" w:color="auto" w:fill="auto"/>
            <w:vAlign w:val="center"/>
          </w:tcPr>
          <w:p w14:paraId="426D8E34" w14:textId="77777777" w:rsidR="001037DF" w:rsidRPr="006E111C" w:rsidRDefault="001037DF" w:rsidP="00194499">
            <w:pPr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>
              <w:rPr>
                <w:rFonts w:eastAsia="현대하모니 L" w:cs="Calibri" w:hint="eastAsia"/>
                <w:color w:val="000000" w:themeColor="dark1"/>
                <w:sz w:val="16"/>
                <w:szCs w:val="16"/>
              </w:rPr>
              <w:t>Input_OPT_</w:t>
            </w:r>
            <w:r w:rsidRPr="006E111C">
              <w:rPr>
                <w:rFonts w:eastAsia="현대하모니 L" w:cs="Calibri" w:hint="eastAsia"/>
                <w:color w:val="000000" w:themeColor="dark1"/>
                <w:sz w:val="16"/>
                <w:szCs w:val="16"/>
              </w:rPr>
              <w:t>WPCStatus</w:t>
            </w:r>
          </w:p>
        </w:tc>
        <w:tc>
          <w:tcPr>
            <w:tcW w:w="3281" w:type="pct"/>
            <w:shd w:val="clear" w:color="auto" w:fill="auto"/>
            <w:vAlign w:val="center"/>
          </w:tcPr>
          <w:p w14:paraId="7FF53961" w14:textId="77777777" w:rsidR="001037DF" w:rsidRPr="00211C19" w:rsidRDefault="001037DF" w:rsidP="00194499">
            <w:pPr>
              <w:pStyle w:val="aff7"/>
              <w:rPr>
                <w:rFonts w:ascii="Calibri" w:eastAsia="현대하모니 L" w:hAnsi="Calibri" w:cs="Calibri"/>
                <w:color w:val="000000" w:themeColor="dark1"/>
                <w:sz w:val="16"/>
                <w:szCs w:val="16"/>
              </w:rPr>
            </w:pPr>
            <w:r w:rsidRPr="00211C19">
              <w:rPr>
                <w:rFonts w:ascii="Calibri" w:eastAsia="현대하모니 L" w:hAnsi="Calibri" w:cs="Calibri"/>
                <w:color w:val="000000" w:themeColor="dark1"/>
                <w:sz w:val="16"/>
                <w:szCs w:val="16"/>
              </w:rPr>
              <w:t xml:space="preserve">WPC Mode Status Flag </w:t>
            </w:r>
          </w:p>
          <w:p w14:paraId="7DA72BEE" w14:textId="77777777" w:rsidR="001037DF" w:rsidRPr="00211C19" w:rsidRDefault="001037DF" w:rsidP="00FE4A58">
            <w:pPr>
              <w:pStyle w:val="aff7"/>
              <w:rPr>
                <w:rFonts w:ascii="Calibri" w:eastAsia="현대하모니 L" w:hAnsi="Calibri" w:cs="Calibri"/>
                <w:color w:val="000000" w:themeColor="dark1"/>
                <w:sz w:val="16"/>
                <w:szCs w:val="16"/>
              </w:rPr>
            </w:pPr>
            <w:r w:rsidRPr="00211C19">
              <w:rPr>
                <w:rFonts w:ascii="Calibri" w:eastAsia="현대하모니 L" w:hAnsi="Calibri" w:cs="Calibri"/>
                <w:color w:val="000000" w:themeColor="dark1"/>
                <w:sz w:val="16"/>
                <w:szCs w:val="16"/>
              </w:rPr>
              <w:t>O</w:t>
            </w:r>
            <w:r>
              <w:rPr>
                <w:rFonts w:ascii="Calibri" w:eastAsia="현대하모니 L" w:hAnsi="Calibri" w:cs="Calibri" w:hint="eastAsia"/>
                <w:color w:val="000000" w:themeColor="dark1"/>
                <w:sz w:val="16"/>
                <w:szCs w:val="16"/>
              </w:rPr>
              <w:t>FF</w:t>
            </w:r>
            <w:r w:rsidRPr="00211C19">
              <w:rPr>
                <w:rFonts w:ascii="Calibri" w:eastAsia="현대하모니 L" w:hAnsi="Calibri" w:cs="Calibri"/>
                <w:color w:val="000000" w:themeColor="dark1"/>
                <w:sz w:val="16"/>
                <w:szCs w:val="16"/>
              </w:rPr>
              <w:t>/WPC Mode/NFC Mode</w:t>
            </w:r>
          </w:p>
        </w:tc>
      </w:tr>
      <w:tr w:rsidR="001037DF" w:rsidRPr="00211C19" w14:paraId="4D7B81EE" w14:textId="77777777" w:rsidTr="001037DF">
        <w:tc>
          <w:tcPr>
            <w:tcW w:w="469" w:type="pct"/>
            <w:vMerge/>
            <w:shd w:val="clear" w:color="auto" w:fill="auto"/>
            <w:vAlign w:val="center"/>
          </w:tcPr>
          <w:p w14:paraId="5C9CD5AD" w14:textId="77777777" w:rsidR="001037DF" w:rsidRPr="00211C19" w:rsidRDefault="001037DF" w:rsidP="00AF2370">
            <w:pPr>
              <w:jc w:val="center"/>
              <w:rPr>
                <w:rFonts w:eastAsia="현대하모니 L" w:cs="Calibri"/>
                <w:sz w:val="16"/>
              </w:rPr>
            </w:pPr>
          </w:p>
        </w:tc>
        <w:tc>
          <w:tcPr>
            <w:tcW w:w="1250" w:type="pct"/>
            <w:shd w:val="clear" w:color="auto" w:fill="auto"/>
            <w:vAlign w:val="center"/>
          </w:tcPr>
          <w:p w14:paraId="07BE3999" w14:textId="77777777" w:rsidR="001037DF" w:rsidRPr="006E111C" w:rsidRDefault="001037DF" w:rsidP="00AF2370">
            <w:pPr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 w:rsidRPr="006E111C">
              <w:rPr>
                <w:rFonts w:eastAsia="현대하모니 L" w:cs="Calibri" w:hint="eastAsia"/>
                <w:color w:val="000000" w:themeColor="dark1"/>
                <w:sz w:val="16"/>
                <w:szCs w:val="16"/>
              </w:rPr>
              <w:t>Input_OPT_CurrentCurr</w:t>
            </w:r>
          </w:p>
        </w:tc>
        <w:tc>
          <w:tcPr>
            <w:tcW w:w="3281" w:type="pct"/>
            <w:shd w:val="clear" w:color="auto" w:fill="auto"/>
            <w:vAlign w:val="center"/>
          </w:tcPr>
          <w:p w14:paraId="27B45DB4" w14:textId="77777777" w:rsidR="001037DF" w:rsidRPr="00211C19" w:rsidRDefault="001037DF" w:rsidP="00AF2370">
            <w:pPr>
              <w:rPr>
                <w:rFonts w:eastAsia="현대하모니 L" w:cs="Calibri"/>
                <w:color w:val="000000" w:themeColor="dark1"/>
                <w:kern w:val="24"/>
                <w:sz w:val="16"/>
                <w:szCs w:val="16"/>
              </w:rPr>
            </w:pPr>
            <w:r w:rsidRPr="00211C19">
              <w:rPr>
                <w:rFonts w:eastAsia="현대하모니 L" w:cs="Calibri"/>
                <w:color w:val="000000" w:themeColor="dark1"/>
                <w:kern w:val="24"/>
                <w:sz w:val="16"/>
                <w:szCs w:val="16"/>
              </w:rPr>
              <w:t>Current Status Monitoring</w:t>
            </w:r>
          </w:p>
        </w:tc>
      </w:tr>
      <w:tr w:rsidR="001037DF" w:rsidRPr="00211C19" w14:paraId="466E0F69" w14:textId="77777777" w:rsidTr="001037DF">
        <w:tc>
          <w:tcPr>
            <w:tcW w:w="469" w:type="pct"/>
            <w:vMerge/>
            <w:shd w:val="clear" w:color="auto" w:fill="auto"/>
            <w:vAlign w:val="center"/>
          </w:tcPr>
          <w:p w14:paraId="16346280" w14:textId="77777777" w:rsidR="001037DF" w:rsidRPr="00211C19" w:rsidRDefault="001037DF" w:rsidP="00AF2370">
            <w:pPr>
              <w:jc w:val="center"/>
              <w:rPr>
                <w:rFonts w:eastAsia="현대하모니 L" w:cs="Calibri"/>
                <w:sz w:val="16"/>
              </w:rPr>
            </w:pPr>
          </w:p>
        </w:tc>
        <w:tc>
          <w:tcPr>
            <w:tcW w:w="1250" w:type="pct"/>
            <w:shd w:val="clear" w:color="auto" w:fill="auto"/>
            <w:vAlign w:val="center"/>
          </w:tcPr>
          <w:p w14:paraId="72B39693" w14:textId="77777777" w:rsidR="001037DF" w:rsidRPr="006E111C" w:rsidRDefault="001037DF" w:rsidP="00AF2370">
            <w:pPr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 w:rsidRPr="006E111C">
              <w:rPr>
                <w:rFonts w:eastAsia="현대하모니 L" w:cs="Calibri" w:hint="eastAsia"/>
                <w:color w:val="000000" w:themeColor="dark1"/>
                <w:sz w:val="16"/>
                <w:szCs w:val="16"/>
              </w:rPr>
              <w:t>Input_OPT_DeviceState</w:t>
            </w:r>
          </w:p>
        </w:tc>
        <w:tc>
          <w:tcPr>
            <w:tcW w:w="3281" w:type="pct"/>
            <w:shd w:val="clear" w:color="auto" w:fill="auto"/>
            <w:vAlign w:val="center"/>
          </w:tcPr>
          <w:p w14:paraId="6EA46994" w14:textId="77777777" w:rsidR="001037DF" w:rsidRPr="00211C19" w:rsidRDefault="001037DF" w:rsidP="00AF2370">
            <w:pPr>
              <w:pStyle w:val="aff7"/>
              <w:rPr>
                <w:rFonts w:ascii="Calibri" w:eastAsia="현대하모니 L" w:hAnsi="Calibri" w:cs="Calibri"/>
                <w:color w:val="000000" w:themeColor="dark1"/>
                <w:sz w:val="16"/>
                <w:szCs w:val="16"/>
              </w:rPr>
            </w:pPr>
            <w:r w:rsidRPr="00211C19">
              <w:rPr>
                <w:rFonts w:ascii="Calibri" w:eastAsia="현대하모니 L" w:hAnsi="Calibri" w:cs="Calibri"/>
                <w:color w:val="000000" w:themeColor="dark1"/>
                <w:sz w:val="16"/>
                <w:szCs w:val="16"/>
              </w:rPr>
              <w:t>WPC Device Status</w:t>
            </w:r>
          </w:p>
          <w:p w14:paraId="34734D6D" w14:textId="77777777" w:rsidR="001037DF" w:rsidRPr="00211C19" w:rsidRDefault="001037DF" w:rsidP="00AF2370">
            <w:pPr>
              <w:rPr>
                <w:rFonts w:eastAsia="현대하모니 L" w:cs="Calibri"/>
                <w:color w:val="000000" w:themeColor="dark1"/>
                <w:kern w:val="24"/>
                <w:sz w:val="16"/>
                <w:szCs w:val="16"/>
              </w:rPr>
            </w:pPr>
            <w:r w:rsidRPr="00211C19">
              <w:rPr>
                <w:rFonts w:eastAsia="현대하모니 L" w:cs="Calibri"/>
                <w:color w:val="000000" w:themeColor="dark1"/>
                <w:sz w:val="16"/>
                <w:szCs w:val="16"/>
              </w:rPr>
              <w:t>Init/Reserved/Standby/Charging/Full_Charge/FODError/DeviceError/SystemError/NVMError/APPError/ErrorComm</w:t>
            </w:r>
          </w:p>
        </w:tc>
      </w:tr>
      <w:tr w:rsidR="001037DF" w:rsidRPr="00211C19" w14:paraId="12AF650B" w14:textId="77777777" w:rsidTr="001037DF">
        <w:tc>
          <w:tcPr>
            <w:tcW w:w="469" w:type="pct"/>
            <w:vMerge/>
            <w:shd w:val="clear" w:color="auto" w:fill="auto"/>
            <w:vAlign w:val="center"/>
          </w:tcPr>
          <w:p w14:paraId="07520D8F" w14:textId="77777777" w:rsidR="001037DF" w:rsidRPr="00211C19" w:rsidRDefault="001037DF" w:rsidP="00AF2370">
            <w:pPr>
              <w:jc w:val="center"/>
              <w:rPr>
                <w:rFonts w:eastAsia="현대하모니 L" w:cs="Calibri"/>
                <w:sz w:val="16"/>
              </w:rPr>
            </w:pPr>
          </w:p>
        </w:tc>
        <w:tc>
          <w:tcPr>
            <w:tcW w:w="1250" w:type="pct"/>
            <w:shd w:val="clear" w:color="auto" w:fill="auto"/>
            <w:vAlign w:val="center"/>
          </w:tcPr>
          <w:p w14:paraId="71DED554" w14:textId="77777777" w:rsidR="001037DF" w:rsidRPr="006E111C" w:rsidRDefault="001037DF" w:rsidP="00AF2370">
            <w:pPr>
              <w:rPr>
                <w:rFonts w:eastAsia="현대하모니 L" w:cs="Calibri"/>
                <w:color w:val="000000" w:themeColor="dark1"/>
                <w:sz w:val="16"/>
                <w:szCs w:val="16"/>
              </w:rPr>
            </w:pPr>
            <w:r w:rsidRPr="006E111C">
              <w:rPr>
                <w:rFonts w:eastAsia="현대하모니 L" w:cs="Calibri" w:hint="eastAsia"/>
                <w:color w:val="000000" w:themeColor="dark1"/>
                <w:sz w:val="16"/>
                <w:szCs w:val="16"/>
              </w:rPr>
              <w:t>Input_OPT_DigitalPingSET</w:t>
            </w:r>
          </w:p>
        </w:tc>
        <w:tc>
          <w:tcPr>
            <w:tcW w:w="3281" w:type="pct"/>
            <w:shd w:val="clear" w:color="auto" w:fill="auto"/>
            <w:vAlign w:val="center"/>
          </w:tcPr>
          <w:p w14:paraId="0CAAE211" w14:textId="77777777" w:rsidR="001037DF" w:rsidRPr="00211C19" w:rsidRDefault="001037DF" w:rsidP="00AF2370">
            <w:pPr>
              <w:rPr>
                <w:rFonts w:eastAsia="현대하모니 L" w:cs="Calibri"/>
                <w:color w:val="000000" w:themeColor="dark1"/>
                <w:kern w:val="24"/>
                <w:sz w:val="16"/>
                <w:szCs w:val="16"/>
              </w:rPr>
            </w:pPr>
            <w:r>
              <w:rPr>
                <w:rFonts w:eastAsia="현대하모니 L" w:cs="Calibri" w:hint="eastAsia"/>
                <w:color w:val="000000" w:themeColor="dark1"/>
                <w:kern w:val="24"/>
                <w:sz w:val="16"/>
                <w:szCs w:val="16"/>
              </w:rPr>
              <w:t>Digital</w:t>
            </w:r>
            <w:r w:rsidRPr="00211C19">
              <w:rPr>
                <w:rFonts w:eastAsia="현대하모니 L" w:cs="Calibri"/>
                <w:color w:val="000000" w:themeColor="dark1"/>
                <w:kern w:val="24"/>
                <w:sz w:val="16"/>
                <w:szCs w:val="16"/>
              </w:rPr>
              <w:t xml:space="preserve"> </w:t>
            </w:r>
            <w:r>
              <w:rPr>
                <w:rFonts w:eastAsia="현대하모니 L" w:cs="Calibri" w:hint="eastAsia"/>
                <w:color w:val="000000" w:themeColor="dark1"/>
                <w:kern w:val="24"/>
                <w:sz w:val="16"/>
                <w:szCs w:val="16"/>
              </w:rPr>
              <w:t>Ping</w:t>
            </w:r>
            <w:r w:rsidRPr="00211C19">
              <w:rPr>
                <w:rFonts w:eastAsia="현대하모니 L" w:cs="Calibri"/>
                <w:color w:val="000000" w:themeColor="dark1"/>
                <w:kern w:val="24"/>
                <w:sz w:val="16"/>
                <w:szCs w:val="16"/>
              </w:rPr>
              <w:t xml:space="preserve"> </w:t>
            </w:r>
            <w:r>
              <w:rPr>
                <w:rFonts w:eastAsia="현대하모니 L" w:cs="Calibri" w:hint="eastAsia"/>
                <w:color w:val="000000" w:themeColor="dark1"/>
                <w:kern w:val="24"/>
                <w:sz w:val="16"/>
                <w:szCs w:val="16"/>
              </w:rPr>
              <w:t>(65ms)</w:t>
            </w:r>
          </w:p>
        </w:tc>
      </w:tr>
      <w:tr w:rsidR="001037DF" w:rsidRPr="00211C19" w14:paraId="0E717100" w14:textId="77777777" w:rsidTr="001037DF">
        <w:tc>
          <w:tcPr>
            <w:tcW w:w="469" w:type="pct"/>
            <w:shd w:val="clear" w:color="auto" w:fill="auto"/>
            <w:vAlign w:val="center"/>
          </w:tcPr>
          <w:p w14:paraId="6DC419AE" w14:textId="77777777" w:rsidR="001037DF" w:rsidRPr="00211C19" w:rsidRDefault="001037DF" w:rsidP="00AF2370">
            <w:pPr>
              <w:jc w:val="center"/>
              <w:rPr>
                <w:rFonts w:eastAsia="현대하모니 L" w:cs="Calibri"/>
                <w:sz w:val="16"/>
              </w:rPr>
            </w:pPr>
            <w:r w:rsidRPr="00211C19">
              <w:rPr>
                <w:rFonts w:eastAsia="현대하모니 L" w:cs="Calibri"/>
                <w:sz w:val="16"/>
              </w:rPr>
              <w:t>Internal</w:t>
            </w:r>
          </w:p>
        </w:tc>
        <w:tc>
          <w:tcPr>
            <w:tcW w:w="1250" w:type="pct"/>
            <w:shd w:val="clear" w:color="auto" w:fill="auto"/>
            <w:vAlign w:val="center"/>
          </w:tcPr>
          <w:p w14:paraId="171A1B61" w14:textId="77777777" w:rsidR="001037DF" w:rsidRPr="00211C19" w:rsidRDefault="001037DF" w:rsidP="00AF2370">
            <w:pPr>
              <w:rPr>
                <w:rFonts w:eastAsia="현대하모니 L" w:cs="Calibri"/>
                <w:color w:val="000000" w:themeColor="dark1"/>
                <w:kern w:val="24"/>
                <w:sz w:val="16"/>
                <w:szCs w:val="16"/>
              </w:rPr>
            </w:pPr>
            <w:r w:rsidRPr="00211C19">
              <w:rPr>
                <w:rFonts w:eastAsia="현대하모니 L" w:cs="Calibri"/>
                <w:color w:val="000000" w:themeColor="dark1"/>
                <w:kern w:val="24"/>
                <w:sz w:val="16"/>
                <w:szCs w:val="16"/>
              </w:rPr>
              <w:t>Counter_RailVoltageCnt</w:t>
            </w:r>
          </w:p>
        </w:tc>
        <w:tc>
          <w:tcPr>
            <w:tcW w:w="3281" w:type="pct"/>
            <w:shd w:val="clear" w:color="auto" w:fill="auto"/>
            <w:vAlign w:val="center"/>
          </w:tcPr>
          <w:p w14:paraId="5F9912C1" w14:textId="77777777" w:rsidR="001037DF" w:rsidRPr="00211C19" w:rsidRDefault="001037DF" w:rsidP="00AF2370">
            <w:pPr>
              <w:pStyle w:val="aff7"/>
              <w:rPr>
                <w:rFonts w:ascii="Calibri" w:eastAsia="현대하모니 L" w:hAnsi="Calibri" w:cs="Calibri"/>
                <w:color w:val="000000" w:themeColor="dark1"/>
                <w:kern w:val="24"/>
                <w:sz w:val="16"/>
                <w:szCs w:val="16"/>
              </w:rPr>
            </w:pPr>
            <w:r w:rsidRPr="00211C19">
              <w:rPr>
                <w:rFonts w:ascii="Calibri" w:eastAsia="현대하모니 L" w:hAnsi="Calibri" w:cs="Calibri"/>
                <w:color w:val="000000" w:themeColor="dark1"/>
                <w:kern w:val="24"/>
                <w:sz w:val="16"/>
                <w:szCs w:val="16"/>
              </w:rPr>
              <w:t>Counter for RailVoltage Control Check</w:t>
            </w:r>
          </w:p>
        </w:tc>
      </w:tr>
      <w:tr w:rsidR="001037DF" w:rsidRPr="00211C19" w14:paraId="76FB6BA2" w14:textId="77777777" w:rsidTr="001037DF">
        <w:tc>
          <w:tcPr>
            <w:tcW w:w="469" w:type="pct"/>
            <w:shd w:val="clear" w:color="auto" w:fill="auto"/>
            <w:vAlign w:val="center"/>
          </w:tcPr>
          <w:p w14:paraId="3108BC48" w14:textId="77777777" w:rsidR="001037DF" w:rsidRPr="00211C19" w:rsidRDefault="001037DF" w:rsidP="00AF2370">
            <w:pPr>
              <w:jc w:val="center"/>
              <w:rPr>
                <w:rFonts w:eastAsia="현대하모니 L" w:cs="Calibri"/>
                <w:sz w:val="16"/>
              </w:rPr>
            </w:pPr>
            <w:r w:rsidRPr="00211C19">
              <w:rPr>
                <w:rFonts w:eastAsia="현대하모니 L" w:cs="Calibri"/>
                <w:sz w:val="16"/>
              </w:rPr>
              <w:t>Output</w:t>
            </w:r>
          </w:p>
        </w:tc>
        <w:tc>
          <w:tcPr>
            <w:tcW w:w="1250" w:type="pct"/>
            <w:shd w:val="clear" w:color="auto" w:fill="auto"/>
            <w:vAlign w:val="center"/>
          </w:tcPr>
          <w:p w14:paraId="372BE13C" w14:textId="77777777" w:rsidR="001037DF" w:rsidRPr="00211C19" w:rsidRDefault="001037DF" w:rsidP="00AF2370">
            <w:pPr>
              <w:pStyle w:val="aff7"/>
              <w:rPr>
                <w:rFonts w:ascii="Calibri" w:eastAsia="현대하모니 L" w:hAnsi="Calibri" w:cs="Calibri"/>
                <w:color w:val="000000" w:themeColor="dark1"/>
                <w:kern w:val="24"/>
                <w:sz w:val="16"/>
                <w:szCs w:val="16"/>
              </w:rPr>
            </w:pPr>
            <w:r w:rsidRPr="006E111C">
              <w:rPr>
                <w:rFonts w:ascii="Calibri" w:eastAsia="현대하모니 L" w:hAnsi="Calibri" w:cs="Calibri"/>
                <w:color w:val="000000" w:themeColor="dark1"/>
                <w:kern w:val="24"/>
                <w:sz w:val="16"/>
                <w:szCs w:val="16"/>
              </w:rPr>
              <w:t>Ouput_OPT_RailVoltage</w:t>
            </w:r>
          </w:p>
        </w:tc>
        <w:tc>
          <w:tcPr>
            <w:tcW w:w="3281" w:type="pct"/>
            <w:shd w:val="clear" w:color="auto" w:fill="auto"/>
            <w:vAlign w:val="center"/>
          </w:tcPr>
          <w:p w14:paraId="296C94CA" w14:textId="77777777" w:rsidR="001037DF" w:rsidRPr="00211C19" w:rsidRDefault="001037DF" w:rsidP="00AF2370">
            <w:pPr>
              <w:keepNext/>
              <w:rPr>
                <w:rFonts w:eastAsia="현대하모니 L" w:cs="Calibri"/>
                <w:color w:val="000000" w:themeColor="dark1"/>
                <w:kern w:val="24"/>
                <w:sz w:val="16"/>
                <w:szCs w:val="16"/>
              </w:rPr>
            </w:pPr>
            <w:r w:rsidRPr="00211C19">
              <w:rPr>
                <w:rFonts w:eastAsia="현대하모니 L" w:cs="Calibri"/>
                <w:color w:val="000000" w:themeColor="dark1"/>
                <w:kern w:val="24"/>
                <w:sz w:val="16"/>
                <w:szCs w:val="16"/>
              </w:rPr>
              <w:t>Normal Value: 3.5 V</w:t>
            </w:r>
          </w:p>
          <w:p w14:paraId="4594C2A1" w14:textId="77777777" w:rsidR="001037DF" w:rsidRPr="00211C19" w:rsidRDefault="001037DF" w:rsidP="00AF2370">
            <w:pPr>
              <w:keepNext/>
              <w:rPr>
                <w:rFonts w:eastAsia="현대하모니 L" w:cs="Calibri"/>
                <w:sz w:val="16"/>
              </w:rPr>
            </w:pPr>
            <w:r w:rsidRPr="00211C19">
              <w:rPr>
                <w:rFonts w:eastAsia="현대하모니 L" w:cs="Calibri"/>
                <w:color w:val="000000" w:themeColor="dark1"/>
                <w:kern w:val="24"/>
                <w:sz w:val="16"/>
                <w:szCs w:val="16"/>
              </w:rPr>
              <w:t>Abnormal Value: 1 V</w:t>
            </w:r>
          </w:p>
        </w:tc>
      </w:tr>
    </w:tbl>
    <w:p w14:paraId="265D1B31" w14:textId="4DAE593A" w:rsidR="0012752D" w:rsidRPr="00211C19" w:rsidRDefault="0012752D" w:rsidP="0012752D">
      <w:pPr>
        <w:pStyle w:val="affc"/>
        <w:rPr>
          <w:rFonts w:eastAsia="현대하모니 L" w:cs="Calibri"/>
        </w:rPr>
      </w:pPr>
      <w:bookmarkStart w:id="263" w:name="_Toc96604551"/>
      <w:r w:rsidRPr="00211C19">
        <w:rPr>
          <w:rFonts w:eastAsia="현대하모니 L" w:cs="Calibri"/>
        </w:rPr>
        <w:t xml:space="preserve">Table </w:t>
      </w:r>
      <w:r w:rsidRPr="00211C19">
        <w:rPr>
          <w:rFonts w:eastAsia="현대하모니 L" w:cs="Calibri"/>
        </w:rPr>
        <w:fldChar w:fldCharType="begin"/>
      </w:r>
      <w:r w:rsidRPr="00211C19">
        <w:rPr>
          <w:rFonts w:eastAsia="현대하모니 L" w:cs="Calibri"/>
        </w:rPr>
        <w:instrText xml:space="preserve"> SEQ Table \* ARABIC </w:instrText>
      </w:r>
      <w:r w:rsidRPr="00211C19">
        <w:rPr>
          <w:rFonts w:eastAsia="현대하모니 L" w:cs="Calibri"/>
        </w:rPr>
        <w:fldChar w:fldCharType="separate"/>
      </w:r>
      <w:r w:rsidR="006F533A">
        <w:rPr>
          <w:rFonts w:eastAsia="현대하모니 L" w:cs="Calibri"/>
          <w:noProof/>
        </w:rPr>
        <w:t>71</w:t>
      </w:r>
      <w:r w:rsidRPr="00211C19">
        <w:rPr>
          <w:rFonts w:eastAsia="현대하모니 L" w:cs="Calibri"/>
        </w:rPr>
        <w:fldChar w:fldCharType="end"/>
      </w:r>
      <w:r w:rsidRPr="00211C19">
        <w:rPr>
          <w:rFonts w:eastAsia="현대하모니 L" w:cs="Calibri"/>
        </w:rPr>
        <w:t>.</w:t>
      </w:r>
      <w:r w:rsidRPr="001A1960">
        <w:rPr>
          <w:rFonts w:eastAsia="현대하모니 L" w:cs="Calibri"/>
        </w:rPr>
        <w:t xml:space="preserve"> </w:t>
      </w:r>
      <w:r>
        <w:rPr>
          <w:rFonts w:eastAsia="현대하모니 L" w:cs="Calibri"/>
        </w:rPr>
        <w:t>Rail Voltage Control Function</w:t>
      </w:r>
      <w:r>
        <w:rPr>
          <w:rFonts w:eastAsia="현대하모니 L" w:cs="Calibri" w:hint="eastAsia"/>
        </w:rPr>
        <w:t xml:space="preserve"> </w:t>
      </w:r>
      <w:r w:rsidRPr="00211C19">
        <w:rPr>
          <w:rFonts w:eastAsia="현대하모니 L" w:cs="Calibri"/>
        </w:rPr>
        <w:t>In/Out List</w:t>
      </w:r>
      <w:bookmarkEnd w:id="263"/>
    </w:p>
    <w:p w14:paraId="5CE8EBA9" w14:textId="77777777" w:rsidR="0012752D" w:rsidRPr="00331226" w:rsidRDefault="0012752D" w:rsidP="0012752D">
      <w:pPr>
        <w:pStyle w:val="25"/>
        <w:ind w:left="504" w:hanging="504"/>
      </w:pPr>
    </w:p>
    <w:p w14:paraId="6EA58975" w14:textId="77777777" w:rsidR="0012752D" w:rsidRPr="00211C19" w:rsidRDefault="0012752D" w:rsidP="0012752D">
      <w:pPr>
        <w:pStyle w:val="51"/>
      </w:pPr>
      <w:r>
        <w:t>Rail Voltage Control Function</w:t>
      </w:r>
      <w:r>
        <w:rPr>
          <w:rFonts w:hint="eastAsia"/>
        </w:rPr>
        <w:t xml:space="preserve"> </w:t>
      </w:r>
      <w:r w:rsidRPr="00211C19">
        <w:t>Description</w:t>
      </w:r>
    </w:p>
    <w:p w14:paraId="5F975041" w14:textId="77777777" w:rsidR="0012752D" w:rsidRPr="00211C19" w:rsidRDefault="0012752D" w:rsidP="0012752D">
      <w:pPr>
        <w:rPr>
          <w:rFonts w:eastAsia="현대하모니 L" w:cs="Calibri"/>
          <w:lang w:val="en-GB"/>
        </w:rPr>
      </w:pPr>
    </w:p>
    <w:p w14:paraId="4AEEA61A" w14:textId="77777777" w:rsidR="00AF2370" w:rsidRPr="00A271F4" w:rsidRDefault="00AF2370" w:rsidP="00116D94">
      <w:pPr>
        <w:pStyle w:val="a1"/>
        <w:widowControl w:val="0"/>
        <w:numPr>
          <w:ilvl w:val="0"/>
          <w:numId w:val="48"/>
        </w:numPr>
        <w:wordWrap w:val="0"/>
        <w:ind w:rightChars="-61" w:right="-134"/>
        <w:contextualSpacing w:val="0"/>
        <w:jc w:val="both"/>
        <w:rPr>
          <w:rFonts w:eastAsia="현대하모니 L" w:cs="Calibri"/>
          <w:sz w:val="20"/>
          <w:lang w:val="en-GB"/>
        </w:rPr>
      </w:pPr>
      <w:r w:rsidRPr="00A271F4">
        <w:rPr>
          <w:rFonts w:eastAsia="현대하모니 L" w:cs="Calibri"/>
          <w:sz w:val="20"/>
          <w:lang w:val="en-GB"/>
        </w:rPr>
        <w:t>Digital Ping(65ms)</w:t>
      </w:r>
      <w:r w:rsidRPr="00A271F4">
        <w:rPr>
          <w:rFonts w:eastAsia="현대하모니 L" w:cs="Calibri"/>
          <w:sz w:val="20"/>
          <w:lang w:val="en-GB"/>
        </w:rPr>
        <w:t>은</w:t>
      </w:r>
      <w:r w:rsidRPr="00A271F4">
        <w:rPr>
          <w:rFonts w:eastAsia="현대하모니 L" w:cs="Calibri"/>
          <w:sz w:val="20"/>
          <w:lang w:val="en-GB"/>
        </w:rPr>
        <w:t xml:space="preserve"> Uart </w:t>
      </w:r>
      <w:r w:rsidRPr="00A271F4">
        <w:rPr>
          <w:rFonts w:eastAsia="현대하모니 L" w:cs="Calibri"/>
          <w:sz w:val="20"/>
          <w:lang w:val="en-GB"/>
        </w:rPr>
        <w:t>통신</w:t>
      </w:r>
      <w:r w:rsidRPr="00A271F4">
        <w:rPr>
          <w:rFonts w:eastAsia="현대하모니 L" w:cs="Calibri"/>
          <w:sz w:val="20"/>
          <w:lang w:val="en-GB"/>
        </w:rPr>
        <w:t>(</w:t>
      </w:r>
      <w:r w:rsidRPr="00A271F4">
        <w:rPr>
          <w:rFonts w:eastAsia="현대하모니 L" w:cs="Calibri"/>
          <w:sz w:val="20"/>
          <w:lang w:val="en-GB"/>
        </w:rPr>
        <w:t>주기</w:t>
      </w:r>
      <w:r w:rsidRPr="00A271F4">
        <w:rPr>
          <w:rFonts w:eastAsia="현대하모니 L" w:cs="Calibri"/>
          <w:sz w:val="20"/>
          <w:lang w:val="en-GB"/>
        </w:rPr>
        <w:t xml:space="preserve"> 20ms)</w:t>
      </w:r>
      <w:r w:rsidRPr="00A271F4">
        <w:rPr>
          <w:rFonts w:eastAsia="현대하모니 L" w:cs="Calibri"/>
          <w:sz w:val="20"/>
          <w:lang w:val="en-GB"/>
        </w:rPr>
        <w:t>으로</w:t>
      </w:r>
      <w:r w:rsidRPr="00A271F4">
        <w:rPr>
          <w:rFonts w:eastAsia="현대하모니 L" w:cs="Calibri"/>
          <w:sz w:val="20"/>
          <w:lang w:val="en-GB"/>
        </w:rPr>
        <w:t xml:space="preserve"> Input Current ADC Data</w:t>
      </w:r>
      <w:r w:rsidRPr="00A271F4">
        <w:rPr>
          <w:rFonts w:eastAsia="현대하모니 L" w:cs="Calibri"/>
          <w:sz w:val="20"/>
          <w:lang w:val="en-GB"/>
        </w:rPr>
        <w:t>를</w:t>
      </w:r>
      <w:r w:rsidRPr="00A271F4">
        <w:rPr>
          <w:rFonts w:eastAsia="현대하모니 L" w:cs="Calibri"/>
          <w:sz w:val="20"/>
          <w:lang w:val="en-GB"/>
        </w:rPr>
        <w:t xml:space="preserve"> 3</w:t>
      </w:r>
      <w:r w:rsidRPr="00A271F4">
        <w:rPr>
          <w:rFonts w:eastAsia="현대하모니 L" w:cs="Calibri"/>
          <w:sz w:val="20"/>
          <w:lang w:val="en-GB"/>
        </w:rPr>
        <w:t>회</w:t>
      </w:r>
      <w:r w:rsidRPr="00A271F4">
        <w:rPr>
          <w:rFonts w:eastAsia="현대하모니 L" w:cs="Calibri"/>
          <w:sz w:val="20"/>
          <w:lang w:val="en-GB"/>
        </w:rPr>
        <w:t xml:space="preserve"> </w:t>
      </w:r>
      <w:r w:rsidRPr="00A271F4">
        <w:rPr>
          <w:rFonts w:eastAsia="현대하모니 L" w:cs="Calibri"/>
          <w:sz w:val="20"/>
          <w:lang w:val="en-GB"/>
        </w:rPr>
        <w:t>수신한다</w:t>
      </w:r>
      <w:r w:rsidRPr="00A271F4">
        <w:rPr>
          <w:rFonts w:eastAsia="현대하모니 L" w:cs="Calibri"/>
          <w:sz w:val="20"/>
          <w:lang w:val="en-GB"/>
        </w:rPr>
        <w:t>.</w:t>
      </w:r>
    </w:p>
    <w:p w14:paraId="40672124" w14:textId="77777777" w:rsidR="00AF2370" w:rsidRPr="00A271F4" w:rsidRDefault="00AF2370" w:rsidP="00116D94">
      <w:pPr>
        <w:pStyle w:val="a1"/>
        <w:widowControl w:val="0"/>
        <w:numPr>
          <w:ilvl w:val="0"/>
          <w:numId w:val="48"/>
        </w:numPr>
        <w:wordWrap w:val="0"/>
        <w:ind w:left="709" w:rightChars="-61" w:right="-134" w:hanging="425"/>
        <w:contextualSpacing w:val="0"/>
        <w:jc w:val="both"/>
        <w:rPr>
          <w:rFonts w:eastAsia="현대하모니 L" w:cs="Calibri"/>
          <w:sz w:val="20"/>
          <w:lang w:val="en-GB"/>
        </w:rPr>
      </w:pPr>
      <w:r w:rsidRPr="00A271F4">
        <w:rPr>
          <w:rFonts w:eastAsia="현대하모니 L" w:cs="Calibri"/>
          <w:sz w:val="20"/>
          <w:lang w:val="en-GB"/>
        </w:rPr>
        <w:t>Digital Ping 1</w:t>
      </w:r>
      <w:r w:rsidRPr="00A271F4">
        <w:rPr>
          <w:rFonts w:eastAsia="현대하모니 L" w:cs="Calibri"/>
          <w:sz w:val="20"/>
          <w:lang w:val="en-GB"/>
        </w:rPr>
        <w:t>회는</w:t>
      </w:r>
      <w:r w:rsidRPr="00A271F4">
        <w:rPr>
          <w:rFonts w:eastAsia="현대하모니 L" w:cs="Calibri"/>
          <w:sz w:val="20"/>
          <w:lang w:val="en-GB"/>
        </w:rPr>
        <w:t xml:space="preserve"> Digital Ping(65ms)</w:t>
      </w:r>
      <w:r>
        <w:rPr>
          <w:rFonts w:eastAsia="현대하모니 L" w:cs="Calibri" w:hint="eastAsia"/>
          <w:sz w:val="20"/>
          <w:lang w:val="en-GB"/>
        </w:rPr>
        <w:t>이</w:t>
      </w:r>
      <w:r w:rsidRPr="00A271F4">
        <w:rPr>
          <w:rFonts w:eastAsia="현대하모니 L" w:cs="Calibri"/>
          <w:sz w:val="20"/>
          <w:lang w:val="en-GB"/>
        </w:rPr>
        <w:t xml:space="preserve"> 3</w:t>
      </w:r>
      <w:r>
        <w:rPr>
          <w:rFonts w:eastAsia="현대하모니 L" w:cs="Calibri" w:hint="eastAsia"/>
          <w:sz w:val="20"/>
          <w:lang w:val="en-GB"/>
        </w:rPr>
        <w:t>회</w:t>
      </w:r>
      <w:r w:rsidRPr="00A271F4">
        <w:rPr>
          <w:rFonts w:eastAsia="현대하모니 L" w:cs="Calibri"/>
          <w:sz w:val="20"/>
          <w:lang w:val="en-GB"/>
        </w:rPr>
        <w:t>(0~2</w:t>
      </w:r>
      <w:r w:rsidRPr="00A271F4">
        <w:rPr>
          <w:rFonts w:eastAsia="현대하모니 L" w:cs="Calibri"/>
          <w:sz w:val="20"/>
          <w:lang w:val="en-GB"/>
        </w:rPr>
        <w:t>번</w:t>
      </w:r>
      <w:r w:rsidRPr="00A271F4">
        <w:rPr>
          <w:rFonts w:eastAsia="현대하모니 L" w:cs="Calibri"/>
          <w:sz w:val="20"/>
          <w:lang w:val="en-GB"/>
        </w:rPr>
        <w:t xml:space="preserve"> </w:t>
      </w:r>
      <w:r w:rsidRPr="00A271F4">
        <w:rPr>
          <w:rFonts w:eastAsia="현대하모니 L" w:cs="Calibri"/>
          <w:sz w:val="20"/>
          <w:lang w:val="en-GB"/>
        </w:rPr>
        <w:t>코일</w:t>
      </w:r>
      <w:r w:rsidRPr="00A271F4">
        <w:rPr>
          <w:rFonts w:eastAsia="현대하모니 L" w:cs="Calibri"/>
          <w:sz w:val="20"/>
          <w:lang w:val="en-GB"/>
        </w:rPr>
        <w:t>)</w:t>
      </w:r>
      <w:r>
        <w:rPr>
          <w:rFonts w:eastAsia="현대하모니 L" w:cs="Calibri" w:hint="eastAsia"/>
          <w:sz w:val="20"/>
          <w:lang w:val="en-GB"/>
        </w:rPr>
        <w:t xml:space="preserve">, </w:t>
      </w:r>
      <w:r>
        <w:rPr>
          <w:rFonts w:eastAsia="현대하모니 L" w:cs="Calibri" w:hint="eastAsia"/>
          <w:sz w:val="20"/>
          <w:lang w:val="en-GB"/>
        </w:rPr>
        <w:t>즉</w:t>
      </w:r>
      <w:r>
        <w:rPr>
          <w:rFonts w:eastAsia="현대하모니 L" w:cs="Calibri" w:hint="eastAsia"/>
          <w:sz w:val="20"/>
          <w:lang w:val="en-GB"/>
        </w:rPr>
        <w:t>,</w:t>
      </w:r>
      <w:r w:rsidRPr="00A271F4">
        <w:rPr>
          <w:rFonts w:eastAsia="현대하모니 L" w:cs="Calibri"/>
          <w:sz w:val="20"/>
          <w:lang w:val="en-GB"/>
        </w:rPr>
        <w:t xml:space="preserve"> Input Current ADC Data</w:t>
      </w:r>
      <w:r w:rsidRPr="00A271F4">
        <w:rPr>
          <w:rFonts w:eastAsia="현대하모니 L" w:cs="Calibri"/>
          <w:sz w:val="20"/>
          <w:lang w:val="en-GB"/>
        </w:rPr>
        <w:t>를</w:t>
      </w:r>
      <w:r w:rsidRPr="00A271F4">
        <w:rPr>
          <w:rFonts w:eastAsia="현대하모니 L" w:cs="Calibri"/>
          <w:sz w:val="20"/>
          <w:lang w:val="en-GB"/>
        </w:rPr>
        <w:t xml:space="preserve"> 9</w:t>
      </w:r>
      <w:r w:rsidRPr="00A271F4">
        <w:rPr>
          <w:rFonts w:eastAsia="현대하모니 L" w:cs="Calibri"/>
          <w:sz w:val="20"/>
          <w:lang w:val="en-GB"/>
        </w:rPr>
        <w:t>회</w:t>
      </w:r>
      <w:r w:rsidRPr="00A271F4">
        <w:rPr>
          <w:rFonts w:eastAsia="현대하모니 L" w:cs="Calibri"/>
          <w:sz w:val="20"/>
          <w:lang w:val="en-GB"/>
        </w:rPr>
        <w:t xml:space="preserve"> </w:t>
      </w:r>
      <w:r w:rsidRPr="00A271F4">
        <w:rPr>
          <w:rFonts w:eastAsia="현대하모니 L" w:cs="Calibri"/>
          <w:sz w:val="20"/>
          <w:lang w:val="en-GB"/>
        </w:rPr>
        <w:t>수신한다</w:t>
      </w:r>
      <w:r w:rsidRPr="00A271F4">
        <w:rPr>
          <w:rFonts w:eastAsia="현대하모니 L" w:cs="Calibri"/>
          <w:sz w:val="20"/>
          <w:lang w:val="en-GB"/>
        </w:rPr>
        <w:t>.</w:t>
      </w:r>
    </w:p>
    <w:p w14:paraId="4F6F38EB" w14:textId="77777777" w:rsidR="00AF2370" w:rsidRPr="00A271F4" w:rsidRDefault="00AF2370" w:rsidP="00116D94">
      <w:pPr>
        <w:pStyle w:val="a1"/>
        <w:widowControl w:val="0"/>
        <w:numPr>
          <w:ilvl w:val="0"/>
          <w:numId w:val="48"/>
        </w:numPr>
        <w:wordWrap w:val="0"/>
        <w:ind w:left="709" w:rightChars="-61" w:right="-134" w:hanging="425"/>
        <w:contextualSpacing w:val="0"/>
        <w:jc w:val="both"/>
        <w:rPr>
          <w:rFonts w:eastAsia="현대하모니 L" w:cs="Calibri"/>
          <w:sz w:val="20"/>
          <w:lang w:val="en-GB"/>
        </w:rPr>
      </w:pPr>
      <w:r w:rsidRPr="00A271F4">
        <w:rPr>
          <w:rFonts w:eastAsia="현대하모니 L" w:cs="Calibri"/>
          <w:sz w:val="20"/>
          <w:lang w:val="en-GB"/>
        </w:rPr>
        <w:t>Digital Ping 2</w:t>
      </w:r>
      <w:r w:rsidRPr="00A271F4">
        <w:rPr>
          <w:rFonts w:eastAsia="현대하모니 L" w:cs="Calibri"/>
          <w:sz w:val="20"/>
          <w:lang w:val="en-GB"/>
        </w:rPr>
        <w:t>회</w:t>
      </w:r>
      <w:r w:rsidRPr="00A271F4">
        <w:rPr>
          <w:rFonts w:eastAsia="현대하모니 L" w:cs="Calibri"/>
          <w:sz w:val="20"/>
          <w:lang w:val="en-GB"/>
        </w:rPr>
        <w:t xml:space="preserve"> </w:t>
      </w:r>
      <w:r w:rsidRPr="00A271F4">
        <w:rPr>
          <w:rFonts w:eastAsia="현대하모니 L" w:cs="Calibri"/>
          <w:sz w:val="20"/>
          <w:lang w:val="en-GB"/>
        </w:rPr>
        <w:t>실시</w:t>
      </w:r>
      <w:r w:rsidRPr="00A271F4">
        <w:rPr>
          <w:rFonts w:eastAsia="현대하모니 L" w:cs="Calibri"/>
          <w:sz w:val="20"/>
          <w:lang w:val="en-GB"/>
        </w:rPr>
        <w:t xml:space="preserve"> </w:t>
      </w:r>
      <w:r w:rsidRPr="00A271F4">
        <w:rPr>
          <w:rFonts w:eastAsia="현대하모니 L" w:cs="Calibri"/>
          <w:sz w:val="20"/>
          <w:lang w:val="en-GB"/>
        </w:rPr>
        <w:t>후</w:t>
      </w:r>
      <w:r w:rsidRPr="00A271F4">
        <w:rPr>
          <w:rFonts w:eastAsia="현대하모니 L" w:cs="Calibri"/>
          <w:sz w:val="20"/>
          <w:lang w:val="en-GB"/>
        </w:rPr>
        <w:t>, Device Status</w:t>
      </w:r>
      <w:r w:rsidRPr="00A271F4">
        <w:rPr>
          <w:rFonts w:eastAsia="현대하모니 L" w:cs="Calibri"/>
          <w:sz w:val="20"/>
          <w:lang w:val="en-GB"/>
        </w:rPr>
        <w:t>를</w:t>
      </w:r>
      <w:r w:rsidRPr="00A271F4">
        <w:rPr>
          <w:rFonts w:eastAsia="현대하모니 L" w:cs="Calibri"/>
          <w:sz w:val="20"/>
          <w:lang w:val="en-GB"/>
        </w:rPr>
        <w:t xml:space="preserve"> </w:t>
      </w:r>
      <w:r w:rsidRPr="00A271F4">
        <w:rPr>
          <w:rFonts w:eastAsia="현대하모니 L" w:cs="Calibri"/>
          <w:sz w:val="20"/>
          <w:lang w:val="en-GB"/>
        </w:rPr>
        <w:t>확인하여</w:t>
      </w:r>
      <w:r w:rsidRPr="00A271F4">
        <w:rPr>
          <w:rFonts w:eastAsia="현대하모니 L" w:cs="Calibri"/>
          <w:sz w:val="20"/>
          <w:lang w:val="en-GB"/>
        </w:rPr>
        <w:t xml:space="preserve"> </w:t>
      </w:r>
      <w:r w:rsidRPr="00A271F4">
        <w:rPr>
          <w:rFonts w:eastAsia="현대하모니 L" w:cs="Calibri"/>
          <w:sz w:val="20"/>
          <w:lang w:val="en-GB"/>
        </w:rPr>
        <w:t>이음</w:t>
      </w:r>
      <w:r w:rsidRPr="00A271F4">
        <w:rPr>
          <w:rFonts w:eastAsia="현대하모니 L" w:cs="Calibri"/>
          <w:sz w:val="20"/>
          <w:lang w:val="en-GB"/>
        </w:rPr>
        <w:t xml:space="preserve"> </w:t>
      </w:r>
      <w:r w:rsidRPr="00A271F4">
        <w:rPr>
          <w:rFonts w:eastAsia="현대하모니 L" w:cs="Calibri"/>
          <w:sz w:val="20"/>
          <w:lang w:val="en-GB"/>
        </w:rPr>
        <w:t>로직</w:t>
      </w:r>
      <w:r w:rsidRPr="00A271F4">
        <w:rPr>
          <w:rFonts w:eastAsia="현대하모니 L" w:cs="Calibri"/>
          <w:sz w:val="20"/>
          <w:lang w:val="en-GB"/>
        </w:rPr>
        <w:t xml:space="preserve"> </w:t>
      </w:r>
      <w:r w:rsidRPr="00A271F4">
        <w:rPr>
          <w:rFonts w:eastAsia="현대하모니 L" w:cs="Calibri"/>
          <w:sz w:val="20"/>
          <w:lang w:val="en-GB"/>
        </w:rPr>
        <w:t>적용</w:t>
      </w:r>
      <w:r w:rsidRPr="00A271F4">
        <w:rPr>
          <w:rFonts w:eastAsia="현대하모니 L" w:cs="Calibri"/>
          <w:sz w:val="20"/>
          <w:lang w:val="en-GB"/>
        </w:rPr>
        <w:t xml:space="preserve"> </w:t>
      </w:r>
      <w:r w:rsidRPr="00A271F4">
        <w:rPr>
          <w:rFonts w:eastAsia="현대하모니 L" w:cs="Calibri"/>
          <w:sz w:val="20"/>
          <w:lang w:val="en-GB"/>
        </w:rPr>
        <w:t>여부를</w:t>
      </w:r>
      <w:r w:rsidRPr="00A271F4">
        <w:rPr>
          <w:rFonts w:eastAsia="현대하모니 L" w:cs="Calibri"/>
          <w:sz w:val="20"/>
          <w:lang w:val="en-GB"/>
        </w:rPr>
        <w:t xml:space="preserve"> </w:t>
      </w:r>
      <w:r w:rsidRPr="00A271F4">
        <w:rPr>
          <w:rFonts w:eastAsia="현대하모니 L" w:cs="Calibri"/>
          <w:sz w:val="20"/>
          <w:lang w:val="en-GB"/>
        </w:rPr>
        <w:t>판단해야</w:t>
      </w:r>
      <w:r w:rsidRPr="00A271F4">
        <w:rPr>
          <w:rFonts w:eastAsia="현대하모니 L" w:cs="Calibri"/>
          <w:sz w:val="20"/>
          <w:lang w:val="en-GB"/>
        </w:rPr>
        <w:t xml:space="preserve"> </w:t>
      </w:r>
      <w:r w:rsidRPr="00A271F4">
        <w:rPr>
          <w:rFonts w:eastAsia="현대하모니 L" w:cs="Calibri"/>
          <w:sz w:val="20"/>
          <w:lang w:val="en-GB"/>
        </w:rPr>
        <w:t>한다</w:t>
      </w:r>
      <w:r w:rsidRPr="00A271F4">
        <w:rPr>
          <w:rFonts w:eastAsia="현대하모니 L" w:cs="Calibri"/>
          <w:sz w:val="20"/>
          <w:lang w:val="en-GB"/>
        </w:rPr>
        <w:t>.</w:t>
      </w:r>
    </w:p>
    <w:p w14:paraId="78E77D36" w14:textId="77777777" w:rsidR="00AF2370" w:rsidRPr="00A271F4" w:rsidRDefault="00AF2370" w:rsidP="00116D94">
      <w:pPr>
        <w:pStyle w:val="a1"/>
        <w:widowControl w:val="0"/>
        <w:numPr>
          <w:ilvl w:val="0"/>
          <w:numId w:val="48"/>
        </w:numPr>
        <w:wordWrap w:val="0"/>
        <w:ind w:left="709" w:rightChars="-61" w:right="-134" w:hanging="425"/>
        <w:contextualSpacing w:val="0"/>
        <w:jc w:val="both"/>
        <w:rPr>
          <w:rFonts w:eastAsia="현대하모니 L" w:cs="Calibri"/>
          <w:sz w:val="20"/>
          <w:lang w:val="en-GB"/>
        </w:rPr>
      </w:pPr>
      <w:r w:rsidRPr="00A271F4">
        <w:rPr>
          <w:rFonts w:eastAsia="현대하모니 L" w:cs="Calibri"/>
          <w:sz w:val="20"/>
          <w:lang w:val="en-GB"/>
        </w:rPr>
        <w:t>다음</w:t>
      </w:r>
      <w:r w:rsidRPr="00A271F4">
        <w:rPr>
          <w:rFonts w:eastAsia="현대하모니 L" w:cs="Calibri"/>
          <w:sz w:val="20"/>
          <w:lang w:val="en-GB"/>
        </w:rPr>
        <w:t xml:space="preserve"> </w:t>
      </w:r>
      <w:r w:rsidRPr="00A271F4">
        <w:rPr>
          <w:rFonts w:eastAsia="현대하모니 L" w:cs="Calibri"/>
          <w:sz w:val="20"/>
          <w:lang w:val="en-GB"/>
        </w:rPr>
        <w:t>조건에서</w:t>
      </w:r>
      <w:r w:rsidRPr="00A271F4">
        <w:rPr>
          <w:rFonts w:eastAsia="현대하모니 L" w:cs="Calibri"/>
          <w:sz w:val="20"/>
          <w:lang w:val="en-GB"/>
        </w:rPr>
        <w:t xml:space="preserve"> Rail Voltage</w:t>
      </w:r>
      <w:r w:rsidRPr="00A271F4">
        <w:rPr>
          <w:rFonts w:eastAsia="현대하모니 L" w:cs="Calibri"/>
          <w:sz w:val="20"/>
          <w:lang w:val="en-GB"/>
        </w:rPr>
        <w:t>는</w:t>
      </w:r>
      <w:r w:rsidRPr="00A271F4">
        <w:rPr>
          <w:rFonts w:eastAsia="현대하모니 L" w:cs="Calibri"/>
          <w:sz w:val="20"/>
          <w:lang w:val="en-GB"/>
        </w:rPr>
        <w:t xml:space="preserve"> 1V</w:t>
      </w:r>
      <w:r w:rsidRPr="00A271F4">
        <w:rPr>
          <w:rFonts w:eastAsia="현대하모니 L" w:cs="Calibri"/>
          <w:sz w:val="20"/>
          <w:lang w:val="en-GB"/>
        </w:rPr>
        <w:t>가</w:t>
      </w:r>
      <w:r w:rsidRPr="00A271F4">
        <w:rPr>
          <w:rFonts w:eastAsia="현대하모니 L" w:cs="Calibri"/>
          <w:sz w:val="20"/>
          <w:lang w:val="en-GB"/>
        </w:rPr>
        <w:t xml:space="preserve"> </w:t>
      </w:r>
      <w:r w:rsidRPr="00A271F4">
        <w:rPr>
          <w:rFonts w:eastAsia="현대하모니 L" w:cs="Calibri"/>
          <w:sz w:val="20"/>
          <w:lang w:val="en-GB"/>
        </w:rPr>
        <w:t>되</w:t>
      </w:r>
      <w:r>
        <w:rPr>
          <w:rFonts w:eastAsia="현대하모니 L" w:cs="Calibri" w:hint="eastAsia"/>
          <w:sz w:val="20"/>
          <w:lang w:val="en-GB"/>
        </w:rPr>
        <w:t>어야</w:t>
      </w:r>
      <w:r>
        <w:rPr>
          <w:rFonts w:eastAsia="현대하모니 L" w:cs="Calibri" w:hint="eastAsia"/>
          <w:sz w:val="20"/>
          <w:lang w:val="en-GB"/>
        </w:rPr>
        <w:t xml:space="preserve"> </w:t>
      </w:r>
      <w:r>
        <w:rPr>
          <w:rFonts w:eastAsia="현대하모니 L" w:cs="Calibri" w:hint="eastAsia"/>
          <w:sz w:val="20"/>
          <w:lang w:val="en-GB"/>
        </w:rPr>
        <w:t>한다</w:t>
      </w:r>
      <w:r>
        <w:rPr>
          <w:rFonts w:eastAsia="현대하모니 L" w:cs="Calibri" w:hint="eastAsia"/>
          <w:sz w:val="20"/>
          <w:lang w:val="en-GB"/>
        </w:rPr>
        <w:t>.</w:t>
      </w:r>
    </w:p>
    <w:p w14:paraId="63BB8BC2" w14:textId="77777777" w:rsidR="00AF2370" w:rsidRPr="00A271F4" w:rsidRDefault="00AF2370" w:rsidP="00116D94">
      <w:pPr>
        <w:pStyle w:val="a1"/>
        <w:numPr>
          <w:ilvl w:val="0"/>
          <w:numId w:val="34"/>
        </w:numPr>
        <w:ind w:left="789" w:rightChars="-61" w:right="-134" w:hanging="349"/>
        <w:rPr>
          <w:rFonts w:eastAsia="현대하모니 L" w:cs="Calibri"/>
          <w:sz w:val="20"/>
          <w:lang w:val="en-GB"/>
        </w:rPr>
      </w:pPr>
      <w:r w:rsidRPr="00A271F4">
        <w:rPr>
          <w:rFonts w:eastAsia="현대하모니 L" w:cs="Calibri"/>
          <w:sz w:val="20"/>
          <w:lang w:val="en-GB"/>
        </w:rPr>
        <w:t>Input Current &gt;= 400mA</w:t>
      </w:r>
      <w:r w:rsidRPr="00A271F4">
        <w:rPr>
          <w:rFonts w:eastAsia="현대하모니 L" w:cs="Calibri"/>
          <w:sz w:val="20"/>
          <w:lang w:val="en-GB"/>
        </w:rPr>
        <w:t>를</w:t>
      </w:r>
      <w:r w:rsidRPr="00A271F4">
        <w:rPr>
          <w:rFonts w:eastAsia="현대하모니 L" w:cs="Calibri"/>
          <w:sz w:val="20"/>
          <w:lang w:val="en-GB"/>
        </w:rPr>
        <w:t xml:space="preserve"> </w:t>
      </w:r>
      <w:r w:rsidRPr="00A271F4">
        <w:rPr>
          <w:rFonts w:eastAsia="현대하모니 L" w:cs="Calibri"/>
          <w:sz w:val="20"/>
          <w:lang w:val="en-GB"/>
        </w:rPr>
        <w:t>만족하는</w:t>
      </w:r>
      <w:r w:rsidRPr="00A271F4">
        <w:rPr>
          <w:rFonts w:eastAsia="현대하모니 L" w:cs="Calibri"/>
          <w:sz w:val="20"/>
          <w:lang w:val="en-GB"/>
        </w:rPr>
        <w:t xml:space="preserve"> Data</w:t>
      </w:r>
      <w:r w:rsidRPr="00A271F4">
        <w:rPr>
          <w:rFonts w:eastAsia="현대하모니 L" w:cs="Calibri"/>
          <w:sz w:val="20"/>
          <w:lang w:val="en-GB"/>
        </w:rPr>
        <w:t>를</w:t>
      </w:r>
      <w:r w:rsidRPr="00A271F4">
        <w:rPr>
          <w:rFonts w:eastAsia="현대하모니 L" w:cs="Calibri"/>
          <w:sz w:val="20"/>
          <w:lang w:val="en-GB"/>
        </w:rPr>
        <w:t xml:space="preserve"> 3</w:t>
      </w:r>
      <w:r w:rsidRPr="00A271F4">
        <w:rPr>
          <w:rFonts w:eastAsia="현대하모니 L" w:cs="Calibri"/>
          <w:sz w:val="20"/>
          <w:lang w:val="en-GB"/>
        </w:rPr>
        <w:t>번씩</w:t>
      </w:r>
      <w:r w:rsidRPr="00A271F4">
        <w:rPr>
          <w:rFonts w:eastAsia="현대하모니 L" w:cs="Calibri"/>
          <w:sz w:val="20"/>
          <w:lang w:val="en-GB"/>
        </w:rPr>
        <w:t xml:space="preserve">, 6SET </w:t>
      </w:r>
      <w:r w:rsidRPr="00A271F4">
        <w:rPr>
          <w:rFonts w:eastAsia="현대하모니 L" w:cs="Calibri"/>
          <w:sz w:val="20"/>
          <w:lang w:val="en-GB"/>
        </w:rPr>
        <w:t>이상</w:t>
      </w:r>
      <w:r w:rsidRPr="00A271F4">
        <w:rPr>
          <w:rFonts w:eastAsia="현대하모니 L" w:cs="Calibri"/>
          <w:sz w:val="20"/>
          <w:lang w:val="en-GB"/>
        </w:rPr>
        <w:t xml:space="preserve"> </w:t>
      </w:r>
      <w:r w:rsidRPr="00A271F4">
        <w:rPr>
          <w:rFonts w:eastAsia="현대하모니 L" w:cs="Calibri"/>
          <w:sz w:val="20"/>
          <w:lang w:val="en-GB"/>
        </w:rPr>
        <w:t>수신하고</w:t>
      </w:r>
      <w:r w:rsidRPr="00A271F4">
        <w:rPr>
          <w:rFonts w:eastAsia="현대하모니 L" w:cs="Calibri"/>
          <w:sz w:val="20"/>
          <w:lang w:val="en-GB"/>
        </w:rPr>
        <w:t xml:space="preserve"> Device Status</w:t>
      </w:r>
      <w:r w:rsidRPr="00A271F4">
        <w:rPr>
          <w:rFonts w:eastAsia="현대하모니 L" w:cs="Calibri"/>
          <w:sz w:val="20"/>
          <w:lang w:val="en-GB"/>
        </w:rPr>
        <w:t>가</w:t>
      </w:r>
      <w:r w:rsidRPr="00A271F4">
        <w:rPr>
          <w:rFonts w:eastAsia="현대하모니 L" w:cs="Calibri"/>
          <w:sz w:val="20"/>
          <w:lang w:val="en-GB"/>
        </w:rPr>
        <w:t xml:space="preserve"> </w:t>
      </w:r>
      <w:r w:rsidRPr="00A271F4">
        <w:rPr>
          <w:rFonts w:eastAsia="현대하모니 L" w:cs="Calibri"/>
          <w:sz w:val="20"/>
          <w:lang w:val="en-GB"/>
        </w:rPr>
        <w:t>미충전</w:t>
      </w:r>
      <w:r w:rsidRPr="00A271F4">
        <w:rPr>
          <w:rFonts w:eastAsia="현대하모니 L" w:cs="Calibri"/>
          <w:sz w:val="20"/>
          <w:lang w:val="en-GB"/>
        </w:rPr>
        <w:t xml:space="preserve"> </w:t>
      </w:r>
      <w:r w:rsidRPr="00A271F4">
        <w:rPr>
          <w:rFonts w:eastAsia="현대하모니 L" w:cs="Calibri"/>
          <w:sz w:val="20"/>
          <w:lang w:val="en-GB"/>
        </w:rPr>
        <w:t>상태인</w:t>
      </w:r>
      <w:r w:rsidRPr="00A271F4">
        <w:rPr>
          <w:rFonts w:eastAsia="현대하모니 L" w:cs="Calibri"/>
          <w:sz w:val="20"/>
          <w:lang w:val="en-GB"/>
        </w:rPr>
        <w:t xml:space="preserve"> </w:t>
      </w:r>
      <w:r w:rsidRPr="00A271F4">
        <w:rPr>
          <w:rFonts w:eastAsia="현대하모니 L" w:cs="Calibri"/>
          <w:sz w:val="20"/>
          <w:lang w:val="en-GB"/>
        </w:rPr>
        <w:t>경우</w:t>
      </w:r>
    </w:p>
    <w:p w14:paraId="2CED7728" w14:textId="77777777" w:rsidR="00AF2370" w:rsidRPr="00A271F4" w:rsidRDefault="00AF2370" w:rsidP="00116D94">
      <w:pPr>
        <w:pStyle w:val="a1"/>
        <w:widowControl w:val="0"/>
        <w:numPr>
          <w:ilvl w:val="0"/>
          <w:numId w:val="48"/>
        </w:numPr>
        <w:wordWrap w:val="0"/>
        <w:ind w:left="709" w:rightChars="-61" w:right="-134" w:hanging="425"/>
        <w:contextualSpacing w:val="0"/>
        <w:jc w:val="both"/>
        <w:rPr>
          <w:rFonts w:eastAsia="현대하모니 L" w:cs="Calibri"/>
          <w:sz w:val="20"/>
          <w:lang w:val="en-GB"/>
        </w:rPr>
      </w:pPr>
      <w:r w:rsidRPr="00A271F4">
        <w:rPr>
          <w:rFonts w:eastAsia="현대하모니 L" w:cs="Calibri"/>
          <w:sz w:val="20"/>
          <w:lang w:val="en-GB"/>
        </w:rPr>
        <w:t>다음</w:t>
      </w:r>
      <w:r w:rsidRPr="00A271F4">
        <w:rPr>
          <w:rFonts w:eastAsia="현대하모니 L" w:cs="Calibri"/>
          <w:sz w:val="20"/>
          <w:lang w:val="en-GB"/>
        </w:rPr>
        <w:t xml:space="preserve"> </w:t>
      </w:r>
      <w:r w:rsidRPr="00A271F4">
        <w:rPr>
          <w:rFonts w:eastAsia="현대하모니 L" w:cs="Calibri"/>
          <w:sz w:val="20"/>
          <w:lang w:val="en-GB"/>
        </w:rPr>
        <w:t>조건에서</w:t>
      </w:r>
      <w:r w:rsidRPr="00A271F4">
        <w:rPr>
          <w:rFonts w:eastAsia="현대하모니 L" w:cs="Calibri"/>
          <w:sz w:val="20"/>
          <w:lang w:val="en-GB"/>
        </w:rPr>
        <w:t xml:space="preserve"> Rail Voltage</w:t>
      </w:r>
      <w:r w:rsidRPr="00A271F4">
        <w:rPr>
          <w:rFonts w:eastAsia="현대하모니 L" w:cs="Calibri"/>
          <w:sz w:val="20"/>
          <w:lang w:val="en-GB"/>
        </w:rPr>
        <w:t>는</w:t>
      </w:r>
      <w:r w:rsidRPr="00A271F4">
        <w:rPr>
          <w:rFonts w:eastAsia="현대하모니 L" w:cs="Calibri"/>
          <w:sz w:val="20"/>
          <w:lang w:val="en-GB"/>
        </w:rPr>
        <w:t xml:space="preserve"> 3.5V</w:t>
      </w:r>
      <w:r w:rsidRPr="00A271F4">
        <w:rPr>
          <w:rFonts w:eastAsia="현대하모니 L" w:cs="Calibri"/>
          <w:sz w:val="20"/>
          <w:lang w:val="en-GB"/>
        </w:rPr>
        <w:t>로</w:t>
      </w:r>
      <w:r w:rsidRPr="00A271F4">
        <w:rPr>
          <w:rFonts w:eastAsia="현대하모니 L" w:cs="Calibri"/>
          <w:sz w:val="20"/>
          <w:lang w:val="en-GB"/>
        </w:rPr>
        <w:t xml:space="preserve"> </w:t>
      </w:r>
      <w:r w:rsidRPr="00A271F4">
        <w:rPr>
          <w:rFonts w:eastAsia="현대하모니 L" w:cs="Calibri"/>
          <w:sz w:val="20"/>
          <w:lang w:val="en-GB"/>
        </w:rPr>
        <w:t>복귀해야</w:t>
      </w:r>
      <w:r w:rsidRPr="00A271F4">
        <w:rPr>
          <w:rFonts w:eastAsia="현대하모니 L" w:cs="Calibri"/>
          <w:sz w:val="20"/>
          <w:lang w:val="en-GB"/>
        </w:rPr>
        <w:t xml:space="preserve"> </w:t>
      </w:r>
      <w:r w:rsidRPr="00A271F4">
        <w:rPr>
          <w:rFonts w:eastAsia="현대하모니 L" w:cs="Calibri"/>
          <w:sz w:val="20"/>
          <w:lang w:val="en-GB"/>
        </w:rPr>
        <w:t>한다</w:t>
      </w:r>
      <w:r w:rsidRPr="00A271F4">
        <w:rPr>
          <w:rFonts w:eastAsia="현대하모니 L" w:cs="Calibri"/>
          <w:sz w:val="20"/>
          <w:lang w:val="en-GB"/>
        </w:rPr>
        <w:t>.</w:t>
      </w:r>
    </w:p>
    <w:p w14:paraId="2D00FFAA" w14:textId="77777777" w:rsidR="00AF2370" w:rsidRDefault="00AF2370" w:rsidP="00116D94">
      <w:pPr>
        <w:pStyle w:val="a1"/>
        <w:numPr>
          <w:ilvl w:val="0"/>
          <w:numId w:val="35"/>
        </w:numPr>
        <w:ind w:left="1229" w:rightChars="-61" w:right="-134" w:hanging="349"/>
        <w:rPr>
          <w:rFonts w:eastAsia="현대하모니 L" w:cs="Calibri"/>
          <w:sz w:val="20"/>
          <w:lang w:val="en-GB"/>
        </w:rPr>
      </w:pPr>
      <w:r w:rsidRPr="00A271F4">
        <w:rPr>
          <w:rFonts w:eastAsia="현대하모니 L" w:cs="Calibri"/>
          <w:sz w:val="20"/>
          <w:lang w:val="en-GB"/>
        </w:rPr>
        <w:t>50mA &lt; Input Current &lt; 200mA</w:t>
      </w:r>
      <w:r w:rsidRPr="00A271F4">
        <w:rPr>
          <w:rFonts w:eastAsia="현대하모니 L" w:cs="Calibri"/>
          <w:sz w:val="20"/>
          <w:lang w:val="en-GB"/>
        </w:rPr>
        <w:t>를</w:t>
      </w:r>
      <w:r w:rsidRPr="00A271F4">
        <w:rPr>
          <w:rFonts w:eastAsia="현대하모니 L" w:cs="Calibri"/>
          <w:sz w:val="20"/>
          <w:lang w:val="en-GB"/>
        </w:rPr>
        <w:t xml:space="preserve"> </w:t>
      </w:r>
      <w:r w:rsidRPr="00A271F4">
        <w:rPr>
          <w:rFonts w:eastAsia="현대하모니 L" w:cs="Calibri"/>
          <w:sz w:val="20"/>
          <w:lang w:val="en-GB"/>
        </w:rPr>
        <w:t>만족하는</w:t>
      </w:r>
      <w:r w:rsidRPr="00A271F4">
        <w:rPr>
          <w:rFonts w:eastAsia="현대하모니 L" w:cs="Calibri"/>
          <w:sz w:val="20"/>
          <w:lang w:val="en-GB"/>
        </w:rPr>
        <w:t xml:space="preserve"> Data</w:t>
      </w:r>
      <w:r w:rsidRPr="00A271F4">
        <w:rPr>
          <w:rFonts w:eastAsia="현대하모니 L" w:cs="Calibri"/>
          <w:sz w:val="20"/>
          <w:lang w:val="en-GB"/>
        </w:rPr>
        <w:t>를</w:t>
      </w:r>
      <w:r w:rsidRPr="00A271F4">
        <w:rPr>
          <w:rFonts w:eastAsia="현대하모니 L" w:cs="Calibri"/>
          <w:sz w:val="20"/>
          <w:lang w:val="en-GB"/>
        </w:rPr>
        <w:t xml:space="preserve"> 3</w:t>
      </w:r>
      <w:r w:rsidRPr="00A271F4">
        <w:rPr>
          <w:rFonts w:eastAsia="현대하모니 L" w:cs="Calibri"/>
          <w:sz w:val="20"/>
          <w:lang w:val="en-GB"/>
        </w:rPr>
        <w:t>번씩</w:t>
      </w:r>
      <w:r w:rsidRPr="00A271F4">
        <w:rPr>
          <w:rFonts w:eastAsia="현대하모니 L" w:cs="Calibri"/>
          <w:sz w:val="20"/>
          <w:lang w:val="en-GB"/>
        </w:rPr>
        <w:t xml:space="preserve">, 6SET </w:t>
      </w:r>
      <w:r w:rsidRPr="00A271F4">
        <w:rPr>
          <w:rFonts w:eastAsia="현대하모니 L" w:cs="Calibri"/>
          <w:sz w:val="20"/>
          <w:lang w:val="en-GB"/>
        </w:rPr>
        <w:t>이상</w:t>
      </w:r>
      <w:r w:rsidRPr="00A271F4">
        <w:rPr>
          <w:rFonts w:eastAsia="현대하모니 L" w:cs="Calibri"/>
          <w:sz w:val="20"/>
          <w:lang w:val="en-GB"/>
        </w:rPr>
        <w:t xml:space="preserve"> </w:t>
      </w:r>
      <w:r w:rsidRPr="00A271F4">
        <w:rPr>
          <w:rFonts w:eastAsia="현대하모니 L" w:cs="Calibri"/>
          <w:sz w:val="20"/>
          <w:lang w:val="en-GB"/>
        </w:rPr>
        <w:t>수신한</w:t>
      </w:r>
      <w:r w:rsidRPr="00A271F4">
        <w:rPr>
          <w:rFonts w:eastAsia="현대하모니 L" w:cs="Calibri"/>
          <w:sz w:val="20"/>
          <w:lang w:val="en-GB"/>
        </w:rPr>
        <w:t xml:space="preserve"> </w:t>
      </w:r>
      <w:r w:rsidRPr="00A271F4">
        <w:rPr>
          <w:rFonts w:eastAsia="현대하모니 L" w:cs="Calibri"/>
          <w:sz w:val="20"/>
          <w:lang w:val="en-GB"/>
        </w:rPr>
        <w:t>경우</w:t>
      </w:r>
    </w:p>
    <w:p w14:paraId="1A5CF733" w14:textId="77777777" w:rsidR="0012752D" w:rsidRDefault="002606A6" w:rsidP="0012752D">
      <w:r>
        <w:object w:dxaOrig="11724" w:dyaOrig="5630" w14:anchorId="71DABD01">
          <v:shape id="_x0000_i1095" type="#_x0000_t75" style="width:375.6pt;height:174.55pt" o:ole="">
            <v:imagedata r:id="rId148" o:title=""/>
          </v:shape>
          <o:OLEObject Type="Embed" ProgID="VisioViewer.Viewer.1" ShapeID="_x0000_i1095" DrawAspect="Content" ObjectID="_1707217235" r:id="rId149"/>
        </w:object>
      </w:r>
    </w:p>
    <w:p w14:paraId="7B841C37" w14:textId="77777777" w:rsidR="003E1F64" w:rsidRPr="00A60AE2" w:rsidRDefault="003E1F64" w:rsidP="0012752D">
      <w:r>
        <w:br w:type="page"/>
      </w:r>
    </w:p>
    <w:p w14:paraId="163B6F22" w14:textId="77777777" w:rsidR="0012752D" w:rsidRPr="00211C19" w:rsidRDefault="0012752D" w:rsidP="0012752D">
      <w:pPr>
        <w:pStyle w:val="51"/>
      </w:pPr>
      <w:r>
        <w:rPr>
          <w:rFonts w:hint="eastAsia"/>
        </w:rPr>
        <w:lastRenderedPageBreak/>
        <w:t>Rail Voltage Control Function</w:t>
      </w:r>
      <w:r w:rsidRPr="00211C19">
        <w:t xml:space="preserve"> Flow Graph</w:t>
      </w:r>
    </w:p>
    <w:p w14:paraId="0123164A" w14:textId="77777777" w:rsidR="0012752D" w:rsidRPr="00211C19" w:rsidRDefault="00DC45B4" w:rsidP="0012752D">
      <w:pPr>
        <w:keepNext/>
        <w:rPr>
          <w:rFonts w:eastAsia="현대하모니 L" w:cs="Calibri"/>
        </w:rPr>
      </w:pPr>
      <w:r w:rsidRPr="00211C19">
        <w:rPr>
          <w:rFonts w:eastAsia="현대하모니 L" w:cs="Calibri"/>
        </w:rPr>
        <w:object w:dxaOrig="14899" w:dyaOrig="8833" w14:anchorId="6F91B09E">
          <v:shape id="_x0000_i1096" type="#_x0000_t75" style="width:517.6pt;height:307.7pt" o:ole="">
            <v:imagedata r:id="rId150" o:title="" cropbottom="4064f"/>
          </v:shape>
          <o:OLEObject Type="Embed" ProgID="VisioViewer.Viewer.1" ShapeID="_x0000_i1096" DrawAspect="Content" ObjectID="_1707217236" r:id="rId151"/>
        </w:object>
      </w:r>
    </w:p>
    <w:p w14:paraId="3A1ACB6E" w14:textId="4E9012F7" w:rsidR="00764CFA" w:rsidRDefault="0012752D" w:rsidP="00AF2370">
      <w:pPr>
        <w:pStyle w:val="affc"/>
        <w:rPr>
          <w:rFonts w:eastAsia="현대하모니 L" w:cs="Calibri"/>
        </w:rPr>
      </w:pPr>
      <w:bookmarkStart w:id="264" w:name="_Toc96604478"/>
      <w:r w:rsidRPr="00211C19">
        <w:rPr>
          <w:rFonts w:eastAsia="현대하모니 L" w:cs="Calibri"/>
        </w:rPr>
        <w:t xml:space="preserve">Figure </w:t>
      </w:r>
      <w:r w:rsidRPr="00211C19">
        <w:rPr>
          <w:rFonts w:eastAsia="현대하모니 L" w:cs="Calibri"/>
        </w:rPr>
        <w:fldChar w:fldCharType="begin"/>
      </w:r>
      <w:r w:rsidRPr="00211C19">
        <w:rPr>
          <w:rFonts w:eastAsia="현대하모니 L" w:cs="Calibri"/>
        </w:rPr>
        <w:instrText xml:space="preserve"> SEQ Figure \* ARABIC </w:instrText>
      </w:r>
      <w:r w:rsidRPr="00211C19">
        <w:rPr>
          <w:rFonts w:eastAsia="현대하모니 L" w:cs="Calibri"/>
        </w:rPr>
        <w:fldChar w:fldCharType="separate"/>
      </w:r>
      <w:r w:rsidR="006F533A">
        <w:rPr>
          <w:rFonts w:eastAsia="현대하모니 L" w:cs="Calibri"/>
          <w:noProof/>
        </w:rPr>
        <w:t>67</w:t>
      </w:r>
      <w:r w:rsidRPr="00211C19">
        <w:rPr>
          <w:rFonts w:eastAsia="현대하모니 L" w:cs="Calibri"/>
        </w:rPr>
        <w:fldChar w:fldCharType="end"/>
      </w:r>
      <w:r w:rsidRPr="00211C19">
        <w:rPr>
          <w:rFonts w:eastAsia="현대하모니 L" w:cs="Calibri"/>
        </w:rPr>
        <w:t>.</w:t>
      </w:r>
      <w:r w:rsidRPr="00211C19">
        <w:rPr>
          <w:rFonts w:eastAsia="현대하모니 L" w:cs="Calibri" w:hint="eastAsia"/>
        </w:rPr>
        <w:t xml:space="preserve"> </w:t>
      </w:r>
      <w:r>
        <w:rPr>
          <w:rFonts w:eastAsia="현대하모니 L" w:cs="Calibri"/>
        </w:rPr>
        <w:t>Rail Voltage Control Function</w:t>
      </w:r>
      <w:r>
        <w:rPr>
          <w:rFonts w:eastAsia="현대하모니 L" w:cs="Calibri" w:hint="eastAsia"/>
        </w:rPr>
        <w:t xml:space="preserve"> </w:t>
      </w:r>
      <w:r w:rsidRPr="00211C19">
        <w:rPr>
          <w:rFonts w:eastAsia="현대하모니 L" w:cs="Calibri"/>
        </w:rPr>
        <w:t>Flow Graph</w:t>
      </w:r>
      <w:bookmarkEnd w:id="264"/>
    </w:p>
    <w:p w14:paraId="4C18EFDD" w14:textId="1C3FE024" w:rsidR="0012752D" w:rsidRPr="00764CFA" w:rsidRDefault="00764CFA" w:rsidP="00764CFA">
      <w:pPr>
        <w:rPr>
          <w:rFonts w:eastAsia="현대하모니 L" w:cs="Calibri"/>
          <w:b/>
          <w:bCs/>
          <w:sz w:val="20"/>
          <w:szCs w:val="20"/>
        </w:rPr>
      </w:pPr>
      <w:r>
        <w:rPr>
          <w:rFonts w:eastAsia="현대하모니 L" w:cs="Calibri"/>
        </w:rPr>
        <w:br w:type="page"/>
      </w:r>
    </w:p>
    <w:p w14:paraId="4EAE09DF" w14:textId="57F87350" w:rsidR="00307CE2" w:rsidRPr="00DB35A8" w:rsidRDefault="00307CE2" w:rsidP="00475D6D">
      <w:pPr>
        <w:pStyle w:val="21"/>
      </w:pPr>
      <w:bookmarkStart w:id="265" w:name="_Toc96604409"/>
      <w:r w:rsidRPr="00DB35A8">
        <w:rPr>
          <w:rFonts w:hint="eastAsia"/>
        </w:rPr>
        <w:lastRenderedPageBreak/>
        <w:t>WPC F</w:t>
      </w:r>
      <w:r w:rsidRPr="00DB35A8">
        <w:t>AN Control</w:t>
      </w:r>
      <w:bookmarkEnd w:id="265"/>
    </w:p>
    <w:p w14:paraId="1DA92BDF" w14:textId="69BDC1EB" w:rsidR="00764CFA" w:rsidRPr="00DB35A8" w:rsidRDefault="00764CFA" w:rsidP="00475D6D">
      <w:pPr>
        <w:pStyle w:val="32"/>
      </w:pPr>
      <w:bookmarkStart w:id="266" w:name="_Toc96604410"/>
      <w:r w:rsidRPr="00DB35A8">
        <w:rPr>
          <w:rFonts w:hint="eastAsia"/>
        </w:rPr>
        <w:t>Type1</w:t>
      </w:r>
      <w:r w:rsidRPr="00DB35A8">
        <w:t xml:space="preserve"> </w:t>
      </w:r>
      <w:r w:rsidRPr="00DB35A8">
        <w:rPr>
          <w:rFonts w:hint="eastAsia"/>
        </w:rPr>
        <w:t>(</w:t>
      </w:r>
      <w:r w:rsidRPr="00DB35A8">
        <w:t>1.0</w:t>
      </w:r>
      <w:r w:rsidRPr="00DB35A8">
        <w:rPr>
          <w:rFonts w:hint="eastAsia"/>
        </w:rPr>
        <w:t>)</w:t>
      </w:r>
      <w:bookmarkEnd w:id="266"/>
    </w:p>
    <w:p w14:paraId="6BD2A1BF" w14:textId="2839CC59" w:rsidR="00764CFA" w:rsidRDefault="00764CFA" w:rsidP="00475D6D">
      <w:pPr>
        <w:pStyle w:val="41"/>
      </w:pPr>
      <w:bookmarkStart w:id="267" w:name="_Ref46755555"/>
      <w:bookmarkStart w:id="268" w:name="_Toc96604411"/>
      <w:r w:rsidRPr="00DB35A8">
        <w:t>FAN</w:t>
      </w:r>
      <w:r w:rsidRPr="00DB35A8">
        <w:rPr>
          <w:rFonts w:hint="eastAsia"/>
        </w:rPr>
        <w:t xml:space="preserve"> Control Function</w:t>
      </w:r>
      <w:bookmarkEnd w:id="268"/>
    </w:p>
    <w:p w14:paraId="4C6131F2" w14:textId="77777777" w:rsidR="00475D6D" w:rsidRPr="00475D6D" w:rsidRDefault="00475D6D" w:rsidP="00475D6D"/>
    <w:p w14:paraId="5549CBC0" w14:textId="5509962A" w:rsidR="00307CE2" w:rsidRPr="00DB35A8" w:rsidRDefault="00307CE2" w:rsidP="00764CFA">
      <w:pPr>
        <w:pStyle w:val="51"/>
      </w:pPr>
      <w:r w:rsidRPr="00DB35A8">
        <w:t>Parameter</w:t>
      </w:r>
      <w:bookmarkEnd w:id="267"/>
    </w:p>
    <w:tbl>
      <w:tblPr>
        <w:tblW w:w="10431" w:type="dxa"/>
        <w:tblInd w:w="-4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2694"/>
        <w:gridCol w:w="709"/>
        <w:gridCol w:w="7028"/>
      </w:tblGrid>
      <w:tr w:rsidR="00307CE2" w:rsidRPr="00DB35A8" w14:paraId="478B5CD4" w14:textId="77777777" w:rsidTr="00D60413">
        <w:trPr>
          <w:trHeight w:val="340"/>
        </w:trPr>
        <w:tc>
          <w:tcPr>
            <w:tcW w:w="2694" w:type="dxa"/>
            <w:shd w:val="clear" w:color="auto" w:fill="auto"/>
            <w:vAlign w:val="center"/>
          </w:tcPr>
          <w:p w14:paraId="0B1A7658" w14:textId="77777777" w:rsidR="00307CE2" w:rsidRPr="00DB35A8" w:rsidRDefault="00307CE2" w:rsidP="00D60413">
            <w:pPr>
              <w:jc w:val="center"/>
              <w:rPr>
                <w:rFonts w:eastAsia="현대하모니 L" w:cs="Calibri"/>
                <w:sz w:val="16"/>
                <w:szCs w:val="16"/>
              </w:rPr>
            </w:pPr>
            <w:r w:rsidRPr="00DB35A8">
              <w:rPr>
                <w:rFonts w:eastAsia="현대하모니 L" w:cs="Calibri"/>
                <w:sz w:val="16"/>
                <w:szCs w:val="16"/>
              </w:rPr>
              <w:t>Parameter Name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113ACF89" w14:textId="77777777" w:rsidR="00307CE2" w:rsidRPr="00DB35A8" w:rsidRDefault="00307CE2" w:rsidP="00D60413">
            <w:pPr>
              <w:jc w:val="center"/>
              <w:rPr>
                <w:rFonts w:eastAsia="현대하모니 L" w:cs="Calibri"/>
                <w:sz w:val="16"/>
                <w:szCs w:val="16"/>
              </w:rPr>
            </w:pPr>
            <w:r w:rsidRPr="00DB35A8">
              <w:rPr>
                <w:rFonts w:eastAsia="현대하모니 L" w:cs="Calibri"/>
                <w:bCs/>
                <w:sz w:val="16"/>
                <w:szCs w:val="16"/>
              </w:rPr>
              <w:t>Value</w:t>
            </w:r>
          </w:p>
        </w:tc>
        <w:tc>
          <w:tcPr>
            <w:tcW w:w="7028" w:type="dxa"/>
            <w:shd w:val="clear" w:color="auto" w:fill="auto"/>
            <w:vAlign w:val="center"/>
          </w:tcPr>
          <w:p w14:paraId="18386BC7" w14:textId="77777777" w:rsidR="00307CE2" w:rsidRPr="00DB35A8" w:rsidRDefault="00307CE2" w:rsidP="00D60413">
            <w:pPr>
              <w:jc w:val="center"/>
              <w:rPr>
                <w:rFonts w:eastAsia="현대하모니 L" w:cs="Calibri"/>
                <w:sz w:val="16"/>
                <w:szCs w:val="16"/>
              </w:rPr>
            </w:pPr>
            <w:r w:rsidRPr="00DB35A8">
              <w:rPr>
                <w:rFonts w:eastAsia="현대하모니 L" w:cs="Calibri"/>
                <w:bCs/>
                <w:sz w:val="16"/>
                <w:szCs w:val="16"/>
              </w:rPr>
              <w:t>Description</w:t>
            </w:r>
          </w:p>
        </w:tc>
      </w:tr>
      <w:tr w:rsidR="00307CE2" w:rsidRPr="00DB35A8" w14:paraId="5333A96A" w14:textId="77777777" w:rsidTr="00D60413">
        <w:tc>
          <w:tcPr>
            <w:tcW w:w="2694" w:type="dxa"/>
            <w:shd w:val="clear" w:color="auto" w:fill="auto"/>
            <w:vAlign w:val="center"/>
          </w:tcPr>
          <w:p w14:paraId="4874F8F2" w14:textId="77777777" w:rsidR="00307CE2" w:rsidRPr="00DB35A8" w:rsidRDefault="00307CE2" w:rsidP="00D60413">
            <w:pPr>
              <w:rPr>
                <w:rFonts w:eastAsia="현대하모니 L" w:cs="Calibri"/>
                <w:sz w:val="16"/>
                <w:szCs w:val="16"/>
              </w:rPr>
            </w:pPr>
            <w:r w:rsidRPr="00DB35A8">
              <w:rPr>
                <w:rFonts w:eastAsia="현대하모니 L" w:cs="Calibri"/>
                <w:color w:val="000000" w:themeColor="text1"/>
                <w:kern w:val="24"/>
                <w:sz w:val="16"/>
                <w:szCs w:val="16"/>
              </w:rPr>
              <w:t>Par_NoFAN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4A7F4424" w14:textId="77777777" w:rsidR="00307CE2" w:rsidRPr="00DB35A8" w:rsidRDefault="00307CE2" w:rsidP="00D60413">
            <w:pPr>
              <w:rPr>
                <w:rFonts w:eastAsia="현대하모니 L" w:cs="Calibri"/>
                <w:sz w:val="16"/>
                <w:szCs w:val="16"/>
              </w:rPr>
            </w:pPr>
            <w:r w:rsidRPr="00DB35A8">
              <w:rPr>
                <w:rFonts w:eastAsia="현대하모니 L" w:cs="Calibri"/>
                <w:color w:val="000000" w:themeColor="text1"/>
                <w:kern w:val="24"/>
                <w:sz w:val="16"/>
                <w:szCs w:val="16"/>
              </w:rPr>
              <w:t>0%</w:t>
            </w:r>
          </w:p>
        </w:tc>
        <w:tc>
          <w:tcPr>
            <w:tcW w:w="7028" w:type="dxa"/>
            <w:shd w:val="clear" w:color="auto" w:fill="auto"/>
            <w:vAlign w:val="center"/>
          </w:tcPr>
          <w:p w14:paraId="0F65E5F5" w14:textId="77777777" w:rsidR="00307CE2" w:rsidRPr="00DB35A8" w:rsidRDefault="00307CE2" w:rsidP="00D60413">
            <w:pPr>
              <w:rPr>
                <w:rFonts w:eastAsia="현대하모니 L" w:cs="Calibri"/>
                <w:sz w:val="16"/>
                <w:szCs w:val="16"/>
              </w:rPr>
            </w:pPr>
            <w:r w:rsidRPr="00DB35A8">
              <w:rPr>
                <w:rFonts w:eastAsia="현대하모니 L" w:cs="Calibri"/>
                <w:color w:val="000000" w:themeColor="text1"/>
                <w:kern w:val="24"/>
                <w:sz w:val="16"/>
                <w:szCs w:val="16"/>
              </w:rPr>
              <w:t>No FAN Output Duty [Unit : %]</w:t>
            </w:r>
          </w:p>
        </w:tc>
      </w:tr>
      <w:tr w:rsidR="00307CE2" w:rsidRPr="00DB35A8" w14:paraId="56C4159E" w14:textId="77777777" w:rsidTr="00D60413">
        <w:tc>
          <w:tcPr>
            <w:tcW w:w="2694" w:type="dxa"/>
            <w:shd w:val="clear" w:color="auto" w:fill="auto"/>
            <w:vAlign w:val="center"/>
          </w:tcPr>
          <w:p w14:paraId="7FF7374C" w14:textId="77777777" w:rsidR="00307CE2" w:rsidRPr="00DB35A8" w:rsidRDefault="00307CE2" w:rsidP="00D60413">
            <w:pPr>
              <w:rPr>
                <w:rFonts w:eastAsia="현대하모니 L" w:cs="Calibri"/>
                <w:sz w:val="16"/>
                <w:szCs w:val="16"/>
              </w:rPr>
            </w:pPr>
            <w:r w:rsidRPr="00DB35A8">
              <w:rPr>
                <w:rFonts w:eastAsia="현대하모니 L" w:cs="Calibri"/>
                <w:color w:val="000000" w:themeColor="text1"/>
                <w:kern w:val="24"/>
                <w:sz w:val="16"/>
                <w:szCs w:val="16"/>
              </w:rPr>
              <w:t>Par_FANValueLow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4A115F1C" w14:textId="77777777" w:rsidR="00307CE2" w:rsidRPr="00DB35A8" w:rsidRDefault="00307CE2" w:rsidP="00D60413">
            <w:pPr>
              <w:rPr>
                <w:rFonts w:eastAsia="현대하모니 L" w:cs="Calibri"/>
                <w:sz w:val="16"/>
                <w:szCs w:val="16"/>
              </w:rPr>
            </w:pPr>
            <w:r w:rsidRPr="00DB35A8">
              <w:rPr>
                <w:rFonts w:eastAsia="현대하모니 L" w:cs="Calibri"/>
                <w:color w:val="000000" w:themeColor="text1"/>
                <w:kern w:val="24"/>
                <w:sz w:val="16"/>
                <w:szCs w:val="16"/>
              </w:rPr>
              <w:t>20%</w:t>
            </w:r>
          </w:p>
        </w:tc>
        <w:tc>
          <w:tcPr>
            <w:tcW w:w="7028" w:type="dxa"/>
            <w:shd w:val="clear" w:color="auto" w:fill="auto"/>
            <w:vAlign w:val="center"/>
          </w:tcPr>
          <w:p w14:paraId="177AA2CB" w14:textId="77777777" w:rsidR="00307CE2" w:rsidRPr="00DB35A8" w:rsidRDefault="00307CE2" w:rsidP="00D60413">
            <w:pPr>
              <w:rPr>
                <w:rFonts w:eastAsia="현대하모니 L" w:cs="Calibri"/>
                <w:sz w:val="16"/>
                <w:szCs w:val="16"/>
              </w:rPr>
            </w:pPr>
            <w:r w:rsidRPr="00DB35A8">
              <w:rPr>
                <w:rFonts w:eastAsia="현대하모니 L" w:cs="Calibri"/>
                <w:color w:val="000000" w:themeColor="text1"/>
                <w:kern w:val="24"/>
                <w:sz w:val="16"/>
                <w:szCs w:val="16"/>
              </w:rPr>
              <w:t>FAN Low Output Duty [Unit : %]</w:t>
            </w:r>
          </w:p>
        </w:tc>
      </w:tr>
    </w:tbl>
    <w:p w14:paraId="3B7E405D" w14:textId="77777777" w:rsidR="00307CE2" w:rsidRPr="00DB35A8" w:rsidRDefault="00307CE2" w:rsidP="00307CE2">
      <w:pPr>
        <w:rPr>
          <w:rFonts w:ascii="현대하모니 L" w:eastAsia="현대하모니 L" w:hAnsi="현대하모니 L"/>
          <w:sz w:val="16"/>
          <w:szCs w:val="16"/>
        </w:rPr>
      </w:pPr>
      <w:r w:rsidRPr="00DB35A8">
        <w:rPr>
          <w:rFonts w:ascii="현대하모니 L" w:eastAsia="현대하모니 L" w:hAnsi="현대하모니 L" w:hint="eastAsia"/>
          <w:sz w:val="16"/>
          <w:szCs w:val="16"/>
        </w:rPr>
        <w:t>* 상기 파라미터는 예시이며 차종별 값이 상이하므로 실제 제품에 반영하는 기준은 도면에 기입한 내용에 준한다</w:t>
      </w:r>
    </w:p>
    <w:p w14:paraId="75781430" w14:textId="43972285" w:rsidR="00307CE2" w:rsidRPr="00475D6D" w:rsidRDefault="00307CE2" w:rsidP="00307CE2">
      <w:pPr>
        <w:pStyle w:val="affc"/>
        <w:rPr>
          <w:rFonts w:eastAsia="현대하모니 L" w:cs="Calibri"/>
        </w:rPr>
      </w:pPr>
      <w:bookmarkStart w:id="269" w:name="_Toc96604552"/>
      <w:r w:rsidRPr="00475D6D">
        <w:rPr>
          <w:rFonts w:eastAsia="현대하모니 L" w:cs="Calibri"/>
        </w:rPr>
        <w:t xml:space="preserve">Table </w:t>
      </w:r>
      <w:r w:rsidRPr="00475D6D">
        <w:rPr>
          <w:rFonts w:eastAsia="현대하모니 L" w:cs="Calibri"/>
        </w:rPr>
        <w:fldChar w:fldCharType="begin"/>
      </w:r>
      <w:r w:rsidRPr="00475D6D">
        <w:rPr>
          <w:rFonts w:eastAsia="현대하모니 L" w:cs="Calibri"/>
        </w:rPr>
        <w:instrText xml:space="preserve"> SEQ Table \* ARABIC </w:instrText>
      </w:r>
      <w:r w:rsidRPr="00475D6D">
        <w:rPr>
          <w:rFonts w:eastAsia="현대하모니 L" w:cs="Calibri"/>
        </w:rPr>
        <w:fldChar w:fldCharType="separate"/>
      </w:r>
      <w:r w:rsidR="006F533A">
        <w:rPr>
          <w:rFonts w:eastAsia="현대하모니 L" w:cs="Calibri"/>
          <w:noProof/>
        </w:rPr>
        <w:t>72</w:t>
      </w:r>
      <w:r w:rsidRPr="00475D6D">
        <w:rPr>
          <w:rFonts w:eastAsia="현대하모니 L" w:cs="Calibri"/>
        </w:rPr>
        <w:fldChar w:fldCharType="end"/>
      </w:r>
      <w:r w:rsidRPr="00475D6D">
        <w:rPr>
          <w:rFonts w:eastAsia="현대하모니 L" w:cs="Calibri"/>
        </w:rPr>
        <w:t>.</w:t>
      </w:r>
      <w:r w:rsidRPr="00475D6D">
        <w:rPr>
          <w:rFonts w:eastAsia="현대하모니 L" w:cs="Calibri" w:hint="eastAsia"/>
        </w:rPr>
        <w:t xml:space="preserve"> </w:t>
      </w:r>
      <w:r w:rsidRPr="00475D6D">
        <w:rPr>
          <w:rFonts w:eastAsia="현대하모니 L" w:cs="Calibri"/>
        </w:rPr>
        <w:t>FAN Control Function Parameter</w:t>
      </w:r>
      <w:bookmarkEnd w:id="269"/>
    </w:p>
    <w:p w14:paraId="1AAB5E91" w14:textId="77777777" w:rsidR="00307CE2" w:rsidRPr="00DB35A8" w:rsidRDefault="00307CE2" w:rsidP="00307CE2">
      <w:pPr>
        <w:rPr>
          <w:rFonts w:eastAsia="현대하모니 L" w:cs="Calibri"/>
        </w:rPr>
      </w:pPr>
    </w:p>
    <w:p w14:paraId="3B578E28" w14:textId="77777777" w:rsidR="00307CE2" w:rsidRPr="00DB35A8" w:rsidRDefault="00307CE2" w:rsidP="00764CFA">
      <w:pPr>
        <w:pStyle w:val="51"/>
      </w:pPr>
      <w:r w:rsidRPr="00DB35A8">
        <w:t>FAN Control Function Data Flow</w:t>
      </w:r>
    </w:p>
    <w:p w14:paraId="28F57830" w14:textId="7A059676" w:rsidR="00307CE2" w:rsidRPr="00DB35A8" w:rsidRDefault="00764CFA" w:rsidP="00307CE2">
      <w:pPr>
        <w:jc w:val="both"/>
        <w:rPr>
          <w:rFonts w:eastAsia="현대하모니 L" w:cs="Calibri"/>
        </w:rPr>
      </w:pPr>
      <w:r w:rsidRPr="00DB35A8">
        <w:rPr>
          <w:rFonts w:eastAsia="현대하모니 L" w:cs="Calibri"/>
        </w:rPr>
        <w:object w:dxaOrig="7586" w:dyaOrig="2597" w14:anchorId="74895C28">
          <v:shape id="_x0000_i1097" type="#_x0000_t75" style="width:349.15pt;height:118.85pt" o:ole="">
            <v:imagedata r:id="rId152" o:title=""/>
          </v:shape>
          <o:OLEObject Type="Embed" ProgID="VisioViewer.Viewer.1" ShapeID="_x0000_i1097" DrawAspect="Content" ObjectID="_1707217237" r:id="rId153"/>
        </w:object>
      </w:r>
    </w:p>
    <w:p w14:paraId="6C10933D" w14:textId="520431C6" w:rsidR="00307CE2" w:rsidRPr="00475D6D" w:rsidRDefault="00307CE2" w:rsidP="00307CE2">
      <w:pPr>
        <w:pStyle w:val="affc"/>
        <w:rPr>
          <w:rFonts w:eastAsia="현대하모니 L" w:cs="Calibri"/>
        </w:rPr>
      </w:pPr>
      <w:bookmarkStart w:id="270" w:name="_Toc96604479"/>
      <w:r w:rsidRPr="00475D6D">
        <w:rPr>
          <w:rFonts w:eastAsia="현대하모니 L" w:cs="Calibri"/>
        </w:rPr>
        <w:t xml:space="preserve">Figure </w:t>
      </w:r>
      <w:r w:rsidRPr="00475D6D">
        <w:rPr>
          <w:rFonts w:eastAsia="현대하모니 L" w:cs="Calibri"/>
        </w:rPr>
        <w:fldChar w:fldCharType="begin"/>
      </w:r>
      <w:r w:rsidRPr="00475D6D">
        <w:rPr>
          <w:rFonts w:eastAsia="현대하모니 L" w:cs="Calibri"/>
        </w:rPr>
        <w:instrText xml:space="preserve"> SEQ Figure \* ARABIC </w:instrText>
      </w:r>
      <w:r w:rsidRPr="00475D6D">
        <w:rPr>
          <w:rFonts w:eastAsia="현대하모니 L" w:cs="Calibri"/>
        </w:rPr>
        <w:fldChar w:fldCharType="separate"/>
      </w:r>
      <w:r w:rsidR="006F533A">
        <w:rPr>
          <w:rFonts w:eastAsia="현대하모니 L" w:cs="Calibri"/>
          <w:noProof/>
        </w:rPr>
        <w:t>68</w:t>
      </w:r>
      <w:r w:rsidRPr="00475D6D">
        <w:rPr>
          <w:rFonts w:eastAsia="현대하모니 L" w:cs="Calibri"/>
        </w:rPr>
        <w:fldChar w:fldCharType="end"/>
      </w:r>
      <w:r w:rsidRPr="00475D6D">
        <w:rPr>
          <w:rFonts w:eastAsia="현대하모니 L" w:cs="Calibri"/>
        </w:rPr>
        <w:t>.</w:t>
      </w:r>
      <w:r w:rsidRPr="00475D6D">
        <w:rPr>
          <w:rFonts w:eastAsia="현대하모니 L" w:cs="Calibri" w:hint="eastAsia"/>
        </w:rPr>
        <w:t xml:space="preserve"> </w:t>
      </w:r>
      <w:r w:rsidRPr="00475D6D">
        <w:rPr>
          <w:rFonts w:eastAsia="현대하모니 L" w:cs="Calibri"/>
        </w:rPr>
        <w:t>FAN Control Function Data Flow</w:t>
      </w:r>
      <w:bookmarkEnd w:id="270"/>
    </w:p>
    <w:p w14:paraId="52ED8824" w14:textId="77777777" w:rsidR="00307CE2" w:rsidRPr="00DB35A8" w:rsidRDefault="00307CE2" w:rsidP="00307CE2">
      <w:pPr>
        <w:rPr>
          <w:rFonts w:eastAsia="현대하모니 L" w:cs="Calibri"/>
          <w:sz w:val="20"/>
          <w:szCs w:val="20"/>
        </w:rPr>
      </w:pPr>
    </w:p>
    <w:p w14:paraId="7D8CA604" w14:textId="77777777" w:rsidR="00307CE2" w:rsidRPr="00DB35A8" w:rsidRDefault="00307CE2" w:rsidP="00764CFA">
      <w:pPr>
        <w:pStyle w:val="51"/>
      </w:pPr>
      <w:r w:rsidRPr="00DB35A8">
        <w:t>FAN Control Function In/Out List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956"/>
        <w:gridCol w:w="2706"/>
        <w:gridCol w:w="6682"/>
      </w:tblGrid>
      <w:tr w:rsidR="00307CE2" w:rsidRPr="00DB35A8" w14:paraId="1F33DCE9" w14:textId="77777777" w:rsidTr="00D60413">
        <w:trPr>
          <w:trHeight w:val="401"/>
        </w:trPr>
        <w:tc>
          <w:tcPr>
            <w:tcW w:w="462" w:type="pct"/>
            <w:shd w:val="clear" w:color="auto" w:fill="auto"/>
            <w:vAlign w:val="center"/>
          </w:tcPr>
          <w:p w14:paraId="17C9D899" w14:textId="77777777" w:rsidR="00307CE2" w:rsidRPr="00DB35A8" w:rsidRDefault="00307CE2" w:rsidP="00D60413">
            <w:pPr>
              <w:jc w:val="center"/>
              <w:rPr>
                <w:rFonts w:eastAsia="현대하모니 L" w:cs="Calibri"/>
                <w:sz w:val="16"/>
                <w:szCs w:val="16"/>
              </w:rPr>
            </w:pPr>
            <w:r w:rsidRPr="00DB35A8">
              <w:rPr>
                <w:rFonts w:eastAsia="현대하모니 L" w:cs="Calibri"/>
                <w:bCs/>
                <w:sz w:val="16"/>
                <w:szCs w:val="16"/>
              </w:rPr>
              <w:t>Function</w:t>
            </w:r>
          </w:p>
        </w:tc>
        <w:tc>
          <w:tcPr>
            <w:tcW w:w="1308" w:type="pct"/>
            <w:shd w:val="clear" w:color="auto" w:fill="auto"/>
            <w:vAlign w:val="center"/>
          </w:tcPr>
          <w:p w14:paraId="358723D9" w14:textId="77777777" w:rsidR="00307CE2" w:rsidRPr="00DB35A8" w:rsidRDefault="00307CE2" w:rsidP="00D60413">
            <w:pPr>
              <w:jc w:val="center"/>
              <w:rPr>
                <w:rFonts w:eastAsia="현대하모니 L" w:cs="Calibri"/>
                <w:sz w:val="16"/>
              </w:rPr>
            </w:pPr>
            <w:r w:rsidRPr="00DB35A8">
              <w:rPr>
                <w:rFonts w:eastAsia="현대하모니 L" w:cs="Calibri"/>
                <w:bCs/>
                <w:sz w:val="16"/>
              </w:rPr>
              <w:t>Signal Name</w:t>
            </w:r>
          </w:p>
        </w:tc>
        <w:tc>
          <w:tcPr>
            <w:tcW w:w="3230" w:type="pct"/>
            <w:shd w:val="clear" w:color="auto" w:fill="auto"/>
            <w:vAlign w:val="center"/>
          </w:tcPr>
          <w:p w14:paraId="1C771380" w14:textId="77777777" w:rsidR="00307CE2" w:rsidRPr="00DB35A8" w:rsidRDefault="00307CE2" w:rsidP="00D60413">
            <w:pPr>
              <w:jc w:val="center"/>
              <w:rPr>
                <w:rFonts w:eastAsia="현대하모니 L" w:cs="Calibri"/>
                <w:sz w:val="16"/>
              </w:rPr>
            </w:pPr>
            <w:r w:rsidRPr="00DB35A8">
              <w:rPr>
                <w:rFonts w:eastAsia="현대하모니 L" w:cs="Calibri"/>
                <w:bCs/>
                <w:kern w:val="2"/>
                <w:sz w:val="16"/>
              </w:rPr>
              <w:t>Description</w:t>
            </w:r>
          </w:p>
        </w:tc>
      </w:tr>
      <w:tr w:rsidR="00307CE2" w:rsidRPr="00DB35A8" w14:paraId="5ED7C11A" w14:textId="77777777" w:rsidTr="00D60413">
        <w:tc>
          <w:tcPr>
            <w:tcW w:w="462" w:type="pct"/>
            <w:shd w:val="clear" w:color="auto" w:fill="auto"/>
            <w:vAlign w:val="center"/>
          </w:tcPr>
          <w:p w14:paraId="23AE8E18" w14:textId="77777777" w:rsidR="00307CE2" w:rsidRPr="00DB35A8" w:rsidRDefault="00307CE2" w:rsidP="00D60413">
            <w:pPr>
              <w:jc w:val="center"/>
              <w:rPr>
                <w:rFonts w:eastAsia="현대하모니 L" w:cs="Calibri"/>
                <w:sz w:val="16"/>
                <w:szCs w:val="16"/>
              </w:rPr>
            </w:pPr>
            <w:r w:rsidRPr="00DB35A8">
              <w:rPr>
                <w:rFonts w:eastAsia="현대하모니 L" w:cs="Calibri"/>
                <w:color w:val="000000" w:themeColor="text1"/>
                <w:kern w:val="24"/>
                <w:sz w:val="16"/>
                <w:szCs w:val="16"/>
              </w:rPr>
              <w:t>Input</w:t>
            </w:r>
          </w:p>
        </w:tc>
        <w:tc>
          <w:tcPr>
            <w:tcW w:w="1308" w:type="pct"/>
            <w:shd w:val="clear" w:color="auto" w:fill="auto"/>
          </w:tcPr>
          <w:p w14:paraId="7A8DF213" w14:textId="77777777" w:rsidR="00307CE2" w:rsidRPr="00DB35A8" w:rsidRDefault="00307CE2" w:rsidP="00D60413">
            <w:pPr>
              <w:pStyle w:val="aff7"/>
              <w:rPr>
                <w:rFonts w:ascii="Calibri" w:eastAsia="현대하모니 L" w:hAnsi="Calibri" w:cs="Calibri"/>
                <w:color w:val="000000" w:themeColor="dark1"/>
                <w:sz w:val="16"/>
                <w:szCs w:val="16"/>
              </w:rPr>
            </w:pPr>
            <w:r w:rsidRPr="00DB35A8">
              <w:rPr>
                <w:rFonts w:ascii="Calibri" w:eastAsia="현대하모니 L" w:hAnsi="Calibri" w:cs="Calibri"/>
                <w:color w:val="000000"/>
                <w:kern w:val="24"/>
                <w:sz w:val="16"/>
                <w:szCs w:val="16"/>
              </w:rPr>
              <w:t>Input_OPT_b_FANModeCmd</w:t>
            </w:r>
          </w:p>
        </w:tc>
        <w:tc>
          <w:tcPr>
            <w:tcW w:w="3230" w:type="pct"/>
            <w:shd w:val="clear" w:color="auto" w:fill="auto"/>
            <w:vAlign w:val="center"/>
          </w:tcPr>
          <w:p w14:paraId="328CCE6C" w14:textId="77777777" w:rsidR="00307CE2" w:rsidRPr="00DB35A8" w:rsidRDefault="00307CE2" w:rsidP="00D60413">
            <w:pPr>
              <w:pStyle w:val="aff7"/>
              <w:rPr>
                <w:rFonts w:ascii="Calibri" w:eastAsia="현대하모니 L" w:hAnsi="Calibri" w:cs="Calibri"/>
                <w:color w:val="000000" w:themeColor="dark1"/>
                <w:sz w:val="16"/>
                <w:szCs w:val="16"/>
              </w:rPr>
            </w:pPr>
            <w:r w:rsidRPr="00DB35A8">
              <w:rPr>
                <w:rFonts w:ascii="Calibri" w:eastAsia="현대하모니 L" w:hAnsi="Calibri" w:cs="Arial"/>
                <w:color w:val="000000"/>
                <w:kern w:val="24"/>
                <w:sz w:val="16"/>
                <w:szCs w:val="16"/>
              </w:rPr>
              <w:t>Command of FAN Operation</w:t>
            </w:r>
          </w:p>
        </w:tc>
      </w:tr>
      <w:tr w:rsidR="00307CE2" w:rsidRPr="00DB35A8" w14:paraId="41E18E9D" w14:textId="77777777" w:rsidTr="00D60413">
        <w:tc>
          <w:tcPr>
            <w:tcW w:w="462" w:type="pct"/>
            <w:shd w:val="clear" w:color="auto" w:fill="auto"/>
            <w:vAlign w:val="center"/>
          </w:tcPr>
          <w:p w14:paraId="1617E14F" w14:textId="77777777" w:rsidR="00307CE2" w:rsidRPr="00DB35A8" w:rsidRDefault="00307CE2" w:rsidP="00D60413">
            <w:pPr>
              <w:jc w:val="center"/>
              <w:rPr>
                <w:rFonts w:eastAsia="현대하모니 L" w:cs="Calibri"/>
                <w:sz w:val="16"/>
                <w:szCs w:val="16"/>
              </w:rPr>
            </w:pPr>
            <w:r w:rsidRPr="00DB35A8">
              <w:rPr>
                <w:rFonts w:eastAsia="현대하모니 L" w:cs="Calibri"/>
                <w:color w:val="000000" w:themeColor="text1"/>
                <w:kern w:val="24"/>
                <w:sz w:val="16"/>
                <w:szCs w:val="16"/>
              </w:rPr>
              <w:t>Output</w:t>
            </w:r>
          </w:p>
        </w:tc>
        <w:tc>
          <w:tcPr>
            <w:tcW w:w="1308" w:type="pct"/>
            <w:shd w:val="clear" w:color="auto" w:fill="auto"/>
            <w:vAlign w:val="center"/>
          </w:tcPr>
          <w:p w14:paraId="2D2B4587" w14:textId="77777777" w:rsidR="00307CE2" w:rsidRPr="00DB35A8" w:rsidRDefault="00307CE2" w:rsidP="00D60413">
            <w:pPr>
              <w:pStyle w:val="aff7"/>
              <w:rPr>
                <w:rFonts w:ascii="Calibri" w:eastAsia="현대하모니 L" w:hAnsi="Calibri" w:cs="Calibri"/>
                <w:color w:val="000000" w:themeColor="dark1"/>
                <w:sz w:val="16"/>
                <w:szCs w:val="16"/>
              </w:rPr>
            </w:pPr>
            <w:r w:rsidRPr="00DB35A8">
              <w:rPr>
                <w:rFonts w:ascii="Calibri" w:eastAsia="현대하모니 L" w:hAnsi="Calibri" w:cs="Arial"/>
                <w:color w:val="000000"/>
                <w:kern w:val="24"/>
                <w:sz w:val="16"/>
                <w:szCs w:val="16"/>
              </w:rPr>
              <w:t>Output_FAN_PWM</w:t>
            </w:r>
          </w:p>
        </w:tc>
        <w:tc>
          <w:tcPr>
            <w:tcW w:w="3230" w:type="pct"/>
            <w:shd w:val="clear" w:color="auto" w:fill="auto"/>
            <w:vAlign w:val="center"/>
          </w:tcPr>
          <w:p w14:paraId="70171DDD" w14:textId="77777777" w:rsidR="00307CE2" w:rsidRPr="00DB35A8" w:rsidRDefault="00307CE2" w:rsidP="00D60413">
            <w:pPr>
              <w:pStyle w:val="aff7"/>
              <w:rPr>
                <w:rFonts w:ascii="Calibri" w:eastAsia="현대하모니 L" w:hAnsi="Calibri" w:cs="Calibri"/>
                <w:color w:val="000000" w:themeColor="dark1"/>
                <w:sz w:val="16"/>
                <w:szCs w:val="16"/>
              </w:rPr>
            </w:pPr>
            <w:r w:rsidRPr="00DB35A8">
              <w:rPr>
                <w:rFonts w:ascii="Calibri" w:eastAsia="현대하모니 L" w:hAnsi="Calibri" w:cs="Arial"/>
                <w:color w:val="000000"/>
                <w:kern w:val="24"/>
                <w:sz w:val="16"/>
                <w:szCs w:val="16"/>
              </w:rPr>
              <w:t>FAN Motor PWM Output [</w:t>
            </w:r>
            <w:r w:rsidRPr="00DB35A8">
              <w:rPr>
                <w:rFonts w:ascii="Calibri" w:eastAsia="현대하모니 L" w:hAnsi="Calibri" w:cs="Calibri"/>
                <w:color w:val="000000" w:themeColor="text1"/>
                <w:kern w:val="24"/>
                <w:sz w:val="16"/>
                <w:szCs w:val="16"/>
              </w:rPr>
              <w:t xml:space="preserve">Unit : </w:t>
            </w:r>
            <w:r w:rsidRPr="00DB35A8">
              <w:rPr>
                <w:rFonts w:ascii="Calibri" w:eastAsia="현대하모니 L" w:hAnsi="Calibri" w:cs="Arial"/>
                <w:color w:val="000000"/>
                <w:kern w:val="24"/>
                <w:sz w:val="16"/>
                <w:szCs w:val="16"/>
              </w:rPr>
              <w:t>%]</w:t>
            </w:r>
          </w:p>
        </w:tc>
      </w:tr>
    </w:tbl>
    <w:p w14:paraId="0528E319" w14:textId="453BE03B" w:rsidR="00307CE2" w:rsidRPr="00475D6D" w:rsidRDefault="00307CE2" w:rsidP="00307CE2">
      <w:pPr>
        <w:pStyle w:val="affc"/>
        <w:rPr>
          <w:rFonts w:eastAsia="현대하모니 L" w:cs="Calibri"/>
        </w:rPr>
      </w:pPr>
      <w:bookmarkStart w:id="271" w:name="_Toc96604553"/>
      <w:r w:rsidRPr="00475D6D">
        <w:rPr>
          <w:rFonts w:eastAsia="현대하모니 L" w:cs="Calibri"/>
        </w:rPr>
        <w:t xml:space="preserve">Table </w:t>
      </w:r>
      <w:r w:rsidRPr="00475D6D">
        <w:rPr>
          <w:rFonts w:eastAsia="현대하모니 L" w:cs="Calibri"/>
        </w:rPr>
        <w:fldChar w:fldCharType="begin"/>
      </w:r>
      <w:r w:rsidRPr="00475D6D">
        <w:rPr>
          <w:rFonts w:eastAsia="현대하모니 L" w:cs="Calibri"/>
        </w:rPr>
        <w:instrText xml:space="preserve"> SEQ Table \* ARABIC </w:instrText>
      </w:r>
      <w:r w:rsidRPr="00475D6D">
        <w:rPr>
          <w:rFonts w:eastAsia="현대하모니 L" w:cs="Calibri"/>
        </w:rPr>
        <w:fldChar w:fldCharType="separate"/>
      </w:r>
      <w:r w:rsidR="006F533A">
        <w:rPr>
          <w:rFonts w:eastAsia="현대하모니 L" w:cs="Calibri"/>
          <w:noProof/>
        </w:rPr>
        <w:t>73</w:t>
      </w:r>
      <w:r w:rsidRPr="00475D6D">
        <w:rPr>
          <w:rFonts w:eastAsia="현대하모니 L" w:cs="Calibri"/>
        </w:rPr>
        <w:fldChar w:fldCharType="end"/>
      </w:r>
      <w:r w:rsidRPr="00475D6D">
        <w:rPr>
          <w:rFonts w:eastAsia="현대하모니 L" w:cs="Calibri"/>
        </w:rPr>
        <w:t>.</w:t>
      </w:r>
      <w:r w:rsidRPr="00475D6D">
        <w:rPr>
          <w:rFonts w:eastAsia="현대하모니 L" w:cs="Calibri" w:hint="eastAsia"/>
        </w:rPr>
        <w:t xml:space="preserve"> </w:t>
      </w:r>
      <w:r w:rsidRPr="00475D6D">
        <w:rPr>
          <w:rFonts w:eastAsia="현대하모니 L" w:cs="Calibri"/>
        </w:rPr>
        <w:t>FAN Control Function In/Out List</w:t>
      </w:r>
      <w:bookmarkEnd w:id="271"/>
    </w:p>
    <w:p w14:paraId="0C9CE331" w14:textId="77777777" w:rsidR="00307CE2" w:rsidRPr="00DB35A8" w:rsidRDefault="00307CE2" w:rsidP="00307CE2">
      <w:pPr>
        <w:rPr>
          <w:rFonts w:eastAsia="현대하모니 L" w:cs="Calibri"/>
          <w:lang w:val="en-GB"/>
        </w:rPr>
      </w:pPr>
    </w:p>
    <w:p w14:paraId="79C48F9C" w14:textId="77777777" w:rsidR="00307CE2" w:rsidRPr="00DB35A8" w:rsidRDefault="00307CE2" w:rsidP="00764CFA">
      <w:pPr>
        <w:pStyle w:val="51"/>
      </w:pPr>
      <w:r w:rsidRPr="00DB35A8">
        <w:t>FAN Control Function Description</w:t>
      </w:r>
    </w:p>
    <w:p w14:paraId="04C65873" w14:textId="77777777" w:rsidR="00307CE2" w:rsidRPr="00DB35A8" w:rsidRDefault="00307CE2" w:rsidP="00307CE2">
      <w:pPr>
        <w:pStyle w:val="a1"/>
        <w:widowControl w:val="0"/>
        <w:numPr>
          <w:ilvl w:val="0"/>
          <w:numId w:val="46"/>
        </w:numPr>
        <w:ind w:left="709" w:hanging="425"/>
        <w:jc w:val="both"/>
        <w:rPr>
          <w:rFonts w:eastAsia="현대하모니 L" w:cs="Calibri"/>
          <w:sz w:val="20"/>
          <w:szCs w:val="20"/>
        </w:rPr>
      </w:pPr>
      <w:r w:rsidRPr="00DB35A8">
        <w:rPr>
          <w:rFonts w:eastAsia="현대하모니 L" w:cs="Calibri" w:hint="eastAsia"/>
          <w:sz w:val="20"/>
          <w:szCs w:val="20"/>
        </w:rPr>
        <w:t xml:space="preserve">WPC </w:t>
      </w:r>
      <w:r w:rsidRPr="00DB35A8">
        <w:rPr>
          <w:rFonts w:eastAsia="현대하모니 L" w:cs="Calibri" w:hint="eastAsia"/>
          <w:sz w:val="20"/>
          <w:szCs w:val="20"/>
        </w:rPr>
        <w:t>충전</w:t>
      </w:r>
      <w:r w:rsidRPr="00DB35A8">
        <w:rPr>
          <w:rFonts w:eastAsia="현대하모니 L" w:cs="Calibri" w:hint="eastAsia"/>
          <w:sz w:val="20"/>
          <w:szCs w:val="20"/>
        </w:rPr>
        <w:t xml:space="preserve"> </w:t>
      </w:r>
      <w:r w:rsidRPr="00DB35A8">
        <w:rPr>
          <w:rFonts w:eastAsia="현대하모니 L" w:cs="Calibri" w:hint="eastAsia"/>
          <w:sz w:val="20"/>
          <w:szCs w:val="20"/>
        </w:rPr>
        <w:t>상태에</w:t>
      </w:r>
      <w:r w:rsidRPr="00DB35A8">
        <w:rPr>
          <w:rFonts w:eastAsia="현대하모니 L" w:cs="Calibri" w:hint="eastAsia"/>
          <w:sz w:val="20"/>
          <w:szCs w:val="20"/>
        </w:rPr>
        <w:t xml:space="preserve"> </w:t>
      </w:r>
      <w:r w:rsidRPr="00DB35A8">
        <w:rPr>
          <w:rFonts w:eastAsia="현대하모니 L" w:cs="Calibri" w:hint="eastAsia"/>
          <w:sz w:val="20"/>
          <w:szCs w:val="20"/>
        </w:rPr>
        <w:t>따라</w:t>
      </w:r>
      <w:r w:rsidRPr="00DB35A8">
        <w:rPr>
          <w:rFonts w:eastAsia="현대하모니 L" w:cs="Calibri" w:hint="eastAsia"/>
          <w:sz w:val="20"/>
          <w:szCs w:val="20"/>
        </w:rPr>
        <w:t xml:space="preserve"> FAN </w:t>
      </w:r>
      <w:r w:rsidRPr="00DB35A8">
        <w:rPr>
          <w:rFonts w:eastAsia="현대하모니 L" w:cs="Calibri" w:hint="eastAsia"/>
          <w:sz w:val="20"/>
          <w:szCs w:val="20"/>
        </w:rPr>
        <w:t>동작</w:t>
      </w:r>
      <w:r w:rsidRPr="00DB35A8">
        <w:rPr>
          <w:rFonts w:eastAsia="현대하모니 L" w:cs="Calibri" w:hint="eastAsia"/>
          <w:sz w:val="20"/>
          <w:szCs w:val="20"/>
        </w:rPr>
        <w:t xml:space="preserve"> </w:t>
      </w:r>
      <w:r w:rsidRPr="00DB35A8">
        <w:rPr>
          <w:rFonts w:eastAsia="현대하모니 L" w:cs="Calibri" w:hint="eastAsia"/>
          <w:sz w:val="20"/>
          <w:szCs w:val="20"/>
        </w:rPr>
        <w:t>여부가</w:t>
      </w:r>
      <w:r w:rsidRPr="00DB35A8">
        <w:rPr>
          <w:rFonts w:eastAsia="현대하모니 L" w:cs="Calibri" w:hint="eastAsia"/>
          <w:sz w:val="20"/>
          <w:szCs w:val="20"/>
        </w:rPr>
        <w:t xml:space="preserve"> </w:t>
      </w:r>
      <w:r w:rsidRPr="00DB35A8">
        <w:rPr>
          <w:rFonts w:eastAsia="현대하모니 L" w:cs="Calibri" w:hint="eastAsia"/>
          <w:sz w:val="20"/>
          <w:szCs w:val="20"/>
        </w:rPr>
        <w:t>결정되어야</w:t>
      </w:r>
      <w:r w:rsidRPr="00DB35A8">
        <w:rPr>
          <w:rFonts w:eastAsia="현대하모니 L" w:cs="Calibri" w:hint="eastAsia"/>
          <w:sz w:val="20"/>
          <w:szCs w:val="20"/>
        </w:rPr>
        <w:t xml:space="preserve"> </w:t>
      </w:r>
      <w:r w:rsidRPr="00DB35A8">
        <w:rPr>
          <w:rFonts w:eastAsia="현대하모니 L" w:cs="Calibri" w:hint="eastAsia"/>
          <w:sz w:val="20"/>
          <w:szCs w:val="20"/>
        </w:rPr>
        <w:t>한다</w:t>
      </w:r>
      <w:r w:rsidRPr="00DB35A8">
        <w:rPr>
          <w:rFonts w:eastAsia="현대하모니 L" w:cs="Calibri" w:hint="eastAsia"/>
          <w:sz w:val="20"/>
          <w:szCs w:val="20"/>
        </w:rPr>
        <w:t>.</w:t>
      </w:r>
    </w:p>
    <w:p w14:paraId="483BE228" w14:textId="77777777" w:rsidR="00307CE2" w:rsidRPr="00DB35A8" w:rsidRDefault="00307CE2" w:rsidP="00307CE2">
      <w:pPr>
        <w:pStyle w:val="a1"/>
        <w:widowControl w:val="0"/>
        <w:numPr>
          <w:ilvl w:val="0"/>
          <w:numId w:val="46"/>
        </w:numPr>
        <w:ind w:left="709" w:hanging="425"/>
        <w:jc w:val="both"/>
        <w:rPr>
          <w:rFonts w:eastAsia="현대하모니 L" w:cs="Calibri"/>
          <w:sz w:val="20"/>
          <w:szCs w:val="20"/>
        </w:rPr>
      </w:pPr>
      <w:r w:rsidRPr="00DB35A8">
        <w:rPr>
          <w:rFonts w:eastAsia="현대하모니 L" w:cs="Calibri" w:hint="eastAsia"/>
          <w:sz w:val="20"/>
          <w:szCs w:val="20"/>
          <w:lang w:val="en-GB"/>
        </w:rPr>
        <w:t>FAN Mode Command</w:t>
      </w:r>
      <w:r w:rsidRPr="00DB35A8">
        <w:rPr>
          <w:rFonts w:eastAsia="현대하모니 L" w:cs="Calibri" w:hint="eastAsia"/>
          <w:sz w:val="20"/>
          <w:szCs w:val="20"/>
        </w:rPr>
        <w:t>가</w:t>
      </w:r>
      <w:r w:rsidRPr="00DB35A8">
        <w:rPr>
          <w:rFonts w:eastAsia="현대하모니 L" w:cs="Calibri" w:hint="eastAsia"/>
          <w:sz w:val="20"/>
          <w:szCs w:val="20"/>
        </w:rPr>
        <w:t xml:space="preserve"> </w:t>
      </w:r>
      <w:r w:rsidRPr="00DB35A8">
        <w:rPr>
          <w:rFonts w:eastAsia="현대하모니 L" w:cs="Calibri" w:hint="eastAsia"/>
          <w:sz w:val="20"/>
          <w:szCs w:val="20"/>
          <w:lang w:val="en-GB"/>
        </w:rPr>
        <w:t>Off</w:t>
      </w:r>
      <w:r w:rsidRPr="00DB35A8">
        <w:rPr>
          <w:rFonts w:eastAsia="현대하모니 L" w:cs="Calibri" w:hint="eastAsia"/>
          <w:sz w:val="20"/>
          <w:szCs w:val="20"/>
        </w:rPr>
        <w:t>에서</w:t>
      </w:r>
      <w:r w:rsidRPr="00DB35A8">
        <w:rPr>
          <w:rFonts w:eastAsia="현대하모니 L" w:cs="Calibri" w:hint="eastAsia"/>
          <w:sz w:val="20"/>
          <w:szCs w:val="20"/>
        </w:rPr>
        <w:t xml:space="preserve"> </w:t>
      </w:r>
      <w:r w:rsidRPr="00DB35A8">
        <w:rPr>
          <w:rFonts w:eastAsia="현대하모니 L" w:cs="Calibri" w:hint="eastAsia"/>
          <w:sz w:val="20"/>
          <w:szCs w:val="20"/>
          <w:lang w:val="en-GB"/>
        </w:rPr>
        <w:t>On</w:t>
      </w:r>
      <w:r w:rsidRPr="00DB35A8">
        <w:rPr>
          <w:rFonts w:eastAsia="현대하모니 L" w:cs="Calibri" w:hint="eastAsia"/>
          <w:sz w:val="20"/>
          <w:szCs w:val="20"/>
        </w:rPr>
        <w:t>변경될</w:t>
      </w:r>
      <w:r w:rsidRPr="00DB35A8">
        <w:rPr>
          <w:rFonts w:eastAsia="현대하모니 L" w:cs="Calibri" w:hint="eastAsia"/>
          <w:sz w:val="20"/>
          <w:szCs w:val="20"/>
        </w:rPr>
        <w:t xml:space="preserve"> </w:t>
      </w:r>
      <w:r w:rsidRPr="00DB35A8">
        <w:rPr>
          <w:rFonts w:eastAsia="현대하모니 L" w:cs="Calibri" w:hint="eastAsia"/>
          <w:sz w:val="20"/>
          <w:szCs w:val="20"/>
        </w:rPr>
        <w:t>경우</w:t>
      </w:r>
      <w:r w:rsidRPr="00DB35A8">
        <w:rPr>
          <w:rFonts w:eastAsia="현대하모니 L" w:cs="Calibri" w:hint="eastAsia"/>
          <w:sz w:val="20"/>
          <w:szCs w:val="20"/>
        </w:rPr>
        <w:t xml:space="preserve"> </w:t>
      </w:r>
      <w:r w:rsidRPr="00DB35A8">
        <w:rPr>
          <w:rFonts w:eastAsia="현대하모니 L" w:cs="Calibri" w:hint="eastAsia"/>
          <w:sz w:val="20"/>
          <w:szCs w:val="20"/>
          <w:lang w:val="en-GB"/>
        </w:rPr>
        <w:t xml:space="preserve">FAN </w:t>
      </w:r>
      <w:r w:rsidRPr="00DB35A8">
        <w:rPr>
          <w:rFonts w:eastAsia="현대하모니 L" w:cs="Calibri" w:hint="eastAsia"/>
          <w:sz w:val="20"/>
          <w:szCs w:val="20"/>
        </w:rPr>
        <w:t>모터</w:t>
      </w:r>
      <w:r w:rsidRPr="00DB35A8">
        <w:rPr>
          <w:rFonts w:eastAsia="현대하모니 L" w:cs="Calibri" w:hint="eastAsia"/>
          <w:sz w:val="20"/>
          <w:szCs w:val="20"/>
        </w:rPr>
        <w:t xml:space="preserve"> </w:t>
      </w:r>
      <w:r w:rsidRPr="00DB35A8">
        <w:rPr>
          <w:rFonts w:eastAsia="현대하모니 L" w:cs="Calibri" w:hint="eastAsia"/>
          <w:sz w:val="20"/>
          <w:szCs w:val="20"/>
          <w:lang w:val="en-GB"/>
        </w:rPr>
        <w:t xml:space="preserve">Duty </w:t>
      </w:r>
      <w:r w:rsidRPr="00DB35A8">
        <w:rPr>
          <w:rFonts w:eastAsia="현대하모니 L" w:cs="Calibri" w:hint="eastAsia"/>
          <w:sz w:val="20"/>
          <w:szCs w:val="20"/>
        </w:rPr>
        <w:t>비는</w:t>
      </w:r>
      <w:r w:rsidRPr="00DB35A8">
        <w:rPr>
          <w:rFonts w:eastAsia="현대하모니 L" w:cs="Calibri" w:hint="eastAsia"/>
          <w:sz w:val="20"/>
          <w:szCs w:val="20"/>
        </w:rPr>
        <w:t xml:space="preserve"> </w:t>
      </w:r>
      <w:r w:rsidRPr="00DB35A8">
        <w:rPr>
          <w:rFonts w:eastAsia="현대하모니 L" w:cs="Calibri" w:hint="eastAsia"/>
          <w:sz w:val="20"/>
          <w:szCs w:val="20"/>
        </w:rPr>
        <w:t>저속</w:t>
      </w:r>
      <w:r w:rsidRPr="00DB35A8">
        <w:rPr>
          <w:rFonts w:eastAsia="현대하모니 L" w:cs="Calibri" w:hint="eastAsia"/>
          <w:sz w:val="20"/>
          <w:szCs w:val="20"/>
        </w:rPr>
        <w:t>(Duty : 20%)</w:t>
      </w:r>
      <w:r w:rsidRPr="00DB35A8">
        <w:rPr>
          <w:rFonts w:eastAsia="현대하모니 L" w:cs="Calibri" w:hint="eastAsia"/>
          <w:sz w:val="20"/>
          <w:szCs w:val="20"/>
        </w:rPr>
        <w:t>으로</w:t>
      </w:r>
      <w:r w:rsidRPr="00DB35A8">
        <w:rPr>
          <w:rFonts w:eastAsia="현대하모니 L" w:cs="Calibri" w:hint="eastAsia"/>
          <w:sz w:val="20"/>
          <w:szCs w:val="20"/>
        </w:rPr>
        <w:t xml:space="preserve"> </w:t>
      </w:r>
      <w:r w:rsidRPr="00DB35A8">
        <w:rPr>
          <w:rFonts w:eastAsia="현대하모니 L" w:cs="Calibri" w:hint="eastAsia"/>
          <w:sz w:val="20"/>
          <w:szCs w:val="20"/>
        </w:rPr>
        <w:t>출력해야</w:t>
      </w:r>
      <w:r w:rsidRPr="00DB35A8">
        <w:rPr>
          <w:rFonts w:eastAsia="현대하모니 L" w:cs="Calibri" w:hint="eastAsia"/>
          <w:sz w:val="20"/>
          <w:szCs w:val="20"/>
        </w:rPr>
        <w:t xml:space="preserve"> </w:t>
      </w:r>
      <w:r w:rsidRPr="00DB35A8">
        <w:rPr>
          <w:rFonts w:eastAsia="현대하모니 L" w:cs="Calibri" w:hint="eastAsia"/>
          <w:sz w:val="20"/>
          <w:szCs w:val="20"/>
        </w:rPr>
        <w:t>한다</w:t>
      </w:r>
      <w:r w:rsidRPr="00DB35A8">
        <w:rPr>
          <w:rFonts w:eastAsia="현대하모니 L" w:cs="Calibri" w:hint="eastAsia"/>
          <w:sz w:val="20"/>
          <w:szCs w:val="20"/>
          <w:lang w:val="en-GB"/>
        </w:rPr>
        <w:t>.</w:t>
      </w:r>
    </w:p>
    <w:p w14:paraId="3C600314" w14:textId="6D8EE775" w:rsidR="00307CE2" w:rsidRPr="00DB35A8" w:rsidRDefault="00307CE2" w:rsidP="00307CE2">
      <w:pPr>
        <w:pStyle w:val="a1"/>
        <w:widowControl w:val="0"/>
        <w:numPr>
          <w:ilvl w:val="0"/>
          <w:numId w:val="46"/>
        </w:numPr>
        <w:ind w:left="709" w:hanging="425"/>
        <w:jc w:val="both"/>
        <w:rPr>
          <w:rFonts w:eastAsia="현대하모니 L" w:cs="Calibri"/>
          <w:sz w:val="20"/>
          <w:szCs w:val="20"/>
        </w:rPr>
      </w:pPr>
      <w:r w:rsidRPr="00DB35A8">
        <w:rPr>
          <w:rFonts w:eastAsia="현대하모니 L" w:cs="Calibri" w:hint="eastAsia"/>
          <w:sz w:val="20"/>
          <w:szCs w:val="20"/>
          <w:lang w:val="en-GB"/>
        </w:rPr>
        <w:t>FAN</w:t>
      </w:r>
      <w:r w:rsidRPr="00DB35A8">
        <w:rPr>
          <w:rFonts w:eastAsia="현대하모니 L" w:cs="Calibri" w:hint="eastAsia"/>
          <w:sz w:val="20"/>
          <w:szCs w:val="20"/>
        </w:rPr>
        <w:t>이</w:t>
      </w:r>
      <w:r w:rsidRPr="00DB35A8">
        <w:rPr>
          <w:rFonts w:eastAsia="현대하모니 L" w:cs="Calibri" w:hint="eastAsia"/>
          <w:sz w:val="20"/>
          <w:szCs w:val="20"/>
        </w:rPr>
        <w:t xml:space="preserve"> </w:t>
      </w:r>
      <w:r w:rsidRPr="00DB35A8">
        <w:rPr>
          <w:rFonts w:eastAsia="현대하모니 L" w:cs="Calibri" w:hint="eastAsia"/>
          <w:sz w:val="20"/>
          <w:szCs w:val="20"/>
          <w:lang w:val="en-GB"/>
        </w:rPr>
        <w:t>Fault</w:t>
      </w:r>
      <w:r w:rsidRPr="00DB35A8">
        <w:rPr>
          <w:rFonts w:eastAsia="현대하모니 L" w:cs="Calibri" w:hint="eastAsia"/>
          <w:sz w:val="20"/>
          <w:szCs w:val="20"/>
        </w:rPr>
        <w:t>인</w:t>
      </w:r>
      <w:r w:rsidRPr="00DB35A8">
        <w:rPr>
          <w:rFonts w:eastAsia="현대하모니 L" w:cs="Calibri" w:hint="eastAsia"/>
          <w:sz w:val="20"/>
          <w:szCs w:val="20"/>
        </w:rPr>
        <w:t xml:space="preserve"> </w:t>
      </w:r>
      <w:r w:rsidRPr="00DB35A8">
        <w:rPr>
          <w:rFonts w:eastAsia="현대하모니 L" w:cs="Calibri" w:hint="eastAsia"/>
          <w:sz w:val="20"/>
          <w:szCs w:val="20"/>
        </w:rPr>
        <w:t>경우</w:t>
      </w:r>
      <w:r w:rsidRPr="00DB35A8">
        <w:rPr>
          <w:rFonts w:eastAsia="현대하모니 L" w:cs="Calibri" w:hint="eastAsia"/>
          <w:sz w:val="20"/>
          <w:szCs w:val="20"/>
          <w:lang w:val="en-GB"/>
        </w:rPr>
        <w:t xml:space="preserve">, </w:t>
      </w:r>
      <w:r w:rsidRPr="00DB35A8">
        <w:rPr>
          <w:rFonts w:eastAsia="현대하모니 L" w:cs="Calibri" w:hint="eastAsia"/>
          <w:sz w:val="20"/>
          <w:szCs w:val="20"/>
        </w:rPr>
        <w:t>무선</w:t>
      </w:r>
      <w:r w:rsidRPr="00DB35A8">
        <w:rPr>
          <w:rFonts w:eastAsia="현대하모니 L" w:cs="Calibri" w:hint="eastAsia"/>
          <w:sz w:val="20"/>
          <w:szCs w:val="20"/>
        </w:rPr>
        <w:t xml:space="preserve"> </w:t>
      </w:r>
      <w:r w:rsidRPr="00DB35A8">
        <w:rPr>
          <w:rFonts w:eastAsia="현대하모니 L" w:cs="Calibri" w:hint="eastAsia"/>
          <w:sz w:val="20"/>
          <w:szCs w:val="20"/>
        </w:rPr>
        <w:t>충전은</w:t>
      </w:r>
      <w:r w:rsidRPr="00DB35A8">
        <w:rPr>
          <w:rFonts w:eastAsia="현대하모니 L" w:cs="Calibri" w:hint="eastAsia"/>
          <w:sz w:val="20"/>
          <w:szCs w:val="20"/>
        </w:rPr>
        <w:t xml:space="preserve"> </w:t>
      </w:r>
      <w:r w:rsidRPr="00DB35A8">
        <w:rPr>
          <w:rFonts w:eastAsia="현대하모니 L" w:cs="Calibri" w:hint="eastAsia"/>
          <w:sz w:val="20"/>
          <w:szCs w:val="20"/>
        </w:rPr>
        <w:t>가능해야</w:t>
      </w:r>
      <w:r w:rsidRPr="00DB35A8">
        <w:rPr>
          <w:rFonts w:eastAsia="현대하모니 L" w:cs="Calibri" w:hint="eastAsia"/>
          <w:sz w:val="20"/>
          <w:szCs w:val="20"/>
        </w:rPr>
        <w:t xml:space="preserve"> </w:t>
      </w:r>
      <w:r w:rsidRPr="00DB35A8">
        <w:rPr>
          <w:rFonts w:eastAsia="현대하모니 L" w:cs="Calibri" w:hint="eastAsia"/>
          <w:sz w:val="20"/>
          <w:szCs w:val="20"/>
        </w:rPr>
        <w:t>한다</w:t>
      </w:r>
      <w:r w:rsidRPr="00DB35A8">
        <w:rPr>
          <w:rFonts w:eastAsia="현대하모니 L" w:cs="Calibri" w:hint="eastAsia"/>
          <w:sz w:val="20"/>
          <w:szCs w:val="20"/>
          <w:lang w:val="en-GB"/>
        </w:rPr>
        <w:t>.</w:t>
      </w:r>
    </w:p>
    <w:p w14:paraId="1E525271" w14:textId="77777777" w:rsidR="00764CFA" w:rsidRPr="00DB35A8" w:rsidRDefault="00764CFA" w:rsidP="00764CFA">
      <w:pPr>
        <w:pStyle w:val="a1"/>
        <w:widowControl w:val="0"/>
        <w:numPr>
          <w:ilvl w:val="0"/>
          <w:numId w:val="0"/>
        </w:numPr>
        <w:ind w:left="709"/>
        <w:jc w:val="both"/>
        <w:rPr>
          <w:rFonts w:eastAsia="현대하모니 L" w:cs="Calibri"/>
          <w:sz w:val="20"/>
          <w:szCs w:val="20"/>
        </w:rPr>
      </w:pPr>
    </w:p>
    <w:p w14:paraId="4A62FB58" w14:textId="77777777" w:rsidR="00307CE2" w:rsidRPr="00DB35A8" w:rsidRDefault="00307CE2" w:rsidP="00764CFA">
      <w:pPr>
        <w:pStyle w:val="51"/>
      </w:pPr>
      <w:r w:rsidRPr="00DB35A8">
        <w:t xml:space="preserve">FAN Control Function </w:t>
      </w:r>
      <w:r w:rsidRPr="00DB35A8">
        <w:rPr>
          <w:rFonts w:hint="eastAsia"/>
        </w:rPr>
        <w:t>Flow Graph</w:t>
      </w:r>
    </w:p>
    <w:p w14:paraId="52513A15" w14:textId="6BCA7FD1" w:rsidR="00307CE2" w:rsidRPr="00DB35A8" w:rsidRDefault="00475D6D" w:rsidP="00307CE2">
      <w:pPr>
        <w:pStyle w:val="a1"/>
        <w:numPr>
          <w:ilvl w:val="0"/>
          <w:numId w:val="0"/>
        </w:numPr>
        <w:ind w:left="432"/>
        <w:rPr>
          <w:rFonts w:eastAsia="현대하모니 L" w:cs="Calibri"/>
        </w:rPr>
      </w:pPr>
      <w:r w:rsidRPr="00DB35A8">
        <w:rPr>
          <w:rFonts w:eastAsia="현대하모니 L" w:cs="Calibri"/>
        </w:rPr>
        <w:object w:dxaOrig="10250" w:dyaOrig="3589" w14:anchorId="54A1650A">
          <v:shape id="_x0000_i1098" type="#_x0000_t75" style="width:500.6pt;height:175.25pt" o:ole="">
            <v:imagedata r:id="rId154" o:title=""/>
          </v:shape>
          <o:OLEObject Type="Embed" ProgID="VisioViewer.Viewer.1" ShapeID="_x0000_i1098" DrawAspect="Content" ObjectID="_1707217238" r:id="rId155"/>
        </w:object>
      </w:r>
    </w:p>
    <w:p w14:paraId="649E52D7" w14:textId="07D1B508" w:rsidR="00307CE2" w:rsidRPr="00475D6D" w:rsidRDefault="00307CE2" w:rsidP="00475D6D">
      <w:pPr>
        <w:pStyle w:val="affc"/>
        <w:rPr>
          <w:rFonts w:eastAsia="현대하모니 L" w:cs="Calibri"/>
        </w:rPr>
      </w:pPr>
      <w:bookmarkStart w:id="272" w:name="_Toc96604480"/>
      <w:r w:rsidRPr="00475D6D">
        <w:rPr>
          <w:rFonts w:eastAsia="현대하모니 L" w:cs="Calibri"/>
        </w:rPr>
        <w:t xml:space="preserve">Figure </w:t>
      </w:r>
      <w:r w:rsidRPr="00475D6D">
        <w:rPr>
          <w:rFonts w:eastAsia="현대하모니 L" w:cs="Calibri"/>
        </w:rPr>
        <w:fldChar w:fldCharType="begin"/>
      </w:r>
      <w:r w:rsidRPr="00475D6D">
        <w:rPr>
          <w:rFonts w:eastAsia="현대하모니 L" w:cs="Calibri"/>
        </w:rPr>
        <w:instrText xml:space="preserve"> SEQ Figure \* ARABIC </w:instrText>
      </w:r>
      <w:r w:rsidRPr="00475D6D">
        <w:rPr>
          <w:rFonts w:eastAsia="현대하모니 L" w:cs="Calibri"/>
        </w:rPr>
        <w:fldChar w:fldCharType="separate"/>
      </w:r>
      <w:r w:rsidR="006F533A">
        <w:rPr>
          <w:rFonts w:eastAsia="현대하모니 L" w:cs="Calibri"/>
          <w:noProof/>
        </w:rPr>
        <w:t>69</w:t>
      </w:r>
      <w:r w:rsidRPr="00475D6D">
        <w:rPr>
          <w:rFonts w:eastAsia="현대하모니 L" w:cs="Calibri"/>
        </w:rPr>
        <w:fldChar w:fldCharType="end"/>
      </w:r>
      <w:r w:rsidRPr="00475D6D">
        <w:rPr>
          <w:rFonts w:eastAsia="현대하모니 L" w:cs="Calibri"/>
        </w:rPr>
        <w:t>.</w:t>
      </w:r>
      <w:r w:rsidRPr="00475D6D">
        <w:rPr>
          <w:rFonts w:eastAsia="현대하모니 L" w:cs="Calibri" w:hint="eastAsia"/>
        </w:rPr>
        <w:t xml:space="preserve"> </w:t>
      </w:r>
      <w:r w:rsidRPr="00475D6D">
        <w:rPr>
          <w:rFonts w:eastAsia="현대하모니 L" w:cs="Calibri"/>
        </w:rPr>
        <w:t>FAN Control Function Flow Graph</w:t>
      </w:r>
      <w:bookmarkEnd w:id="272"/>
    </w:p>
    <w:sectPr w:rsidR="00307CE2" w:rsidRPr="00475D6D" w:rsidSect="00FF1152">
      <w:headerReference w:type="default" r:id="rId156"/>
      <w:footerReference w:type="default" r:id="rId157"/>
      <w:headerReference w:type="first" r:id="rId158"/>
      <w:footerReference w:type="first" r:id="rId159"/>
      <w:pgSz w:w="11909" w:h="16834" w:code="9"/>
      <w:pgMar w:top="630" w:right="749" w:bottom="450" w:left="806" w:header="619" w:footer="379" w:gutter="0"/>
      <w:cols w:space="720"/>
      <w:titlePg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comment w:id="12" w:author="전자편의제어개발팀 차현준" w:date="2022-02-24T12:00:00Z" w:initials="차">
    <w:p w14:paraId="7C7F9F8B" w14:textId="17C37896" w:rsidR="00F06B4B" w:rsidRDefault="00F06B4B">
      <w:pPr>
        <w:pStyle w:val="af7"/>
      </w:pPr>
      <w:r>
        <w:rPr>
          <w:rStyle w:val="affe"/>
        </w:rPr>
        <w:annotationRef/>
      </w:r>
      <w:r w:rsidRPr="00F06B4B">
        <w:rPr>
          <w:rFonts w:hint="eastAsia"/>
        </w:rPr>
        <w:t>SCR-211126-004</w:t>
      </w:r>
      <w:r>
        <w:rPr>
          <w:rFonts w:hint="eastAsia"/>
        </w:rPr>
        <w:t xml:space="preserve"> </w:t>
      </w:r>
      <w:r>
        <w:rPr>
          <w:rFonts w:hint="eastAsia"/>
        </w:rPr>
        <w:t>적용</w:t>
      </w:r>
    </w:p>
  </w:comment>
  <w:comment w:id="15" w:author="전자편의제어개발팀 차현준" w:date="2022-02-24T12:01:00Z" w:initials="차">
    <w:p w14:paraId="58728300" w14:textId="12F77A0E" w:rsidR="00F06B4B" w:rsidRDefault="00F06B4B">
      <w:pPr>
        <w:pStyle w:val="af7"/>
      </w:pPr>
      <w:r>
        <w:rPr>
          <w:rStyle w:val="affe"/>
        </w:rPr>
        <w:annotationRef/>
      </w:r>
      <w:r>
        <w:rPr>
          <w:rStyle w:val="affe"/>
        </w:rPr>
        <w:annotationRef/>
      </w:r>
      <w:r w:rsidRPr="00F06B4B">
        <w:rPr>
          <w:rFonts w:hint="eastAsia"/>
        </w:rPr>
        <w:t>SCR-211126-004</w:t>
      </w:r>
      <w:r>
        <w:rPr>
          <w:rFonts w:hint="eastAsia"/>
        </w:rPr>
        <w:t xml:space="preserve"> </w:t>
      </w:r>
      <w:r>
        <w:rPr>
          <w:rFonts w:hint="eastAsia"/>
        </w:rPr>
        <w:t>적용</w:t>
      </w:r>
    </w:p>
  </w:comment>
  <w:comment w:id="18" w:author="전자편의제어개발팀 차현준" w:date="2022-02-24T12:01:00Z" w:initials="차">
    <w:p w14:paraId="110498EC" w14:textId="67BE818A" w:rsidR="00F06B4B" w:rsidRDefault="00F06B4B">
      <w:pPr>
        <w:pStyle w:val="af7"/>
      </w:pPr>
      <w:r>
        <w:rPr>
          <w:rStyle w:val="affe"/>
        </w:rPr>
        <w:annotationRef/>
      </w:r>
      <w:r>
        <w:rPr>
          <w:rStyle w:val="affe"/>
        </w:rPr>
        <w:annotationRef/>
      </w:r>
      <w:r w:rsidRPr="00F06B4B">
        <w:rPr>
          <w:rFonts w:hint="eastAsia"/>
        </w:rPr>
        <w:t>SCR-211126-004</w:t>
      </w:r>
      <w:r>
        <w:rPr>
          <w:rFonts w:hint="eastAsia"/>
        </w:rPr>
        <w:t xml:space="preserve"> </w:t>
      </w:r>
      <w:r>
        <w:rPr>
          <w:rFonts w:hint="eastAsia"/>
        </w:rPr>
        <w:t>적용</w:t>
      </w:r>
    </w:p>
  </w:comment>
  <w:comment w:id="99" w:author="전자편의제어개발팀 차현준" w:date="2022-02-24T12:01:00Z" w:initials="차">
    <w:p w14:paraId="2F5F6DB5" w14:textId="4649DAE7" w:rsidR="00F06B4B" w:rsidRDefault="00F06B4B">
      <w:pPr>
        <w:pStyle w:val="af7"/>
      </w:pPr>
      <w:r>
        <w:rPr>
          <w:rStyle w:val="affe"/>
        </w:rPr>
        <w:annotationRef/>
      </w:r>
      <w:r>
        <w:rPr>
          <w:rStyle w:val="affe"/>
        </w:rPr>
        <w:annotationRef/>
      </w:r>
      <w:r w:rsidRPr="00F06B4B">
        <w:rPr>
          <w:rFonts w:hint="eastAsia"/>
        </w:rPr>
        <w:t>SCR-211126-004</w:t>
      </w:r>
      <w:r>
        <w:rPr>
          <w:rFonts w:hint="eastAsia"/>
        </w:rPr>
        <w:t xml:space="preserve"> </w:t>
      </w:r>
      <w:r>
        <w:rPr>
          <w:rFonts w:hint="eastAsia"/>
        </w:rPr>
        <w:t>적용</w:t>
      </w:r>
    </w:p>
  </w:comment>
  <w:comment w:id="164" w:author="전자편의제어개발팀 차현준" w:date="2022-02-24T12:01:00Z" w:initials="차">
    <w:p w14:paraId="189785E1" w14:textId="0C015928" w:rsidR="00F06B4B" w:rsidRDefault="00F06B4B">
      <w:pPr>
        <w:pStyle w:val="af7"/>
      </w:pPr>
      <w:r>
        <w:rPr>
          <w:rStyle w:val="affe"/>
        </w:rPr>
        <w:annotationRef/>
      </w:r>
      <w:r>
        <w:rPr>
          <w:rStyle w:val="affe"/>
        </w:rPr>
        <w:annotationRef/>
      </w:r>
      <w:r w:rsidRPr="00F06B4B">
        <w:rPr>
          <w:rFonts w:hint="eastAsia"/>
        </w:rPr>
        <w:t>SCR-211126-004</w:t>
      </w:r>
      <w:r>
        <w:rPr>
          <w:rFonts w:hint="eastAsia"/>
        </w:rPr>
        <w:t xml:space="preserve"> </w:t>
      </w:r>
      <w:r>
        <w:rPr>
          <w:rFonts w:hint="eastAsia"/>
        </w:rPr>
        <w:t>적용</w:t>
      </w:r>
    </w:p>
  </w:comment>
  <w:comment w:id="208" w:author="전자편의제어개발팀 차현준" w:date="2022-02-24T12:01:00Z" w:initials="차">
    <w:p w14:paraId="5D197F67" w14:textId="13B7F688" w:rsidR="00F06B4B" w:rsidRDefault="00F06B4B">
      <w:pPr>
        <w:pStyle w:val="af7"/>
      </w:pPr>
      <w:r>
        <w:rPr>
          <w:rStyle w:val="affe"/>
        </w:rPr>
        <w:annotationRef/>
      </w:r>
      <w:r>
        <w:rPr>
          <w:rStyle w:val="affe"/>
        </w:rPr>
        <w:annotationRef/>
      </w:r>
      <w:r w:rsidRPr="00F06B4B">
        <w:rPr>
          <w:rFonts w:hint="eastAsia"/>
        </w:rPr>
        <w:t>SCR-211126-004</w:t>
      </w:r>
      <w:r>
        <w:rPr>
          <w:rFonts w:hint="eastAsia"/>
        </w:rPr>
        <w:t xml:space="preserve"> </w:t>
      </w:r>
      <w:r>
        <w:rPr>
          <w:rFonts w:hint="eastAsia"/>
        </w:rPr>
        <w:t>적용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commentEx w15:paraId="7C7F9F8B" w15:done="0"/>
  <w15:commentEx w15:paraId="58728300" w15:done="0"/>
  <w15:commentEx w15:paraId="110498EC" w15:done="0"/>
  <w15:commentEx w15:paraId="2F5F6DB5" w15:done="0"/>
  <w15:commentEx w15:paraId="189785E1" w15:done="0"/>
  <w15:commentEx w15:paraId="5D197F67" w15:done="0"/>
</w15:commentsEx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46A4A39" w14:textId="77777777" w:rsidR="005122E2" w:rsidRDefault="005122E2" w:rsidP="00E9717A">
      <w:r>
        <w:separator/>
      </w:r>
    </w:p>
  </w:endnote>
  <w:endnote w:type="continuationSeparator" w:id="0">
    <w:p w14:paraId="725CD6FB" w14:textId="77777777" w:rsidR="005122E2" w:rsidRDefault="005122E2" w:rsidP="00E9717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현대하모니 L">
    <w:panose1 w:val="02020603020101020101"/>
    <w:charset w:val="81"/>
    <w:family w:val="roman"/>
    <w:pitch w:val="variable"/>
    <w:sig w:usb0="800002A7" w:usb1="09D77CFB" w:usb2="00000010" w:usb3="00000000" w:csb0="00080001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HY헤드라인M">
    <w:panose1 w:val="02030600000101010101"/>
    <w:charset w:val="81"/>
    <w:family w:val="roman"/>
    <w:pitch w:val="variable"/>
    <w:sig w:usb0="900002A7" w:usb1="09D77CF9" w:usb2="00000010" w:usb3="00000000" w:csb0="0008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돋움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gulim">
    <w:altName w:val="Times New Roman"/>
    <w:panose1 w:val="00000000000000000000"/>
    <w:charset w:val="00"/>
    <w:family w:val="roman"/>
    <w:notTrueType/>
    <w:pitch w:val="default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Arial Unicode MS">
    <w:panose1 w:val="020B0604020202020204"/>
    <w:charset w:val="81"/>
    <w:family w:val="modern"/>
    <w:pitch w:val="variable"/>
    <w:sig w:usb0="F7FFAFFF" w:usb1="E9DFFFFF" w:usb2="0000003F" w:usb3="00000000" w:csb0="003F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New York">
    <w:panose1 w:val="02040503060506020304"/>
    <w:charset w:val="00"/>
    <w:family w:val="roman"/>
    <w:notTrueType/>
    <w:pitch w:val="variable"/>
    <w:sig w:usb0="00000003" w:usb1="00000000" w:usb2="00000000" w:usb3="00000000" w:csb0="0000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현대하모니 B">
    <w:panose1 w:val="02020603020101020101"/>
    <w:charset w:val="81"/>
    <w:family w:val="roman"/>
    <w:pitch w:val="variable"/>
    <w:sig w:usb0="800002A7" w:usb1="09D77CFB" w:usb2="00000010" w:usb3="00000000" w:csb0="00080001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현대하모니 M">
    <w:panose1 w:val="02020603020101020101"/>
    <w:charset w:val="81"/>
    <w:family w:val="roman"/>
    <w:pitch w:val="variable"/>
    <w:sig w:usb0="800002A7" w:usb1="09D77CFB" w:usb2="00000010" w:usb3="00000000" w:csb0="0008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DDFB6CA" w14:textId="77777777" w:rsidR="005122E2" w:rsidRPr="0069499F" w:rsidRDefault="005122E2" w:rsidP="000F7E7D">
    <w:pPr>
      <w:pStyle w:val="a7"/>
      <w:ind w:firstLineChars="850" w:firstLine="1631"/>
      <w:rPr>
        <w:rFonts w:ascii="현대하모니 M" w:eastAsia="현대하모니 M" w:hAnsi="현대하모니 M"/>
      </w:rPr>
    </w:pPr>
    <w:r w:rsidRPr="0069499F">
      <w:rPr>
        <w:rFonts w:ascii="현대하모니 M" w:eastAsia="현대하모니 M" w:hAnsi="현대하모니 M"/>
        <w:noProof/>
      </w:rPr>
      <mc:AlternateContent>
        <mc:Choice Requires="wps">
          <w:drawing>
            <wp:anchor distT="0" distB="0" distL="114300" distR="114300" simplePos="0" relativeHeight="251655680" behindDoc="0" locked="0" layoutInCell="1" allowOverlap="1" wp14:anchorId="36605F2E" wp14:editId="2A303231">
              <wp:simplePos x="0" y="0"/>
              <wp:positionH relativeFrom="column">
                <wp:posOffset>-113665</wp:posOffset>
              </wp:positionH>
              <wp:positionV relativeFrom="paragraph">
                <wp:posOffset>-15240</wp:posOffset>
              </wp:positionV>
              <wp:extent cx="6755765" cy="2540"/>
              <wp:effectExtent l="0" t="0" r="26035" b="35560"/>
              <wp:wrapNone/>
              <wp:docPr id="6" name="Line 2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755765" cy="25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cx1="http://schemas.microsoft.com/office/drawing/2015/9/8/chartex">
          <w:pict>
            <v:line w14:anchorId="60DC9A05" id="Line 26" o:spid="_x0000_s1026" style="position:absolute;left:0;text-align:left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8.95pt,-1.2pt" to="523pt,-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" strokeweight=".5pt"/>
          </w:pict>
        </mc:Fallback>
      </mc:AlternateContent>
    </w:r>
    <w:r w:rsidRPr="0069499F">
      <w:rPr>
        <w:rFonts w:ascii="현대하모니 M" w:eastAsia="현대하모니 M" w:hAnsi="현대하모니 M"/>
      </w:rPr>
      <w:t xml:space="preserve">       </w:t>
    </w:r>
    <w:r w:rsidRPr="0069499F">
      <w:rPr>
        <w:rFonts w:ascii="현대하모니 M" w:eastAsia="현대하모니 M" w:hAnsi="현대하모니 M" w:hint="eastAsia"/>
      </w:rPr>
      <w:t xml:space="preserve">                                                      </w:t>
    </w:r>
    <w:r w:rsidRPr="0069499F">
      <w:rPr>
        <w:rFonts w:ascii="현대하모니 M" w:eastAsia="현대하모니 M" w:hAnsi="현대하모니 M"/>
      </w:rPr>
      <w:t xml:space="preserve">       </w:t>
    </w:r>
    <w:r w:rsidRPr="0069499F">
      <w:rPr>
        <w:rFonts w:ascii="현대하모니 M" w:eastAsia="현대하모니 M" w:hAnsi="현대하모니 M" w:hint="eastAsia"/>
      </w:rPr>
      <w:t xml:space="preserve"> </w:t>
    </w:r>
    <w:r w:rsidRPr="0069499F">
      <w:rPr>
        <w:rFonts w:ascii="현대하모니 M" w:eastAsia="현대하모니 M" w:hAnsi="현대하모니 M"/>
      </w:rPr>
      <w:t xml:space="preserve">                       </w:t>
    </w:r>
    <w:r w:rsidRPr="0069499F">
      <w:rPr>
        <w:rFonts w:ascii="현대하모니 M" w:eastAsia="현대하모니 M" w:hAnsi="현대하모니 M" w:hint="eastAsia"/>
      </w:rPr>
      <w:t xml:space="preserve">    </w:t>
    </w:r>
    <w:r w:rsidRPr="0069499F">
      <w:rPr>
        <w:rFonts w:ascii="현대하모니 M" w:eastAsia="현대하모니 M" w:hAnsi="현대하모니 M"/>
      </w:rPr>
      <w:t xml:space="preserve">           현대ㆍ기아 자동차</w:t>
    </w:r>
  </w:p>
  <w:p w14:paraId="0A744C49" w14:textId="77777777" w:rsidR="005122E2" w:rsidRPr="0069499F" w:rsidRDefault="005122E2" w:rsidP="0070423E">
    <w:pPr>
      <w:pStyle w:val="a7"/>
      <w:jc w:val="right"/>
      <w:rPr>
        <w:rFonts w:ascii="현대하모니 M" w:eastAsia="현대하모니 M" w:hAnsi="현대하모니 M"/>
      </w:rPr>
    </w:pPr>
    <w:r w:rsidRPr="0069499F">
      <w:rPr>
        <w:rFonts w:ascii="현대하모니 M" w:eastAsia="현대하모니 M" w:hAnsi="현대하모니 M"/>
      </w:rPr>
      <w:t>HYUNDAIㆍKIA MOTOR</w:t>
    </w: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10713" w:type="dxa"/>
      <w:tblInd w:w="-14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99" w:type="dxa"/>
        <w:right w:w="99" w:type="dxa"/>
      </w:tblCellMar>
      <w:tblLook w:val="0000" w:firstRow="0" w:lastRow="0" w:firstColumn="0" w:lastColumn="0" w:noHBand="0" w:noVBand="0"/>
    </w:tblPr>
    <w:tblGrid>
      <w:gridCol w:w="6546"/>
      <w:gridCol w:w="1440"/>
      <w:gridCol w:w="1334"/>
      <w:gridCol w:w="1393"/>
    </w:tblGrid>
    <w:tr w:rsidR="005122E2" w:rsidRPr="0069499F" w14:paraId="6D8D6CF2" w14:textId="77777777" w:rsidTr="00537F40">
      <w:trPr>
        <w:cantSplit/>
        <w:trHeight w:val="320"/>
      </w:trPr>
      <w:tc>
        <w:tcPr>
          <w:tcW w:w="6546" w:type="dxa"/>
          <w:vMerge w:val="restart"/>
          <w:vAlign w:val="center"/>
        </w:tcPr>
        <w:p w14:paraId="49F7E431" w14:textId="77777777" w:rsidR="005122E2" w:rsidRPr="0069499F" w:rsidRDefault="005122E2" w:rsidP="00BC1CD0">
          <w:pPr>
            <w:spacing w:line="240" w:lineRule="atLeast"/>
            <w:rPr>
              <w:rFonts w:ascii="현대하모니 M" w:eastAsia="현대하모니 M" w:hAnsi="현대하모니 M"/>
            </w:rPr>
          </w:pPr>
          <w:r w:rsidRPr="0069499F">
            <w:rPr>
              <w:rFonts w:ascii="현대하모니 M" w:eastAsia="현대하모니 M" w:hAnsi="현대하모니 M" w:hint="eastAsia"/>
            </w:rPr>
            <w:t>제정일자</w:t>
          </w:r>
        </w:p>
        <w:p w14:paraId="45F9F588" w14:textId="77777777" w:rsidR="005122E2" w:rsidRDefault="005122E2" w:rsidP="00FB447D">
          <w:pPr>
            <w:spacing w:line="240" w:lineRule="atLeast"/>
            <w:jc w:val="center"/>
            <w:rPr>
              <w:rFonts w:ascii="현대하모니 M" w:eastAsia="현대하모니 M" w:hAnsi="현대하모니 M"/>
            </w:rPr>
          </w:pPr>
          <w:r>
            <w:rPr>
              <w:rFonts w:ascii="현대하모니 M" w:eastAsia="현대하모니 M" w:hAnsi="현대하모니 M"/>
            </w:rPr>
            <w:t>201</w:t>
          </w:r>
          <w:r>
            <w:rPr>
              <w:rFonts w:ascii="현대하모니 M" w:eastAsia="현대하모니 M" w:hAnsi="현대하모니 M" w:hint="eastAsia"/>
            </w:rPr>
            <w:t>9-11-19</w:t>
          </w:r>
        </w:p>
        <w:p w14:paraId="214D320F" w14:textId="77777777" w:rsidR="005122E2" w:rsidRPr="0069499F" w:rsidRDefault="005122E2" w:rsidP="005709AE">
          <w:pPr>
            <w:spacing w:line="240" w:lineRule="atLeast"/>
            <w:rPr>
              <w:rFonts w:ascii="현대하모니 M" w:eastAsia="현대하모니 M" w:hAnsi="현대하모니 M"/>
            </w:rPr>
          </w:pPr>
        </w:p>
      </w:tc>
      <w:tc>
        <w:tcPr>
          <w:tcW w:w="1440" w:type="dxa"/>
        </w:tcPr>
        <w:p w14:paraId="29862026" w14:textId="77777777" w:rsidR="005122E2" w:rsidRPr="0069499F" w:rsidRDefault="005122E2" w:rsidP="007E4ED1">
          <w:pPr>
            <w:spacing w:line="240" w:lineRule="atLeast"/>
            <w:jc w:val="center"/>
            <w:rPr>
              <w:rFonts w:ascii="현대하모니 M" w:eastAsia="현대하모니 M" w:hAnsi="현대하모니 M"/>
            </w:rPr>
          </w:pPr>
          <w:r w:rsidRPr="0069499F">
            <w:rPr>
              <w:rFonts w:ascii="현대하모니 M" w:eastAsia="현대하모니 M" w:hAnsi="현대하모니 M" w:hint="eastAsia"/>
            </w:rPr>
            <w:t>작성</w:t>
          </w:r>
        </w:p>
      </w:tc>
      <w:tc>
        <w:tcPr>
          <w:tcW w:w="1334" w:type="dxa"/>
          <w:vAlign w:val="center"/>
        </w:tcPr>
        <w:p w14:paraId="198C1C36" w14:textId="77777777" w:rsidR="005122E2" w:rsidRPr="0069499F" w:rsidRDefault="005122E2" w:rsidP="007E4ED1">
          <w:pPr>
            <w:spacing w:line="240" w:lineRule="atLeast"/>
            <w:jc w:val="center"/>
            <w:rPr>
              <w:rFonts w:ascii="현대하모니 M" w:eastAsia="현대하모니 M" w:hAnsi="현대하모니 M"/>
            </w:rPr>
          </w:pPr>
          <w:r w:rsidRPr="0069499F">
            <w:rPr>
              <w:rFonts w:ascii="현대하모니 M" w:eastAsia="현대하모니 M" w:hAnsi="현대하모니 M" w:hint="eastAsia"/>
            </w:rPr>
            <w:t>검토</w:t>
          </w:r>
        </w:p>
      </w:tc>
      <w:tc>
        <w:tcPr>
          <w:tcW w:w="1393" w:type="dxa"/>
          <w:vAlign w:val="center"/>
        </w:tcPr>
        <w:p w14:paraId="2F230541" w14:textId="77777777" w:rsidR="005122E2" w:rsidRPr="0069499F" w:rsidRDefault="005122E2" w:rsidP="007E4ED1">
          <w:pPr>
            <w:spacing w:line="240" w:lineRule="atLeast"/>
            <w:jc w:val="center"/>
            <w:rPr>
              <w:rFonts w:ascii="현대하모니 M" w:eastAsia="현대하모니 M" w:hAnsi="현대하모니 M"/>
            </w:rPr>
          </w:pPr>
          <w:r w:rsidRPr="0069499F">
            <w:rPr>
              <w:rFonts w:ascii="현대하모니 M" w:eastAsia="현대하모니 M" w:hAnsi="현대하모니 M" w:hint="eastAsia"/>
            </w:rPr>
            <w:t>승인</w:t>
          </w:r>
        </w:p>
      </w:tc>
    </w:tr>
    <w:tr w:rsidR="005122E2" w:rsidRPr="0069499F" w14:paraId="13632731" w14:textId="77777777" w:rsidTr="00537F40">
      <w:trPr>
        <w:cantSplit/>
        <w:trHeight w:val="1270"/>
      </w:trPr>
      <w:tc>
        <w:tcPr>
          <w:tcW w:w="6546" w:type="dxa"/>
          <w:vMerge/>
          <w:vAlign w:val="center"/>
        </w:tcPr>
        <w:p w14:paraId="6599740D" w14:textId="77777777" w:rsidR="005122E2" w:rsidRPr="0069499F" w:rsidRDefault="005122E2" w:rsidP="007E4ED1">
          <w:pPr>
            <w:pStyle w:val="a7"/>
            <w:spacing w:line="240" w:lineRule="atLeast"/>
            <w:rPr>
              <w:rFonts w:ascii="현대하모니 M" w:eastAsia="현대하모니 M" w:hAnsi="현대하모니 M"/>
            </w:rPr>
          </w:pPr>
        </w:p>
      </w:tc>
      <w:tc>
        <w:tcPr>
          <w:tcW w:w="1440" w:type="dxa"/>
          <w:tcBorders>
            <w:bottom w:val="single" w:sz="4" w:space="0" w:color="auto"/>
          </w:tcBorders>
          <w:vAlign w:val="center"/>
        </w:tcPr>
        <w:p w14:paraId="4B06058B" w14:textId="77777777" w:rsidR="005122E2" w:rsidRPr="0069499F" w:rsidRDefault="005122E2" w:rsidP="00586C95">
          <w:pPr>
            <w:spacing w:line="240" w:lineRule="atLeast"/>
            <w:jc w:val="center"/>
            <w:rPr>
              <w:rFonts w:ascii="현대하모니 M" w:eastAsia="현대하모니 M" w:hAnsi="현대하모니 M"/>
            </w:rPr>
          </w:pPr>
          <w:r w:rsidRPr="00E01073">
            <w:rPr>
              <w:rFonts w:ascii="현대하모니 M" w:eastAsia="현대하모니 M" w:hAnsi="현대하모니 M" w:hint="eastAsia"/>
            </w:rPr>
            <w:t>조</w:t>
          </w:r>
          <w:r w:rsidRPr="00E01073">
            <w:rPr>
              <w:rFonts w:ascii="현대하모니 M" w:eastAsia="현대하모니 M" w:hAnsi="현대하모니 M" w:cs="바탕" w:hint="eastAsia"/>
            </w:rPr>
            <w:t>길상</w:t>
          </w:r>
        </w:p>
      </w:tc>
      <w:tc>
        <w:tcPr>
          <w:tcW w:w="1334" w:type="dxa"/>
          <w:tcBorders>
            <w:bottom w:val="single" w:sz="4" w:space="0" w:color="auto"/>
          </w:tcBorders>
          <w:vAlign w:val="center"/>
        </w:tcPr>
        <w:p w14:paraId="410F71C6" w14:textId="77777777" w:rsidR="005122E2" w:rsidRPr="00F66216" w:rsidRDefault="005122E2" w:rsidP="00586C95">
          <w:pPr>
            <w:spacing w:line="240" w:lineRule="atLeast"/>
            <w:jc w:val="center"/>
            <w:rPr>
              <w:rFonts w:ascii="현대하모니 M" w:eastAsia="현대하모니 M" w:hAnsi="현대하모니 M"/>
            </w:rPr>
          </w:pPr>
          <w:r w:rsidRPr="00E01073">
            <w:rPr>
              <w:rFonts w:ascii="현대하모니 M" w:eastAsia="현대하모니 M" w:hAnsi="현대하모니 M" w:hint="eastAsia"/>
            </w:rPr>
            <w:t>정웅철</w:t>
          </w:r>
        </w:p>
      </w:tc>
      <w:tc>
        <w:tcPr>
          <w:tcW w:w="1393" w:type="dxa"/>
          <w:tcBorders>
            <w:bottom w:val="single" w:sz="4" w:space="0" w:color="auto"/>
          </w:tcBorders>
          <w:vAlign w:val="center"/>
        </w:tcPr>
        <w:p w14:paraId="088C8F53" w14:textId="77777777" w:rsidR="005122E2" w:rsidRPr="0069499F" w:rsidRDefault="005122E2" w:rsidP="00586C95">
          <w:pPr>
            <w:spacing w:line="240" w:lineRule="atLeast"/>
            <w:jc w:val="center"/>
            <w:rPr>
              <w:rFonts w:ascii="현대하모니 M" w:eastAsia="현대하모니 M" w:hAnsi="현대하모니 M"/>
            </w:rPr>
          </w:pPr>
          <w:r w:rsidRPr="00E01073">
            <w:rPr>
              <w:rFonts w:ascii="현대하모니 M" w:eastAsia="현대하모니 M" w:hAnsi="현대하모니 M" w:hint="eastAsia"/>
            </w:rPr>
            <w:t>전영태</w:t>
          </w:r>
        </w:p>
      </w:tc>
    </w:tr>
    <w:tr w:rsidR="005122E2" w:rsidRPr="0069499F" w14:paraId="2640105F" w14:textId="77777777" w:rsidTr="00537F40">
      <w:trPr>
        <w:cantSplit/>
        <w:trHeight w:val="699"/>
      </w:trPr>
      <w:tc>
        <w:tcPr>
          <w:tcW w:w="6546" w:type="dxa"/>
          <w:vMerge/>
        </w:tcPr>
        <w:p w14:paraId="5DE33394" w14:textId="77777777" w:rsidR="005122E2" w:rsidRPr="0069499F" w:rsidRDefault="005122E2" w:rsidP="007E4ED1">
          <w:pPr>
            <w:rPr>
              <w:rFonts w:ascii="현대하모니 M" w:eastAsia="현대하모니 M" w:hAnsi="현대하모니 M"/>
              <w:bCs/>
              <w:sz w:val="18"/>
              <w:szCs w:val="18"/>
              <w:lang w:val="pt-BR"/>
            </w:rPr>
          </w:pPr>
        </w:p>
      </w:tc>
      <w:tc>
        <w:tcPr>
          <w:tcW w:w="1440" w:type="dxa"/>
          <w:vAlign w:val="center"/>
        </w:tcPr>
        <w:p w14:paraId="703E981E" w14:textId="77777777" w:rsidR="005122E2" w:rsidRPr="0069499F" w:rsidRDefault="005122E2" w:rsidP="00A9188C">
          <w:pPr>
            <w:spacing w:line="240" w:lineRule="atLeast"/>
            <w:jc w:val="center"/>
            <w:rPr>
              <w:rFonts w:ascii="현대하모니 M" w:eastAsia="현대하모니 M" w:hAnsi="현대하모니 M"/>
            </w:rPr>
          </w:pPr>
          <w:r w:rsidRPr="0069499F">
            <w:rPr>
              <w:rFonts w:ascii="현대하모니 M" w:eastAsia="현대하모니 M" w:hAnsi="현대하모니 M" w:hint="eastAsia"/>
            </w:rPr>
            <w:t>SIGNED</w:t>
          </w:r>
        </w:p>
        <w:p w14:paraId="2C5EB18F" w14:textId="77777777" w:rsidR="005122E2" w:rsidRPr="0069499F" w:rsidRDefault="005122E2" w:rsidP="007E4ED1">
          <w:pPr>
            <w:jc w:val="center"/>
            <w:rPr>
              <w:rFonts w:ascii="현대하모니 M" w:eastAsia="현대하모니 M" w:hAnsi="현대하모니 M"/>
              <w:bCs/>
            </w:rPr>
          </w:pPr>
        </w:p>
      </w:tc>
      <w:tc>
        <w:tcPr>
          <w:tcW w:w="1334" w:type="dxa"/>
          <w:tcBorders>
            <w:bottom w:val="single" w:sz="4" w:space="0" w:color="auto"/>
          </w:tcBorders>
          <w:vAlign w:val="center"/>
        </w:tcPr>
        <w:p w14:paraId="47CE7BC3" w14:textId="77777777" w:rsidR="005122E2" w:rsidRPr="0069499F" w:rsidRDefault="005122E2" w:rsidP="002C0460">
          <w:pPr>
            <w:spacing w:line="240" w:lineRule="atLeast"/>
            <w:jc w:val="center"/>
            <w:rPr>
              <w:rFonts w:ascii="현대하모니 M" w:eastAsia="현대하모니 M" w:hAnsi="현대하모니 M"/>
            </w:rPr>
          </w:pPr>
          <w:r w:rsidRPr="0069499F">
            <w:rPr>
              <w:rFonts w:ascii="현대하모니 M" w:eastAsia="현대하모니 M" w:hAnsi="현대하모니 M" w:hint="eastAsia"/>
            </w:rPr>
            <w:t>SIGNED</w:t>
          </w:r>
        </w:p>
        <w:p w14:paraId="576EC640" w14:textId="77777777" w:rsidR="005122E2" w:rsidRPr="0069499F" w:rsidRDefault="005122E2" w:rsidP="007E4ED1">
          <w:pPr>
            <w:jc w:val="center"/>
            <w:rPr>
              <w:rFonts w:ascii="현대하모니 M" w:eastAsia="현대하모니 M" w:hAnsi="현대하모니 M"/>
            </w:rPr>
          </w:pPr>
        </w:p>
      </w:tc>
      <w:tc>
        <w:tcPr>
          <w:tcW w:w="1393" w:type="dxa"/>
          <w:tcBorders>
            <w:bottom w:val="single" w:sz="4" w:space="0" w:color="auto"/>
          </w:tcBorders>
          <w:vAlign w:val="center"/>
        </w:tcPr>
        <w:p w14:paraId="4FB859FE" w14:textId="77777777" w:rsidR="005122E2" w:rsidRPr="0069499F" w:rsidRDefault="005122E2" w:rsidP="002C0460">
          <w:pPr>
            <w:spacing w:line="240" w:lineRule="atLeast"/>
            <w:jc w:val="center"/>
            <w:rPr>
              <w:rFonts w:ascii="현대하모니 M" w:eastAsia="현대하모니 M" w:hAnsi="현대하모니 M"/>
            </w:rPr>
          </w:pPr>
          <w:r w:rsidRPr="0069499F">
            <w:rPr>
              <w:rFonts w:ascii="현대하모니 M" w:eastAsia="현대하모니 M" w:hAnsi="현대하모니 M" w:hint="eastAsia"/>
            </w:rPr>
            <w:t>SIGNED</w:t>
          </w:r>
        </w:p>
        <w:p w14:paraId="6E614FD2" w14:textId="77777777" w:rsidR="005122E2" w:rsidRPr="0069499F" w:rsidRDefault="005122E2" w:rsidP="007E4ED1">
          <w:pPr>
            <w:jc w:val="center"/>
            <w:rPr>
              <w:rFonts w:ascii="현대하모니 M" w:eastAsia="현대하모니 M" w:hAnsi="현대하모니 M"/>
              <w:bCs/>
            </w:rPr>
          </w:pPr>
        </w:p>
      </w:tc>
    </w:tr>
  </w:tbl>
  <w:p w14:paraId="02C0C157" w14:textId="77777777" w:rsidR="005122E2" w:rsidRPr="0069499F" w:rsidRDefault="005122E2" w:rsidP="00E0786D">
    <w:pPr>
      <w:pStyle w:val="a7"/>
      <w:jc w:val="right"/>
      <w:rPr>
        <w:rFonts w:ascii="현대하모니 M" w:eastAsia="현대하모니 M" w:hAnsi="현대하모니 M"/>
      </w:rPr>
    </w:pPr>
    <w:r w:rsidRPr="0069499F">
      <w:rPr>
        <w:rFonts w:ascii="현대하모니 M" w:eastAsia="현대하모니 M" w:hAnsi="현대하모니 M"/>
      </w:rPr>
      <w:t>HYUNDAI ·KIA MOTOR</w:t>
    </w:r>
  </w:p>
  <w:p w14:paraId="37C5DC41" w14:textId="77777777" w:rsidR="005122E2" w:rsidRPr="0069499F" w:rsidRDefault="005122E2">
    <w:pPr>
      <w:pStyle w:val="a7"/>
      <w:rPr>
        <w:rFonts w:ascii="현대하모니 M" w:eastAsia="현대하모니 M" w:hAnsi="현대하모니 M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6C9CD48" w14:textId="77777777" w:rsidR="005122E2" w:rsidRDefault="005122E2" w:rsidP="00E9717A">
      <w:r>
        <w:separator/>
      </w:r>
    </w:p>
  </w:footnote>
  <w:footnote w:type="continuationSeparator" w:id="0">
    <w:p w14:paraId="4750851F" w14:textId="77777777" w:rsidR="005122E2" w:rsidRDefault="005122E2" w:rsidP="00E9717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10638" w:type="dxa"/>
      <w:tblInd w:w="-81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99" w:type="dxa"/>
        <w:right w:w="99" w:type="dxa"/>
      </w:tblCellMar>
      <w:tblLook w:val="0000" w:firstRow="0" w:lastRow="0" w:firstColumn="0" w:lastColumn="0" w:noHBand="0" w:noVBand="0"/>
    </w:tblPr>
    <w:tblGrid>
      <w:gridCol w:w="4500"/>
      <w:gridCol w:w="3600"/>
      <w:gridCol w:w="2538"/>
    </w:tblGrid>
    <w:tr w:rsidR="005122E2" w:rsidRPr="0069499F" w14:paraId="52455D75" w14:textId="77777777" w:rsidTr="00E0786D">
      <w:trPr>
        <w:cantSplit/>
        <w:trHeight w:val="706"/>
      </w:trPr>
      <w:tc>
        <w:tcPr>
          <w:tcW w:w="4500" w:type="dxa"/>
          <w:tcBorders>
            <w:top w:val="nil"/>
            <w:left w:val="nil"/>
            <w:bottom w:val="single" w:sz="4" w:space="0" w:color="auto"/>
            <w:right w:val="single" w:sz="4" w:space="0" w:color="auto"/>
          </w:tcBorders>
        </w:tcPr>
        <w:p w14:paraId="7C86CF8A" w14:textId="77777777" w:rsidR="005122E2" w:rsidRPr="0069499F" w:rsidRDefault="005122E2" w:rsidP="00E0786D">
          <w:pPr>
            <w:jc w:val="center"/>
            <w:rPr>
              <w:rFonts w:ascii="현대하모니 M" w:eastAsia="현대하모니 M" w:hAnsi="현대하모니 M"/>
              <w:b/>
              <w:w w:val="150"/>
              <w:sz w:val="34"/>
            </w:rPr>
          </w:pPr>
          <w:r>
            <w:rPr>
              <w:rFonts w:ascii="현대하모니 M" w:eastAsia="현대하모니 M" w:hAnsi="현대하모니 M"/>
              <w:noProof/>
            </w:rPr>
            <mc:AlternateContent>
              <mc:Choice Requires="wps">
                <w:drawing>
                  <wp:anchor distT="0" distB="0" distL="114300" distR="114300" simplePos="0" relativeHeight="251660800" behindDoc="0" locked="0" layoutInCell="0" allowOverlap="1" wp14:anchorId="1DD17431" wp14:editId="07632EFB">
                    <wp:simplePos x="0" y="0"/>
                    <wp:positionH relativeFrom="column">
                      <wp:posOffset>-129673</wp:posOffset>
                    </wp:positionH>
                    <wp:positionV relativeFrom="paragraph">
                      <wp:posOffset>698756</wp:posOffset>
                    </wp:positionV>
                    <wp:extent cx="6761480" cy="8982767"/>
                    <wp:effectExtent l="0" t="0" r="20320" b="27940"/>
                    <wp:wrapNone/>
                    <wp:docPr id="1" name="직사각형 1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6761480" cy="8982767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 xmlns:cx1="http://schemas.microsoft.com/office/drawing/2015/9/8/chartex">
                <w:pict>
                  <v:rect w14:anchorId="2FCC205C" id="직사각형 1" o:spid="_x0000_s1026" style="position:absolute;left:0;text-align:left;margin-left:-10.2pt;margin-top:55pt;width:532.4pt;height:707.3pt;z-index: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" o:allowincell="f" filled="f" strokeweight=".5pt"/>
                </w:pict>
              </mc:Fallback>
            </mc:AlternateContent>
          </w:r>
          <w:r w:rsidRPr="00591632">
            <w:rPr>
              <w:rFonts w:ascii="굴림" w:eastAsia="굴림" w:hAnsi="굴림"/>
              <w:noProof/>
              <w:sz w:val="24"/>
              <w:szCs w:val="24"/>
            </w:rPr>
            <w:drawing>
              <wp:inline distT="0" distB="0" distL="0" distR="0" wp14:anchorId="030E08FC" wp14:editId="4C7B6F0F">
                <wp:extent cx="911225" cy="238760"/>
                <wp:effectExtent l="0" t="0" r="0" b="0"/>
                <wp:docPr id="3" name="그림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9157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t="11374" b="12424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11225" cy="23876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  <w:p w14:paraId="5AD4D98B" w14:textId="77777777" w:rsidR="005122E2" w:rsidRPr="0069499F" w:rsidRDefault="005122E2" w:rsidP="00E0786D">
          <w:pPr>
            <w:spacing w:line="180" w:lineRule="atLeast"/>
            <w:jc w:val="center"/>
            <w:rPr>
              <w:rFonts w:ascii="현대하모니 M" w:eastAsia="현대하모니 M" w:hAnsi="현대하모니 M"/>
              <w:b/>
            </w:rPr>
          </w:pPr>
          <w:r w:rsidRPr="0069499F">
            <w:rPr>
              <w:rFonts w:ascii="현대하모니 M" w:eastAsia="현대하모니 M" w:hAnsi="현대하모니 M" w:hint="eastAsia"/>
              <w:b/>
              <w:w w:val="150"/>
            </w:rPr>
            <w:t>CONTROL SPECIFICATION</w:t>
          </w:r>
        </w:p>
        <w:p w14:paraId="32AA7F71" w14:textId="77777777" w:rsidR="005122E2" w:rsidRPr="0069499F" w:rsidRDefault="005122E2" w:rsidP="0070042A">
          <w:pPr>
            <w:pStyle w:val="a6"/>
            <w:jc w:val="center"/>
            <w:rPr>
              <w:rFonts w:ascii="현대하모니 M" w:eastAsia="현대하모니 M" w:hAnsi="현대하모니 M"/>
              <w:b/>
              <w:bCs/>
              <w:sz w:val="20"/>
              <w:szCs w:val="20"/>
            </w:rPr>
          </w:pPr>
          <w:r w:rsidRPr="0069499F">
            <w:rPr>
              <w:rFonts w:ascii="현대하모니 M" w:eastAsia="현대하모니 M" w:hAnsi="현대하모니 M" w:hint="eastAsia"/>
              <w:b/>
              <w:bCs/>
              <w:sz w:val="28"/>
              <w:szCs w:val="28"/>
            </w:rPr>
            <w:t>제어 사양서</w:t>
          </w:r>
        </w:p>
      </w:tc>
      <w:tc>
        <w:tcPr>
          <w:tcW w:w="3600" w:type="dxa"/>
          <w:vAlign w:val="center"/>
        </w:tcPr>
        <w:p w14:paraId="51E7D2A3" w14:textId="77777777" w:rsidR="005122E2" w:rsidRPr="0069499F" w:rsidRDefault="005122E2" w:rsidP="00BC1CD0">
          <w:pPr>
            <w:pStyle w:val="a6"/>
            <w:jc w:val="both"/>
            <w:rPr>
              <w:rFonts w:ascii="현대하모니 M" w:eastAsia="현대하모니 M" w:hAnsi="현대하모니 M"/>
              <w:sz w:val="20"/>
            </w:rPr>
          </w:pPr>
          <w:r w:rsidRPr="0069499F">
            <w:rPr>
              <w:rFonts w:ascii="현대하모니 M" w:eastAsia="현대하모니 M" w:hAnsi="현대하모니 M" w:hint="eastAsia"/>
              <w:sz w:val="20"/>
            </w:rPr>
            <w:t>Drawing P/NO</w:t>
          </w:r>
        </w:p>
        <w:p w14:paraId="4588A715" w14:textId="77777777" w:rsidR="005122E2" w:rsidRPr="0069499F" w:rsidRDefault="005122E2" w:rsidP="00BC1CD0">
          <w:pPr>
            <w:pStyle w:val="a6"/>
            <w:jc w:val="both"/>
            <w:rPr>
              <w:rFonts w:ascii="현대하모니 M" w:eastAsia="현대하모니 M" w:hAnsi="현대하모니 M"/>
              <w:sz w:val="20"/>
            </w:rPr>
          </w:pPr>
          <w:r w:rsidRPr="0069499F">
            <w:rPr>
              <w:rFonts w:ascii="현대하모니 M" w:eastAsia="현대하모니 M" w:hAnsi="현대하모니 M" w:hint="eastAsia"/>
              <w:b/>
              <w:color w:val="FF0000"/>
            </w:rPr>
            <w:t>도면 P/NO 기입</w:t>
          </w:r>
        </w:p>
      </w:tc>
      <w:tc>
        <w:tcPr>
          <w:tcW w:w="2538" w:type="dxa"/>
          <w:vAlign w:val="center"/>
        </w:tcPr>
        <w:p w14:paraId="267EB1BD" w14:textId="77777777" w:rsidR="005122E2" w:rsidRPr="0069499F" w:rsidRDefault="005122E2" w:rsidP="009D4923">
          <w:pPr>
            <w:pStyle w:val="a6"/>
            <w:rPr>
              <w:rFonts w:ascii="현대하모니 M" w:eastAsia="현대하모니 M" w:hAnsi="현대하모니 M"/>
              <w:sz w:val="20"/>
            </w:rPr>
          </w:pPr>
        </w:p>
        <w:p w14:paraId="657562B8" w14:textId="77777777" w:rsidR="005122E2" w:rsidRPr="0069499F" w:rsidRDefault="005122E2" w:rsidP="009D4923">
          <w:pPr>
            <w:pStyle w:val="a6"/>
            <w:rPr>
              <w:rFonts w:ascii="현대하모니 M" w:eastAsia="현대하모니 M" w:hAnsi="현대하모니 M"/>
              <w:sz w:val="20"/>
            </w:rPr>
          </w:pPr>
        </w:p>
        <w:p w14:paraId="63591C7C" w14:textId="77777777" w:rsidR="005122E2" w:rsidRPr="0069499F" w:rsidRDefault="005122E2" w:rsidP="009D4923">
          <w:pPr>
            <w:pStyle w:val="a6"/>
            <w:rPr>
              <w:rFonts w:ascii="현대하모니 M" w:eastAsia="현대하모니 M" w:hAnsi="현대하모니 M"/>
              <w:sz w:val="20"/>
            </w:rPr>
          </w:pPr>
          <w:r w:rsidRPr="0069499F">
            <w:rPr>
              <w:rFonts w:ascii="현대하모니 M" w:eastAsia="현대하모니 M" w:hAnsi="현대하모니 M"/>
              <w:sz w:val="20"/>
            </w:rPr>
            <w:t>페이지</w:t>
          </w:r>
        </w:p>
        <w:p w14:paraId="6CA6B39C" w14:textId="439D5B3F" w:rsidR="005122E2" w:rsidRPr="0069499F" w:rsidRDefault="005122E2" w:rsidP="009D4923">
          <w:pPr>
            <w:pStyle w:val="a6"/>
            <w:rPr>
              <w:rFonts w:ascii="현대하모니 M" w:eastAsia="현대하모니 M" w:hAnsi="현대하모니 M"/>
              <w:bCs/>
              <w:sz w:val="20"/>
            </w:rPr>
          </w:pPr>
          <w:r w:rsidRPr="0069499F">
            <w:rPr>
              <w:rFonts w:ascii="현대하모니 M" w:eastAsia="현대하모니 M" w:hAnsi="현대하모니 M"/>
              <w:bCs/>
              <w:sz w:val="20"/>
            </w:rPr>
            <w:t>(SHT/SHTS</w:t>
          </w:r>
          <w:r w:rsidRPr="0069499F">
            <w:rPr>
              <w:rFonts w:ascii="현대하모니 M" w:eastAsia="현대하모니 M" w:hAnsi="현대하모니 M" w:hint="eastAsia"/>
              <w:bCs/>
              <w:sz w:val="20"/>
            </w:rPr>
            <w:t>)</w:t>
          </w:r>
          <w:r w:rsidRPr="0069499F">
            <w:rPr>
              <w:rFonts w:ascii="현대하모니 M" w:eastAsia="현대하모니 M" w:hAnsi="현대하모니 M"/>
              <w:bCs/>
              <w:sz w:val="20"/>
            </w:rPr>
            <w:t xml:space="preserve"> </w:t>
          </w:r>
          <w:r w:rsidRPr="0069499F">
            <w:rPr>
              <w:rStyle w:val="a8"/>
              <w:rFonts w:ascii="현대하모니 M" w:eastAsia="현대하모니 M" w:hAnsi="현대하모니 M"/>
              <w:bCs/>
              <w:sz w:val="20"/>
            </w:rPr>
            <w:fldChar w:fldCharType="begin"/>
          </w:r>
          <w:r w:rsidRPr="0069499F">
            <w:rPr>
              <w:rStyle w:val="a8"/>
              <w:rFonts w:ascii="현대하모니 M" w:eastAsia="현대하모니 M" w:hAnsi="현대하모니 M"/>
              <w:bCs/>
              <w:sz w:val="20"/>
            </w:rPr>
            <w:instrText xml:space="preserve"> PAGE </w:instrText>
          </w:r>
          <w:r w:rsidRPr="0069499F">
            <w:rPr>
              <w:rStyle w:val="a8"/>
              <w:rFonts w:ascii="현대하모니 M" w:eastAsia="현대하모니 M" w:hAnsi="현대하모니 M"/>
              <w:bCs/>
              <w:sz w:val="20"/>
            </w:rPr>
            <w:fldChar w:fldCharType="separate"/>
          </w:r>
          <w:r w:rsidR="006F533A">
            <w:rPr>
              <w:rStyle w:val="a8"/>
              <w:rFonts w:ascii="현대하모니 M" w:eastAsia="현대하모니 M" w:hAnsi="현대하모니 M"/>
              <w:bCs/>
              <w:noProof/>
              <w:sz w:val="20"/>
            </w:rPr>
            <w:t>8</w:t>
          </w:r>
          <w:r w:rsidRPr="0069499F">
            <w:rPr>
              <w:rStyle w:val="a8"/>
              <w:rFonts w:ascii="현대하모니 M" w:eastAsia="현대하모니 M" w:hAnsi="현대하모니 M"/>
              <w:bCs/>
              <w:sz w:val="20"/>
            </w:rPr>
            <w:fldChar w:fldCharType="end"/>
          </w:r>
          <w:r w:rsidRPr="0069499F">
            <w:rPr>
              <w:rStyle w:val="a8"/>
              <w:rFonts w:ascii="현대하모니 M" w:eastAsia="현대하모니 M" w:hAnsi="현대하모니 M"/>
              <w:bCs/>
              <w:sz w:val="20"/>
            </w:rPr>
            <w:t>/</w:t>
          </w:r>
          <w:r w:rsidRPr="0069499F">
            <w:rPr>
              <w:rStyle w:val="a8"/>
              <w:rFonts w:ascii="현대하모니 M" w:eastAsia="현대하모니 M" w:hAnsi="현대하모니 M"/>
              <w:bCs/>
              <w:sz w:val="20"/>
            </w:rPr>
            <w:fldChar w:fldCharType="begin"/>
          </w:r>
          <w:r w:rsidRPr="0069499F">
            <w:rPr>
              <w:rStyle w:val="a8"/>
              <w:rFonts w:ascii="현대하모니 M" w:eastAsia="현대하모니 M" w:hAnsi="현대하모니 M"/>
              <w:bCs/>
              <w:sz w:val="20"/>
            </w:rPr>
            <w:instrText xml:space="preserve"> NUMPAGES </w:instrText>
          </w:r>
          <w:r w:rsidRPr="0069499F">
            <w:rPr>
              <w:rStyle w:val="a8"/>
              <w:rFonts w:ascii="현대하모니 M" w:eastAsia="현대하모니 M" w:hAnsi="현대하모니 M"/>
              <w:bCs/>
              <w:sz w:val="20"/>
            </w:rPr>
            <w:fldChar w:fldCharType="separate"/>
          </w:r>
          <w:r w:rsidR="006F533A">
            <w:rPr>
              <w:rStyle w:val="a8"/>
              <w:rFonts w:ascii="현대하모니 M" w:eastAsia="현대하모니 M" w:hAnsi="현대하모니 M"/>
              <w:bCs/>
              <w:noProof/>
              <w:sz w:val="20"/>
            </w:rPr>
            <w:t>93</w:t>
          </w:r>
          <w:r w:rsidRPr="0069499F">
            <w:rPr>
              <w:rStyle w:val="a8"/>
              <w:rFonts w:ascii="현대하모니 M" w:eastAsia="현대하모니 M" w:hAnsi="현대하모니 M"/>
              <w:bCs/>
              <w:sz w:val="20"/>
            </w:rPr>
            <w:fldChar w:fldCharType="end"/>
          </w:r>
        </w:p>
      </w:tc>
    </w:tr>
  </w:tbl>
  <w:p w14:paraId="4A1F4006" w14:textId="77777777" w:rsidR="005122E2" w:rsidRPr="0069499F" w:rsidRDefault="005122E2">
    <w:pPr>
      <w:pStyle w:val="a6"/>
      <w:rPr>
        <w:rFonts w:ascii="현대하모니 M" w:eastAsia="현대하모니 M" w:hAnsi="현대하모니 M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10627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top w:w="28" w:type="dxa"/>
        <w:left w:w="99" w:type="dxa"/>
        <w:right w:w="99" w:type="dxa"/>
      </w:tblCellMar>
      <w:tblLook w:val="0000" w:firstRow="0" w:lastRow="0" w:firstColumn="0" w:lastColumn="0" w:noHBand="0" w:noVBand="0"/>
    </w:tblPr>
    <w:tblGrid>
      <w:gridCol w:w="2722"/>
      <w:gridCol w:w="5760"/>
      <w:gridCol w:w="2145"/>
    </w:tblGrid>
    <w:tr w:rsidR="005122E2" w:rsidRPr="0069499F" w14:paraId="3200A888" w14:textId="77777777" w:rsidTr="00537F40">
      <w:trPr>
        <w:trHeight w:val="567"/>
        <w:jc w:val="center"/>
      </w:trPr>
      <w:tc>
        <w:tcPr>
          <w:tcW w:w="2722" w:type="dxa"/>
          <w:vMerge w:val="restart"/>
          <w:vAlign w:val="center"/>
        </w:tcPr>
        <w:p w14:paraId="3C1BD7A7" w14:textId="77777777" w:rsidR="005122E2" w:rsidRPr="0069499F" w:rsidRDefault="005122E2" w:rsidP="00E0786D">
          <w:pPr>
            <w:rPr>
              <w:rFonts w:ascii="현대하모니 M" w:eastAsia="현대하모니 M" w:hAnsi="현대하모니 M"/>
            </w:rPr>
          </w:pPr>
          <w:r w:rsidRPr="0069499F">
            <w:rPr>
              <w:rFonts w:ascii="현대하모니 M" w:eastAsia="현대하모니 M" w:hAnsi="현대하모니 M" w:hint="eastAsia"/>
            </w:rPr>
            <w:t>적용차종</w:t>
          </w:r>
        </w:p>
        <w:p w14:paraId="132CEE79" w14:textId="77777777" w:rsidR="005122E2" w:rsidRDefault="005122E2" w:rsidP="00A9188C">
          <w:pPr>
            <w:rPr>
              <w:rFonts w:ascii="현대하모니 M" w:eastAsia="현대하모니 M" w:hAnsi="현대하모니 M"/>
            </w:rPr>
          </w:pPr>
          <w:r>
            <w:rPr>
              <w:rFonts w:ascii="현대하모니 M" w:eastAsia="현대하모니 M" w:hAnsi="현대하모니 M" w:hint="eastAsia"/>
            </w:rPr>
            <w:t>All</w:t>
          </w:r>
        </w:p>
        <w:p w14:paraId="3DC55267" w14:textId="77777777" w:rsidR="005122E2" w:rsidRPr="00411C8B" w:rsidRDefault="005122E2" w:rsidP="00411C8B">
          <w:pPr>
            <w:rPr>
              <w:rFonts w:ascii="현대하모니 M" w:eastAsia="현대하모니 M" w:hAnsi="현대하모니 M"/>
            </w:rPr>
          </w:pPr>
        </w:p>
      </w:tc>
      <w:tc>
        <w:tcPr>
          <w:tcW w:w="5760" w:type="dxa"/>
          <w:vAlign w:val="center"/>
        </w:tcPr>
        <w:p w14:paraId="55F706F8" w14:textId="77777777" w:rsidR="005122E2" w:rsidRPr="0069499F" w:rsidRDefault="005122E2" w:rsidP="00DF53B3">
          <w:pPr>
            <w:jc w:val="center"/>
            <w:rPr>
              <w:rFonts w:ascii="현대하모니 M" w:eastAsia="현대하모니 M" w:hAnsi="현대하모니 M"/>
              <w:b/>
              <w:w w:val="150"/>
              <w:sz w:val="34"/>
            </w:rPr>
          </w:pPr>
          <w:r w:rsidRPr="00591632">
            <w:rPr>
              <w:rFonts w:ascii="굴림" w:eastAsia="굴림" w:hAnsi="굴림"/>
              <w:noProof/>
              <w:sz w:val="24"/>
              <w:szCs w:val="24"/>
            </w:rPr>
            <w:drawing>
              <wp:inline distT="0" distB="0" distL="0" distR="0" wp14:anchorId="16024A69" wp14:editId="70ED51FE">
                <wp:extent cx="911225" cy="238760"/>
                <wp:effectExtent l="0" t="0" r="0" b="0"/>
                <wp:docPr id="4" name="그림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9157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t="11374" b="12424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11225" cy="23876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145" w:type="dxa"/>
          <w:vMerge w:val="restart"/>
          <w:vAlign w:val="center"/>
        </w:tcPr>
        <w:p w14:paraId="00D331DD" w14:textId="77777777" w:rsidR="005122E2" w:rsidRPr="0069499F" w:rsidRDefault="005122E2" w:rsidP="00B07966">
          <w:pPr>
            <w:jc w:val="right"/>
            <w:rPr>
              <w:rFonts w:ascii="현대하모니 M" w:eastAsia="현대하모니 M" w:hAnsi="현대하모니 M"/>
            </w:rPr>
          </w:pPr>
          <w:r w:rsidRPr="0069499F">
            <w:rPr>
              <w:rFonts w:ascii="현대하모니 M" w:eastAsia="현대하모니 M" w:hAnsi="현대하모니 M" w:hint="eastAsia"/>
            </w:rPr>
            <w:t>SHT/SHTS</w:t>
          </w:r>
        </w:p>
        <w:p w14:paraId="412C8FA0" w14:textId="77777777" w:rsidR="005122E2" w:rsidRPr="0069499F" w:rsidRDefault="005122E2" w:rsidP="00E0786D">
          <w:pPr>
            <w:rPr>
              <w:rFonts w:ascii="현대하모니 M" w:eastAsia="현대하모니 M" w:hAnsi="현대하모니 M"/>
            </w:rPr>
          </w:pPr>
          <w:r w:rsidRPr="0069499F">
            <w:rPr>
              <w:rFonts w:ascii="현대하모니 M" w:eastAsia="현대하모니 M" w:hAnsi="현대하모니 M" w:hint="eastAsia"/>
            </w:rPr>
            <w:t xml:space="preserve"> </w:t>
          </w:r>
        </w:p>
        <w:p w14:paraId="658ECAA2" w14:textId="236E5154" w:rsidR="005122E2" w:rsidRPr="0069499F" w:rsidRDefault="005122E2" w:rsidP="00586C95">
          <w:pPr>
            <w:jc w:val="right"/>
            <w:rPr>
              <w:rFonts w:ascii="현대하모니 M" w:eastAsia="현대하모니 M" w:hAnsi="현대하모니 M"/>
            </w:rPr>
          </w:pPr>
          <w:r w:rsidRPr="0069499F">
            <w:rPr>
              <w:rFonts w:ascii="현대하모니 M" w:eastAsia="현대하모니 M" w:hAnsi="현대하모니 M"/>
            </w:rPr>
            <w:fldChar w:fldCharType="begin"/>
          </w:r>
          <w:r w:rsidRPr="0069499F">
            <w:rPr>
              <w:rFonts w:ascii="현대하모니 M" w:eastAsia="현대하모니 M" w:hAnsi="현대하모니 M"/>
            </w:rPr>
            <w:instrText xml:space="preserve"> PAGE </w:instrText>
          </w:r>
          <w:r w:rsidRPr="0069499F">
            <w:rPr>
              <w:rFonts w:ascii="현대하모니 M" w:eastAsia="현대하모니 M" w:hAnsi="현대하모니 M"/>
            </w:rPr>
            <w:fldChar w:fldCharType="separate"/>
          </w:r>
          <w:r w:rsidR="006F533A">
            <w:rPr>
              <w:rFonts w:ascii="현대하모니 M" w:eastAsia="현대하모니 M" w:hAnsi="현대하모니 M"/>
              <w:noProof/>
            </w:rPr>
            <w:t>1</w:t>
          </w:r>
          <w:r w:rsidRPr="0069499F">
            <w:rPr>
              <w:rFonts w:ascii="현대하모니 M" w:eastAsia="현대하모니 M" w:hAnsi="현대하모니 M"/>
            </w:rPr>
            <w:fldChar w:fldCharType="end"/>
          </w:r>
          <w:r w:rsidRPr="0069499F">
            <w:rPr>
              <w:rFonts w:ascii="현대하모니 M" w:eastAsia="현대하모니 M" w:hAnsi="현대하모니 M"/>
            </w:rPr>
            <w:t>/</w:t>
          </w:r>
          <w:r>
            <w:rPr>
              <w:rStyle w:val="a8"/>
              <w:rFonts w:ascii="현대하모니 M" w:eastAsia="현대하모니 M" w:hAnsi="현대하모니 M" w:hint="eastAsia"/>
              <w:lang w:val="en-GB"/>
            </w:rPr>
            <w:t>44</w:t>
          </w:r>
        </w:p>
      </w:tc>
    </w:tr>
    <w:tr w:rsidR="005122E2" w:rsidRPr="0069499F" w14:paraId="013D11A0" w14:textId="77777777" w:rsidTr="00537F40">
      <w:trPr>
        <w:trHeight w:val="567"/>
        <w:jc w:val="center"/>
      </w:trPr>
      <w:tc>
        <w:tcPr>
          <w:tcW w:w="2722" w:type="dxa"/>
          <w:vMerge/>
          <w:vAlign w:val="center"/>
        </w:tcPr>
        <w:p w14:paraId="5E4E30A9" w14:textId="77777777" w:rsidR="005122E2" w:rsidRPr="0069499F" w:rsidRDefault="005122E2" w:rsidP="00E0786D">
          <w:pPr>
            <w:rPr>
              <w:rFonts w:ascii="현대하모니 M" w:eastAsia="현대하모니 M" w:hAnsi="현대하모니 M"/>
            </w:rPr>
          </w:pPr>
        </w:p>
      </w:tc>
      <w:tc>
        <w:tcPr>
          <w:tcW w:w="5760" w:type="dxa"/>
          <w:vAlign w:val="center"/>
        </w:tcPr>
        <w:p w14:paraId="78ADB9A1" w14:textId="77777777" w:rsidR="005122E2" w:rsidRPr="0069499F" w:rsidRDefault="005122E2" w:rsidP="00E0786D">
          <w:pPr>
            <w:jc w:val="center"/>
            <w:rPr>
              <w:rFonts w:ascii="현대하모니 M" w:eastAsia="현대하모니 M" w:hAnsi="현대하모니 M"/>
              <w:b/>
              <w:noProof/>
              <w:w w:val="150"/>
              <w:sz w:val="34"/>
            </w:rPr>
          </w:pPr>
          <w:r w:rsidRPr="0069499F">
            <w:rPr>
              <w:rFonts w:ascii="현대하모니 M" w:eastAsia="현대하모니 M" w:hAnsi="현대하모니 M" w:hint="eastAsia"/>
              <w:sz w:val="28"/>
            </w:rPr>
            <w:t>CONTROL SPECIFICATION</w:t>
          </w:r>
        </w:p>
      </w:tc>
      <w:tc>
        <w:tcPr>
          <w:tcW w:w="2145" w:type="dxa"/>
          <w:vMerge/>
          <w:vAlign w:val="center"/>
        </w:tcPr>
        <w:p w14:paraId="3BB74774" w14:textId="77777777" w:rsidR="005122E2" w:rsidRPr="0069499F" w:rsidRDefault="005122E2" w:rsidP="00B07966">
          <w:pPr>
            <w:jc w:val="right"/>
            <w:rPr>
              <w:rFonts w:ascii="현대하모니 M" w:eastAsia="현대하모니 M" w:hAnsi="현대하모니 M"/>
            </w:rPr>
          </w:pPr>
        </w:p>
      </w:tc>
    </w:tr>
    <w:tr w:rsidR="005122E2" w:rsidRPr="0069499F" w14:paraId="44C6B129" w14:textId="77777777" w:rsidTr="00537F40">
      <w:trPr>
        <w:trHeight w:val="567"/>
        <w:jc w:val="center"/>
      </w:trPr>
      <w:tc>
        <w:tcPr>
          <w:tcW w:w="2722" w:type="dxa"/>
          <w:vMerge/>
          <w:vAlign w:val="center"/>
        </w:tcPr>
        <w:p w14:paraId="1ED9CA7E" w14:textId="77777777" w:rsidR="005122E2" w:rsidRPr="0069499F" w:rsidRDefault="005122E2" w:rsidP="00E0786D">
          <w:pPr>
            <w:rPr>
              <w:rFonts w:ascii="현대하모니 M" w:eastAsia="현대하모니 M" w:hAnsi="현대하모니 M"/>
            </w:rPr>
          </w:pPr>
        </w:p>
      </w:tc>
      <w:tc>
        <w:tcPr>
          <w:tcW w:w="5760" w:type="dxa"/>
          <w:vAlign w:val="center"/>
        </w:tcPr>
        <w:p w14:paraId="243A136D" w14:textId="77777777" w:rsidR="005122E2" w:rsidRPr="0069499F" w:rsidRDefault="005122E2" w:rsidP="00E0786D">
          <w:pPr>
            <w:jc w:val="center"/>
            <w:rPr>
              <w:rFonts w:ascii="현대하모니 M" w:eastAsia="현대하모니 M" w:hAnsi="현대하모니 M"/>
              <w:b/>
              <w:noProof/>
              <w:w w:val="150"/>
              <w:sz w:val="34"/>
            </w:rPr>
          </w:pPr>
          <w:r w:rsidRPr="0069499F">
            <w:rPr>
              <w:rFonts w:ascii="현대하모니 M" w:eastAsia="현대하모니 M" w:hAnsi="현대하모니 M" w:hint="eastAsia"/>
              <w:sz w:val="28"/>
            </w:rPr>
            <w:t>제어 사양서</w:t>
          </w:r>
        </w:p>
      </w:tc>
      <w:tc>
        <w:tcPr>
          <w:tcW w:w="2145" w:type="dxa"/>
          <w:vMerge/>
          <w:vAlign w:val="center"/>
        </w:tcPr>
        <w:p w14:paraId="6307FECC" w14:textId="77777777" w:rsidR="005122E2" w:rsidRPr="0069499F" w:rsidRDefault="005122E2" w:rsidP="00B07966">
          <w:pPr>
            <w:jc w:val="right"/>
            <w:rPr>
              <w:rFonts w:ascii="현대하모니 M" w:eastAsia="현대하모니 M" w:hAnsi="현대하모니 M"/>
            </w:rPr>
          </w:pPr>
        </w:p>
      </w:tc>
    </w:tr>
    <w:tr w:rsidR="005122E2" w:rsidRPr="0069499F" w14:paraId="1D0C8BBA" w14:textId="77777777" w:rsidTr="00537F40">
      <w:trPr>
        <w:trHeight w:val="567"/>
        <w:jc w:val="center"/>
      </w:trPr>
      <w:tc>
        <w:tcPr>
          <w:tcW w:w="2722" w:type="dxa"/>
          <w:vMerge w:val="restart"/>
          <w:vAlign w:val="center"/>
        </w:tcPr>
        <w:p w14:paraId="15875A59" w14:textId="0965000A" w:rsidR="005122E2" w:rsidRPr="0069499F" w:rsidRDefault="005122E2" w:rsidP="00A9188C">
          <w:pPr>
            <w:rPr>
              <w:rFonts w:ascii="현대하모니 M" w:eastAsia="현대하모니 M" w:hAnsi="현대하모니 M"/>
            </w:rPr>
          </w:pPr>
          <w:r w:rsidRPr="0069499F">
            <w:rPr>
              <w:rFonts w:ascii="현대하모니 M" w:eastAsia="현대하모니 M" w:hAnsi="현대하모니 M" w:hint="eastAsia"/>
            </w:rPr>
            <w:t>작성처</w:t>
          </w:r>
        </w:p>
        <w:p w14:paraId="04A1C3C1" w14:textId="02BF2D91" w:rsidR="005122E2" w:rsidRPr="0069499F" w:rsidRDefault="005122E2" w:rsidP="00A9188C">
          <w:pPr>
            <w:rPr>
              <w:rFonts w:ascii="현대하모니 M" w:eastAsia="현대하모니 M" w:hAnsi="현대하모니 M"/>
            </w:rPr>
          </w:pPr>
          <w:r>
            <w:rPr>
              <w:rFonts w:ascii="현대하모니 M" w:eastAsia="현대하모니 M" w:hAnsi="현대하모니 M"/>
              <w:noProof/>
            </w:rPr>
            <mc:AlternateContent>
              <mc:Choice Requires="wps">
                <w:drawing>
                  <wp:anchor distT="0" distB="0" distL="114300" distR="114300" simplePos="0" relativeHeight="251666944" behindDoc="0" locked="0" layoutInCell="0" allowOverlap="1" wp14:anchorId="5B6F71C9" wp14:editId="08E5C972">
                    <wp:simplePos x="0" y="0"/>
                    <wp:positionH relativeFrom="column">
                      <wp:posOffset>-74930</wp:posOffset>
                    </wp:positionH>
                    <wp:positionV relativeFrom="paragraph">
                      <wp:posOffset>561975</wp:posOffset>
                    </wp:positionV>
                    <wp:extent cx="6774180" cy="6289040"/>
                    <wp:effectExtent l="0" t="0" r="26670" b="16510"/>
                    <wp:wrapNone/>
                    <wp:docPr id="2" name="직사각형 2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6774180" cy="628904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rect w14:anchorId="3327D0FD" id="직사각형 2" o:spid="_x0000_s1026" style="position:absolute;left:0;text-align:left;margin-left:-5.9pt;margin-top:44.25pt;width:533.4pt;height:495.2pt;z-index:251666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" o:allowincell="f" filled="f" strokeweight=".5pt"/>
                </w:pict>
              </mc:Fallback>
            </mc:AlternateContent>
          </w:r>
          <w:r w:rsidRPr="0069499F">
            <w:rPr>
              <w:rFonts w:ascii="현대하모니 M" w:eastAsia="현대하모니 M" w:hAnsi="현대하모니 M" w:hint="eastAsia"/>
            </w:rPr>
            <w:t>전자제어설계</w:t>
          </w:r>
          <w:r>
            <w:rPr>
              <w:rFonts w:ascii="현대하모니 M" w:eastAsia="현대하모니 M" w:hAnsi="현대하모니 M" w:hint="eastAsia"/>
            </w:rPr>
            <w:t>1</w:t>
          </w:r>
          <w:r w:rsidRPr="0069499F">
            <w:rPr>
              <w:rFonts w:ascii="현대하모니 M" w:eastAsia="현대하모니 M" w:hAnsi="현대하모니 M" w:hint="eastAsia"/>
            </w:rPr>
            <w:t>팀</w:t>
          </w:r>
        </w:p>
      </w:tc>
      <w:tc>
        <w:tcPr>
          <w:tcW w:w="5760" w:type="dxa"/>
          <w:vAlign w:val="center"/>
        </w:tcPr>
        <w:p w14:paraId="4CDF7829" w14:textId="77777777" w:rsidR="005122E2" w:rsidRPr="0069499F" w:rsidRDefault="005122E2" w:rsidP="00586C95">
          <w:pPr>
            <w:jc w:val="center"/>
            <w:rPr>
              <w:rFonts w:ascii="현대하모니 M" w:eastAsia="현대하모니 M" w:hAnsi="현대하모니 M"/>
              <w:color w:val="000000" w:themeColor="text1"/>
              <w:sz w:val="28"/>
              <w:szCs w:val="28"/>
            </w:rPr>
          </w:pPr>
          <w:r w:rsidRPr="002C64A7">
            <w:rPr>
              <w:rFonts w:ascii="현대하모니 M" w:eastAsia="현대하모니 M" w:hAnsi="현대하모니 M" w:hint="eastAsia"/>
              <w:sz w:val="28"/>
              <w:szCs w:val="28"/>
            </w:rPr>
            <w:t>WPC(Wireless Power Charger)</w:t>
          </w:r>
        </w:p>
      </w:tc>
      <w:tc>
        <w:tcPr>
          <w:tcW w:w="2145" w:type="dxa"/>
          <w:vMerge w:val="restart"/>
          <w:vAlign w:val="center"/>
        </w:tcPr>
        <w:p w14:paraId="3411ADD0" w14:textId="77777777" w:rsidR="005122E2" w:rsidRPr="0069499F" w:rsidRDefault="005122E2" w:rsidP="00A9188C">
          <w:pPr>
            <w:rPr>
              <w:rFonts w:ascii="현대하모니 M" w:eastAsia="현대하모니 M" w:hAnsi="현대하모니 M"/>
            </w:rPr>
          </w:pPr>
          <w:r w:rsidRPr="0069499F">
            <w:rPr>
              <w:rFonts w:ascii="현대하모니 M" w:eastAsia="현대하모니 M" w:hAnsi="현대하모니 M" w:hint="eastAsia"/>
            </w:rPr>
            <w:t>DRAWING P/No.</w:t>
          </w:r>
        </w:p>
        <w:p w14:paraId="2545D423" w14:textId="77777777" w:rsidR="005122E2" w:rsidRPr="0069499F" w:rsidRDefault="005122E2" w:rsidP="00A9188C">
          <w:pPr>
            <w:rPr>
              <w:rFonts w:ascii="현대하모니 M" w:eastAsia="현대하모니 M" w:hAnsi="현대하모니 M"/>
            </w:rPr>
          </w:pPr>
        </w:p>
        <w:p w14:paraId="02E818D0" w14:textId="77777777" w:rsidR="005122E2" w:rsidRPr="0069499F" w:rsidRDefault="005122E2" w:rsidP="007E4ED1">
          <w:pPr>
            <w:rPr>
              <w:rFonts w:ascii="현대하모니 M" w:eastAsia="현대하모니 M" w:hAnsi="현대하모니 M"/>
              <w:color w:val="FF0000"/>
            </w:rPr>
          </w:pPr>
          <w:r w:rsidRPr="0069499F">
            <w:rPr>
              <w:rFonts w:ascii="현대하모니 M" w:eastAsia="현대하모니 M" w:hAnsi="현대하모니 M" w:hint="eastAsia"/>
              <w:b/>
              <w:color w:val="FF0000"/>
            </w:rPr>
            <w:t>도면 P/NO 기입</w:t>
          </w:r>
        </w:p>
      </w:tc>
    </w:tr>
    <w:tr w:rsidR="005122E2" w:rsidRPr="0069499F" w14:paraId="14329795" w14:textId="77777777" w:rsidTr="00537F40">
      <w:trPr>
        <w:trHeight w:val="567"/>
        <w:jc w:val="center"/>
      </w:trPr>
      <w:tc>
        <w:tcPr>
          <w:tcW w:w="2722" w:type="dxa"/>
          <w:vMerge/>
          <w:vAlign w:val="center"/>
        </w:tcPr>
        <w:p w14:paraId="05591FD7" w14:textId="77777777" w:rsidR="005122E2" w:rsidRPr="0069499F" w:rsidRDefault="005122E2" w:rsidP="00A9188C">
          <w:pPr>
            <w:rPr>
              <w:rFonts w:ascii="현대하모니 M" w:eastAsia="현대하모니 M" w:hAnsi="현대하모니 M"/>
            </w:rPr>
          </w:pPr>
        </w:p>
      </w:tc>
      <w:tc>
        <w:tcPr>
          <w:tcW w:w="5760" w:type="dxa"/>
          <w:vAlign w:val="center"/>
        </w:tcPr>
        <w:p w14:paraId="4727273D" w14:textId="77777777" w:rsidR="005122E2" w:rsidRPr="00131839" w:rsidRDefault="005122E2" w:rsidP="003B064C">
          <w:pPr>
            <w:jc w:val="center"/>
            <w:rPr>
              <w:rFonts w:ascii="현대하모니 M" w:eastAsia="현대하모니 M" w:hAnsi="현대하모니 M" w:cs="바탕"/>
              <w:sz w:val="28"/>
              <w:szCs w:val="28"/>
            </w:rPr>
          </w:pPr>
          <w:r>
            <w:rPr>
              <w:rFonts w:ascii="현대하모니 M" w:eastAsia="현대하모니 M" w:hAnsi="현대하모니 M" w:hint="eastAsia"/>
              <w:sz w:val="28"/>
              <w:szCs w:val="28"/>
            </w:rPr>
            <w:t>WPC Control</w:t>
          </w:r>
        </w:p>
      </w:tc>
      <w:tc>
        <w:tcPr>
          <w:tcW w:w="2145" w:type="dxa"/>
          <w:vMerge/>
          <w:vAlign w:val="center"/>
        </w:tcPr>
        <w:p w14:paraId="4419287A" w14:textId="77777777" w:rsidR="005122E2" w:rsidRPr="0069499F" w:rsidRDefault="005122E2" w:rsidP="00A9188C">
          <w:pPr>
            <w:rPr>
              <w:rFonts w:ascii="현대하모니 M" w:eastAsia="현대하모니 M" w:hAnsi="현대하모니 M"/>
            </w:rPr>
          </w:pPr>
        </w:p>
      </w:tc>
    </w:tr>
  </w:tbl>
  <w:p w14:paraId="73EDD8A3" w14:textId="77777777" w:rsidR="005122E2" w:rsidRPr="0069499F" w:rsidRDefault="005122E2" w:rsidP="00C77A99">
    <w:pPr>
      <w:pStyle w:val="a6"/>
      <w:rPr>
        <w:rFonts w:ascii="현대하모니 M" w:eastAsia="현대하모니 M" w:hAnsi="현대하모니 M"/>
      </w:rPr>
    </w:pPr>
    <w:r w:rsidRPr="0069499F">
      <w:rPr>
        <w:rFonts w:ascii="현대하모니 M" w:eastAsia="현대하모니 M" w:hAnsi="현대하모니 M" w:hint="eastAsia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8DEA40A"/>
    <w:lvl w:ilvl="0">
      <w:start w:val="1"/>
      <w:numFmt w:val="decimal"/>
      <w:pStyle w:val="5"/>
      <w:lvlText w:val="%1."/>
      <w:lvlJc w:val="left"/>
      <w:pPr>
        <w:tabs>
          <w:tab w:val="num" w:pos="2062"/>
        </w:tabs>
        <w:ind w:leftChars="1000" w:left="2062" w:hangingChars="200" w:hanging="360"/>
      </w:pPr>
    </w:lvl>
  </w:abstractNum>
  <w:abstractNum w:abstractNumId="1" w15:restartNumberingAfterBreak="0">
    <w:nsid w:val="FFFFFF7D"/>
    <w:multiLevelType w:val="singleLevel"/>
    <w:tmpl w:val="DBB2B672"/>
    <w:lvl w:ilvl="0">
      <w:start w:val="1"/>
      <w:numFmt w:val="decimal"/>
      <w:pStyle w:val="4"/>
      <w:lvlText w:val="%1."/>
      <w:lvlJc w:val="left"/>
      <w:pPr>
        <w:tabs>
          <w:tab w:val="num" w:pos="1637"/>
        </w:tabs>
        <w:ind w:leftChars="800" w:left="1637" w:hangingChars="200" w:hanging="360"/>
      </w:pPr>
    </w:lvl>
  </w:abstractNum>
  <w:abstractNum w:abstractNumId="2" w15:restartNumberingAfterBreak="0">
    <w:nsid w:val="FFFFFF7E"/>
    <w:multiLevelType w:val="singleLevel"/>
    <w:tmpl w:val="DF7E8758"/>
    <w:lvl w:ilvl="0">
      <w:start w:val="1"/>
      <w:numFmt w:val="decimal"/>
      <w:pStyle w:val="3"/>
      <w:lvlText w:val="%1."/>
      <w:lvlJc w:val="left"/>
      <w:pPr>
        <w:tabs>
          <w:tab w:val="num" w:pos="1212"/>
        </w:tabs>
        <w:ind w:leftChars="600" w:left="1212" w:hangingChars="200" w:hanging="360"/>
      </w:pPr>
    </w:lvl>
  </w:abstractNum>
  <w:abstractNum w:abstractNumId="3" w15:restartNumberingAfterBreak="0">
    <w:nsid w:val="FFFFFF7F"/>
    <w:multiLevelType w:val="singleLevel"/>
    <w:tmpl w:val="616864E8"/>
    <w:lvl w:ilvl="0">
      <w:start w:val="1"/>
      <w:numFmt w:val="decimal"/>
      <w:pStyle w:val="2"/>
      <w:lvlText w:val="%1."/>
      <w:lvlJc w:val="left"/>
      <w:pPr>
        <w:tabs>
          <w:tab w:val="num" w:pos="786"/>
        </w:tabs>
        <w:ind w:leftChars="400" w:left="786" w:hangingChars="200" w:hanging="360"/>
      </w:pPr>
    </w:lvl>
  </w:abstractNum>
  <w:abstractNum w:abstractNumId="4" w15:restartNumberingAfterBreak="0">
    <w:nsid w:val="FFFFFF80"/>
    <w:multiLevelType w:val="singleLevel"/>
    <w:tmpl w:val="BB4E559E"/>
    <w:lvl w:ilvl="0">
      <w:start w:val="1"/>
      <w:numFmt w:val="bullet"/>
      <w:pStyle w:val="50"/>
      <w:lvlText w:val=""/>
      <w:lvlJc w:val="left"/>
      <w:pPr>
        <w:tabs>
          <w:tab w:val="num" w:pos="2062"/>
        </w:tabs>
        <w:ind w:leftChars="1000" w:left="2062" w:hangingChars="200" w:hanging="360"/>
      </w:pPr>
      <w:rPr>
        <w:rFonts w:ascii="Wingdings" w:hAnsi="Wingdings" w:hint="default"/>
      </w:rPr>
    </w:lvl>
  </w:abstractNum>
  <w:abstractNum w:abstractNumId="5" w15:restartNumberingAfterBreak="0">
    <w:nsid w:val="FFFFFF81"/>
    <w:multiLevelType w:val="singleLevel"/>
    <w:tmpl w:val="E388684C"/>
    <w:lvl w:ilvl="0">
      <w:start w:val="1"/>
      <w:numFmt w:val="bullet"/>
      <w:pStyle w:val="40"/>
      <w:lvlText w:val=""/>
      <w:lvlJc w:val="left"/>
      <w:pPr>
        <w:tabs>
          <w:tab w:val="num" w:pos="1637"/>
        </w:tabs>
        <w:ind w:leftChars="800" w:left="1637" w:hangingChars="200" w:hanging="360"/>
      </w:pPr>
      <w:rPr>
        <w:rFonts w:ascii="Wingdings" w:hAnsi="Wingdings" w:hint="default"/>
      </w:rPr>
    </w:lvl>
  </w:abstractNum>
  <w:abstractNum w:abstractNumId="6" w15:restartNumberingAfterBreak="0">
    <w:nsid w:val="FFFFFF82"/>
    <w:multiLevelType w:val="singleLevel"/>
    <w:tmpl w:val="C3182186"/>
    <w:lvl w:ilvl="0">
      <w:start w:val="1"/>
      <w:numFmt w:val="bullet"/>
      <w:pStyle w:val="30"/>
      <w:lvlText w:val=""/>
      <w:lvlJc w:val="left"/>
      <w:pPr>
        <w:tabs>
          <w:tab w:val="num" w:pos="1212"/>
        </w:tabs>
        <w:ind w:leftChars="600" w:left="1212" w:hangingChars="200" w:hanging="360"/>
      </w:pPr>
      <w:rPr>
        <w:rFonts w:ascii="Wingdings" w:hAnsi="Wingdings" w:hint="default"/>
      </w:rPr>
    </w:lvl>
  </w:abstractNum>
  <w:abstractNum w:abstractNumId="7" w15:restartNumberingAfterBreak="0">
    <w:nsid w:val="FFFFFF83"/>
    <w:multiLevelType w:val="singleLevel"/>
    <w:tmpl w:val="E4C01C06"/>
    <w:lvl w:ilvl="0">
      <w:start w:val="1"/>
      <w:numFmt w:val="bullet"/>
      <w:pStyle w:val="20"/>
      <w:lvlText w:val=""/>
      <w:lvlJc w:val="left"/>
      <w:pPr>
        <w:tabs>
          <w:tab w:val="num" w:pos="786"/>
        </w:tabs>
        <w:ind w:leftChars="400" w:left="786" w:hangingChars="200" w:hanging="360"/>
      </w:pPr>
      <w:rPr>
        <w:rFonts w:ascii="Wingdings" w:hAnsi="Wingdings" w:hint="default"/>
      </w:rPr>
    </w:lvl>
  </w:abstractNum>
  <w:abstractNum w:abstractNumId="8" w15:restartNumberingAfterBreak="0">
    <w:nsid w:val="FFFFFF88"/>
    <w:multiLevelType w:val="singleLevel"/>
    <w:tmpl w:val="AC9A38DC"/>
    <w:lvl w:ilvl="0">
      <w:start w:val="1"/>
      <w:numFmt w:val="decimal"/>
      <w:pStyle w:val="a"/>
      <w:lvlText w:val="%1."/>
      <w:lvlJc w:val="left"/>
      <w:pPr>
        <w:tabs>
          <w:tab w:val="num" w:pos="361"/>
        </w:tabs>
        <w:ind w:leftChars="200" w:left="361" w:hangingChars="200" w:hanging="360"/>
      </w:pPr>
    </w:lvl>
  </w:abstractNum>
  <w:abstractNum w:abstractNumId="9" w15:restartNumberingAfterBreak="0">
    <w:nsid w:val="FFFFFF89"/>
    <w:multiLevelType w:val="singleLevel"/>
    <w:tmpl w:val="FA60B97A"/>
    <w:lvl w:ilvl="0">
      <w:start w:val="1"/>
      <w:numFmt w:val="bullet"/>
      <w:pStyle w:val="a0"/>
      <w:lvlText w:val=""/>
      <w:lvlJc w:val="left"/>
      <w:pPr>
        <w:tabs>
          <w:tab w:val="num" w:pos="361"/>
        </w:tabs>
        <w:ind w:leftChars="200" w:left="361" w:hangingChars="200" w:hanging="360"/>
      </w:pPr>
      <w:rPr>
        <w:rFonts w:ascii="Wingdings" w:hAnsi="Wingdings" w:hint="default"/>
      </w:rPr>
    </w:lvl>
  </w:abstractNum>
  <w:abstractNum w:abstractNumId="10" w15:restartNumberingAfterBreak="0">
    <w:nsid w:val="086C52AD"/>
    <w:multiLevelType w:val="hybridMultilevel"/>
    <w:tmpl w:val="C44AF5E4"/>
    <w:lvl w:ilvl="0" w:tplc="BD5C0436">
      <w:start w:val="1"/>
      <w:numFmt w:val="decimal"/>
      <w:lvlText w:val="(%1)"/>
      <w:lvlJc w:val="left"/>
      <w:pPr>
        <w:ind w:left="644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084" w:hanging="400"/>
      </w:pPr>
    </w:lvl>
    <w:lvl w:ilvl="2" w:tplc="0409001B" w:tentative="1">
      <w:start w:val="1"/>
      <w:numFmt w:val="lowerRoman"/>
      <w:lvlText w:val="%3."/>
      <w:lvlJc w:val="right"/>
      <w:pPr>
        <w:ind w:left="1484" w:hanging="400"/>
      </w:pPr>
    </w:lvl>
    <w:lvl w:ilvl="3" w:tplc="0409000F" w:tentative="1">
      <w:start w:val="1"/>
      <w:numFmt w:val="decimal"/>
      <w:lvlText w:val="%4."/>
      <w:lvlJc w:val="left"/>
      <w:pPr>
        <w:ind w:left="1884" w:hanging="400"/>
      </w:pPr>
    </w:lvl>
    <w:lvl w:ilvl="4" w:tplc="04090019" w:tentative="1">
      <w:start w:val="1"/>
      <w:numFmt w:val="upperLetter"/>
      <w:lvlText w:val="%5."/>
      <w:lvlJc w:val="left"/>
      <w:pPr>
        <w:ind w:left="2284" w:hanging="400"/>
      </w:pPr>
    </w:lvl>
    <w:lvl w:ilvl="5" w:tplc="0409001B" w:tentative="1">
      <w:start w:val="1"/>
      <w:numFmt w:val="lowerRoman"/>
      <w:lvlText w:val="%6."/>
      <w:lvlJc w:val="right"/>
      <w:pPr>
        <w:ind w:left="2684" w:hanging="400"/>
      </w:pPr>
    </w:lvl>
    <w:lvl w:ilvl="6" w:tplc="0409000F" w:tentative="1">
      <w:start w:val="1"/>
      <w:numFmt w:val="decimal"/>
      <w:lvlText w:val="%7."/>
      <w:lvlJc w:val="left"/>
      <w:pPr>
        <w:ind w:left="3084" w:hanging="400"/>
      </w:pPr>
    </w:lvl>
    <w:lvl w:ilvl="7" w:tplc="04090019" w:tentative="1">
      <w:start w:val="1"/>
      <w:numFmt w:val="upperLetter"/>
      <w:lvlText w:val="%8."/>
      <w:lvlJc w:val="left"/>
      <w:pPr>
        <w:ind w:left="3484" w:hanging="400"/>
      </w:pPr>
    </w:lvl>
    <w:lvl w:ilvl="8" w:tplc="0409001B" w:tentative="1">
      <w:start w:val="1"/>
      <w:numFmt w:val="lowerRoman"/>
      <w:lvlText w:val="%9."/>
      <w:lvlJc w:val="right"/>
      <w:pPr>
        <w:ind w:left="3884" w:hanging="400"/>
      </w:pPr>
    </w:lvl>
  </w:abstractNum>
  <w:abstractNum w:abstractNumId="11" w15:restartNumberingAfterBreak="0">
    <w:nsid w:val="0B1671AE"/>
    <w:multiLevelType w:val="hybridMultilevel"/>
    <w:tmpl w:val="E7460EA4"/>
    <w:lvl w:ilvl="0" w:tplc="4E6E3044">
      <w:start w:val="2"/>
      <w:numFmt w:val="bullet"/>
      <w:lvlText w:val="-"/>
      <w:lvlJc w:val="left"/>
      <w:pPr>
        <w:ind w:left="800" w:hanging="400"/>
      </w:pPr>
      <w:rPr>
        <w:rFonts w:ascii="Tahoma" w:eastAsiaTheme="minorEastAsia" w:hAnsi="Tahoma" w:cs="Tahoma"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2" w15:restartNumberingAfterBreak="0">
    <w:nsid w:val="0C7E6EF8"/>
    <w:multiLevelType w:val="multilevel"/>
    <w:tmpl w:val="8D50B748"/>
    <w:lvl w:ilvl="0">
      <w:start w:val="1"/>
      <w:numFmt w:val="decimal"/>
      <w:pStyle w:val="SL1"/>
      <w:lvlText w:val="%1"/>
      <w:lvlJc w:val="left"/>
      <w:pPr>
        <w:tabs>
          <w:tab w:val="num" w:pos="425"/>
        </w:tabs>
        <w:ind w:left="425" w:hanging="425"/>
      </w:pPr>
      <w:rPr>
        <w:rFonts w:hint="eastAsia"/>
        <w:sz w:val="22"/>
        <w:szCs w:val="22"/>
      </w:rPr>
    </w:lvl>
    <w:lvl w:ilvl="1">
      <w:start w:val="1"/>
      <w:numFmt w:val="decimal"/>
      <w:pStyle w:val="SL2"/>
      <w:lvlText w:val="%1.%2"/>
      <w:lvlJc w:val="left"/>
      <w:pPr>
        <w:tabs>
          <w:tab w:val="num" w:pos="992"/>
        </w:tabs>
        <w:ind w:left="992" w:hanging="567"/>
      </w:pPr>
      <w:rPr>
        <w:rFonts w:hint="eastAsia"/>
        <w:sz w:val="22"/>
        <w:szCs w:val="22"/>
      </w:rPr>
    </w:lvl>
    <w:lvl w:ilvl="2">
      <w:start w:val="1"/>
      <w:numFmt w:val="decimal"/>
      <w:pStyle w:val="SL3"/>
      <w:lvlText w:val="%1.%2.%3"/>
      <w:lvlJc w:val="left"/>
      <w:pPr>
        <w:tabs>
          <w:tab w:val="num" w:pos="1418"/>
        </w:tabs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1984"/>
        </w:tabs>
        <w:ind w:left="1984" w:hanging="708"/>
      </w:pPr>
      <w:rPr>
        <w:rFonts w:hint="eastAsia"/>
        <w:sz w:val="22"/>
        <w:szCs w:val="22"/>
      </w:rPr>
    </w:lvl>
    <w:lvl w:ilvl="4">
      <w:start w:val="1"/>
      <w:numFmt w:val="decimal"/>
      <w:lvlText w:val="%1.%2.%3.%4.%5"/>
      <w:lvlJc w:val="left"/>
      <w:pPr>
        <w:tabs>
          <w:tab w:val="num" w:pos="2781"/>
        </w:tabs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3260"/>
        </w:tabs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3827"/>
        </w:tabs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4394"/>
        </w:tabs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5102"/>
        </w:tabs>
        <w:ind w:left="5102" w:hanging="1700"/>
      </w:pPr>
      <w:rPr>
        <w:rFonts w:hint="eastAsia"/>
      </w:rPr>
    </w:lvl>
  </w:abstractNum>
  <w:abstractNum w:abstractNumId="13" w15:restartNumberingAfterBreak="0">
    <w:nsid w:val="126D1569"/>
    <w:multiLevelType w:val="hybridMultilevel"/>
    <w:tmpl w:val="4D8A04C4"/>
    <w:lvl w:ilvl="0" w:tplc="32D8E63C">
      <w:start w:val="1"/>
      <w:numFmt w:val="decimal"/>
      <w:lvlText w:val="(%1)"/>
      <w:lvlJc w:val="left"/>
      <w:pPr>
        <w:ind w:left="684" w:hanging="400"/>
      </w:pPr>
      <w:rPr>
        <w:rFonts w:hint="default"/>
        <w:lang w:val="en-GB"/>
      </w:rPr>
    </w:lvl>
    <w:lvl w:ilvl="1" w:tplc="04090019">
      <w:start w:val="1"/>
      <w:numFmt w:val="upperLetter"/>
      <w:lvlText w:val="%2."/>
      <w:lvlJc w:val="left"/>
      <w:pPr>
        <w:ind w:left="1084" w:hanging="400"/>
      </w:pPr>
    </w:lvl>
    <w:lvl w:ilvl="2" w:tplc="0409001B" w:tentative="1">
      <w:start w:val="1"/>
      <w:numFmt w:val="lowerRoman"/>
      <w:lvlText w:val="%3."/>
      <w:lvlJc w:val="right"/>
      <w:pPr>
        <w:ind w:left="1484" w:hanging="400"/>
      </w:pPr>
    </w:lvl>
    <w:lvl w:ilvl="3" w:tplc="0409000F" w:tentative="1">
      <w:start w:val="1"/>
      <w:numFmt w:val="decimal"/>
      <w:lvlText w:val="%4."/>
      <w:lvlJc w:val="left"/>
      <w:pPr>
        <w:ind w:left="1884" w:hanging="400"/>
      </w:pPr>
    </w:lvl>
    <w:lvl w:ilvl="4" w:tplc="04090019" w:tentative="1">
      <w:start w:val="1"/>
      <w:numFmt w:val="upperLetter"/>
      <w:lvlText w:val="%5."/>
      <w:lvlJc w:val="left"/>
      <w:pPr>
        <w:ind w:left="2284" w:hanging="400"/>
      </w:pPr>
    </w:lvl>
    <w:lvl w:ilvl="5" w:tplc="0409001B" w:tentative="1">
      <w:start w:val="1"/>
      <w:numFmt w:val="lowerRoman"/>
      <w:lvlText w:val="%6."/>
      <w:lvlJc w:val="right"/>
      <w:pPr>
        <w:ind w:left="2684" w:hanging="400"/>
      </w:pPr>
    </w:lvl>
    <w:lvl w:ilvl="6" w:tplc="0409000F" w:tentative="1">
      <w:start w:val="1"/>
      <w:numFmt w:val="decimal"/>
      <w:lvlText w:val="%7."/>
      <w:lvlJc w:val="left"/>
      <w:pPr>
        <w:ind w:left="3084" w:hanging="400"/>
      </w:pPr>
    </w:lvl>
    <w:lvl w:ilvl="7" w:tplc="04090019" w:tentative="1">
      <w:start w:val="1"/>
      <w:numFmt w:val="upperLetter"/>
      <w:lvlText w:val="%8."/>
      <w:lvlJc w:val="left"/>
      <w:pPr>
        <w:ind w:left="3484" w:hanging="400"/>
      </w:pPr>
    </w:lvl>
    <w:lvl w:ilvl="8" w:tplc="0409001B" w:tentative="1">
      <w:start w:val="1"/>
      <w:numFmt w:val="lowerRoman"/>
      <w:lvlText w:val="%9."/>
      <w:lvlJc w:val="right"/>
      <w:pPr>
        <w:ind w:left="3884" w:hanging="400"/>
      </w:pPr>
    </w:lvl>
  </w:abstractNum>
  <w:abstractNum w:abstractNumId="14" w15:restartNumberingAfterBreak="0">
    <w:nsid w:val="143C0835"/>
    <w:multiLevelType w:val="hybridMultilevel"/>
    <w:tmpl w:val="15DAAC42"/>
    <w:lvl w:ilvl="0" w:tplc="0D5E471C">
      <w:start w:val="1"/>
      <w:numFmt w:val="decimal"/>
      <w:lvlText w:val="(%1)"/>
      <w:lvlJc w:val="left"/>
      <w:pPr>
        <w:tabs>
          <w:tab w:val="num" w:pos="720"/>
        </w:tabs>
        <w:ind w:left="720" w:hanging="360"/>
      </w:pPr>
    </w:lvl>
    <w:lvl w:ilvl="1" w:tplc="6F66280E" w:tentative="1">
      <w:start w:val="1"/>
      <w:numFmt w:val="decimal"/>
      <w:lvlText w:val="(%2)"/>
      <w:lvlJc w:val="left"/>
      <w:pPr>
        <w:tabs>
          <w:tab w:val="num" w:pos="1440"/>
        </w:tabs>
        <w:ind w:left="1440" w:hanging="360"/>
      </w:pPr>
    </w:lvl>
    <w:lvl w:ilvl="2" w:tplc="2766BC90" w:tentative="1">
      <w:start w:val="1"/>
      <w:numFmt w:val="decimal"/>
      <w:lvlText w:val="(%3)"/>
      <w:lvlJc w:val="left"/>
      <w:pPr>
        <w:tabs>
          <w:tab w:val="num" w:pos="2160"/>
        </w:tabs>
        <w:ind w:left="2160" w:hanging="360"/>
      </w:pPr>
    </w:lvl>
    <w:lvl w:ilvl="3" w:tplc="523E6354" w:tentative="1">
      <w:start w:val="1"/>
      <w:numFmt w:val="decimal"/>
      <w:lvlText w:val="(%4)"/>
      <w:lvlJc w:val="left"/>
      <w:pPr>
        <w:tabs>
          <w:tab w:val="num" w:pos="2880"/>
        </w:tabs>
        <w:ind w:left="2880" w:hanging="360"/>
      </w:pPr>
    </w:lvl>
    <w:lvl w:ilvl="4" w:tplc="EABCCEB2" w:tentative="1">
      <w:start w:val="1"/>
      <w:numFmt w:val="decimal"/>
      <w:lvlText w:val="(%5)"/>
      <w:lvlJc w:val="left"/>
      <w:pPr>
        <w:tabs>
          <w:tab w:val="num" w:pos="3600"/>
        </w:tabs>
        <w:ind w:left="3600" w:hanging="360"/>
      </w:pPr>
    </w:lvl>
    <w:lvl w:ilvl="5" w:tplc="0866AE74" w:tentative="1">
      <w:start w:val="1"/>
      <w:numFmt w:val="decimal"/>
      <w:lvlText w:val="(%6)"/>
      <w:lvlJc w:val="left"/>
      <w:pPr>
        <w:tabs>
          <w:tab w:val="num" w:pos="4320"/>
        </w:tabs>
        <w:ind w:left="4320" w:hanging="360"/>
      </w:pPr>
    </w:lvl>
    <w:lvl w:ilvl="6" w:tplc="3C9CA1D0" w:tentative="1">
      <w:start w:val="1"/>
      <w:numFmt w:val="decimal"/>
      <w:lvlText w:val="(%7)"/>
      <w:lvlJc w:val="left"/>
      <w:pPr>
        <w:tabs>
          <w:tab w:val="num" w:pos="5040"/>
        </w:tabs>
        <w:ind w:left="5040" w:hanging="360"/>
      </w:pPr>
    </w:lvl>
    <w:lvl w:ilvl="7" w:tplc="4312999E" w:tentative="1">
      <w:start w:val="1"/>
      <w:numFmt w:val="decimal"/>
      <w:lvlText w:val="(%8)"/>
      <w:lvlJc w:val="left"/>
      <w:pPr>
        <w:tabs>
          <w:tab w:val="num" w:pos="5760"/>
        </w:tabs>
        <w:ind w:left="5760" w:hanging="360"/>
      </w:pPr>
    </w:lvl>
    <w:lvl w:ilvl="8" w:tplc="CCA6837A" w:tentative="1">
      <w:start w:val="1"/>
      <w:numFmt w:val="decimal"/>
      <w:lvlText w:val="(%9)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45F22D2"/>
    <w:multiLevelType w:val="hybridMultilevel"/>
    <w:tmpl w:val="3C74B96C"/>
    <w:lvl w:ilvl="0" w:tplc="D3CCBF3E">
      <w:start w:val="1"/>
      <w:numFmt w:val="decimal"/>
      <w:pStyle w:val="SNV"/>
      <w:lvlText w:val="%1)"/>
      <w:lvlJc w:val="left"/>
      <w:pPr>
        <w:ind w:left="3420" w:hanging="360"/>
      </w:pPr>
      <w:rPr>
        <w:rFonts w:hint="eastAsia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position w:val="0"/>
        <w:u w:val="none"/>
        <w:effect w:val="none"/>
        <w:vertAlign w:val="baseline"/>
        <w:em w:val="none"/>
        <w:specVanish w:val="0"/>
      </w:rPr>
    </w:lvl>
    <w:lvl w:ilvl="1" w:tplc="04090019" w:tentative="1">
      <w:start w:val="1"/>
      <w:numFmt w:val="upperLetter"/>
      <w:lvlText w:val="%2."/>
      <w:lvlJc w:val="left"/>
      <w:pPr>
        <w:ind w:left="3860" w:hanging="400"/>
      </w:pPr>
    </w:lvl>
    <w:lvl w:ilvl="2" w:tplc="0409001B" w:tentative="1">
      <w:start w:val="1"/>
      <w:numFmt w:val="lowerRoman"/>
      <w:lvlText w:val="%3."/>
      <w:lvlJc w:val="right"/>
      <w:pPr>
        <w:ind w:left="4260" w:hanging="400"/>
      </w:pPr>
    </w:lvl>
    <w:lvl w:ilvl="3" w:tplc="0409000F" w:tentative="1">
      <w:start w:val="1"/>
      <w:numFmt w:val="decimal"/>
      <w:lvlText w:val="%4."/>
      <w:lvlJc w:val="left"/>
      <w:pPr>
        <w:ind w:left="4660" w:hanging="400"/>
      </w:pPr>
    </w:lvl>
    <w:lvl w:ilvl="4" w:tplc="04090019" w:tentative="1">
      <w:start w:val="1"/>
      <w:numFmt w:val="upperLetter"/>
      <w:lvlText w:val="%5."/>
      <w:lvlJc w:val="left"/>
      <w:pPr>
        <w:ind w:left="5060" w:hanging="400"/>
      </w:pPr>
    </w:lvl>
    <w:lvl w:ilvl="5" w:tplc="0409001B" w:tentative="1">
      <w:start w:val="1"/>
      <w:numFmt w:val="lowerRoman"/>
      <w:lvlText w:val="%6."/>
      <w:lvlJc w:val="right"/>
      <w:pPr>
        <w:ind w:left="5460" w:hanging="400"/>
      </w:pPr>
    </w:lvl>
    <w:lvl w:ilvl="6" w:tplc="0409000F" w:tentative="1">
      <w:start w:val="1"/>
      <w:numFmt w:val="decimal"/>
      <w:lvlText w:val="%7."/>
      <w:lvlJc w:val="left"/>
      <w:pPr>
        <w:ind w:left="5860" w:hanging="400"/>
      </w:pPr>
    </w:lvl>
    <w:lvl w:ilvl="7" w:tplc="04090019" w:tentative="1">
      <w:start w:val="1"/>
      <w:numFmt w:val="upperLetter"/>
      <w:lvlText w:val="%8."/>
      <w:lvlJc w:val="left"/>
      <w:pPr>
        <w:ind w:left="6260" w:hanging="400"/>
      </w:pPr>
    </w:lvl>
    <w:lvl w:ilvl="8" w:tplc="0409001B" w:tentative="1">
      <w:start w:val="1"/>
      <w:numFmt w:val="lowerRoman"/>
      <w:lvlText w:val="%9."/>
      <w:lvlJc w:val="right"/>
      <w:pPr>
        <w:ind w:left="6660" w:hanging="400"/>
      </w:pPr>
    </w:lvl>
  </w:abstractNum>
  <w:abstractNum w:abstractNumId="16" w15:restartNumberingAfterBreak="0">
    <w:nsid w:val="156E487E"/>
    <w:multiLevelType w:val="hybridMultilevel"/>
    <w:tmpl w:val="A93611C2"/>
    <w:lvl w:ilvl="0" w:tplc="3A38D1F4">
      <w:start w:val="1"/>
      <w:numFmt w:val="decimal"/>
      <w:lvlText w:val="(%1)"/>
      <w:lvlJc w:val="left"/>
      <w:pPr>
        <w:ind w:left="800" w:hanging="40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7" w15:restartNumberingAfterBreak="0">
    <w:nsid w:val="1B263350"/>
    <w:multiLevelType w:val="hybridMultilevel"/>
    <w:tmpl w:val="6862FF36"/>
    <w:lvl w:ilvl="0" w:tplc="ED52E93C">
      <w:start w:val="1"/>
      <w:numFmt w:val="decimal"/>
      <w:lvlText w:val="(%1)"/>
      <w:lvlJc w:val="left"/>
      <w:pPr>
        <w:ind w:left="800" w:hanging="400"/>
      </w:pPr>
      <w:rPr>
        <w:rFonts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8" w15:restartNumberingAfterBreak="0">
    <w:nsid w:val="1D3E7BF7"/>
    <w:multiLevelType w:val="hybridMultilevel"/>
    <w:tmpl w:val="7F8487BE"/>
    <w:lvl w:ilvl="0" w:tplc="ED52E93C">
      <w:start w:val="1"/>
      <w:numFmt w:val="decimal"/>
      <w:lvlText w:val="(%1)"/>
      <w:lvlJc w:val="left"/>
      <w:pPr>
        <w:ind w:left="800" w:hanging="40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9" w15:restartNumberingAfterBreak="0">
    <w:nsid w:val="22F260FA"/>
    <w:multiLevelType w:val="hybridMultilevel"/>
    <w:tmpl w:val="86CCC5FA"/>
    <w:lvl w:ilvl="0" w:tplc="4E6E3044">
      <w:start w:val="2"/>
      <w:numFmt w:val="bullet"/>
      <w:lvlText w:val="-"/>
      <w:lvlJc w:val="left"/>
      <w:pPr>
        <w:ind w:left="1028" w:hanging="400"/>
      </w:pPr>
      <w:rPr>
        <w:rFonts w:ascii="Tahoma" w:eastAsiaTheme="minorEastAsia" w:hAnsi="Tahoma" w:cs="Tahoma" w:hint="default"/>
      </w:rPr>
    </w:lvl>
    <w:lvl w:ilvl="1" w:tplc="04090003" w:tentative="1">
      <w:start w:val="1"/>
      <w:numFmt w:val="bullet"/>
      <w:lvlText w:val=""/>
      <w:lvlJc w:val="left"/>
      <w:pPr>
        <w:ind w:left="1428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28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28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8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28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28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28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28" w:hanging="400"/>
      </w:pPr>
      <w:rPr>
        <w:rFonts w:ascii="Wingdings" w:hAnsi="Wingdings" w:hint="default"/>
      </w:rPr>
    </w:lvl>
  </w:abstractNum>
  <w:abstractNum w:abstractNumId="20" w15:restartNumberingAfterBreak="0">
    <w:nsid w:val="2426004F"/>
    <w:multiLevelType w:val="hybridMultilevel"/>
    <w:tmpl w:val="20D83F96"/>
    <w:lvl w:ilvl="0" w:tplc="ED52E93C">
      <w:start w:val="1"/>
      <w:numFmt w:val="decimal"/>
      <w:lvlText w:val="(%1)"/>
      <w:lvlJc w:val="left"/>
      <w:pPr>
        <w:ind w:left="800" w:hanging="400"/>
      </w:pPr>
      <w:rPr>
        <w:rFonts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1" w15:restartNumberingAfterBreak="0">
    <w:nsid w:val="253355D3"/>
    <w:multiLevelType w:val="hybridMultilevel"/>
    <w:tmpl w:val="B42CA6C0"/>
    <w:lvl w:ilvl="0" w:tplc="0792DE8C">
      <w:start w:val="1"/>
      <w:numFmt w:val="decimal"/>
      <w:lvlText w:val="(%1)"/>
      <w:lvlJc w:val="left"/>
      <w:pPr>
        <w:ind w:left="800" w:hanging="40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2" w15:restartNumberingAfterBreak="0">
    <w:nsid w:val="272D2371"/>
    <w:multiLevelType w:val="multilevel"/>
    <w:tmpl w:val="0409001F"/>
    <w:styleLink w:val="111111"/>
    <w:lvl w:ilvl="0">
      <w:start w:val="1"/>
      <w:numFmt w:val="decimal"/>
      <w:pStyle w:val="DSpec1"/>
      <w:lvlText w:val="%1."/>
      <w:lvlJc w:val="left"/>
      <w:pPr>
        <w:tabs>
          <w:tab w:val="num" w:pos="425"/>
        </w:tabs>
        <w:ind w:left="425" w:hanging="425"/>
      </w:pPr>
    </w:lvl>
    <w:lvl w:ilvl="1">
      <w:start w:val="1"/>
      <w:numFmt w:val="decimal"/>
      <w:pStyle w:val="DSpec2"/>
      <w:lvlText w:val="%1.%2."/>
      <w:lvlJc w:val="left"/>
      <w:pPr>
        <w:tabs>
          <w:tab w:val="num" w:pos="567"/>
        </w:tabs>
        <w:ind w:left="567" w:hanging="567"/>
      </w:pPr>
    </w:lvl>
    <w:lvl w:ilvl="2">
      <w:start w:val="1"/>
      <w:numFmt w:val="decimal"/>
      <w:pStyle w:val="DSped3"/>
      <w:lvlText w:val="%1.%2.%3."/>
      <w:lvlJc w:val="left"/>
      <w:pPr>
        <w:tabs>
          <w:tab w:val="num" w:pos="709"/>
        </w:tabs>
        <w:ind w:left="709" w:hanging="709"/>
      </w:pPr>
    </w:lvl>
    <w:lvl w:ilvl="3">
      <w:start w:val="1"/>
      <w:numFmt w:val="decimal"/>
      <w:pStyle w:val="DSpec4"/>
      <w:lvlText w:val="%1.%2.%3.%4."/>
      <w:lvlJc w:val="left"/>
      <w:pPr>
        <w:tabs>
          <w:tab w:val="num" w:pos="851"/>
        </w:tabs>
        <w:ind w:left="851" w:hanging="851"/>
      </w:pPr>
    </w:lvl>
    <w:lvl w:ilvl="4">
      <w:start w:val="1"/>
      <w:numFmt w:val="decimal"/>
      <w:pStyle w:val="DSpec5"/>
      <w:lvlText w:val="%1.%2.%3.%4.%5."/>
      <w:lvlJc w:val="left"/>
      <w:pPr>
        <w:tabs>
          <w:tab w:val="num" w:pos="992"/>
        </w:tabs>
        <w:ind w:left="992" w:hanging="992"/>
      </w:pPr>
    </w:lvl>
    <w:lvl w:ilvl="5">
      <w:start w:val="1"/>
      <w:numFmt w:val="decimal"/>
      <w:lvlText w:val="%1.%2.%3.%4.%5.%6."/>
      <w:lvlJc w:val="left"/>
      <w:pPr>
        <w:tabs>
          <w:tab w:val="num" w:pos="1134"/>
        </w:tabs>
        <w:ind w:left="1134" w:hanging="1134"/>
      </w:pPr>
    </w:lvl>
    <w:lvl w:ilvl="6">
      <w:start w:val="1"/>
      <w:numFmt w:val="decimal"/>
      <w:lvlText w:val="%1.%2.%3.%4.%5.%6.%7."/>
      <w:lvlJc w:val="left"/>
      <w:pPr>
        <w:tabs>
          <w:tab w:val="num" w:pos="1276"/>
        </w:tabs>
        <w:ind w:left="1276" w:hanging="1276"/>
      </w:pPr>
    </w:lvl>
    <w:lvl w:ilvl="7">
      <w:start w:val="1"/>
      <w:numFmt w:val="decimal"/>
      <w:lvlText w:val="%1.%2.%3.%4.%5.%6.%7.%8."/>
      <w:lvlJc w:val="left"/>
      <w:pPr>
        <w:tabs>
          <w:tab w:val="num" w:pos="1418"/>
        </w:tabs>
        <w:ind w:left="1418" w:hanging="1418"/>
      </w:pPr>
    </w:lvl>
    <w:lvl w:ilvl="8">
      <w:start w:val="1"/>
      <w:numFmt w:val="decimal"/>
      <w:lvlText w:val="%1.%2.%3.%4.%5.%6.%7.%8.%9."/>
      <w:lvlJc w:val="left"/>
      <w:pPr>
        <w:tabs>
          <w:tab w:val="num" w:pos="1559"/>
        </w:tabs>
        <w:ind w:left="1559" w:hanging="1559"/>
      </w:pPr>
    </w:lvl>
  </w:abstractNum>
  <w:abstractNum w:abstractNumId="23" w15:restartNumberingAfterBreak="0">
    <w:nsid w:val="2AE41F33"/>
    <w:multiLevelType w:val="multilevel"/>
    <w:tmpl w:val="0409001F"/>
    <w:numStyleLink w:val="111111"/>
  </w:abstractNum>
  <w:abstractNum w:abstractNumId="24" w15:restartNumberingAfterBreak="0">
    <w:nsid w:val="2D6702A4"/>
    <w:multiLevelType w:val="hybridMultilevel"/>
    <w:tmpl w:val="BC989D22"/>
    <w:lvl w:ilvl="0" w:tplc="0B168A00">
      <w:start w:val="3"/>
      <w:numFmt w:val="bullet"/>
      <w:lvlText w:val="-"/>
      <w:lvlJc w:val="left"/>
      <w:pPr>
        <w:ind w:left="644" w:hanging="360"/>
      </w:pPr>
      <w:rPr>
        <w:rFonts w:ascii="현대하모니 L" w:eastAsia="현대하모니 L" w:hAnsi="현대하모니 L" w:cs="Calibri" w:hint="eastAsia"/>
      </w:rPr>
    </w:lvl>
    <w:lvl w:ilvl="1" w:tplc="04090003" w:tentative="1">
      <w:start w:val="1"/>
      <w:numFmt w:val="bullet"/>
      <w:lvlText w:val=""/>
      <w:lvlJc w:val="left"/>
      <w:pPr>
        <w:ind w:left="1084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4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84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84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84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4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484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884" w:hanging="400"/>
      </w:pPr>
      <w:rPr>
        <w:rFonts w:ascii="Wingdings" w:hAnsi="Wingdings" w:hint="default"/>
      </w:rPr>
    </w:lvl>
  </w:abstractNum>
  <w:abstractNum w:abstractNumId="25" w15:restartNumberingAfterBreak="0">
    <w:nsid w:val="3054529D"/>
    <w:multiLevelType w:val="multilevel"/>
    <w:tmpl w:val="0F48910E"/>
    <w:lvl w:ilvl="0">
      <w:start w:val="1"/>
      <w:numFmt w:val="decimal"/>
      <w:pStyle w:val="SL10"/>
      <w:suff w:val="space"/>
      <w:lvlText w:val="%1"/>
      <w:lvlJc w:val="left"/>
      <w:pPr>
        <w:ind w:left="284" w:hanging="284"/>
      </w:pPr>
      <w:rPr>
        <w:rFonts w:hint="eastAsia"/>
      </w:rPr>
    </w:lvl>
    <w:lvl w:ilvl="1">
      <w:start w:val="1"/>
      <w:numFmt w:val="decimal"/>
      <w:pStyle w:val="SL20"/>
      <w:suff w:val="space"/>
      <w:lvlText w:val="%1.%2"/>
      <w:lvlJc w:val="left"/>
      <w:pPr>
        <w:ind w:left="284" w:hanging="284"/>
      </w:pPr>
      <w:rPr>
        <w:rFonts w:hint="eastAsia"/>
      </w:rPr>
    </w:lvl>
    <w:lvl w:ilvl="2">
      <w:start w:val="1"/>
      <w:numFmt w:val="decimal"/>
      <w:pStyle w:val="SL30"/>
      <w:lvlText w:val="%1.%2.%3"/>
      <w:lvlJc w:val="left"/>
      <w:pPr>
        <w:ind w:left="284" w:hanging="284"/>
      </w:pPr>
      <w:rPr>
        <w:rFonts w:hint="eastAsia"/>
      </w:rPr>
    </w:lvl>
    <w:lvl w:ilvl="3">
      <w:start w:val="1"/>
      <w:numFmt w:val="decimal"/>
      <w:pStyle w:val="SL4"/>
      <w:lvlText w:val="%1.%2.%3.%4"/>
      <w:lvlJc w:val="left"/>
      <w:pPr>
        <w:ind w:left="284" w:hanging="284"/>
      </w:pPr>
      <w:rPr>
        <w:rFonts w:hint="eastAsia"/>
        <w:lang w:val="en-GB"/>
      </w:rPr>
    </w:lvl>
    <w:lvl w:ilvl="4">
      <w:start w:val="1"/>
      <w:numFmt w:val="decimal"/>
      <w:lvlText w:val="%1.%2.%3.%4.%5"/>
      <w:lvlJc w:val="left"/>
      <w:pPr>
        <w:ind w:left="284" w:hanging="284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284" w:hanging="28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284" w:hanging="284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284" w:hanging="284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284" w:hanging="284"/>
      </w:pPr>
      <w:rPr>
        <w:rFonts w:hint="eastAsia"/>
      </w:rPr>
    </w:lvl>
  </w:abstractNum>
  <w:abstractNum w:abstractNumId="26" w15:restartNumberingAfterBreak="0">
    <w:nsid w:val="31A825E7"/>
    <w:multiLevelType w:val="hybridMultilevel"/>
    <w:tmpl w:val="36782C8C"/>
    <w:lvl w:ilvl="0" w:tplc="ED52E93C">
      <w:start w:val="1"/>
      <w:numFmt w:val="decimal"/>
      <w:lvlText w:val="(%1)"/>
      <w:lvlJc w:val="left"/>
      <w:pPr>
        <w:ind w:left="800" w:hanging="40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7" w15:restartNumberingAfterBreak="0">
    <w:nsid w:val="349032A8"/>
    <w:multiLevelType w:val="multilevel"/>
    <w:tmpl w:val="D2DCDFE2"/>
    <w:styleLink w:val="Spec1"/>
    <w:lvl w:ilvl="0">
      <w:start w:val="1"/>
      <w:numFmt w:val="decimal"/>
      <w:lvlText w:val="%1"/>
      <w:lvlJc w:val="left"/>
      <w:pPr>
        <w:ind w:left="0" w:hanging="400"/>
      </w:pPr>
      <w:rPr>
        <w:rFonts w:ascii="Times New Roman" w:eastAsia="HY헤드라인M" w:hAnsi="Times New Roman" w:hint="default"/>
        <w:dstrike w:val="0"/>
        <w:sz w:val="28"/>
        <w:u w:val="none"/>
        <w:vertAlign w:val="baseline"/>
        <w:em w:val="none"/>
      </w:rPr>
    </w:lvl>
    <w:lvl w:ilvl="1">
      <w:start w:val="1"/>
      <w:numFmt w:val="upperLetter"/>
      <w:lvlText w:val="%2."/>
      <w:lvlJc w:val="left"/>
      <w:pPr>
        <w:ind w:left="800" w:hanging="400"/>
      </w:pPr>
    </w:lvl>
    <w:lvl w:ilvl="2">
      <w:start w:val="1"/>
      <w:numFmt w:val="lowerRoman"/>
      <w:lvlText w:val="%3."/>
      <w:lvlJc w:val="right"/>
      <w:pPr>
        <w:ind w:left="1200" w:hanging="400"/>
      </w:pPr>
    </w:lvl>
    <w:lvl w:ilvl="3">
      <w:start w:val="1"/>
      <w:numFmt w:val="decimal"/>
      <w:lvlText w:val="%4."/>
      <w:lvlJc w:val="left"/>
      <w:pPr>
        <w:ind w:left="1600" w:hanging="400"/>
      </w:pPr>
    </w:lvl>
    <w:lvl w:ilvl="4">
      <w:start w:val="1"/>
      <w:numFmt w:val="upperLetter"/>
      <w:lvlText w:val="%5."/>
      <w:lvlJc w:val="left"/>
      <w:pPr>
        <w:ind w:left="2000" w:hanging="400"/>
      </w:pPr>
    </w:lvl>
    <w:lvl w:ilvl="5">
      <w:start w:val="1"/>
      <w:numFmt w:val="lowerRoman"/>
      <w:lvlText w:val="%6."/>
      <w:lvlJc w:val="right"/>
      <w:pPr>
        <w:ind w:left="2400" w:hanging="400"/>
      </w:pPr>
    </w:lvl>
    <w:lvl w:ilvl="6">
      <w:start w:val="1"/>
      <w:numFmt w:val="decimal"/>
      <w:lvlText w:val="%7."/>
      <w:lvlJc w:val="left"/>
      <w:pPr>
        <w:ind w:left="2800" w:hanging="400"/>
      </w:pPr>
    </w:lvl>
    <w:lvl w:ilvl="7">
      <w:start w:val="1"/>
      <w:numFmt w:val="upperLetter"/>
      <w:lvlText w:val="%8."/>
      <w:lvlJc w:val="left"/>
      <w:pPr>
        <w:ind w:left="3200" w:hanging="400"/>
      </w:pPr>
    </w:lvl>
    <w:lvl w:ilvl="8">
      <w:start w:val="1"/>
      <w:numFmt w:val="lowerRoman"/>
      <w:lvlText w:val="%9."/>
      <w:lvlJc w:val="right"/>
      <w:pPr>
        <w:ind w:left="3600" w:hanging="400"/>
      </w:pPr>
    </w:lvl>
  </w:abstractNum>
  <w:abstractNum w:abstractNumId="28" w15:restartNumberingAfterBreak="0">
    <w:nsid w:val="38D9171B"/>
    <w:multiLevelType w:val="hybridMultilevel"/>
    <w:tmpl w:val="F84E8F7E"/>
    <w:lvl w:ilvl="0" w:tplc="35CC31A6">
      <w:start w:val="66"/>
      <w:numFmt w:val="bullet"/>
      <w:lvlText w:val="-"/>
      <w:lvlJc w:val="left"/>
      <w:pPr>
        <w:ind w:left="760" w:hanging="360"/>
      </w:pPr>
      <w:rPr>
        <w:rFonts w:ascii="Calibri" w:eastAsia="맑은 고딕" w:hAnsi="Calibri" w:cs="Calibri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9" w15:restartNumberingAfterBreak="0">
    <w:nsid w:val="3949673D"/>
    <w:multiLevelType w:val="hybridMultilevel"/>
    <w:tmpl w:val="3B0A6064"/>
    <w:lvl w:ilvl="0" w:tplc="323C8032">
      <w:start w:val="1"/>
      <w:numFmt w:val="decimal"/>
      <w:lvlText w:val="(%1)"/>
      <w:lvlJc w:val="left"/>
      <w:pPr>
        <w:ind w:left="720" w:hanging="360"/>
      </w:pPr>
      <w:rPr>
        <w:rFonts w:ascii="Calibri" w:hAnsi="Calibri" w:cs="Calibri" w:hint="default"/>
      </w:rPr>
    </w:lvl>
    <w:lvl w:ilvl="1" w:tplc="04090019" w:tentative="1">
      <w:start w:val="1"/>
      <w:numFmt w:val="upperLetter"/>
      <w:lvlText w:val="%2."/>
      <w:lvlJc w:val="left"/>
      <w:pPr>
        <w:ind w:left="760" w:hanging="400"/>
      </w:pPr>
    </w:lvl>
    <w:lvl w:ilvl="2" w:tplc="0409001B" w:tentative="1">
      <w:start w:val="1"/>
      <w:numFmt w:val="lowerRoman"/>
      <w:lvlText w:val="%3."/>
      <w:lvlJc w:val="right"/>
      <w:pPr>
        <w:ind w:left="1160" w:hanging="400"/>
      </w:pPr>
    </w:lvl>
    <w:lvl w:ilvl="3" w:tplc="0409000F" w:tentative="1">
      <w:start w:val="1"/>
      <w:numFmt w:val="decimal"/>
      <w:lvlText w:val="%4."/>
      <w:lvlJc w:val="left"/>
      <w:pPr>
        <w:ind w:left="1560" w:hanging="400"/>
      </w:pPr>
    </w:lvl>
    <w:lvl w:ilvl="4" w:tplc="04090019" w:tentative="1">
      <w:start w:val="1"/>
      <w:numFmt w:val="upperLetter"/>
      <w:lvlText w:val="%5."/>
      <w:lvlJc w:val="left"/>
      <w:pPr>
        <w:ind w:left="1960" w:hanging="400"/>
      </w:pPr>
    </w:lvl>
    <w:lvl w:ilvl="5" w:tplc="0409001B" w:tentative="1">
      <w:start w:val="1"/>
      <w:numFmt w:val="lowerRoman"/>
      <w:lvlText w:val="%6."/>
      <w:lvlJc w:val="right"/>
      <w:pPr>
        <w:ind w:left="2360" w:hanging="400"/>
      </w:pPr>
    </w:lvl>
    <w:lvl w:ilvl="6" w:tplc="0409000F" w:tentative="1">
      <w:start w:val="1"/>
      <w:numFmt w:val="decimal"/>
      <w:lvlText w:val="%7."/>
      <w:lvlJc w:val="left"/>
      <w:pPr>
        <w:ind w:left="2760" w:hanging="400"/>
      </w:pPr>
    </w:lvl>
    <w:lvl w:ilvl="7" w:tplc="04090019" w:tentative="1">
      <w:start w:val="1"/>
      <w:numFmt w:val="upperLetter"/>
      <w:lvlText w:val="%8."/>
      <w:lvlJc w:val="left"/>
      <w:pPr>
        <w:ind w:left="3160" w:hanging="400"/>
      </w:pPr>
    </w:lvl>
    <w:lvl w:ilvl="8" w:tplc="0409001B" w:tentative="1">
      <w:start w:val="1"/>
      <w:numFmt w:val="lowerRoman"/>
      <w:lvlText w:val="%9."/>
      <w:lvlJc w:val="right"/>
      <w:pPr>
        <w:ind w:left="3560" w:hanging="400"/>
      </w:pPr>
    </w:lvl>
  </w:abstractNum>
  <w:abstractNum w:abstractNumId="30" w15:restartNumberingAfterBreak="0">
    <w:nsid w:val="39DF6535"/>
    <w:multiLevelType w:val="hybridMultilevel"/>
    <w:tmpl w:val="6862FF36"/>
    <w:lvl w:ilvl="0" w:tplc="ED52E93C">
      <w:start w:val="1"/>
      <w:numFmt w:val="decimal"/>
      <w:lvlText w:val="(%1)"/>
      <w:lvlJc w:val="left"/>
      <w:pPr>
        <w:ind w:left="800" w:hanging="400"/>
      </w:pPr>
      <w:rPr>
        <w:rFonts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1" w15:restartNumberingAfterBreak="0">
    <w:nsid w:val="3CE4409E"/>
    <w:multiLevelType w:val="hybridMultilevel"/>
    <w:tmpl w:val="30327034"/>
    <w:lvl w:ilvl="0" w:tplc="91945FCA">
      <w:start w:val="16"/>
      <w:numFmt w:val="bullet"/>
      <w:lvlText w:val="-"/>
      <w:lvlJc w:val="left"/>
      <w:pPr>
        <w:ind w:left="760" w:hanging="360"/>
      </w:pPr>
      <w:rPr>
        <w:rFonts w:ascii="Calibri" w:eastAsia="맑은 고딕" w:hAnsi="Calibri" w:cs="Calibri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2" w15:restartNumberingAfterBreak="0">
    <w:nsid w:val="3F921155"/>
    <w:multiLevelType w:val="hybridMultilevel"/>
    <w:tmpl w:val="4D8A04C4"/>
    <w:lvl w:ilvl="0" w:tplc="32D8E63C">
      <w:start w:val="1"/>
      <w:numFmt w:val="decimal"/>
      <w:lvlText w:val="(%1)"/>
      <w:lvlJc w:val="left"/>
      <w:pPr>
        <w:ind w:left="684" w:hanging="400"/>
      </w:pPr>
      <w:rPr>
        <w:rFonts w:hint="default"/>
        <w:lang w:val="en-GB"/>
      </w:rPr>
    </w:lvl>
    <w:lvl w:ilvl="1" w:tplc="04090019" w:tentative="1">
      <w:start w:val="1"/>
      <w:numFmt w:val="upperLetter"/>
      <w:lvlText w:val="%2."/>
      <w:lvlJc w:val="left"/>
      <w:pPr>
        <w:ind w:left="1084" w:hanging="400"/>
      </w:pPr>
    </w:lvl>
    <w:lvl w:ilvl="2" w:tplc="0409001B" w:tentative="1">
      <w:start w:val="1"/>
      <w:numFmt w:val="lowerRoman"/>
      <w:lvlText w:val="%3."/>
      <w:lvlJc w:val="right"/>
      <w:pPr>
        <w:ind w:left="1484" w:hanging="400"/>
      </w:pPr>
    </w:lvl>
    <w:lvl w:ilvl="3" w:tplc="0409000F" w:tentative="1">
      <w:start w:val="1"/>
      <w:numFmt w:val="decimal"/>
      <w:lvlText w:val="%4."/>
      <w:lvlJc w:val="left"/>
      <w:pPr>
        <w:ind w:left="1884" w:hanging="400"/>
      </w:pPr>
    </w:lvl>
    <w:lvl w:ilvl="4" w:tplc="04090019" w:tentative="1">
      <w:start w:val="1"/>
      <w:numFmt w:val="upperLetter"/>
      <w:lvlText w:val="%5."/>
      <w:lvlJc w:val="left"/>
      <w:pPr>
        <w:ind w:left="2284" w:hanging="400"/>
      </w:pPr>
    </w:lvl>
    <w:lvl w:ilvl="5" w:tplc="0409001B" w:tentative="1">
      <w:start w:val="1"/>
      <w:numFmt w:val="lowerRoman"/>
      <w:lvlText w:val="%6."/>
      <w:lvlJc w:val="right"/>
      <w:pPr>
        <w:ind w:left="2684" w:hanging="400"/>
      </w:pPr>
    </w:lvl>
    <w:lvl w:ilvl="6" w:tplc="0409000F" w:tentative="1">
      <w:start w:val="1"/>
      <w:numFmt w:val="decimal"/>
      <w:lvlText w:val="%7."/>
      <w:lvlJc w:val="left"/>
      <w:pPr>
        <w:ind w:left="3084" w:hanging="400"/>
      </w:pPr>
    </w:lvl>
    <w:lvl w:ilvl="7" w:tplc="04090019" w:tentative="1">
      <w:start w:val="1"/>
      <w:numFmt w:val="upperLetter"/>
      <w:lvlText w:val="%8."/>
      <w:lvlJc w:val="left"/>
      <w:pPr>
        <w:ind w:left="3484" w:hanging="400"/>
      </w:pPr>
    </w:lvl>
    <w:lvl w:ilvl="8" w:tplc="0409001B" w:tentative="1">
      <w:start w:val="1"/>
      <w:numFmt w:val="lowerRoman"/>
      <w:lvlText w:val="%9."/>
      <w:lvlJc w:val="right"/>
      <w:pPr>
        <w:ind w:left="3884" w:hanging="400"/>
      </w:pPr>
    </w:lvl>
  </w:abstractNum>
  <w:abstractNum w:abstractNumId="33" w15:restartNumberingAfterBreak="0">
    <w:nsid w:val="496565AA"/>
    <w:multiLevelType w:val="hybridMultilevel"/>
    <w:tmpl w:val="36782C8C"/>
    <w:lvl w:ilvl="0" w:tplc="ED52E93C">
      <w:start w:val="1"/>
      <w:numFmt w:val="decimal"/>
      <w:lvlText w:val="(%1)"/>
      <w:lvlJc w:val="left"/>
      <w:pPr>
        <w:ind w:left="800" w:hanging="40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4" w15:restartNumberingAfterBreak="0">
    <w:nsid w:val="4C1A4222"/>
    <w:multiLevelType w:val="hybridMultilevel"/>
    <w:tmpl w:val="C8E818FE"/>
    <w:lvl w:ilvl="0" w:tplc="12325718">
      <w:start w:val="1"/>
      <w:numFmt w:val="decimal"/>
      <w:lvlText w:val="(%1)"/>
      <w:lvlJc w:val="left"/>
      <w:pPr>
        <w:ind w:left="800" w:hanging="40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5" w15:restartNumberingAfterBreak="0">
    <w:nsid w:val="525E2F0E"/>
    <w:multiLevelType w:val="hybridMultilevel"/>
    <w:tmpl w:val="711E12A4"/>
    <w:lvl w:ilvl="0" w:tplc="B470DC08">
      <w:start w:val="1"/>
      <w:numFmt w:val="decimal"/>
      <w:lvlText w:val="(%1)"/>
      <w:lvlJc w:val="left"/>
      <w:pPr>
        <w:ind w:left="628" w:hanging="360"/>
      </w:pPr>
      <w:rPr>
        <w:rFonts w:hint="default"/>
      </w:rPr>
    </w:lvl>
    <w:lvl w:ilvl="1" w:tplc="4AFC1A28">
      <w:start w:val="1"/>
      <w:numFmt w:val="lowerLetter"/>
      <w:lvlText w:val="(%2)"/>
      <w:lvlJc w:val="left"/>
      <w:pPr>
        <w:ind w:left="1068" w:hanging="40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ind w:left="1468" w:hanging="400"/>
      </w:pPr>
    </w:lvl>
    <w:lvl w:ilvl="3" w:tplc="0409000F" w:tentative="1">
      <w:start w:val="1"/>
      <w:numFmt w:val="decimal"/>
      <w:lvlText w:val="%4."/>
      <w:lvlJc w:val="left"/>
      <w:pPr>
        <w:ind w:left="1868" w:hanging="400"/>
      </w:pPr>
    </w:lvl>
    <w:lvl w:ilvl="4" w:tplc="04090019" w:tentative="1">
      <w:start w:val="1"/>
      <w:numFmt w:val="upperLetter"/>
      <w:lvlText w:val="%5."/>
      <w:lvlJc w:val="left"/>
      <w:pPr>
        <w:ind w:left="2268" w:hanging="400"/>
      </w:pPr>
    </w:lvl>
    <w:lvl w:ilvl="5" w:tplc="0409001B" w:tentative="1">
      <w:start w:val="1"/>
      <w:numFmt w:val="lowerRoman"/>
      <w:lvlText w:val="%6."/>
      <w:lvlJc w:val="right"/>
      <w:pPr>
        <w:ind w:left="2668" w:hanging="400"/>
      </w:pPr>
    </w:lvl>
    <w:lvl w:ilvl="6" w:tplc="0409000F" w:tentative="1">
      <w:start w:val="1"/>
      <w:numFmt w:val="decimal"/>
      <w:lvlText w:val="%7."/>
      <w:lvlJc w:val="left"/>
      <w:pPr>
        <w:ind w:left="3068" w:hanging="400"/>
      </w:pPr>
    </w:lvl>
    <w:lvl w:ilvl="7" w:tplc="04090019" w:tentative="1">
      <w:start w:val="1"/>
      <w:numFmt w:val="upperLetter"/>
      <w:lvlText w:val="%8."/>
      <w:lvlJc w:val="left"/>
      <w:pPr>
        <w:ind w:left="3468" w:hanging="400"/>
      </w:pPr>
    </w:lvl>
    <w:lvl w:ilvl="8" w:tplc="0409001B" w:tentative="1">
      <w:start w:val="1"/>
      <w:numFmt w:val="lowerRoman"/>
      <w:lvlText w:val="%9."/>
      <w:lvlJc w:val="right"/>
      <w:pPr>
        <w:ind w:left="3868" w:hanging="400"/>
      </w:pPr>
    </w:lvl>
  </w:abstractNum>
  <w:abstractNum w:abstractNumId="36" w15:restartNumberingAfterBreak="0">
    <w:nsid w:val="527758B3"/>
    <w:multiLevelType w:val="hybridMultilevel"/>
    <w:tmpl w:val="1B6A27B8"/>
    <w:lvl w:ilvl="0" w:tplc="ED52E93C">
      <w:start w:val="1"/>
      <w:numFmt w:val="decimal"/>
      <w:lvlText w:val="(%1)"/>
      <w:lvlJc w:val="left"/>
      <w:pPr>
        <w:ind w:left="400" w:hanging="40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37" w15:restartNumberingAfterBreak="0">
    <w:nsid w:val="53577A8F"/>
    <w:multiLevelType w:val="hybridMultilevel"/>
    <w:tmpl w:val="D45C6E80"/>
    <w:lvl w:ilvl="0" w:tplc="A7F613FA">
      <w:start w:val="1"/>
      <w:numFmt w:val="decimal"/>
      <w:lvlText w:val="(%1)"/>
      <w:lvlJc w:val="left"/>
      <w:pPr>
        <w:ind w:left="760" w:hanging="360"/>
      </w:pPr>
      <w:rPr>
        <w:rFonts w:eastAsia="현대하모니 L"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8" w15:restartNumberingAfterBreak="0">
    <w:nsid w:val="54AA4510"/>
    <w:multiLevelType w:val="hybridMultilevel"/>
    <w:tmpl w:val="711E12A4"/>
    <w:lvl w:ilvl="0" w:tplc="B470DC08">
      <w:start w:val="1"/>
      <w:numFmt w:val="decimal"/>
      <w:lvlText w:val="(%1)"/>
      <w:lvlJc w:val="left"/>
      <w:pPr>
        <w:ind w:left="628" w:hanging="360"/>
      </w:pPr>
      <w:rPr>
        <w:rFonts w:hint="default"/>
      </w:rPr>
    </w:lvl>
    <w:lvl w:ilvl="1" w:tplc="4AFC1A28">
      <w:start w:val="1"/>
      <w:numFmt w:val="lowerLetter"/>
      <w:lvlText w:val="(%2)"/>
      <w:lvlJc w:val="left"/>
      <w:pPr>
        <w:ind w:left="1068" w:hanging="40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ind w:left="1468" w:hanging="400"/>
      </w:pPr>
    </w:lvl>
    <w:lvl w:ilvl="3" w:tplc="0409000F" w:tentative="1">
      <w:start w:val="1"/>
      <w:numFmt w:val="decimal"/>
      <w:lvlText w:val="%4."/>
      <w:lvlJc w:val="left"/>
      <w:pPr>
        <w:ind w:left="1868" w:hanging="400"/>
      </w:pPr>
    </w:lvl>
    <w:lvl w:ilvl="4" w:tplc="04090019" w:tentative="1">
      <w:start w:val="1"/>
      <w:numFmt w:val="upperLetter"/>
      <w:lvlText w:val="%5."/>
      <w:lvlJc w:val="left"/>
      <w:pPr>
        <w:ind w:left="2268" w:hanging="400"/>
      </w:pPr>
    </w:lvl>
    <w:lvl w:ilvl="5" w:tplc="0409001B" w:tentative="1">
      <w:start w:val="1"/>
      <w:numFmt w:val="lowerRoman"/>
      <w:lvlText w:val="%6."/>
      <w:lvlJc w:val="right"/>
      <w:pPr>
        <w:ind w:left="2668" w:hanging="400"/>
      </w:pPr>
    </w:lvl>
    <w:lvl w:ilvl="6" w:tplc="0409000F" w:tentative="1">
      <w:start w:val="1"/>
      <w:numFmt w:val="decimal"/>
      <w:lvlText w:val="%7."/>
      <w:lvlJc w:val="left"/>
      <w:pPr>
        <w:ind w:left="3068" w:hanging="400"/>
      </w:pPr>
    </w:lvl>
    <w:lvl w:ilvl="7" w:tplc="04090019" w:tentative="1">
      <w:start w:val="1"/>
      <w:numFmt w:val="upperLetter"/>
      <w:lvlText w:val="%8."/>
      <w:lvlJc w:val="left"/>
      <w:pPr>
        <w:ind w:left="3468" w:hanging="400"/>
      </w:pPr>
    </w:lvl>
    <w:lvl w:ilvl="8" w:tplc="0409001B" w:tentative="1">
      <w:start w:val="1"/>
      <w:numFmt w:val="lowerRoman"/>
      <w:lvlText w:val="%9."/>
      <w:lvlJc w:val="right"/>
      <w:pPr>
        <w:ind w:left="3868" w:hanging="400"/>
      </w:pPr>
    </w:lvl>
  </w:abstractNum>
  <w:abstractNum w:abstractNumId="39" w15:restartNumberingAfterBreak="0">
    <w:nsid w:val="58353DC5"/>
    <w:multiLevelType w:val="hybridMultilevel"/>
    <w:tmpl w:val="D45C6E80"/>
    <w:lvl w:ilvl="0" w:tplc="A7F613FA">
      <w:start w:val="1"/>
      <w:numFmt w:val="decimal"/>
      <w:lvlText w:val="(%1)"/>
      <w:lvlJc w:val="left"/>
      <w:pPr>
        <w:ind w:left="644" w:hanging="360"/>
      </w:pPr>
      <w:rPr>
        <w:rFonts w:eastAsia="현대하모니 L" w:hint="default"/>
      </w:rPr>
    </w:lvl>
    <w:lvl w:ilvl="1" w:tplc="04090019" w:tentative="1">
      <w:start w:val="1"/>
      <w:numFmt w:val="upperLetter"/>
      <w:lvlText w:val="%2."/>
      <w:lvlJc w:val="left"/>
      <w:pPr>
        <w:ind w:left="1084" w:hanging="400"/>
      </w:pPr>
    </w:lvl>
    <w:lvl w:ilvl="2" w:tplc="0409001B" w:tentative="1">
      <w:start w:val="1"/>
      <w:numFmt w:val="lowerRoman"/>
      <w:lvlText w:val="%3."/>
      <w:lvlJc w:val="right"/>
      <w:pPr>
        <w:ind w:left="1484" w:hanging="400"/>
      </w:pPr>
    </w:lvl>
    <w:lvl w:ilvl="3" w:tplc="0409000F" w:tentative="1">
      <w:start w:val="1"/>
      <w:numFmt w:val="decimal"/>
      <w:lvlText w:val="%4."/>
      <w:lvlJc w:val="left"/>
      <w:pPr>
        <w:ind w:left="1884" w:hanging="400"/>
      </w:pPr>
    </w:lvl>
    <w:lvl w:ilvl="4" w:tplc="04090019" w:tentative="1">
      <w:start w:val="1"/>
      <w:numFmt w:val="upperLetter"/>
      <w:lvlText w:val="%5."/>
      <w:lvlJc w:val="left"/>
      <w:pPr>
        <w:ind w:left="2284" w:hanging="400"/>
      </w:pPr>
    </w:lvl>
    <w:lvl w:ilvl="5" w:tplc="0409001B" w:tentative="1">
      <w:start w:val="1"/>
      <w:numFmt w:val="lowerRoman"/>
      <w:lvlText w:val="%6."/>
      <w:lvlJc w:val="right"/>
      <w:pPr>
        <w:ind w:left="2684" w:hanging="400"/>
      </w:pPr>
    </w:lvl>
    <w:lvl w:ilvl="6" w:tplc="0409000F" w:tentative="1">
      <w:start w:val="1"/>
      <w:numFmt w:val="decimal"/>
      <w:lvlText w:val="%7."/>
      <w:lvlJc w:val="left"/>
      <w:pPr>
        <w:ind w:left="3084" w:hanging="400"/>
      </w:pPr>
    </w:lvl>
    <w:lvl w:ilvl="7" w:tplc="04090019" w:tentative="1">
      <w:start w:val="1"/>
      <w:numFmt w:val="upperLetter"/>
      <w:lvlText w:val="%8."/>
      <w:lvlJc w:val="left"/>
      <w:pPr>
        <w:ind w:left="3484" w:hanging="400"/>
      </w:pPr>
    </w:lvl>
    <w:lvl w:ilvl="8" w:tplc="0409001B" w:tentative="1">
      <w:start w:val="1"/>
      <w:numFmt w:val="lowerRoman"/>
      <w:lvlText w:val="%9."/>
      <w:lvlJc w:val="right"/>
      <w:pPr>
        <w:ind w:left="3884" w:hanging="400"/>
      </w:pPr>
    </w:lvl>
  </w:abstractNum>
  <w:abstractNum w:abstractNumId="40" w15:restartNumberingAfterBreak="0">
    <w:nsid w:val="5A983889"/>
    <w:multiLevelType w:val="hybridMultilevel"/>
    <w:tmpl w:val="711E12A4"/>
    <w:lvl w:ilvl="0" w:tplc="B470DC08">
      <w:start w:val="1"/>
      <w:numFmt w:val="decimal"/>
      <w:lvlText w:val="(%1)"/>
      <w:lvlJc w:val="left"/>
      <w:pPr>
        <w:ind w:left="628" w:hanging="360"/>
      </w:pPr>
      <w:rPr>
        <w:rFonts w:hint="default"/>
      </w:rPr>
    </w:lvl>
    <w:lvl w:ilvl="1" w:tplc="4AFC1A28">
      <w:start w:val="1"/>
      <w:numFmt w:val="lowerLetter"/>
      <w:lvlText w:val="(%2)"/>
      <w:lvlJc w:val="left"/>
      <w:pPr>
        <w:ind w:left="1068" w:hanging="40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ind w:left="1468" w:hanging="400"/>
      </w:pPr>
    </w:lvl>
    <w:lvl w:ilvl="3" w:tplc="0409000F" w:tentative="1">
      <w:start w:val="1"/>
      <w:numFmt w:val="decimal"/>
      <w:lvlText w:val="%4."/>
      <w:lvlJc w:val="left"/>
      <w:pPr>
        <w:ind w:left="1868" w:hanging="400"/>
      </w:pPr>
    </w:lvl>
    <w:lvl w:ilvl="4" w:tplc="04090019" w:tentative="1">
      <w:start w:val="1"/>
      <w:numFmt w:val="upperLetter"/>
      <w:lvlText w:val="%5."/>
      <w:lvlJc w:val="left"/>
      <w:pPr>
        <w:ind w:left="2268" w:hanging="400"/>
      </w:pPr>
    </w:lvl>
    <w:lvl w:ilvl="5" w:tplc="0409001B" w:tentative="1">
      <w:start w:val="1"/>
      <w:numFmt w:val="lowerRoman"/>
      <w:lvlText w:val="%6."/>
      <w:lvlJc w:val="right"/>
      <w:pPr>
        <w:ind w:left="2668" w:hanging="400"/>
      </w:pPr>
    </w:lvl>
    <w:lvl w:ilvl="6" w:tplc="0409000F" w:tentative="1">
      <w:start w:val="1"/>
      <w:numFmt w:val="decimal"/>
      <w:lvlText w:val="%7."/>
      <w:lvlJc w:val="left"/>
      <w:pPr>
        <w:ind w:left="3068" w:hanging="400"/>
      </w:pPr>
    </w:lvl>
    <w:lvl w:ilvl="7" w:tplc="04090019" w:tentative="1">
      <w:start w:val="1"/>
      <w:numFmt w:val="upperLetter"/>
      <w:lvlText w:val="%8."/>
      <w:lvlJc w:val="left"/>
      <w:pPr>
        <w:ind w:left="3468" w:hanging="400"/>
      </w:pPr>
    </w:lvl>
    <w:lvl w:ilvl="8" w:tplc="0409001B" w:tentative="1">
      <w:start w:val="1"/>
      <w:numFmt w:val="lowerRoman"/>
      <w:lvlText w:val="%9."/>
      <w:lvlJc w:val="right"/>
      <w:pPr>
        <w:ind w:left="3868" w:hanging="400"/>
      </w:pPr>
    </w:lvl>
  </w:abstractNum>
  <w:abstractNum w:abstractNumId="41" w15:restartNumberingAfterBreak="0">
    <w:nsid w:val="5B7B54F4"/>
    <w:multiLevelType w:val="hybridMultilevel"/>
    <w:tmpl w:val="4D8A04C4"/>
    <w:lvl w:ilvl="0" w:tplc="32D8E63C">
      <w:start w:val="1"/>
      <w:numFmt w:val="decimal"/>
      <w:lvlText w:val="(%1)"/>
      <w:lvlJc w:val="left"/>
      <w:pPr>
        <w:ind w:left="1334" w:hanging="400"/>
      </w:pPr>
      <w:rPr>
        <w:rFonts w:hint="default"/>
        <w:lang w:val="en-GB"/>
      </w:rPr>
    </w:lvl>
    <w:lvl w:ilvl="1" w:tplc="04090019" w:tentative="1">
      <w:start w:val="1"/>
      <w:numFmt w:val="upperLetter"/>
      <w:lvlText w:val="%2."/>
      <w:lvlJc w:val="left"/>
      <w:pPr>
        <w:ind w:left="1734" w:hanging="400"/>
      </w:pPr>
    </w:lvl>
    <w:lvl w:ilvl="2" w:tplc="0409001B" w:tentative="1">
      <w:start w:val="1"/>
      <w:numFmt w:val="lowerRoman"/>
      <w:lvlText w:val="%3."/>
      <w:lvlJc w:val="right"/>
      <w:pPr>
        <w:ind w:left="2134" w:hanging="400"/>
      </w:pPr>
    </w:lvl>
    <w:lvl w:ilvl="3" w:tplc="0409000F" w:tentative="1">
      <w:start w:val="1"/>
      <w:numFmt w:val="decimal"/>
      <w:lvlText w:val="%4."/>
      <w:lvlJc w:val="left"/>
      <w:pPr>
        <w:ind w:left="2534" w:hanging="400"/>
      </w:pPr>
    </w:lvl>
    <w:lvl w:ilvl="4" w:tplc="04090019" w:tentative="1">
      <w:start w:val="1"/>
      <w:numFmt w:val="upperLetter"/>
      <w:lvlText w:val="%5."/>
      <w:lvlJc w:val="left"/>
      <w:pPr>
        <w:ind w:left="2934" w:hanging="400"/>
      </w:pPr>
    </w:lvl>
    <w:lvl w:ilvl="5" w:tplc="0409001B" w:tentative="1">
      <w:start w:val="1"/>
      <w:numFmt w:val="lowerRoman"/>
      <w:lvlText w:val="%6."/>
      <w:lvlJc w:val="right"/>
      <w:pPr>
        <w:ind w:left="3334" w:hanging="400"/>
      </w:pPr>
    </w:lvl>
    <w:lvl w:ilvl="6" w:tplc="0409000F" w:tentative="1">
      <w:start w:val="1"/>
      <w:numFmt w:val="decimal"/>
      <w:lvlText w:val="%7."/>
      <w:lvlJc w:val="left"/>
      <w:pPr>
        <w:ind w:left="3734" w:hanging="400"/>
      </w:pPr>
    </w:lvl>
    <w:lvl w:ilvl="7" w:tplc="04090019" w:tentative="1">
      <w:start w:val="1"/>
      <w:numFmt w:val="upperLetter"/>
      <w:lvlText w:val="%8."/>
      <w:lvlJc w:val="left"/>
      <w:pPr>
        <w:ind w:left="4134" w:hanging="400"/>
      </w:pPr>
    </w:lvl>
    <w:lvl w:ilvl="8" w:tplc="0409001B" w:tentative="1">
      <w:start w:val="1"/>
      <w:numFmt w:val="lowerRoman"/>
      <w:lvlText w:val="%9."/>
      <w:lvlJc w:val="right"/>
      <w:pPr>
        <w:ind w:left="4534" w:hanging="400"/>
      </w:pPr>
    </w:lvl>
  </w:abstractNum>
  <w:abstractNum w:abstractNumId="42" w15:restartNumberingAfterBreak="0">
    <w:nsid w:val="5C5168AA"/>
    <w:multiLevelType w:val="multilevel"/>
    <w:tmpl w:val="F4AC1EF4"/>
    <w:lvl w:ilvl="0">
      <w:start w:val="1"/>
      <w:numFmt w:val="decimal"/>
      <w:pStyle w:val="31"/>
      <w:lvlText w:val="%1"/>
      <w:lvlJc w:val="left"/>
      <w:pPr>
        <w:tabs>
          <w:tab w:val="num" w:pos="665"/>
        </w:tabs>
        <w:ind w:left="665" w:hanging="425"/>
      </w:pPr>
    </w:lvl>
    <w:lvl w:ilvl="1">
      <w:start w:val="1"/>
      <w:numFmt w:val="decimal"/>
      <w:lvlText w:val="%1.%2"/>
      <w:lvlJc w:val="left"/>
      <w:pPr>
        <w:tabs>
          <w:tab w:val="num" w:pos="1232"/>
        </w:tabs>
        <w:ind w:left="1232" w:hanging="567"/>
      </w:pPr>
    </w:lvl>
    <w:lvl w:ilvl="2">
      <w:start w:val="1"/>
      <w:numFmt w:val="decimal"/>
      <w:lvlText w:val="%1.%2.%3"/>
      <w:lvlJc w:val="left"/>
      <w:pPr>
        <w:tabs>
          <w:tab w:val="num" w:pos="1658"/>
        </w:tabs>
        <w:ind w:left="1658" w:hanging="567"/>
      </w:pPr>
    </w:lvl>
    <w:lvl w:ilvl="3">
      <w:start w:val="1"/>
      <w:numFmt w:val="decimal"/>
      <w:lvlText w:val="%1.%2.%3.%4"/>
      <w:lvlJc w:val="left"/>
      <w:pPr>
        <w:tabs>
          <w:tab w:val="num" w:pos="2224"/>
        </w:tabs>
        <w:ind w:left="2224" w:hanging="708"/>
      </w:pPr>
    </w:lvl>
    <w:lvl w:ilvl="4">
      <w:start w:val="1"/>
      <w:numFmt w:val="decimal"/>
      <w:lvlText w:val="%1.%2.%3.%4.%5"/>
      <w:lvlJc w:val="left"/>
      <w:pPr>
        <w:tabs>
          <w:tab w:val="num" w:pos="3021"/>
        </w:tabs>
        <w:ind w:left="2791" w:hanging="850"/>
      </w:pPr>
    </w:lvl>
    <w:lvl w:ilvl="5">
      <w:start w:val="1"/>
      <w:numFmt w:val="decimal"/>
      <w:lvlText w:val="%1.%2.%3.%4.%5.%6"/>
      <w:lvlJc w:val="left"/>
      <w:pPr>
        <w:tabs>
          <w:tab w:val="num" w:pos="3500"/>
        </w:tabs>
        <w:ind w:left="3500" w:hanging="1134"/>
      </w:pPr>
    </w:lvl>
    <w:lvl w:ilvl="6">
      <w:start w:val="1"/>
      <w:numFmt w:val="decimal"/>
      <w:lvlText w:val="%1.%2.%3.%4.%5.%6.%7"/>
      <w:lvlJc w:val="left"/>
      <w:pPr>
        <w:tabs>
          <w:tab w:val="num" w:pos="4067"/>
        </w:tabs>
        <w:ind w:left="4067" w:hanging="1276"/>
      </w:pPr>
    </w:lvl>
    <w:lvl w:ilvl="7">
      <w:start w:val="1"/>
      <w:numFmt w:val="decimal"/>
      <w:lvlText w:val="%1.%2.%3.%4.%5.%6.%7.%8"/>
      <w:lvlJc w:val="left"/>
      <w:pPr>
        <w:tabs>
          <w:tab w:val="num" w:pos="5016"/>
        </w:tabs>
        <w:ind w:left="4634" w:hanging="1418"/>
      </w:pPr>
    </w:lvl>
    <w:lvl w:ilvl="8">
      <w:start w:val="1"/>
      <w:numFmt w:val="decimal"/>
      <w:lvlText w:val="%1.%2.%3.%4.%5.%6.%7.%8.%9"/>
      <w:lvlJc w:val="left"/>
      <w:pPr>
        <w:tabs>
          <w:tab w:val="num" w:pos="5342"/>
        </w:tabs>
        <w:ind w:left="5342" w:hanging="1700"/>
      </w:pPr>
    </w:lvl>
  </w:abstractNum>
  <w:abstractNum w:abstractNumId="43" w15:restartNumberingAfterBreak="0">
    <w:nsid w:val="5C8C32C2"/>
    <w:multiLevelType w:val="hybridMultilevel"/>
    <w:tmpl w:val="4D8A04C4"/>
    <w:lvl w:ilvl="0" w:tplc="32D8E63C">
      <w:start w:val="1"/>
      <w:numFmt w:val="decimal"/>
      <w:lvlText w:val="(%1)"/>
      <w:lvlJc w:val="left"/>
      <w:pPr>
        <w:ind w:left="684" w:hanging="400"/>
      </w:pPr>
      <w:rPr>
        <w:rFonts w:hint="default"/>
        <w:lang w:val="en-GB"/>
      </w:rPr>
    </w:lvl>
    <w:lvl w:ilvl="1" w:tplc="04090019" w:tentative="1">
      <w:start w:val="1"/>
      <w:numFmt w:val="upperLetter"/>
      <w:lvlText w:val="%2."/>
      <w:lvlJc w:val="left"/>
      <w:pPr>
        <w:ind w:left="1084" w:hanging="400"/>
      </w:pPr>
    </w:lvl>
    <w:lvl w:ilvl="2" w:tplc="0409001B" w:tentative="1">
      <w:start w:val="1"/>
      <w:numFmt w:val="lowerRoman"/>
      <w:lvlText w:val="%3."/>
      <w:lvlJc w:val="right"/>
      <w:pPr>
        <w:ind w:left="1484" w:hanging="400"/>
      </w:pPr>
    </w:lvl>
    <w:lvl w:ilvl="3" w:tplc="0409000F" w:tentative="1">
      <w:start w:val="1"/>
      <w:numFmt w:val="decimal"/>
      <w:lvlText w:val="%4."/>
      <w:lvlJc w:val="left"/>
      <w:pPr>
        <w:ind w:left="1884" w:hanging="400"/>
      </w:pPr>
    </w:lvl>
    <w:lvl w:ilvl="4" w:tplc="04090019" w:tentative="1">
      <w:start w:val="1"/>
      <w:numFmt w:val="upperLetter"/>
      <w:lvlText w:val="%5."/>
      <w:lvlJc w:val="left"/>
      <w:pPr>
        <w:ind w:left="2284" w:hanging="400"/>
      </w:pPr>
    </w:lvl>
    <w:lvl w:ilvl="5" w:tplc="0409001B" w:tentative="1">
      <w:start w:val="1"/>
      <w:numFmt w:val="lowerRoman"/>
      <w:lvlText w:val="%6."/>
      <w:lvlJc w:val="right"/>
      <w:pPr>
        <w:ind w:left="2684" w:hanging="400"/>
      </w:pPr>
    </w:lvl>
    <w:lvl w:ilvl="6" w:tplc="0409000F" w:tentative="1">
      <w:start w:val="1"/>
      <w:numFmt w:val="decimal"/>
      <w:lvlText w:val="%7."/>
      <w:lvlJc w:val="left"/>
      <w:pPr>
        <w:ind w:left="3084" w:hanging="400"/>
      </w:pPr>
    </w:lvl>
    <w:lvl w:ilvl="7" w:tplc="04090019" w:tentative="1">
      <w:start w:val="1"/>
      <w:numFmt w:val="upperLetter"/>
      <w:lvlText w:val="%8."/>
      <w:lvlJc w:val="left"/>
      <w:pPr>
        <w:ind w:left="3484" w:hanging="400"/>
      </w:pPr>
    </w:lvl>
    <w:lvl w:ilvl="8" w:tplc="0409001B" w:tentative="1">
      <w:start w:val="1"/>
      <w:numFmt w:val="lowerRoman"/>
      <w:lvlText w:val="%9."/>
      <w:lvlJc w:val="right"/>
      <w:pPr>
        <w:ind w:left="3884" w:hanging="400"/>
      </w:pPr>
    </w:lvl>
  </w:abstractNum>
  <w:abstractNum w:abstractNumId="44" w15:restartNumberingAfterBreak="0">
    <w:nsid w:val="5CA2053C"/>
    <w:multiLevelType w:val="hybridMultilevel"/>
    <w:tmpl w:val="4D8A04C4"/>
    <w:lvl w:ilvl="0" w:tplc="32D8E63C">
      <w:start w:val="1"/>
      <w:numFmt w:val="decimal"/>
      <w:lvlText w:val="(%1)"/>
      <w:lvlJc w:val="left"/>
      <w:pPr>
        <w:ind w:left="1334" w:hanging="400"/>
      </w:pPr>
      <w:rPr>
        <w:rFonts w:hint="default"/>
        <w:lang w:val="en-GB"/>
      </w:rPr>
    </w:lvl>
    <w:lvl w:ilvl="1" w:tplc="04090019" w:tentative="1">
      <w:start w:val="1"/>
      <w:numFmt w:val="upperLetter"/>
      <w:lvlText w:val="%2."/>
      <w:lvlJc w:val="left"/>
      <w:pPr>
        <w:ind w:left="1734" w:hanging="400"/>
      </w:pPr>
    </w:lvl>
    <w:lvl w:ilvl="2" w:tplc="0409001B" w:tentative="1">
      <w:start w:val="1"/>
      <w:numFmt w:val="lowerRoman"/>
      <w:lvlText w:val="%3."/>
      <w:lvlJc w:val="right"/>
      <w:pPr>
        <w:ind w:left="2134" w:hanging="400"/>
      </w:pPr>
    </w:lvl>
    <w:lvl w:ilvl="3" w:tplc="0409000F" w:tentative="1">
      <w:start w:val="1"/>
      <w:numFmt w:val="decimal"/>
      <w:lvlText w:val="%4."/>
      <w:lvlJc w:val="left"/>
      <w:pPr>
        <w:ind w:left="2534" w:hanging="400"/>
      </w:pPr>
    </w:lvl>
    <w:lvl w:ilvl="4" w:tplc="04090019" w:tentative="1">
      <w:start w:val="1"/>
      <w:numFmt w:val="upperLetter"/>
      <w:lvlText w:val="%5."/>
      <w:lvlJc w:val="left"/>
      <w:pPr>
        <w:ind w:left="2934" w:hanging="400"/>
      </w:pPr>
    </w:lvl>
    <w:lvl w:ilvl="5" w:tplc="0409001B" w:tentative="1">
      <w:start w:val="1"/>
      <w:numFmt w:val="lowerRoman"/>
      <w:lvlText w:val="%6."/>
      <w:lvlJc w:val="right"/>
      <w:pPr>
        <w:ind w:left="3334" w:hanging="400"/>
      </w:pPr>
    </w:lvl>
    <w:lvl w:ilvl="6" w:tplc="0409000F" w:tentative="1">
      <w:start w:val="1"/>
      <w:numFmt w:val="decimal"/>
      <w:lvlText w:val="%7."/>
      <w:lvlJc w:val="left"/>
      <w:pPr>
        <w:ind w:left="3734" w:hanging="400"/>
      </w:pPr>
    </w:lvl>
    <w:lvl w:ilvl="7" w:tplc="04090019" w:tentative="1">
      <w:start w:val="1"/>
      <w:numFmt w:val="upperLetter"/>
      <w:lvlText w:val="%8."/>
      <w:lvlJc w:val="left"/>
      <w:pPr>
        <w:ind w:left="4134" w:hanging="400"/>
      </w:pPr>
    </w:lvl>
    <w:lvl w:ilvl="8" w:tplc="0409001B" w:tentative="1">
      <w:start w:val="1"/>
      <w:numFmt w:val="lowerRoman"/>
      <w:lvlText w:val="%9."/>
      <w:lvlJc w:val="right"/>
      <w:pPr>
        <w:ind w:left="4534" w:hanging="400"/>
      </w:pPr>
    </w:lvl>
  </w:abstractNum>
  <w:abstractNum w:abstractNumId="45" w15:restartNumberingAfterBreak="0">
    <w:nsid w:val="5DFA7A45"/>
    <w:multiLevelType w:val="multilevel"/>
    <w:tmpl w:val="97A86FA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pStyle w:val="a1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6" w15:restartNumberingAfterBreak="0">
    <w:nsid w:val="5FED5E95"/>
    <w:multiLevelType w:val="hybridMultilevel"/>
    <w:tmpl w:val="C44AF5E4"/>
    <w:lvl w:ilvl="0" w:tplc="BD5C0436">
      <w:start w:val="1"/>
      <w:numFmt w:val="decimal"/>
      <w:lvlText w:val="(%1)"/>
      <w:lvlJc w:val="left"/>
      <w:pPr>
        <w:ind w:left="644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084" w:hanging="400"/>
      </w:pPr>
    </w:lvl>
    <w:lvl w:ilvl="2" w:tplc="0409001B" w:tentative="1">
      <w:start w:val="1"/>
      <w:numFmt w:val="lowerRoman"/>
      <w:lvlText w:val="%3."/>
      <w:lvlJc w:val="right"/>
      <w:pPr>
        <w:ind w:left="1484" w:hanging="400"/>
      </w:pPr>
    </w:lvl>
    <w:lvl w:ilvl="3" w:tplc="0409000F" w:tentative="1">
      <w:start w:val="1"/>
      <w:numFmt w:val="decimal"/>
      <w:lvlText w:val="%4."/>
      <w:lvlJc w:val="left"/>
      <w:pPr>
        <w:ind w:left="1884" w:hanging="400"/>
      </w:pPr>
    </w:lvl>
    <w:lvl w:ilvl="4" w:tplc="04090019" w:tentative="1">
      <w:start w:val="1"/>
      <w:numFmt w:val="upperLetter"/>
      <w:lvlText w:val="%5."/>
      <w:lvlJc w:val="left"/>
      <w:pPr>
        <w:ind w:left="2284" w:hanging="400"/>
      </w:pPr>
    </w:lvl>
    <w:lvl w:ilvl="5" w:tplc="0409001B" w:tentative="1">
      <w:start w:val="1"/>
      <w:numFmt w:val="lowerRoman"/>
      <w:lvlText w:val="%6."/>
      <w:lvlJc w:val="right"/>
      <w:pPr>
        <w:ind w:left="2684" w:hanging="400"/>
      </w:pPr>
    </w:lvl>
    <w:lvl w:ilvl="6" w:tplc="0409000F" w:tentative="1">
      <w:start w:val="1"/>
      <w:numFmt w:val="decimal"/>
      <w:lvlText w:val="%7."/>
      <w:lvlJc w:val="left"/>
      <w:pPr>
        <w:ind w:left="3084" w:hanging="400"/>
      </w:pPr>
    </w:lvl>
    <w:lvl w:ilvl="7" w:tplc="04090019" w:tentative="1">
      <w:start w:val="1"/>
      <w:numFmt w:val="upperLetter"/>
      <w:lvlText w:val="%8."/>
      <w:lvlJc w:val="left"/>
      <w:pPr>
        <w:ind w:left="3484" w:hanging="400"/>
      </w:pPr>
    </w:lvl>
    <w:lvl w:ilvl="8" w:tplc="0409001B" w:tentative="1">
      <w:start w:val="1"/>
      <w:numFmt w:val="lowerRoman"/>
      <w:lvlText w:val="%9."/>
      <w:lvlJc w:val="right"/>
      <w:pPr>
        <w:ind w:left="3884" w:hanging="400"/>
      </w:pPr>
    </w:lvl>
  </w:abstractNum>
  <w:abstractNum w:abstractNumId="47" w15:restartNumberingAfterBreak="0">
    <w:nsid w:val="616D59EB"/>
    <w:multiLevelType w:val="hybridMultilevel"/>
    <w:tmpl w:val="C44AF5E4"/>
    <w:lvl w:ilvl="0" w:tplc="BD5C0436">
      <w:start w:val="1"/>
      <w:numFmt w:val="decimal"/>
      <w:lvlText w:val="(%1)"/>
      <w:lvlJc w:val="left"/>
      <w:pPr>
        <w:ind w:left="644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084" w:hanging="400"/>
      </w:pPr>
    </w:lvl>
    <w:lvl w:ilvl="2" w:tplc="0409001B" w:tentative="1">
      <w:start w:val="1"/>
      <w:numFmt w:val="lowerRoman"/>
      <w:lvlText w:val="%3."/>
      <w:lvlJc w:val="right"/>
      <w:pPr>
        <w:ind w:left="1484" w:hanging="400"/>
      </w:pPr>
    </w:lvl>
    <w:lvl w:ilvl="3" w:tplc="0409000F" w:tentative="1">
      <w:start w:val="1"/>
      <w:numFmt w:val="decimal"/>
      <w:lvlText w:val="%4."/>
      <w:lvlJc w:val="left"/>
      <w:pPr>
        <w:ind w:left="1884" w:hanging="400"/>
      </w:pPr>
    </w:lvl>
    <w:lvl w:ilvl="4" w:tplc="04090019" w:tentative="1">
      <w:start w:val="1"/>
      <w:numFmt w:val="upperLetter"/>
      <w:lvlText w:val="%5."/>
      <w:lvlJc w:val="left"/>
      <w:pPr>
        <w:ind w:left="2284" w:hanging="400"/>
      </w:pPr>
    </w:lvl>
    <w:lvl w:ilvl="5" w:tplc="0409001B" w:tentative="1">
      <w:start w:val="1"/>
      <w:numFmt w:val="lowerRoman"/>
      <w:lvlText w:val="%6."/>
      <w:lvlJc w:val="right"/>
      <w:pPr>
        <w:ind w:left="2684" w:hanging="400"/>
      </w:pPr>
    </w:lvl>
    <w:lvl w:ilvl="6" w:tplc="0409000F" w:tentative="1">
      <w:start w:val="1"/>
      <w:numFmt w:val="decimal"/>
      <w:lvlText w:val="%7."/>
      <w:lvlJc w:val="left"/>
      <w:pPr>
        <w:ind w:left="3084" w:hanging="400"/>
      </w:pPr>
    </w:lvl>
    <w:lvl w:ilvl="7" w:tplc="04090019" w:tentative="1">
      <w:start w:val="1"/>
      <w:numFmt w:val="upperLetter"/>
      <w:lvlText w:val="%8."/>
      <w:lvlJc w:val="left"/>
      <w:pPr>
        <w:ind w:left="3484" w:hanging="400"/>
      </w:pPr>
    </w:lvl>
    <w:lvl w:ilvl="8" w:tplc="0409001B" w:tentative="1">
      <w:start w:val="1"/>
      <w:numFmt w:val="lowerRoman"/>
      <w:lvlText w:val="%9."/>
      <w:lvlJc w:val="right"/>
      <w:pPr>
        <w:ind w:left="3884" w:hanging="400"/>
      </w:pPr>
    </w:lvl>
  </w:abstractNum>
  <w:abstractNum w:abstractNumId="48" w15:restartNumberingAfterBreak="0">
    <w:nsid w:val="623D7AB6"/>
    <w:multiLevelType w:val="hybridMultilevel"/>
    <w:tmpl w:val="4D8A04C4"/>
    <w:lvl w:ilvl="0" w:tplc="32D8E63C">
      <w:start w:val="1"/>
      <w:numFmt w:val="decimal"/>
      <w:lvlText w:val="(%1)"/>
      <w:lvlJc w:val="left"/>
      <w:pPr>
        <w:ind w:left="1334" w:hanging="400"/>
      </w:pPr>
      <w:rPr>
        <w:rFonts w:hint="default"/>
        <w:lang w:val="en-GB"/>
      </w:rPr>
    </w:lvl>
    <w:lvl w:ilvl="1" w:tplc="04090019" w:tentative="1">
      <w:start w:val="1"/>
      <w:numFmt w:val="upperLetter"/>
      <w:lvlText w:val="%2."/>
      <w:lvlJc w:val="left"/>
      <w:pPr>
        <w:ind w:left="1734" w:hanging="400"/>
      </w:pPr>
    </w:lvl>
    <w:lvl w:ilvl="2" w:tplc="0409001B" w:tentative="1">
      <w:start w:val="1"/>
      <w:numFmt w:val="lowerRoman"/>
      <w:lvlText w:val="%3."/>
      <w:lvlJc w:val="right"/>
      <w:pPr>
        <w:ind w:left="2134" w:hanging="400"/>
      </w:pPr>
    </w:lvl>
    <w:lvl w:ilvl="3" w:tplc="0409000F" w:tentative="1">
      <w:start w:val="1"/>
      <w:numFmt w:val="decimal"/>
      <w:lvlText w:val="%4."/>
      <w:lvlJc w:val="left"/>
      <w:pPr>
        <w:ind w:left="2534" w:hanging="400"/>
      </w:pPr>
    </w:lvl>
    <w:lvl w:ilvl="4" w:tplc="04090019" w:tentative="1">
      <w:start w:val="1"/>
      <w:numFmt w:val="upperLetter"/>
      <w:lvlText w:val="%5."/>
      <w:lvlJc w:val="left"/>
      <w:pPr>
        <w:ind w:left="2934" w:hanging="400"/>
      </w:pPr>
    </w:lvl>
    <w:lvl w:ilvl="5" w:tplc="0409001B" w:tentative="1">
      <w:start w:val="1"/>
      <w:numFmt w:val="lowerRoman"/>
      <w:lvlText w:val="%6."/>
      <w:lvlJc w:val="right"/>
      <w:pPr>
        <w:ind w:left="3334" w:hanging="400"/>
      </w:pPr>
    </w:lvl>
    <w:lvl w:ilvl="6" w:tplc="0409000F" w:tentative="1">
      <w:start w:val="1"/>
      <w:numFmt w:val="decimal"/>
      <w:lvlText w:val="%7."/>
      <w:lvlJc w:val="left"/>
      <w:pPr>
        <w:ind w:left="3734" w:hanging="400"/>
      </w:pPr>
    </w:lvl>
    <w:lvl w:ilvl="7" w:tplc="04090019" w:tentative="1">
      <w:start w:val="1"/>
      <w:numFmt w:val="upperLetter"/>
      <w:lvlText w:val="%8."/>
      <w:lvlJc w:val="left"/>
      <w:pPr>
        <w:ind w:left="4134" w:hanging="400"/>
      </w:pPr>
    </w:lvl>
    <w:lvl w:ilvl="8" w:tplc="0409001B" w:tentative="1">
      <w:start w:val="1"/>
      <w:numFmt w:val="lowerRoman"/>
      <w:lvlText w:val="%9."/>
      <w:lvlJc w:val="right"/>
      <w:pPr>
        <w:ind w:left="4534" w:hanging="400"/>
      </w:pPr>
    </w:lvl>
  </w:abstractNum>
  <w:abstractNum w:abstractNumId="49" w15:restartNumberingAfterBreak="0">
    <w:nsid w:val="64C05612"/>
    <w:multiLevelType w:val="hybridMultilevel"/>
    <w:tmpl w:val="7F8487BE"/>
    <w:lvl w:ilvl="0" w:tplc="ED52E93C">
      <w:start w:val="1"/>
      <w:numFmt w:val="decimal"/>
      <w:lvlText w:val="(%1)"/>
      <w:lvlJc w:val="left"/>
      <w:pPr>
        <w:ind w:left="800" w:hanging="40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50" w15:restartNumberingAfterBreak="0">
    <w:nsid w:val="672D78AE"/>
    <w:multiLevelType w:val="hybridMultilevel"/>
    <w:tmpl w:val="20D83F96"/>
    <w:lvl w:ilvl="0" w:tplc="ED52E93C">
      <w:start w:val="1"/>
      <w:numFmt w:val="decimal"/>
      <w:lvlText w:val="(%1)"/>
      <w:lvlJc w:val="left"/>
      <w:pPr>
        <w:ind w:left="800" w:hanging="400"/>
      </w:pPr>
      <w:rPr>
        <w:rFonts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51" w15:restartNumberingAfterBreak="0">
    <w:nsid w:val="692611DD"/>
    <w:multiLevelType w:val="hybridMultilevel"/>
    <w:tmpl w:val="E6968B4C"/>
    <w:lvl w:ilvl="0" w:tplc="ED52E93C">
      <w:start w:val="1"/>
      <w:numFmt w:val="decimal"/>
      <w:lvlText w:val="(%1)"/>
      <w:lvlJc w:val="left"/>
      <w:pPr>
        <w:ind w:left="800" w:hanging="400"/>
      </w:pPr>
      <w:rPr>
        <w:rFonts w:hint="default"/>
      </w:rPr>
    </w:lvl>
    <w:lvl w:ilvl="1" w:tplc="FC20E968">
      <w:start w:val="1"/>
      <w:numFmt w:val="decimal"/>
      <w:lvlText w:val="(%2)"/>
      <w:lvlJc w:val="left"/>
      <w:pPr>
        <w:ind w:left="116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52" w15:restartNumberingAfterBreak="0">
    <w:nsid w:val="719A7480"/>
    <w:multiLevelType w:val="hybridMultilevel"/>
    <w:tmpl w:val="36C8F54C"/>
    <w:lvl w:ilvl="0" w:tplc="4E6E3044">
      <w:start w:val="2"/>
      <w:numFmt w:val="bullet"/>
      <w:lvlText w:val="-"/>
      <w:lvlJc w:val="left"/>
      <w:pPr>
        <w:ind w:left="800" w:hanging="400"/>
      </w:pPr>
      <w:rPr>
        <w:rFonts w:ascii="Tahoma" w:eastAsiaTheme="minorEastAsia" w:hAnsi="Tahoma" w:cs="Tahoma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53" w15:restartNumberingAfterBreak="0">
    <w:nsid w:val="72322576"/>
    <w:multiLevelType w:val="hybridMultilevel"/>
    <w:tmpl w:val="CB76217A"/>
    <w:lvl w:ilvl="0" w:tplc="4E6E3044">
      <w:start w:val="2"/>
      <w:numFmt w:val="bullet"/>
      <w:lvlText w:val="-"/>
      <w:lvlJc w:val="left"/>
      <w:pPr>
        <w:ind w:left="644" w:hanging="360"/>
      </w:pPr>
      <w:rPr>
        <w:rFonts w:ascii="Tahoma" w:eastAsiaTheme="minorEastAsia" w:hAnsi="Tahoma" w:cs="Tahoma" w:hint="default"/>
      </w:rPr>
    </w:lvl>
    <w:lvl w:ilvl="1" w:tplc="04090019" w:tentative="1">
      <w:start w:val="1"/>
      <w:numFmt w:val="upperLetter"/>
      <w:lvlText w:val="%2."/>
      <w:lvlJc w:val="left"/>
      <w:pPr>
        <w:ind w:left="1084" w:hanging="400"/>
      </w:pPr>
    </w:lvl>
    <w:lvl w:ilvl="2" w:tplc="0409001B" w:tentative="1">
      <w:start w:val="1"/>
      <w:numFmt w:val="lowerRoman"/>
      <w:lvlText w:val="%3."/>
      <w:lvlJc w:val="right"/>
      <w:pPr>
        <w:ind w:left="1484" w:hanging="400"/>
      </w:pPr>
    </w:lvl>
    <w:lvl w:ilvl="3" w:tplc="0409000F" w:tentative="1">
      <w:start w:val="1"/>
      <w:numFmt w:val="decimal"/>
      <w:lvlText w:val="%4."/>
      <w:lvlJc w:val="left"/>
      <w:pPr>
        <w:ind w:left="1884" w:hanging="400"/>
      </w:pPr>
    </w:lvl>
    <w:lvl w:ilvl="4" w:tplc="04090019" w:tentative="1">
      <w:start w:val="1"/>
      <w:numFmt w:val="upperLetter"/>
      <w:lvlText w:val="%5."/>
      <w:lvlJc w:val="left"/>
      <w:pPr>
        <w:ind w:left="2284" w:hanging="400"/>
      </w:pPr>
    </w:lvl>
    <w:lvl w:ilvl="5" w:tplc="0409001B" w:tentative="1">
      <w:start w:val="1"/>
      <w:numFmt w:val="lowerRoman"/>
      <w:lvlText w:val="%6."/>
      <w:lvlJc w:val="right"/>
      <w:pPr>
        <w:ind w:left="2684" w:hanging="400"/>
      </w:pPr>
    </w:lvl>
    <w:lvl w:ilvl="6" w:tplc="0409000F" w:tentative="1">
      <w:start w:val="1"/>
      <w:numFmt w:val="decimal"/>
      <w:lvlText w:val="%7."/>
      <w:lvlJc w:val="left"/>
      <w:pPr>
        <w:ind w:left="3084" w:hanging="400"/>
      </w:pPr>
    </w:lvl>
    <w:lvl w:ilvl="7" w:tplc="04090019" w:tentative="1">
      <w:start w:val="1"/>
      <w:numFmt w:val="upperLetter"/>
      <w:lvlText w:val="%8."/>
      <w:lvlJc w:val="left"/>
      <w:pPr>
        <w:ind w:left="3484" w:hanging="400"/>
      </w:pPr>
    </w:lvl>
    <w:lvl w:ilvl="8" w:tplc="0409001B" w:tentative="1">
      <w:start w:val="1"/>
      <w:numFmt w:val="lowerRoman"/>
      <w:lvlText w:val="%9."/>
      <w:lvlJc w:val="right"/>
      <w:pPr>
        <w:ind w:left="3884" w:hanging="400"/>
      </w:pPr>
    </w:lvl>
  </w:abstractNum>
  <w:abstractNum w:abstractNumId="54" w15:restartNumberingAfterBreak="0">
    <w:nsid w:val="7739125C"/>
    <w:multiLevelType w:val="multilevel"/>
    <w:tmpl w:val="63E013EA"/>
    <w:lvl w:ilvl="0">
      <w:start w:val="1"/>
      <w:numFmt w:val="decimal"/>
      <w:pStyle w:val="1"/>
      <w:lvlText w:val="%1"/>
      <w:lvlJc w:val="left"/>
      <w:pPr>
        <w:ind w:left="432" w:hanging="432"/>
      </w:pPr>
    </w:lvl>
    <w:lvl w:ilvl="1">
      <w:start w:val="1"/>
      <w:numFmt w:val="decimal"/>
      <w:pStyle w:val="21"/>
      <w:lvlText w:val="%1.%2"/>
      <w:lvlJc w:val="left"/>
      <w:pPr>
        <w:ind w:left="576" w:hanging="576"/>
      </w:pPr>
    </w:lvl>
    <w:lvl w:ilvl="2">
      <w:start w:val="1"/>
      <w:numFmt w:val="decimal"/>
      <w:pStyle w:val="32"/>
      <w:lvlText w:val="%1.%2.%3"/>
      <w:lvlJc w:val="left"/>
      <w:pPr>
        <w:ind w:left="720" w:hanging="720"/>
      </w:pPr>
    </w:lvl>
    <w:lvl w:ilvl="3">
      <w:start w:val="1"/>
      <w:numFmt w:val="decimal"/>
      <w:pStyle w:val="41"/>
      <w:lvlText w:val="%1.%2.%3.%4"/>
      <w:lvlJc w:val="left"/>
      <w:pPr>
        <w:ind w:left="864" w:hanging="864"/>
      </w:pPr>
      <w:rPr>
        <w:i w:val="0"/>
      </w:rPr>
    </w:lvl>
    <w:lvl w:ilvl="4">
      <w:start w:val="1"/>
      <w:numFmt w:val="decimal"/>
      <w:pStyle w:val="51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abstractNum w:abstractNumId="55" w15:restartNumberingAfterBreak="0">
    <w:nsid w:val="78605B0F"/>
    <w:multiLevelType w:val="hybridMultilevel"/>
    <w:tmpl w:val="36782C8C"/>
    <w:lvl w:ilvl="0" w:tplc="ED52E93C">
      <w:start w:val="1"/>
      <w:numFmt w:val="decimal"/>
      <w:lvlText w:val="(%1)"/>
      <w:lvlJc w:val="left"/>
      <w:pPr>
        <w:ind w:left="400" w:hanging="40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56" w15:restartNumberingAfterBreak="0">
    <w:nsid w:val="789D66F0"/>
    <w:multiLevelType w:val="hybridMultilevel"/>
    <w:tmpl w:val="7F8487BE"/>
    <w:lvl w:ilvl="0" w:tplc="ED52E93C">
      <w:start w:val="1"/>
      <w:numFmt w:val="decimal"/>
      <w:lvlText w:val="(%1)"/>
      <w:lvlJc w:val="left"/>
      <w:pPr>
        <w:ind w:left="800" w:hanging="40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57" w15:restartNumberingAfterBreak="0">
    <w:nsid w:val="79D76CFD"/>
    <w:multiLevelType w:val="hybridMultilevel"/>
    <w:tmpl w:val="4D8A04C4"/>
    <w:lvl w:ilvl="0" w:tplc="32D8E63C">
      <w:start w:val="1"/>
      <w:numFmt w:val="decimal"/>
      <w:lvlText w:val="(%1)"/>
      <w:lvlJc w:val="left"/>
      <w:pPr>
        <w:ind w:left="684" w:hanging="400"/>
      </w:pPr>
      <w:rPr>
        <w:rFonts w:hint="default"/>
        <w:lang w:val="en-GB"/>
      </w:rPr>
    </w:lvl>
    <w:lvl w:ilvl="1" w:tplc="04090019" w:tentative="1">
      <w:start w:val="1"/>
      <w:numFmt w:val="upperLetter"/>
      <w:lvlText w:val="%2."/>
      <w:lvlJc w:val="left"/>
      <w:pPr>
        <w:ind w:left="1084" w:hanging="400"/>
      </w:pPr>
    </w:lvl>
    <w:lvl w:ilvl="2" w:tplc="0409001B" w:tentative="1">
      <w:start w:val="1"/>
      <w:numFmt w:val="lowerRoman"/>
      <w:lvlText w:val="%3."/>
      <w:lvlJc w:val="right"/>
      <w:pPr>
        <w:ind w:left="1484" w:hanging="400"/>
      </w:pPr>
    </w:lvl>
    <w:lvl w:ilvl="3" w:tplc="0409000F" w:tentative="1">
      <w:start w:val="1"/>
      <w:numFmt w:val="decimal"/>
      <w:lvlText w:val="%4."/>
      <w:lvlJc w:val="left"/>
      <w:pPr>
        <w:ind w:left="1884" w:hanging="400"/>
      </w:pPr>
    </w:lvl>
    <w:lvl w:ilvl="4" w:tplc="04090019" w:tentative="1">
      <w:start w:val="1"/>
      <w:numFmt w:val="upperLetter"/>
      <w:lvlText w:val="%5."/>
      <w:lvlJc w:val="left"/>
      <w:pPr>
        <w:ind w:left="2284" w:hanging="400"/>
      </w:pPr>
    </w:lvl>
    <w:lvl w:ilvl="5" w:tplc="0409001B" w:tentative="1">
      <w:start w:val="1"/>
      <w:numFmt w:val="lowerRoman"/>
      <w:lvlText w:val="%6."/>
      <w:lvlJc w:val="right"/>
      <w:pPr>
        <w:ind w:left="2684" w:hanging="400"/>
      </w:pPr>
    </w:lvl>
    <w:lvl w:ilvl="6" w:tplc="0409000F" w:tentative="1">
      <w:start w:val="1"/>
      <w:numFmt w:val="decimal"/>
      <w:lvlText w:val="%7."/>
      <w:lvlJc w:val="left"/>
      <w:pPr>
        <w:ind w:left="3084" w:hanging="400"/>
      </w:pPr>
    </w:lvl>
    <w:lvl w:ilvl="7" w:tplc="04090019" w:tentative="1">
      <w:start w:val="1"/>
      <w:numFmt w:val="upperLetter"/>
      <w:lvlText w:val="%8."/>
      <w:lvlJc w:val="left"/>
      <w:pPr>
        <w:ind w:left="3484" w:hanging="400"/>
      </w:pPr>
    </w:lvl>
    <w:lvl w:ilvl="8" w:tplc="0409001B" w:tentative="1">
      <w:start w:val="1"/>
      <w:numFmt w:val="lowerRoman"/>
      <w:lvlText w:val="%9."/>
      <w:lvlJc w:val="right"/>
      <w:pPr>
        <w:ind w:left="3884" w:hanging="400"/>
      </w:pPr>
    </w:lvl>
  </w:abstractNum>
  <w:abstractNum w:abstractNumId="58" w15:restartNumberingAfterBreak="0">
    <w:nsid w:val="7C581D97"/>
    <w:multiLevelType w:val="multilevel"/>
    <w:tmpl w:val="5836AC3C"/>
    <w:lvl w:ilvl="0">
      <w:start w:val="1"/>
      <w:numFmt w:val="decimal"/>
      <w:pStyle w:val="22"/>
      <w:lvlText w:val="%1."/>
      <w:lvlJc w:val="left"/>
      <w:pPr>
        <w:tabs>
          <w:tab w:val="num" w:pos="425"/>
        </w:tabs>
        <w:ind w:left="425" w:hanging="425"/>
      </w:p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567" w:hanging="567"/>
      </w:pPr>
    </w:lvl>
    <w:lvl w:ilvl="2">
      <w:start w:val="1"/>
      <w:numFmt w:val="decimal"/>
      <w:lvlText w:val="%1.%2.%3."/>
      <w:lvlJc w:val="left"/>
      <w:pPr>
        <w:tabs>
          <w:tab w:val="num" w:pos="709"/>
        </w:tabs>
        <w:ind w:left="709" w:hanging="709"/>
      </w:p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</w:lvl>
    <w:lvl w:ilvl="4">
      <w:start w:val="1"/>
      <w:numFmt w:val="decimal"/>
      <w:lvlText w:val="%1.%2.%3.%4.%5."/>
      <w:lvlJc w:val="left"/>
      <w:pPr>
        <w:tabs>
          <w:tab w:val="num" w:pos="992"/>
        </w:tabs>
        <w:ind w:left="992" w:hanging="992"/>
      </w:pPr>
    </w:lvl>
    <w:lvl w:ilvl="5">
      <w:start w:val="1"/>
      <w:numFmt w:val="decimal"/>
      <w:lvlText w:val="%1.%2.%3.%4.%5.%6."/>
      <w:lvlJc w:val="left"/>
      <w:pPr>
        <w:tabs>
          <w:tab w:val="num" w:pos="1134"/>
        </w:tabs>
        <w:ind w:left="1134" w:hanging="1134"/>
      </w:pPr>
    </w:lvl>
    <w:lvl w:ilvl="6">
      <w:start w:val="1"/>
      <w:numFmt w:val="decimal"/>
      <w:lvlText w:val="%1.%2.%3.%4.%5.%6.%7."/>
      <w:lvlJc w:val="left"/>
      <w:pPr>
        <w:tabs>
          <w:tab w:val="num" w:pos="1276"/>
        </w:tabs>
        <w:ind w:left="1276" w:hanging="1276"/>
      </w:pPr>
    </w:lvl>
    <w:lvl w:ilvl="7">
      <w:start w:val="1"/>
      <w:numFmt w:val="decimal"/>
      <w:lvlText w:val="%1.%2.%3.%4.%5.%6.%7.%8."/>
      <w:lvlJc w:val="left"/>
      <w:pPr>
        <w:tabs>
          <w:tab w:val="num" w:pos="1418"/>
        </w:tabs>
        <w:ind w:left="1418" w:hanging="1418"/>
      </w:pPr>
    </w:lvl>
    <w:lvl w:ilvl="8">
      <w:start w:val="1"/>
      <w:numFmt w:val="decimal"/>
      <w:lvlText w:val="%1.%2.%3.%4.%5.%6.%7.%8.%9."/>
      <w:lvlJc w:val="left"/>
      <w:pPr>
        <w:tabs>
          <w:tab w:val="num" w:pos="1559"/>
        </w:tabs>
        <w:ind w:left="1559" w:hanging="1559"/>
      </w:pPr>
    </w:lvl>
  </w:abstractNum>
  <w:abstractNum w:abstractNumId="59" w15:restartNumberingAfterBreak="0">
    <w:nsid w:val="7FDB57B4"/>
    <w:multiLevelType w:val="hybridMultilevel"/>
    <w:tmpl w:val="D9982940"/>
    <w:lvl w:ilvl="0" w:tplc="17A0DD4A">
      <w:start w:val="1"/>
      <w:numFmt w:val="decimal"/>
      <w:lvlText w:val="(%1)"/>
      <w:lvlJc w:val="left"/>
      <w:pPr>
        <w:ind w:left="684" w:hanging="40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550" w:hanging="400"/>
      </w:pPr>
    </w:lvl>
    <w:lvl w:ilvl="2" w:tplc="0409001B" w:tentative="1">
      <w:start w:val="1"/>
      <w:numFmt w:val="lowerRoman"/>
      <w:lvlText w:val="%3."/>
      <w:lvlJc w:val="right"/>
      <w:pPr>
        <w:ind w:left="950" w:hanging="400"/>
      </w:pPr>
    </w:lvl>
    <w:lvl w:ilvl="3" w:tplc="0409000F" w:tentative="1">
      <w:start w:val="1"/>
      <w:numFmt w:val="decimal"/>
      <w:lvlText w:val="%4."/>
      <w:lvlJc w:val="left"/>
      <w:pPr>
        <w:ind w:left="1350" w:hanging="400"/>
      </w:pPr>
    </w:lvl>
    <w:lvl w:ilvl="4" w:tplc="04090019" w:tentative="1">
      <w:start w:val="1"/>
      <w:numFmt w:val="upperLetter"/>
      <w:lvlText w:val="%5."/>
      <w:lvlJc w:val="left"/>
      <w:pPr>
        <w:ind w:left="1750" w:hanging="400"/>
      </w:pPr>
    </w:lvl>
    <w:lvl w:ilvl="5" w:tplc="0409001B" w:tentative="1">
      <w:start w:val="1"/>
      <w:numFmt w:val="lowerRoman"/>
      <w:lvlText w:val="%6."/>
      <w:lvlJc w:val="right"/>
      <w:pPr>
        <w:ind w:left="2150" w:hanging="400"/>
      </w:pPr>
    </w:lvl>
    <w:lvl w:ilvl="6" w:tplc="0409000F" w:tentative="1">
      <w:start w:val="1"/>
      <w:numFmt w:val="decimal"/>
      <w:lvlText w:val="%7."/>
      <w:lvlJc w:val="left"/>
      <w:pPr>
        <w:ind w:left="2550" w:hanging="400"/>
      </w:pPr>
    </w:lvl>
    <w:lvl w:ilvl="7" w:tplc="04090019" w:tentative="1">
      <w:start w:val="1"/>
      <w:numFmt w:val="upperLetter"/>
      <w:lvlText w:val="%8."/>
      <w:lvlJc w:val="left"/>
      <w:pPr>
        <w:ind w:left="2950" w:hanging="400"/>
      </w:pPr>
    </w:lvl>
    <w:lvl w:ilvl="8" w:tplc="0409001B" w:tentative="1">
      <w:start w:val="1"/>
      <w:numFmt w:val="lowerRoman"/>
      <w:lvlText w:val="%9."/>
      <w:lvlJc w:val="right"/>
      <w:pPr>
        <w:ind w:left="3350" w:hanging="400"/>
      </w:pPr>
    </w:lvl>
  </w:abstractNum>
  <w:num w:numId="1">
    <w:abstractNumId w:val="45"/>
  </w:num>
  <w:num w:numId="2">
    <w:abstractNumId w:val="54"/>
  </w:num>
  <w:num w:numId="3">
    <w:abstractNumId w:val="9"/>
  </w:num>
  <w:num w:numId="4">
    <w:abstractNumId w:val="7"/>
  </w:num>
  <w:num w:numId="5">
    <w:abstractNumId w:val="6"/>
  </w:num>
  <w:num w:numId="6">
    <w:abstractNumId w:val="5"/>
  </w:num>
  <w:num w:numId="7">
    <w:abstractNumId w:val="4"/>
  </w:num>
  <w:num w:numId="8">
    <w:abstractNumId w:val="8"/>
  </w:num>
  <w:num w:numId="9">
    <w:abstractNumId w:val="3"/>
  </w:num>
  <w:num w:numId="10">
    <w:abstractNumId w:val="2"/>
  </w:num>
  <w:num w:numId="11">
    <w:abstractNumId w:val="1"/>
  </w:num>
  <w:num w:numId="12">
    <w:abstractNumId w:val="0"/>
  </w:num>
  <w:num w:numId="13">
    <w:abstractNumId w:val="12"/>
  </w:num>
  <w:num w:numId="14">
    <w:abstractNumId w:val="22"/>
  </w:num>
  <w:num w:numId="15">
    <w:abstractNumId w:val="27"/>
  </w:num>
  <w:num w:numId="16">
    <w:abstractNumId w:val="23"/>
    <w:lvlOverride w:ilvl="0">
      <w:lvl w:ilvl="0">
        <w:start w:val="1"/>
        <w:numFmt w:val="decimal"/>
        <w:pStyle w:val="DSpec1"/>
        <w:lvlText w:val="%1."/>
        <w:lvlJc w:val="left"/>
        <w:pPr>
          <w:tabs>
            <w:tab w:val="num" w:pos="425"/>
          </w:tabs>
          <w:ind w:left="425" w:hanging="425"/>
        </w:pPr>
      </w:lvl>
    </w:lvlOverride>
    <w:lvlOverride w:ilvl="1">
      <w:lvl w:ilvl="1">
        <w:start w:val="1"/>
        <w:numFmt w:val="decimal"/>
        <w:pStyle w:val="DSpec2"/>
        <w:lvlText w:val="%1.%2."/>
        <w:lvlJc w:val="left"/>
        <w:pPr>
          <w:tabs>
            <w:tab w:val="num" w:pos="567"/>
          </w:tabs>
          <w:ind w:left="567" w:hanging="567"/>
        </w:pPr>
      </w:lvl>
    </w:lvlOverride>
    <w:lvlOverride w:ilvl="2">
      <w:lvl w:ilvl="2">
        <w:start w:val="1"/>
        <w:numFmt w:val="decimal"/>
        <w:pStyle w:val="DSped3"/>
        <w:lvlText w:val="%1.%2.%3."/>
        <w:lvlJc w:val="left"/>
        <w:pPr>
          <w:tabs>
            <w:tab w:val="num" w:pos="709"/>
          </w:tabs>
          <w:ind w:left="709" w:hanging="709"/>
        </w:pPr>
      </w:lvl>
    </w:lvlOverride>
    <w:lvlOverride w:ilvl="3">
      <w:lvl w:ilvl="3">
        <w:start w:val="1"/>
        <w:numFmt w:val="decimal"/>
        <w:pStyle w:val="DSpec4"/>
        <w:lvlText w:val="%1.%2.%3.%4."/>
        <w:lvlJc w:val="left"/>
        <w:pPr>
          <w:tabs>
            <w:tab w:val="num" w:pos="851"/>
          </w:tabs>
          <w:ind w:left="851" w:hanging="851"/>
        </w:pPr>
      </w:lvl>
    </w:lvlOverride>
    <w:lvlOverride w:ilvl="4">
      <w:lvl w:ilvl="4">
        <w:start w:val="1"/>
        <w:numFmt w:val="decimal"/>
        <w:pStyle w:val="DSpec5"/>
        <w:lvlText w:val="%1.%2.%3.%4.%5."/>
        <w:lvlJc w:val="left"/>
        <w:pPr>
          <w:tabs>
            <w:tab w:val="num" w:pos="992"/>
          </w:tabs>
          <w:ind w:left="992" w:hanging="992"/>
        </w:pPr>
      </w:lvl>
    </w:lvlOverride>
    <w:lvlOverride w:ilvl="5">
      <w:lvl w:ilvl="5">
        <w:start w:val="1"/>
        <w:numFmt w:val="decimal"/>
        <w:lvlText w:val="%1.%2.%3.%4.%5.%6."/>
        <w:lvlJc w:val="left"/>
        <w:pPr>
          <w:tabs>
            <w:tab w:val="num" w:pos="1134"/>
          </w:tabs>
          <w:ind w:left="1134" w:hanging="1134"/>
        </w:pPr>
      </w:lvl>
    </w:lvlOverride>
    <w:lvlOverride w:ilvl="6">
      <w:lvl w:ilvl="6">
        <w:start w:val="1"/>
        <w:numFmt w:val="decimal"/>
        <w:lvlText w:val="%1.%2.%3.%4.%5.%6.%7."/>
        <w:lvlJc w:val="left"/>
        <w:pPr>
          <w:tabs>
            <w:tab w:val="num" w:pos="1276"/>
          </w:tabs>
          <w:ind w:left="1276" w:hanging="1276"/>
        </w:pPr>
      </w:lvl>
    </w:lvlOverride>
    <w:lvlOverride w:ilvl="7">
      <w:lvl w:ilvl="7">
        <w:start w:val="1"/>
        <w:numFmt w:val="decimal"/>
        <w:lvlText w:val="%1.%2.%3.%4.%5.%6.%7.%8."/>
        <w:lvlJc w:val="left"/>
        <w:pPr>
          <w:tabs>
            <w:tab w:val="num" w:pos="1418"/>
          </w:tabs>
          <w:ind w:left="1418" w:hanging="1418"/>
        </w:pPr>
      </w:lvl>
    </w:lvlOverride>
    <w:lvlOverride w:ilvl="8">
      <w:lvl w:ilvl="8">
        <w:start w:val="1"/>
        <w:numFmt w:val="decimal"/>
        <w:lvlText w:val="%1.%2.%3.%4.%5.%6.%7.%8.%9."/>
        <w:lvlJc w:val="left"/>
        <w:pPr>
          <w:tabs>
            <w:tab w:val="num" w:pos="1559"/>
          </w:tabs>
          <w:ind w:left="1559" w:hanging="1559"/>
        </w:pPr>
      </w:lvl>
    </w:lvlOverride>
  </w:num>
  <w:num w:numId="17">
    <w:abstractNumId w:val="15"/>
  </w:num>
  <w:num w:numId="18">
    <w:abstractNumId w:val="58"/>
  </w:num>
  <w:num w:numId="19">
    <w:abstractNumId w:val="42"/>
  </w:num>
  <w:num w:numId="20">
    <w:abstractNumId w:val="25"/>
  </w:num>
  <w:num w:numId="21">
    <w:abstractNumId w:val="36"/>
  </w:num>
  <w:num w:numId="22">
    <w:abstractNumId w:val="55"/>
  </w:num>
  <w:num w:numId="23">
    <w:abstractNumId w:val="17"/>
  </w:num>
  <w:num w:numId="24">
    <w:abstractNumId w:val="20"/>
  </w:num>
  <w:num w:numId="25">
    <w:abstractNumId w:val="44"/>
  </w:num>
  <w:num w:numId="26">
    <w:abstractNumId w:val="49"/>
  </w:num>
  <w:num w:numId="27">
    <w:abstractNumId w:val="51"/>
  </w:num>
  <w:num w:numId="28">
    <w:abstractNumId w:val="46"/>
  </w:num>
  <w:num w:numId="29">
    <w:abstractNumId w:val="32"/>
  </w:num>
  <w:num w:numId="30">
    <w:abstractNumId w:val="40"/>
  </w:num>
  <w:num w:numId="31">
    <w:abstractNumId w:val="53"/>
  </w:num>
  <w:num w:numId="32">
    <w:abstractNumId w:val="19"/>
  </w:num>
  <w:num w:numId="33">
    <w:abstractNumId w:val="37"/>
  </w:num>
  <w:num w:numId="34">
    <w:abstractNumId w:val="11"/>
  </w:num>
  <w:num w:numId="35">
    <w:abstractNumId w:val="52"/>
  </w:num>
  <w:num w:numId="36">
    <w:abstractNumId w:val="24"/>
  </w:num>
  <w:num w:numId="37">
    <w:abstractNumId w:val="57"/>
  </w:num>
  <w:num w:numId="38">
    <w:abstractNumId w:val="10"/>
  </w:num>
  <w:num w:numId="39">
    <w:abstractNumId w:val="35"/>
  </w:num>
  <w:num w:numId="40">
    <w:abstractNumId w:val="21"/>
  </w:num>
  <w:num w:numId="41">
    <w:abstractNumId w:val="26"/>
  </w:num>
  <w:num w:numId="42">
    <w:abstractNumId w:val="30"/>
  </w:num>
  <w:num w:numId="43">
    <w:abstractNumId w:val="50"/>
  </w:num>
  <w:num w:numId="44">
    <w:abstractNumId w:val="56"/>
  </w:num>
  <w:num w:numId="45">
    <w:abstractNumId w:val="29"/>
  </w:num>
  <w:num w:numId="46">
    <w:abstractNumId w:val="13"/>
  </w:num>
  <w:num w:numId="47">
    <w:abstractNumId w:val="39"/>
  </w:num>
  <w:num w:numId="48">
    <w:abstractNumId w:val="59"/>
  </w:num>
  <w:num w:numId="49">
    <w:abstractNumId w:val="43"/>
  </w:num>
  <w:num w:numId="50">
    <w:abstractNumId w:val="47"/>
  </w:num>
  <w:num w:numId="51">
    <w:abstractNumId w:val="38"/>
  </w:num>
  <w:num w:numId="52">
    <w:abstractNumId w:val="33"/>
  </w:num>
  <w:num w:numId="53">
    <w:abstractNumId w:val="16"/>
  </w:num>
  <w:num w:numId="54">
    <w:abstractNumId w:val="34"/>
  </w:num>
  <w:num w:numId="55">
    <w:abstractNumId w:val="18"/>
  </w:num>
  <w:num w:numId="56">
    <w:abstractNumId w:val="48"/>
  </w:num>
  <w:num w:numId="57">
    <w:abstractNumId w:val="41"/>
  </w:num>
  <w:num w:numId="58">
    <w:abstractNumId w:val="31"/>
  </w:num>
  <w:num w:numId="59">
    <w:abstractNumId w:val="28"/>
  </w:num>
  <w:num w:numId="60">
    <w:abstractNumId w:val="14"/>
  </w:num>
  <w:numIdMacAtCleanup w:val="57"/>
</w:numbering>
</file>

<file path=word/people.xml><?xml version="1.0" encoding="utf-8"?>
<w15:people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person w15:author="전자편의제어개발팀 차현준">
    <w15:presenceInfo w15:providerId="None" w15:userId="전자편의제어개발팀 차현준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bordersDoNotSurroundHeader/>
  <w:bordersDoNotSurroundFooter/>
  <w:attachedTemplate r:id="rId1"/>
  <w:doNotTrackFormatting/>
  <w:defaultTabStop w:val="720"/>
  <w:drawingGridHorizontalSpacing w:val="110"/>
  <w:displayHorizontalDrawingGridEvery w:val="2"/>
  <w:characterSpacingControl w:val="doNotCompress"/>
  <w:hdrShapeDefaults>
    <o:shapedefaults v:ext="edit" spidmax="26625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52D9F"/>
    <w:rsid w:val="000014C1"/>
    <w:rsid w:val="00001C13"/>
    <w:rsid w:val="0000217D"/>
    <w:rsid w:val="0000250D"/>
    <w:rsid w:val="000029B2"/>
    <w:rsid w:val="00004295"/>
    <w:rsid w:val="0000471B"/>
    <w:rsid w:val="000060EC"/>
    <w:rsid w:val="000065D7"/>
    <w:rsid w:val="00006E4F"/>
    <w:rsid w:val="00007FC4"/>
    <w:rsid w:val="000106C0"/>
    <w:rsid w:val="00011CBD"/>
    <w:rsid w:val="000133D4"/>
    <w:rsid w:val="000140AD"/>
    <w:rsid w:val="00015D00"/>
    <w:rsid w:val="00016D8D"/>
    <w:rsid w:val="00017893"/>
    <w:rsid w:val="00020F5B"/>
    <w:rsid w:val="00021D0D"/>
    <w:rsid w:val="0002302F"/>
    <w:rsid w:val="00025E50"/>
    <w:rsid w:val="000268DE"/>
    <w:rsid w:val="00026FFF"/>
    <w:rsid w:val="000301B6"/>
    <w:rsid w:val="0003024A"/>
    <w:rsid w:val="00030A4D"/>
    <w:rsid w:val="00031EC8"/>
    <w:rsid w:val="00032B7E"/>
    <w:rsid w:val="000339A9"/>
    <w:rsid w:val="0003459C"/>
    <w:rsid w:val="000360BA"/>
    <w:rsid w:val="00036D87"/>
    <w:rsid w:val="00042458"/>
    <w:rsid w:val="00042D1B"/>
    <w:rsid w:val="00044106"/>
    <w:rsid w:val="00044726"/>
    <w:rsid w:val="00044C44"/>
    <w:rsid w:val="00045A5A"/>
    <w:rsid w:val="00045D36"/>
    <w:rsid w:val="00046BD5"/>
    <w:rsid w:val="000477CF"/>
    <w:rsid w:val="00047DE2"/>
    <w:rsid w:val="000518D0"/>
    <w:rsid w:val="00052494"/>
    <w:rsid w:val="00052511"/>
    <w:rsid w:val="00052FF1"/>
    <w:rsid w:val="00053A24"/>
    <w:rsid w:val="00054BC8"/>
    <w:rsid w:val="00054E1F"/>
    <w:rsid w:val="00055E43"/>
    <w:rsid w:val="00056990"/>
    <w:rsid w:val="00056B08"/>
    <w:rsid w:val="00056FF8"/>
    <w:rsid w:val="000572C9"/>
    <w:rsid w:val="00060CD2"/>
    <w:rsid w:val="000623C4"/>
    <w:rsid w:val="000630E8"/>
    <w:rsid w:val="00063CED"/>
    <w:rsid w:val="00065E7D"/>
    <w:rsid w:val="00066C8A"/>
    <w:rsid w:val="00067694"/>
    <w:rsid w:val="00067B1E"/>
    <w:rsid w:val="000701B2"/>
    <w:rsid w:val="00070602"/>
    <w:rsid w:val="00071868"/>
    <w:rsid w:val="00075006"/>
    <w:rsid w:val="000807A4"/>
    <w:rsid w:val="00082C47"/>
    <w:rsid w:val="00084DBD"/>
    <w:rsid w:val="00085933"/>
    <w:rsid w:val="000870B5"/>
    <w:rsid w:val="00087761"/>
    <w:rsid w:val="00090036"/>
    <w:rsid w:val="0009020D"/>
    <w:rsid w:val="00090C1C"/>
    <w:rsid w:val="00090E48"/>
    <w:rsid w:val="00091F74"/>
    <w:rsid w:val="00093074"/>
    <w:rsid w:val="00094602"/>
    <w:rsid w:val="00094882"/>
    <w:rsid w:val="00094DA2"/>
    <w:rsid w:val="00096715"/>
    <w:rsid w:val="000A114B"/>
    <w:rsid w:val="000A3763"/>
    <w:rsid w:val="000A3EF2"/>
    <w:rsid w:val="000A4CFB"/>
    <w:rsid w:val="000A545F"/>
    <w:rsid w:val="000A5584"/>
    <w:rsid w:val="000B00A1"/>
    <w:rsid w:val="000B1BF2"/>
    <w:rsid w:val="000B3483"/>
    <w:rsid w:val="000B442C"/>
    <w:rsid w:val="000B5E3D"/>
    <w:rsid w:val="000C0706"/>
    <w:rsid w:val="000C14DF"/>
    <w:rsid w:val="000C2EBB"/>
    <w:rsid w:val="000C3AB8"/>
    <w:rsid w:val="000C4174"/>
    <w:rsid w:val="000C4DCD"/>
    <w:rsid w:val="000C4EE4"/>
    <w:rsid w:val="000C573C"/>
    <w:rsid w:val="000C6632"/>
    <w:rsid w:val="000C66B1"/>
    <w:rsid w:val="000D004E"/>
    <w:rsid w:val="000D22C9"/>
    <w:rsid w:val="000D5564"/>
    <w:rsid w:val="000F1509"/>
    <w:rsid w:val="000F2AF2"/>
    <w:rsid w:val="000F3F10"/>
    <w:rsid w:val="000F414C"/>
    <w:rsid w:val="000F41E0"/>
    <w:rsid w:val="000F4F04"/>
    <w:rsid w:val="000F5360"/>
    <w:rsid w:val="000F6A5F"/>
    <w:rsid w:val="000F7CDD"/>
    <w:rsid w:val="000F7E7D"/>
    <w:rsid w:val="001003EC"/>
    <w:rsid w:val="00101C16"/>
    <w:rsid w:val="0010259F"/>
    <w:rsid w:val="001037DF"/>
    <w:rsid w:val="00103B90"/>
    <w:rsid w:val="00105E96"/>
    <w:rsid w:val="00106660"/>
    <w:rsid w:val="00106839"/>
    <w:rsid w:val="001074E6"/>
    <w:rsid w:val="00110315"/>
    <w:rsid w:val="00110E4B"/>
    <w:rsid w:val="00116D94"/>
    <w:rsid w:val="00120408"/>
    <w:rsid w:val="001207BB"/>
    <w:rsid w:val="00124179"/>
    <w:rsid w:val="001247C3"/>
    <w:rsid w:val="00124D58"/>
    <w:rsid w:val="0012541A"/>
    <w:rsid w:val="001261C5"/>
    <w:rsid w:val="001266F0"/>
    <w:rsid w:val="0012752D"/>
    <w:rsid w:val="00127D20"/>
    <w:rsid w:val="00134C8D"/>
    <w:rsid w:val="00135A1B"/>
    <w:rsid w:val="00135F84"/>
    <w:rsid w:val="00136972"/>
    <w:rsid w:val="00136B9A"/>
    <w:rsid w:val="00136D17"/>
    <w:rsid w:val="001374F0"/>
    <w:rsid w:val="00140AA2"/>
    <w:rsid w:val="00143404"/>
    <w:rsid w:val="00143A8D"/>
    <w:rsid w:val="001447BF"/>
    <w:rsid w:val="001449C0"/>
    <w:rsid w:val="001453E5"/>
    <w:rsid w:val="00146E6D"/>
    <w:rsid w:val="00150E73"/>
    <w:rsid w:val="001529FA"/>
    <w:rsid w:val="0015348E"/>
    <w:rsid w:val="00157974"/>
    <w:rsid w:val="001607F5"/>
    <w:rsid w:val="0016540A"/>
    <w:rsid w:val="00165E90"/>
    <w:rsid w:val="00166C78"/>
    <w:rsid w:val="00167AA5"/>
    <w:rsid w:val="0017010A"/>
    <w:rsid w:val="00170461"/>
    <w:rsid w:val="00172583"/>
    <w:rsid w:val="00173CDB"/>
    <w:rsid w:val="0018004A"/>
    <w:rsid w:val="001800E1"/>
    <w:rsid w:val="00180AFD"/>
    <w:rsid w:val="00180F45"/>
    <w:rsid w:val="0018161D"/>
    <w:rsid w:val="00184D74"/>
    <w:rsid w:val="00185B5D"/>
    <w:rsid w:val="001875C3"/>
    <w:rsid w:val="0019140E"/>
    <w:rsid w:val="001919D9"/>
    <w:rsid w:val="00191FDD"/>
    <w:rsid w:val="00192AE3"/>
    <w:rsid w:val="00194499"/>
    <w:rsid w:val="0019473B"/>
    <w:rsid w:val="00195D94"/>
    <w:rsid w:val="001A01A8"/>
    <w:rsid w:val="001A08F6"/>
    <w:rsid w:val="001A1960"/>
    <w:rsid w:val="001A2C1B"/>
    <w:rsid w:val="001A320B"/>
    <w:rsid w:val="001A4B6C"/>
    <w:rsid w:val="001B050F"/>
    <w:rsid w:val="001B1691"/>
    <w:rsid w:val="001B4C2D"/>
    <w:rsid w:val="001B57FB"/>
    <w:rsid w:val="001B5803"/>
    <w:rsid w:val="001B66D9"/>
    <w:rsid w:val="001B71EE"/>
    <w:rsid w:val="001C24E0"/>
    <w:rsid w:val="001C30BF"/>
    <w:rsid w:val="001C33AF"/>
    <w:rsid w:val="001C65B2"/>
    <w:rsid w:val="001D1A8E"/>
    <w:rsid w:val="001D3283"/>
    <w:rsid w:val="001D374F"/>
    <w:rsid w:val="001D6254"/>
    <w:rsid w:val="001D64EC"/>
    <w:rsid w:val="001E3023"/>
    <w:rsid w:val="001E3613"/>
    <w:rsid w:val="001E5C34"/>
    <w:rsid w:val="001E6362"/>
    <w:rsid w:val="001F1E66"/>
    <w:rsid w:val="001F2D34"/>
    <w:rsid w:val="001F3124"/>
    <w:rsid w:val="001F5A5C"/>
    <w:rsid w:val="00201148"/>
    <w:rsid w:val="00202DBA"/>
    <w:rsid w:val="00204BE2"/>
    <w:rsid w:val="00211C19"/>
    <w:rsid w:val="00211F98"/>
    <w:rsid w:val="002143C9"/>
    <w:rsid w:val="002145C5"/>
    <w:rsid w:val="00214A18"/>
    <w:rsid w:val="00214A1C"/>
    <w:rsid w:val="002205E2"/>
    <w:rsid w:val="002223D1"/>
    <w:rsid w:val="00222F52"/>
    <w:rsid w:val="00224A23"/>
    <w:rsid w:val="00224F97"/>
    <w:rsid w:val="002263EC"/>
    <w:rsid w:val="002405FE"/>
    <w:rsid w:val="00240DCD"/>
    <w:rsid w:val="0024163F"/>
    <w:rsid w:val="00243920"/>
    <w:rsid w:val="00244969"/>
    <w:rsid w:val="00244B97"/>
    <w:rsid w:val="002455CA"/>
    <w:rsid w:val="00245721"/>
    <w:rsid w:val="00246A1B"/>
    <w:rsid w:val="00246F9E"/>
    <w:rsid w:val="002523AB"/>
    <w:rsid w:val="00254F50"/>
    <w:rsid w:val="002600FD"/>
    <w:rsid w:val="002606A6"/>
    <w:rsid w:val="0026102B"/>
    <w:rsid w:val="00261460"/>
    <w:rsid w:val="002640BD"/>
    <w:rsid w:val="00264F47"/>
    <w:rsid w:val="002666E8"/>
    <w:rsid w:val="0026702A"/>
    <w:rsid w:val="00272562"/>
    <w:rsid w:val="002738C5"/>
    <w:rsid w:val="00276A54"/>
    <w:rsid w:val="002770CE"/>
    <w:rsid w:val="00277B99"/>
    <w:rsid w:val="00281F5F"/>
    <w:rsid w:val="002824D3"/>
    <w:rsid w:val="002865FF"/>
    <w:rsid w:val="002907FD"/>
    <w:rsid w:val="00290DB3"/>
    <w:rsid w:val="0029127D"/>
    <w:rsid w:val="00293B83"/>
    <w:rsid w:val="00293E3A"/>
    <w:rsid w:val="0029564B"/>
    <w:rsid w:val="00296A4E"/>
    <w:rsid w:val="002A0982"/>
    <w:rsid w:val="002A0C54"/>
    <w:rsid w:val="002A3484"/>
    <w:rsid w:val="002A35F2"/>
    <w:rsid w:val="002A3F24"/>
    <w:rsid w:val="002B076C"/>
    <w:rsid w:val="002B5754"/>
    <w:rsid w:val="002C0460"/>
    <w:rsid w:val="002C0EE8"/>
    <w:rsid w:val="002C1805"/>
    <w:rsid w:val="002C3338"/>
    <w:rsid w:val="002C3A0B"/>
    <w:rsid w:val="002C3C65"/>
    <w:rsid w:val="002C4669"/>
    <w:rsid w:val="002C46F4"/>
    <w:rsid w:val="002C5519"/>
    <w:rsid w:val="002C552E"/>
    <w:rsid w:val="002C66B7"/>
    <w:rsid w:val="002C6FD8"/>
    <w:rsid w:val="002C7B56"/>
    <w:rsid w:val="002D0E47"/>
    <w:rsid w:val="002D0F8B"/>
    <w:rsid w:val="002D1375"/>
    <w:rsid w:val="002D32AE"/>
    <w:rsid w:val="002D60FD"/>
    <w:rsid w:val="002D6BB5"/>
    <w:rsid w:val="002D7250"/>
    <w:rsid w:val="002E049C"/>
    <w:rsid w:val="002E3FB9"/>
    <w:rsid w:val="002E4082"/>
    <w:rsid w:val="002E55FE"/>
    <w:rsid w:val="002E7A4B"/>
    <w:rsid w:val="002F24B3"/>
    <w:rsid w:val="002F73FA"/>
    <w:rsid w:val="002F7679"/>
    <w:rsid w:val="00300268"/>
    <w:rsid w:val="00307615"/>
    <w:rsid w:val="00307CE2"/>
    <w:rsid w:val="003118A3"/>
    <w:rsid w:val="003122A2"/>
    <w:rsid w:val="00312B04"/>
    <w:rsid w:val="00315FE5"/>
    <w:rsid w:val="0031645E"/>
    <w:rsid w:val="00323AB2"/>
    <w:rsid w:val="00326DD0"/>
    <w:rsid w:val="003270EE"/>
    <w:rsid w:val="003300D0"/>
    <w:rsid w:val="00331226"/>
    <w:rsid w:val="0033233F"/>
    <w:rsid w:val="00333DE8"/>
    <w:rsid w:val="00334BBF"/>
    <w:rsid w:val="00336957"/>
    <w:rsid w:val="003422DA"/>
    <w:rsid w:val="00344931"/>
    <w:rsid w:val="0034676E"/>
    <w:rsid w:val="00347EB6"/>
    <w:rsid w:val="00352248"/>
    <w:rsid w:val="00354F88"/>
    <w:rsid w:val="0035693C"/>
    <w:rsid w:val="00357C99"/>
    <w:rsid w:val="003610EC"/>
    <w:rsid w:val="00362494"/>
    <w:rsid w:val="0036589E"/>
    <w:rsid w:val="003741B4"/>
    <w:rsid w:val="00374BA6"/>
    <w:rsid w:val="00375064"/>
    <w:rsid w:val="00380E4C"/>
    <w:rsid w:val="00383460"/>
    <w:rsid w:val="00387A1D"/>
    <w:rsid w:val="0039559D"/>
    <w:rsid w:val="003A14BF"/>
    <w:rsid w:val="003A1D63"/>
    <w:rsid w:val="003A23FA"/>
    <w:rsid w:val="003A3BA6"/>
    <w:rsid w:val="003A7D72"/>
    <w:rsid w:val="003B064C"/>
    <w:rsid w:val="003B0D5E"/>
    <w:rsid w:val="003B6368"/>
    <w:rsid w:val="003C61A7"/>
    <w:rsid w:val="003C72A6"/>
    <w:rsid w:val="003D16E1"/>
    <w:rsid w:val="003D1FA6"/>
    <w:rsid w:val="003D2FA9"/>
    <w:rsid w:val="003D4A91"/>
    <w:rsid w:val="003D50F6"/>
    <w:rsid w:val="003D55B5"/>
    <w:rsid w:val="003D77B4"/>
    <w:rsid w:val="003E126A"/>
    <w:rsid w:val="003E1F64"/>
    <w:rsid w:val="003E403B"/>
    <w:rsid w:val="003E4E42"/>
    <w:rsid w:val="003E5407"/>
    <w:rsid w:val="003E589D"/>
    <w:rsid w:val="003E58A2"/>
    <w:rsid w:val="003E6AE7"/>
    <w:rsid w:val="003F091B"/>
    <w:rsid w:val="003F496C"/>
    <w:rsid w:val="003F66F5"/>
    <w:rsid w:val="003F7CD7"/>
    <w:rsid w:val="00400073"/>
    <w:rsid w:val="0040050D"/>
    <w:rsid w:val="00402201"/>
    <w:rsid w:val="004065B4"/>
    <w:rsid w:val="00406E6D"/>
    <w:rsid w:val="004109F6"/>
    <w:rsid w:val="00411C8B"/>
    <w:rsid w:val="00414698"/>
    <w:rsid w:val="00415216"/>
    <w:rsid w:val="00415E16"/>
    <w:rsid w:val="0042052B"/>
    <w:rsid w:val="00425ABC"/>
    <w:rsid w:val="004264FD"/>
    <w:rsid w:val="004301E2"/>
    <w:rsid w:val="00432F7F"/>
    <w:rsid w:val="0043602C"/>
    <w:rsid w:val="00441526"/>
    <w:rsid w:val="0044491A"/>
    <w:rsid w:val="00444D91"/>
    <w:rsid w:val="00445CC7"/>
    <w:rsid w:val="0044729F"/>
    <w:rsid w:val="00450076"/>
    <w:rsid w:val="00451235"/>
    <w:rsid w:val="00451F91"/>
    <w:rsid w:val="00453477"/>
    <w:rsid w:val="0045375A"/>
    <w:rsid w:val="00455558"/>
    <w:rsid w:val="004562FC"/>
    <w:rsid w:val="004604F1"/>
    <w:rsid w:val="00460AD5"/>
    <w:rsid w:val="00463AC7"/>
    <w:rsid w:val="0046573C"/>
    <w:rsid w:val="00465BF3"/>
    <w:rsid w:val="004667CB"/>
    <w:rsid w:val="00470CF1"/>
    <w:rsid w:val="004711F2"/>
    <w:rsid w:val="004717E6"/>
    <w:rsid w:val="004721B0"/>
    <w:rsid w:val="004725CE"/>
    <w:rsid w:val="00475D6D"/>
    <w:rsid w:val="00476255"/>
    <w:rsid w:val="00483252"/>
    <w:rsid w:val="0048341C"/>
    <w:rsid w:val="004839D6"/>
    <w:rsid w:val="00483CE1"/>
    <w:rsid w:val="00491285"/>
    <w:rsid w:val="004914D6"/>
    <w:rsid w:val="00493172"/>
    <w:rsid w:val="00494ADE"/>
    <w:rsid w:val="004A3124"/>
    <w:rsid w:val="004A314F"/>
    <w:rsid w:val="004A3A3B"/>
    <w:rsid w:val="004A5B62"/>
    <w:rsid w:val="004A5F76"/>
    <w:rsid w:val="004A69C0"/>
    <w:rsid w:val="004B02EA"/>
    <w:rsid w:val="004B0530"/>
    <w:rsid w:val="004B14F5"/>
    <w:rsid w:val="004B1A7E"/>
    <w:rsid w:val="004B2A8B"/>
    <w:rsid w:val="004B3C26"/>
    <w:rsid w:val="004C042B"/>
    <w:rsid w:val="004C04F6"/>
    <w:rsid w:val="004C1E56"/>
    <w:rsid w:val="004C3983"/>
    <w:rsid w:val="004C4433"/>
    <w:rsid w:val="004C6DD6"/>
    <w:rsid w:val="004C74CE"/>
    <w:rsid w:val="004C7B1D"/>
    <w:rsid w:val="004D068B"/>
    <w:rsid w:val="004D0F16"/>
    <w:rsid w:val="004D28FC"/>
    <w:rsid w:val="004E240A"/>
    <w:rsid w:val="004F16E6"/>
    <w:rsid w:val="004F39A3"/>
    <w:rsid w:val="004F4392"/>
    <w:rsid w:val="004F58AC"/>
    <w:rsid w:val="004F5DA9"/>
    <w:rsid w:val="004F6EAA"/>
    <w:rsid w:val="005005EE"/>
    <w:rsid w:val="00502A32"/>
    <w:rsid w:val="00505E5B"/>
    <w:rsid w:val="00506C74"/>
    <w:rsid w:val="005078C5"/>
    <w:rsid w:val="00510637"/>
    <w:rsid w:val="005122E2"/>
    <w:rsid w:val="005128C1"/>
    <w:rsid w:val="00512D0B"/>
    <w:rsid w:val="00513BA4"/>
    <w:rsid w:val="005152E0"/>
    <w:rsid w:val="00515433"/>
    <w:rsid w:val="005165B6"/>
    <w:rsid w:val="005173B7"/>
    <w:rsid w:val="00522A6D"/>
    <w:rsid w:val="0052365D"/>
    <w:rsid w:val="005258CF"/>
    <w:rsid w:val="00526C94"/>
    <w:rsid w:val="00527984"/>
    <w:rsid w:val="00531B5F"/>
    <w:rsid w:val="00531E19"/>
    <w:rsid w:val="005343F8"/>
    <w:rsid w:val="005348A8"/>
    <w:rsid w:val="00534F33"/>
    <w:rsid w:val="005367FE"/>
    <w:rsid w:val="00536B21"/>
    <w:rsid w:val="00537F40"/>
    <w:rsid w:val="005411E9"/>
    <w:rsid w:val="005421FE"/>
    <w:rsid w:val="0054372C"/>
    <w:rsid w:val="0054390C"/>
    <w:rsid w:val="00545EFD"/>
    <w:rsid w:val="005519B4"/>
    <w:rsid w:val="00552CD5"/>
    <w:rsid w:val="00552D9F"/>
    <w:rsid w:val="00554280"/>
    <w:rsid w:val="00554481"/>
    <w:rsid w:val="00554A83"/>
    <w:rsid w:val="00555535"/>
    <w:rsid w:val="005568AB"/>
    <w:rsid w:val="00557414"/>
    <w:rsid w:val="00561C3D"/>
    <w:rsid w:val="00562C30"/>
    <w:rsid w:val="00562CD2"/>
    <w:rsid w:val="005642EF"/>
    <w:rsid w:val="00566FE8"/>
    <w:rsid w:val="00570777"/>
    <w:rsid w:val="005709AE"/>
    <w:rsid w:val="005712CC"/>
    <w:rsid w:val="00576027"/>
    <w:rsid w:val="00576468"/>
    <w:rsid w:val="005766AB"/>
    <w:rsid w:val="00580640"/>
    <w:rsid w:val="00582074"/>
    <w:rsid w:val="00582513"/>
    <w:rsid w:val="005831F3"/>
    <w:rsid w:val="005848AA"/>
    <w:rsid w:val="00584FF5"/>
    <w:rsid w:val="005860A6"/>
    <w:rsid w:val="00586915"/>
    <w:rsid w:val="00586C95"/>
    <w:rsid w:val="005909B1"/>
    <w:rsid w:val="00591CC4"/>
    <w:rsid w:val="00594039"/>
    <w:rsid w:val="005979FF"/>
    <w:rsid w:val="005A004A"/>
    <w:rsid w:val="005A2563"/>
    <w:rsid w:val="005A3541"/>
    <w:rsid w:val="005A57E4"/>
    <w:rsid w:val="005A68CB"/>
    <w:rsid w:val="005B27D7"/>
    <w:rsid w:val="005B3DB2"/>
    <w:rsid w:val="005B4879"/>
    <w:rsid w:val="005B6900"/>
    <w:rsid w:val="005B7A86"/>
    <w:rsid w:val="005B7CE8"/>
    <w:rsid w:val="005C1B7B"/>
    <w:rsid w:val="005C1C07"/>
    <w:rsid w:val="005C2B1B"/>
    <w:rsid w:val="005C2D86"/>
    <w:rsid w:val="005C4069"/>
    <w:rsid w:val="005C40F2"/>
    <w:rsid w:val="005C45B3"/>
    <w:rsid w:val="005C56AA"/>
    <w:rsid w:val="005C79A3"/>
    <w:rsid w:val="005D15DB"/>
    <w:rsid w:val="005D2AE5"/>
    <w:rsid w:val="005D2EFD"/>
    <w:rsid w:val="005D5594"/>
    <w:rsid w:val="005E13C9"/>
    <w:rsid w:val="005E1D3D"/>
    <w:rsid w:val="005E1EF0"/>
    <w:rsid w:val="005E3CC3"/>
    <w:rsid w:val="005E3CDC"/>
    <w:rsid w:val="005E406C"/>
    <w:rsid w:val="005E43C7"/>
    <w:rsid w:val="005E71BC"/>
    <w:rsid w:val="005E7E42"/>
    <w:rsid w:val="005E7F8C"/>
    <w:rsid w:val="005F1AF2"/>
    <w:rsid w:val="005F22B9"/>
    <w:rsid w:val="005F22F7"/>
    <w:rsid w:val="005F2F3E"/>
    <w:rsid w:val="005F3DD2"/>
    <w:rsid w:val="005F5443"/>
    <w:rsid w:val="005F5937"/>
    <w:rsid w:val="005F5B23"/>
    <w:rsid w:val="005F6307"/>
    <w:rsid w:val="005F7B39"/>
    <w:rsid w:val="00602EC7"/>
    <w:rsid w:val="00606CD1"/>
    <w:rsid w:val="006072A2"/>
    <w:rsid w:val="00607341"/>
    <w:rsid w:val="00611517"/>
    <w:rsid w:val="00611633"/>
    <w:rsid w:val="006121FD"/>
    <w:rsid w:val="0061227C"/>
    <w:rsid w:val="006148D1"/>
    <w:rsid w:val="00614B25"/>
    <w:rsid w:val="00614CF4"/>
    <w:rsid w:val="006158F9"/>
    <w:rsid w:val="00616CF1"/>
    <w:rsid w:val="00621093"/>
    <w:rsid w:val="006211F2"/>
    <w:rsid w:val="00624835"/>
    <w:rsid w:val="00630A4C"/>
    <w:rsid w:val="00630C09"/>
    <w:rsid w:val="00630F79"/>
    <w:rsid w:val="00632100"/>
    <w:rsid w:val="006347AE"/>
    <w:rsid w:val="006351A8"/>
    <w:rsid w:val="00635A0C"/>
    <w:rsid w:val="00636757"/>
    <w:rsid w:val="006370B9"/>
    <w:rsid w:val="006378E8"/>
    <w:rsid w:val="00637CFE"/>
    <w:rsid w:val="0064132F"/>
    <w:rsid w:val="0064206C"/>
    <w:rsid w:val="006441B5"/>
    <w:rsid w:val="0064511A"/>
    <w:rsid w:val="00647DB7"/>
    <w:rsid w:val="006503E3"/>
    <w:rsid w:val="00650506"/>
    <w:rsid w:val="0065270B"/>
    <w:rsid w:val="006531B6"/>
    <w:rsid w:val="006617DD"/>
    <w:rsid w:val="006622C4"/>
    <w:rsid w:val="006629A8"/>
    <w:rsid w:val="00663DF0"/>
    <w:rsid w:val="00663E05"/>
    <w:rsid w:val="00664C82"/>
    <w:rsid w:val="00666934"/>
    <w:rsid w:val="006670D4"/>
    <w:rsid w:val="006678AD"/>
    <w:rsid w:val="00667F22"/>
    <w:rsid w:val="006753AD"/>
    <w:rsid w:val="00676042"/>
    <w:rsid w:val="00676681"/>
    <w:rsid w:val="006771F1"/>
    <w:rsid w:val="006839F3"/>
    <w:rsid w:val="00683BAE"/>
    <w:rsid w:val="00684B2D"/>
    <w:rsid w:val="00685B9B"/>
    <w:rsid w:val="0068675D"/>
    <w:rsid w:val="0068779A"/>
    <w:rsid w:val="00690D93"/>
    <w:rsid w:val="006914F5"/>
    <w:rsid w:val="00692AC4"/>
    <w:rsid w:val="0069499F"/>
    <w:rsid w:val="00696A96"/>
    <w:rsid w:val="006972E1"/>
    <w:rsid w:val="006A0A61"/>
    <w:rsid w:val="006B0D7D"/>
    <w:rsid w:val="006B126F"/>
    <w:rsid w:val="006B2745"/>
    <w:rsid w:val="006B34AF"/>
    <w:rsid w:val="006C208B"/>
    <w:rsid w:val="006C21E9"/>
    <w:rsid w:val="006C5BA3"/>
    <w:rsid w:val="006C5BA6"/>
    <w:rsid w:val="006C5C39"/>
    <w:rsid w:val="006D079D"/>
    <w:rsid w:val="006D3116"/>
    <w:rsid w:val="006D417A"/>
    <w:rsid w:val="006D5F3F"/>
    <w:rsid w:val="006D6F63"/>
    <w:rsid w:val="006D772C"/>
    <w:rsid w:val="006E0D25"/>
    <w:rsid w:val="006E111C"/>
    <w:rsid w:val="006E2EFF"/>
    <w:rsid w:val="006F0420"/>
    <w:rsid w:val="006F0B3A"/>
    <w:rsid w:val="006F1561"/>
    <w:rsid w:val="006F24F1"/>
    <w:rsid w:val="006F2EC7"/>
    <w:rsid w:val="006F2F80"/>
    <w:rsid w:val="006F43B7"/>
    <w:rsid w:val="006F533A"/>
    <w:rsid w:val="006F6958"/>
    <w:rsid w:val="006F6D6F"/>
    <w:rsid w:val="006F6FE6"/>
    <w:rsid w:val="0070042A"/>
    <w:rsid w:val="00702AA5"/>
    <w:rsid w:val="0070423E"/>
    <w:rsid w:val="007044EC"/>
    <w:rsid w:val="00704EBA"/>
    <w:rsid w:val="00704F04"/>
    <w:rsid w:val="00711498"/>
    <w:rsid w:val="00712DC9"/>
    <w:rsid w:val="007141E4"/>
    <w:rsid w:val="007142E4"/>
    <w:rsid w:val="00716BA1"/>
    <w:rsid w:val="00720D7A"/>
    <w:rsid w:val="007234DF"/>
    <w:rsid w:val="0072466B"/>
    <w:rsid w:val="00725C1E"/>
    <w:rsid w:val="00727D64"/>
    <w:rsid w:val="00730196"/>
    <w:rsid w:val="007329FC"/>
    <w:rsid w:val="00733E56"/>
    <w:rsid w:val="0073411A"/>
    <w:rsid w:val="0073460E"/>
    <w:rsid w:val="0073491D"/>
    <w:rsid w:val="00734F69"/>
    <w:rsid w:val="0074121E"/>
    <w:rsid w:val="0074443C"/>
    <w:rsid w:val="00745E36"/>
    <w:rsid w:val="007468CF"/>
    <w:rsid w:val="00751507"/>
    <w:rsid w:val="00751C0B"/>
    <w:rsid w:val="00752A7A"/>
    <w:rsid w:val="00753F6C"/>
    <w:rsid w:val="0075478C"/>
    <w:rsid w:val="00755DAE"/>
    <w:rsid w:val="00762F2E"/>
    <w:rsid w:val="00764CFA"/>
    <w:rsid w:val="00764FF7"/>
    <w:rsid w:val="00765C6E"/>
    <w:rsid w:val="0076639B"/>
    <w:rsid w:val="00766725"/>
    <w:rsid w:val="00767F97"/>
    <w:rsid w:val="007719F0"/>
    <w:rsid w:val="00774626"/>
    <w:rsid w:val="00774BE6"/>
    <w:rsid w:val="0077593E"/>
    <w:rsid w:val="00775FAC"/>
    <w:rsid w:val="007779C4"/>
    <w:rsid w:val="007807B3"/>
    <w:rsid w:val="00780F71"/>
    <w:rsid w:val="007816AA"/>
    <w:rsid w:val="00783C7D"/>
    <w:rsid w:val="007841F9"/>
    <w:rsid w:val="00784940"/>
    <w:rsid w:val="00784A30"/>
    <w:rsid w:val="0078517E"/>
    <w:rsid w:val="00786E9F"/>
    <w:rsid w:val="007870C7"/>
    <w:rsid w:val="007872AD"/>
    <w:rsid w:val="00790C79"/>
    <w:rsid w:val="00791DE7"/>
    <w:rsid w:val="0079202F"/>
    <w:rsid w:val="007942CC"/>
    <w:rsid w:val="00794B56"/>
    <w:rsid w:val="0079504A"/>
    <w:rsid w:val="007975E7"/>
    <w:rsid w:val="007A00C6"/>
    <w:rsid w:val="007A218E"/>
    <w:rsid w:val="007A2BA0"/>
    <w:rsid w:val="007A409B"/>
    <w:rsid w:val="007A48F3"/>
    <w:rsid w:val="007A6723"/>
    <w:rsid w:val="007B0610"/>
    <w:rsid w:val="007B09AC"/>
    <w:rsid w:val="007C231C"/>
    <w:rsid w:val="007C5853"/>
    <w:rsid w:val="007C6338"/>
    <w:rsid w:val="007C738C"/>
    <w:rsid w:val="007D2E1D"/>
    <w:rsid w:val="007D3910"/>
    <w:rsid w:val="007D4270"/>
    <w:rsid w:val="007D464C"/>
    <w:rsid w:val="007D5C1D"/>
    <w:rsid w:val="007D783D"/>
    <w:rsid w:val="007D7D2A"/>
    <w:rsid w:val="007E040B"/>
    <w:rsid w:val="007E0438"/>
    <w:rsid w:val="007E2F81"/>
    <w:rsid w:val="007E3A46"/>
    <w:rsid w:val="007E4418"/>
    <w:rsid w:val="007E4ED1"/>
    <w:rsid w:val="007E538C"/>
    <w:rsid w:val="007E5B88"/>
    <w:rsid w:val="007F2770"/>
    <w:rsid w:val="007F340F"/>
    <w:rsid w:val="007F3DBA"/>
    <w:rsid w:val="007F4DC7"/>
    <w:rsid w:val="00800852"/>
    <w:rsid w:val="00802EAF"/>
    <w:rsid w:val="0080346A"/>
    <w:rsid w:val="0080347B"/>
    <w:rsid w:val="00803795"/>
    <w:rsid w:val="00803A07"/>
    <w:rsid w:val="0080474C"/>
    <w:rsid w:val="00804CCE"/>
    <w:rsid w:val="008068D4"/>
    <w:rsid w:val="00806B09"/>
    <w:rsid w:val="00807370"/>
    <w:rsid w:val="0080793B"/>
    <w:rsid w:val="00810C72"/>
    <w:rsid w:val="0081159F"/>
    <w:rsid w:val="00811E6B"/>
    <w:rsid w:val="008132FB"/>
    <w:rsid w:val="00814EF7"/>
    <w:rsid w:val="00815015"/>
    <w:rsid w:val="00816184"/>
    <w:rsid w:val="00824364"/>
    <w:rsid w:val="00830EA9"/>
    <w:rsid w:val="0083156A"/>
    <w:rsid w:val="00833ACD"/>
    <w:rsid w:val="008348AC"/>
    <w:rsid w:val="008364B1"/>
    <w:rsid w:val="008375ED"/>
    <w:rsid w:val="00840675"/>
    <w:rsid w:val="00840846"/>
    <w:rsid w:val="00841D6B"/>
    <w:rsid w:val="00841E4E"/>
    <w:rsid w:val="008422F3"/>
    <w:rsid w:val="00844EFE"/>
    <w:rsid w:val="00845F4D"/>
    <w:rsid w:val="00846835"/>
    <w:rsid w:val="00847A40"/>
    <w:rsid w:val="008515C9"/>
    <w:rsid w:val="008523C7"/>
    <w:rsid w:val="00852496"/>
    <w:rsid w:val="00853801"/>
    <w:rsid w:val="00853B00"/>
    <w:rsid w:val="00856C3B"/>
    <w:rsid w:val="00856FAC"/>
    <w:rsid w:val="00860220"/>
    <w:rsid w:val="00861998"/>
    <w:rsid w:val="0086204F"/>
    <w:rsid w:val="00862A51"/>
    <w:rsid w:val="00863EFD"/>
    <w:rsid w:val="00864ADD"/>
    <w:rsid w:val="00865CC7"/>
    <w:rsid w:val="00865D06"/>
    <w:rsid w:val="00867BC5"/>
    <w:rsid w:val="008720B3"/>
    <w:rsid w:val="00872669"/>
    <w:rsid w:val="00874173"/>
    <w:rsid w:val="00875796"/>
    <w:rsid w:val="0088039A"/>
    <w:rsid w:val="00881275"/>
    <w:rsid w:val="00883155"/>
    <w:rsid w:val="00883C57"/>
    <w:rsid w:val="00884940"/>
    <w:rsid w:val="0088591F"/>
    <w:rsid w:val="00886108"/>
    <w:rsid w:val="00886A72"/>
    <w:rsid w:val="00886C49"/>
    <w:rsid w:val="00886C66"/>
    <w:rsid w:val="008876F1"/>
    <w:rsid w:val="00890499"/>
    <w:rsid w:val="008910E2"/>
    <w:rsid w:val="0089259E"/>
    <w:rsid w:val="0089415D"/>
    <w:rsid w:val="0089616F"/>
    <w:rsid w:val="008A3095"/>
    <w:rsid w:val="008A3B0A"/>
    <w:rsid w:val="008A3C27"/>
    <w:rsid w:val="008A52EF"/>
    <w:rsid w:val="008A6315"/>
    <w:rsid w:val="008A7CB9"/>
    <w:rsid w:val="008B3198"/>
    <w:rsid w:val="008B510E"/>
    <w:rsid w:val="008B5FA6"/>
    <w:rsid w:val="008B7870"/>
    <w:rsid w:val="008C0A15"/>
    <w:rsid w:val="008C3F8B"/>
    <w:rsid w:val="008C4038"/>
    <w:rsid w:val="008C4B37"/>
    <w:rsid w:val="008C66FF"/>
    <w:rsid w:val="008C7239"/>
    <w:rsid w:val="008D1ED9"/>
    <w:rsid w:val="008D2410"/>
    <w:rsid w:val="008D2BB5"/>
    <w:rsid w:val="008D3DBF"/>
    <w:rsid w:val="008E27AB"/>
    <w:rsid w:val="008E3B68"/>
    <w:rsid w:val="008E4E9A"/>
    <w:rsid w:val="008E5538"/>
    <w:rsid w:val="008E606C"/>
    <w:rsid w:val="008E6499"/>
    <w:rsid w:val="008F0735"/>
    <w:rsid w:val="008F0FF2"/>
    <w:rsid w:val="008F2569"/>
    <w:rsid w:val="008F42BE"/>
    <w:rsid w:val="008F5325"/>
    <w:rsid w:val="008F5428"/>
    <w:rsid w:val="008F7725"/>
    <w:rsid w:val="00903824"/>
    <w:rsid w:val="00904E04"/>
    <w:rsid w:val="00905435"/>
    <w:rsid w:val="0090638F"/>
    <w:rsid w:val="009155F3"/>
    <w:rsid w:val="00915D24"/>
    <w:rsid w:val="00916BB4"/>
    <w:rsid w:val="00916FD2"/>
    <w:rsid w:val="00917264"/>
    <w:rsid w:val="00922CDD"/>
    <w:rsid w:val="009239AB"/>
    <w:rsid w:val="0092621F"/>
    <w:rsid w:val="00926794"/>
    <w:rsid w:val="00926A45"/>
    <w:rsid w:val="00930A3F"/>
    <w:rsid w:val="009317AB"/>
    <w:rsid w:val="009322D9"/>
    <w:rsid w:val="00933AFB"/>
    <w:rsid w:val="00936E82"/>
    <w:rsid w:val="00937132"/>
    <w:rsid w:val="009371DF"/>
    <w:rsid w:val="00937BE3"/>
    <w:rsid w:val="00941DCE"/>
    <w:rsid w:val="009456C7"/>
    <w:rsid w:val="009464B3"/>
    <w:rsid w:val="009476AA"/>
    <w:rsid w:val="009530C5"/>
    <w:rsid w:val="00956437"/>
    <w:rsid w:val="009578F5"/>
    <w:rsid w:val="0096314D"/>
    <w:rsid w:val="009640A8"/>
    <w:rsid w:val="00964E7B"/>
    <w:rsid w:val="009661F2"/>
    <w:rsid w:val="00970397"/>
    <w:rsid w:val="00971674"/>
    <w:rsid w:val="00974DE8"/>
    <w:rsid w:val="00975B1E"/>
    <w:rsid w:val="00975C56"/>
    <w:rsid w:val="00976066"/>
    <w:rsid w:val="0097616C"/>
    <w:rsid w:val="00977A16"/>
    <w:rsid w:val="00981CA0"/>
    <w:rsid w:val="0098215C"/>
    <w:rsid w:val="00982577"/>
    <w:rsid w:val="0098475D"/>
    <w:rsid w:val="0099188E"/>
    <w:rsid w:val="00995486"/>
    <w:rsid w:val="009959DB"/>
    <w:rsid w:val="00995F8A"/>
    <w:rsid w:val="009964B3"/>
    <w:rsid w:val="009976CA"/>
    <w:rsid w:val="00997B6F"/>
    <w:rsid w:val="009A1139"/>
    <w:rsid w:val="009A33F4"/>
    <w:rsid w:val="009A36C8"/>
    <w:rsid w:val="009A4F5A"/>
    <w:rsid w:val="009A6072"/>
    <w:rsid w:val="009A656B"/>
    <w:rsid w:val="009A6651"/>
    <w:rsid w:val="009A71C4"/>
    <w:rsid w:val="009A7DA8"/>
    <w:rsid w:val="009B05EE"/>
    <w:rsid w:val="009B0601"/>
    <w:rsid w:val="009B1997"/>
    <w:rsid w:val="009B19FA"/>
    <w:rsid w:val="009B1F9C"/>
    <w:rsid w:val="009B2641"/>
    <w:rsid w:val="009B454D"/>
    <w:rsid w:val="009B5755"/>
    <w:rsid w:val="009B61A7"/>
    <w:rsid w:val="009B6B18"/>
    <w:rsid w:val="009B7A34"/>
    <w:rsid w:val="009C04C2"/>
    <w:rsid w:val="009C4E30"/>
    <w:rsid w:val="009C60CB"/>
    <w:rsid w:val="009C64C8"/>
    <w:rsid w:val="009D16B9"/>
    <w:rsid w:val="009D2027"/>
    <w:rsid w:val="009D28D2"/>
    <w:rsid w:val="009D344C"/>
    <w:rsid w:val="009D4923"/>
    <w:rsid w:val="009D625C"/>
    <w:rsid w:val="009D7F08"/>
    <w:rsid w:val="009E027C"/>
    <w:rsid w:val="009E4F8A"/>
    <w:rsid w:val="009E6AE2"/>
    <w:rsid w:val="009F0EDD"/>
    <w:rsid w:val="009F1921"/>
    <w:rsid w:val="009F1DE6"/>
    <w:rsid w:val="009F5069"/>
    <w:rsid w:val="009F5187"/>
    <w:rsid w:val="009F54B3"/>
    <w:rsid w:val="009F57DE"/>
    <w:rsid w:val="00A00796"/>
    <w:rsid w:val="00A02B55"/>
    <w:rsid w:val="00A042A3"/>
    <w:rsid w:val="00A054D5"/>
    <w:rsid w:val="00A06319"/>
    <w:rsid w:val="00A079D1"/>
    <w:rsid w:val="00A11013"/>
    <w:rsid w:val="00A12690"/>
    <w:rsid w:val="00A13079"/>
    <w:rsid w:val="00A142A4"/>
    <w:rsid w:val="00A15565"/>
    <w:rsid w:val="00A17180"/>
    <w:rsid w:val="00A17C15"/>
    <w:rsid w:val="00A17EEF"/>
    <w:rsid w:val="00A20400"/>
    <w:rsid w:val="00A20892"/>
    <w:rsid w:val="00A20F2F"/>
    <w:rsid w:val="00A21865"/>
    <w:rsid w:val="00A22E35"/>
    <w:rsid w:val="00A25CED"/>
    <w:rsid w:val="00A3125B"/>
    <w:rsid w:val="00A3164B"/>
    <w:rsid w:val="00A35E2A"/>
    <w:rsid w:val="00A4159D"/>
    <w:rsid w:val="00A44088"/>
    <w:rsid w:val="00A46083"/>
    <w:rsid w:val="00A525DA"/>
    <w:rsid w:val="00A5406F"/>
    <w:rsid w:val="00A55F57"/>
    <w:rsid w:val="00A568EF"/>
    <w:rsid w:val="00A60AE2"/>
    <w:rsid w:val="00A63516"/>
    <w:rsid w:val="00A64DCF"/>
    <w:rsid w:val="00A65546"/>
    <w:rsid w:val="00A65BE0"/>
    <w:rsid w:val="00A67DCB"/>
    <w:rsid w:val="00A72367"/>
    <w:rsid w:val="00A73CF4"/>
    <w:rsid w:val="00A749EB"/>
    <w:rsid w:val="00A81F92"/>
    <w:rsid w:val="00A82407"/>
    <w:rsid w:val="00A83A5F"/>
    <w:rsid w:val="00A83A88"/>
    <w:rsid w:val="00A84628"/>
    <w:rsid w:val="00A84DB8"/>
    <w:rsid w:val="00A86785"/>
    <w:rsid w:val="00A9188C"/>
    <w:rsid w:val="00A92238"/>
    <w:rsid w:val="00A93659"/>
    <w:rsid w:val="00A93782"/>
    <w:rsid w:val="00AA0178"/>
    <w:rsid w:val="00AA0EE6"/>
    <w:rsid w:val="00AA0EFE"/>
    <w:rsid w:val="00AA103E"/>
    <w:rsid w:val="00AA19F5"/>
    <w:rsid w:val="00AA375B"/>
    <w:rsid w:val="00AA4CBB"/>
    <w:rsid w:val="00AA54B1"/>
    <w:rsid w:val="00AA7C23"/>
    <w:rsid w:val="00AB09A3"/>
    <w:rsid w:val="00AB0E85"/>
    <w:rsid w:val="00AB2126"/>
    <w:rsid w:val="00AB257F"/>
    <w:rsid w:val="00AB3F2C"/>
    <w:rsid w:val="00AB51C9"/>
    <w:rsid w:val="00AB6196"/>
    <w:rsid w:val="00AC1AAD"/>
    <w:rsid w:val="00AC3454"/>
    <w:rsid w:val="00AC3E7A"/>
    <w:rsid w:val="00AC67C0"/>
    <w:rsid w:val="00AD02D9"/>
    <w:rsid w:val="00AD132C"/>
    <w:rsid w:val="00AD1561"/>
    <w:rsid w:val="00AD165A"/>
    <w:rsid w:val="00AD3110"/>
    <w:rsid w:val="00AD359E"/>
    <w:rsid w:val="00AD386F"/>
    <w:rsid w:val="00AD49F0"/>
    <w:rsid w:val="00AD4F12"/>
    <w:rsid w:val="00AD58FF"/>
    <w:rsid w:val="00AE204A"/>
    <w:rsid w:val="00AE4FC0"/>
    <w:rsid w:val="00AE551B"/>
    <w:rsid w:val="00AE56CB"/>
    <w:rsid w:val="00AE5858"/>
    <w:rsid w:val="00AE5CD3"/>
    <w:rsid w:val="00AF119E"/>
    <w:rsid w:val="00AF170F"/>
    <w:rsid w:val="00AF2370"/>
    <w:rsid w:val="00AF2EF1"/>
    <w:rsid w:val="00AF323F"/>
    <w:rsid w:val="00AF4632"/>
    <w:rsid w:val="00B009B4"/>
    <w:rsid w:val="00B01B7C"/>
    <w:rsid w:val="00B02A76"/>
    <w:rsid w:val="00B02DB9"/>
    <w:rsid w:val="00B0593C"/>
    <w:rsid w:val="00B05B14"/>
    <w:rsid w:val="00B05DD1"/>
    <w:rsid w:val="00B0685E"/>
    <w:rsid w:val="00B07966"/>
    <w:rsid w:val="00B07E7F"/>
    <w:rsid w:val="00B1156C"/>
    <w:rsid w:val="00B13749"/>
    <w:rsid w:val="00B14E04"/>
    <w:rsid w:val="00B1512B"/>
    <w:rsid w:val="00B1530C"/>
    <w:rsid w:val="00B16233"/>
    <w:rsid w:val="00B1776B"/>
    <w:rsid w:val="00B24EA7"/>
    <w:rsid w:val="00B25316"/>
    <w:rsid w:val="00B25605"/>
    <w:rsid w:val="00B3002C"/>
    <w:rsid w:val="00B30CCB"/>
    <w:rsid w:val="00B31244"/>
    <w:rsid w:val="00B31253"/>
    <w:rsid w:val="00B316AB"/>
    <w:rsid w:val="00B354E5"/>
    <w:rsid w:val="00B36065"/>
    <w:rsid w:val="00B365B5"/>
    <w:rsid w:val="00B44330"/>
    <w:rsid w:val="00B45A84"/>
    <w:rsid w:val="00B45B6E"/>
    <w:rsid w:val="00B45E12"/>
    <w:rsid w:val="00B50308"/>
    <w:rsid w:val="00B51871"/>
    <w:rsid w:val="00B54485"/>
    <w:rsid w:val="00B55F4B"/>
    <w:rsid w:val="00B5624F"/>
    <w:rsid w:val="00B601A8"/>
    <w:rsid w:val="00B60F89"/>
    <w:rsid w:val="00B6287F"/>
    <w:rsid w:val="00B665B7"/>
    <w:rsid w:val="00B67C2E"/>
    <w:rsid w:val="00B72748"/>
    <w:rsid w:val="00B72958"/>
    <w:rsid w:val="00B734C4"/>
    <w:rsid w:val="00B734EF"/>
    <w:rsid w:val="00B7518E"/>
    <w:rsid w:val="00B7601C"/>
    <w:rsid w:val="00B76592"/>
    <w:rsid w:val="00B76D13"/>
    <w:rsid w:val="00B77AEE"/>
    <w:rsid w:val="00B84815"/>
    <w:rsid w:val="00B85967"/>
    <w:rsid w:val="00B876FD"/>
    <w:rsid w:val="00B87B02"/>
    <w:rsid w:val="00B87DCE"/>
    <w:rsid w:val="00B94048"/>
    <w:rsid w:val="00B940DF"/>
    <w:rsid w:val="00BA0B81"/>
    <w:rsid w:val="00BA112D"/>
    <w:rsid w:val="00BA28C2"/>
    <w:rsid w:val="00BA514F"/>
    <w:rsid w:val="00BA53E5"/>
    <w:rsid w:val="00BA5AEE"/>
    <w:rsid w:val="00BA5CED"/>
    <w:rsid w:val="00BB0F90"/>
    <w:rsid w:val="00BB353B"/>
    <w:rsid w:val="00BB38C4"/>
    <w:rsid w:val="00BB3A5B"/>
    <w:rsid w:val="00BB4C19"/>
    <w:rsid w:val="00BB592C"/>
    <w:rsid w:val="00BB6E1D"/>
    <w:rsid w:val="00BB7698"/>
    <w:rsid w:val="00BB76F8"/>
    <w:rsid w:val="00BC1CD0"/>
    <w:rsid w:val="00BC1F0F"/>
    <w:rsid w:val="00BC2276"/>
    <w:rsid w:val="00BC39AC"/>
    <w:rsid w:val="00BC585F"/>
    <w:rsid w:val="00BC66C5"/>
    <w:rsid w:val="00BC7F24"/>
    <w:rsid w:val="00BD0A0B"/>
    <w:rsid w:val="00BD0B46"/>
    <w:rsid w:val="00BD12C8"/>
    <w:rsid w:val="00BD46EB"/>
    <w:rsid w:val="00BD4FA6"/>
    <w:rsid w:val="00BD672F"/>
    <w:rsid w:val="00BD6B4E"/>
    <w:rsid w:val="00BD6D88"/>
    <w:rsid w:val="00BE00A2"/>
    <w:rsid w:val="00BE16AF"/>
    <w:rsid w:val="00BE348E"/>
    <w:rsid w:val="00BE57C7"/>
    <w:rsid w:val="00BE691B"/>
    <w:rsid w:val="00BE71EE"/>
    <w:rsid w:val="00BE7448"/>
    <w:rsid w:val="00BF1655"/>
    <w:rsid w:val="00BF261B"/>
    <w:rsid w:val="00BF2A54"/>
    <w:rsid w:val="00BF396F"/>
    <w:rsid w:val="00BF452A"/>
    <w:rsid w:val="00BF6371"/>
    <w:rsid w:val="00BF740F"/>
    <w:rsid w:val="00BF7B92"/>
    <w:rsid w:val="00C0232B"/>
    <w:rsid w:val="00C03F52"/>
    <w:rsid w:val="00C04094"/>
    <w:rsid w:val="00C0442F"/>
    <w:rsid w:val="00C06C81"/>
    <w:rsid w:val="00C07674"/>
    <w:rsid w:val="00C07919"/>
    <w:rsid w:val="00C12418"/>
    <w:rsid w:val="00C14870"/>
    <w:rsid w:val="00C14BF8"/>
    <w:rsid w:val="00C2040A"/>
    <w:rsid w:val="00C23B6A"/>
    <w:rsid w:val="00C25291"/>
    <w:rsid w:val="00C25F54"/>
    <w:rsid w:val="00C26D8B"/>
    <w:rsid w:val="00C3489C"/>
    <w:rsid w:val="00C35807"/>
    <w:rsid w:val="00C3587B"/>
    <w:rsid w:val="00C35DEA"/>
    <w:rsid w:val="00C36664"/>
    <w:rsid w:val="00C36F04"/>
    <w:rsid w:val="00C450F2"/>
    <w:rsid w:val="00C4665D"/>
    <w:rsid w:val="00C47F0F"/>
    <w:rsid w:val="00C50265"/>
    <w:rsid w:val="00C53CAD"/>
    <w:rsid w:val="00C55F46"/>
    <w:rsid w:val="00C60964"/>
    <w:rsid w:val="00C61224"/>
    <w:rsid w:val="00C621DC"/>
    <w:rsid w:val="00C6304E"/>
    <w:rsid w:val="00C63298"/>
    <w:rsid w:val="00C63CCE"/>
    <w:rsid w:val="00C70573"/>
    <w:rsid w:val="00C74C7E"/>
    <w:rsid w:val="00C7782F"/>
    <w:rsid w:val="00C77A99"/>
    <w:rsid w:val="00C8016A"/>
    <w:rsid w:val="00C83064"/>
    <w:rsid w:val="00C83600"/>
    <w:rsid w:val="00C83BF3"/>
    <w:rsid w:val="00C85596"/>
    <w:rsid w:val="00C85875"/>
    <w:rsid w:val="00C87D26"/>
    <w:rsid w:val="00C905BA"/>
    <w:rsid w:val="00C90AD4"/>
    <w:rsid w:val="00C91DD1"/>
    <w:rsid w:val="00C92EF8"/>
    <w:rsid w:val="00C95050"/>
    <w:rsid w:val="00C9772F"/>
    <w:rsid w:val="00CA0C60"/>
    <w:rsid w:val="00CA3B86"/>
    <w:rsid w:val="00CA64F5"/>
    <w:rsid w:val="00CA75F4"/>
    <w:rsid w:val="00CB2293"/>
    <w:rsid w:val="00CB285F"/>
    <w:rsid w:val="00CB2A91"/>
    <w:rsid w:val="00CB4578"/>
    <w:rsid w:val="00CB6D1A"/>
    <w:rsid w:val="00CB7E47"/>
    <w:rsid w:val="00CC1A8E"/>
    <w:rsid w:val="00CC3CE1"/>
    <w:rsid w:val="00CC41FC"/>
    <w:rsid w:val="00CC4E96"/>
    <w:rsid w:val="00CC57DB"/>
    <w:rsid w:val="00CC6F8D"/>
    <w:rsid w:val="00CC7523"/>
    <w:rsid w:val="00CC7FD4"/>
    <w:rsid w:val="00CD220B"/>
    <w:rsid w:val="00CD233E"/>
    <w:rsid w:val="00CD75D3"/>
    <w:rsid w:val="00CE42B7"/>
    <w:rsid w:val="00CE599A"/>
    <w:rsid w:val="00CF0AE8"/>
    <w:rsid w:val="00CF10B7"/>
    <w:rsid w:val="00CF1FA0"/>
    <w:rsid w:val="00CF232C"/>
    <w:rsid w:val="00D05CA2"/>
    <w:rsid w:val="00D110D2"/>
    <w:rsid w:val="00D1123A"/>
    <w:rsid w:val="00D12B0D"/>
    <w:rsid w:val="00D1415D"/>
    <w:rsid w:val="00D1625C"/>
    <w:rsid w:val="00D175B1"/>
    <w:rsid w:val="00D203F2"/>
    <w:rsid w:val="00D22C4D"/>
    <w:rsid w:val="00D248AB"/>
    <w:rsid w:val="00D24D11"/>
    <w:rsid w:val="00D25101"/>
    <w:rsid w:val="00D27296"/>
    <w:rsid w:val="00D31F40"/>
    <w:rsid w:val="00D32448"/>
    <w:rsid w:val="00D34443"/>
    <w:rsid w:val="00D34451"/>
    <w:rsid w:val="00D35656"/>
    <w:rsid w:val="00D358AC"/>
    <w:rsid w:val="00D44451"/>
    <w:rsid w:val="00D44A74"/>
    <w:rsid w:val="00D45384"/>
    <w:rsid w:val="00D510A3"/>
    <w:rsid w:val="00D52898"/>
    <w:rsid w:val="00D53462"/>
    <w:rsid w:val="00D53774"/>
    <w:rsid w:val="00D54E1B"/>
    <w:rsid w:val="00D54FF1"/>
    <w:rsid w:val="00D57791"/>
    <w:rsid w:val="00D60413"/>
    <w:rsid w:val="00D60EEB"/>
    <w:rsid w:val="00D61FA3"/>
    <w:rsid w:val="00D62495"/>
    <w:rsid w:val="00D63F31"/>
    <w:rsid w:val="00D64945"/>
    <w:rsid w:val="00D65A5B"/>
    <w:rsid w:val="00D70CD2"/>
    <w:rsid w:val="00D8439B"/>
    <w:rsid w:val="00D85499"/>
    <w:rsid w:val="00D870E7"/>
    <w:rsid w:val="00D90D2A"/>
    <w:rsid w:val="00D94C04"/>
    <w:rsid w:val="00D95F26"/>
    <w:rsid w:val="00D97E42"/>
    <w:rsid w:val="00DA12E0"/>
    <w:rsid w:val="00DA1F1E"/>
    <w:rsid w:val="00DA364D"/>
    <w:rsid w:val="00DA3FDB"/>
    <w:rsid w:val="00DA4295"/>
    <w:rsid w:val="00DA4847"/>
    <w:rsid w:val="00DB077A"/>
    <w:rsid w:val="00DB0D21"/>
    <w:rsid w:val="00DB126E"/>
    <w:rsid w:val="00DB13F5"/>
    <w:rsid w:val="00DB17D3"/>
    <w:rsid w:val="00DB35A8"/>
    <w:rsid w:val="00DB3A50"/>
    <w:rsid w:val="00DB4035"/>
    <w:rsid w:val="00DB5E05"/>
    <w:rsid w:val="00DB71B2"/>
    <w:rsid w:val="00DB774B"/>
    <w:rsid w:val="00DC10F5"/>
    <w:rsid w:val="00DC1E3B"/>
    <w:rsid w:val="00DC2130"/>
    <w:rsid w:val="00DC4513"/>
    <w:rsid w:val="00DC45AE"/>
    <w:rsid w:val="00DC45B4"/>
    <w:rsid w:val="00DC4E73"/>
    <w:rsid w:val="00DD070E"/>
    <w:rsid w:val="00DD0A3E"/>
    <w:rsid w:val="00DD11BC"/>
    <w:rsid w:val="00DD1797"/>
    <w:rsid w:val="00DD1FFA"/>
    <w:rsid w:val="00DD55F9"/>
    <w:rsid w:val="00DD6626"/>
    <w:rsid w:val="00DD6E0C"/>
    <w:rsid w:val="00DE46DD"/>
    <w:rsid w:val="00DE4EB1"/>
    <w:rsid w:val="00DE7868"/>
    <w:rsid w:val="00DF0158"/>
    <w:rsid w:val="00DF0B46"/>
    <w:rsid w:val="00DF53B3"/>
    <w:rsid w:val="00DF5700"/>
    <w:rsid w:val="00DF5F18"/>
    <w:rsid w:val="00DF675F"/>
    <w:rsid w:val="00DF7396"/>
    <w:rsid w:val="00E0370F"/>
    <w:rsid w:val="00E03BC9"/>
    <w:rsid w:val="00E0757C"/>
    <w:rsid w:val="00E0786D"/>
    <w:rsid w:val="00E10A41"/>
    <w:rsid w:val="00E111F2"/>
    <w:rsid w:val="00E11F43"/>
    <w:rsid w:val="00E166BB"/>
    <w:rsid w:val="00E17F6A"/>
    <w:rsid w:val="00E20419"/>
    <w:rsid w:val="00E2185B"/>
    <w:rsid w:val="00E26AAB"/>
    <w:rsid w:val="00E26C88"/>
    <w:rsid w:val="00E322AB"/>
    <w:rsid w:val="00E37118"/>
    <w:rsid w:val="00E37F9F"/>
    <w:rsid w:val="00E41017"/>
    <w:rsid w:val="00E413B5"/>
    <w:rsid w:val="00E45FDE"/>
    <w:rsid w:val="00E46F6B"/>
    <w:rsid w:val="00E51623"/>
    <w:rsid w:val="00E52ACE"/>
    <w:rsid w:val="00E52F37"/>
    <w:rsid w:val="00E5385C"/>
    <w:rsid w:val="00E55B14"/>
    <w:rsid w:val="00E60CB4"/>
    <w:rsid w:val="00E62E75"/>
    <w:rsid w:val="00E6313C"/>
    <w:rsid w:val="00E632FD"/>
    <w:rsid w:val="00E634C2"/>
    <w:rsid w:val="00E67D5A"/>
    <w:rsid w:val="00E67D84"/>
    <w:rsid w:val="00E72069"/>
    <w:rsid w:val="00E74060"/>
    <w:rsid w:val="00E77635"/>
    <w:rsid w:val="00E8236D"/>
    <w:rsid w:val="00E830FF"/>
    <w:rsid w:val="00E848D0"/>
    <w:rsid w:val="00E84F88"/>
    <w:rsid w:val="00E91F0F"/>
    <w:rsid w:val="00E92C52"/>
    <w:rsid w:val="00E9396D"/>
    <w:rsid w:val="00E93BD7"/>
    <w:rsid w:val="00E94ADE"/>
    <w:rsid w:val="00E958D0"/>
    <w:rsid w:val="00E96C19"/>
    <w:rsid w:val="00E9717A"/>
    <w:rsid w:val="00EA0017"/>
    <w:rsid w:val="00EA00F0"/>
    <w:rsid w:val="00EA2709"/>
    <w:rsid w:val="00EA4985"/>
    <w:rsid w:val="00EA57EB"/>
    <w:rsid w:val="00EB058E"/>
    <w:rsid w:val="00EB09A4"/>
    <w:rsid w:val="00EB5091"/>
    <w:rsid w:val="00EB6D44"/>
    <w:rsid w:val="00EC1F0E"/>
    <w:rsid w:val="00EC2CE3"/>
    <w:rsid w:val="00EC4F7C"/>
    <w:rsid w:val="00EC7262"/>
    <w:rsid w:val="00EC77C7"/>
    <w:rsid w:val="00ED0D26"/>
    <w:rsid w:val="00ED1442"/>
    <w:rsid w:val="00ED198B"/>
    <w:rsid w:val="00ED2E9C"/>
    <w:rsid w:val="00ED32E1"/>
    <w:rsid w:val="00ED5439"/>
    <w:rsid w:val="00ED7DB3"/>
    <w:rsid w:val="00EE015D"/>
    <w:rsid w:val="00EE05B6"/>
    <w:rsid w:val="00EE08AC"/>
    <w:rsid w:val="00EE1FC5"/>
    <w:rsid w:val="00EE2552"/>
    <w:rsid w:val="00EE27C8"/>
    <w:rsid w:val="00EE703F"/>
    <w:rsid w:val="00EF0A30"/>
    <w:rsid w:val="00EF1460"/>
    <w:rsid w:val="00EF234C"/>
    <w:rsid w:val="00EF6ADB"/>
    <w:rsid w:val="00F0351B"/>
    <w:rsid w:val="00F04813"/>
    <w:rsid w:val="00F055B1"/>
    <w:rsid w:val="00F05A34"/>
    <w:rsid w:val="00F06B4B"/>
    <w:rsid w:val="00F12092"/>
    <w:rsid w:val="00F15BBF"/>
    <w:rsid w:val="00F16BE2"/>
    <w:rsid w:val="00F21254"/>
    <w:rsid w:val="00F21EF3"/>
    <w:rsid w:val="00F23590"/>
    <w:rsid w:val="00F24F80"/>
    <w:rsid w:val="00F25C51"/>
    <w:rsid w:val="00F31784"/>
    <w:rsid w:val="00F32D33"/>
    <w:rsid w:val="00F34C27"/>
    <w:rsid w:val="00F34EF4"/>
    <w:rsid w:val="00F36CF4"/>
    <w:rsid w:val="00F36D0A"/>
    <w:rsid w:val="00F37E03"/>
    <w:rsid w:val="00F4543A"/>
    <w:rsid w:val="00F456B8"/>
    <w:rsid w:val="00F46ED4"/>
    <w:rsid w:val="00F5044D"/>
    <w:rsid w:val="00F510C8"/>
    <w:rsid w:val="00F52BCE"/>
    <w:rsid w:val="00F532DB"/>
    <w:rsid w:val="00F541D0"/>
    <w:rsid w:val="00F553B7"/>
    <w:rsid w:val="00F57290"/>
    <w:rsid w:val="00F57639"/>
    <w:rsid w:val="00F57F48"/>
    <w:rsid w:val="00F6142A"/>
    <w:rsid w:val="00F63B04"/>
    <w:rsid w:val="00F66669"/>
    <w:rsid w:val="00F66943"/>
    <w:rsid w:val="00F74666"/>
    <w:rsid w:val="00F749E0"/>
    <w:rsid w:val="00F74FE6"/>
    <w:rsid w:val="00F751D9"/>
    <w:rsid w:val="00F76193"/>
    <w:rsid w:val="00F76A8D"/>
    <w:rsid w:val="00F76AD2"/>
    <w:rsid w:val="00F8080C"/>
    <w:rsid w:val="00F81191"/>
    <w:rsid w:val="00F81C8A"/>
    <w:rsid w:val="00F83E3C"/>
    <w:rsid w:val="00F87C22"/>
    <w:rsid w:val="00F91675"/>
    <w:rsid w:val="00F92EDB"/>
    <w:rsid w:val="00F9436E"/>
    <w:rsid w:val="00F95BB9"/>
    <w:rsid w:val="00F960E9"/>
    <w:rsid w:val="00F96476"/>
    <w:rsid w:val="00FA27D7"/>
    <w:rsid w:val="00FA4E6E"/>
    <w:rsid w:val="00FB1259"/>
    <w:rsid w:val="00FB214B"/>
    <w:rsid w:val="00FB34C7"/>
    <w:rsid w:val="00FB4308"/>
    <w:rsid w:val="00FB447D"/>
    <w:rsid w:val="00FB4DFB"/>
    <w:rsid w:val="00FB5128"/>
    <w:rsid w:val="00FB5E50"/>
    <w:rsid w:val="00FB61E2"/>
    <w:rsid w:val="00FB6354"/>
    <w:rsid w:val="00FB7E5D"/>
    <w:rsid w:val="00FC00A2"/>
    <w:rsid w:val="00FC5255"/>
    <w:rsid w:val="00FC5C80"/>
    <w:rsid w:val="00FC7909"/>
    <w:rsid w:val="00FC7AD9"/>
    <w:rsid w:val="00FD0961"/>
    <w:rsid w:val="00FD504D"/>
    <w:rsid w:val="00FD6285"/>
    <w:rsid w:val="00FD6425"/>
    <w:rsid w:val="00FD6A9F"/>
    <w:rsid w:val="00FE4A58"/>
    <w:rsid w:val="00FE586A"/>
    <w:rsid w:val="00FE6731"/>
    <w:rsid w:val="00FF1152"/>
    <w:rsid w:val="00FF2028"/>
    <w:rsid w:val="00FF5623"/>
    <w:rsid w:val="00FF61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6625"/>
    <o:shapelayout v:ext="edit">
      <o:idmap v:ext="edit" data="1"/>
    </o:shapelayout>
  </w:shapeDefaults>
  <w:decimalSymbol w:val="."/>
  <w:listSeparator w:val=","/>
  <w14:docId w14:val="26D4320B"/>
  <w15:docId w15:val="{746FDC7C-675C-4238-B004-547B059427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맑은 고딕" w:hAnsi="Calibri" w:cs="Arial"/>
        <w:lang w:val="en-US" w:eastAsia="ko-KR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iPriority="99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iPriority="99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iPriority="99" w:unhideWhenUsed="1"/>
    <w:lsdException w:name="HTML Acronym" w:semiHidden="1" w:uiPriority="99" w:unhideWhenUsed="1"/>
    <w:lsdException w:name="HTML Address" w:semiHidden="1" w:unhideWhenUsed="1"/>
    <w:lsdException w:name="HTML Cite" w:semiHidden="1" w:uiPriority="99" w:unhideWhenUsed="1"/>
    <w:lsdException w:name="HTML Code" w:semiHidden="1" w:uiPriority="99" w:unhideWhenUsed="1"/>
    <w:lsdException w:name="HTML Definition" w:semiHidden="1" w:uiPriority="99" w:unhideWhenUsed="1"/>
    <w:lsdException w:name="HTML Keyboard" w:semiHidden="1" w:uiPriority="99" w:unhideWhenUsed="1"/>
    <w:lsdException w:name="HTML Preformatted" w:semiHidden="1" w:unhideWhenUsed="1"/>
    <w:lsdException w:name="HTML Sample" w:semiHidden="1" w:uiPriority="99" w:unhideWhenUsed="1"/>
    <w:lsdException w:name="HTML Typewriter" w:semiHidden="1" w:unhideWhenUsed="1"/>
    <w:lsdException w:name="HTML Variable" w:semiHidden="1" w:uiPriority="99" w:unhideWhenUsed="1"/>
    <w:lsdException w:name="Normal Table" w:semiHidden="1" w:uiPriority="99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nhideWhenUsed="1"/>
    <w:lsdException w:name="Outline List 3" w:semiHidden="1" w:uiPriority="99" w:unhideWhenUsed="1"/>
    <w:lsdException w:name="Table Simple 1" w:semiHidden="1" w:uiPriority="99" w:unhideWhenUsed="1"/>
    <w:lsdException w:name="Table Simple 2" w:semiHidden="1" w:uiPriority="99" w:unhideWhenUsed="1"/>
    <w:lsdException w:name="Table Simple 3" w:semiHidden="1" w:uiPriority="99" w:unhideWhenUsed="1"/>
    <w:lsdException w:name="Table Classic 1" w:semiHidden="1" w:uiPriority="99" w:unhideWhenUsed="1"/>
    <w:lsdException w:name="Table Classic 2" w:semiHidden="1" w:uiPriority="99" w:unhideWhenUsed="1"/>
    <w:lsdException w:name="Table Classic 3" w:semiHidden="1" w:uiPriority="99" w:unhideWhenUsed="1"/>
    <w:lsdException w:name="Table Classic 4" w:semiHidden="1" w:uiPriority="99" w:unhideWhenUsed="1"/>
    <w:lsdException w:name="Table Colorful 1" w:semiHidden="1" w:uiPriority="99" w:unhideWhenUsed="1"/>
    <w:lsdException w:name="Table Colorful 2" w:semiHidden="1" w:uiPriority="99" w:unhideWhenUsed="1"/>
    <w:lsdException w:name="Table Colorful 3" w:semiHidden="1" w:uiPriority="99" w:unhideWhenUsed="1"/>
    <w:lsdException w:name="Table Columns 1" w:semiHidden="1" w:uiPriority="99" w:unhideWhenUsed="1"/>
    <w:lsdException w:name="Table Columns 2" w:semiHidden="1" w:uiPriority="99" w:unhideWhenUsed="1"/>
    <w:lsdException w:name="Table Columns 3" w:semiHidden="1" w:uiPriority="99" w:unhideWhenUsed="1"/>
    <w:lsdException w:name="Table Columns 4" w:semiHidden="1" w:uiPriority="99" w:unhideWhenUsed="1"/>
    <w:lsdException w:name="Table Columns 5" w:semiHidden="1" w:uiPriority="99" w:unhideWhenUsed="1"/>
    <w:lsdException w:name="Table Grid 1" w:semiHidden="1" w:uiPriority="99" w:unhideWhenUsed="1"/>
    <w:lsdException w:name="Table Grid 2" w:semiHidden="1" w:uiPriority="99" w:unhideWhenUsed="1"/>
    <w:lsdException w:name="Table Grid 3" w:semiHidden="1" w:uiPriority="99" w:unhideWhenUsed="1"/>
    <w:lsdException w:name="Table Grid 4" w:semiHidden="1" w:uiPriority="99" w:unhideWhenUsed="1"/>
    <w:lsdException w:name="Table Grid 5" w:semiHidden="1" w:uiPriority="99" w:unhideWhenUsed="1"/>
    <w:lsdException w:name="Table Grid 6" w:semiHidden="1" w:uiPriority="99" w:unhideWhenUsed="1"/>
    <w:lsdException w:name="Table Grid 7" w:semiHidden="1" w:uiPriority="99" w:unhideWhenUsed="1"/>
    <w:lsdException w:name="Table Grid 8" w:semiHidden="1" w:uiPriority="99" w:unhideWhenUsed="1"/>
    <w:lsdException w:name="Table List 1" w:semiHidden="1" w:uiPriority="99" w:unhideWhenUsed="1"/>
    <w:lsdException w:name="Table List 2" w:semiHidden="1" w:uiPriority="99" w:unhideWhenUsed="1"/>
    <w:lsdException w:name="Table List 3" w:semiHidden="1" w:uiPriority="99" w:unhideWhenUsed="1"/>
    <w:lsdException w:name="Table List 4" w:semiHidden="1" w:uiPriority="99" w:unhideWhenUsed="1"/>
    <w:lsdException w:name="Table List 5" w:semiHidden="1" w:uiPriority="99" w:unhideWhenUsed="1"/>
    <w:lsdException w:name="Table List 6" w:semiHidden="1" w:uiPriority="99" w:unhideWhenUsed="1"/>
    <w:lsdException w:name="Table List 7" w:semiHidden="1" w:uiPriority="99" w:unhideWhenUsed="1"/>
    <w:lsdException w:name="Table List 8" w:semiHidden="1" w:uiPriority="99" w:unhideWhenUsed="1"/>
    <w:lsdException w:name="Table 3D effects 1" w:semiHidden="1" w:uiPriority="99" w:unhideWhenUsed="1"/>
    <w:lsdException w:name="Table 3D effects 2" w:semiHidden="1" w:uiPriority="99" w:unhideWhenUsed="1"/>
    <w:lsdException w:name="Table 3D effects 3" w:semiHidden="1" w:uiPriority="99" w:unhideWhenUsed="1"/>
    <w:lsdException w:name="Table Contemporary" w:semiHidden="1" w:uiPriority="99" w:unhideWhenUsed="1"/>
    <w:lsdException w:name="Table Elegant" w:semiHidden="1" w:uiPriority="99" w:unhideWhenUsed="1"/>
    <w:lsdException w:name="Table Professional" w:semiHidden="1" w:uiPriority="99" w:unhideWhenUsed="1"/>
    <w:lsdException w:name="Table Subtle 1" w:semiHidden="1" w:uiPriority="99" w:unhideWhenUsed="1"/>
    <w:lsdException w:name="Table Subtle 2" w:semiHidden="1" w:uiPriority="99" w:unhideWhenUsed="1"/>
    <w:lsdException w:name="Table Web 1" w:semiHidden="1" w:uiPriority="99" w:unhideWhenUsed="1"/>
    <w:lsdException w:name="Table Web 2" w:semiHidden="1" w:uiPriority="99" w:unhideWhenUsed="1"/>
    <w:lsdException w:name="Table Web 3" w:semiHidden="1" w:uiPriority="99" w:unhideWhenUsed="1"/>
    <w:lsdException w:name="Balloon Text" w:semiHidden="1" w:unhideWhenUsed="1"/>
    <w:lsdException w:name="Table Theme" w:semiHidden="1" w:uiPriority="99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2">
    <w:name w:val="Normal"/>
    <w:qFormat/>
    <w:rsid w:val="00C07674"/>
    <w:rPr>
      <w:sz w:val="22"/>
      <w:szCs w:val="22"/>
    </w:rPr>
  </w:style>
  <w:style w:type="paragraph" w:styleId="1">
    <w:name w:val="heading 1"/>
    <w:aliases w:val="A:TIT_lv-1,F:TIT_nv-1,お題目,제목 1 ES"/>
    <w:basedOn w:val="a2"/>
    <w:next w:val="a2"/>
    <w:link w:val="1Char"/>
    <w:qFormat/>
    <w:rsid w:val="00B316AB"/>
    <w:pPr>
      <w:keepNext/>
      <w:keepLines/>
      <w:numPr>
        <w:numId w:val="2"/>
      </w:numPr>
      <w:spacing w:before="480"/>
      <w:outlineLvl w:val="0"/>
    </w:pPr>
    <w:rPr>
      <w:rFonts w:ascii="Cambria" w:hAnsi="Cambria" w:cs="Times New Roman"/>
      <w:b/>
      <w:bCs/>
      <w:color w:val="365F91"/>
      <w:sz w:val="28"/>
      <w:szCs w:val="28"/>
    </w:rPr>
  </w:style>
  <w:style w:type="paragraph" w:styleId="21">
    <w:name w:val="heading 2"/>
    <w:aliases w:val="A:TIT_lv-2,F:TIT_nv-2,A:TIT_lv-21,제목 2 ES 제목 2"/>
    <w:basedOn w:val="a2"/>
    <w:next w:val="a2"/>
    <w:link w:val="2Char"/>
    <w:unhideWhenUsed/>
    <w:qFormat/>
    <w:rsid w:val="00475D6D"/>
    <w:pPr>
      <w:keepNext/>
      <w:keepLines/>
      <w:numPr>
        <w:ilvl w:val="1"/>
        <w:numId w:val="2"/>
      </w:numPr>
      <w:spacing w:before="200"/>
      <w:outlineLvl w:val="1"/>
    </w:pPr>
    <w:rPr>
      <w:rFonts w:ascii="Cambria" w:hAnsi="Cambria" w:cs="Times New Roman"/>
      <w:b/>
      <w:bCs/>
      <w:color w:val="4F81BD"/>
      <w:sz w:val="26"/>
      <w:szCs w:val="26"/>
    </w:rPr>
  </w:style>
  <w:style w:type="paragraph" w:styleId="32">
    <w:name w:val="heading 3"/>
    <w:aliases w:val="A:TIT_lv-3,F:TIT_nv-3,ES"/>
    <w:basedOn w:val="a2"/>
    <w:next w:val="a2"/>
    <w:link w:val="3Char"/>
    <w:unhideWhenUsed/>
    <w:qFormat/>
    <w:rsid w:val="00475D6D"/>
    <w:pPr>
      <w:keepNext/>
      <w:keepLines/>
      <w:numPr>
        <w:ilvl w:val="2"/>
        <w:numId w:val="2"/>
      </w:numPr>
      <w:spacing w:before="200"/>
      <w:outlineLvl w:val="2"/>
    </w:pPr>
    <w:rPr>
      <w:rFonts w:ascii="Cambria" w:hAnsi="Cambria" w:cs="Times New Roman"/>
      <w:b/>
      <w:bCs/>
      <w:color w:val="4F81BD"/>
    </w:rPr>
  </w:style>
  <w:style w:type="paragraph" w:styleId="41">
    <w:name w:val="heading 4"/>
    <w:aliases w:val="A:TIT_lv-4,F:TIT_nv-4"/>
    <w:basedOn w:val="a2"/>
    <w:next w:val="a2"/>
    <w:link w:val="4Char"/>
    <w:unhideWhenUsed/>
    <w:qFormat/>
    <w:rsid w:val="00475D6D"/>
    <w:pPr>
      <w:keepNext/>
      <w:keepLines/>
      <w:numPr>
        <w:ilvl w:val="3"/>
        <w:numId w:val="2"/>
      </w:numPr>
      <w:spacing w:before="200"/>
      <w:outlineLvl w:val="3"/>
    </w:pPr>
    <w:rPr>
      <w:rFonts w:ascii="Cambria" w:hAnsi="Cambria" w:cs="Times New Roman"/>
      <w:b/>
      <w:bCs/>
      <w:iCs/>
      <w:color w:val="4F81BD"/>
    </w:rPr>
  </w:style>
  <w:style w:type="paragraph" w:styleId="51">
    <w:name w:val="heading 5"/>
    <w:basedOn w:val="a2"/>
    <w:next w:val="a2"/>
    <w:link w:val="5Char"/>
    <w:unhideWhenUsed/>
    <w:qFormat/>
    <w:rsid w:val="00B316AB"/>
    <w:pPr>
      <w:numPr>
        <w:ilvl w:val="4"/>
        <w:numId w:val="2"/>
      </w:numPr>
      <w:outlineLvl w:val="4"/>
    </w:pPr>
  </w:style>
  <w:style w:type="paragraph" w:styleId="6">
    <w:name w:val="heading 6"/>
    <w:basedOn w:val="a2"/>
    <w:next w:val="a2"/>
    <w:link w:val="6Char"/>
    <w:unhideWhenUsed/>
    <w:qFormat/>
    <w:rsid w:val="00B316AB"/>
    <w:pPr>
      <w:keepNext/>
      <w:keepLines/>
      <w:numPr>
        <w:ilvl w:val="5"/>
        <w:numId w:val="2"/>
      </w:numPr>
      <w:spacing w:before="200"/>
      <w:outlineLvl w:val="5"/>
    </w:pPr>
    <w:rPr>
      <w:rFonts w:ascii="Cambria" w:hAnsi="Cambria" w:cs="Times New Roman"/>
      <w:i/>
      <w:iCs/>
      <w:color w:val="243F60"/>
    </w:rPr>
  </w:style>
  <w:style w:type="paragraph" w:styleId="7">
    <w:name w:val="heading 7"/>
    <w:basedOn w:val="a2"/>
    <w:next w:val="a2"/>
    <w:link w:val="7Char"/>
    <w:unhideWhenUsed/>
    <w:qFormat/>
    <w:rsid w:val="00B316AB"/>
    <w:pPr>
      <w:keepNext/>
      <w:keepLines/>
      <w:numPr>
        <w:ilvl w:val="6"/>
        <w:numId w:val="2"/>
      </w:numPr>
      <w:spacing w:before="200"/>
      <w:outlineLvl w:val="6"/>
    </w:pPr>
    <w:rPr>
      <w:rFonts w:ascii="Cambria" w:hAnsi="Cambria" w:cs="Times New Roman"/>
      <w:i/>
      <w:iCs/>
      <w:color w:val="404040"/>
    </w:rPr>
  </w:style>
  <w:style w:type="paragraph" w:styleId="8">
    <w:name w:val="heading 8"/>
    <w:basedOn w:val="a2"/>
    <w:next w:val="a2"/>
    <w:link w:val="8Char"/>
    <w:unhideWhenUsed/>
    <w:qFormat/>
    <w:rsid w:val="00B316AB"/>
    <w:pPr>
      <w:keepNext/>
      <w:keepLines/>
      <w:numPr>
        <w:ilvl w:val="7"/>
        <w:numId w:val="2"/>
      </w:numPr>
      <w:spacing w:before="200"/>
      <w:outlineLvl w:val="7"/>
    </w:pPr>
    <w:rPr>
      <w:rFonts w:ascii="Cambria" w:hAnsi="Cambria" w:cs="Times New Roman"/>
      <w:color w:val="404040"/>
      <w:sz w:val="20"/>
      <w:szCs w:val="20"/>
    </w:rPr>
  </w:style>
  <w:style w:type="paragraph" w:styleId="9">
    <w:name w:val="heading 9"/>
    <w:basedOn w:val="a2"/>
    <w:next w:val="a2"/>
    <w:link w:val="9Char"/>
    <w:unhideWhenUsed/>
    <w:qFormat/>
    <w:rsid w:val="00B316AB"/>
    <w:pPr>
      <w:keepNext/>
      <w:keepLines/>
      <w:numPr>
        <w:ilvl w:val="8"/>
        <w:numId w:val="2"/>
      </w:numPr>
      <w:spacing w:before="200"/>
      <w:outlineLvl w:val="8"/>
    </w:pPr>
    <w:rPr>
      <w:rFonts w:ascii="Cambria" w:hAnsi="Cambria" w:cs="Times New Roman"/>
      <w:i/>
      <w:iCs/>
      <w:color w:val="404040"/>
      <w:sz w:val="20"/>
      <w:szCs w:val="20"/>
    </w:r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paragraph" w:styleId="a6">
    <w:name w:val="header"/>
    <w:basedOn w:val="a2"/>
    <w:link w:val="Char"/>
    <w:unhideWhenUsed/>
    <w:rsid w:val="00E9717A"/>
    <w:pPr>
      <w:tabs>
        <w:tab w:val="center" w:pos="4680"/>
        <w:tab w:val="right" w:pos="9360"/>
      </w:tabs>
    </w:pPr>
  </w:style>
  <w:style w:type="character" w:customStyle="1" w:styleId="Char">
    <w:name w:val="머리글 Char"/>
    <w:basedOn w:val="a3"/>
    <w:link w:val="a6"/>
    <w:rsid w:val="00E9717A"/>
  </w:style>
  <w:style w:type="paragraph" w:styleId="a7">
    <w:name w:val="footer"/>
    <w:basedOn w:val="a2"/>
    <w:link w:val="Char0"/>
    <w:unhideWhenUsed/>
    <w:rsid w:val="00E9717A"/>
    <w:pPr>
      <w:tabs>
        <w:tab w:val="center" w:pos="4680"/>
        <w:tab w:val="right" w:pos="9360"/>
      </w:tabs>
    </w:pPr>
  </w:style>
  <w:style w:type="character" w:customStyle="1" w:styleId="Char0">
    <w:name w:val="바닥글 Char"/>
    <w:basedOn w:val="a3"/>
    <w:link w:val="a7"/>
    <w:rsid w:val="00E9717A"/>
  </w:style>
  <w:style w:type="character" w:styleId="a8">
    <w:name w:val="page number"/>
    <w:basedOn w:val="a3"/>
    <w:rsid w:val="00E9717A"/>
  </w:style>
  <w:style w:type="paragraph" w:styleId="a9">
    <w:name w:val="Balloon Text"/>
    <w:basedOn w:val="a2"/>
    <w:link w:val="Char1"/>
    <w:semiHidden/>
    <w:unhideWhenUsed/>
    <w:rsid w:val="00E9717A"/>
    <w:rPr>
      <w:rFonts w:ascii="굴림" w:eastAsia="굴림"/>
      <w:sz w:val="16"/>
      <w:szCs w:val="16"/>
    </w:rPr>
  </w:style>
  <w:style w:type="character" w:customStyle="1" w:styleId="Char1">
    <w:name w:val="풍선 도움말 텍스트 Char"/>
    <w:link w:val="a9"/>
    <w:semiHidden/>
    <w:rsid w:val="00E9717A"/>
    <w:rPr>
      <w:rFonts w:ascii="굴림" w:eastAsia="굴림"/>
      <w:sz w:val="16"/>
      <w:szCs w:val="16"/>
    </w:rPr>
  </w:style>
  <w:style w:type="paragraph" w:styleId="aa">
    <w:name w:val="Body Text"/>
    <w:basedOn w:val="a2"/>
    <w:link w:val="Char2"/>
    <w:rsid w:val="003E126A"/>
    <w:pPr>
      <w:widowControl w:val="0"/>
      <w:wordWrap w:val="0"/>
      <w:ind w:right="141"/>
      <w:jc w:val="both"/>
    </w:pPr>
    <w:rPr>
      <w:rFonts w:ascii="Arial" w:eastAsia="바탕체" w:hAnsi="Arial" w:cs="Times New Roman"/>
      <w:kern w:val="2"/>
      <w:szCs w:val="20"/>
    </w:rPr>
  </w:style>
  <w:style w:type="character" w:customStyle="1" w:styleId="Char2">
    <w:name w:val="본문 Char"/>
    <w:link w:val="aa"/>
    <w:rsid w:val="003E126A"/>
    <w:rPr>
      <w:rFonts w:ascii="Arial" w:eastAsia="바탕체" w:hAnsi="Arial" w:cs="Times New Roman"/>
      <w:kern w:val="2"/>
      <w:szCs w:val="20"/>
    </w:rPr>
  </w:style>
  <w:style w:type="paragraph" w:styleId="ab">
    <w:name w:val="table of figures"/>
    <w:basedOn w:val="a2"/>
    <w:next w:val="a2"/>
    <w:uiPriority w:val="99"/>
    <w:rsid w:val="003E126A"/>
    <w:pPr>
      <w:widowControl w:val="0"/>
      <w:wordWrap w:val="0"/>
      <w:ind w:leftChars="400" w:left="850" w:hangingChars="200" w:hanging="425"/>
      <w:jc w:val="both"/>
    </w:pPr>
    <w:rPr>
      <w:rFonts w:ascii="Arial" w:eastAsia="바탕체" w:hAnsi="Arial" w:cs="Times New Roman"/>
      <w:kern w:val="2"/>
      <w:szCs w:val="20"/>
    </w:rPr>
  </w:style>
  <w:style w:type="character" w:customStyle="1" w:styleId="1Char">
    <w:name w:val="제목 1 Char"/>
    <w:aliases w:val="A:TIT_lv-1 Char,F:TIT_nv-1 Char,お題目 Char,제목 1 ES Char"/>
    <w:link w:val="1"/>
    <w:rsid w:val="00B316AB"/>
    <w:rPr>
      <w:rFonts w:ascii="Cambria" w:hAnsi="Cambria" w:cs="Times New Roman"/>
      <w:b/>
      <w:bCs/>
      <w:color w:val="365F91"/>
      <w:sz w:val="28"/>
      <w:szCs w:val="28"/>
    </w:rPr>
  </w:style>
  <w:style w:type="character" w:customStyle="1" w:styleId="2Char">
    <w:name w:val="제목 2 Char"/>
    <w:aliases w:val="A:TIT_lv-2 Char,F:TIT_nv-2 Char,A:TIT_lv-21 Char,제목 2 ES 제목 2 Char"/>
    <w:link w:val="21"/>
    <w:rsid w:val="00475D6D"/>
    <w:rPr>
      <w:rFonts w:ascii="Cambria" w:hAnsi="Cambria" w:cs="Times New Roman"/>
      <w:b/>
      <w:bCs/>
      <w:color w:val="4F81BD"/>
      <w:sz w:val="26"/>
      <w:szCs w:val="26"/>
    </w:rPr>
  </w:style>
  <w:style w:type="character" w:customStyle="1" w:styleId="3Char">
    <w:name w:val="제목 3 Char"/>
    <w:aliases w:val="A:TIT_lv-3 Char,F:TIT_nv-3 Char,ES Char"/>
    <w:link w:val="32"/>
    <w:rsid w:val="00475D6D"/>
    <w:rPr>
      <w:rFonts w:ascii="Cambria" w:hAnsi="Cambria" w:cs="Times New Roman"/>
      <w:b/>
      <w:bCs/>
      <w:color w:val="4F81BD"/>
      <w:sz w:val="22"/>
      <w:szCs w:val="22"/>
    </w:rPr>
  </w:style>
  <w:style w:type="character" w:customStyle="1" w:styleId="4Char">
    <w:name w:val="제목 4 Char"/>
    <w:aliases w:val="A:TIT_lv-4 Char,F:TIT_nv-4 Char"/>
    <w:link w:val="41"/>
    <w:rsid w:val="00475D6D"/>
    <w:rPr>
      <w:rFonts w:ascii="Cambria" w:hAnsi="Cambria" w:cs="Times New Roman"/>
      <w:b/>
      <w:bCs/>
      <w:iCs/>
      <w:color w:val="4F81BD"/>
      <w:sz w:val="22"/>
      <w:szCs w:val="22"/>
    </w:rPr>
  </w:style>
  <w:style w:type="character" w:customStyle="1" w:styleId="5Char">
    <w:name w:val="제목 5 Char"/>
    <w:basedOn w:val="a3"/>
    <w:link w:val="51"/>
    <w:rsid w:val="00B316AB"/>
    <w:rPr>
      <w:sz w:val="22"/>
      <w:szCs w:val="22"/>
    </w:rPr>
  </w:style>
  <w:style w:type="paragraph" w:styleId="a1">
    <w:name w:val="List Paragraph"/>
    <w:basedOn w:val="a2"/>
    <w:link w:val="Char3"/>
    <w:uiPriority w:val="34"/>
    <w:qFormat/>
    <w:rsid w:val="00E166BB"/>
    <w:pPr>
      <w:numPr>
        <w:ilvl w:val="6"/>
        <w:numId w:val="1"/>
      </w:numPr>
      <w:contextualSpacing/>
    </w:pPr>
  </w:style>
  <w:style w:type="character" w:customStyle="1" w:styleId="6Char">
    <w:name w:val="제목 6 Char"/>
    <w:link w:val="6"/>
    <w:rsid w:val="00B316AB"/>
    <w:rPr>
      <w:rFonts w:ascii="Cambria" w:hAnsi="Cambria" w:cs="Times New Roman"/>
      <w:i/>
      <w:iCs/>
      <w:color w:val="243F60"/>
      <w:sz w:val="22"/>
      <w:szCs w:val="22"/>
    </w:rPr>
  </w:style>
  <w:style w:type="character" w:customStyle="1" w:styleId="7Char">
    <w:name w:val="제목 7 Char"/>
    <w:link w:val="7"/>
    <w:rsid w:val="00B316AB"/>
    <w:rPr>
      <w:rFonts w:ascii="Cambria" w:hAnsi="Cambria" w:cs="Times New Roman"/>
      <w:i/>
      <w:iCs/>
      <w:color w:val="404040"/>
      <w:sz w:val="22"/>
      <w:szCs w:val="22"/>
    </w:rPr>
  </w:style>
  <w:style w:type="character" w:customStyle="1" w:styleId="8Char">
    <w:name w:val="제목 8 Char"/>
    <w:link w:val="8"/>
    <w:rsid w:val="00B316AB"/>
    <w:rPr>
      <w:rFonts w:ascii="Cambria" w:hAnsi="Cambria" w:cs="Times New Roman"/>
      <w:color w:val="404040"/>
    </w:rPr>
  </w:style>
  <w:style w:type="character" w:customStyle="1" w:styleId="9Char">
    <w:name w:val="제목 9 Char"/>
    <w:link w:val="9"/>
    <w:rsid w:val="00B316AB"/>
    <w:rPr>
      <w:rFonts w:ascii="Cambria" w:hAnsi="Cambria" w:cs="Times New Roman"/>
      <w:i/>
      <w:iCs/>
      <w:color w:val="404040"/>
    </w:rPr>
  </w:style>
  <w:style w:type="paragraph" w:styleId="ac">
    <w:name w:val="Normal Indent"/>
    <w:aliases w:val="Normal Indent2,A:TEXT2,F:TEXT2"/>
    <w:basedOn w:val="a2"/>
    <w:rsid w:val="00E0786D"/>
    <w:pPr>
      <w:widowControl w:val="0"/>
      <w:adjustRightInd w:val="0"/>
      <w:snapToGrid w:val="0"/>
      <w:spacing w:line="360" w:lineRule="atLeast"/>
      <w:ind w:left="993"/>
      <w:textAlignment w:val="baseline"/>
    </w:pPr>
    <w:rPr>
      <w:rFonts w:ascii="돋움체" w:eastAsia="돋움체" w:hAnsi="Courier New" w:cs="Times New Roman"/>
      <w:szCs w:val="20"/>
    </w:rPr>
  </w:style>
  <w:style w:type="paragraph" w:styleId="HTML">
    <w:name w:val="HTML Address"/>
    <w:basedOn w:val="a2"/>
    <w:link w:val="HTMLChar"/>
    <w:unhideWhenUsed/>
    <w:rsid w:val="00552D9F"/>
    <w:rPr>
      <w:i/>
      <w:iCs/>
    </w:rPr>
  </w:style>
  <w:style w:type="character" w:customStyle="1" w:styleId="HTMLChar">
    <w:name w:val="HTML 주소 Char"/>
    <w:basedOn w:val="a3"/>
    <w:link w:val="HTML"/>
    <w:rsid w:val="00552D9F"/>
    <w:rPr>
      <w:i/>
      <w:iCs/>
      <w:sz w:val="22"/>
      <w:szCs w:val="22"/>
    </w:rPr>
  </w:style>
  <w:style w:type="paragraph" w:styleId="TOC">
    <w:name w:val="TOC Heading"/>
    <w:basedOn w:val="1"/>
    <w:next w:val="a2"/>
    <w:uiPriority w:val="39"/>
    <w:semiHidden/>
    <w:unhideWhenUsed/>
    <w:qFormat/>
    <w:rsid w:val="00552D9F"/>
    <w:pPr>
      <w:keepLines w:val="0"/>
      <w:numPr>
        <w:numId w:val="0"/>
      </w:numPr>
      <w:spacing w:before="0"/>
      <w:outlineLvl w:val="9"/>
    </w:pPr>
    <w:rPr>
      <w:rFonts w:asciiTheme="majorHAnsi" w:eastAsiaTheme="majorEastAsia" w:hAnsiTheme="majorHAnsi" w:cstheme="majorBidi"/>
      <w:b w:val="0"/>
      <w:bCs w:val="0"/>
      <w:color w:val="auto"/>
    </w:rPr>
  </w:style>
  <w:style w:type="paragraph" w:styleId="ad">
    <w:name w:val="footnote text"/>
    <w:basedOn w:val="a2"/>
    <w:link w:val="Char4"/>
    <w:unhideWhenUsed/>
    <w:rsid w:val="00552D9F"/>
    <w:pPr>
      <w:snapToGrid w:val="0"/>
    </w:pPr>
  </w:style>
  <w:style w:type="character" w:customStyle="1" w:styleId="Char4">
    <w:name w:val="각주 텍스트 Char"/>
    <w:basedOn w:val="a3"/>
    <w:link w:val="ad"/>
    <w:rsid w:val="00552D9F"/>
    <w:rPr>
      <w:sz w:val="22"/>
      <w:szCs w:val="22"/>
    </w:rPr>
  </w:style>
  <w:style w:type="paragraph" w:styleId="ae">
    <w:name w:val="Note Heading"/>
    <w:basedOn w:val="a2"/>
    <w:next w:val="a2"/>
    <w:link w:val="Char5"/>
    <w:unhideWhenUsed/>
    <w:rsid w:val="00552D9F"/>
    <w:pPr>
      <w:jc w:val="center"/>
    </w:pPr>
  </w:style>
  <w:style w:type="character" w:customStyle="1" w:styleId="Char5">
    <w:name w:val="각주/미주 머리글 Char"/>
    <w:basedOn w:val="a3"/>
    <w:link w:val="ae"/>
    <w:rsid w:val="00552D9F"/>
    <w:rPr>
      <w:sz w:val="22"/>
      <w:szCs w:val="22"/>
    </w:rPr>
  </w:style>
  <w:style w:type="paragraph" w:styleId="af">
    <w:name w:val="No Spacing"/>
    <w:uiPriority w:val="1"/>
    <w:qFormat/>
    <w:rsid w:val="00552D9F"/>
    <w:rPr>
      <w:sz w:val="22"/>
      <w:szCs w:val="22"/>
    </w:rPr>
  </w:style>
  <w:style w:type="paragraph" w:styleId="af0">
    <w:name w:val="Intense Quote"/>
    <w:basedOn w:val="a2"/>
    <w:next w:val="a2"/>
    <w:link w:val="Char6"/>
    <w:uiPriority w:val="30"/>
    <w:qFormat/>
    <w:rsid w:val="00552D9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3"/>
    <w:link w:val="af0"/>
    <w:uiPriority w:val="30"/>
    <w:rsid w:val="00552D9F"/>
    <w:rPr>
      <w:b/>
      <w:bCs/>
      <w:i/>
      <w:iCs/>
      <w:color w:val="4F81BD" w:themeColor="accent1"/>
      <w:sz w:val="22"/>
      <w:szCs w:val="22"/>
    </w:rPr>
  </w:style>
  <w:style w:type="paragraph" w:styleId="af1">
    <w:name w:val="table of authorities"/>
    <w:basedOn w:val="a2"/>
    <w:next w:val="a2"/>
    <w:unhideWhenUsed/>
    <w:rsid w:val="00552D9F"/>
    <w:pPr>
      <w:ind w:left="425" w:hangingChars="200" w:hanging="425"/>
    </w:pPr>
  </w:style>
  <w:style w:type="paragraph" w:styleId="af2">
    <w:name w:val="toa heading"/>
    <w:basedOn w:val="a2"/>
    <w:next w:val="a2"/>
    <w:unhideWhenUsed/>
    <w:rsid w:val="00552D9F"/>
    <w:pPr>
      <w:spacing w:before="120"/>
    </w:pPr>
    <w:rPr>
      <w:rFonts w:asciiTheme="majorHAnsi" w:eastAsiaTheme="majorEastAsia" w:hAnsiTheme="majorHAnsi" w:cstheme="majorBidi"/>
      <w:sz w:val="24"/>
      <w:szCs w:val="24"/>
    </w:rPr>
  </w:style>
  <w:style w:type="paragraph" w:styleId="a0">
    <w:name w:val="List Bullet"/>
    <w:basedOn w:val="a2"/>
    <w:unhideWhenUsed/>
    <w:rsid w:val="00552D9F"/>
    <w:pPr>
      <w:numPr>
        <w:numId w:val="3"/>
      </w:numPr>
      <w:contextualSpacing/>
    </w:pPr>
  </w:style>
  <w:style w:type="paragraph" w:styleId="20">
    <w:name w:val="List Bullet 2"/>
    <w:basedOn w:val="a2"/>
    <w:unhideWhenUsed/>
    <w:rsid w:val="00552D9F"/>
    <w:pPr>
      <w:numPr>
        <w:numId w:val="4"/>
      </w:numPr>
      <w:contextualSpacing/>
    </w:pPr>
  </w:style>
  <w:style w:type="paragraph" w:styleId="30">
    <w:name w:val="List Bullet 3"/>
    <w:basedOn w:val="a2"/>
    <w:unhideWhenUsed/>
    <w:rsid w:val="00552D9F"/>
    <w:pPr>
      <w:numPr>
        <w:numId w:val="5"/>
      </w:numPr>
      <w:contextualSpacing/>
    </w:pPr>
  </w:style>
  <w:style w:type="paragraph" w:styleId="40">
    <w:name w:val="List Bullet 4"/>
    <w:basedOn w:val="a2"/>
    <w:unhideWhenUsed/>
    <w:rsid w:val="00552D9F"/>
    <w:pPr>
      <w:numPr>
        <w:numId w:val="6"/>
      </w:numPr>
      <w:contextualSpacing/>
    </w:pPr>
  </w:style>
  <w:style w:type="paragraph" w:styleId="50">
    <w:name w:val="List Bullet 5"/>
    <w:basedOn w:val="a2"/>
    <w:unhideWhenUsed/>
    <w:rsid w:val="00552D9F"/>
    <w:pPr>
      <w:numPr>
        <w:numId w:val="7"/>
      </w:numPr>
      <w:contextualSpacing/>
    </w:pPr>
  </w:style>
  <w:style w:type="paragraph" w:styleId="af3">
    <w:name w:val="Plain Text"/>
    <w:basedOn w:val="a2"/>
    <w:link w:val="Char7"/>
    <w:unhideWhenUsed/>
    <w:rsid w:val="00552D9F"/>
    <w:rPr>
      <w:rFonts w:ascii="바탕" w:eastAsia="바탕" w:hAnsi="Courier New" w:cs="Courier New"/>
      <w:sz w:val="20"/>
      <w:szCs w:val="20"/>
    </w:rPr>
  </w:style>
  <w:style w:type="character" w:customStyle="1" w:styleId="Char7">
    <w:name w:val="글자만 Char"/>
    <w:basedOn w:val="a3"/>
    <w:link w:val="af3"/>
    <w:rsid w:val="00552D9F"/>
    <w:rPr>
      <w:rFonts w:ascii="바탕" w:eastAsia="바탕" w:hAnsi="Courier New" w:cs="Courier New"/>
    </w:rPr>
  </w:style>
  <w:style w:type="paragraph" w:styleId="af4">
    <w:name w:val="Date"/>
    <w:basedOn w:val="a2"/>
    <w:next w:val="a2"/>
    <w:link w:val="Char8"/>
    <w:unhideWhenUsed/>
    <w:rsid w:val="00552D9F"/>
  </w:style>
  <w:style w:type="character" w:customStyle="1" w:styleId="Char8">
    <w:name w:val="날짜 Char"/>
    <w:basedOn w:val="a3"/>
    <w:link w:val="af4"/>
    <w:rsid w:val="00552D9F"/>
    <w:rPr>
      <w:sz w:val="22"/>
      <w:szCs w:val="22"/>
    </w:rPr>
  </w:style>
  <w:style w:type="paragraph" w:styleId="af5">
    <w:name w:val="macro"/>
    <w:link w:val="Char9"/>
    <w:unhideWhenUsed/>
    <w:rsid w:val="00552D9F"/>
    <w:pPr>
      <w:tabs>
        <w:tab w:val="left" w:pos="425"/>
        <w:tab w:val="left" w:pos="851"/>
        <w:tab w:val="left" w:pos="1276"/>
        <w:tab w:val="left" w:pos="1701"/>
        <w:tab w:val="left" w:pos="2126"/>
        <w:tab w:val="left" w:pos="2551"/>
        <w:tab w:val="left" w:pos="2976"/>
        <w:tab w:val="left" w:pos="3402"/>
        <w:tab w:val="left" w:pos="3827"/>
        <w:tab w:val="left" w:pos="4252"/>
        <w:tab w:val="left" w:pos="4677"/>
        <w:tab w:val="left" w:pos="5102"/>
      </w:tabs>
      <w:kinsoku w:val="0"/>
      <w:overflowPunct w:val="0"/>
      <w:autoSpaceDE w:val="0"/>
      <w:autoSpaceDN w:val="0"/>
      <w:snapToGrid w:val="0"/>
    </w:pPr>
    <w:rPr>
      <w:rFonts w:ascii="Courier New" w:eastAsia="바탕" w:hAnsi="Courier New" w:cs="Courier New"/>
      <w:sz w:val="24"/>
      <w:szCs w:val="24"/>
    </w:rPr>
  </w:style>
  <w:style w:type="character" w:customStyle="1" w:styleId="Char9">
    <w:name w:val="매크로 텍스트 Char"/>
    <w:basedOn w:val="a3"/>
    <w:link w:val="af5"/>
    <w:rsid w:val="00552D9F"/>
    <w:rPr>
      <w:rFonts w:ascii="Courier New" w:eastAsia="바탕" w:hAnsi="Courier New" w:cs="Courier New"/>
      <w:sz w:val="24"/>
      <w:szCs w:val="24"/>
    </w:rPr>
  </w:style>
  <w:style w:type="paragraph" w:styleId="af6">
    <w:name w:val="Closing"/>
    <w:basedOn w:val="a2"/>
    <w:link w:val="Chara"/>
    <w:unhideWhenUsed/>
    <w:rsid w:val="00552D9F"/>
    <w:pPr>
      <w:ind w:leftChars="2100" w:left="100"/>
    </w:pPr>
  </w:style>
  <w:style w:type="character" w:customStyle="1" w:styleId="Chara">
    <w:name w:val="맺음말 Char"/>
    <w:basedOn w:val="a3"/>
    <w:link w:val="af6"/>
    <w:rsid w:val="00552D9F"/>
    <w:rPr>
      <w:sz w:val="22"/>
      <w:szCs w:val="22"/>
    </w:rPr>
  </w:style>
  <w:style w:type="paragraph" w:styleId="af7">
    <w:name w:val="annotation text"/>
    <w:basedOn w:val="a2"/>
    <w:link w:val="Charb"/>
    <w:unhideWhenUsed/>
    <w:rsid w:val="00552D9F"/>
  </w:style>
  <w:style w:type="character" w:customStyle="1" w:styleId="Charb">
    <w:name w:val="메모 텍스트 Char"/>
    <w:basedOn w:val="a3"/>
    <w:link w:val="af7"/>
    <w:rsid w:val="00552D9F"/>
    <w:rPr>
      <w:sz w:val="22"/>
      <w:szCs w:val="22"/>
    </w:rPr>
  </w:style>
  <w:style w:type="paragraph" w:styleId="af8">
    <w:name w:val="annotation subject"/>
    <w:basedOn w:val="af7"/>
    <w:next w:val="af7"/>
    <w:link w:val="Charc"/>
    <w:semiHidden/>
    <w:unhideWhenUsed/>
    <w:rsid w:val="00552D9F"/>
    <w:rPr>
      <w:b/>
      <w:bCs/>
    </w:rPr>
  </w:style>
  <w:style w:type="character" w:customStyle="1" w:styleId="Charc">
    <w:name w:val="메모 주제 Char"/>
    <w:basedOn w:val="Charb"/>
    <w:link w:val="af8"/>
    <w:semiHidden/>
    <w:rsid w:val="00552D9F"/>
    <w:rPr>
      <w:b/>
      <w:bCs/>
      <w:sz w:val="22"/>
      <w:szCs w:val="22"/>
    </w:rPr>
  </w:style>
  <w:style w:type="paragraph" w:styleId="af9">
    <w:name w:val="Message Header"/>
    <w:basedOn w:val="a2"/>
    <w:link w:val="Chard"/>
    <w:unhideWhenUsed/>
    <w:rsid w:val="00552D9F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960" w:hangingChars="400" w:hanging="960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Chard">
    <w:name w:val="메시지 머리글 Char"/>
    <w:basedOn w:val="a3"/>
    <w:link w:val="af9"/>
    <w:rsid w:val="00552D9F"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paragraph" w:styleId="afa">
    <w:name w:val="List"/>
    <w:basedOn w:val="a2"/>
    <w:unhideWhenUsed/>
    <w:rsid w:val="00552D9F"/>
    <w:pPr>
      <w:ind w:leftChars="200" w:left="100" w:hangingChars="200" w:hanging="200"/>
      <w:contextualSpacing/>
    </w:pPr>
  </w:style>
  <w:style w:type="paragraph" w:styleId="23">
    <w:name w:val="List 2"/>
    <w:basedOn w:val="a2"/>
    <w:unhideWhenUsed/>
    <w:rsid w:val="00552D9F"/>
    <w:pPr>
      <w:ind w:leftChars="400" w:left="100" w:hangingChars="200" w:hanging="200"/>
      <w:contextualSpacing/>
    </w:pPr>
  </w:style>
  <w:style w:type="paragraph" w:styleId="33">
    <w:name w:val="List 3"/>
    <w:basedOn w:val="a2"/>
    <w:unhideWhenUsed/>
    <w:rsid w:val="00552D9F"/>
    <w:pPr>
      <w:ind w:leftChars="600" w:left="100" w:hangingChars="200" w:hanging="200"/>
      <w:contextualSpacing/>
    </w:pPr>
  </w:style>
  <w:style w:type="paragraph" w:styleId="42">
    <w:name w:val="List 4"/>
    <w:basedOn w:val="a2"/>
    <w:unhideWhenUsed/>
    <w:rsid w:val="00552D9F"/>
    <w:pPr>
      <w:ind w:leftChars="800" w:left="100" w:hangingChars="200" w:hanging="200"/>
      <w:contextualSpacing/>
    </w:pPr>
  </w:style>
  <w:style w:type="paragraph" w:styleId="52">
    <w:name w:val="List 5"/>
    <w:basedOn w:val="a2"/>
    <w:unhideWhenUsed/>
    <w:rsid w:val="00552D9F"/>
    <w:pPr>
      <w:ind w:leftChars="1000" w:left="100" w:hangingChars="200" w:hanging="200"/>
      <w:contextualSpacing/>
    </w:pPr>
  </w:style>
  <w:style w:type="paragraph" w:styleId="afb">
    <w:name w:val="List Continue"/>
    <w:basedOn w:val="a2"/>
    <w:unhideWhenUsed/>
    <w:rsid w:val="00552D9F"/>
    <w:pPr>
      <w:spacing w:after="180"/>
      <w:ind w:leftChars="200" w:left="425"/>
      <w:contextualSpacing/>
    </w:pPr>
  </w:style>
  <w:style w:type="paragraph" w:styleId="24">
    <w:name w:val="List Continue 2"/>
    <w:basedOn w:val="a2"/>
    <w:unhideWhenUsed/>
    <w:rsid w:val="00552D9F"/>
    <w:pPr>
      <w:spacing w:after="180"/>
      <w:ind w:leftChars="400" w:left="850"/>
      <w:contextualSpacing/>
    </w:pPr>
  </w:style>
  <w:style w:type="paragraph" w:styleId="34">
    <w:name w:val="List Continue 3"/>
    <w:basedOn w:val="a2"/>
    <w:unhideWhenUsed/>
    <w:rsid w:val="00552D9F"/>
    <w:pPr>
      <w:spacing w:after="180"/>
      <w:ind w:leftChars="600" w:left="1275"/>
      <w:contextualSpacing/>
    </w:pPr>
  </w:style>
  <w:style w:type="paragraph" w:styleId="43">
    <w:name w:val="List Continue 4"/>
    <w:basedOn w:val="a2"/>
    <w:unhideWhenUsed/>
    <w:rsid w:val="00552D9F"/>
    <w:pPr>
      <w:spacing w:after="180"/>
      <w:ind w:leftChars="800" w:left="1700"/>
      <w:contextualSpacing/>
    </w:pPr>
  </w:style>
  <w:style w:type="paragraph" w:styleId="53">
    <w:name w:val="List Continue 5"/>
    <w:basedOn w:val="a2"/>
    <w:unhideWhenUsed/>
    <w:rsid w:val="00552D9F"/>
    <w:pPr>
      <w:spacing w:after="180"/>
      <w:ind w:leftChars="1000" w:left="2125"/>
      <w:contextualSpacing/>
    </w:pPr>
  </w:style>
  <w:style w:type="paragraph" w:styleId="10">
    <w:name w:val="toc 1"/>
    <w:basedOn w:val="a2"/>
    <w:next w:val="a2"/>
    <w:autoRedefine/>
    <w:uiPriority w:val="39"/>
    <w:unhideWhenUsed/>
    <w:qFormat/>
    <w:rsid w:val="00552D9F"/>
  </w:style>
  <w:style w:type="paragraph" w:styleId="25">
    <w:name w:val="toc 2"/>
    <w:basedOn w:val="a2"/>
    <w:next w:val="a2"/>
    <w:autoRedefine/>
    <w:uiPriority w:val="39"/>
    <w:unhideWhenUsed/>
    <w:qFormat/>
    <w:rsid w:val="009E027C"/>
    <w:pPr>
      <w:ind w:left="439" w:hangingChars="229" w:hanging="439"/>
    </w:pPr>
  </w:style>
  <w:style w:type="paragraph" w:styleId="35">
    <w:name w:val="toc 3"/>
    <w:basedOn w:val="a2"/>
    <w:next w:val="a2"/>
    <w:autoRedefine/>
    <w:uiPriority w:val="39"/>
    <w:unhideWhenUsed/>
    <w:qFormat/>
    <w:rsid w:val="00552D9F"/>
    <w:pPr>
      <w:ind w:leftChars="400" w:left="850"/>
    </w:pPr>
  </w:style>
  <w:style w:type="paragraph" w:styleId="44">
    <w:name w:val="toc 4"/>
    <w:basedOn w:val="a2"/>
    <w:next w:val="a2"/>
    <w:autoRedefine/>
    <w:uiPriority w:val="39"/>
    <w:unhideWhenUsed/>
    <w:rsid w:val="00552D9F"/>
    <w:pPr>
      <w:ind w:leftChars="600" w:left="1275"/>
    </w:pPr>
  </w:style>
  <w:style w:type="paragraph" w:styleId="54">
    <w:name w:val="toc 5"/>
    <w:basedOn w:val="a2"/>
    <w:next w:val="a2"/>
    <w:autoRedefine/>
    <w:uiPriority w:val="39"/>
    <w:unhideWhenUsed/>
    <w:rsid w:val="00552D9F"/>
    <w:pPr>
      <w:ind w:leftChars="800" w:left="1700"/>
    </w:pPr>
  </w:style>
  <w:style w:type="paragraph" w:styleId="60">
    <w:name w:val="toc 6"/>
    <w:basedOn w:val="a2"/>
    <w:next w:val="a2"/>
    <w:autoRedefine/>
    <w:uiPriority w:val="39"/>
    <w:unhideWhenUsed/>
    <w:rsid w:val="00552D9F"/>
    <w:pPr>
      <w:ind w:leftChars="1000" w:left="2125"/>
    </w:pPr>
  </w:style>
  <w:style w:type="paragraph" w:styleId="70">
    <w:name w:val="toc 7"/>
    <w:basedOn w:val="a2"/>
    <w:next w:val="a2"/>
    <w:autoRedefine/>
    <w:uiPriority w:val="39"/>
    <w:unhideWhenUsed/>
    <w:rsid w:val="00552D9F"/>
    <w:pPr>
      <w:ind w:leftChars="1200" w:left="2550"/>
    </w:pPr>
  </w:style>
  <w:style w:type="paragraph" w:styleId="80">
    <w:name w:val="toc 8"/>
    <w:basedOn w:val="a2"/>
    <w:next w:val="a2"/>
    <w:autoRedefine/>
    <w:uiPriority w:val="39"/>
    <w:unhideWhenUsed/>
    <w:rsid w:val="00552D9F"/>
    <w:pPr>
      <w:ind w:leftChars="1400" w:left="2975"/>
    </w:pPr>
  </w:style>
  <w:style w:type="paragraph" w:styleId="90">
    <w:name w:val="toc 9"/>
    <w:basedOn w:val="a2"/>
    <w:next w:val="a2"/>
    <w:autoRedefine/>
    <w:uiPriority w:val="39"/>
    <w:unhideWhenUsed/>
    <w:rsid w:val="00552D9F"/>
    <w:pPr>
      <w:ind w:leftChars="1600" w:left="3400"/>
    </w:pPr>
  </w:style>
  <w:style w:type="paragraph" w:styleId="afc">
    <w:name w:val="Document Map"/>
    <w:basedOn w:val="a2"/>
    <w:link w:val="Chare"/>
    <w:unhideWhenUsed/>
    <w:rsid w:val="00552D9F"/>
    <w:rPr>
      <w:rFonts w:ascii="굴림" w:eastAsia="굴림"/>
      <w:sz w:val="18"/>
      <w:szCs w:val="18"/>
    </w:rPr>
  </w:style>
  <w:style w:type="character" w:customStyle="1" w:styleId="Chare">
    <w:name w:val="문서 구조 Char"/>
    <w:basedOn w:val="a3"/>
    <w:link w:val="afc"/>
    <w:rsid w:val="00552D9F"/>
    <w:rPr>
      <w:rFonts w:ascii="굴림" w:eastAsia="굴림"/>
      <w:sz w:val="18"/>
      <w:szCs w:val="18"/>
    </w:rPr>
  </w:style>
  <w:style w:type="paragraph" w:styleId="HTML0">
    <w:name w:val="HTML Preformatted"/>
    <w:basedOn w:val="a2"/>
    <w:link w:val="HTMLChar0"/>
    <w:unhideWhenUsed/>
    <w:rsid w:val="00552D9F"/>
    <w:rPr>
      <w:rFonts w:ascii="Courier New" w:hAnsi="Courier New" w:cs="Courier New"/>
      <w:sz w:val="20"/>
      <w:szCs w:val="20"/>
    </w:rPr>
  </w:style>
  <w:style w:type="character" w:customStyle="1" w:styleId="HTMLChar0">
    <w:name w:val="미리 서식이 지정된 HTML Char"/>
    <w:basedOn w:val="a3"/>
    <w:link w:val="HTML0"/>
    <w:rsid w:val="00552D9F"/>
    <w:rPr>
      <w:rFonts w:ascii="Courier New" w:hAnsi="Courier New" w:cs="Courier New"/>
    </w:rPr>
  </w:style>
  <w:style w:type="paragraph" w:styleId="afd">
    <w:name w:val="endnote text"/>
    <w:basedOn w:val="a2"/>
    <w:link w:val="Charf"/>
    <w:unhideWhenUsed/>
    <w:rsid w:val="00552D9F"/>
    <w:pPr>
      <w:snapToGrid w:val="0"/>
    </w:pPr>
  </w:style>
  <w:style w:type="character" w:customStyle="1" w:styleId="Charf">
    <w:name w:val="미주 텍스트 Char"/>
    <w:basedOn w:val="a3"/>
    <w:link w:val="afd"/>
    <w:rsid w:val="00552D9F"/>
    <w:rPr>
      <w:sz w:val="22"/>
      <w:szCs w:val="22"/>
    </w:rPr>
  </w:style>
  <w:style w:type="paragraph" w:styleId="afe">
    <w:name w:val="envelope return"/>
    <w:basedOn w:val="a2"/>
    <w:unhideWhenUsed/>
    <w:rsid w:val="00552D9F"/>
    <w:pPr>
      <w:snapToGrid w:val="0"/>
    </w:pPr>
    <w:rPr>
      <w:rFonts w:asciiTheme="majorHAnsi" w:eastAsiaTheme="majorEastAsia" w:hAnsiTheme="majorHAnsi" w:cstheme="majorBidi"/>
    </w:rPr>
  </w:style>
  <w:style w:type="paragraph" w:styleId="a">
    <w:name w:val="List Number"/>
    <w:basedOn w:val="a2"/>
    <w:unhideWhenUsed/>
    <w:rsid w:val="00552D9F"/>
    <w:pPr>
      <w:numPr>
        <w:numId w:val="8"/>
      </w:numPr>
      <w:contextualSpacing/>
    </w:pPr>
  </w:style>
  <w:style w:type="paragraph" w:styleId="2">
    <w:name w:val="List Number 2"/>
    <w:basedOn w:val="a2"/>
    <w:unhideWhenUsed/>
    <w:rsid w:val="00552D9F"/>
    <w:pPr>
      <w:numPr>
        <w:numId w:val="9"/>
      </w:numPr>
      <w:contextualSpacing/>
    </w:pPr>
  </w:style>
  <w:style w:type="paragraph" w:styleId="3">
    <w:name w:val="List Number 3"/>
    <w:basedOn w:val="a2"/>
    <w:unhideWhenUsed/>
    <w:rsid w:val="00552D9F"/>
    <w:pPr>
      <w:numPr>
        <w:numId w:val="10"/>
      </w:numPr>
      <w:contextualSpacing/>
    </w:pPr>
  </w:style>
  <w:style w:type="paragraph" w:styleId="4">
    <w:name w:val="List Number 4"/>
    <w:basedOn w:val="a2"/>
    <w:unhideWhenUsed/>
    <w:rsid w:val="00552D9F"/>
    <w:pPr>
      <w:numPr>
        <w:numId w:val="11"/>
      </w:numPr>
      <w:contextualSpacing/>
    </w:pPr>
  </w:style>
  <w:style w:type="paragraph" w:styleId="5">
    <w:name w:val="List Number 5"/>
    <w:basedOn w:val="a2"/>
    <w:unhideWhenUsed/>
    <w:rsid w:val="00552D9F"/>
    <w:pPr>
      <w:numPr>
        <w:numId w:val="12"/>
      </w:numPr>
      <w:contextualSpacing/>
    </w:pPr>
  </w:style>
  <w:style w:type="paragraph" w:styleId="26">
    <w:name w:val="Body Text 2"/>
    <w:basedOn w:val="a2"/>
    <w:link w:val="2Char0"/>
    <w:unhideWhenUsed/>
    <w:rsid w:val="00552D9F"/>
    <w:pPr>
      <w:spacing w:after="180" w:line="480" w:lineRule="auto"/>
    </w:pPr>
  </w:style>
  <w:style w:type="character" w:customStyle="1" w:styleId="2Char0">
    <w:name w:val="본문 2 Char"/>
    <w:basedOn w:val="a3"/>
    <w:link w:val="26"/>
    <w:rsid w:val="00552D9F"/>
    <w:rPr>
      <w:sz w:val="22"/>
      <w:szCs w:val="22"/>
    </w:rPr>
  </w:style>
  <w:style w:type="paragraph" w:styleId="36">
    <w:name w:val="Body Text 3"/>
    <w:basedOn w:val="a2"/>
    <w:link w:val="3Char0"/>
    <w:unhideWhenUsed/>
    <w:rsid w:val="00552D9F"/>
    <w:pPr>
      <w:spacing w:after="180"/>
    </w:pPr>
    <w:rPr>
      <w:sz w:val="16"/>
      <w:szCs w:val="16"/>
    </w:rPr>
  </w:style>
  <w:style w:type="character" w:customStyle="1" w:styleId="3Char0">
    <w:name w:val="본문 3 Char"/>
    <w:basedOn w:val="a3"/>
    <w:link w:val="36"/>
    <w:rsid w:val="00552D9F"/>
    <w:rPr>
      <w:sz w:val="16"/>
      <w:szCs w:val="16"/>
    </w:rPr>
  </w:style>
  <w:style w:type="paragraph" w:styleId="aff">
    <w:name w:val="Body Text Indent"/>
    <w:basedOn w:val="a2"/>
    <w:link w:val="Charf0"/>
    <w:unhideWhenUsed/>
    <w:rsid w:val="00552D9F"/>
    <w:pPr>
      <w:spacing w:after="180"/>
      <w:ind w:leftChars="400" w:left="851"/>
    </w:pPr>
  </w:style>
  <w:style w:type="character" w:customStyle="1" w:styleId="Charf0">
    <w:name w:val="본문 들여쓰기 Char"/>
    <w:basedOn w:val="a3"/>
    <w:link w:val="aff"/>
    <w:rsid w:val="00552D9F"/>
    <w:rPr>
      <w:sz w:val="22"/>
      <w:szCs w:val="22"/>
    </w:rPr>
  </w:style>
  <w:style w:type="paragraph" w:styleId="27">
    <w:name w:val="Body Text Indent 2"/>
    <w:basedOn w:val="a2"/>
    <w:link w:val="2Char1"/>
    <w:unhideWhenUsed/>
    <w:rsid w:val="00552D9F"/>
    <w:pPr>
      <w:spacing w:after="180" w:line="480" w:lineRule="auto"/>
      <w:ind w:leftChars="400" w:left="851"/>
    </w:pPr>
  </w:style>
  <w:style w:type="character" w:customStyle="1" w:styleId="2Char1">
    <w:name w:val="본문 들여쓰기 2 Char"/>
    <w:basedOn w:val="a3"/>
    <w:link w:val="27"/>
    <w:rsid w:val="00552D9F"/>
    <w:rPr>
      <w:sz w:val="22"/>
      <w:szCs w:val="22"/>
    </w:rPr>
  </w:style>
  <w:style w:type="paragraph" w:styleId="37">
    <w:name w:val="Body Text Indent 3"/>
    <w:basedOn w:val="a2"/>
    <w:link w:val="3Char1"/>
    <w:unhideWhenUsed/>
    <w:rsid w:val="00552D9F"/>
    <w:pPr>
      <w:spacing w:after="180"/>
      <w:ind w:leftChars="400" w:left="851"/>
    </w:pPr>
    <w:rPr>
      <w:sz w:val="16"/>
      <w:szCs w:val="16"/>
    </w:rPr>
  </w:style>
  <w:style w:type="character" w:customStyle="1" w:styleId="3Char1">
    <w:name w:val="본문 들여쓰기 3 Char"/>
    <w:basedOn w:val="a3"/>
    <w:link w:val="37"/>
    <w:rsid w:val="00552D9F"/>
    <w:rPr>
      <w:sz w:val="16"/>
      <w:szCs w:val="16"/>
    </w:rPr>
  </w:style>
  <w:style w:type="paragraph" w:styleId="aff0">
    <w:name w:val="Body Text First Indent"/>
    <w:basedOn w:val="aa"/>
    <w:link w:val="Charf1"/>
    <w:unhideWhenUsed/>
    <w:rsid w:val="00552D9F"/>
    <w:pPr>
      <w:widowControl/>
      <w:wordWrap/>
      <w:spacing w:after="180"/>
      <w:ind w:right="0" w:firstLineChars="100" w:firstLine="210"/>
      <w:jc w:val="left"/>
    </w:pPr>
    <w:rPr>
      <w:rFonts w:ascii="Calibri" w:eastAsia="맑은 고딕" w:hAnsi="Calibri" w:cs="Arial"/>
      <w:kern w:val="0"/>
      <w:szCs w:val="22"/>
    </w:rPr>
  </w:style>
  <w:style w:type="character" w:customStyle="1" w:styleId="Charf1">
    <w:name w:val="본문 첫 줄 들여쓰기 Char"/>
    <w:basedOn w:val="Char2"/>
    <w:link w:val="aff0"/>
    <w:rsid w:val="00552D9F"/>
    <w:rPr>
      <w:rFonts w:ascii="Arial" w:eastAsia="바탕체" w:hAnsi="Arial" w:cs="Times New Roman"/>
      <w:kern w:val="2"/>
      <w:sz w:val="22"/>
      <w:szCs w:val="22"/>
    </w:rPr>
  </w:style>
  <w:style w:type="paragraph" w:styleId="28">
    <w:name w:val="Body Text First Indent 2"/>
    <w:basedOn w:val="aff"/>
    <w:link w:val="2Char2"/>
    <w:unhideWhenUsed/>
    <w:rsid w:val="00552D9F"/>
    <w:pPr>
      <w:ind w:firstLineChars="100" w:firstLine="210"/>
    </w:pPr>
  </w:style>
  <w:style w:type="character" w:customStyle="1" w:styleId="2Char2">
    <w:name w:val="본문 첫 줄 들여쓰기 2 Char"/>
    <w:basedOn w:val="Charf0"/>
    <w:link w:val="28"/>
    <w:rsid w:val="00552D9F"/>
    <w:rPr>
      <w:sz w:val="22"/>
      <w:szCs w:val="22"/>
    </w:rPr>
  </w:style>
  <w:style w:type="paragraph" w:styleId="aff1">
    <w:name w:val="Subtitle"/>
    <w:basedOn w:val="a2"/>
    <w:next w:val="a2"/>
    <w:link w:val="Charf2"/>
    <w:qFormat/>
    <w:rsid w:val="00552D9F"/>
    <w:pPr>
      <w:spacing w:after="60"/>
      <w:jc w:val="center"/>
      <w:outlineLvl w:val="1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Charf2">
    <w:name w:val="부제 Char"/>
    <w:basedOn w:val="a3"/>
    <w:link w:val="aff1"/>
    <w:rsid w:val="00552D9F"/>
    <w:rPr>
      <w:rFonts w:asciiTheme="majorHAnsi" w:eastAsiaTheme="majorEastAsia" w:hAnsiTheme="majorHAnsi" w:cstheme="majorBidi"/>
      <w:sz w:val="24"/>
      <w:szCs w:val="24"/>
    </w:rPr>
  </w:style>
  <w:style w:type="paragraph" w:styleId="aff2">
    <w:name w:val="Block Text"/>
    <w:basedOn w:val="a2"/>
    <w:unhideWhenUsed/>
    <w:rsid w:val="00552D9F"/>
    <w:pPr>
      <w:spacing w:after="180"/>
      <w:ind w:leftChars="700" w:left="1440" w:rightChars="700" w:right="1440"/>
    </w:pPr>
  </w:style>
  <w:style w:type="paragraph" w:styleId="11">
    <w:name w:val="index 1"/>
    <w:basedOn w:val="a2"/>
    <w:next w:val="a2"/>
    <w:autoRedefine/>
    <w:unhideWhenUsed/>
    <w:rsid w:val="00552D9F"/>
    <w:pPr>
      <w:ind w:leftChars="200" w:left="200" w:hangingChars="200" w:hanging="2000"/>
    </w:pPr>
  </w:style>
  <w:style w:type="paragraph" w:styleId="29">
    <w:name w:val="index 2"/>
    <w:basedOn w:val="a2"/>
    <w:next w:val="a2"/>
    <w:autoRedefine/>
    <w:unhideWhenUsed/>
    <w:rsid w:val="00552D9F"/>
    <w:pPr>
      <w:ind w:leftChars="400" w:left="400" w:hangingChars="200" w:hanging="2000"/>
    </w:pPr>
  </w:style>
  <w:style w:type="paragraph" w:styleId="38">
    <w:name w:val="index 3"/>
    <w:basedOn w:val="a2"/>
    <w:next w:val="a2"/>
    <w:autoRedefine/>
    <w:unhideWhenUsed/>
    <w:rsid w:val="00552D9F"/>
    <w:pPr>
      <w:ind w:leftChars="600" w:left="600" w:hangingChars="200" w:hanging="2000"/>
    </w:pPr>
  </w:style>
  <w:style w:type="paragraph" w:styleId="45">
    <w:name w:val="index 4"/>
    <w:basedOn w:val="a2"/>
    <w:next w:val="a2"/>
    <w:autoRedefine/>
    <w:unhideWhenUsed/>
    <w:rsid w:val="00552D9F"/>
    <w:pPr>
      <w:ind w:leftChars="800" w:left="800" w:hangingChars="200" w:hanging="2000"/>
    </w:pPr>
  </w:style>
  <w:style w:type="paragraph" w:styleId="55">
    <w:name w:val="index 5"/>
    <w:basedOn w:val="a2"/>
    <w:next w:val="a2"/>
    <w:autoRedefine/>
    <w:unhideWhenUsed/>
    <w:rsid w:val="00552D9F"/>
    <w:pPr>
      <w:ind w:leftChars="1000" w:left="1000" w:hangingChars="200" w:hanging="2000"/>
    </w:pPr>
  </w:style>
  <w:style w:type="paragraph" w:styleId="61">
    <w:name w:val="index 6"/>
    <w:basedOn w:val="a2"/>
    <w:next w:val="a2"/>
    <w:autoRedefine/>
    <w:unhideWhenUsed/>
    <w:rsid w:val="00552D9F"/>
    <w:pPr>
      <w:ind w:leftChars="1200" w:left="1200" w:hangingChars="200" w:hanging="2000"/>
    </w:pPr>
  </w:style>
  <w:style w:type="paragraph" w:styleId="71">
    <w:name w:val="index 7"/>
    <w:basedOn w:val="a2"/>
    <w:next w:val="a2"/>
    <w:autoRedefine/>
    <w:unhideWhenUsed/>
    <w:rsid w:val="00552D9F"/>
    <w:pPr>
      <w:ind w:leftChars="1400" w:left="1400" w:hangingChars="200" w:hanging="2000"/>
    </w:pPr>
  </w:style>
  <w:style w:type="paragraph" w:styleId="81">
    <w:name w:val="index 8"/>
    <w:basedOn w:val="a2"/>
    <w:next w:val="a2"/>
    <w:autoRedefine/>
    <w:unhideWhenUsed/>
    <w:rsid w:val="00552D9F"/>
    <w:pPr>
      <w:ind w:leftChars="1600" w:left="1600" w:hangingChars="200" w:hanging="2000"/>
    </w:pPr>
  </w:style>
  <w:style w:type="paragraph" w:styleId="91">
    <w:name w:val="index 9"/>
    <w:basedOn w:val="a2"/>
    <w:next w:val="a2"/>
    <w:autoRedefine/>
    <w:unhideWhenUsed/>
    <w:rsid w:val="00552D9F"/>
    <w:pPr>
      <w:ind w:leftChars="1800" w:left="1800" w:hangingChars="200" w:hanging="2000"/>
    </w:pPr>
  </w:style>
  <w:style w:type="paragraph" w:styleId="aff3">
    <w:name w:val="index heading"/>
    <w:basedOn w:val="a2"/>
    <w:next w:val="11"/>
    <w:unhideWhenUsed/>
    <w:rsid w:val="00552D9F"/>
    <w:rPr>
      <w:rFonts w:asciiTheme="majorHAnsi" w:eastAsiaTheme="majorEastAsia" w:hAnsiTheme="majorHAnsi" w:cstheme="majorBidi"/>
      <w:b/>
      <w:bCs/>
    </w:rPr>
  </w:style>
  <w:style w:type="paragraph" w:styleId="aff4">
    <w:name w:val="Signature"/>
    <w:basedOn w:val="a2"/>
    <w:link w:val="Charf3"/>
    <w:unhideWhenUsed/>
    <w:rsid w:val="00552D9F"/>
    <w:pPr>
      <w:ind w:leftChars="2100" w:left="100"/>
    </w:pPr>
  </w:style>
  <w:style w:type="character" w:customStyle="1" w:styleId="Charf3">
    <w:name w:val="서명 Char"/>
    <w:basedOn w:val="a3"/>
    <w:link w:val="aff4"/>
    <w:rsid w:val="00552D9F"/>
    <w:rPr>
      <w:sz w:val="22"/>
      <w:szCs w:val="22"/>
    </w:rPr>
  </w:style>
  <w:style w:type="paragraph" w:styleId="aff5">
    <w:name w:val="Salutation"/>
    <w:basedOn w:val="a2"/>
    <w:next w:val="a2"/>
    <w:link w:val="Charf4"/>
    <w:unhideWhenUsed/>
    <w:rsid w:val="00552D9F"/>
  </w:style>
  <w:style w:type="character" w:customStyle="1" w:styleId="Charf4">
    <w:name w:val="인사말 Char"/>
    <w:basedOn w:val="a3"/>
    <w:link w:val="aff5"/>
    <w:rsid w:val="00552D9F"/>
    <w:rPr>
      <w:sz w:val="22"/>
      <w:szCs w:val="22"/>
    </w:rPr>
  </w:style>
  <w:style w:type="paragraph" w:styleId="aff6">
    <w:name w:val="Quote"/>
    <w:basedOn w:val="a2"/>
    <w:next w:val="a2"/>
    <w:link w:val="Charf5"/>
    <w:uiPriority w:val="29"/>
    <w:qFormat/>
    <w:rsid w:val="00552D9F"/>
    <w:rPr>
      <w:i/>
      <w:iCs/>
      <w:color w:val="000000" w:themeColor="text1"/>
    </w:rPr>
  </w:style>
  <w:style w:type="character" w:customStyle="1" w:styleId="Charf5">
    <w:name w:val="인용 Char"/>
    <w:basedOn w:val="a3"/>
    <w:link w:val="aff6"/>
    <w:uiPriority w:val="29"/>
    <w:rsid w:val="00552D9F"/>
    <w:rPr>
      <w:i/>
      <w:iCs/>
      <w:color w:val="000000" w:themeColor="text1"/>
      <w:sz w:val="22"/>
      <w:szCs w:val="22"/>
    </w:rPr>
  </w:style>
  <w:style w:type="paragraph" w:styleId="aff7">
    <w:name w:val="Normal (Web)"/>
    <w:basedOn w:val="a2"/>
    <w:uiPriority w:val="99"/>
    <w:unhideWhenUsed/>
    <w:rsid w:val="00552D9F"/>
    <w:rPr>
      <w:rFonts w:ascii="Times New Roman" w:hAnsi="Times New Roman" w:cs="Times New Roman"/>
      <w:sz w:val="24"/>
      <w:szCs w:val="24"/>
    </w:rPr>
  </w:style>
  <w:style w:type="paragraph" w:styleId="aff8">
    <w:name w:val="E-mail Signature"/>
    <w:basedOn w:val="a2"/>
    <w:link w:val="Charf6"/>
    <w:unhideWhenUsed/>
    <w:rsid w:val="00552D9F"/>
  </w:style>
  <w:style w:type="character" w:customStyle="1" w:styleId="Charf6">
    <w:name w:val="전자 메일 서명 Char"/>
    <w:basedOn w:val="a3"/>
    <w:link w:val="aff8"/>
    <w:rsid w:val="00552D9F"/>
    <w:rPr>
      <w:sz w:val="22"/>
      <w:szCs w:val="22"/>
    </w:rPr>
  </w:style>
  <w:style w:type="paragraph" w:styleId="aff9">
    <w:name w:val="Title"/>
    <w:basedOn w:val="a2"/>
    <w:next w:val="a2"/>
    <w:link w:val="Charf7"/>
    <w:uiPriority w:val="10"/>
    <w:qFormat/>
    <w:rsid w:val="00552D9F"/>
    <w:pPr>
      <w:spacing w:before="240" w:after="12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Charf7">
    <w:name w:val="제목 Char"/>
    <w:basedOn w:val="a3"/>
    <w:link w:val="aff9"/>
    <w:uiPriority w:val="10"/>
    <w:rsid w:val="00552D9F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ffa">
    <w:name w:val="envelope address"/>
    <w:basedOn w:val="a2"/>
    <w:unhideWhenUsed/>
    <w:rsid w:val="00552D9F"/>
    <w:pPr>
      <w:framePr w:w="6804" w:h="2268" w:hRule="exact" w:hSpace="142" w:wrap="auto" w:hAnchor="page" w:xAlign="center" w:yAlign="bottom"/>
      <w:snapToGrid w:val="0"/>
      <w:ind w:leftChars="1400" w:left="100"/>
    </w:pPr>
    <w:rPr>
      <w:rFonts w:asciiTheme="majorHAnsi" w:eastAsiaTheme="majorEastAsia" w:hAnsiTheme="majorHAnsi" w:cstheme="majorBidi"/>
      <w:sz w:val="24"/>
      <w:szCs w:val="24"/>
    </w:rPr>
  </w:style>
  <w:style w:type="paragraph" w:styleId="affb">
    <w:name w:val="Bibliography"/>
    <w:basedOn w:val="a2"/>
    <w:next w:val="a2"/>
    <w:uiPriority w:val="37"/>
    <w:semiHidden/>
    <w:unhideWhenUsed/>
    <w:rsid w:val="00552D9F"/>
  </w:style>
  <w:style w:type="paragraph" w:styleId="affc">
    <w:name w:val="caption"/>
    <w:basedOn w:val="a2"/>
    <w:next w:val="a2"/>
    <w:link w:val="Charf8"/>
    <w:unhideWhenUsed/>
    <w:qFormat/>
    <w:rsid w:val="00552D9F"/>
    <w:rPr>
      <w:b/>
      <w:bCs/>
      <w:sz w:val="20"/>
      <w:szCs w:val="20"/>
    </w:rPr>
  </w:style>
  <w:style w:type="character" w:styleId="affd">
    <w:name w:val="Hyperlink"/>
    <w:basedOn w:val="a3"/>
    <w:uiPriority w:val="99"/>
    <w:unhideWhenUsed/>
    <w:rsid w:val="00552D9F"/>
    <w:rPr>
      <w:color w:val="0000FF" w:themeColor="hyperlink"/>
      <w:u w:val="single"/>
    </w:rPr>
  </w:style>
  <w:style w:type="character" w:customStyle="1" w:styleId="fntk058">
    <w:name w:val="fnt_k058"/>
    <w:basedOn w:val="a3"/>
    <w:rsid w:val="00637CFE"/>
    <w:rPr>
      <w:rFonts w:ascii="gulim" w:hAnsi="gulim" w:hint="default"/>
      <w:color w:val="000000"/>
      <w:sz w:val="20"/>
      <w:szCs w:val="20"/>
    </w:rPr>
  </w:style>
  <w:style w:type="character" w:customStyle="1" w:styleId="equiv">
    <w:name w:val="equiv"/>
    <w:basedOn w:val="a3"/>
    <w:rsid w:val="00637CFE"/>
  </w:style>
  <w:style w:type="character" w:styleId="affe">
    <w:name w:val="annotation reference"/>
    <w:basedOn w:val="a3"/>
    <w:unhideWhenUsed/>
    <w:rsid w:val="00637CFE"/>
    <w:rPr>
      <w:sz w:val="18"/>
      <w:szCs w:val="18"/>
    </w:rPr>
  </w:style>
  <w:style w:type="character" w:customStyle="1" w:styleId="Charf8">
    <w:name w:val="캡션 Char"/>
    <w:link w:val="affc"/>
    <w:locked/>
    <w:rsid w:val="00637CFE"/>
    <w:rPr>
      <w:b/>
      <w:bCs/>
    </w:rPr>
  </w:style>
  <w:style w:type="table" w:styleId="afff">
    <w:name w:val="Table Grid"/>
    <w:basedOn w:val="a4"/>
    <w:rsid w:val="00451F91"/>
    <w:pPr>
      <w:jc w:val="both"/>
    </w:pPr>
    <w:rPr>
      <w:rFonts w:asciiTheme="minorHAnsi" w:eastAsiaTheme="minorEastAsia" w:hAnsiTheme="minorHAnsi" w:cstheme="minorBidi"/>
      <w:kern w:val="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ff0">
    <w:name w:val="FollowedHyperlink"/>
    <w:basedOn w:val="a3"/>
    <w:unhideWhenUsed/>
    <w:rsid w:val="004717E6"/>
    <w:rPr>
      <w:color w:val="800080" w:themeColor="followedHyperlink"/>
      <w:u w:val="single"/>
    </w:rPr>
  </w:style>
  <w:style w:type="paragraph" w:styleId="afff1">
    <w:name w:val="Revision"/>
    <w:hidden/>
    <w:uiPriority w:val="99"/>
    <w:semiHidden/>
    <w:rsid w:val="00576027"/>
    <w:rPr>
      <w:sz w:val="22"/>
      <w:szCs w:val="22"/>
    </w:rPr>
  </w:style>
  <w:style w:type="numbering" w:customStyle="1" w:styleId="12">
    <w:name w:val="목록 없음1"/>
    <w:next w:val="a5"/>
    <w:semiHidden/>
    <w:unhideWhenUsed/>
    <w:rsid w:val="00576027"/>
  </w:style>
  <w:style w:type="paragraph" w:customStyle="1" w:styleId="afterpagebreak">
    <w:name w:val="after page break"/>
    <w:rsid w:val="00576027"/>
    <w:rPr>
      <w:rFonts w:ascii="Times New Roman" w:eastAsia="Times New Roman" w:hAnsi="Times New Roman" w:cs="Times New Roman"/>
      <w:noProof/>
      <w:sz w:val="4"/>
    </w:rPr>
  </w:style>
  <w:style w:type="paragraph" w:customStyle="1" w:styleId="Figuretext">
    <w:name w:val="Figure text"/>
    <w:next w:val="a2"/>
    <w:autoRedefine/>
    <w:rsid w:val="00576027"/>
    <w:pPr>
      <w:jc w:val="center"/>
    </w:pPr>
    <w:rPr>
      <w:rFonts w:ascii="Arial" w:eastAsia="바탕체" w:hAnsi="Arial" w:cs="Times New Roman"/>
      <w:noProof/>
      <w:sz w:val="24"/>
    </w:rPr>
  </w:style>
  <w:style w:type="paragraph" w:customStyle="1" w:styleId="120">
    <w:name w:val="12"/>
    <w:basedOn w:val="a2"/>
    <w:rsid w:val="00576027"/>
    <w:rPr>
      <w:rFonts w:ascii="Arial" w:eastAsia="Times New Roman" w:hAnsi="Arial" w:cs="Times New Roman"/>
      <w:szCs w:val="20"/>
      <w:lang w:val="en-GB"/>
    </w:rPr>
  </w:style>
  <w:style w:type="paragraph" w:customStyle="1" w:styleId="Messtab">
    <w:name w:val="Mess_tab"/>
    <w:basedOn w:val="a2"/>
    <w:link w:val="MesstabChar"/>
    <w:rsid w:val="00576027"/>
    <w:pPr>
      <w:spacing w:before="20" w:after="20"/>
      <w:ind w:left="57"/>
    </w:pPr>
    <w:rPr>
      <w:rFonts w:ascii="Helvetica" w:eastAsia="바탕" w:hAnsi="Helvetica" w:cs="Helvetica"/>
      <w:sz w:val="20"/>
      <w:szCs w:val="20"/>
      <w:lang w:val="de-DE"/>
    </w:rPr>
  </w:style>
  <w:style w:type="paragraph" w:customStyle="1" w:styleId="Table1">
    <w:name w:val="Table1"/>
    <w:basedOn w:val="a2"/>
    <w:rsid w:val="00576027"/>
    <w:pPr>
      <w:spacing w:before="120" w:after="120"/>
    </w:pPr>
    <w:rPr>
      <w:rFonts w:ascii="Helvetica" w:eastAsia="바탕" w:hAnsi="Helvetica" w:cs="Helvetica"/>
      <w:sz w:val="18"/>
      <w:szCs w:val="18"/>
      <w:lang w:val="de-DE"/>
    </w:rPr>
  </w:style>
  <w:style w:type="paragraph" w:customStyle="1" w:styleId="Text0pt">
    <w:name w:val="Text_0pt"/>
    <w:basedOn w:val="a2"/>
    <w:rsid w:val="00576027"/>
    <w:pPr>
      <w:ind w:left="284" w:right="284"/>
      <w:jc w:val="both"/>
    </w:pPr>
    <w:rPr>
      <w:rFonts w:ascii="Helvetica" w:eastAsia="바탕" w:hAnsi="Helvetica" w:cs="Helvetica"/>
      <w:lang w:val="en-GB"/>
    </w:rPr>
  </w:style>
  <w:style w:type="paragraph" w:customStyle="1" w:styleId="Bild">
    <w:name w:val="Bild"/>
    <w:basedOn w:val="a2"/>
    <w:next w:val="a2"/>
    <w:rsid w:val="00576027"/>
    <w:pPr>
      <w:keepNext/>
      <w:keepLines/>
      <w:pBdr>
        <w:top w:val="single" w:sz="4" w:space="2" w:color="auto" w:shadow="1"/>
        <w:left w:val="single" w:sz="4" w:space="0" w:color="auto" w:shadow="1"/>
        <w:bottom w:val="single" w:sz="4" w:space="2" w:color="auto" w:shadow="1"/>
        <w:right w:val="single" w:sz="4" w:space="0" w:color="auto" w:shadow="1"/>
      </w:pBdr>
      <w:spacing w:after="60"/>
      <w:jc w:val="center"/>
    </w:pPr>
    <w:rPr>
      <w:rFonts w:ascii="Arial" w:eastAsia="Times New Roman" w:hAnsi="Arial" w:cs="Times New Roman"/>
      <w:szCs w:val="20"/>
      <w:lang w:val="de-DE"/>
    </w:rPr>
  </w:style>
  <w:style w:type="paragraph" w:customStyle="1" w:styleId="13">
    <w:name w:val="스타일1"/>
    <w:basedOn w:val="35"/>
    <w:autoRedefine/>
    <w:rsid w:val="00576027"/>
    <w:pPr>
      <w:widowControl w:val="0"/>
      <w:tabs>
        <w:tab w:val="left" w:pos="1100"/>
        <w:tab w:val="right" w:leader="dot" w:pos="10337"/>
      </w:tabs>
      <w:wordWrap w:val="0"/>
      <w:ind w:leftChars="0" w:left="220"/>
    </w:pPr>
    <w:rPr>
      <w:rFonts w:ascii="Arial" w:eastAsia="굴림" w:hAnsi="Arial" w:cs="Times New Roman"/>
      <w:noProof/>
      <w:kern w:val="2"/>
      <w:szCs w:val="20"/>
    </w:rPr>
  </w:style>
  <w:style w:type="paragraph" w:customStyle="1" w:styleId="2a">
    <w:name w:val="목차2"/>
    <w:basedOn w:val="a2"/>
    <w:rsid w:val="00576027"/>
    <w:pPr>
      <w:widowControl w:val="0"/>
      <w:wordWrap w:val="0"/>
      <w:jc w:val="both"/>
    </w:pPr>
    <w:rPr>
      <w:rFonts w:ascii="Arial" w:eastAsia="굴림" w:hAnsi="Arial" w:cs="Times New Roman"/>
      <w:b/>
      <w:kern w:val="2"/>
      <w:szCs w:val="20"/>
    </w:rPr>
  </w:style>
  <w:style w:type="paragraph" w:customStyle="1" w:styleId="infoblueChar">
    <w:name w:val="infoblue Char"/>
    <w:basedOn w:val="a2"/>
    <w:link w:val="infoblueCharChar"/>
    <w:rsid w:val="00576027"/>
    <w:pPr>
      <w:spacing w:before="240" w:after="120" w:line="240" w:lineRule="atLeast"/>
      <w:ind w:left="765"/>
    </w:pPr>
    <w:rPr>
      <w:rFonts w:ascii="Times New Roman" w:eastAsia="바탕" w:hAnsi="Times New Roman" w:cs="Times New Roman"/>
      <w:i/>
      <w:iCs/>
      <w:color w:val="0000FF"/>
      <w:sz w:val="20"/>
      <w:szCs w:val="20"/>
    </w:rPr>
  </w:style>
  <w:style w:type="character" w:customStyle="1" w:styleId="infoblueCharChar">
    <w:name w:val="infoblue Char Char"/>
    <w:link w:val="infoblueChar"/>
    <w:rsid w:val="00576027"/>
    <w:rPr>
      <w:rFonts w:ascii="Times New Roman" w:eastAsia="바탕" w:hAnsi="Times New Roman" w:cs="Times New Roman"/>
      <w:i/>
      <w:iCs/>
      <w:color w:val="0000FF"/>
    </w:rPr>
  </w:style>
  <w:style w:type="character" w:styleId="afff2">
    <w:name w:val="footnote reference"/>
    <w:semiHidden/>
    <w:rsid w:val="00576027"/>
    <w:rPr>
      <w:vertAlign w:val="superscript"/>
    </w:rPr>
  </w:style>
  <w:style w:type="paragraph" w:customStyle="1" w:styleId="Normal-Tab">
    <w:name w:val="Normal-Tab"/>
    <w:basedOn w:val="a2"/>
    <w:next w:val="a2"/>
    <w:rsid w:val="00576027"/>
    <w:pPr>
      <w:keepNext/>
    </w:pPr>
    <w:rPr>
      <w:rFonts w:ascii="Arial" w:eastAsia="Times New Roman" w:hAnsi="Arial" w:cs="Times New Roman"/>
      <w:szCs w:val="20"/>
    </w:rPr>
  </w:style>
  <w:style w:type="paragraph" w:customStyle="1" w:styleId="SPEC">
    <w:name w:val="SPEC"/>
    <w:basedOn w:val="a2"/>
    <w:rsid w:val="00576027"/>
    <w:pPr>
      <w:suppressLineNumbers/>
      <w:tabs>
        <w:tab w:val="left" w:pos="567"/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6"/>
        <w:tab w:val="left" w:pos="5103"/>
        <w:tab w:val="left" w:pos="5670"/>
        <w:tab w:val="left" w:pos="6237"/>
        <w:tab w:val="left" w:pos="6804"/>
        <w:tab w:val="left" w:pos="7371"/>
        <w:tab w:val="left" w:pos="7920"/>
        <w:tab w:val="left" w:pos="8784"/>
        <w:tab w:val="left" w:pos="9216"/>
      </w:tabs>
      <w:spacing w:after="240" w:line="312" w:lineRule="atLeast"/>
    </w:pPr>
    <w:rPr>
      <w:rFonts w:ascii="Times New Roman" w:eastAsia="Times New Roman" w:hAnsi="Times New Roman" w:cs="Times New Roman"/>
      <w:szCs w:val="20"/>
      <w:lang w:val="en-GB"/>
    </w:rPr>
  </w:style>
  <w:style w:type="paragraph" w:customStyle="1" w:styleId="Normalindent">
    <w:name w:val="Normal_indent"/>
    <w:basedOn w:val="a2"/>
    <w:rsid w:val="00576027"/>
    <w:pPr>
      <w:tabs>
        <w:tab w:val="num" w:pos="360"/>
      </w:tabs>
      <w:ind w:left="360" w:hanging="360"/>
    </w:pPr>
    <w:rPr>
      <w:rFonts w:ascii="Helvetica" w:eastAsia="Times New Roman" w:hAnsi="Helvetica" w:cs="Times New Roman"/>
      <w:szCs w:val="20"/>
      <w:lang w:val="en-GB"/>
    </w:rPr>
  </w:style>
  <w:style w:type="paragraph" w:customStyle="1" w:styleId="Normalblue">
    <w:name w:val="Normal_blue"/>
    <w:basedOn w:val="a2"/>
    <w:rsid w:val="00576027"/>
    <w:pPr>
      <w:autoSpaceDE w:val="0"/>
      <w:autoSpaceDN w:val="0"/>
    </w:pPr>
    <w:rPr>
      <w:rFonts w:ascii="Times New Roman" w:eastAsia="Times New Roman" w:hAnsi="Times New Roman" w:cs="Times New Roman"/>
      <w:color w:val="0000FF"/>
      <w:sz w:val="20"/>
      <w:szCs w:val="20"/>
      <w:lang w:eastAsia="en-US"/>
    </w:rPr>
  </w:style>
  <w:style w:type="character" w:styleId="afff3">
    <w:name w:val="Strong"/>
    <w:qFormat/>
    <w:rsid w:val="00576027"/>
    <w:rPr>
      <w:b/>
      <w:bCs/>
    </w:rPr>
  </w:style>
  <w:style w:type="character" w:styleId="afff4">
    <w:name w:val="Emphasis"/>
    <w:qFormat/>
    <w:rsid w:val="00576027"/>
    <w:rPr>
      <w:i/>
      <w:iCs/>
    </w:rPr>
  </w:style>
  <w:style w:type="character" w:styleId="HTML1">
    <w:name w:val="HTML Typewriter"/>
    <w:rsid w:val="00576027"/>
    <w:rPr>
      <w:rFonts w:ascii="Courier New" w:eastAsia="바탕" w:hAnsi="Courier New" w:cs="Courier New"/>
      <w:sz w:val="20"/>
      <w:szCs w:val="20"/>
    </w:rPr>
  </w:style>
  <w:style w:type="character" w:customStyle="1" w:styleId="mw-headline">
    <w:name w:val="mw-headline"/>
    <w:basedOn w:val="a3"/>
    <w:rsid w:val="00576027"/>
  </w:style>
  <w:style w:type="table" w:customStyle="1" w:styleId="14">
    <w:name w:val="표 구분선1"/>
    <w:basedOn w:val="a4"/>
    <w:next w:val="afff"/>
    <w:rsid w:val="00576027"/>
    <w:pPr>
      <w:widowControl w:val="0"/>
      <w:adjustRightInd w:val="0"/>
      <w:snapToGrid w:val="0"/>
      <w:spacing w:line="360" w:lineRule="atLeast"/>
      <w:textAlignment w:val="baseline"/>
    </w:pPr>
    <w:rPr>
      <w:rFonts w:ascii="Times New Roman" w:eastAsia="바탕체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ff5">
    <w:name w:val="표준 + 굴림"/>
    <w:aliases w:val="왼쪽,줄 간격: 최소 12 pt"/>
    <w:basedOn w:val="a2"/>
    <w:rsid w:val="00576027"/>
    <w:pPr>
      <w:widowControl w:val="0"/>
      <w:adjustRightInd w:val="0"/>
      <w:snapToGrid w:val="0"/>
      <w:spacing w:line="240" w:lineRule="atLeast"/>
      <w:textAlignment w:val="baseline"/>
    </w:pPr>
    <w:rPr>
      <w:rFonts w:ascii="굴림" w:eastAsia="굴림" w:hAnsi="굴림" w:cs="Times New Roman"/>
      <w:szCs w:val="20"/>
      <w:lang w:val="en-AU"/>
    </w:rPr>
  </w:style>
  <w:style w:type="paragraph" w:customStyle="1" w:styleId="ESBody">
    <w:name w:val="ES Body"/>
    <w:basedOn w:val="a2"/>
    <w:link w:val="ESBodyChar"/>
    <w:rsid w:val="00576027"/>
    <w:pPr>
      <w:spacing w:before="40" w:after="40"/>
      <w:jc w:val="both"/>
    </w:pPr>
    <w:rPr>
      <w:rFonts w:ascii="Arial" w:eastAsia="돋움" w:hAnsi="Arial" w:cs="Times New Roman"/>
      <w:szCs w:val="20"/>
    </w:rPr>
  </w:style>
  <w:style w:type="character" w:customStyle="1" w:styleId="ESBodyChar">
    <w:name w:val="ES Body Char"/>
    <w:link w:val="ESBody"/>
    <w:rsid w:val="00576027"/>
    <w:rPr>
      <w:rFonts w:ascii="Arial" w:eastAsia="돋움" w:hAnsi="Arial" w:cs="Times New Roman"/>
      <w:sz w:val="22"/>
    </w:rPr>
  </w:style>
  <w:style w:type="paragraph" w:customStyle="1" w:styleId="SL1">
    <w:name w:val="SL 제목1"/>
    <w:basedOn w:val="a2"/>
    <w:rsid w:val="00576027"/>
    <w:pPr>
      <w:numPr>
        <w:numId w:val="13"/>
      </w:numPr>
    </w:pPr>
    <w:rPr>
      <w:rFonts w:ascii="HY헤드라인M" w:eastAsia="HY헤드라인M" w:hAnsi="굴림체" w:cs="Times New Roman"/>
      <w:kern w:val="2"/>
      <w:lang w:val="en-GB"/>
    </w:rPr>
  </w:style>
  <w:style w:type="paragraph" w:customStyle="1" w:styleId="SL2">
    <w:name w:val="SL 제목2"/>
    <w:basedOn w:val="a2"/>
    <w:rsid w:val="00576027"/>
    <w:pPr>
      <w:numPr>
        <w:ilvl w:val="1"/>
        <w:numId w:val="13"/>
      </w:numPr>
    </w:pPr>
    <w:rPr>
      <w:rFonts w:ascii="HY헤드라인M" w:eastAsia="HY헤드라인M" w:hAnsi="굴림체" w:cs="Times New Roman"/>
      <w:kern w:val="2"/>
      <w:lang w:val="en-GB"/>
    </w:rPr>
  </w:style>
  <w:style w:type="paragraph" w:customStyle="1" w:styleId="SL3">
    <w:name w:val="SL 제목3"/>
    <w:basedOn w:val="a2"/>
    <w:link w:val="SL3Char"/>
    <w:rsid w:val="00576027"/>
    <w:pPr>
      <w:numPr>
        <w:ilvl w:val="2"/>
        <w:numId w:val="13"/>
      </w:numPr>
    </w:pPr>
    <w:rPr>
      <w:rFonts w:ascii="HY헤드라인M" w:eastAsia="HY헤드라인M" w:hAnsi="굴림체" w:cs="Times New Roman"/>
      <w:kern w:val="2"/>
      <w:lang w:val="en-GB" w:eastAsia="x-none"/>
    </w:rPr>
  </w:style>
  <w:style w:type="paragraph" w:customStyle="1" w:styleId="practice">
    <w:name w:val="practice"/>
    <w:rsid w:val="00576027"/>
    <w:rPr>
      <w:rFonts w:ascii="맑은 고딕" w:hAnsi="맑은 고딕" w:cs="Times New Roman"/>
      <w:kern w:val="2"/>
      <w:sz w:val="24"/>
      <w:szCs w:val="24"/>
      <w:lang w:eastAsia="en-US"/>
    </w:rPr>
  </w:style>
  <w:style w:type="paragraph" w:customStyle="1" w:styleId="TableText">
    <w:name w:val="TableText"/>
    <w:rsid w:val="00576027"/>
    <w:pPr>
      <w:spacing w:before="100" w:after="100"/>
    </w:pPr>
    <w:rPr>
      <w:rFonts w:ascii="Arial" w:eastAsia="바탕체" w:hAnsi="Arial" w:cs="Times New Roman"/>
      <w:kern w:val="2"/>
      <w:szCs w:val="22"/>
    </w:rPr>
  </w:style>
  <w:style w:type="paragraph" w:customStyle="1" w:styleId="afff6">
    <w:name w:val="바탕글"/>
    <w:rsid w:val="00576027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adjustRightInd w:val="0"/>
      <w:spacing w:line="277" w:lineRule="auto"/>
      <w:jc w:val="both"/>
    </w:pPr>
    <w:rPr>
      <w:rFonts w:ascii="돋움체" w:eastAsia="돋움체" w:hAnsi="맑은 고딕" w:cs="Times New Roman"/>
      <w:color w:val="000000"/>
      <w:kern w:val="2"/>
      <w:szCs w:val="22"/>
    </w:rPr>
  </w:style>
  <w:style w:type="paragraph" w:customStyle="1" w:styleId="SL11">
    <w:name w:val="SL 본문1"/>
    <w:basedOn w:val="a2"/>
    <w:link w:val="SL1Char"/>
    <w:rsid w:val="00576027"/>
    <w:pPr>
      <w:widowControl w:val="0"/>
      <w:wordWrap w:val="0"/>
      <w:autoSpaceDE w:val="0"/>
      <w:autoSpaceDN w:val="0"/>
      <w:ind w:leftChars="300" w:left="400"/>
      <w:jc w:val="both"/>
    </w:pPr>
    <w:rPr>
      <w:rFonts w:ascii="맑은 고딕" w:eastAsia="굴림" w:hAnsi="맑은 고딕" w:cs="Times New Roman"/>
      <w:kern w:val="2"/>
      <w:sz w:val="20"/>
    </w:rPr>
  </w:style>
  <w:style w:type="numbering" w:styleId="111111">
    <w:name w:val="Outline List 2"/>
    <w:basedOn w:val="a5"/>
    <w:rsid w:val="00576027"/>
    <w:pPr>
      <w:numPr>
        <w:numId w:val="14"/>
      </w:numPr>
    </w:pPr>
  </w:style>
  <w:style w:type="paragraph" w:customStyle="1" w:styleId="SL21">
    <w:name w:val="SL 본문2"/>
    <w:basedOn w:val="SL11"/>
    <w:link w:val="SL2Char"/>
    <w:qFormat/>
    <w:rsid w:val="00576027"/>
    <w:pPr>
      <w:spacing w:before="120" w:after="120" w:line="360" w:lineRule="auto"/>
      <w:ind w:leftChars="150" w:left="300"/>
    </w:pPr>
    <w:rPr>
      <w:rFonts w:ascii="Arial" w:hAnsi="Arial" w:cs="Arial"/>
    </w:rPr>
  </w:style>
  <w:style w:type="paragraph" w:customStyle="1" w:styleId="SL31">
    <w:name w:val="SL 본문3"/>
    <w:basedOn w:val="practice"/>
    <w:link w:val="SL3Char0"/>
    <w:rsid w:val="00576027"/>
    <w:pPr>
      <w:spacing w:before="120"/>
      <w:ind w:leftChars="700" w:left="700"/>
    </w:pPr>
    <w:rPr>
      <w:rFonts w:ascii="Arial" w:eastAsia="굴림" w:hAnsi="Arial"/>
      <w:sz w:val="20"/>
      <w:lang w:eastAsia="ko-KR"/>
    </w:rPr>
  </w:style>
  <w:style w:type="character" w:customStyle="1" w:styleId="SL3Char">
    <w:name w:val="SL 제목3 Char"/>
    <w:link w:val="SL3"/>
    <w:rsid w:val="00576027"/>
    <w:rPr>
      <w:rFonts w:ascii="HY헤드라인M" w:eastAsia="HY헤드라인M" w:hAnsi="굴림체" w:cs="Times New Roman"/>
      <w:kern w:val="2"/>
      <w:sz w:val="22"/>
      <w:szCs w:val="22"/>
      <w:lang w:val="en-GB" w:eastAsia="x-none"/>
    </w:rPr>
  </w:style>
  <w:style w:type="paragraph" w:customStyle="1" w:styleId="2b">
    <w:name w:val="표준 들여쓰기2"/>
    <w:basedOn w:val="a2"/>
    <w:rsid w:val="00576027"/>
    <w:pPr>
      <w:widowControl w:val="0"/>
      <w:wordWrap w:val="0"/>
      <w:overflowPunct w:val="0"/>
      <w:autoSpaceDE w:val="0"/>
      <w:autoSpaceDN w:val="0"/>
      <w:adjustRightInd w:val="0"/>
      <w:ind w:leftChars="300" w:left="708" w:right="-17"/>
      <w:jc w:val="both"/>
      <w:textAlignment w:val="baseline"/>
    </w:pPr>
    <w:rPr>
      <w:rFonts w:ascii="Times New Roman" w:eastAsia="바탕체" w:hAnsi="Times New Roman" w:cs="Times New Roman"/>
      <w:kern w:val="2"/>
      <w:sz w:val="20"/>
      <w:lang w:val="fr-FR"/>
    </w:rPr>
  </w:style>
  <w:style w:type="paragraph" w:customStyle="1" w:styleId="15">
    <w:name w:val="제목1본문"/>
    <w:basedOn w:val="a2"/>
    <w:rsid w:val="00576027"/>
    <w:pPr>
      <w:widowControl w:val="0"/>
      <w:wordWrap w:val="0"/>
      <w:autoSpaceDE w:val="0"/>
      <w:autoSpaceDN w:val="0"/>
      <w:ind w:leftChars="150" w:left="150"/>
      <w:jc w:val="both"/>
    </w:pPr>
    <w:rPr>
      <w:rFonts w:ascii="맑은 고딕" w:hAnsi="맑은 고딕" w:cs="Times New Roman"/>
      <w:kern w:val="2"/>
      <w:sz w:val="20"/>
    </w:rPr>
  </w:style>
  <w:style w:type="paragraph" w:customStyle="1" w:styleId="39">
    <w:name w:val="제목3_본문"/>
    <w:basedOn w:val="a2"/>
    <w:rsid w:val="00576027"/>
    <w:pPr>
      <w:widowControl w:val="0"/>
      <w:wordWrap w:val="0"/>
      <w:autoSpaceDE w:val="0"/>
      <w:autoSpaceDN w:val="0"/>
      <w:ind w:leftChars="450" w:left="450"/>
      <w:jc w:val="both"/>
    </w:pPr>
    <w:rPr>
      <w:rFonts w:ascii="맑은 고딕" w:hAnsi="맑은 고딕" w:cs="Times New Roman"/>
      <w:kern w:val="2"/>
      <w:sz w:val="20"/>
    </w:rPr>
  </w:style>
  <w:style w:type="paragraph" w:customStyle="1" w:styleId="2c">
    <w:name w:val="제목2_본문"/>
    <w:basedOn w:val="a2"/>
    <w:rsid w:val="00576027"/>
    <w:pPr>
      <w:widowControl w:val="0"/>
      <w:wordWrap w:val="0"/>
      <w:autoSpaceDE w:val="0"/>
      <w:autoSpaceDN w:val="0"/>
      <w:ind w:leftChars="300" w:left="300"/>
      <w:jc w:val="both"/>
    </w:pPr>
    <w:rPr>
      <w:rFonts w:ascii="맑은 고딕" w:hAnsi="맑은 고딕" w:cs="Times New Roman"/>
      <w:kern w:val="2"/>
      <w:sz w:val="20"/>
      <w:lang w:val="fr-FR"/>
    </w:rPr>
  </w:style>
  <w:style w:type="paragraph" w:customStyle="1" w:styleId="16">
    <w:name w:val="표준 들여쓰기1"/>
    <w:basedOn w:val="a2"/>
    <w:rsid w:val="00576027"/>
    <w:pPr>
      <w:widowControl w:val="0"/>
      <w:wordWrap w:val="0"/>
      <w:overflowPunct w:val="0"/>
      <w:autoSpaceDE w:val="0"/>
      <w:autoSpaceDN w:val="0"/>
      <w:adjustRightInd w:val="0"/>
      <w:ind w:leftChars="300" w:left="708" w:right="-17"/>
      <w:jc w:val="both"/>
      <w:textAlignment w:val="baseline"/>
    </w:pPr>
    <w:rPr>
      <w:rFonts w:ascii="Times New Roman" w:eastAsia="바탕체" w:hAnsi="Times New Roman" w:cs="Times New Roman"/>
      <w:kern w:val="2"/>
      <w:sz w:val="20"/>
      <w:lang w:val="fr-FR"/>
    </w:rPr>
  </w:style>
  <w:style w:type="numbering" w:customStyle="1" w:styleId="Spec1">
    <w:name w:val="Spec_1"/>
    <w:uiPriority w:val="99"/>
    <w:rsid w:val="00576027"/>
    <w:pPr>
      <w:numPr>
        <w:numId w:val="15"/>
      </w:numPr>
    </w:pPr>
  </w:style>
  <w:style w:type="paragraph" w:customStyle="1" w:styleId="DSpec1">
    <w:name w:val="DSpec_1"/>
    <w:basedOn w:val="SL21"/>
    <w:link w:val="DSpec1Char"/>
    <w:qFormat/>
    <w:rsid w:val="00576027"/>
    <w:pPr>
      <w:numPr>
        <w:numId w:val="16"/>
      </w:numPr>
      <w:ind w:leftChars="0" w:left="0"/>
    </w:pPr>
    <w:rPr>
      <w:sz w:val="28"/>
      <w:szCs w:val="28"/>
    </w:rPr>
  </w:style>
  <w:style w:type="paragraph" w:customStyle="1" w:styleId="DSpec2">
    <w:name w:val="DSpec_2"/>
    <w:basedOn w:val="SL21"/>
    <w:link w:val="DSpec2Char"/>
    <w:qFormat/>
    <w:rsid w:val="00576027"/>
    <w:pPr>
      <w:numPr>
        <w:ilvl w:val="1"/>
        <w:numId w:val="16"/>
      </w:numPr>
      <w:ind w:leftChars="0" w:left="0"/>
    </w:pPr>
  </w:style>
  <w:style w:type="character" w:customStyle="1" w:styleId="SL1Char">
    <w:name w:val="SL 본문1 Char"/>
    <w:link w:val="SL11"/>
    <w:rsid w:val="00576027"/>
    <w:rPr>
      <w:rFonts w:ascii="맑은 고딕" w:eastAsia="굴림" w:hAnsi="맑은 고딕" w:cs="Times New Roman"/>
      <w:kern w:val="2"/>
      <w:szCs w:val="22"/>
    </w:rPr>
  </w:style>
  <w:style w:type="character" w:customStyle="1" w:styleId="SL2Char">
    <w:name w:val="SL 본문2 Char"/>
    <w:link w:val="SL21"/>
    <w:rsid w:val="00576027"/>
    <w:rPr>
      <w:rFonts w:ascii="Arial" w:eastAsia="굴림" w:hAnsi="Arial"/>
      <w:kern w:val="2"/>
      <w:szCs w:val="22"/>
    </w:rPr>
  </w:style>
  <w:style w:type="character" w:customStyle="1" w:styleId="DSpec1Char">
    <w:name w:val="DSpec_1 Char"/>
    <w:basedOn w:val="SL2Char"/>
    <w:link w:val="DSpec1"/>
    <w:rsid w:val="00576027"/>
    <w:rPr>
      <w:rFonts w:ascii="Arial" w:eastAsia="굴림" w:hAnsi="Arial"/>
      <w:kern w:val="2"/>
      <w:sz w:val="28"/>
      <w:szCs w:val="28"/>
    </w:rPr>
  </w:style>
  <w:style w:type="paragraph" w:customStyle="1" w:styleId="DSped3">
    <w:name w:val="DSped3"/>
    <w:basedOn w:val="SL21"/>
    <w:link w:val="DSped3Char"/>
    <w:qFormat/>
    <w:rsid w:val="00576027"/>
    <w:pPr>
      <w:numPr>
        <w:ilvl w:val="2"/>
        <w:numId w:val="16"/>
      </w:numPr>
      <w:tabs>
        <w:tab w:val="clear" w:pos="709"/>
        <w:tab w:val="left" w:pos="1560"/>
      </w:tabs>
      <w:ind w:leftChars="425" w:left="850" w:firstLine="0"/>
    </w:pPr>
    <w:rPr>
      <w:rFonts w:ascii="HY헤드라인M" w:eastAsia="HY헤드라인M"/>
    </w:rPr>
  </w:style>
  <w:style w:type="character" w:customStyle="1" w:styleId="DSpec2Char">
    <w:name w:val="DSpec_2 Char"/>
    <w:basedOn w:val="SL2Char"/>
    <w:link w:val="DSpec2"/>
    <w:rsid w:val="00576027"/>
    <w:rPr>
      <w:rFonts w:ascii="Arial" w:eastAsia="굴림" w:hAnsi="Arial"/>
      <w:kern w:val="2"/>
      <w:szCs w:val="22"/>
    </w:rPr>
  </w:style>
  <w:style w:type="paragraph" w:customStyle="1" w:styleId="DSpec4">
    <w:name w:val="DSpec4"/>
    <w:basedOn w:val="SL21"/>
    <w:link w:val="DSpec4Char"/>
    <w:qFormat/>
    <w:rsid w:val="00576027"/>
    <w:pPr>
      <w:numPr>
        <w:ilvl w:val="3"/>
        <w:numId w:val="16"/>
      </w:numPr>
      <w:tabs>
        <w:tab w:val="left" w:pos="993"/>
      </w:tabs>
      <w:ind w:left="1151"/>
    </w:pPr>
  </w:style>
  <w:style w:type="character" w:customStyle="1" w:styleId="DSped3Char">
    <w:name w:val="DSped3 Char"/>
    <w:link w:val="DSped3"/>
    <w:rsid w:val="00576027"/>
    <w:rPr>
      <w:rFonts w:ascii="HY헤드라인M" w:eastAsia="HY헤드라인M" w:hAnsi="Arial"/>
      <w:kern w:val="2"/>
      <w:szCs w:val="22"/>
    </w:rPr>
  </w:style>
  <w:style w:type="paragraph" w:customStyle="1" w:styleId="DSpec5">
    <w:name w:val="DSpec5"/>
    <w:basedOn w:val="SL21"/>
    <w:link w:val="DSpec5Char"/>
    <w:qFormat/>
    <w:rsid w:val="00576027"/>
    <w:pPr>
      <w:numPr>
        <w:ilvl w:val="4"/>
        <w:numId w:val="16"/>
      </w:numPr>
      <w:tabs>
        <w:tab w:val="clear" w:pos="992"/>
        <w:tab w:val="left" w:pos="1276"/>
      </w:tabs>
      <w:ind w:left="442" w:hanging="142"/>
    </w:pPr>
    <w:rPr>
      <w:rFonts w:eastAsia="Arial"/>
    </w:rPr>
  </w:style>
  <w:style w:type="character" w:customStyle="1" w:styleId="DSpec4Char">
    <w:name w:val="DSpec4 Char"/>
    <w:basedOn w:val="SL2Char"/>
    <w:link w:val="DSpec4"/>
    <w:rsid w:val="00576027"/>
    <w:rPr>
      <w:rFonts w:ascii="Arial" w:eastAsia="굴림" w:hAnsi="Arial"/>
      <w:kern w:val="2"/>
      <w:szCs w:val="22"/>
    </w:rPr>
  </w:style>
  <w:style w:type="character" w:customStyle="1" w:styleId="DSpec5Char">
    <w:name w:val="DSpec5 Char"/>
    <w:link w:val="DSpec5"/>
    <w:rsid w:val="00576027"/>
    <w:rPr>
      <w:rFonts w:ascii="Arial" w:eastAsia="Arial" w:hAnsi="Arial"/>
      <w:kern w:val="2"/>
      <w:szCs w:val="22"/>
    </w:rPr>
  </w:style>
  <w:style w:type="paragraph" w:customStyle="1" w:styleId="DSpec3">
    <w:name w:val="DSpec3"/>
    <w:basedOn w:val="DSped3"/>
    <w:link w:val="DSpec3Char"/>
    <w:qFormat/>
    <w:rsid w:val="00576027"/>
    <w:pPr>
      <w:tabs>
        <w:tab w:val="clear" w:pos="1560"/>
        <w:tab w:val="left" w:pos="1134"/>
      </w:tabs>
      <w:ind w:leftChars="100" w:left="200" w:firstLineChars="50" w:firstLine="100"/>
    </w:pPr>
    <w:rPr>
      <w:rFonts w:ascii="Arial" w:eastAsia="굴림"/>
    </w:rPr>
  </w:style>
  <w:style w:type="paragraph" w:customStyle="1" w:styleId="17">
    <w:name w:val="표1"/>
    <w:basedOn w:val="a2"/>
    <w:link w:val="1Char0"/>
    <w:qFormat/>
    <w:rsid w:val="00576027"/>
    <w:pPr>
      <w:widowControl w:val="0"/>
      <w:wordWrap w:val="0"/>
      <w:autoSpaceDE w:val="0"/>
      <w:autoSpaceDN w:val="0"/>
      <w:jc w:val="center"/>
    </w:pPr>
    <w:rPr>
      <w:rFonts w:ascii="Arial Unicode MS" w:eastAsia="Arial Unicode MS" w:hAnsi="Arial Unicode MS" w:cs="Arial Unicode MS"/>
      <w:w w:val="99"/>
      <w:kern w:val="2"/>
      <w:sz w:val="20"/>
    </w:rPr>
  </w:style>
  <w:style w:type="character" w:customStyle="1" w:styleId="DSpec3Char">
    <w:name w:val="DSpec3 Char"/>
    <w:link w:val="DSpec3"/>
    <w:rsid w:val="00576027"/>
    <w:rPr>
      <w:rFonts w:ascii="Arial" w:eastAsia="굴림" w:hAnsi="Arial"/>
      <w:kern w:val="2"/>
      <w:szCs w:val="22"/>
    </w:rPr>
  </w:style>
  <w:style w:type="paragraph" w:customStyle="1" w:styleId="afff7">
    <w:name w:val="표제목"/>
    <w:basedOn w:val="17"/>
    <w:link w:val="Charf9"/>
    <w:qFormat/>
    <w:rsid w:val="00576027"/>
  </w:style>
  <w:style w:type="character" w:customStyle="1" w:styleId="1Char0">
    <w:name w:val="표1 Char"/>
    <w:link w:val="17"/>
    <w:rsid w:val="00576027"/>
    <w:rPr>
      <w:rFonts w:ascii="Arial Unicode MS" w:eastAsia="Arial Unicode MS" w:hAnsi="Arial Unicode MS" w:cs="Arial Unicode MS"/>
      <w:w w:val="99"/>
      <w:kern w:val="2"/>
      <w:szCs w:val="22"/>
    </w:rPr>
  </w:style>
  <w:style w:type="paragraph" w:customStyle="1" w:styleId="afff8">
    <w:name w:val="그림제목"/>
    <w:basedOn w:val="SL21"/>
    <w:link w:val="Charfa"/>
    <w:qFormat/>
    <w:rsid w:val="00576027"/>
    <w:pPr>
      <w:ind w:leftChars="0" w:left="0"/>
      <w:jc w:val="center"/>
    </w:pPr>
  </w:style>
  <w:style w:type="character" w:customStyle="1" w:styleId="Charf9">
    <w:name w:val="표제목 Char"/>
    <w:basedOn w:val="1Char0"/>
    <w:link w:val="afff7"/>
    <w:rsid w:val="00576027"/>
    <w:rPr>
      <w:rFonts w:ascii="Arial Unicode MS" w:eastAsia="Arial Unicode MS" w:hAnsi="Arial Unicode MS" w:cs="Arial Unicode MS"/>
      <w:w w:val="99"/>
      <w:kern w:val="2"/>
      <w:szCs w:val="22"/>
    </w:rPr>
  </w:style>
  <w:style w:type="character" w:customStyle="1" w:styleId="Charfa">
    <w:name w:val="그림제목 Char"/>
    <w:basedOn w:val="SL2Char"/>
    <w:link w:val="afff8"/>
    <w:rsid w:val="00576027"/>
    <w:rPr>
      <w:rFonts w:ascii="Arial" w:eastAsia="굴림" w:hAnsi="Arial"/>
      <w:kern w:val="2"/>
      <w:szCs w:val="22"/>
    </w:rPr>
  </w:style>
  <w:style w:type="paragraph" w:customStyle="1" w:styleId="SNV0">
    <w:name w:val="SNV_표"/>
    <w:basedOn w:val="a2"/>
    <w:qFormat/>
    <w:rsid w:val="00576027"/>
    <w:pPr>
      <w:jc w:val="center"/>
    </w:pPr>
    <w:rPr>
      <w:rFonts w:ascii="Arial" w:eastAsia="굴림" w:hAnsi="Arial" w:cs="굴림"/>
      <w:color w:val="000000"/>
      <w:sz w:val="16"/>
      <w:szCs w:val="18"/>
    </w:rPr>
  </w:style>
  <w:style w:type="paragraph" w:customStyle="1" w:styleId="SNV">
    <w:name w:val="SNV_내용"/>
    <w:basedOn w:val="SL21"/>
    <w:link w:val="SNVChar"/>
    <w:qFormat/>
    <w:rsid w:val="00576027"/>
    <w:pPr>
      <w:numPr>
        <w:numId w:val="17"/>
      </w:numPr>
      <w:ind w:leftChars="0" w:left="0"/>
    </w:pPr>
    <w:rPr>
      <w:rFonts w:eastAsia="HY헤드라인M"/>
    </w:rPr>
  </w:style>
  <w:style w:type="paragraph" w:customStyle="1" w:styleId="SNV1">
    <w:name w:val="SNV_세부"/>
    <w:basedOn w:val="SNV"/>
    <w:link w:val="SNVChar0"/>
    <w:qFormat/>
    <w:rsid w:val="00576027"/>
    <w:pPr>
      <w:numPr>
        <w:numId w:val="0"/>
      </w:numPr>
      <w:ind w:leftChars="150" w:left="300"/>
    </w:pPr>
  </w:style>
  <w:style w:type="character" w:customStyle="1" w:styleId="SNVChar">
    <w:name w:val="SNV_내용 Char"/>
    <w:link w:val="SNV"/>
    <w:rsid w:val="00576027"/>
    <w:rPr>
      <w:rFonts w:ascii="Arial" w:eastAsia="HY헤드라인M" w:hAnsi="Arial"/>
      <w:kern w:val="2"/>
      <w:szCs w:val="22"/>
    </w:rPr>
  </w:style>
  <w:style w:type="character" w:customStyle="1" w:styleId="SNVChar0">
    <w:name w:val="SNV_세부 Char"/>
    <w:basedOn w:val="SNVChar"/>
    <w:link w:val="SNV1"/>
    <w:rsid w:val="00576027"/>
    <w:rPr>
      <w:rFonts w:ascii="Arial" w:eastAsia="HY헤드라인M" w:hAnsi="Arial"/>
      <w:kern w:val="2"/>
      <w:szCs w:val="22"/>
    </w:rPr>
  </w:style>
  <w:style w:type="paragraph" w:customStyle="1" w:styleId="SL">
    <w:name w:val="SL본문"/>
    <w:basedOn w:val="aa"/>
    <w:qFormat/>
    <w:rsid w:val="00576027"/>
    <w:pPr>
      <w:spacing w:before="120" w:after="120" w:line="276" w:lineRule="auto"/>
      <w:ind w:right="0"/>
    </w:pPr>
    <w:rPr>
      <w:rFonts w:ascii="맑은 고딕" w:eastAsia="맑은 고딕" w:hAnsi="맑은 고딕"/>
      <w:sz w:val="20"/>
    </w:rPr>
  </w:style>
  <w:style w:type="numbering" w:customStyle="1" w:styleId="110">
    <w:name w:val="목록 없음11"/>
    <w:next w:val="a5"/>
    <w:semiHidden/>
    <w:rsid w:val="00576027"/>
  </w:style>
  <w:style w:type="paragraph" w:customStyle="1" w:styleId="TableHeader">
    <w:name w:val="Table Header"/>
    <w:basedOn w:val="Table"/>
    <w:link w:val="TableHeaderChar"/>
    <w:rsid w:val="00576027"/>
    <w:pPr>
      <w:shd w:val="pct25" w:color="C0C0C0" w:fill="auto"/>
      <w:spacing w:line="240" w:lineRule="auto"/>
    </w:pPr>
    <w:rPr>
      <w:b/>
      <w:iCs/>
    </w:rPr>
  </w:style>
  <w:style w:type="paragraph" w:customStyle="1" w:styleId="Table">
    <w:name w:val="Table"/>
    <w:link w:val="TableChar"/>
    <w:rsid w:val="00576027"/>
    <w:pPr>
      <w:keepNext/>
      <w:keepLines/>
      <w:spacing w:line="264" w:lineRule="auto"/>
      <w:ind w:left="57" w:right="57"/>
    </w:pPr>
    <w:rPr>
      <w:rFonts w:ascii="Arial" w:eastAsia="바탕" w:hAnsi="Arial"/>
      <w:lang w:val="en-GB"/>
    </w:rPr>
  </w:style>
  <w:style w:type="paragraph" w:customStyle="1" w:styleId="Text6pt">
    <w:name w:val="Text_6pt"/>
    <w:basedOn w:val="a2"/>
    <w:rsid w:val="00576027"/>
    <w:pPr>
      <w:spacing w:after="120"/>
      <w:ind w:left="284" w:right="284"/>
      <w:jc w:val="both"/>
    </w:pPr>
    <w:rPr>
      <w:rFonts w:ascii="Helvetica" w:eastAsia="바탕" w:hAnsi="Helvetica" w:cs="Times New Roman"/>
      <w:szCs w:val="20"/>
      <w:lang w:val="en-GB"/>
    </w:rPr>
  </w:style>
  <w:style w:type="paragraph" w:customStyle="1" w:styleId="TableHeaderService">
    <w:name w:val="Table Header (Service)"/>
    <w:basedOn w:val="TableHeader"/>
    <w:link w:val="TableHeaderServiceChar"/>
    <w:rsid w:val="00576027"/>
    <w:pPr>
      <w:spacing w:before="20" w:after="20"/>
      <w:ind w:left="113"/>
    </w:pPr>
    <w:rPr>
      <w:b w:val="0"/>
      <w:bCs/>
    </w:rPr>
  </w:style>
  <w:style w:type="paragraph" w:customStyle="1" w:styleId="TableService">
    <w:name w:val="Table (Service)"/>
    <w:basedOn w:val="Table"/>
    <w:rsid w:val="00576027"/>
    <w:pPr>
      <w:spacing w:before="20" w:after="20" w:line="240" w:lineRule="auto"/>
      <w:ind w:left="113"/>
    </w:pPr>
    <w:rPr>
      <w:bCs/>
    </w:rPr>
  </w:style>
  <w:style w:type="paragraph" w:customStyle="1" w:styleId="TableTitle">
    <w:name w:val="Table Title"/>
    <w:basedOn w:val="a2"/>
    <w:next w:val="a2"/>
    <w:rsid w:val="00576027"/>
    <w:pPr>
      <w:spacing w:before="120" w:after="360"/>
      <w:jc w:val="center"/>
    </w:pPr>
    <w:rPr>
      <w:rFonts w:ascii="Arial" w:eastAsia="바탕" w:hAnsi="Arial"/>
      <w:bCs/>
      <w:szCs w:val="20"/>
      <w:lang w:val="en-GB"/>
    </w:rPr>
  </w:style>
  <w:style w:type="paragraph" w:customStyle="1" w:styleId="UnderlineBoldHelv11">
    <w:name w:val="UnderlineBoldHelv11"/>
    <w:basedOn w:val="a2"/>
    <w:rsid w:val="00576027"/>
    <w:pPr>
      <w:keepNext/>
      <w:keepLines/>
      <w:spacing w:before="240" w:after="120"/>
      <w:ind w:left="284" w:right="284"/>
      <w:jc w:val="both"/>
    </w:pPr>
    <w:rPr>
      <w:rFonts w:ascii="Helvetica" w:eastAsia="바탕" w:hAnsi="Helvetica" w:cs="Times New Roman"/>
      <w:b/>
      <w:szCs w:val="20"/>
      <w:u w:val="single"/>
      <w:lang w:val="en-GB"/>
    </w:rPr>
  </w:style>
  <w:style w:type="paragraph" w:customStyle="1" w:styleId="BoldUnderlineHelv11">
    <w:name w:val="BoldUnderlineHelv11"/>
    <w:basedOn w:val="Text6pt"/>
    <w:next w:val="Text6pt"/>
    <w:rsid w:val="00576027"/>
    <w:pPr>
      <w:keepNext/>
      <w:keepLines/>
      <w:spacing w:before="360"/>
    </w:pPr>
    <w:rPr>
      <w:b/>
      <w:u w:val="single"/>
    </w:rPr>
  </w:style>
  <w:style w:type="paragraph" w:customStyle="1" w:styleId="Formula">
    <w:name w:val="Formula"/>
    <w:basedOn w:val="Text6pt"/>
    <w:rsid w:val="00576027"/>
    <w:pPr>
      <w:spacing w:before="120"/>
      <w:ind w:left="567"/>
    </w:pPr>
    <w:rPr>
      <w:b/>
    </w:rPr>
  </w:style>
  <w:style w:type="paragraph" w:customStyle="1" w:styleId="KursivHelv11">
    <w:name w:val="KursivHelv11"/>
    <w:basedOn w:val="Text6pt"/>
    <w:next w:val="Text6pt"/>
    <w:rsid w:val="00576027"/>
    <w:pPr>
      <w:keepNext/>
      <w:keepLines/>
      <w:spacing w:before="120"/>
    </w:pPr>
    <w:rPr>
      <w:i/>
    </w:rPr>
  </w:style>
  <w:style w:type="paragraph" w:customStyle="1" w:styleId="Tabellenabsatz">
    <w:name w:val="Tabellenabsatz"/>
    <w:basedOn w:val="a2"/>
    <w:rsid w:val="00576027"/>
    <w:pPr>
      <w:jc w:val="center"/>
    </w:pPr>
    <w:rPr>
      <w:rFonts w:ascii="Times New Roman" w:eastAsia="바탕" w:hAnsi="Times New Roman" w:cs="Times New Roman"/>
      <w:sz w:val="20"/>
      <w:szCs w:val="20"/>
      <w:lang w:val="en-GB"/>
    </w:rPr>
  </w:style>
  <w:style w:type="paragraph" w:customStyle="1" w:styleId="TabEnd">
    <w:name w:val="TabEnd"/>
    <w:basedOn w:val="TabRow"/>
    <w:next w:val="Text6pt"/>
    <w:rsid w:val="00576027"/>
    <w:pPr>
      <w:keepNext w:val="0"/>
      <w:keepLines w:val="0"/>
    </w:pPr>
  </w:style>
  <w:style w:type="paragraph" w:customStyle="1" w:styleId="TabRow">
    <w:name w:val="TabRow"/>
    <w:basedOn w:val="a2"/>
    <w:rsid w:val="00576027"/>
    <w:pPr>
      <w:keepNext/>
      <w:keepLines/>
      <w:jc w:val="center"/>
    </w:pPr>
    <w:rPr>
      <w:rFonts w:ascii="Helvetica" w:eastAsia="바탕" w:hAnsi="Helvetica" w:cs="Times New Roman"/>
      <w:sz w:val="18"/>
      <w:szCs w:val="20"/>
      <w:lang w:val="en-GB"/>
    </w:rPr>
  </w:style>
  <w:style w:type="paragraph" w:customStyle="1" w:styleId="TabHeading">
    <w:name w:val="TabHeading"/>
    <w:basedOn w:val="a2"/>
    <w:next w:val="TabRow"/>
    <w:rsid w:val="00576027"/>
    <w:pPr>
      <w:keepNext/>
      <w:keepLines/>
      <w:jc w:val="center"/>
    </w:pPr>
    <w:rPr>
      <w:rFonts w:ascii="Helvetica" w:eastAsia="바탕" w:hAnsi="Helvetica" w:cs="Times New Roman"/>
      <w:szCs w:val="20"/>
      <w:lang w:val="en-GB"/>
    </w:rPr>
  </w:style>
  <w:style w:type="paragraph" w:customStyle="1" w:styleId="TabTitle">
    <w:name w:val="TabTitle"/>
    <w:basedOn w:val="Text6pt"/>
    <w:next w:val="Text6pt"/>
    <w:rsid w:val="00576027"/>
    <w:pPr>
      <w:keepNext/>
      <w:keepLines/>
      <w:spacing w:before="360" w:after="240"/>
    </w:pPr>
    <w:rPr>
      <w:b/>
      <w:u w:val="single"/>
    </w:rPr>
  </w:style>
  <w:style w:type="paragraph" w:customStyle="1" w:styleId="Text">
    <w:name w:val="Text"/>
    <w:basedOn w:val="a2"/>
    <w:rsid w:val="00576027"/>
    <w:pPr>
      <w:ind w:left="284" w:right="284"/>
    </w:pPr>
    <w:rPr>
      <w:rFonts w:ascii="Helvetica" w:eastAsia="바탕" w:hAnsi="Helvetica" w:cs="Times New Roman"/>
      <w:szCs w:val="20"/>
      <w:lang w:val="de-DE"/>
    </w:rPr>
  </w:style>
  <w:style w:type="paragraph" w:customStyle="1" w:styleId="UnderlineHelv11">
    <w:name w:val="UnderlineHelv11"/>
    <w:basedOn w:val="Text6pt"/>
    <w:next w:val="Text6pt"/>
    <w:rsid w:val="00576027"/>
    <w:pPr>
      <w:keepNext/>
      <w:keepLines/>
      <w:spacing w:before="240"/>
    </w:pPr>
    <w:rPr>
      <w:u w:val="single"/>
    </w:rPr>
  </w:style>
  <w:style w:type="paragraph" w:customStyle="1" w:styleId="ChapterTitle">
    <w:name w:val="ChapterTitle"/>
    <w:basedOn w:val="a2"/>
    <w:rsid w:val="00576027"/>
    <w:pPr>
      <w:spacing w:before="3600"/>
      <w:jc w:val="center"/>
    </w:pPr>
    <w:rPr>
      <w:rFonts w:ascii="Helvetica" w:eastAsia="바탕" w:hAnsi="Helvetica" w:cs="Times New Roman"/>
      <w:b/>
      <w:sz w:val="40"/>
      <w:szCs w:val="20"/>
      <w:lang w:val="en-GB"/>
    </w:rPr>
  </w:style>
  <w:style w:type="paragraph" w:customStyle="1" w:styleId="Standard520">
    <w:name w:val="Standard (5/20)"/>
    <w:basedOn w:val="a2"/>
    <w:rsid w:val="00576027"/>
    <w:pPr>
      <w:tabs>
        <w:tab w:val="left" w:pos="2269"/>
      </w:tabs>
      <w:ind w:left="1418" w:hanging="1134"/>
    </w:pPr>
    <w:rPr>
      <w:rFonts w:ascii="Arial" w:eastAsia="바탕" w:hAnsi="Arial" w:cs="Times New Roman"/>
      <w:sz w:val="20"/>
      <w:szCs w:val="20"/>
    </w:rPr>
  </w:style>
  <w:style w:type="paragraph" w:customStyle="1" w:styleId="Standard510">
    <w:name w:val="Standard (5/10)"/>
    <w:basedOn w:val="a2"/>
    <w:rsid w:val="00576027"/>
    <w:pPr>
      <w:ind w:left="851" w:hanging="567"/>
    </w:pPr>
    <w:rPr>
      <w:rFonts w:ascii="Helvetica" w:eastAsia="바탕" w:hAnsi="Helvetica" w:cs="Times New Roman"/>
      <w:sz w:val="20"/>
      <w:szCs w:val="20"/>
      <w:lang w:val="de-DE"/>
    </w:rPr>
  </w:style>
  <w:style w:type="paragraph" w:customStyle="1" w:styleId="Figure">
    <w:name w:val="Figure"/>
    <w:next w:val="TableTitle"/>
    <w:link w:val="FigureChar"/>
    <w:rsid w:val="00576027"/>
    <w:pPr>
      <w:spacing w:before="240" w:after="240"/>
      <w:jc w:val="center"/>
    </w:pPr>
    <w:rPr>
      <w:rFonts w:ascii="Helvetica" w:eastAsia="바탕" w:hAnsi="Helvetica" w:cs="Times New Roman"/>
      <w:lang w:val="en-GB" w:eastAsia="en-US"/>
    </w:rPr>
  </w:style>
  <w:style w:type="paragraph" w:customStyle="1" w:styleId="Einzug25">
    <w:name w:val="Einzug 25"/>
    <w:basedOn w:val="a2"/>
    <w:rsid w:val="00576027"/>
    <w:pPr>
      <w:ind w:left="1418" w:hanging="1134"/>
      <w:jc w:val="both"/>
    </w:pPr>
    <w:rPr>
      <w:rFonts w:ascii="Helvetica" w:eastAsia="바탕" w:hAnsi="Helvetica" w:cs="Times New Roman"/>
      <w:sz w:val="20"/>
      <w:szCs w:val="20"/>
      <w:lang w:val="de-DE" w:eastAsia="en-US"/>
    </w:rPr>
  </w:style>
  <w:style w:type="paragraph" w:customStyle="1" w:styleId="Einzug10">
    <w:name w:val="Einzug 10"/>
    <w:basedOn w:val="a2"/>
    <w:rsid w:val="00576027"/>
    <w:pPr>
      <w:ind w:left="567" w:hanging="283"/>
      <w:jc w:val="both"/>
    </w:pPr>
    <w:rPr>
      <w:rFonts w:ascii="Helvetica" w:eastAsia="바탕" w:hAnsi="Helvetica" w:cs="Times New Roman"/>
      <w:sz w:val="20"/>
      <w:szCs w:val="20"/>
      <w:lang w:val="de-DE" w:eastAsia="en-US"/>
    </w:rPr>
  </w:style>
  <w:style w:type="paragraph" w:customStyle="1" w:styleId="font5">
    <w:name w:val="font5"/>
    <w:basedOn w:val="a2"/>
    <w:rsid w:val="00576027"/>
    <w:pPr>
      <w:spacing w:before="100" w:beforeAutospacing="1" w:after="100" w:afterAutospacing="1"/>
    </w:pPr>
    <w:rPr>
      <w:rFonts w:ascii="돋움" w:eastAsia="돋움" w:hAnsi="돋움" w:cs="Times New Roman" w:hint="eastAsia"/>
      <w:sz w:val="16"/>
      <w:szCs w:val="16"/>
    </w:rPr>
  </w:style>
  <w:style w:type="paragraph" w:customStyle="1" w:styleId="font6">
    <w:name w:val="font6"/>
    <w:basedOn w:val="a2"/>
    <w:rsid w:val="00576027"/>
    <w:pPr>
      <w:spacing w:before="100" w:beforeAutospacing="1" w:after="100" w:afterAutospacing="1"/>
    </w:pPr>
    <w:rPr>
      <w:rFonts w:ascii="Verdana" w:eastAsia="바탕" w:hAnsi="Verdana" w:cs="Times New Roman"/>
      <w:sz w:val="20"/>
      <w:szCs w:val="20"/>
    </w:rPr>
  </w:style>
  <w:style w:type="paragraph" w:customStyle="1" w:styleId="xl24">
    <w:name w:val="xl24"/>
    <w:basedOn w:val="a2"/>
    <w:rsid w:val="00576027"/>
    <w:pPr>
      <w:pBdr>
        <w:top w:val="double" w:sz="6" w:space="0" w:color="auto"/>
        <w:left w:val="single" w:sz="4" w:space="0" w:color="auto"/>
        <w:bottom w:val="double" w:sz="6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Verdana" w:eastAsia="바탕" w:hAnsi="Verdana" w:cs="Times New Roman"/>
      <w:sz w:val="20"/>
      <w:szCs w:val="20"/>
    </w:rPr>
  </w:style>
  <w:style w:type="paragraph" w:customStyle="1" w:styleId="xl25">
    <w:name w:val="xl25"/>
    <w:basedOn w:val="a2"/>
    <w:rsid w:val="0057602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Verdana" w:eastAsia="바탕" w:hAnsi="Verdana" w:cs="Times New Roman"/>
      <w:sz w:val="20"/>
      <w:szCs w:val="20"/>
    </w:rPr>
  </w:style>
  <w:style w:type="paragraph" w:customStyle="1" w:styleId="xl26">
    <w:name w:val="xl26"/>
    <w:basedOn w:val="a2"/>
    <w:rsid w:val="0057602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Verdana" w:eastAsia="바탕" w:hAnsi="Verdana" w:cs="Times New Roman"/>
      <w:sz w:val="20"/>
      <w:szCs w:val="20"/>
    </w:rPr>
  </w:style>
  <w:style w:type="paragraph" w:customStyle="1" w:styleId="xl27">
    <w:name w:val="xl27"/>
    <w:basedOn w:val="a2"/>
    <w:rsid w:val="0057602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ascii="Verdana" w:eastAsia="바탕" w:hAnsi="Verdana" w:cs="Times New Roman"/>
      <w:sz w:val="20"/>
      <w:szCs w:val="20"/>
    </w:rPr>
  </w:style>
  <w:style w:type="paragraph" w:customStyle="1" w:styleId="xl28">
    <w:name w:val="xl28"/>
    <w:basedOn w:val="a2"/>
    <w:rsid w:val="00576027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Verdana" w:eastAsia="바탕" w:hAnsi="Verdana" w:cs="Times New Roman"/>
      <w:sz w:val="20"/>
      <w:szCs w:val="20"/>
    </w:rPr>
  </w:style>
  <w:style w:type="paragraph" w:customStyle="1" w:styleId="xl29">
    <w:name w:val="xl29"/>
    <w:basedOn w:val="a2"/>
    <w:rsid w:val="00576027"/>
    <w:pPr>
      <w:pBdr>
        <w:top w:val="double" w:sz="6" w:space="0" w:color="auto"/>
        <w:left w:val="single" w:sz="8" w:space="0" w:color="auto"/>
        <w:bottom w:val="double" w:sz="6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Verdana" w:eastAsia="바탕" w:hAnsi="Verdana" w:cs="Times New Roman"/>
      <w:sz w:val="20"/>
      <w:szCs w:val="20"/>
    </w:rPr>
  </w:style>
  <w:style w:type="paragraph" w:customStyle="1" w:styleId="xl30">
    <w:name w:val="xl30"/>
    <w:basedOn w:val="a2"/>
    <w:rsid w:val="00576027"/>
    <w:pPr>
      <w:pBdr>
        <w:top w:val="single" w:sz="4" w:space="0" w:color="auto"/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Verdana" w:eastAsia="바탕" w:hAnsi="Verdana" w:cs="Times New Roman"/>
      <w:color w:val="FF0000"/>
      <w:sz w:val="20"/>
      <w:szCs w:val="20"/>
    </w:rPr>
  </w:style>
  <w:style w:type="paragraph" w:customStyle="1" w:styleId="xl31">
    <w:name w:val="xl31"/>
    <w:basedOn w:val="a2"/>
    <w:rsid w:val="00576027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Verdana" w:eastAsia="바탕" w:hAnsi="Verdana" w:cs="Times New Roman"/>
      <w:color w:val="FF0000"/>
      <w:sz w:val="20"/>
      <w:szCs w:val="20"/>
    </w:rPr>
  </w:style>
  <w:style w:type="paragraph" w:customStyle="1" w:styleId="xl32">
    <w:name w:val="xl32"/>
    <w:basedOn w:val="a2"/>
    <w:rsid w:val="0057602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Verdana" w:eastAsia="바탕" w:hAnsi="Verdana" w:cs="Times New Roman"/>
      <w:color w:val="FF0000"/>
      <w:sz w:val="20"/>
      <w:szCs w:val="20"/>
    </w:rPr>
  </w:style>
  <w:style w:type="paragraph" w:customStyle="1" w:styleId="xl33">
    <w:name w:val="xl33"/>
    <w:basedOn w:val="a2"/>
    <w:rsid w:val="00576027"/>
    <w:pPr>
      <w:pBdr>
        <w:top w:val="double" w:sz="6" w:space="0" w:color="auto"/>
        <w:bottom w:val="double" w:sz="6" w:space="0" w:color="auto"/>
      </w:pBdr>
      <w:spacing w:before="100" w:beforeAutospacing="1" w:after="100" w:afterAutospacing="1"/>
      <w:jc w:val="center"/>
      <w:textAlignment w:val="center"/>
    </w:pPr>
    <w:rPr>
      <w:rFonts w:ascii="Verdana" w:eastAsia="바탕" w:hAnsi="Verdana" w:cs="Times New Roman"/>
      <w:color w:val="FF0000"/>
      <w:sz w:val="20"/>
      <w:szCs w:val="20"/>
    </w:rPr>
  </w:style>
  <w:style w:type="paragraph" w:customStyle="1" w:styleId="xl34">
    <w:name w:val="xl34"/>
    <w:basedOn w:val="a2"/>
    <w:rsid w:val="00576027"/>
    <w:pPr>
      <w:pBdr>
        <w:top w:val="double" w:sz="6" w:space="0" w:color="auto"/>
        <w:left w:val="double" w:sz="6" w:space="0" w:color="auto"/>
        <w:bottom w:val="double" w:sz="6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Verdana" w:eastAsia="바탕" w:hAnsi="Verdana" w:cs="Times New Roman"/>
      <w:sz w:val="20"/>
      <w:szCs w:val="20"/>
    </w:rPr>
  </w:style>
  <w:style w:type="paragraph" w:customStyle="1" w:styleId="xl35">
    <w:name w:val="xl35"/>
    <w:basedOn w:val="a2"/>
    <w:rsid w:val="00576027"/>
    <w:pPr>
      <w:pBdr>
        <w:top w:val="double" w:sz="6" w:space="0" w:color="auto"/>
        <w:left w:val="single" w:sz="4" w:space="0" w:color="auto"/>
        <w:bottom w:val="double" w:sz="6" w:space="0" w:color="auto"/>
      </w:pBdr>
      <w:spacing w:before="100" w:beforeAutospacing="1" w:after="100" w:afterAutospacing="1"/>
      <w:jc w:val="center"/>
      <w:textAlignment w:val="center"/>
    </w:pPr>
    <w:rPr>
      <w:rFonts w:ascii="Verdana" w:eastAsia="바탕" w:hAnsi="Verdana" w:cs="Times New Roman"/>
      <w:sz w:val="20"/>
      <w:szCs w:val="20"/>
    </w:rPr>
  </w:style>
  <w:style w:type="paragraph" w:customStyle="1" w:styleId="xl36">
    <w:name w:val="xl36"/>
    <w:basedOn w:val="a2"/>
    <w:rsid w:val="00576027"/>
    <w:pPr>
      <w:pBdr>
        <w:top w:val="single" w:sz="4" w:space="0" w:color="auto"/>
        <w:left w:val="double" w:sz="6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Verdana" w:eastAsia="바탕" w:hAnsi="Verdana" w:cs="Times New Roman"/>
      <w:sz w:val="20"/>
      <w:szCs w:val="20"/>
    </w:rPr>
  </w:style>
  <w:style w:type="paragraph" w:customStyle="1" w:styleId="xl37">
    <w:name w:val="xl37"/>
    <w:basedOn w:val="a2"/>
    <w:rsid w:val="00576027"/>
    <w:pPr>
      <w:pBdr>
        <w:top w:val="single" w:sz="4" w:space="0" w:color="auto"/>
        <w:left w:val="single" w:sz="8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Verdana" w:eastAsia="바탕" w:hAnsi="Verdana" w:cs="Times New Roman"/>
      <w:color w:val="FF0000"/>
      <w:sz w:val="20"/>
      <w:szCs w:val="20"/>
    </w:rPr>
  </w:style>
  <w:style w:type="paragraph" w:customStyle="1" w:styleId="xl38">
    <w:name w:val="xl38"/>
    <w:basedOn w:val="a2"/>
    <w:rsid w:val="0057602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ascii="Verdana" w:eastAsia="바탕" w:hAnsi="Verdana" w:cs="Times New Roman"/>
      <w:color w:val="FF0000"/>
      <w:sz w:val="20"/>
      <w:szCs w:val="20"/>
    </w:rPr>
  </w:style>
  <w:style w:type="paragraph" w:customStyle="1" w:styleId="xl39">
    <w:name w:val="xl39"/>
    <w:basedOn w:val="a2"/>
    <w:rsid w:val="00576027"/>
    <w:pPr>
      <w:pBdr>
        <w:top w:val="single" w:sz="4" w:space="0" w:color="auto"/>
        <w:left w:val="single" w:sz="8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Verdana" w:eastAsia="바탕" w:hAnsi="Verdana" w:cs="Times New Roman"/>
      <w:sz w:val="20"/>
      <w:szCs w:val="20"/>
    </w:rPr>
  </w:style>
  <w:style w:type="paragraph" w:customStyle="1" w:styleId="xl40">
    <w:name w:val="xl40"/>
    <w:basedOn w:val="a2"/>
    <w:rsid w:val="00576027"/>
    <w:pPr>
      <w:pBdr>
        <w:top w:val="single" w:sz="4" w:space="0" w:color="auto"/>
        <w:left w:val="single" w:sz="8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Verdana" w:eastAsia="바탕" w:hAnsi="Verdana" w:cs="Times New Roman"/>
      <w:sz w:val="20"/>
      <w:szCs w:val="20"/>
    </w:rPr>
  </w:style>
  <w:style w:type="paragraph" w:customStyle="1" w:styleId="xl41">
    <w:name w:val="xl41"/>
    <w:basedOn w:val="a2"/>
    <w:rsid w:val="0057602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ascii="Verdana" w:eastAsia="바탕" w:hAnsi="Verdana" w:cs="Times New Roman"/>
      <w:sz w:val="20"/>
      <w:szCs w:val="20"/>
    </w:rPr>
  </w:style>
  <w:style w:type="paragraph" w:customStyle="1" w:styleId="numration12">
    <w:name w:val="numration 12"/>
    <w:basedOn w:val="a2"/>
    <w:rsid w:val="00576027"/>
    <w:pPr>
      <w:keepLines/>
      <w:overflowPunct w:val="0"/>
      <w:autoSpaceDE w:val="0"/>
      <w:autoSpaceDN w:val="0"/>
      <w:adjustRightInd w:val="0"/>
      <w:ind w:left="708" w:right="-17" w:hanging="340"/>
      <w:jc w:val="both"/>
      <w:textAlignment w:val="baseline"/>
    </w:pPr>
    <w:rPr>
      <w:rFonts w:ascii="Times New Roman" w:eastAsia="바탕체" w:hAnsi="Times New Roman" w:cs="Times New Roman"/>
      <w:sz w:val="20"/>
      <w:szCs w:val="20"/>
      <w:lang w:val="fr-FR"/>
    </w:rPr>
  </w:style>
  <w:style w:type="paragraph" w:customStyle="1" w:styleId="DieFormatvorlagehat000">
    <w:name w:val="Die Formatvorlage hat000"/>
    <w:basedOn w:val="a2"/>
    <w:rsid w:val="00576027"/>
    <w:pPr>
      <w:overflowPunct w:val="0"/>
      <w:autoSpaceDE w:val="0"/>
      <w:autoSpaceDN w:val="0"/>
      <w:adjustRightInd w:val="0"/>
      <w:ind w:left="57" w:right="57"/>
      <w:jc w:val="both"/>
      <w:textAlignment w:val="baseline"/>
    </w:pPr>
    <w:rPr>
      <w:rFonts w:ascii="Arial" w:eastAsia="바탕체" w:hAnsi="Arial" w:cs="Times New Roman"/>
      <w:szCs w:val="20"/>
      <w:lang w:val="en-GB"/>
    </w:rPr>
  </w:style>
  <w:style w:type="paragraph" w:customStyle="1" w:styleId="910">
    <w:name w:val="목차 91"/>
    <w:basedOn w:val="a2"/>
    <w:rsid w:val="00576027"/>
    <w:pPr>
      <w:tabs>
        <w:tab w:val="left" w:leader="dot" w:pos="8280"/>
        <w:tab w:val="right" w:pos="8640"/>
      </w:tabs>
      <w:overflowPunct w:val="0"/>
      <w:autoSpaceDE w:val="0"/>
      <w:autoSpaceDN w:val="0"/>
      <w:adjustRightInd w:val="0"/>
      <w:ind w:left="5760" w:right="720"/>
      <w:jc w:val="both"/>
      <w:textAlignment w:val="baseline"/>
    </w:pPr>
    <w:rPr>
      <w:rFonts w:ascii="New York" w:eastAsia="바탕체" w:hAnsi="New York" w:cs="Times New Roman"/>
      <w:sz w:val="20"/>
      <w:szCs w:val="20"/>
      <w:lang w:val="fr-FR"/>
    </w:rPr>
  </w:style>
  <w:style w:type="paragraph" w:customStyle="1" w:styleId="9pt">
    <w:name w:val="표준 + 9 pt"/>
    <w:aliases w:val="가운데,오른쪽:  -0.05 cm"/>
    <w:basedOn w:val="a2"/>
    <w:rsid w:val="00576027"/>
    <w:pPr>
      <w:overflowPunct w:val="0"/>
      <w:autoSpaceDE w:val="0"/>
      <w:autoSpaceDN w:val="0"/>
      <w:adjustRightInd w:val="0"/>
      <w:ind w:right="-28"/>
      <w:jc w:val="center"/>
      <w:textAlignment w:val="baseline"/>
    </w:pPr>
    <w:rPr>
      <w:rFonts w:ascii="Arial" w:eastAsia="바탕체" w:hAnsi="Arial" w:cs="Times New Roman"/>
      <w:sz w:val="18"/>
      <w:szCs w:val="20"/>
      <w:lang w:val="en-GB"/>
    </w:rPr>
  </w:style>
  <w:style w:type="paragraph" w:customStyle="1" w:styleId="911">
    <w:name w:val="색인 91"/>
    <w:basedOn w:val="a2"/>
    <w:next w:val="a2"/>
    <w:rsid w:val="00576027"/>
    <w:pPr>
      <w:tabs>
        <w:tab w:val="right" w:pos="4175"/>
      </w:tabs>
      <w:ind w:left="1800" w:hanging="200"/>
      <w:jc w:val="both"/>
    </w:pPr>
    <w:rPr>
      <w:rFonts w:ascii="Times New Roman" w:eastAsia="바탕" w:hAnsi="Times New Roman" w:cs="Times New Roman"/>
      <w:sz w:val="18"/>
      <w:szCs w:val="20"/>
      <w:lang w:val="de-DE"/>
    </w:rPr>
  </w:style>
  <w:style w:type="paragraph" w:customStyle="1" w:styleId="22">
    <w:name w:val="스타일2"/>
    <w:basedOn w:val="a2"/>
    <w:link w:val="2Char3"/>
    <w:qFormat/>
    <w:rsid w:val="00576027"/>
    <w:pPr>
      <w:widowControl w:val="0"/>
      <w:numPr>
        <w:numId w:val="18"/>
      </w:numPr>
      <w:autoSpaceDE w:val="0"/>
      <w:autoSpaceDN w:val="0"/>
      <w:adjustRightInd w:val="0"/>
    </w:pPr>
    <w:rPr>
      <w:rFonts w:ascii="Arial" w:eastAsia="굴림체" w:hAnsi="Arial"/>
      <w:kern w:val="2"/>
      <w:szCs w:val="20"/>
    </w:rPr>
  </w:style>
  <w:style w:type="paragraph" w:customStyle="1" w:styleId="31">
    <w:name w:val="스타일3"/>
    <w:basedOn w:val="a2"/>
    <w:rsid w:val="00576027"/>
    <w:pPr>
      <w:widowControl w:val="0"/>
      <w:numPr>
        <w:numId w:val="19"/>
      </w:numPr>
      <w:wordWrap w:val="0"/>
      <w:jc w:val="both"/>
    </w:pPr>
    <w:rPr>
      <w:rFonts w:ascii="Arial" w:eastAsia="굴림체" w:hAnsi="Arial"/>
      <w:kern w:val="2"/>
      <w:szCs w:val="20"/>
    </w:rPr>
  </w:style>
  <w:style w:type="character" w:customStyle="1" w:styleId="MesstabChar">
    <w:name w:val="Mess_tab Char"/>
    <w:link w:val="Messtab"/>
    <w:rsid w:val="00576027"/>
    <w:rPr>
      <w:rFonts w:ascii="Helvetica" w:eastAsia="바탕" w:hAnsi="Helvetica" w:cs="Helvetica"/>
      <w:lang w:val="de-DE"/>
    </w:rPr>
  </w:style>
  <w:style w:type="character" w:customStyle="1" w:styleId="TableHeaderServiceChar">
    <w:name w:val="Table Header (Service) Char"/>
    <w:link w:val="TableHeaderService"/>
    <w:rsid w:val="00576027"/>
    <w:rPr>
      <w:rFonts w:ascii="Arial" w:eastAsia="바탕" w:hAnsi="Arial"/>
      <w:bCs/>
      <w:iCs/>
      <w:shd w:val="pct25" w:color="C0C0C0" w:fill="auto"/>
      <w:lang w:val="en-GB"/>
    </w:rPr>
  </w:style>
  <w:style w:type="character" w:customStyle="1" w:styleId="TableChar">
    <w:name w:val="Table Char"/>
    <w:link w:val="Table"/>
    <w:rsid w:val="00576027"/>
    <w:rPr>
      <w:rFonts w:ascii="Arial" w:eastAsia="바탕" w:hAnsi="Arial"/>
      <w:lang w:val="en-GB"/>
    </w:rPr>
  </w:style>
  <w:style w:type="character" w:customStyle="1" w:styleId="TableHeaderChar">
    <w:name w:val="Table Header Char"/>
    <w:link w:val="TableHeader"/>
    <w:rsid w:val="00576027"/>
    <w:rPr>
      <w:rFonts w:ascii="Arial" w:eastAsia="바탕" w:hAnsi="Arial"/>
      <w:b/>
      <w:iCs/>
      <w:shd w:val="pct25" w:color="C0C0C0" w:fill="auto"/>
      <w:lang w:val="en-GB"/>
    </w:rPr>
  </w:style>
  <w:style w:type="paragraph" w:customStyle="1" w:styleId="Default">
    <w:name w:val="Default"/>
    <w:rsid w:val="00576027"/>
    <w:pPr>
      <w:widowControl w:val="0"/>
      <w:autoSpaceDE w:val="0"/>
      <w:autoSpaceDN w:val="0"/>
      <w:adjustRightInd w:val="0"/>
    </w:pPr>
    <w:rPr>
      <w:rFonts w:ascii="Arial" w:eastAsia="바탕" w:hAnsi="Arial"/>
      <w:color w:val="000000"/>
      <w:sz w:val="24"/>
      <w:szCs w:val="24"/>
    </w:rPr>
  </w:style>
  <w:style w:type="paragraph" w:customStyle="1" w:styleId="SL10">
    <w:name w:val="SL제목1"/>
    <w:basedOn w:val="1"/>
    <w:link w:val="SL1Char0"/>
    <w:qFormat/>
    <w:rsid w:val="00576027"/>
    <w:pPr>
      <w:keepLines w:val="0"/>
      <w:widowControl w:val="0"/>
      <w:numPr>
        <w:numId w:val="20"/>
      </w:numPr>
      <w:wordWrap w:val="0"/>
      <w:autoSpaceDE w:val="0"/>
      <w:autoSpaceDN w:val="0"/>
      <w:spacing w:before="0" w:after="200" w:line="276" w:lineRule="auto"/>
      <w:jc w:val="both"/>
    </w:pPr>
    <w:rPr>
      <w:rFonts w:ascii="맑은 고딕" w:hAnsi="맑은 고딕"/>
      <w:bCs w:val="0"/>
      <w:color w:val="auto"/>
      <w:kern w:val="2"/>
      <w:sz w:val="24"/>
    </w:rPr>
  </w:style>
  <w:style w:type="paragraph" w:customStyle="1" w:styleId="SL20">
    <w:name w:val="SL제목2"/>
    <w:basedOn w:val="21"/>
    <w:link w:val="SL2Char0"/>
    <w:qFormat/>
    <w:rsid w:val="00576027"/>
    <w:pPr>
      <w:keepLines w:val="0"/>
      <w:widowControl w:val="0"/>
      <w:numPr>
        <w:numId w:val="20"/>
      </w:numPr>
      <w:wordWrap w:val="0"/>
      <w:autoSpaceDE w:val="0"/>
      <w:autoSpaceDN w:val="0"/>
      <w:spacing w:before="0" w:after="200" w:line="276" w:lineRule="auto"/>
      <w:jc w:val="both"/>
    </w:pPr>
    <w:rPr>
      <w:rFonts w:ascii="맑은 고딕" w:hAnsi="맑은 고딕"/>
      <w:bCs w:val="0"/>
      <w:color w:val="auto"/>
      <w:kern w:val="2"/>
      <w:sz w:val="22"/>
      <w:szCs w:val="22"/>
    </w:rPr>
  </w:style>
  <w:style w:type="character" w:customStyle="1" w:styleId="Char3">
    <w:name w:val="목록 단락 Char"/>
    <w:link w:val="a1"/>
    <w:uiPriority w:val="34"/>
    <w:rsid w:val="00576027"/>
    <w:rPr>
      <w:sz w:val="22"/>
      <w:szCs w:val="22"/>
    </w:rPr>
  </w:style>
  <w:style w:type="character" w:customStyle="1" w:styleId="SL1Char0">
    <w:name w:val="SL제목1 Char"/>
    <w:link w:val="SL10"/>
    <w:rsid w:val="00576027"/>
    <w:rPr>
      <w:rFonts w:ascii="맑은 고딕" w:hAnsi="맑은 고딕" w:cs="Times New Roman"/>
      <w:b/>
      <w:kern w:val="2"/>
      <w:sz w:val="24"/>
      <w:szCs w:val="28"/>
    </w:rPr>
  </w:style>
  <w:style w:type="paragraph" w:customStyle="1" w:styleId="SL30">
    <w:name w:val="SL제목3"/>
    <w:basedOn w:val="32"/>
    <w:link w:val="SL3Char1"/>
    <w:qFormat/>
    <w:rsid w:val="00576027"/>
    <w:pPr>
      <w:keepLines w:val="0"/>
      <w:widowControl w:val="0"/>
      <w:numPr>
        <w:numId w:val="20"/>
      </w:numPr>
      <w:wordWrap w:val="0"/>
      <w:autoSpaceDE w:val="0"/>
      <w:autoSpaceDN w:val="0"/>
      <w:spacing w:before="0" w:after="200" w:line="276" w:lineRule="auto"/>
      <w:jc w:val="both"/>
    </w:pPr>
    <w:rPr>
      <w:rFonts w:ascii="맑은 고딕" w:hAnsi="맑은 고딕"/>
      <w:bCs w:val="0"/>
      <w:color w:val="auto"/>
      <w:kern w:val="2"/>
      <w:sz w:val="20"/>
      <w:szCs w:val="20"/>
    </w:rPr>
  </w:style>
  <w:style w:type="character" w:customStyle="1" w:styleId="SL2Char0">
    <w:name w:val="SL제목2 Char"/>
    <w:link w:val="SL20"/>
    <w:rsid w:val="00576027"/>
    <w:rPr>
      <w:rFonts w:ascii="맑은 고딕" w:hAnsi="맑은 고딕" w:cs="Times New Roman"/>
      <w:b/>
      <w:kern w:val="2"/>
      <w:sz w:val="22"/>
      <w:szCs w:val="22"/>
    </w:rPr>
  </w:style>
  <w:style w:type="paragraph" w:customStyle="1" w:styleId="SL4">
    <w:name w:val="SL제목4"/>
    <w:basedOn w:val="41"/>
    <w:link w:val="SL4Char"/>
    <w:qFormat/>
    <w:rsid w:val="00576027"/>
    <w:pPr>
      <w:keepLines w:val="0"/>
      <w:widowControl w:val="0"/>
      <w:numPr>
        <w:numId w:val="20"/>
      </w:numPr>
      <w:wordWrap w:val="0"/>
      <w:autoSpaceDE w:val="0"/>
      <w:autoSpaceDN w:val="0"/>
      <w:spacing w:before="0" w:after="200" w:line="276" w:lineRule="auto"/>
      <w:jc w:val="both"/>
    </w:pPr>
    <w:rPr>
      <w:rFonts w:ascii="맑은 고딕" w:hAnsi="맑은 고딕"/>
      <w:i/>
      <w:iCs w:val="0"/>
      <w:color w:val="auto"/>
      <w:kern w:val="2"/>
      <w:sz w:val="20"/>
      <w:szCs w:val="20"/>
    </w:rPr>
  </w:style>
  <w:style w:type="character" w:customStyle="1" w:styleId="SL3Char1">
    <w:name w:val="SL제목3 Char"/>
    <w:link w:val="SL30"/>
    <w:rsid w:val="00576027"/>
    <w:rPr>
      <w:rFonts w:ascii="맑은 고딕" w:hAnsi="맑은 고딕" w:cs="Times New Roman"/>
      <w:b/>
      <w:kern w:val="2"/>
    </w:rPr>
  </w:style>
  <w:style w:type="character" w:customStyle="1" w:styleId="SL4Char">
    <w:name w:val="SL제목4 Char"/>
    <w:link w:val="SL4"/>
    <w:rsid w:val="00576027"/>
    <w:rPr>
      <w:rFonts w:ascii="맑은 고딕" w:hAnsi="맑은 고딕" w:cs="Times New Roman"/>
      <w:b/>
      <w:bCs/>
      <w:kern w:val="2"/>
    </w:rPr>
  </w:style>
  <w:style w:type="paragraph" w:customStyle="1" w:styleId="SL5">
    <w:name w:val="SL제목5"/>
    <w:basedOn w:val="51"/>
    <w:link w:val="SL5Char"/>
    <w:qFormat/>
    <w:rsid w:val="00576027"/>
    <w:pPr>
      <w:keepNext/>
      <w:widowControl w:val="0"/>
      <w:numPr>
        <w:ilvl w:val="0"/>
        <w:numId w:val="0"/>
      </w:numPr>
      <w:wordWrap w:val="0"/>
      <w:autoSpaceDE w:val="0"/>
      <w:autoSpaceDN w:val="0"/>
      <w:spacing w:after="200" w:line="276" w:lineRule="auto"/>
      <w:ind w:left="284" w:hanging="284"/>
      <w:jc w:val="both"/>
    </w:pPr>
    <w:rPr>
      <w:rFonts w:ascii="맑은 고딕" w:hAnsi="맑은 고딕" w:cs="Times New Roman"/>
      <w:kern w:val="2"/>
      <w:sz w:val="20"/>
      <w:szCs w:val="20"/>
    </w:rPr>
  </w:style>
  <w:style w:type="character" w:customStyle="1" w:styleId="SL5Char">
    <w:name w:val="SL제목5 Char"/>
    <w:link w:val="SL5"/>
    <w:rsid w:val="00576027"/>
    <w:rPr>
      <w:rFonts w:ascii="맑은 고딕" w:hAnsi="맑은 고딕" w:cs="Times New Roman"/>
      <w:kern w:val="2"/>
    </w:rPr>
  </w:style>
  <w:style w:type="table" w:customStyle="1" w:styleId="2d">
    <w:name w:val="표 구분선2"/>
    <w:basedOn w:val="a4"/>
    <w:next w:val="afff"/>
    <w:uiPriority w:val="59"/>
    <w:rsid w:val="00576027"/>
    <w:pPr>
      <w:jc w:val="both"/>
    </w:pPr>
    <w:rPr>
      <w:rFonts w:ascii="맑은 고딕" w:hAnsi="맑은 고딕" w:cs="Times New Roman"/>
      <w:kern w:val="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ff9">
    <w:name w:val="본문_서식"/>
    <w:link w:val="Charfb"/>
    <w:rsid w:val="00576027"/>
    <w:pPr>
      <w:ind w:left="397"/>
    </w:pPr>
    <w:rPr>
      <w:rFonts w:ascii="Arial" w:eastAsia="굴림" w:hAnsi="Arial" w:cs="Times New Roman"/>
      <w:kern w:val="2"/>
      <w:szCs w:val="24"/>
    </w:rPr>
  </w:style>
  <w:style w:type="character" w:customStyle="1" w:styleId="Charfb">
    <w:name w:val="본문_서식 Char"/>
    <w:link w:val="afff9"/>
    <w:rsid w:val="00576027"/>
    <w:rPr>
      <w:rFonts w:ascii="Arial" w:eastAsia="굴림" w:hAnsi="Arial" w:cs="Times New Roman"/>
      <w:kern w:val="2"/>
      <w:szCs w:val="24"/>
    </w:rPr>
  </w:style>
  <w:style w:type="paragraph" w:customStyle="1" w:styleId="322">
    <w:name w:val="스타일 제목 3 + 왼쪽:  2 글자 내어쓰기:  2 글자"/>
    <w:basedOn w:val="32"/>
    <w:rsid w:val="00576027"/>
    <w:pPr>
      <w:keepLines w:val="0"/>
      <w:widowControl w:val="0"/>
      <w:numPr>
        <w:ilvl w:val="0"/>
        <w:numId w:val="0"/>
      </w:numPr>
      <w:wordWrap w:val="0"/>
      <w:autoSpaceDE w:val="0"/>
      <w:autoSpaceDN w:val="0"/>
      <w:spacing w:before="0"/>
      <w:ind w:leftChars="150" w:left="800" w:hangingChars="200" w:hanging="400"/>
      <w:jc w:val="both"/>
    </w:pPr>
    <w:rPr>
      <w:rFonts w:ascii="Arial" w:eastAsia="굴림" w:hAnsi="Arial" w:cs="바탕"/>
      <w:bCs w:val="0"/>
      <w:color w:val="auto"/>
      <w:kern w:val="2"/>
      <w:szCs w:val="20"/>
    </w:rPr>
  </w:style>
  <w:style w:type="paragraph" w:customStyle="1" w:styleId="250">
    <w:name w:val="스타일 본문내용 + 왼쪽:  2.5 글자"/>
    <w:basedOn w:val="a2"/>
    <w:rsid w:val="00576027"/>
    <w:pPr>
      <w:widowControl w:val="0"/>
      <w:wordWrap w:val="0"/>
      <w:autoSpaceDE w:val="0"/>
      <w:autoSpaceDN w:val="0"/>
      <w:ind w:leftChars="250" w:left="500"/>
      <w:jc w:val="both"/>
    </w:pPr>
    <w:rPr>
      <w:rFonts w:ascii="바탕" w:eastAsia="굴림" w:hAnsi="Times New Roman" w:cs="바탕"/>
      <w:kern w:val="2"/>
      <w:szCs w:val="20"/>
    </w:rPr>
  </w:style>
  <w:style w:type="character" w:customStyle="1" w:styleId="SL3Char0">
    <w:name w:val="SL 본문3 Char"/>
    <w:link w:val="SL31"/>
    <w:rsid w:val="00576027"/>
    <w:rPr>
      <w:rFonts w:ascii="Arial" w:eastAsia="굴림" w:hAnsi="Arial" w:cs="Times New Roman"/>
      <w:kern w:val="2"/>
      <w:szCs w:val="24"/>
    </w:rPr>
  </w:style>
  <w:style w:type="character" w:styleId="afffa">
    <w:name w:val="endnote reference"/>
    <w:semiHidden/>
    <w:rsid w:val="00576027"/>
    <w:rPr>
      <w:vertAlign w:val="superscript"/>
    </w:rPr>
  </w:style>
  <w:style w:type="character" w:customStyle="1" w:styleId="2Char3">
    <w:name w:val="스타일2 Char"/>
    <w:link w:val="22"/>
    <w:rsid w:val="00576027"/>
    <w:rPr>
      <w:rFonts w:ascii="Arial" w:eastAsia="굴림체" w:hAnsi="Arial"/>
      <w:kern w:val="2"/>
      <w:sz w:val="22"/>
    </w:rPr>
  </w:style>
  <w:style w:type="character" w:customStyle="1" w:styleId="apple-style-span">
    <w:name w:val="apple-style-span"/>
    <w:basedOn w:val="a3"/>
    <w:rsid w:val="00576027"/>
  </w:style>
  <w:style w:type="character" w:customStyle="1" w:styleId="apple-converted-space">
    <w:name w:val="apple-converted-space"/>
    <w:basedOn w:val="a3"/>
    <w:rsid w:val="00576027"/>
  </w:style>
  <w:style w:type="character" w:styleId="afffb">
    <w:name w:val="Placeholder Text"/>
    <w:basedOn w:val="a3"/>
    <w:uiPriority w:val="99"/>
    <w:semiHidden/>
    <w:rsid w:val="00576027"/>
    <w:rPr>
      <w:color w:val="808080"/>
    </w:rPr>
  </w:style>
  <w:style w:type="numbering" w:customStyle="1" w:styleId="2e">
    <w:name w:val="목록 없음2"/>
    <w:next w:val="a5"/>
    <w:uiPriority w:val="99"/>
    <w:semiHidden/>
    <w:unhideWhenUsed/>
    <w:rsid w:val="00576027"/>
  </w:style>
  <w:style w:type="table" w:customStyle="1" w:styleId="3a">
    <w:name w:val="표 구분선3"/>
    <w:basedOn w:val="a4"/>
    <w:next w:val="afff"/>
    <w:rsid w:val="00576027"/>
    <w:pPr>
      <w:widowControl w:val="0"/>
      <w:wordWrap w:val="0"/>
      <w:jc w:val="both"/>
    </w:pPr>
    <w:rPr>
      <w:rFonts w:ascii="Times New Roman" w:eastAsia="바탕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1">
    <w:name w:val="표 구분선11"/>
    <w:basedOn w:val="a4"/>
    <w:next w:val="afff"/>
    <w:rsid w:val="00576027"/>
    <w:pPr>
      <w:widowControl w:val="0"/>
      <w:adjustRightInd w:val="0"/>
      <w:snapToGrid w:val="0"/>
      <w:spacing w:line="360" w:lineRule="atLeast"/>
      <w:textAlignment w:val="baseline"/>
    </w:pPr>
    <w:rPr>
      <w:rFonts w:ascii="Times New Roman" w:eastAsia="바탕체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110">
    <w:name w:val="목록 없음111"/>
    <w:next w:val="a5"/>
    <w:semiHidden/>
    <w:rsid w:val="00576027"/>
  </w:style>
  <w:style w:type="table" w:customStyle="1" w:styleId="210">
    <w:name w:val="표 구분선21"/>
    <w:basedOn w:val="a4"/>
    <w:next w:val="afff"/>
    <w:uiPriority w:val="59"/>
    <w:rsid w:val="00576027"/>
    <w:pPr>
      <w:jc w:val="both"/>
    </w:pPr>
    <w:rPr>
      <w:rFonts w:ascii="맑은 고딕" w:hAnsi="맑은 고딕" w:cs="Times New Roman"/>
      <w:kern w:val="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6">
    <w:name w:val="표 구분선4"/>
    <w:basedOn w:val="a4"/>
    <w:next w:val="afff"/>
    <w:rsid w:val="00576027"/>
    <w:pPr>
      <w:widowControl w:val="0"/>
      <w:wordWrap w:val="0"/>
      <w:jc w:val="both"/>
    </w:pPr>
    <w:rPr>
      <w:rFonts w:ascii="Times New Roman" w:eastAsia="바탕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igureChar">
    <w:name w:val="Figure Char"/>
    <w:link w:val="Figure"/>
    <w:rsid w:val="00576027"/>
    <w:rPr>
      <w:rFonts w:ascii="Helvetica" w:eastAsia="바탕" w:hAnsi="Helvetica" w:cs="Times New Roman"/>
      <w:lang w:val="en-GB" w:eastAsia="en-US"/>
    </w:rPr>
  </w:style>
  <w:style w:type="paragraph" w:customStyle="1" w:styleId="Tabellenberschrift">
    <w:name w:val="Tabellenüberschrift"/>
    <w:basedOn w:val="a2"/>
    <w:rsid w:val="00576027"/>
    <w:pPr>
      <w:spacing w:before="40" w:after="40"/>
    </w:pPr>
    <w:rPr>
      <w:rFonts w:ascii="굴림" w:eastAsia="굴림" w:hAnsi="굴림" w:cs="Times New Roman"/>
      <w:b/>
    </w:rPr>
  </w:style>
  <w:style w:type="paragraph" w:customStyle="1" w:styleId="Table-ColHead">
    <w:name w:val="Table - Col. Head"/>
    <w:basedOn w:val="a2"/>
    <w:rsid w:val="00576027"/>
    <w:rPr>
      <w:rFonts w:ascii="Times New Roman" w:eastAsia="Times New Roman" w:hAnsi="Times New Roman" w:cs="Times New Roman"/>
      <w:szCs w:val="20"/>
      <w:lang w:eastAsia="de-DE"/>
    </w:rPr>
  </w:style>
  <w:style w:type="character" w:customStyle="1" w:styleId="2Char10">
    <w:name w:val="제목 2 Char1"/>
    <w:aliases w:val="A:TIT_lv-2 Char1,F:TIT_nv-2 Char1"/>
    <w:semiHidden/>
    <w:rsid w:val="00576027"/>
    <w:rPr>
      <w:rFonts w:ascii="맑은 고딕" w:eastAsia="맑은 고딕" w:hAnsi="맑은 고딕" w:cs="Times New Roman"/>
      <w:kern w:val="2"/>
      <w:sz w:val="22"/>
    </w:rPr>
  </w:style>
  <w:style w:type="character" w:customStyle="1" w:styleId="3Char10">
    <w:name w:val="제목 3 Char1"/>
    <w:aliases w:val="A:TIT_lv-3 Char1,F:TIT_nv-3 Char1"/>
    <w:semiHidden/>
    <w:rsid w:val="00576027"/>
    <w:rPr>
      <w:rFonts w:ascii="맑은 고딕" w:eastAsia="맑은 고딕" w:hAnsi="맑은 고딕" w:cs="Times New Roman"/>
      <w:kern w:val="2"/>
      <w:sz w:val="22"/>
    </w:rPr>
  </w:style>
  <w:style w:type="character" w:customStyle="1" w:styleId="4Char1">
    <w:name w:val="제목 4 Char1"/>
    <w:aliases w:val="A:TIT_lv-4 Char1,F:TIT_nv-4 Char1"/>
    <w:semiHidden/>
    <w:rsid w:val="00576027"/>
    <w:rPr>
      <w:rFonts w:ascii="Arial" w:eastAsia="바탕체" w:hAnsi="Arial"/>
      <w:b/>
      <w:bCs/>
      <w:kern w:val="2"/>
      <w:sz w:val="22"/>
    </w:rPr>
  </w:style>
  <w:style w:type="paragraph" w:customStyle="1" w:styleId="xl361">
    <w:name w:val="xl361"/>
    <w:basedOn w:val="a2"/>
    <w:rsid w:val="00576027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/>
      <w:jc w:val="both"/>
    </w:pPr>
    <w:rPr>
      <w:rFonts w:ascii="Arial" w:eastAsia="굴림" w:hAnsi="Arial"/>
      <w:b/>
      <w:bCs/>
      <w:sz w:val="16"/>
      <w:szCs w:val="16"/>
    </w:rPr>
  </w:style>
  <w:style w:type="paragraph" w:customStyle="1" w:styleId="xl362">
    <w:name w:val="xl362"/>
    <w:basedOn w:val="a2"/>
    <w:rsid w:val="00576027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/>
      <w:jc w:val="both"/>
    </w:pPr>
    <w:rPr>
      <w:rFonts w:ascii="Arial" w:eastAsia="굴림" w:hAnsi="Arial"/>
      <w:sz w:val="16"/>
      <w:szCs w:val="16"/>
    </w:rPr>
  </w:style>
  <w:style w:type="paragraph" w:customStyle="1" w:styleId="xl363">
    <w:name w:val="xl363"/>
    <w:basedOn w:val="a2"/>
    <w:rsid w:val="00576027"/>
    <w:pPr>
      <w:pBdr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/>
      <w:jc w:val="both"/>
    </w:pPr>
    <w:rPr>
      <w:rFonts w:ascii="Arial" w:eastAsia="굴림" w:hAnsi="Arial"/>
      <w:b/>
      <w:bCs/>
      <w:sz w:val="16"/>
      <w:szCs w:val="16"/>
    </w:rPr>
  </w:style>
  <w:style w:type="paragraph" w:customStyle="1" w:styleId="xl364">
    <w:name w:val="xl364"/>
    <w:basedOn w:val="a2"/>
    <w:rsid w:val="00576027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/>
    </w:pPr>
    <w:rPr>
      <w:rFonts w:ascii="굴림" w:eastAsia="굴림" w:hAnsi="굴림" w:cs="굴림"/>
      <w:sz w:val="24"/>
      <w:szCs w:val="24"/>
    </w:rPr>
  </w:style>
  <w:style w:type="paragraph" w:customStyle="1" w:styleId="xl365">
    <w:name w:val="xl365"/>
    <w:basedOn w:val="a2"/>
    <w:rsid w:val="00576027"/>
    <w:pPr>
      <w:pBdr>
        <w:top w:val="single" w:sz="8" w:space="0" w:color="auto"/>
        <w:left w:val="single" w:sz="8" w:space="0" w:color="auto"/>
        <w:right w:val="single" w:sz="8" w:space="0" w:color="auto"/>
      </w:pBdr>
      <w:spacing w:before="100" w:beforeAutospacing="1" w:after="100" w:afterAutospacing="1"/>
      <w:jc w:val="both"/>
    </w:pPr>
    <w:rPr>
      <w:rFonts w:ascii="Arial" w:eastAsia="굴림" w:hAnsi="Arial"/>
      <w:b/>
      <w:bCs/>
      <w:sz w:val="16"/>
      <w:szCs w:val="16"/>
    </w:rPr>
  </w:style>
  <w:style w:type="paragraph" w:customStyle="1" w:styleId="xl366">
    <w:name w:val="xl366"/>
    <w:basedOn w:val="a2"/>
    <w:rsid w:val="00576027"/>
    <w:pPr>
      <w:pBdr>
        <w:top w:val="single" w:sz="8" w:space="0" w:color="auto"/>
        <w:left w:val="single" w:sz="8" w:space="0" w:color="auto"/>
        <w:bottom w:val="single" w:sz="8" w:space="0" w:color="auto"/>
      </w:pBdr>
      <w:spacing w:before="100" w:beforeAutospacing="1" w:after="100" w:afterAutospacing="1"/>
    </w:pPr>
    <w:rPr>
      <w:rFonts w:ascii="굴림" w:eastAsia="굴림" w:hAnsi="굴림" w:cs="굴림"/>
      <w:color w:val="000000"/>
      <w:sz w:val="18"/>
      <w:szCs w:val="18"/>
    </w:rPr>
  </w:style>
  <w:style w:type="paragraph" w:customStyle="1" w:styleId="xl367">
    <w:name w:val="xl367"/>
    <w:basedOn w:val="a2"/>
    <w:rsid w:val="00576027"/>
    <w:pPr>
      <w:pBdr>
        <w:top w:val="single" w:sz="8" w:space="0" w:color="auto"/>
        <w:bottom w:val="single" w:sz="8" w:space="0" w:color="auto"/>
      </w:pBdr>
      <w:spacing w:before="100" w:beforeAutospacing="1" w:after="100" w:afterAutospacing="1"/>
    </w:pPr>
    <w:rPr>
      <w:rFonts w:ascii="굴림" w:eastAsia="굴림" w:hAnsi="굴림" w:cs="굴림"/>
      <w:color w:val="000000"/>
      <w:sz w:val="18"/>
      <w:szCs w:val="18"/>
    </w:rPr>
  </w:style>
  <w:style w:type="paragraph" w:customStyle="1" w:styleId="xl368">
    <w:name w:val="xl368"/>
    <w:basedOn w:val="a2"/>
    <w:rsid w:val="00576027"/>
    <w:pPr>
      <w:pBdr>
        <w:top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/>
    </w:pPr>
    <w:rPr>
      <w:rFonts w:ascii="굴림" w:eastAsia="굴림" w:hAnsi="굴림" w:cs="굴림"/>
      <w:color w:val="000000"/>
      <w:sz w:val="18"/>
      <w:szCs w:val="18"/>
    </w:rPr>
  </w:style>
  <w:style w:type="paragraph" w:customStyle="1" w:styleId="xl369">
    <w:name w:val="xl369"/>
    <w:basedOn w:val="a2"/>
    <w:rsid w:val="00576027"/>
    <w:pPr>
      <w:pBdr>
        <w:top w:val="single" w:sz="8" w:space="0" w:color="auto"/>
        <w:left w:val="single" w:sz="8" w:space="0" w:color="auto"/>
        <w:bottom w:val="single" w:sz="8" w:space="0" w:color="auto"/>
      </w:pBdr>
      <w:spacing w:before="100" w:beforeAutospacing="1" w:after="100" w:afterAutospacing="1"/>
    </w:pPr>
    <w:rPr>
      <w:rFonts w:ascii="Arial" w:eastAsia="굴림" w:hAnsi="Arial"/>
      <w:color w:val="000000"/>
      <w:sz w:val="16"/>
      <w:szCs w:val="16"/>
    </w:rPr>
  </w:style>
  <w:style w:type="paragraph" w:customStyle="1" w:styleId="xl370">
    <w:name w:val="xl370"/>
    <w:basedOn w:val="a2"/>
    <w:rsid w:val="00576027"/>
    <w:pPr>
      <w:pBdr>
        <w:top w:val="single" w:sz="8" w:space="0" w:color="auto"/>
        <w:bottom w:val="single" w:sz="8" w:space="0" w:color="auto"/>
      </w:pBdr>
      <w:spacing w:before="100" w:beforeAutospacing="1" w:after="100" w:afterAutospacing="1"/>
    </w:pPr>
    <w:rPr>
      <w:rFonts w:ascii="Arial" w:eastAsia="굴림" w:hAnsi="Arial"/>
      <w:color w:val="000000"/>
      <w:sz w:val="16"/>
      <w:szCs w:val="16"/>
    </w:rPr>
  </w:style>
  <w:style w:type="paragraph" w:customStyle="1" w:styleId="xl371">
    <w:name w:val="xl371"/>
    <w:basedOn w:val="a2"/>
    <w:rsid w:val="00576027"/>
    <w:pPr>
      <w:pBdr>
        <w:top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/>
    </w:pPr>
    <w:rPr>
      <w:rFonts w:ascii="Arial" w:eastAsia="굴림" w:hAnsi="Arial"/>
      <w:color w:val="000000"/>
      <w:sz w:val="16"/>
      <w:szCs w:val="16"/>
    </w:rPr>
  </w:style>
  <w:style w:type="paragraph" w:customStyle="1" w:styleId="xl372">
    <w:name w:val="xl372"/>
    <w:basedOn w:val="a2"/>
    <w:rsid w:val="00576027"/>
    <w:pPr>
      <w:pBdr>
        <w:top w:val="single" w:sz="8" w:space="0" w:color="auto"/>
        <w:left w:val="single" w:sz="8" w:space="0" w:color="auto"/>
        <w:bottom w:val="single" w:sz="8" w:space="0" w:color="auto"/>
      </w:pBdr>
      <w:spacing w:before="100" w:beforeAutospacing="1" w:after="100" w:afterAutospacing="1"/>
    </w:pPr>
    <w:rPr>
      <w:rFonts w:ascii="굴림" w:eastAsia="굴림" w:hAnsi="굴림" w:cs="굴림"/>
      <w:color w:val="000000"/>
      <w:sz w:val="18"/>
      <w:szCs w:val="18"/>
    </w:rPr>
  </w:style>
  <w:style w:type="paragraph" w:customStyle="1" w:styleId="xl373">
    <w:name w:val="xl373"/>
    <w:basedOn w:val="a2"/>
    <w:rsid w:val="00576027"/>
    <w:pPr>
      <w:pBdr>
        <w:top w:val="single" w:sz="8" w:space="0" w:color="auto"/>
        <w:bottom w:val="single" w:sz="8" w:space="0" w:color="auto"/>
      </w:pBdr>
      <w:spacing w:before="100" w:beforeAutospacing="1" w:after="100" w:afterAutospacing="1"/>
    </w:pPr>
    <w:rPr>
      <w:rFonts w:ascii="굴림" w:eastAsia="굴림" w:hAnsi="굴림" w:cs="굴림"/>
      <w:color w:val="000000"/>
      <w:sz w:val="18"/>
      <w:szCs w:val="18"/>
    </w:rPr>
  </w:style>
  <w:style w:type="paragraph" w:customStyle="1" w:styleId="xl374">
    <w:name w:val="xl374"/>
    <w:basedOn w:val="a2"/>
    <w:rsid w:val="00576027"/>
    <w:pPr>
      <w:pBdr>
        <w:top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/>
    </w:pPr>
    <w:rPr>
      <w:rFonts w:ascii="굴림" w:eastAsia="굴림" w:hAnsi="굴림" w:cs="굴림"/>
      <w:color w:val="000000"/>
      <w:sz w:val="18"/>
      <w:szCs w:val="18"/>
    </w:rPr>
  </w:style>
  <w:style w:type="paragraph" w:customStyle="1" w:styleId="xl375">
    <w:name w:val="xl375"/>
    <w:basedOn w:val="a2"/>
    <w:rsid w:val="00576027"/>
    <w:pPr>
      <w:pBdr>
        <w:top w:val="single" w:sz="8" w:space="0" w:color="auto"/>
        <w:left w:val="single" w:sz="8" w:space="0" w:color="auto"/>
        <w:bottom w:val="single" w:sz="8" w:space="0" w:color="auto"/>
      </w:pBdr>
      <w:spacing w:before="100" w:beforeAutospacing="1" w:after="100" w:afterAutospacing="1"/>
      <w:jc w:val="both"/>
    </w:pPr>
    <w:rPr>
      <w:rFonts w:ascii="Arial" w:eastAsia="굴림" w:hAnsi="Arial"/>
      <w:color w:val="000000"/>
      <w:sz w:val="16"/>
      <w:szCs w:val="16"/>
    </w:rPr>
  </w:style>
  <w:style w:type="paragraph" w:customStyle="1" w:styleId="xl376">
    <w:name w:val="xl376"/>
    <w:basedOn w:val="a2"/>
    <w:rsid w:val="00576027"/>
    <w:pPr>
      <w:pBdr>
        <w:top w:val="single" w:sz="8" w:space="0" w:color="auto"/>
        <w:bottom w:val="single" w:sz="8" w:space="0" w:color="auto"/>
      </w:pBdr>
      <w:spacing w:before="100" w:beforeAutospacing="1" w:after="100" w:afterAutospacing="1"/>
      <w:jc w:val="both"/>
    </w:pPr>
    <w:rPr>
      <w:rFonts w:ascii="Arial" w:eastAsia="굴림" w:hAnsi="Arial"/>
      <w:color w:val="000000"/>
      <w:sz w:val="16"/>
      <w:szCs w:val="16"/>
    </w:rPr>
  </w:style>
  <w:style w:type="paragraph" w:customStyle="1" w:styleId="xl377">
    <w:name w:val="xl377"/>
    <w:basedOn w:val="a2"/>
    <w:rsid w:val="00576027"/>
    <w:pPr>
      <w:pBdr>
        <w:top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/>
      <w:jc w:val="both"/>
    </w:pPr>
    <w:rPr>
      <w:rFonts w:ascii="Arial" w:eastAsia="굴림" w:hAnsi="Arial"/>
      <w:color w:val="000000"/>
      <w:sz w:val="16"/>
      <w:szCs w:val="16"/>
    </w:rPr>
  </w:style>
  <w:style w:type="paragraph" w:customStyle="1" w:styleId="xl378">
    <w:name w:val="xl378"/>
    <w:basedOn w:val="a2"/>
    <w:rsid w:val="00576027"/>
    <w:pPr>
      <w:pBdr>
        <w:top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ascii="굴림" w:eastAsia="굴림" w:hAnsi="굴림" w:cs="굴림"/>
      <w:color w:val="000000"/>
      <w:sz w:val="18"/>
      <w:szCs w:val="18"/>
    </w:rPr>
  </w:style>
  <w:style w:type="paragraph" w:customStyle="1" w:styleId="xl379">
    <w:name w:val="xl379"/>
    <w:basedOn w:val="a2"/>
    <w:rsid w:val="00576027"/>
    <w:pPr>
      <w:pBdr>
        <w:top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ascii="Arial" w:eastAsia="굴림" w:hAnsi="Arial"/>
      <w:color w:val="000000"/>
      <w:sz w:val="16"/>
      <w:szCs w:val="16"/>
    </w:rPr>
  </w:style>
  <w:style w:type="paragraph" w:customStyle="1" w:styleId="xl380">
    <w:name w:val="xl380"/>
    <w:basedOn w:val="a2"/>
    <w:rsid w:val="00576027"/>
    <w:pPr>
      <w:pBdr>
        <w:top w:val="single" w:sz="8" w:space="0" w:color="auto"/>
        <w:left w:val="single" w:sz="8" w:space="0" w:color="auto"/>
        <w:bottom w:val="single" w:sz="8" w:space="0" w:color="auto"/>
      </w:pBdr>
      <w:spacing w:before="100" w:beforeAutospacing="1" w:after="100" w:afterAutospacing="1"/>
    </w:pPr>
    <w:rPr>
      <w:rFonts w:ascii="Arial" w:eastAsia="굴림" w:hAnsi="Arial"/>
      <w:color w:val="000000"/>
      <w:sz w:val="16"/>
      <w:szCs w:val="16"/>
    </w:rPr>
  </w:style>
  <w:style w:type="paragraph" w:customStyle="1" w:styleId="xl381">
    <w:name w:val="xl381"/>
    <w:basedOn w:val="a2"/>
    <w:rsid w:val="00576027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ascii="굴림" w:eastAsia="굴림" w:hAnsi="굴림" w:cs="굴림"/>
      <w:color w:val="000000"/>
      <w:sz w:val="18"/>
      <w:szCs w:val="18"/>
    </w:rPr>
  </w:style>
  <w:style w:type="paragraph" w:customStyle="1" w:styleId="xl382">
    <w:name w:val="xl382"/>
    <w:basedOn w:val="a2"/>
    <w:rsid w:val="00576027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ascii="Arial" w:eastAsia="굴림" w:hAnsi="Arial"/>
      <w:color w:val="000000"/>
      <w:sz w:val="16"/>
      <w:szCs w:val="16"/>
    </w:rPr>
  </w:style>
  <w:style w:type="paragraph" w:customStyle="1" w:styleId="xl383">
    <w:name w:val="xl383"/>
    <w:basedOn w:val="a2"/>
    <w:rsid w:val="00576027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ascii="Arial" w:eastAsia="굴림" w:hAnsi="Arial"/>
      <w:sz w:val="16"/>
      <w:szCs w:val="16"/>
    </w:rPr>
  </w:style>
  <w:style w:type="paragraph" w:customStyle="1" w:styleId="xl384">
    <w:name w:val="xl384"/>
    <w:basedOn w:val="a2"/>
    <w:rsid w:val="00576027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hd w:val="clear" w:color="auto" w:fill="FFFF00"/>
      <w:spacing w:before="100" w:beforeAutospacing="1" w:after="100" w:afterAutospacing="1"/>
      <w:jc w:val="center"/>
    </w:pPr>
    <w:rPr>
      <w:rFonts w:ascii="Arial" w:eastAsia="굴림" w:hAnsi="Arial"/>
      <w:sz w:val="16"/>
      <w:szCs w:val="16"/>
    </w:rPr>
  </w:style>
  <w:style w:type="paragraph" w:customStyle="1" w:styleId="xl385">
    <w:name w:val="xl385"/>
    <w:basedOn w:val="a2"/>
    <w:rsid w:val="00576027"/>
    <w:pPr>
      <w:pBdr>
        <w:left w:val="single" w:sz="8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ascii="Arial" w:eastAsia="굴림" w:hAnsi="Arial"/>
      <w:sz w:val="16"/>
      <w:szCs w:val="16"/>
    </w:rPr>
  </w:style>
  <w:style w:type="paragraph" w:customStyle="1" w:styleId="xl386">
    <w:name w:val="xl386"/>
    <w:basedOn w:val="a2"/>
    <w:rsid w:val="00576027"/>
    <w:pPr>
      <w:pBdr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ascii="Arial" w:eastAsia="굴림" w:hAnsi="Arial"/>
      <w:sz w:val="16"/>
      <w:szCs w:val="16"/>
    </w:rPr>
  </w:style>
  <w:style w:type="paragraph" w:customStyle="1" w:styleId="xl387">
    <w:name w:val="xl387"/>
    <w:basedOn w:val="a2"/>
    <w:rsid w:val="00576027"/>
    <w:pPr>
      <w:pBdr>
        <w:top w:val="single" w:sz="8" w:space="0" w:color="auto"/>
        <w:left w:val="single" w:sz="8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Arial" w:eastAsia="굴림" w:hAnsi="Arial"/>
      <w:b/>
      <w:bCs/>
      <w:sz w:val="16"/>
      <w:szCs w:val="16"/>
    </w:rPr>
  </w:style>
  <w:style w:type="paragraph" w:customStyle="1" w:styleId="xl388">
    <w:name w:val="xl388"/>
    <w:basedOn w:val="a2"/>
    <w:rsid w:val="00576027"/>
    <w:pPr>
      <w:pBdr>
        <w:top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ascii="Arial" w:eastAsia="굴림" w:hAnsi="Arial"/>
      <w:b/>
      <w:bCs/>
      <w:sz w:val="16"/>
      <w:szCs w:val="16"/>
    </w:rPr>
  </w:style>
  <w:style w:type="paragraph" w:customStyle="1" w:styleId="xl389">
    <w:name w:val="xl389"/>
    <w:basedOn w:val="a2"/>
    <w:rsid w:val="00576027"/>
    <w:pPr>
      <w:pBdr>
        <w:top w:val="single" w:sz="8" w:space="0" w:color="auto"/>
        <w:left w:val="single" w:sz="8" w:space="0" w:color="auto"/>
      </w:pBdr>
      <w:spacing w:before="100" w:beforeAutospacing="1" w:after="100" w:afterAutospacing="1"/>
      <w:jc w:val="center"/>
    </w:pPr>
    <w:rPr>
      <w:rFonts w:ascii="Arial" w:eastAsia="굴림" w:hAnsi="Arial"/>
      <w:b/>
      <w:bCs/>
      <w:sz w:val="16"/>
      <w:szCs w:val="16"/>
    </w:rPr>
  </w:style>
  <w:style w:type="paragraph" w:customStyle="1" w:styleId="xl390">
    <w:name w:val="xl390"/>
    <w:basedOn w:val="a2"/>
    <w:rsid w:val="00576027"/>
    <w:pPr>
      <w:pBdr>
        <w:top w:val="single" w:sz="8" w:space="0" w:color="auto"/>
      </w:pBdr>
      <w:spacing w:before="100" w:beforeAutospacing="1" w:after="100" w:afterAutospacing="1"/>
      <w:jc w:val="center"/>
    </w:pPr>
    <w:rPr>
      <w:rFonts w:ascii="Arial" w:eastAsia="굴림" w:hAnsi="Arial"/>
      <w:b/>
      <w:bCs/>
      <w:sz w:val="16"/>
      <w:szCs w:val="16"/>
    </w:rPr>
  </w:style>
  <w:style w:type="paragraph" w:customStyle="1" w:styleId="xl391">
    <w:name w:val="xl391"/>
    <w:basedOn w:val="a2"/>
    <w:rsid w:val="00576027"/>
    <w:pPr>
      <w:pBdr>
        <w:top w:val="single" w:sz="8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ascii="Arial" w:eastAsia="굴림" w:hAnsi="Arial"/>
      <w:b/>
      <w:bCs/>
      <w:sz w:val="16"/>
      <w:szCs w:val="16"/>
    </w:rPr>
  </w:style>
  <w:style w:type="paragraph" w:customStyle="1" w:styleId="xl392">
    <w:name w:val="xl392"/>
    <w:basedOn w:val="a2"/>
    <w:rsid w:val="00576027"/>
    <w:pPr>
      <w:pBdr>
        <w:top w:val="single" w:sz="8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Arial" w:eastAsia="굴림" w:hAnsi="Arial"/>
      <w:b/>
      <w:bCs/>
      <w:sz w:val="16"/>
      <w:szCs w:val="16"/>
    </w:rPr>
  </w:style>
  <w:style w:type="paragraph" w:customStyle="1" w:styleId="xl393">
    <w:name w:val="xl393"/>
    <w:basedOn w:val="a2"/>
    <w:rsid w:val="00576027"/>
    <w:pPr>
      <w:pBdr>
        <w:left w:val="single" w:sz="8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Arial" w:eastAsia="굴림" w:hAnsi="Arial"/>
      <w:b/>
      <w:bCs/>
      <w:sz w:val="16"/>
      <w:szCs w:val="16"/>
    </w:rPr>
  </w:style>
  <w:style w:type="paragraph" w:customStyle="1" w:styleId="xl394">
    <w:name w:val="xl394"/>
    <w:basedOn w:val="a2"/>
    <w:rsid w:val="00576027"/>
    <w:pPr>
      <w:pBdr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ascii="Arial" w:eastAsia="굴림" w:hAnsi="Arial"/>
      <w:b/>
      <w:bCs/>
      <w:sz w:val="16"/>
      <w:szCs w:val="16"/>
    </w:rPr>
  </w:style>
  <w:style w:type="paragraph" w:customStyle="1" w:styleId="xl395">
    <w:name w:val="xl395"/>
    <w:basedOn w:val="a2"/>
    <w:rsid w:val="00576027"/>
    <w:pPr>
      <w:pBdr>
        <w:top w:val="single" w:sz="8" w:space="0" w:color="auto"/>
        <w:left w:val="single" w:sz="8" w:space="0" w:color="auto"/>
        <w:bottom w:val="single" w:sz="8" w:space="0" w:color="auto"/>
      </w:pBdr>
      <w:spacing w:before="100" w:beforeAutospacing="1" w:after="100" w:afterAutospacing="1"/>
    </w:pPr>
    <w:rPr>
      <w:rFonts w:ascii="Arial" w:eastAsia="굴림" w:hAnsi="Arial"/>
      <w:sz w:val="16"/>
      <w:szCs w:val="16"/>
    </w:rPr>
  </w:style>
  <w:style w:type="paragraph" w:customStyle="1" w:styleId="xl396">
    <w:name w:val="xl396"/>
    <w:basedOn w:val="a2"/>
    <w:rsid w:val="00576027"/>
    <w:pPr>
      <w:pBdr>
        <w:top w:val="single" w:sz="8" w:space="0" w:color="auto"/>
        <w:bottom w:val="single" w:sz="8" w:space="0" w:color="auto"/>
      </w:pBdr>
      <w:spacing w:before="100" w:beforeAutospacing="1" w:after="100" w:afterAutospacing="1"/>
    </w:pPr>
    <w:rPr>
      <w:rFonts w:ascii="Arial" w:eastAsia="굴림" w:hAnsi="Arial"/>
      <w:sz w:val="16"/>
      <w:szCs w:val="16"/>
    </w:rPr>
  </w:style>
  <w:style w:type="paragraph" w:customStyle="1" w:styleId="xl397">
    <w:name w:val="xl397"/>
    <w:basedOn w:val="a2"/>
    <w:rsid w:val="00576027"/>
    <w:pPr>
      <w:pBdr>
        <w:top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/>
    </w:pPr>
    <w:rPr>
      <w:rFonts w:ascii="Arial" w:eastAsia="굴림" w:hAnsi="Arial"/>
      <w:sz w:val="16"/>
      <w:szCs w:val="16"/>
    </w:rPr>
  </w:style>
  <w:style w:type="paragraph" w:customStyle="1" w:styleId="xl398">
    <w:name w:val="xl398"/>
    <w:basedOn w:val="a2"/>
    <w:rsid w:val="00576027"/>
    <w:pPr>
      <w:pBdr>
        <w:top w:val="single" w:sz="8" w:space="0" w:color="auto"/>
        <w:left w:val="single" w:sz="8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Arial" w:eastAsia="굴림" w:hAnsi="Arial"/>
      <w:b/>
      <w:bCs/>
      <w:color w:val="0000FF"/>
      <w:sz w:val="16"/>
      <w:szCs w:val="16"/>
    </w:rPr>
  </w:style>
  <w:style w:type="paragraph" w:customStyle="1" w:styleId="xl399">
    <w:name w:val="xl399"/>
    <w:basedOn w:val="a2"/>
    <w:rsid w:val="00576027"/>
    <w:pPr>
      <w:pBdr>
        <w:top w:val="single" w:sz="8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Arial" w:eastAsia="굴림" w:hAnsi="Arial"/>
      <w:b/>
      <w:bCs/>
      <w:color w:val="0000FF"/>
      <w:sz w:val="16"/>
      <w:szCs w:val="16"/>
    </w:rPr>
  </w:style>
  <w:style w:type="paragraph" w:customStyle="1" w:styleId="xl400">
    <w:name w:val="xl400"/>
    <w:basedOn w:val="a2"/>
    <w:rsid w:val="00576027"/>
    <w:pPr>
      <w:pBdr>
        <w:top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ascii="Arial" w:eastAsia="굴림" w:hAnsi="Arial"/>
      <w:b/>
      <w:bCs/>
      <w:color w:val="0000FF"/>
      <w:sz w:val="16"/>
      <w:szCs w:val="16"/>
    </w:rPr>
  </w:style>
  <w:style w:type="paragraph" w:customStyle="1" w:styleId="xl401">
    <w:name w:val="xl401"/>
    <w:basedOn w:val="a2"/>
    <w:rsid w:val="00576027"/>
    <w:pPr>
      <w:pBdr>
        <w:bottom w:val="single" w:sz="8" w:space="0" w:color="auto"/>
      </w:pBdr>
      <w:spacing w:before="100" w:beforeAutospacing="1" w:after="100" w:afterAutospacing="1"/>
      <w:jc w:val="center"/>
    </w:pPr>
    <w:rPr>
      <w:rFonts w:ascii="Arial" w:eastAsia="굴림" w:hAnsi="Arial"/>
      <w:b/>
      <w:bCs/>
      <w:sz w:val="16"/>
      <w:szCs w:val="16"/>
    </w:rPr>
  </w:style>
  <w:style w:type="paragraph" w:customStyle="1" w:styleId="Functional">
    <w:name w:val="Functional"/>
    <w:basedOn w:val="a2"/>
    <w:rsid w:val="00576027"/>
    <w:pPr>
      <w:ind w:firstLine="708"/>
    </w:pPr>
    <w:rPr>
      <w:rFonts w:ascii="Arial" w:hAnsi="Arial" w:cs="Times New Roman"/>
      <w:i/>
      <w:sz w:val="28"/>
      <w:szCs w:val="16"/>
      <w:lang w:val="en-GB" w:eastAsia="en-US"/>
    </w:rPr>
  </w:style>
  <w:style w:type="paragraph" w:customStyle="1" w:styleId="moduletitle">
    <w:name w:val="module title"/>
    <w:basedOn w:val="aff2"/>
    <w:next w:val="aff2"/>
    <w:rsid w:val="00576027"/>
    <w:pPr>
      <w:spacing w:after="120"/>
      <w:ind w:leftChars="0" w:left="0" w:rightChars="0" w:right="0"/>
      <w:jc w:val="center"/>
    </w:pPr>
    <w:rPr>
      <w:rFonts w:ascii="Arial" w:hAnsi="Arial" w:cs="Times New Roman"/>
      <w:sz w:val="32"/>
      <w:szCs w:val="16"/>
      <w:lang w:val="en-GB" w:eastAsia="en-US"/>
    </w:rPr>
  </w:style>
  <w:style w:type="paragraph" w:customStyle="1" w:styleId="FrontMatterTitle">
    <w:name w:val="Front Matter Title"/>
    <w:basedOn w:val="a2"/>
    <w:rsid w:val="00576027"/>
    <w:rPr>
      <w:rFonts w:ascii="Arial" w:hAnsi="Arial" w:cs="Times New Roman"/>
      <w:i/>
      <w:sz w:val="16"/>
      <w:szCs w:val="16"/>
      <w:u w:val="single"/>
      <w:lang w:eastAsia="en-US"/>
    </w:rPr>
  </w:style>
  <w:style w:type="paragraph" w:customStyle="1" w:styleId="ReqCap">
    <w:name w:val="ReqCap"/>
    <w:basedOn w:val="a2"/>
    <w:autoRedefine/>
    <w:rsid w:val="00576027"/>
    <w:pPr>
      <w:keepNext/>
      <w:shd w:val="clear" w:color="auto" w:fill="C0C0C0"/>
    </w:pPr>
    <w:rPr>
      <w:rFonts w:ascii="Arial Narrow" w:hAnsi="Arial Narrow" w:cs="Helvetica"/>
      <w:b/>
      <w:bCs/>
      <w:color w:val="000000"/>
      <w:sz w:val="20"/>
      <w:szCs w:val="20"/>
      <w:lang w:val="en-GB" w:eastAsia="en-US"/>
    </w:rPr>
  </w:style>
  <w:style w:type="character" w:customStyle="1" w:styleId="RequirementChar">
    <w:name w:val="Requirement Char"/>
    <w:link w:val="Requirement"/>
    <w:locked/>
    <w:rsid w:val="00576027"/>
    <w:rPr>
      <w:rFonts w:ascii="Arial" w:hAnsi="Arial"/>
      <w:color w:val="000000"/>
      <w:sz w:val="22"/>
      <w:shd w:val="pct10" w:color="auto" w:fill="FFFFFF"/>
      <w:lang w:val="en-GB" w:eastAsia="en-US"/>
    </w:rPr>
  </w:style>
  <w:style w:type="paragraph" w:customStyle="1" w:styleId="Requirement">
    <w:name w:val="Requirement"/>
    <w:basedOn w:val="a2"/>
    <w:next w:val="a2"/>
    <w:link w:val="RequirementChar"/>
    <w:rsid w:val="00576027"/>
    <w:pPr>
      <w:keepLines/>
      <w:shd w:val="pct10" w:color="auto" w:fill="FFFFFF"/>
      <w:tabs>
        <w:tab w:val="left" w:pos="1418"/>
      </w:tabs>
      <w:ind w:left="284"/>
      <w:jc w:val="both"/>
    </w:pPr>
    <w:rPr>
      <w:rFonts w:ascii="Arial" w:hAnsi="Arial"/>
      <w:color w:val="000000"/>
      <w:szCs w:val="20"/>
      <w:lang w:val="en-GB" w:eastAsia="en-US"/>
    </w:rPr>
  </w:style>
  <w:style w:type="character" w:customStyle="1" w:styleId="ColumnCellZchn">
    <w:name w:val="Column Cell Zchn"/>
    <w:link w:val="ColumnCell"/>
    <w:locked/>
    <w:rsid w:val="00576027"/>
    <w:rPr>
      <w:rFonts w:ascii="Arial" w:hAnsi="Arial"/>
      <w:szCs w:val="16"/>
      <w:lang w:eastAsia="en-US"/>
    </w:rPr>
  </w:style>
  <w:style w:type="paragraph" w:customStyle="1" w:styleId="ColumnCell">
    <w:name w:val="Column Cell"/>
    <w:basedOn w:val="a2"/>
    <w:link w:val="ColumnCellZchn"/>
    <w:rsid w:val="00576027"/>
    <w:rPr>
      <w:rFonts w:ascii="Arial" w:hAnsi="Arial"/>
      <w:sz w:val="20"/>
      <w:szCs w:val="16"/>
      <w:lang w:eastAsia="en-US"/>
    </w:rPr>
  </w:style>
  <w:style w:type="paragraph" w:customStyle="1" w:styleId="ColumnTitle">
    <w:name w:val="Column Title"/>
    <w:rsid w:val="00576027"/>
    <w:rPr>
      <w:rFonts w:ascii="Arial Narrow" w:hAnsi="Arial Narrow" w:cs="Times New Roman"/>
      <w:b/>
      <w:szCs w:val="16"/>
      <w:lang w:eastAsia="en-US"/>
    </w:rPr>
  </w:style>
  <w:style w:type="character" w:customStyle="1" w:styleId="CommentZchn">
    <w:name w:val="Comment Zchn"/>
    <w:link w:val="Comment"/>
    <w:locked/>
    <w:rsid w:val="00576027"/>
    <w:rPr>
      <w:rFonts w:ascii="Arial" w:hAnsi="Arial"/>
      <w:lang w:eastAsia="en-US"/>
    </w:rPr>
  </w:style>
  <w:style w:type="paragraph" w:customStyle="1" w:styleId="Comment">
    <w:name w:val="Comment"/>
    <w:basedOn w:val="a2"/>
    <w:link w:val="CommentZchn"/>
    <w:rsid w:val="00576027"/>
    <w:rPr>
      <w:rFonts w:ascii="Arial" w:hAnsi="Arial"/>
      <w:sz w:val="20"/>
      <w:szCs w:val="20"/>
      <w:lang w:eastAsia="en-US"/>
    </w:rPr>
  </w:style>
  <w:style w:type="character" w:customStyle="1" w:styleId="1ATITlv-1FTITnv-1ArialChar">
    <w:name w:val="스타일 제목 1A:TIT_lv-1F:TIT_nv-1 + (양방향) Arial Char"/>
    <w:link w:val="1ATITlv-1FTITnv-1Arial"/>
    <w:locked/>
    <w:rsid w:val="00576027"/>
    <w:rPr>
      <w:rFonts w:ascii="Arial" w:eastAsia="Times New Roman" w:hAnsi="Arial"/>
      <w:noProof/>
      <w:sz w:val="32"/>
      <w:lang w:val="x-none"/>
    </w:rPr>
  </w:style>
  <w:style w:type="paragraph" w:customStyle="1" w:styleId="1ATITlv-1FTITnv-1Arial">
    <w:name w:val="스타일 제목 1A:TIT_lv-1F:TIT_nv-1 + (양방향) Arial"/>
    <w:basedOn w:val="1"/>
    <w:link w:val="1ATITlv-1FTITnv-1ArialChar"/>
    <w:rsid w:val="00576027"/>
    <w:pPr>
      <w:pageBreakBefore/>
      <w:tabs>
        <w:tab w:val="num" w:pos="432"/>
      </w:tabs>
      <w:spacing w:before="0" w:after="240"/>
    </w:pPr>
    <w:rPr>
      <w:rFonts w:ascii="Arial" w:eastAsia="Times New Roman" w:hAnsi="Arial" w:cs="Arial"/>
      <w:b w:val="0"/>
      <w:bCs w:val="0"/>
      <w:noProof/>
      <w:color w:val="auto"/>
      <w:sz w:val="32"/>
      <w:szCs w:val="20"/>
      <w:lang w:val="x-none"/>
    </w:rPr>
  </w:style>
  <w:style w:type="character" w:customStyle="1" w:styleId="2ATITlv-2FTITnv-2ArialChar">
    <w:name w:val="스타일 제목 2A:TIT_lv-2F:TIT_nv-2 + (양방향) Arial Char"/>
    <w:link w:val="2ATITlv-2FTITnv-2Arial"/>
    <w:locked/>
    <w:rsid w:val="00576027"/>
    <w:rPr>
      <w:rFonts w:ascii="현대하모니 B" w:eastAsia="현대하모니 B" w:hAnsi="현대하모니 B"/>
      <w:sz w:val="28"/>
      <w:lang w:val="x-none" w:eastAsia="x-none"/>
    </w:rPr>
  </w:style>
  <w:style w:type="paragraph" w:customStyle="1" w:styleId="2ATITlv-2FTITnv-2Arial">
    <w:name w:val="스타일 제목 2A:TIT_lv-2F:TIT_nv-2 + (양방향) Arial"/>
    <w:basedOn w:val="21"/>
    <w:link w:val="2ATITlv-2FTITnv-2ArialChar"/>
    <w:rsid w:val="00576027"/>
    <w:pPr>
      <w:keepLines w:val="0"/>
      <w:tabs>
        <w:tab w:val="num" w:pos="756"/>
        <w:tab w:val="num" w:pos="936"/>
      </w:tabs>
      <w:spacing w:before="240" w:after="240"/>
      <w:ind w:left="756"/>
    </w:pPr>
    <w:rPr>
      <w:rFonts w:ascii="현대하모니 B" w:eastAsia="현대하모니 B" w:hAnsi="현대하모니 B" w:cs="Arial"/>
      <w:b w:val="0"/>
      <w:bCs w:val="0"/>
      <w:color w:val="auto"/>
      <w:sz w:val="28"/>
      <w:szCs w:val="20"/>
      <w:lang w:val="x-none" w:eastAsia="x-none"/>
    </w:rPr>
  </w:style>
  <w:style w:type="character" w:customStyle="1" w:styleId="3ATITlv-3FTITnv-3ArialChar">
    <w:name w:val="스타일 제목 3A:TIT_lv-3F:TIT_nv-3 + (양방향) Arial Char"/>
    <w:link w:val="3ATITlv-3FTITnv-3Arial"/>
    <w:locked/>
    <w:rsid w:val="00576027"/>
    <w:rPr>
      <w:rFonts w:ascii="현대하모니 B" w:eastAsia="현대하모니 B" w:hAnsi="현대하모니 B"/>
      <w:sz w:val="22"/>
      <w:lang w:val="x-none" w:eastAsia="x-none"/>
    </w:rPr>
  </w:style>
  <w:style w:type="paragraph" w:customStyle="1" w:styleId="3ATITlv-3FTITnv-3Arial">
    <w:name w:val="스타일 제목 3A:TIT_lv-3F:TIT_nv-3 + (양방향) Arial"/>
    <w:basedOn w:val="32"/>
    <w:link w:val="3ATITlv-3FTITnv-3ArialChar"/>
    <w:rsid w:val="00576027"/>
    <w:pPr>
      <w:keepNext w:val="0"/>
      <w:keepLines w:val="0"/>
      <w:numPr>
        <w:ilvl w:val="0"/>
        <w:numId w:val="0"/>
      </w:numPr>
      <w:spacing w:before="240" w:after="240"/>
    </w:pPr>
    <w:rPr>
      <w:rFonts w:ascii="현대하모니 B" w:eastAsia="현대하모니 B" w:hAnsi="현대하모니 B" w:cs="Arial"/>
      <w:b w:val="0"/>
      <w:bCs w:val="0"/>
      <w:color w:val="auto"/>
      <w:szCs w:val="20"/>
      <w:lang w:val="x-none" w:eastAsia="x-none"/>
    </w:rPr>
  </w:style>
  <w:style w:type="character" w:customStyle="1" w:styleId="4ATITlv-4FTITnv-4ArialChar">
    <w:name w:val="스타일 제목 4A:TIT_lv-4F:TIT_nv-4 + (양방향) Arial Char"/>
    <w:link w:val="4ATITlv-4FTITnv-4Arial"/>
    <w:locked/>
    <w:rsid w:val="00576027"/>
    <w:rPr>
      <w:rFonts w:ascii="현대하모니 B" w:eastAsia="현대하모니 B" w:hAnsi="현대하모니 B"/>
      <w:sz w:val="22"/>
      <w:lang w:val="en-GB" w:eastAsia="x-none"/>
    </w:rPr>
  </w:style>
  <w:style w:type="paragraph" w:customStyle="1" w:styleId="4ATITlv-4FTITnv-4Arial">
    <w:name w:val="스타일 제목 4A:TIT_lv-4F:TIT_nv-4 + (양방향) Arial"/>
    <w:basedOn w:val="41"/>
    <w:link w:val="4ATITlv-4FTITnv-4ArialChar"/>
    <w:rsid w:val="00576027"/>
    <w:pPr>
      <w:keepLines w:val="0"/>
      <w:tabs>
        <w:tab w:val="num" w:pos="864"/>
      </w:tabs>
      <w:spacing w:before="240" w:after="240"/>
    </w:pPr>
    <w:rPr>
      <w:rFonts w:ascii="현대하모니 B" w:eastAsia="현대하모니 B" w:hAnsi="현대하모니 B" w:cs="Arial"/>
      <w:b w:val="0"/>
      <w:bCs w:val="0"/>
      <w:i/>
      <w:iCs w:val="0"/>
      <w:color w:val="auto"/>
      <w:szCs w:val="20"/>
      <w:lang w:val="en-GB" w:eastAsia="x-none"/>
    </w:rPr>
  </w:style>
  <w:style w:type="paragraph" w:customStyle="1" w:styleId="5Arial">
    <w:name w:val="스타일 제목 5 + (양방향) Arial"/>
    <w:basedOn w:val="51"/>
    <w:rsid w:val="00576027"/>
    <w:pPr>
      <w:keepNext/>
      <w:numPr>
        <w:ilvl w:val="0"/>
        <w:numId w:val="0"/>
      </w:numPr>
      <w:spacing w:before="240" w:after="120"/>
      <w:ind w:left="-28"/>
    </w:pPr>
    <w:rPr>
      <w:rFonts w:ascii="현대하모니 L" w:eastAsia="MS Mincho" w:hAnsi="현대하모니 L"/>
      <w:b/>
      <w:sz w:val="20"/>
      <w:lang w:val="de-DE" w:eastAsia="ja-JP"/>
    </w:rPr>
  </w:style>
  <w:style w:type="paragraph" w:customStyle="1" w:styleId="410">
    <w:name w:val="스타일 제목4 + 왼쪽:  1 글자"/>
    <w:basedOn w:val="a2"/>
    <w:autoRedefine/>
    <w:rsid w:val="00576027"/>
    <w:pPr>
      <w:jc w:val="both"/>
    </w:pPr>
    <w:rPr>
      <w:rFonts w:ascii="Arial" w:eastAsia="굴림체" w:hAnsi="Arial" w:cs="바탕"/>
      <w:bCs/>
      <w:color w:val="0000FF"/>
      <w:lang w:val="en-AU"/>
    </w:rPr>
  </w:style>
  <w:style w:type="paragraph" w:customStyle="1" w:styleId="4125">
    <w:name w:val="스타일 스타일 제목4 + 왼쪽:  1 글자 + 왼쪽:  2.5 글자"/>
    <w:basedOn w:val="410"/>
    <w:autoRedefine/>
    <w:rsid w:val="00576027"/>
    <w:pPr>
      <w:ind w:leftChars="250" w:left="550"/>
    </w:pPr>
    <w:rPr>
      <w:bCs w:val="0"/>
      <w:szCs w:val="20"/>
    </w:rPr>
  </w:style>
  <w:style w:type="paragraph" w:customStyle="1" w:styleId="2ATITlv-2FTITnv-26pt">
    <w:name w:val="스타일 제목 2A:TIT_lv-2F:TIT_nv-2 + 단락 뒤: 6 pt"/>
    <w:basedOn w:val="21"/>
    <w:autoRedefine/>
    <w:rsid w:val="00576027"/>
    <w:pPr>
      <w:keepLines w:val="0"/>
      <w:numPr>
        <w:ilvl w:val="0"/>
        <w:numId w:val="0"/>
      </w:numPr>
      <w:adjustRightInd w:val="0"/>
      <w:spacing w:before="240" w:after="120"/>
    </w:pPr>
    <w:rPr>
      <w:rFonts w:ascii="현대하모니 B" w:eastAsia="굴림" w:hAnsi="현대하모니 B" w:cs="바탕"/>
      <w:bCs w:val="0"/>
      <w:color w:val="0000FF"/>
      <w:sz w:val="24"/>
      <w:szCs w:val="20"/>
      <w:lang w:val="de-DE" w:eastAsia="x-none"/>
    </w:rPr>
  </w:style>
  <w:style w:type="paragraph" w:customStyle="1" w:styleId="30511112pt">
    <w:name w:val="스타일 제목 3 + 왼쪽:  0.5 글자 + 왼쪽:  1 글자 + 왼쪽:  1 글자1 + 굴림체 12 pt 첫 줄..."/>
    <w:basedOn w:val="a2"/>
    <w:autoRedefine/>
    <w:rsid w:val="00576027"/>
    <w:pPr>
      <w:widowControl w:val="0"/>
      <w:wordWrap w:val="0"/>
      <w:autoSpaceDE w:val="0"/>
      <w:autoSpaceDN w:val="0"/>
      <w:adjustRightInd w:val="0"/>
      <w:spacing w:line="360" w:lineRule="auto"/>
      <w:ind w:firstLineChars="100" w:firstLine="240"/>
      <w:jc w:val="both"/>
      <w:outlineLvl w:val="2"/>
    </w:pPr>
    <w:rPr>
      <w:rFonts w:ascii="굴림체" w:eastAsia="굴림체" w:hAnsi="굴림체" w:cs="바탕"/>
      <w:color w:val="000000"/>
      <w:szCs w:val="20"/>
    </w:rPr>
  </w:style>
  <w:style w:type="paragraph" w:customStyle="1" w:styleId="18">
    <w:name w:val="제목1"/>
    <w:basedOn w:val="1"/>
    <w:autoRedefine/>
    <w:rsid w:val="00576027"/>
    <w:pPr>
      <w:keepLines w:val="0"/>
      <w:numPr>
        <w:numId w:val="0"/>
      </w:numPr>
      <w:spacing w:before="240" w:after="60"/>
      <w:ind w:left="1844"/>
    </w:pPr>
    <w:rPr>
      <w:rFonts w:ascii="바탕" w:eastAsia="돋움체" w:hAnsi="Times New Roman" w:cs="굴림"/>
      <w:color w:val="0000FF"/>
      <w:kern w:val="2"/>
      <w:sz w:val="24"/>
      <w:szCs w:val="24"/>
      <w:lang w:val="x-none"/>
    </w:rPr>
  </w:style>
  <w:style w:type="paragraph" w:customStyle="1" w:styleId="11515">
    <w:name w:val="스타일 스타일 스타일1 + 왼쪽:  1.5 글자 + 자동 앞: 1.5 글자"/>
    <w:basedOn w:val="a2"/>
    <w:rsid w:val="00576027"/>
    <w:pPr>
      <w:widowControl w:val="0"/>
      <w:wordWrap w:val="0"/>
      <w:autoSpaceDE w:val="0"/>
      <w:autoSpaceDN w:val="0"/>
      <w:adjustRightInd w:val="0"/>
      <w:spacing w:line="360" w:lineRule="auto"/>
      <w:ind w:leftChars="150" w:left="330"/>
    </w:pPr>
    <w:rPr>
      <w:rFonts w:ascii="Arial" w:eastAsia="굴림" w:hAnsi="Arial" w:cs="굴림"/>
      <w:bCs/>
      <w:color w:val="0000FF"/>
      <w:sz w:val="20"/>
    </w:rPr>
  </w:style>
  <w:style w:type="paragraph" w:customStyle="1" w:styleId="4ATITlv-4FTITnv-4422">
    <w:name w:val="스타일 스타일 제목 4A:TIT_lv-4F:TIT_nv-4 + 앞: 4 글자 내어쓰기:  2 글자 + 앞: 2 글자"/>
    <w:basedOn w:val="a2"/>
    <w:rsid w:val="00576027"/>
    <w:pPr>
      <w:widowControl w:val="0"/>
      <w:wordWrap w:val="0"/>
      <w:autoSpaceDE w:val="0"/>
      <w:autoSpaceDN w:val="0"/>
      <w:adjustRightInd w:val="0"/>
      <w:ind w:leftChars="100" w:left="100"/>
      <w:outlineLvl w:val="3"/>
    </w:pPr>
    <w:rPr>
      <w:rFonts w:ascii="Arial" w:eastAsia="굴림" w:hAnsi="Arial" w:cs="Times New Roman"/>
      <w:kern w:val="2"/>
      <w:szCs w:val="24"/>
    </w:rPr>
  </w:style>
  <w:style w:type="paragraph" w:customStyle="1" w:styleId="3ATITlv-3FTITnv-312pt">
    <w:name w:val="스타일 제목 3A:TIT_lv-3F:TIT_nv-3 + (한글) 바탕 (영어) 12 pt"/>
    <w:basedOn w:val="32"/>
    <w:rsid w:val="00576027"/>
    <w:pPr>
      <w:keepNext w:val="0"/>
      <w:keepLines w:val="0"/>
      <w:numPr>
        <w:ilvl w:val="0"/>
        <w:numId w:val="0"/>
      </w:numPr>
      <w:tabs>
        <w:tab w:val="num" w:pos="0"/>
      </w:tabs>
      <w:spacing w:before="240" w:after="240"/>
    </w:pPr>
    <w:rPr>
      <w:rFonts w:ascii="현대하모니 B" w:eastAsia="바탕" w:hAnsi="현대하모니 B"/>
      <w:color w:val="auto"/>
      <w:sz w:val="24"/>
      <w:szCs w:val="20"/>
      <w:lang w:val="x-none" w:eastAsia="x-none"/>
    </w:rPr>
  </w:style>
  <w:style w:type="paragraph" w:customStyle="1" w:styleId="1ATITlv-1FTITnv-1">
    <w:name w:val="스타일 제목 1A:TIT_lv-1F:TIT_nv-1 + (기호) 굴림"/>
    <w:basedOn w:val="1"/>
    <w:rsid w:val="00576027"/>
    <w:pPr>
      <w:keepNext w:val="0"/>
      <w:keepLines w:val="0"/>
      <w:widowControl w:val="0"/>
      <w:numPr>
        <w:numId w:val="0"/>
      </w:numPr>
      <w:wordWrap w:val="0"/>
      <w:autoSpaceDE w:val="0"/>
      <w:autoSpaceDN w:val="0"/>
      <w:spacing w:before="0" w:line="0" w:lineRule="atLeast"/>
      <w:jc w:val="both"/>
    </w:pPr>
    <w:rPr>
      <w:rFonts w:ascii="Arial" w:eastAsia="굴림" w:hAnsi="Arial"/>
      <w:color w:val="auto"/>
      <w:kern w:val="2"/>
      <w:lang w:val="x-none"/>
    </w:rPr>
  </w:style>
  <w:style w:type="paragraph" w:customStyle="1" w:styleId="o">
    <w:name w:val="o"/>
    <w:basedOn w:val="a2"/>
    <w:rsid w:val="00576027"/>
    <w:pPr>
      <w:spacing w:before="100" w:beforeAutospacing="1" w:after="100" w:afterAutospacing="1"/>
    </w:pPr>
    <w:rPr>
      <w:rFonts w:ascii="굴림" w:eastAsia="굴림" w:hAnsi="굴림" w:cs="굴림"/>
      <w:color w:val="000000"/>
      <w:sz w:val="36"/>
      <w:szCs w:val="36"/>
    </w:rPr>
  </w:style>
  <w:style w:type="character" w:customStyle="1" w:styleId="4ATITlv-4FTITnv-4Arial10ptChar">
    <w:name w:val="스타일 스타일 제목 4A:TIT_lv-4F:TIT_nv-4 + (양방향) Arial + (한글) 바탕 10 pt Char"/>
    <w:link w:val="4ATITlv-4FTITnv-4Arial10pt"/>
    <w:locked/>
    <w:rsid w:val="00576027"/>
  </w:style>
  <w:style w:type="paragraph" w:customStyle="1" w:styleId="4ATITlv-4FTITnv-4Arial10pt">
    <w:name w:val="스타일 스타일 제목 4A:TIT_lv-4F:TIT_nv-4 + (양방향) Arial + (한글) 바탕 10 pt"/>
    <w:basedOn w:val="4ATITlv-4FTITnv-4Arial"/>
    <w:link w:val="4ATITlv-4FTITnv-4Arial10ptChar"/>
    <w:rsid w:val="00576027"/>
    <w:rPr>
      <w:rFonts w:ascii="Calibri" w:eastAsia="맑은 고딕" w:hAnsi="Calibri"/>
      <w:sz w:val="20"/>
      <w:lang w:val="en-US" w:eastAsia="ko-KR"/>
    </w:rPr>
  </w:style>
  <w:style w:type="character" w:customStyle="1" w:styleId="4ATITlv-4FTITnv-4ArialChar0">
    <w:name w:val="스타일 스타일 제목 4A:TIT_lv-4F:TIT_nv-4 + (양방향) Arial + (한글) 바탕 Char"/>
    <w:link w:val="4ATITlv-4FTITnv-4Arial0"/>
    <w:locked/>
    <w:rsid w:val="00576027"/>
  </w:style>
  <w:style w:type="paragraph" w:customStyle="1" w:styleId="4ATITlv-4FTITnv-4Arial0">
    <w:name w:val="스타일 스타일 제목 4A:TIT_lv-4F:TIT_nv-4 + (양방향) Arial + (한글) 바탕"/>
    <w:basedOn w:val="4ATITlv-4FTITnv-4Arial"/>
    <w:link w:val="4ATITlv-4FTITnv-4ArialChar0"/>
    <w:rsid w:val="00576027"/>
    <w:rPr>
      <w:rFonts w:ascii="Calibri" w:eastAsia="맑은 고딕" w:hAnsi="Calibri"/>
      <w:sz w:val="20"/>
      <w:lang w:val="en-US" w:eastAsia="ko-KR"/>
    </w:rPr>
  </w:style>
  <w:style w:type="paragraph" w:customStyle="1" w:styleId="ECU">
    <w:name w:val="見出し３（現代ECU個別ダイアグ仕様）"/>
    <w:basedOn w:val="32"/>
    <w:rsid w:val="00576027"/>
    <w:pPr>
      <w:keepNext w:val="0"/>
      <w:keepLines w:val="0"/>
      <w:numPr>
        <w:ilvl w:val="0"/>
        <w:numId w:val="0"/>
      </w:numPr>
      <w:tabs>
        <w:tab w:val="num" w:pos="900"/>
      </w:tabs>
      <w:spacing w:before="240" w:after="240"/>
      <w:ind w:left="720"/>
    </w:pPr>
    <w:rPr>
      <w:rFonts w:ascii="현대하모니 B" w:eastAsia="MS Mincho" w:hAnsi="현대하모니 B"/>
      <w:b w:val="0"/>
      <w:bCs w:val="0"/>
      <w:color w:val="auto"/>
      <w:sz w:val="28"/>
      <w:szCs w:val="28"/>
      <w:lang w:val="x-none" w:eastAsia="ja-JP"/>
    </w:rPr>
  </w:style>
  <w:style w:type="paragraph" w:customStyle="1" w:styleId="xl402">
    <w:name w:val="xl402"/>
    <w:basedOn w:val="a2"/>
    <w:rsid w:val="00576027"/>
    <w:pPr>
      <w:pBdr>
        <w:bottom w:val="single" w:sz="8" w:space="0" w:color="auto"/>
        <w:right w:val="single" w:sz="8" w:space="0" w:color="auto"/>
      </w:pBdr>
      <w:spacing w:before="100" w:beforeAutospacing="1" w:after="100" w:afterAutospacing="1"/>
      <w:jc w:val="both"/>
    </w:pPr>
    <w:rPr>
      <w:rFonts w:ascii="Arial" w:eastAsia="MS PGothic" w:hAnsi="Arial"/>
      <w:sz w:val="16"/>
      <w:szCs w:val="16"/>
      <w:lang w:eastAsia="ja-JP"/>
    </w:rPr>
  </w:style>
  <w:style w:type="paragraph" w:customStyle="1" w:styleId="xl403">
    <w:name w:val="xl403"/>
    <w:basedOn w:val="a2"/>
    <w:rsid w:val="00576027"/>
    <w:pPr>
      <w:pBdr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/>
      <w:jc w:val="both"/>
    </w:pPr>
    <w:rPr>
      <w:rFonts w:ascii="Arial" w:eastAsia="MS PGothic" w:hAnsi="Arial"/>
      <w:sz w:val="16"/>
      <w:szCs w:val="16"/>
      <w:lang w:eastAsia="ja-JP"/>
    </w:rPr>
  </w:style>
  <w:style w:type="paragraph" w:customStyle="1" w:styleId="xl404">
    <w:name w:val="xl404"/>
    <w:basedOn w:val="a2"/>
    <w:rsid w:val="00576027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/>
      <w:jc w:val="both"/>
    </w:pPr>
    <w:rPr>
      <w:rFonts w:ascii="Arial" w:eastAsia="MS PGothic" w:hAnsi="Arial"/>
      <w:b/>
      <w:bCs/>
      <w:sz w:val="16"/>
      <w:szCs w:val="16"/>
      <w:lang w:eastAsia="ja-JP"/>
    </w:rPr>
  </w:style>
  <w:style w:type="paragraph" w:customStyle="1" w:styleId="xl405">
    <w:name w:val="xl405"/>
    <w:basedOn w:val="a2"/>
    <w:rsid w:val="00576027"/>
    <w:pPr>
      <w:pBdr>
        <w:top w:val="single" w:sz="8" w:space="0" w:color="auto"/>
        <w:left w:val="single" w:sz="8" w:space="0" w:color="auto"/>
        <w:right w:val="single" w:sz="8" w:space="0" w:color="auto"/>
      </w:pBdr>
      <w:spacing w:before="100" w:beforeAutospacing="1" w:after="100" w:afterAutospacing="1"/>
      <w:jc w:val="both"/>
    </w:pPr>
    <w:rPr>
      <w:rFonts w:ascii="Arial" w:eastAsia="MS PGothic" w:hAnsi="Arial"/>
      <w:sz w:val="16"/>
      <w:szCs w:val="16"/>
      <w:lang w:eastAsia="ja-JP"/>
    </w:rPr>
  </w:style>
  <w:style w:type="paragraph" w:customStyle="1" w:styleId="xl406">
    <w:name w:val="xl406"/>
    <w:basedOn w:val="a2"/>
    <w:rsid w:val="00576027"/>
    <w:pPr>
      <w:pBdr>
        <w:right w:val="single" w:sz="8" w:space="0" w:color="auto"/>
      </w:pBdr>
      <w:spacing w:before="100" w:beforeAutospacing="1" w:after="100" w:afterAutospacing="1"/>
      <w:jc w:val="both"/>
    </w:pPr>
    <w:rPr>
      <w:rFonts w:ascii="Arial" w:eastAsia="MS PGothic" w:hAnsi="Arial"/>
      <w:sz w:val="16"/>
      <w:szCs w:val="16"/>
      <w:lang w:eastAsia="ja-JP"/>
    </w:rPr>
  </w:style>
  <w:style w:type="paragraph" w:customStyle="1" w:styleId="xl407">
    <w:name w:val="xl407"/>
    <w:basedOn w:val="a2"/>
    <w:rsid w:val="00576027"/>
    <w:pPr>
      <w:pBdr>
        <w:left w:val="single" w:sz="8" w:space="0" w:color="auto"/>
        <w:right w:val="single" w:sz="8" w:space="0" w:color="auto"/>
      </w:pBdr>
      <w:spacing w:before="100" w:beforeAutospacing="1" w:after="100" w:afterAutospacing="1"/>
      <w:jc w:val="both"/>
    </w:pPr>
    <w:rPr>
      <w:rFonts w:ascii="Arial" w:eastAsia="MS PGothic" w:hAnsi="Arial"/>
      <w:sz w:val="16"/>
      <w:szCs w:val="16"/>
      <w:lang w:eastAsia="ja-JP"/>
    </w:rPr>
  </w:style>
  <w:style w:type="paragraph" w:customStyle="1" w:styleId="xl408">
    <w:name w:val="xl408"/>
    <w:basedOn w:val="a2"/>
    <w:rsid w:val="00576027"/>
    <w:pPr>
      <w:pBdr>
        <w:left w:val="single" w:sz="8" w:space="0" w:color="auto"/>
        <w:right w:val="single" w:sz="8" w:space="0" w:color="auto"/>
      </w:pBdr>
      <w:spacing w:before="100" w:beforeAutospacing="1" w:after="100" w:afterAutospacing="1"/>
    </w:pPr>
    <w:rPr>
      <w:rFonts w:ascii="MS PGothic" w:eastAsia="MS PGothic" w:hAnsi="MS PGothic" w:cs="MS PGothic"/>
      <w:sz w:val="24"/>
      <w:szCs w:val="24"/>
      <w:lang w:eastAsia="ja-JP"/>
    </w:rPr>
  </w:style>
  <w:style w:type="paragraph" w:customStyle="1" w:styleId="xl409">
    <w:name w:val="xl409"/>
    <w:basedOn w:val="a2"/>
    <w:rsid w:val="00576027"/>
    <w:pPr>
      <w:pBdr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/>
    </w:pPr>
    <w:rPr>
      <w:rFonts w:ascii="MS PGothic" w:eastAsia="MS PGothic" w:hAnsi="MS PGothic" w:cs="MS PGothic"/>
      <w:sz w:val="24"/>
      <w:szCs w:val="24"/>
      <w:lang w:eastAsia="ja-JP"/>
    </w:rPr>
  </w:style>
  <w:style w:type="paragraph" w:customStyle="1" w:styleId="xl410">
    <w:name w:val="xl410"/>
    <w:basedOn w:val="a2"/>
    <w:rsid w:val="00576027"/>
    <w:pPr>
      <w:pBdr>
        <w:top w:val="single" w:sz="8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</w:pPr>
    <w:rPr>
      <w:rFonts w:ascii="MS PGothic" w:eastAsia="MS PGothic" w:hAnsi="MS PGothic" w:cs="MS PGothic"/>
      <w:color w:val="000000"/>
      <w:sz w:val="18"/>
      <w:szCs w:val="18"/>
      <w:lang w:eastAsia="ja-JP"/>
    </w:rPr>
  </w:style>
  <w:style w:type="paragraph" w:customStyle="1" w:styleId="xl411">
    <w:name w:val="xl411"/>
    <w:basedOn w:val="a2"/>
    <w:rsid w:val="00576027"/>
    <w:pPr>
      <w:pBdr>
        <w:top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</w:pPr>
    <w:rPr>
      <w:rFonts w:ascii="MS PGothic" w:eastAsia="MS PGothic" w:hAnsi="MS PGothic" w:cs="MS PGothic"/>
      <w:color w:val="000000"/>
      <w:sz w:val="18"/>
      <w:szCs w:val="18"/>
      <w:lang w:eastAsia="ja-JP"/>
    </w:rPr>
  </w:style>
  <w:style w:type="paragraph" w:customStyle="1" w:styleId="xl412">
    <w:name w:val="xl412"/>
    <w:basedOn w:val="a2"/>
    <w:rsid w:val="00576027"/>
    <w:pPr>
      <w:pBdr>
        <w:top w:val="single" w:sz="8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ascii="MS PGothic" w:eastAsia="MS PGothic" w:hAnsi="MS PGothic" w:cs="MS PGothic"/>
      <w:sz w:val="16"/>
      <w:szCs w:val="16"/>
      <w:lang w:eastAsia="ja-JP"/>
    </w:rPr>
  </w:style>
  <w:style w:type="paragraph" w:customStyle="1" w:styleId="xl413">
    <w:name w:val="xl413"/>
    <w:basedOn w:val="a2"/>
    <w:rsid w:val="00576027"/>
    <w:pPr>
      <w:pBdr>
        <w:top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ascii="MS PGothic" w:eastAsia="MS PGothic" w:hAnsi="MS PGothic" w:cs="MS PGothic"/>
      <w:sz w:val="16"/>
      <w:szCs w:val="16"/>
      <w:lang w:eastAsia="ja-JP"/>
    </w:rPr>
  </w:style>
  <w:style w:type="paragraph" w:customStyle="1" w:styleId="xl414">
    <w:name w:val="xl414"/>
    <w:basedOn w:val="a2"/>
    <w:rsid w:val="00576027"/>
    <w:pPr>
      <w:pBdr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ascii="MS PGothic" w:eastAsia="MS PGothic" w:hAnsi="MS PGothic" w:cs="MS PGothic"/>
      <w:sz w:val="16"/>
      <w:szCs w:val="16"/>
      <w:lang w:eastAsia="ja-JP"/>
    </w:rPr>
  </w:style>
  <w:style w:type="paragraph" w:customStyle="1" w:styleId="xl415">
    <w:name w:val="xl415"/>
    <w:basedOn w:val="a2"/>
    <w:rsid w:val="00576027"/>
    <w:pPr>
      <w:pBdr>
        <w:top w:val="single" w:sz="8" w:space="0" w:color="auto"/>
        <w:left w:val="single" w:sz="8" w:space="0" w:color="auto"/>
        <w:bottom w:val="single" w:sz="4" w:space="0" w:color="auto"/>
      </w:pBdr>
      <w:spacing w:before="100" w:beforeAutospacing="1" w:after="100" w:afterAutospacing="1"/>
    </w:pPr>
    <w:rPr>
      <w:rFonts w:ascii="Arial" w:eastAsia="MS PGothic" w:hAnsi="Arial"/>
      <w:sz w:val="16"/>
      <w:szCs w:val="16"/>
      <w:lang w:eastAsia="ja-JP"/>
    </w:rPr>
  </w:style>
  <w:style w:type="paragraph" w:customStyle="1" w:styleId="xl416">
    <w:name w:val="xl416"/>
    <w:basedOn w:val="a2"/>
    <w:rsid w:val="00576027"/>
    <w:pPr>
      <w:pBdr>
        <w:top w:val="single" w:sz="4" w:space="0" w:color="auto"/>
        <w:left w:val="single" w:sz="8" w:space="0" w:color="auto"/>
        <w:bottom w:val="single" w:sz="4" w:space="0" w:color="auto"/>
      </w:pBdr>
      <w:spacing w:before="100" w:beforeAutospacing="1" w:after="100" w:afterAutospacing="1"/>
    </w:pPr>
    <w:rPr>
      <w:rFonts w:ascii="Arial" w:eastAsia="MS PGothic" w:hAnsi="Arial"/>
      <w:sz w:val="16"/>
      <w:szCs w:val="16"/>
      <w:lang w:eastAsia="ja-JP"/>
    </w:rPr>
  </w:style>
  <w:style w:type="paragraph" w:customStyle="1" w:styleId="xl417">
    <w:name w:val="xl417"/>
    <w:basedOn w:val="a2"/>
    <w:rsid w:val="00576027"/>
    <w:pPr>
      <w:pBdr>
        <w:top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</w:pPr>
    <w:rPr>
      <w:rFonts w:ascii="MS PGothic" w:eastAsia="MS PGothic" w:hAnsi="MS PGothic" w:cs="MS PGothic"/>
      <w:sz w:val="24"/>
      <w:szCs w:val="24"/>
      <w:lang w:eastAsia="ja-JP"/>
    </w:rPr>
  </w:style>
  <w:style w:type="paragraph" w:customStyle="1" w:styleId="xl418">
    <w:name w:val="xl418"/>
    <w:basedOn w:val="a2"/>
    <w:rsid w:val="00576027"/>
    <w:pPr>
      <w:pBdr>
        <w:top w:val="single" w:sz="4" w:space="0" w:color="auto"/>
        <w:left w:val="single" w:sz="8" w:space="0" w:color="auto"/>
        <w:bottom w:val="single" w:sz="4" w:space="0" w:color="auto"/>
      </w:pBdr>
      <w:spacing w:before="100" w:beforeAutospacing="1" w:after="100" w:afterAutospacing="1"/>
      <w:jc w:val="both"/>
    </w:pPr>
    <w:rPr>
      <w:rFonts w:ascii="Arial" w:eastAsia="MS PGothic" w:hAnsi="Arial"/>
      <w:sz w:val="16"/>
      <w:szCs w:val="16"/>
      <w:lang w:eastAsia="ja-JP"/>
    </w:rPr>
  </w:style>
  <w:style w:type="paragraph" w:customStyle="1" w:styleId="xl419">
    <w:name w:val="xl419"/>
    <w:basedOn w:val="a2"/>
    <w:rsid w:val="00576027"/>
    <w:pPr>
      <w:pBdr>
        <w:top w:val="single" w:sz="4" w:space="0" w:color="auto"/>
        <w:left w:val="single" w:sz="8" w:space="0" w:color="auto"/>
        <w:bottom w:val="single" w:sz="4" w:space="0" w:color="auto"/>
      </w:pBdr>
      <w:spacing w:before="100" w:beforeAutospacing="1" w:after="100" w:afterAutospacing="1"/>
    </w:pPr>
    <w:rPr>
      <w:rFonts w:ascii="Arial" w:eastAsia="MS PGothic" w:hAnsi="Arial"/>
      <w:sz w:val="18"/>
      <w:szCs w:val="18"/>
      <w:lang w:eastAsia="ja-JP"/>
    </w:rPr>
  </w:style>
  <w:style w:type="paragraph" w:customStyle="1" w:styleId="xl420">
    <w:name w:val="xl420"/>
    <w:basedOn w:val="a2"/>
    <w:rsid w:val="00576027"/>
    <w:pPr>
      <w:pBdr>
        <w:top w:val="single" w:sz="4" w:space="0" w:color="auto"/>
        <w:left w:val="single" w:sz="8" w:space="0" w:color="auto"/>
        <w:bottom w:val="single" w:sz="4" w:space="0" w:color="auto"/>
      </w:pBdr>
      <w:spacing w:before="100" w:beforeAutospacing="1" w:after="100" w:afterAutospacing="1"/>
      <w:jc w:val="both"/>
    </w:pPr>
    <w:rPr>
      <w:rFonts w:ascii="Arial" w:eastAsia="MS PGothic" w:hAnsi="Arial"/>
      <w:color w:val="000000"/>
      <w:sz w:val="16"/>
      <w:szCs w:val="16"/>
      <w:lang w:eastAsia="ja-JP"/>
    </w:rPr>
  </w:style>
  <w:style w:type="paragraph" w:customStyle="1" w:styleId="xl421">
    <w:name w:val="xl421"/>
    <w:basedOn w:val="a2"/>
    <w:rsid w:val="00576027"/>
    <w:pPr>
      <w:pBdr>
        <w:top w:val="single" w:sz="8" w:space="0" w:color="auto"/>
        <w:left w:val="single" w:sz="8" w:space="0" w:color="auto"/>
        <w:right w:val="single" w:sz="8" w:space="0" w:color="auto"/>
      </w:pBdr>
      <w:spacing w:before="100" w:beforeAutospacing="1" w:after="100" w:afterAutospacing="1"/>
    </w:pPr>
    <w:rPr>
      <w:rFonts w:ascii="MS PGothic" w:eastAsia="MS PGothic" w:hAnsi="MS PGothic" w:cs="MS PGothic"/>
      <w:sz w:val="24"/>
      <w:szCs w:val="24"/>
      <w:lang w:eastAsia="ja-JP"/>
    </w:rPr>
  </w:style>
  <w:style w:type="paragraph" w:customStyle="1" w:styleId="xl422">
    <w:name w:val="xl422"/>
    <w:basedOn w:val="a2"/>
    <w:rsid w:val="00576027"/>
    <w:pPr>
      <w:pBdr>
        <w:top w:val="single" w:sz="4" w:space="0" w:color="auto"/>
        <w:left w:val="single" w:sz="8" w:space="0" w:color="auto"/>
      </w:pBdr>
      <w:spacing w:before="100" w:beforeAutospacing="1" w:after="100" w:afterAutospacing="1"/>
    </w:pPr>
    <w:rPr>
      <w:rFonts w:ascii="Arial" w:eastAsia="MS PGothic" w:hAnsi="Arial"/>
      <w:sz w:val="16"/>
      <w:szCs w:val="16"/>
      <w:lang w:eastAsia="ja-JP"/>
    </w:rPr>
  </w:style>
  <w:style w:type="paragraph" w:customStyle="1" w:styleId="xl423">
    <w:name w:val="xl423"/>
    <w:basedOn w:val="a2"/>
    <w:rsid w:val="00576027"/>
    <w:pPr>
      <w:pBdr>
        <w:top w:val="single" w:sz="4" w:space="0" w:color="auto"/>
        <w:right w:val="single" w:sz="8" w:space="0" w:color="auto"/>
      </w:pBdr>
      <w:spacing w:before="100" w:beforeAutospacing="1" w:after="100" w:afterAutospacing="1"/>
    </w:pPr>
    <w:rPr>
      <w:rFonts w:ascii="MS PGothic" w:eastAsia="MS PGothic" w:hAnsi="MS PGothic" w:cs="MS PGothic"/>
      <w:sz w:val="24"/>
      <w:szCs w:val="24"/>
      <w:lang w:eastAsia="ja-JP"/>
    </w:rPr>
  </w:style>
  <w:style w:type="paragraph" w:customStyle="1" w:styleId="xl424">
    <w:name w:val="xl424"/>
    <w:basedOn w:val="a2"/>
    <w:rsid w:val="00576027"/>
    <w:pPr>
      <w:pBdr>
        <w:left w:val="single" w:sz="8" w:space="0" w:color="auto"/>
        <w:bottom w:val="single" w:sz="4" w:space="0" w:color="auto"/>
      </w:pBdr>
      <w:spacing w:before="100" w:beforeAutospacing="1" w:after="100" w:afterAutospacing="1"/>
    </w:pPr>
    <w:rPr>
      <w:rFonts w:ascii="Arial" w:eastAsia="MS PGothic" w:hAnsi="Arial"/>
      <w:sz w:val="16"/>
      <w:szCs w:val="16"/>
      <w:lang w:eastAsia="ja-JP"/>
    </w:rPr>
  </w:style>
  <w:style w:type="paragraph" w:customStyle="1" w:styleId="xl425">
    <w:name w:val="xl425"/>
    <w:basedOn w:val="a2"/>
    <w:rsid w:val="00576027"/>
    <w:pPr>
      <w:pBdr>
        <w:bottom w:val="single" w:sz="4" w:space="0" w:color="auto"/>
        <w:right w:val="single" w:sz="8" w:space="0" w:color="auto"/>
      </w:pBdr>
      <w:spacing w:before="100" w:beforeAutospacing="1" w:after="100" w:afterAutospacing="1"/>
    </w:pPr>
    <w:rPr>
      <w:rFonts w:ascii="MS PGothic" w:eastAsia="MS PGothic" w:hAnsi="MS PGothic" w:cs="MS PGothic"/>
      <w:sz w:val="24"/>
      <w:szCs w:val="24"/>
      <w:lang w:eastAsia="ja-JP"/>
    </w:rPr>
  </w:style>
  <w:style w:type="paragraph" w:customStyle="1" w:styleId="xl426">
    <w:name w:val="xl426"/>
    <w:basedOn w:val="a2"/>
    <w:rsid w:val="00576027"/>
    <w:pPr>
      <w:pBdr>
        <w:top w:val="single" w:sz="8" w:space="0" w:color="auto"/>
        <w:left w:val="single" w:sz="8" w:space="0" w:color="auto"/>
      </w:pBdr>
      <w:spacing w:before="100" w:beforeAutospacing="1" w:after="100" w:afterAutospacing="1"/>
    </w:pPr>
    <w:rPr>
      <w:rFonts w:ascii="Helvetica" w:eastAsia="MS PGothic" w:hAnsi="Helvetica" w:cs="MS PGothic"/>
      <w:sz w:val="18"/>
      <w:szCs w:val="18"/>
      <w:lang w:eastAsia="ja-JP"/>
    </w:rPr>
  </w:style>
  <w:style w:type="paragraph" w:customStyle="1" w:styleId="xl427">
    <w:name w:val="xl427"/>
    <w:basedOn w:val="a2"/>
    <w:rsid w:val="00576027"/>
    <w:pPr>
      <w:pBdr>
        <w:top w:val="single" w:sz="8" w:space="0" w:color="auto"/>
        <w:right w:val="single" w:sz="8" w:space="0" w:color="auto"/>
      </w:pBdr>
      <w:spacing w:before="100" w:beforeAutospacing="1" w:after="100" w:afterAutospacing="1"/>
    </w:pPr>
    <w:rPr>
      <w:rFonts w:ascii="MS PGothic" w:eastAsia="MS PGothic" w:hAnsi="MS PGothic" w:cs="MS PGothic"/>
      <w:sz w:val="24"/>
      <w:szCs w:val="24"/>
      <w:lang w:eastAsia="ja-JP"/>
    </w:rPr>
  </w:style>
  <w:style w:type="paragraph" w:customStyle="1" w:styleId="xl428">
    <w:name w:val="xl428"/>
    <w:basedOn w:val="a2"/>
    <w:rsid w:val="00576027"/>
    <w:pPr>
      <w:pBdr>
        <w:left w:val="single" w:sz="8" w:space="0" w:color="auto"/>
      </w:pBdr>
      <w:spacing w:before="100" w:beforeAutospacing="1" w:after="100" w:afterAutospacing="1"/>
    </w:pPr>
    <w:rPr>
      <w:rFonts w:ascii="Helvetica" w:eastAsia="MS PGothic" w:hAnsi="Helvetica" w:cs="MS PGothic"/>
      <w:sz w:val="18"/>
      <w:szCs w:val="18"/>
      <w:lang w:eastAsia="ja-JP"/>
    </w:rPr>
  </w:style>
  <w:style w:type="paragraph" w:customStyle="1" w:styleId="xl429">
    <w:name w:val="xl429"/>
    <w:basedOn w:val="a2"/>
    <w:rsid w:val="00576027"/>
    <w:pPr>
      <w:pBdr>
        <w:right w:val="single" w:sz="8" w:space="0" w:color="auto"/>
      </w:pBdr>
      <w:spacing w:before="100" w:beforeAutospacing="1" w:after="100" w:afterAutospacing="1"/>
    </w:pPr>
    <w:rPr>
      <w:rFonts w:ascii="MS PGothic" w:eastAsia="MS PGothic" w:hAnsi="MS PGothic" w:cs="MS PGothic"/>
      <w:sz w:val="24"/>
      <w:szCs w:val="24"/>
      <w:lang w:eastAsia="ja-JP"/>
    </w:rPr>
  </w:style>
  <w:style w:type="paragraph" w:customStyle="1" w:styleId="xl430">
    <w:name w:val="xl430"/>
    <w:basedOn w:val="a2"/>
    <w:rsid w:val="00576027"/>
    <w:pPr>
      <w:pBdr>
        <w:left w:val="single" w:sz="8" w:space="0" w:color="auto"/>
        <w:bottom w:val="single" w:sz="8" w:space="0" w:color="auto"/>
      </w:pBdr>
      <w:spacing w:before="100" w:beforeAutospacing="1" w:after="100" w:afterAutospacing="1"/>
    </w:pPr>
    <w:rPr>
      <w:rFonts w:ascii="MS PGothic" w:eastAsia="MS PGothic" w:hAnsi="MS PGothic" w:cs="MS PGothic"/>
      <w:sz w:val="24"/>
      <w:szCs w:val="24"/>
      <w:lang w:eastAsia="ja-JP"/>
    </w:rPr>
  </w:style>
  <w:style w:type="paragraph" w:customStyle="1" w:styleId="xl431">
    <w:name w:val="xl431"/>
    <w:basedOn w:val="a2"/>
    <w:rsid w:val="00576027"/>
    <w:pPr>
      <w:pBdr>
        <w:bottom w:val="single" w:sz="8" w:space="0" w:color="auto"/>
        <w:right w:val="single" w:sz="8" w:space="0" w:color="auto"/>
      </w:pBdr>
      <w:spacing w:before="100" w:beforeAutospacing="1" w:after="100" w:afterAutospacing="1"/>
    </w:pPr>
    <w:rPr>
      <w:rFonts w:ascii="MS PGothic" w:eastAsia="MS PGothic" w:hAnsi="MS PGothic" w:cs="MS PGothic"/>
      <w:sz w:val="24"/>
      <w:szCs w:val="24"/>
      <w:lang w:eastAsia="ja-JP"/>
    </w:rPr>
  </w:style>
  <w:style w:type="paragraph" w:customStyle="1" w:styleId="xl432">
    <w:name w:val="xl432"/>
    <w:basedOn w:val="a2"/>
    <w:rsid w:val="00576027"/>
    <w:pPr>
      <w:pBdr>
        <w:top w:val="single" w:sz="8" w:space="0" w:color="auto"/>
        <w:right w:val="single" w:sz="8" w:space="0" w:color="auto"/>
      </w:pBdr>
      <w:spacing w:before="100" w:beforeAutospacing="1" w:after="100" w:afterAutospacing="1"/>
      <w:jc w:val="both"/>
    </w:pPr>
    <w:rPr>
      <w:rFonts w:ascii="Arial" w:eastAsia="MS PGothic" w:hAnsi="Arial"/>
      <w:sz w:val="16"/>
      <w:szCs w:val="16"/>
      <w:lang w:eastAsia="ja-JP"/>
    </w:rPr>
  </w:style>
  <w:style w:type="paragraph" w:customStyle="1" w:styleId="xl433">
    <w:name w:val="xl433"/>
    <w:basedOn w:val="a2"/>
    <w:rsid w:val="00576027"/>
    <w:pPr>
      <w:pBdr>
        <w:bottom w:val="single" w:sz="8" w:space="0" w:color="auto"/>
      </w:pBdr>
      <w:spacing w:before="100" w:beforeAutospacing="1" w:after="100" w:afterAutospacing="1"/>
    </w:pPr>
    <w:rPr>
      <w:rFonts w:ascii="MS PGothic" w:eastAsia="MS PGothic" w:hAnsi="MS PGothic" w:cs="MS PGothic"/>
      <w:sz w:val="24"/>
      <w:szCs w:val="24"/>
      <w:lang w:eastAsia="ja-JP"/>
    </w:rPr>
  </w:style>
  <w:style w:type="paragraph" w:customStyle="1" w:styleId="xl434">
    <w:name w:val="xl434"/>
    <w:basedOn w:val="a2"/>
    <w:rsid w:val="00576027"/>
    <w:pPr>
      <w:pBdr>
        <w:top w:val="single" w:sz="4" w:space="0" w:color="auto"/>
        <w:left w:val="single" w:sz="8" w:space="0" w:color="auto"/>
        <w:bottom w:val="single" w:sz="8" w:space="0" w:color="auto"/>
      </w:pBdr>
      <w:spacing w:before="100" w:beforeAutospacing="1" w:after="100" w:afterAutospacing="1"/>
    </w:pPr>
    <w:rPr>
      <w:rFonts w:ascii="MS PGothic" w:eastAsia="MS PGothic" w:hAnsi="MS PGothic" w:cs="MS PGothic"/>
      <w:sz w:val="24"/>
      <w:szCs w:val="24"/>
      <w:lang w:eastAsia="ja-JP"/>
    </w:rPr>
  </w:style>
  <w:style w:type="paragraph" w:customStyle="1" w:styleId="xl435">
    <w:name w:val="xl435"/>
    <w:basedOn w:val="a2"/>
    <w:rsid w:val="00576027"/>
    <w:pPr>
      <w:pBdr>
        <w:left w:val="single" w:sz="8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MS PGothic" w:eastAsia="MS PGothic" w:hAnsi="MS PGothic" w:cs="MS PGothic"/>
      <w:sz w:val="24"/>
      <w:szCs w:val="24"/>
      <w:lang w:eastAsia="ja-JP"/>
    </w:rPr>
  </w:style>
  <w:style w:type="paragraph" w:customStyle="1" w:styleId="xl436">
    <w:name w:val="xl436"/>
    <w:basedOn w:val="a2"/>
    <w:rsid w:val="00576027"/>
    <w:pPr>
      <w:pBdr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ascii="MS PGothic" w:eastAsia="MS PGothic" w:hAnsi="MS PGothic" w:cs="MS PGothic"/>
      <w:sz w:val="24"/>
      <w:szCs w:val="24"/>
      <w:lang w:eastAsia="ja-JP"/>
    </w:rPr>
  </w:style>
  <w:style w:type="paragraph" w:customStyle="1" w:styleId="xl437">
    <w:name w:val="xl437"/>
    <w:basedOn w:val="a2"/>
    <w:rsid w:val="00576027"/>
    <w:pPr>
      <w:pBdr>
        <w:left w:val="single" w:sz="8" w:space="0" w:color="auto"/>
      </w:pBdr>
      <w:spacing w:before="100" w:beforeAutospacing="1" w:after="100" w:afterAutospacing="1"/>
    </w:pPr>
    <w:rPr>
      <w:rFonts w:ascii="Helvetica" w:eastAsia="MS PGothic" w:hAnsi="Helvetica" w:cs="MS PGothic"/>
      <w:sz w:val="18"/>
      <w:szCs w:val="18"/>
      <w:lang w:eastAsia="ja-JP"/>
    </w:rPr>
  </w:style>
  <w:style w:type="paragraph" w:customStyle="1" w:styleId="xl438">
    <w:name w:val="xl438"/>
    <w:basedOn w:val="a2"/>
    <w:rsid w:val="00576027"/>
    <w:pPr>
      <w:pBdr>
        <w:right w:val="single" w:sz="8" w:space="0" w:color="auto"/>
      </w:pBdr>
      <w:spacing w:before="100" w:beforeAutospacing="1" w:after="100" w:afterAutospacing="1"/>
    </w:pPr>
    <w:rPr>
      <w:rFonts w:ascii="Helvetica" w:eastAsia="MS PGothic" w:hAnsi="Helvetica" w:cs="MS PGothic"/>
      <w:sz w:val="18"/>
      <w:szCs w:val="18"/>
      <w:lang w:eastAsia="ja-JP"/>
    </w:rPr>
  </w:style>
  <w:style w:type="paragraph" w:customStyle="1" w:styleId="xl439">
    <w:name w:val="xl439"/>
    <w:basedOn w:val="a2"/>
    <w:rsid w:val="00576027"/>
    <w:pPr>
      <w:pBdr>
        <w:top w:val="single" w:sz="8" w:space="0" w:color="auto"/>
        <w:left w:val="single" w:sz="8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Arial" w:eastAsia="MS PGothic" w:hAnsi="Arial"/>
      <w:b/>
      <w:bCs/>
      <w:sz w:val="16"/>
      <w:szCs w:val="16"/>
      <w:lang w:eastAsia="ja-JP"/>
    </w:rPr>
  </w:style>
  <w:style w:type="paragraph" w:customStyle="1" w:styleId="xl440">
    <w:name w:val="xl440"/>
    <w:basedOn w:val="a2"/>
    <w:rsid w:val="00576027"/>
    <w:pPr>
      <w:pBdr>
        <w:top w:val="single" w:sz="8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Arial" w:eastAsia="MS PGothic" w:hAnsi="Arial"/>
      <w:b/>
      <w:bCs/>
      <w:sz w:val="16"/>
      <w:szCs w:val="16"/>
      <w:lang w:eastAsia="ja-JP"/>
    </w:rPr>
  </w:style>
  <w:style w:type="paragraph" w:customStyle="1" w:styleId="xl441">
    <w:name w:val="xl441"/>
    <w:basedOn w:val="a2"/>
    <w:rsid w:val="00576027"/>
    <w:pPr>
      <w:pBdr>
        <w:top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ascii="Arial" w:eastAsia="MS PGothic" w:hAnsi="Arial"/>
      <w:b/>
      <w:bCs/>
      <w:sz w:val="16"/>
      <w:szCs w:val="16"/>
      <w:lang w:eastAsia="ja-JP"/>
    </w:rPr>
  </w:style>
  <w:style w:type="paragraph" w:customStyle="1" w:styleId="xl442">
    <w:name w:val="xl442"/>
    <w:basedOn w:val="a2"/>
    <w:rsid w:val="00576027"/>
    <w:pPr>
      <w:pBdr>
        <w:top w:val="single" w:sz="8" w:space="0" w:color="auto"/>
        <w:left w:val="single" w:sz="8" w:space="0" w:color="auto"/>
      </w:pBdr>
      <w:spacing w:before="100" w:beforeAutospacing="1" w:after="100" w:afterAutospacing="1"/>
    </w:pPr>
    <w:rPr>
      <w:rFonts w:ascii="Helvetica" w:eastAsia="MS PGothic" w:hAnsi="Helvetica" w:cs="MS PGothic"/>
      <w:sz w:val="18"/>
      <w:szCs w:val="18"/>
      <w:lang w:eastAsia="ja-JP"/>
    </w:rPr>
  </w:style>
  <w:style w:type="paragraph" w:customStyle="1" w:styleId="xl443">
    <w:name w:val="xl443"/>
    <w:basedOn w:val="a2"/>
    <w:rsid w:val="00576027"/>
    <w:pPr>
      <w:pBdr>
        <w:top w:val="single" w:sz="8" w:space="0" w:color="auto"/>
        <w:right w:val="single" w:sz="8" w:space="0" w:color="auto"/>
      </w:pBdr>
      <w:spacing w:before="100" w:beforeAutospacing="1" w:after="100" w:afterAutospacing="1"/>
    </w:pPr>
    <w:rPr>
      <w:rFonts w:ascii="Helvetica" w:eastAsia="MS PGothic" w:hAnsi="Helvetica" w:cs="MS PGothic"/>
      <w:sz w:val="18"/>
      <w:szCs w:val="18"/>
      <w:lang w:eastAsia="ja-JP"/>
    </w:rPr>
  </w:style>
  <w:style w:type="character" w:customStyle="1" w:styleId="4ATITlv-4FTITnv-4ArialChar1">
    <w:name w:val="스타일 스타일 스타일 제목 4A:TIT_lv-4F:TIT_nv-4 + (양방향) Arial + (한글) 바탕 + (한... Char"/>
    <w:link w:val="4ATITlv-4FTITnv-4Arial1"/>
    <w:locked/>
    <w:rsid w:val="00576027"/>
    <w:rPr>
      <w:rFonts w:ascii="현대하모니 B" w:eastAsia="MS Mincho" w:hAnsi="현대하모니 B"/>
      <w:bCs/>
      <w:sz w:val="22"/>
      <w:lang w:val="en-GB" w:eastAsia="x-none"/>
    </w:rPr>
  </w:style>
  <w:style w:type="paragraph" w:customStyle="1" w:styleId="4ATITlv-4FTITnv-4Arial1">
    <w:name w:val="스타일 스타일 스타일 제목 4A:TIT_lv-4F:TIT_nv-4 + (양방향) Arial + (한글) 바탕 + (한..."/>
    <w:basedOn w:val="4ATITlv-4FTITnv-4Arial0"/>
    <w:link w:val="4ATITlv-4FTITnv-4ArialChar1"/>
    <w:autoRedefine/>
    <w:rsid w:val="00576027"/>
    <w:rPr>
      <w:rFonts w:ascii="현대하모니 B" w:eastAsia="MS Mincho" w:hAnsi="현대하모니 B"/>
      <w:bCs/>
      <w:sz w:val="22"/>
      <w:lang w:val="en-GB" w:eastAsia="x-none"/>
    </w:rPr>
  </w:style>
  <w:style w:type="character" w:customStyle="1" w:styleId="4ATITlv-4FTITnv-4MSMinchoChar">
    <w:name w:val="스타일 제목 4A:TIT_lv-4F:TIT_nv-4 + (한글) MS Mincho Char"/>
    <w:link w:val="4ATITlv-4FTITnv-4MSMincho"/>
    <w:locked/>
    <w:rsid w:val="00576027"/>
    <w:rPr>
      <w:rFonts w:ascii="현대하모니 B" w:eastAsia="MS Mincho" w:hAnsi="현대하모니 B"/>
      <w:bCs/>
      <w:sz w:val="22"/>
      <w:lang w:val="en-GB" w:eastAsia="x-none"/>
    </w:rPr>
  </w:style>
  <w:style w:type="paragraph" w:customStyle="1" w:styleId="4ATITlv-4FTITnv-4MSMincho">
    <w:name w:val="스타일 제목 4A:TIT_lv-4F:TIT_nv-4 + (한글) MS Mincho"/>
    <w:basedOn w:val="41"/>
    <w:link w:val="4ATITlv-4FTITnv-4MSMinchoChar"/>
    <w:rsid w:val="00576027"/>
    <w:pPr>
      <w:keepLines w:val="0"/>
      <w:tabs>
        <w:tab w:val="num" w:pos="864"/>
      </w:tabs>
      <w:spacing w:before="240" w:after="240"/>
    </w:pPr>
    <w:rPr>
      <w:rFonts w:ascii="현대하모니 B" w:eastAsia="MS Mincho" w:hAnsi="현대하모니 B" w:cs="Arial"/>
      <w:b w:val="0"/>
      <w:i/>
      <w:iCs w:val="0"/>
      <w:color w:val="auto"/>
      <w:szCs w:val="20"/>
      <w:lang w:val="en-GB" w:eastAsia="x-none"/>
    </w:rPr>
  </w:style>
  <w:style w:type="character" w:customStyle="1" w:styleId="3ATITlv-3FTITnv-3Char">
    <w:name w:val="스타일 제목 3A:TIT_lv-3F:TIT_nv-3 + (한글) 바탕 Char"/>
    <w:link w:val="3ATITlv-3FTITnv-3"/>
    <w:locked/>
    <w:rsid w:val="00576027"/>
    <w:rPr>
      <w:rFonts w:ascii="현대하모니 B" w:eastAsia="현대하모니 B" w:hAnsi="현대하모니 B"/>
      <w:bCs/>
      <w:sz w:val="22"/>
      <w:lang w:val="x-none" w:eastAsia="x-none"/>
    </w:rPr>
  </w:style>
  <w:style w:type="paragraph" w:customStyle="1" w:styleId="3ATITlv-3FTITnv-3">
    <w:name w:val="스타일 제목 3A:TIT_lv-3F:TIT_nv-3 + (한글) 바탕"/>
    <w:basedOn w:val="32"/>
    <w:link w:val="3ATITlv-3FTITnv-3Char"/>
    <w:rsid w:val="00576027"/>
    <w:pPr>
      <w:keepNext w:val="0"/>
      <w:keepLines w:val="0"/>
      <w:numPr>
        <w:ilvl w:val="0"/>
        <w:numId w:val="0"/>
      </w:numPr>
      <w:spacing w:before="240" w:after="240"/>
    </w:pPr>
    <w:rPr>
      <w:rFonts w:ascii="현대하모니 B" w:eastAsia="현대하모니 B" w:hAnsi="현대하모니 B" w:cs="Arial"/>
      <w:b w:val="0"/>
      <w:color w:val="auto"/>
      <w:szCs w:val="20"/>
      <w:lang w:val="x-none" w:eastAsia="x-none"/>
    </w:rPr>
  </w:style>
  <w:style w:type="character" w:customStyle="1" w:styleId="1ATITlv-1FTITnv-1ArialChar0">
    <w:name w:val="스타일 스타일 제목 1A:TIT_lv-1F:TIT_nv-1 + (양방향) Arial + (한글) 바탕 Char"/>
    <w:link w:val="1ATITlv-1FTITnv-1Arial0"/>
    <w:locked/>
    <w:rsid w:val="00576027"/>
    <w:rPr>
      <w:rFonts w:ascii="Arial" w:eastAsia="Times New Roman" w:hAnsi="Arial"/>
      <w:bCs/>
      <w:noProof/>
      <w:sz w:val="32"/>
      <w:lang w:val="x-none"/>
    </w:rPr>
  </w:style>
  <w:style w:type="paragraph" w:customStyle="1" w:styleId="1ATITlv-1FTITnv-1Arial0">
    <w:name w:val="스타일 스타일 제목 1A:TIT_lv-1F:TIT_nv-1 + (양방향) Arial + (한글) 바탕"/>
    <w:basedOn w:val="1ATITlv-1FTITnv-1Arial"/>
    <w:link w:val="1ATITlv-1FTITnv-1ArialChar0"/>
    <w:autoRedefine/>
    <w:rsid w:val="00576027"/>
    <w:rPr>
      <w:bCs/>
    </w:rPr>
  </w:style>
  <w:style w:type="character" w:customStyle="1" w:styleId="2ATITlv-2FTITnv-2ArialChar0">
    <w:name w:val="스타일 스타일 제목 2A:TIT_lv-2F:TIT_nv-2 + (양방향) Arial + (한글) 바탕 Char"/>
    <w:link w:val="2ATITlv-2FTITnv-2Arial0"/>
    <w:locked/>
    <w:rsid w:val="00576027"/>
    <w:rPr>
      <w:rFonts w:ascii="현대하모니 B" w:eastAsia="현대하모니 B" w:hAnsi="현대하모니 B"/>
      <w:bCs/>
      <w:sz w:val="28"/>
      <w:lang w:val="x-none" w:eastAsia="x-none"/>
    </w:rPr>
  </w:style>
  <w:style w:type="paragraph" w:customStyle="1" w:styleId="2ATITlv-2FTITnv-2Arial0">
    <w:name w:val="스타일 스타일 제목 2A:TIT_lv-2F:TIT_nv-2 + (양방향) Arial + (한글) 바탕"/>
    <w:basedOn w:val="2ATITlv-2FTITnv-2Arial"/>
    <w:link w:val="2ATITlv-2FTITnv-2ArialChar0"/>
    <w:autoRedefine/>
    <w:rsid w:val="00576027"/>
    <w:rPr>
      <w:bCs/>
    </w:rPr>
  </w:style>
  <w:style w:type="character" w:customStyle="1" w:styleId="3ATITlv-3FTITnv-3MSMincho14ptChar">
    <w:name w:val="스타일 제목 3A:TIT_lv-3F:TIT_nv-3 + (한글) MS Mincho 14 pt Char"/>
    <w:link w:val="3ATITlv-3FTITnv-3MSMincho14pt"/>
    <w:locked/>
    <w:rsid w:val="00576027"/>
    <w:rPr>
      <w:rFonts w:ascii="현대하모니 B" w:eastAsia="MS Mincho" w:hAnsi="현대하모니 B"/>
      <w:bCs/>
      <w:sz w:val="28"/>
      <w:lang w:val="x-none" w:eastAsia="x-none"/>
    </w:rPr>
  </w:style>
  <w:style w:type="paragraph" w:customStyle="1" w:styleId="3ATITlv-3FTITnv-3MSMincho14pt">
    <w:name w:val="스타일 제목 3A:TIT_lv-3F:TIT_nv-3 + (한글) MS Mincho 14 pt"/>
    <w:basedOn w:val="32"/>
    <w:link w:val="3ATITlv-3FTITnv-3MSMincho14ptChar"/>
    <w:autoRedefine/>
    <w:rsid w:val="00576027"/>
    <w:pPr>
      <w:keepNext w:val="0"/>
      <w:keepLines w:val="0"/>
      <w:numPr>
        <w:ilvl w:val="0"/>
        <w:numId w:val="0"/>
      </w:numPr>
      <w:spacing w:before="240" w:after="240"/>
    </w:pPr>
    <w:rPr>
      <w:rFonts w:ascii="현대하모니 B" w:eastAsia="MS Mincho" w:hAnsi="현대하모니 B" w:cs="Arial"/>
      <w:b w:val="0"/>
      <w:color w:val="auto"/>
      <w:sz w:val="28"/>
      <w:szCs w:val="20"/>
      <w:lang w:val="x-none" w:eastAsia="x-none"/>
    </w:rPr>
  </w:style>
  <w:style w:type="character" w:customStyle="1" w:styleId="5Char0">
    <w:name w:val="스타일5 Char"/>
    <w:link w:val="56"/>
    <w:locked/>
    <w:rsid w:val="00576027"/>
    <w:rPr>
      <w:rFonts w:ascii="현대하모니 L" w:eastAsia="현대하모니 L" w:hAnsi="현대하모니 L"/>
      <w:b/>
      <w:sz w:val="22"/>
      <w:lang w:val="en-AU" w:eastAsia="x-none"/>
    </w:rPr>
  </w:style>
  <w:style w:type="paragraph" w:customStyle="1" w:styleId="56">
    <w:name w:val="스타일5"/>
    <w:basedOn w:val="51"/>
    <w:link w:val="5Char0"/>
    <w:qFormat/>
    <w:rsid w:val="00576027"/>
    <w:pPr>
      <w:keepNext/>
      <w:numPr>
        <w:ilvl w:val="0"/>
        <w:numId w:val="0"/>
      </w:numPr>
      <w:tabs>
        <w:tab w:val="num" w:pos="960"/>
      </w:tabs>
      <w:spacing w:before="240" w:after="120"/>
      <w:ind w:left="960" w:hanging="960"/>
    </w:pPr>
    <w:rPr>
      <w:rFonts w:ascii="현대하모니 L" w:eastAsia="현대하모니 L" w:hAnsi="현대하모니 L"/>
      <w:b/>
      <w:szCs w:val="20"/>
      <w:lang w:val="en-AU" w:eastAsia="x-none"/>
    </w:rPr>
  </w:style>
  <w:style w:type="character" w:customStyle="1" w:styleId="shorttext1">
    <w:name w:val="short_text1"/>
    <w:rsid w:val="00576027"/>
    <w:rPr>
      <w:sz w:val="26"/>
      <w:szCs w:val="26"/>
    </w:rPr>
  </w:style>
  <w:style w:type="paragraph" w:customStyle="1" w:styleId="MAIN">
    <w:name w:val="MAIN"/>
    <w:basedOn w:val="afff6"/>
    <w:link w:val="MAINChar"/>
    <w:qFormat/>
    <w:rsid w:val="00576027"/>
    <w:pPr>
      <w:tabs>
        <w:tab w:val="clear" w:pos="800"/>
        <w:tab w:val="clear" w:pos="1600"/>
        <w:tab w:val="clear" w:pos="2400"/>
        <w:tab w:val="clear" w:pos="3200"/>
        <w:tab w:val="clear" w:pos="4000"/>
        <w:tab w:val="clear" w:pos="4800"/>
        <w:tab w:val="clear" w:pos="5600"/>
        <w:tab w:val="clear" w:pos="6400"/>
        <w:tab w:val="clear" w:pos="7200"/>
        <w:tab w:val="clear" w:pos="8000"/>
        <w:tab w:val="clear" w:pos="8800"/>
        <w:tab w:val="clear" w:pos="9600"/>
        <w:tab w:val="clear" w:pos="10400"/>
        <w:tab w:val="clear" w:pos="11200"/>
        <w:tab w:val="clear" w:pos="12000"/>
        <w:tab w:val="clear" w:pos="12800"/>
        <w:tab w:val="clear" w:pos="13600"/>
        <w:tab w:val="clear" w:pos="14400"/>
        <w:tab w:val="clear" w:pos="15200"/>
        <w:tab w:val="clear" w:pos="16000"/>
        <w:tab w:val="clear" w:pos="16800"/>
        <w:tab w:val="clear" w:pos="17600"/>
        <w:tab w:val="clear" w:pos="18400"/>
        <w:tab w:val="clear" w:pos="19200"/>
        <w:tab w:val="clear" w:pos="20000"/>
        <w:tab w:val="clear" w:pos="20800"/>
        <w:tab w:val="clear" w:pos="21600"/>
        <w:tab w:val="clear" w:pos="22400"/>
        <w:tab w:val="clear" w:pos="23200"/>
        <w:tab w:val="clear" w:pos="24000"/>
        <w:tab w:val="clear" w:pos="24800"/>
      </w:tabs>
      <w:spacing w:line="360" w:lineRule="exact"/>
      <w:textAlignment w:val="baseline"/>
    </w:pPr>
    <w:rPr>
      <w:rFonts w:ascii="맑은 고딕" w:eastAsia="맑은 고딕"/>
      <w:kern w:val="0"/>
      <w:sz w:val="22"/>
      <w:szCs w:val="20"/>
    </w:rPr>
  </w:style>
  <w:style w:type="character" w:customStyle="1" w:styleId="MAINChar">
    <w:name w:val="MAIN Char"/>
    <w:link w:val="MAIN"/>
    <w:rsid w:val="00576027"/>
    <w:rPr>
      <w:rFonts w:ascii="맑은 고딕" w:hAnsi="맑은 고딕" w:cs="Times New Roman"/>
      <w:color w:val="000000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1077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46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291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307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890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311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380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144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713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85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126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323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418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707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207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459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840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118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861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27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112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376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789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291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732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94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708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059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385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318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173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42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308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318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969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75484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52471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65387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2078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215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40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213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843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8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481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212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729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80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792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064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278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604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018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202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90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633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517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oleObject" Target="embeddings/oleObject55.bin"/><Relationship Id="rId21" Type="http://schemas.openxmlformats.org/officeDocument/2006/relationships/oleObject" Target="embeddings/oleObject6.bin"/><Relationship Id="rId42" Type="http://schemas.openxmlformats.org/officeDocument/2006/relationships/image" Target="media/image17.emf"/><Relationship Id="rId63" Type="http://schemas.openxmlformats.org/officeDocument/2006/relationships/oleObject" Target="embeddings/oleObject27.bin"/><Relationship Id="rId84" Type="http://schemas.openxmlformats.org/officeDocument/2006/relationships/image" Target="media/image38.emf"/><Relationship Id="rId138" Type="http://schemas.openxmlformats.org/officeDocument/2006/relationships/image" Target="media/image64.emf"/><Relationship Id="rId159" Type="http://schemas.openxmlformats.org/officeDocument/2006/relationships/footer" Target="footer2.xml"/><Relationship Id="rId107" Type="http://schemas.openxmlformats.org/officeDocument/2006/relationships/oleObject" Target="embeddings/oleObject50.bin"/><Relationship Id="rId11" Type="http://schemas.openxmlformats.org/officeDocument/2006/relationships/oleObject" Target="embeddings/oleObject1.bin"/><Relationship Id="rId32" Type="http://schemas.openxmlformats.org/officeDocument/2006/relationships/image" Target="media/image12.emf"/><Relationship Id="rId53" Type="http://schemas.openxmlformats.org/officeDocument/2006/relationships/oleObject" Target="embeddings/oleObject22.bin"/><Relationship Id="rId74" Type="http://schemas.openxmlformats.org/officeDocument/2006/relationships/image" Target="media/image33.emf"/><Relationship Id="rId128" Type="http://schemas.openxmlformats.org/officeDocument/2006/relationships/image" Target="media/image59.emf"/><Relationship Id="rId149" Type="http://schemas.openxmlformats.org/officeDocument/2006/relationships/oleObject" Target="embeddings/oleObject71.bin"/><Relationship Id="rId5" Type="http://schemas.openxmlformats.org/officeDocument/2006/relationships/webSettings" Target="webSettings.xml"/><Relationship Id="rId95" Type="http://schemas.openxmlformats.org/officeDocument/2006/relationships/oleObject" Target="embeddings/oleObject44.bin"/><Relationship Id="rId160" Type="http://schemas.openxmlformats.org/officeDocument/2006/relationships/fontTable" Target="fontTable.xml"/><Relationship Id="rId22" Type="http://schemas.openxmlformats.org/officeDocument/2006/relationships/image" Target="media/image7.emf"/><Relationship Id="rId43" Type="http://schemas.openxmlformats.org/officeDocument/2006/relationships/oleObject" Target="embeddings/oleObject17.bin"/><Relationship Id="rId64" Type="http://schemas.openxmlformats.org/officeDocument/2006/relationships/image" Target="media/image28.emf"/><Relationship Id="rId118" Type="http://schemas.openxmlformats.org/officeDocument/2006/relationships/image" Target="media/image54.emf"/><Relationship Id="rId139" Type="http://schemas.openxmlformats.org/officeDocument/2006/relationships/oleObject" Target="embeddings/oleObject66.bin"/><Relationship Id="rId85" Type="http://schemas.openxmlformats.org/officeDocument/2006/relationships/oleObject" Target="embeddings/oleObject38.bin"/><Relationship Id="rId150" Type="http://schemas.openxmlformats.org/officeDocument/2006/relationships/image" Target="media/image70.emf"/><Relationship Id="rId12" Type="http://schemas.openxmlformats.org/officeDocument/2006/relationships/image" Target="media/image2.emf"/><Relationship Id="rId17" Type="http://schemas.openxmlformats.org/officeDocument/2006/relationships/oleObject" Target="embeddings/oleObject4.bin"/><Relationship Id="rId33" Type="http://schemas.openxmlformats.org/officeDocument/2006/relationships/oleObject" Target="embeddings/oleObject12.bin"/><Relationship Id="rId38" Type="http://schemas.openxmlformats.org/officeDocument/2006/relationships/image" Target="media/image15.emf"/><Relationship Id="rId59" Type="http://schemas.openxmlformats.org/officeDocument/2006/relationships/oleObject" Target="embeddings/oleObject25.bin"/><Relationship Id="rId103" Type="http://schemas.openxmlformats.org/officeDocument/2006/relationships/oleObject" Target="embeddings/oleObject48.bin"/><Relationship Id="rId108" Type="http://schemas.openxmlformats.org/officeDocument/2006/relationships/image" Target="media/image49.emf"/><Relationship Id="rId124" Type="http://schemas.openxmlformats.org/officeDocument/2006/relationships/image" Target="media/image57.emf"/><Relationship Id="rId129" Type="http://schemas.openxmlformats.org/officeDocument/2006/relationships/oleObject" Target="embeddings/oleObject61.bin"/><Relationship Id="rId54" Type="http://schemas.openxmlformats.org/officeDocument/2006/relationships/image" Target="media/image23.emf"/><Relationship Id="rId70" Type="http://schemas.openxmlformats.org/officeDocument/2006/relationships/image" Target="media/image31.emf"/><Relationship Id="rId75" Type="http://schemas.openxmlformats.org/officeDocument/2006/relationships/oleObject" Target="embeddings/oleObject33.bin"/><Relationship Id="rId91" Type="http://schemas.openxmlformats.org/officeDocument/2006/relationships/oleObject" Target="embeddings/oleObject42.bin"/><Relationship Id="rId96" Type="http://schemas.openxmlformats.org/officeDocument/2006/relationships/image" Target="media/image43.emf"/><Relationship Id="rId140" Type="http://schemas.openxmlformats.org/officeDocument/2006/relationships/image" Target="media/image65.emf"/><Relationship Id="rId145" Type="http://schemas.openxmlformats.org/officeDocument/2006/relationships/oleObject" Target="embeddings/oleObject69.bin"/><Relationship Id="rId161" Type="http://schemas.microsoft.com/office/2011/relationships/people" Target="peop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23" Type="http://schemas.openxmlformats.org/officeDocument/2006/relationships/oleObject" Target="embeddings/oleObject7.bin"/><Relationship Id="rId28" Type="http://schemas.openxmlformats.org/officeDocument/2006/relationships/image" Target="media/image10.emf"/><Relationship Id="rId49" Type="http://schemas.openxmlformats.org/officeDocument/2006/relationships/oleObject" Target="embeddings/oleObject20.bin"/><Relationship Id="rId114" Type="http://schemas.openxmlformats.org/officeDocument/2006/relationships/image" Target="media/image52.emf"/><Relationship Id="rId119" Type="http://schemas.openxmlformats.org/officeDocument/2006/relationships/oleObject" Target="embeddings/oleObject56.bin"/><Relationship Id="rId44" Type="http://schemas.openxmlformats.org/officeDocument/2006/relationships/image" Target="media/image18.emf"/><Relationship Id="rId60" Type="http://schemas.openxmlformats.org/officeDocument/2006/relationships/image" Target="media/image26.emf"/><Relationship Id="rId65" Type="http://schemas.openxmlformats.org/officeDocument/2006/relationships/oleObject" Target="embeddings/oleObject28.bin"/><Relationship Id="rId81" Type="http://schemas.openxmlformats.org/officeDocument/2006/relationships/oleObject" Target="embeddings/oleObject36.bin"/><Relationship Id="rId86" Type="http://schemas.openxmlformats.org/officeDocument/2006/relationships/oleObject" Target="embeddings/oleObject39.bin"/><Relationship Id="rId130" Type="http://schemas.openxmlformats.org/officeDocument/2006/relationships/image" Target="media/image60.emf"/><Relationship Id="rId135" Type="http://schemas.openxmlformats.org/officeDocument/2006/relationships/oleObject" Target="embeddings/oleObject64.bin"/><Relationship Id="rId151" Type="http://schemas.openxmlformats.org/officeDocument/2006/relationships/oleObject" Target="embeddings/oleObject72.bin"/><Relationship Id="rId156" Type="http://schemas.openxmlformats.org/officeDocument/2006/relationships/header" Target="header1.xml"/><Relationship Id="rId13" Type="http://schemas.openxmlformats.org/officeDocument/2006/relationships/oleObject" Target="embeddings/oleObject2.bin"/><Relationship Id="rId18" Type="http://schemas.openxmlformats.org/officeDocument/2006/relationships/image" Target="media/image5.emf"/><Relationship Id="rId39" Type="http://schemas.openxmlformats.org/officeDocument/2006/relationships/oleObject" Target="embeddings/oleObject15.bin"/><Relationship Id="rId109" Type="http://schemas.openxmlformats.org/officeDocument/2006/relationships/oleObject" Target="embeddings/oleObject51.bin"/><Relationship Id="rId34" Type="http://schemas.openxmlformats.org/officeDocument/2006/relationships/image" Target="media/image13.emf"/><Relationship Id="rId50" Type="http://schemas.openxmlformats.org/officeDocument/2006/relationships/image" Target="media/image21.emf"/><Relationship Id="rId55" Type="http://schemas.openxmlformats.org/officeDocument/2006/relationships/oleObject" Target="embeddings/oleObject23.bin"/><Relationship Id="rId76" Type="http://schemas.openxmlformats.org/officeDocument/2006/relationships/image" Target="media/image34.emf"/><Relationship Id="rId97" Type="http://schemas.openxmlformats.org/officeDocument/2006/relationships/oleObject" Target="embeddings/oleObject45.bin"/><Relationship Id="rId104" Type="http://schemas.openxmlformats.org/officeDocument/2006/relationships/image" Target="media/image47.emf"/><Relationship Id="rId120" Type="http://schemas.openxmlformats.org/officeDocument/2006/relationships/image" Target="media/image55.emf"/><Relationship Id="rId125" Type="http://schemas.openxmlformats.org/officeDocument/2006/relationships/oleObject" Target="embeddings/oleObject59.bin"/><Relationship Id="rId141" Type="http://schemas.openxmlformats.org/officeDocument/2006/relationships/oleObject" Target="embeddings/oleObject67.bin"/><Relationship Id="rId146" Type="http://schemas.openxmlformats.org/officeDocument/2006/relationships/image" Target="media/image68.emf"/><Relationship Id="rId7" Type="http://schemas.openxmlformats.org/officeDocument/2006/relationships/endnotes" Target="endnotes.xml"/><Relationship Id="rId71" Type="http://schemas.openxmlformats.org/officeDocument/2006/relationships/oleObject" Target="embeddings/oleObject31.bin"/><Relationship Id="rId92" Type="http://schemas.openxmlformats.org/officeDocument/2006/relationships/image" Target="media/image41.emf"/><Relationship Id="rId162" Type="http://schemas.openxmlformats.org/officeDocument/2006/relationships/theme" Target="theme/theme1.xml"/><Relationship Id="rId2" Type="http://schemas.openxmlformats.org/officeDocument/2006/relationships/numbering" Target="numbering.xml"/><Relationship Id="rId29" Type="http://schemas.openxmlformats.org/officeDocument/2006/relationships/oleObject" Target="embeddings/oleObject10.bin"/><Relationship Id="rId24" Type="http://schemas.openxmlformats.org/officeDocument/2006/relationships/image" Target="media/image8.emf"/><Relationship Id="rId40" Type="http://schemas.openxmlformats.org/officeDocument/2006/relationships/image" Target="media/image16.emf"/><Relationship Id="rId45" Type="http://schemas.openxmlformats.org/officeDocument/2006/relationships/oleObject" Target="embeddings/oleObject18.bin"/><Relationship Id="rId66" Type="http://schemas.openxmlformats.org/officeDocument/2006/relationships/image" Target="media/image29.emf"/><Relationship Id="rId87" Type="http://schemas.openxmlformats.org/officeDocument/2006/relationships/oleObject" Target="embeddings/oleObject40.bin"/><Relationship Id="rId110" Type="http://schemas.openxmlformats.org/officeDocument/2006/relationships/image" Target="media/image50.emf"/><Relationship Id="rId115" Type="http://schemas.openxmlformats.org/officeDocument/2006/relationships/oleObject" Target="embeddings/oleObject54.bin"/><Relationship Id="rId131" Type="http://schemas.openxmlformats.org/officeDocument/2006/relationships/oleObject" Target="embeddings/oleObject62.bin"/><Relationship Id="rId136" Type="http://schemas.openxmlformats.org/officeDocument/2006/relationships/image" Target="media/image63.emf"/><Relationship Id="rId157" Type="http://schemas.openxmlformats.org/officeDocument/2006/relationships/footer" Target="footer1.xml"/><Relationship Id="rId61" Type="http://schemas.openxmlformats.org/officeDocument/2006/relationships/oleObject" Target="embeddings/oleObject26.bin"/><Relationship Id="rId82" Type="http://schemas.openxmlformats.org/officeDocument/2006/relationships/image" Target="media/image37.emf"/><Relationship Id="rId152" Type="http://schemas.openxmlformats.org/officeDocument/2006/relationships/image" Target="media/image71.emf"/><Relationship Id="rId19" Type="http://schemas.openxmlformats.org/officeDocument/2006/relationships/oleObject" Target="embeddings/oleObject5.bin"/><Relationship Id="rId14" Type="http://schemas.openxmlformats.org/officeDocument/2006/relationships/image" Target="media/image3.emf"/><Relationship Id="rId30" Type="http://schemas.openxmlformats.org/officeDocument/2006/relationships/image" Target="media/image11.emf"/><Relationship Id="rId35" Type="http://schemas.openxmlformats.org/officeDocument/2006/relationships/oleObject" Target="embeddings/oleObject13.bin"/><Relationship Id="rId56" Type="http://schemas.openxmlformats.org/officeDocument/2006/relationships/image" Target="media/image24.emf"/><Relationship Id="rId77" Type="http://schemas.openxmlformats.org/officeDocument/2006/relationships/oleObject" Target="embeddings/oleObject34.bin"/><Relationship Id="rId100" Type="http://schemas.openxmlformats.org/officeDocument/2006/relationships/image" Target="media/image45.emf"/><Relationship Id="rId105" Type="http://schemas.openxmlformats.org/officeDocument/2006/relationships/oleObject" Target="embeddings/oleObject49.bin"/><Relationship Id="rId126" Type="http://schemas.openxmlformats.org/officeDocument/2006/relationships/image" Target="media/image58.emf"/><Relationship Id="rId147" Type="http://schemas.openxmlformats.org/officeDocument/2006/relationships/oleObject" Target="embeddings/oleObject70.bin"/><Relationship Id="rId8" Type="http://schemas.openxmlformats.org/officeDocument/2006/relationships/comments" Target="comments.xml"/><Relationship Id="rId51" Type="http://schemas.openxmlformats.org/officeDocument/2006/relationships/oleObject" Target="embeddings/oleObject21.bin"/><Relationship Id="rId72" Type="http://schemas.openxmlformats.org/officeDocument/2006/relationships/image" Target="media/image32.emf"/><Relationship Id="rId93" Type="http://schemas.openxmlformats.org/officeDocument/2006/relationships/oleObject" Target="embeddings/oleObject43.bin"/><Relationship Id="rId98" Type="http://schemas.openxmlformats.org/officeDocument/2006/relationships/image" Target="media/image44.emf"/><Relationship Id="rId121" Type="http://schemas.openxmlformats.org/officeDocument/2006/relationships/oleObject" Target="embeddings/oleObject57.bin"/><Relationship Id="rId142" Type="http://schemas.openxmlformats.org/officeDocument/2006/relationships/image" Target="media/image66.emf"/><Relationship Id="rId3" Type="http://schemas.openxmlformats.org/officeDocument/2006/relationships/styles" Target="styles.xml"/><Relationship Id="rId25" Type="http://schemas.openxmlformats.org/officeDocument/2006/relationships/oleObject" Target="embeddings/oleObject8.bin"/><Relationship Id="rId46" Type="http://schemas.openxmlformats.org/officeDocument/2006/relationships/image" Target="media/image19.emf"/><Relationship Id="rId67" Type="http://schemas.openxmlformats.org/officeDocument/2006/relationships/oleObject" Target="embeddings/oleObject29.bin"/><Relationship Id="rId116" Type="http://schemas.openxmlformats.org/officeDocument/2006/relationships/image" Target="media/image53.emf"/><Relationship Id="rId137" Type="http://schemas.openxmlformats.org/officeDocument/2006/relationships/oleObject" Target="embeddings/oleObject65.bin"/><Relationship Id="rId158" Type="http://schemas.openxmlformats.org/officeDocument/2006/relationships/header" Target="header2.xml"/><Relationship Id="rId20" Type="http://schemas.openxmlformats.org/officeDocument/2006/relationships/image" Target="media/image6.emf"/><Relationship Id="rId41" Type="http://schemas.openxmlformats.org/officeDocument/2006/relationships/oleObject" Target="embeddings/oleObject16.bin"/><Relationship Id="rId62" Type="http://schemas.openxmlformats.org/officeDocument/2006/relationships/image" Target="media/image27.emf"/><Relationship Id="rId83" Type="http://schemas.openxmlformats.org/officeDocument/2006/relationships/oleObject" Target="embeddings/oleObject37.bin"/><Relationship Id="rId88" Type="http://schemas.openxmlformats.org/officeDocument/2006/relationships/image" Target="media/image39.emf"/><Relationship Id="rId111" Type="http://schemas.openxmlformats.org/officeDocument/2006/relationships/oleObject" Target="embeddings/oleObject52.bin"/><Relationship Id="rId132" Type="http://schemas.openxmlformats.org/officeDocument/2006/relationships/image" Target="media/image61.emf"/><Relationship Id="rId153" Type="http://schemas.openxmlformats.org/officeDocument/2006/relationships/oleObject" Target="embeddings/oleObject73.bin"/><Relationship Id="rId15" Type="http://schemas.openxmlformats.org/officeDocument/2006/relationships/oleObject" Target="embeddings/oleObject3.bin"/><Relationship Id="rId36" Type="http://schemas.openxmlformats.org/officeDocument/2006/relationships/image" Target="media/image14.emf"/><Relationship Id="rId57" Type="http://schemas.openxmlformats.org/officeDocument/2006/relationships/oleObject" Target="embeddings/oleObject24.bin"/><Relationship Id="rId106" Type="http://schemas.openxmlformats.org/officeDocument/2006/relationships/image" Target="media/image48.emf"/><Relationship Id="rId127" Type="http://schemas.openxmlformats.org/officeDocument/2006/relationships/oleObject" Target="embeddings/oleObject60.bin"/><Relationship Id="rId10" Type="http://schemas.openxmlformats.org/officeDocument/2006/relationships/image" Target="media/image1.emf"/><Relationship Id="rId31" Type="http://schemas.openxmlformats.org/officeDocument/2006/relationships/oleObject" Target="embeddings/oleObject11.bin"/><Relationship Id="rId52" Type="http://schemas.openxmlformats.org/officeDocument/2006/relationships/image" Target="media/image22.emf"/><Relationship Id="rId73" Type="http://schemas.openxmlformats.org/officeDocument/2006/relationships/oleObject" Target="embeddings/oleObject32.bin"/><Relationship Id="rId78" Type="http://schemas.openxmlformats.org/officeDocument/2006/relationships/image" Target="media/image35.emf"/><Relationship Id="rId94" Type="http://schemas.openxmlformats.org/officeDocument/2006/relationships/image" Target="media/image42.emf"/><Relationship Id="rId99" Type="http://schemas.openxmlformats.org/officeDocument/2006/relationships/oleObject" Target="embeddings/oleObject46.bin"/><Relationship Id="rId101" Type="http://schemas.openxmlformats.org/officeDocument/2006/relationships/oleObject" Target="embeddings/oleObject47.bin"/><Relationship Id="rId122" Type="http://schemas.openxmlformats.org/officeDocument/2006/relationships/image" Target="media/image56.emf"/><Relationship Id="rId143" Type="http://schemas.openxmlformats.org/officeDocument/2006/relationships/oleObject" Target="embeddings/oleObject68.bin"/><Relationship Id="rId148" Type="http://schemas.openxmlformats.org/officeDocument/2006/relationships/image" Target="media/image69.emf"/><Relationship Id="rId4" Type="http://schemas.openxmlformats.org/officeDocument/2006/relationships/settings" Target="settings.xml"/><Relationship Id="rId9" Type="http://schemas.microsoft.com/office/2011/relationships/commentsExtended" Target="commentsExtended.xml"/><Relationship Id="rId26" Type="http://schemas.openxmlformats.org/officeDocument/2006/relationships/image" Target="media/image9.emf"/><Relationship Id="rId47" Type="http://schemas.openxmlformats.org/officeDocument/2006/relationships/oleObject" Target="embeddings/oleObject19.bin"/><Relationship Id="rId68" Type="http://schemas.openxmlformats.org/officeDocument/2006/relationships/image" Target="media/image30.emf"/><Relationship Id="rId89" Type="http://schemas.openxmlformats.org/officeDocument/2006/relationships/oleObject" Target="embeddings/oleObject41.bin"/><Relationship Id="rId112" Type="http://schemas.openxmlformats.org/officeDocument/2006/relationships/image" Target="media/image51.emf"/><Relationship Id="rId133" Type="http://schemas.openxmlformats.org/officeDocument/2006/relationships/oleObject" Target="embeddings/oleObject63.bin"/><Relationship Id="rId154" Type="http://schemas.openxmlformats.org/officeDocument/2006/relationships/image" Target="media/image72.emf"/><Relationship Id="rId16" Type="http://schemas.openxmlformats.org/officeDocument/2006/relationships/image" Target="media/image4.emf"/><Relationship Id="rId37" Type="http://schemas.openxmlformats.org/officeDocument/2006/relationships/oleObject" Target="embeddings/oleObject14.bin"/><Relationship Id="rId58" Type="http://schemas.openxmlformats.org/officeDocument/2006/relationships/image" Target="media/image25.emf"/><Relationship Id="rId79" Type="http://schemas.openxmlformats.org/officeDocument/2006/relationships/oleObject" Target="embeddings/oleObject35.bin"/><Relationship Id="rId102" Type="http://schemas.openxmlformats.org/officeDocument/2006/relationships/image" Target="media/image46.emf"/><Relationship Id="rId123" Type="http://schemas.openxmlformats.org/officeDocument/2006/relationships/oleObject" Target="embeddings/oleObject58.bin"/><Relationship Id="rId144" Type="http://schemas.openxmlformats.org/officeDocument/2006/relationships/image" Target="media/image67.emf"/><Relationship Id="rId90" Type="http://schemas.openxmlformats.org/officeDocument/2006/relationships/image" Target="media/image40.emf"/><Relationship Id="rId27" Type="http://schemas.openxmlformats.org/officeDocument/2006/relationships/oleObject" Target="embeddings/oleObject9.bin"/><Relationship Id="rId48" Type="http://schemas.openxmlformats.org/officeDocument/2006/relationships/image" Target="media/image20.emf"/><Relationship Id="rId69" Type="http://schemas.openxmlformats.org/officeDocument/2006/relationships/oleObject" Target="embeddings/oleObject30.bin"/><Relationship Id="rId113" Type="http://schemas.openxmlformats.org/officeDocument/2006/relationships/oleObject" Target="embeddings/oleObject53.bin"/><Relationship Id="rId134" Type="http://schemas.openxmlformats.org/officeDocument/2006/relationships/image" Target="media/image62.emf"/><Relationship Id="rId80" Type="http://schemas.openxmlformats.org/officeDocument/2006/relationships/image" Target="media/image36.emf"/><Relationship Id="rId155" Type="http://schemas.openxmlformats.org/officeDocument/2006/relationships/oleObject" Target="embeddings/oleObject74.bin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73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73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\IBM\Rational\DOORS\9.3\lib\dxl\utils\doctools\DoorsExportRequirementCarnesTemplate.dotx" TargetMode="Externa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D15D8FA-FA1E-4BC7-82E4-2A2C91E4241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DoorsExportRequirementCarnesTemplate.dotx</Template>
  <TotalTime>4633</TotalTime>
  <Pages>93</Pages>
  <Words>16814</Words>
  <Characters>95842</Characters>
  <Application>Microsoft Office Word</Application>
  <DocSecurity>0</DocSecurity>
  <Lines>798</Lines>
  <Paragraphs>224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Carnes Engineering Standard</vt:lpstr>
    </vt:vector>
  </TitlesOfParts>
  <Company>Carnes</Company>
  <LinksUpToDate>false</LinksUpToDate>
  <CharactersWithSpaces>112432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Carnes Engineering Standard</dc:title>
  <dc:creator>Cho hyun-suk</dc:creator>
  <cp:lastModifiedBy>전자편의제어개발팀 차현준</cp:lastModifiedBy>
  <cp:revision>22</cp:revision>
  <cp:lastPrinted>2015-06-08T06:27:00Z</cp:lastPrinted>
  <dcterms:created xsi:type="dcterms:W3CDTF">2020-09-23T01:34:00Z</dcterms:created>
  <dcterms:modified xsi:type="dcterms:W3CDTF">2022-02-24T05:12:00Z</dcterms:modified>
</cp:coreProperties>
</file>